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E49A0" w14:textId="77777777" w:rsidR="00A50E2A" w:rsidRDefault="009C5438" w:rsidP="00527338">
      <w:pPr>
        <w:jc w:val="center"/>
      </w:pPr>
      <w:r>
        <w:rPr>
          <w:noProof/>
          <w:lang w:val="en-GB" w:eastAsia="en-GB"/>
        </w:rPr>
        <w:drawing>
          <wp:inline distT="0" distB="0" distL="0" distR="0" wp14:anchorId="5C8AE6A4" wp14:editId="57BF0E26">
            <wp:extent cx="3044825" cy="75882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4825" cy="758825"/>
                    </a:xfrm>
                    <a:prstGeom prst="rect">
                      <a:avLst/>
                    </a:prstGeom>
                    <a:noFill/>
                    <a:ln>
                      <a:noFill/>
                    </a:ln>
                  </pic:spPr>
                </pic:pic>
              </a:graphicData>
            </a:graphic>
          </wp:inline>
        </w:drawing>
      </w:r>
    </w:p>
    <w:p w14:paraId="69BB3E96" w14:textId="77777777" w:rsidR="009627B3" w:rsidRDefault="009627B3"/>
    <w:tbl>
      <w:tblPr>
        <w:tblpPr w:leftFromText="180" w:rightFromText="180" w:vertAnchor="page" w:horzAnchor="margin" w:tblpXSpec="center" w:tblpY="5236"/>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283"/>
      </w:tblGrid>
      <w:tr w:rsidR="0022030D" w:rsidRPr="007572DC" w14:paraId="33A0DA95" w14:textId="77777777" w:rsidTr="0022030D">
        <w:trPr>
          <w:cantSplit/>
          <w:trHeight w:val="4958"/>
        </w:trPr>
        <w:tc>
          <w:tcPr>
            <w:tcW w:w="7283" w:type="dxa"/>
            <w:shd w:val="clear" w:color="auto" w:fill="auto"/>
            <w:vAlign w:val="center"/>
          </w:tcPr>
          <w:p w14:paraId="4F5CFAED" w14:textId="322CBCBD" w:rsidR="009627B3" w:rsidRDefault="007703A0" w:rsidP="0005417B">
            <w:pPr>
              <w:spacing w:after="0" w:line="260" w:lineRule="auto"/>
              <w:jc w:val="center"/>
              <w:rPr>
                <w:b/>
                <w:sz w:val="56"/>
              </w:rPr>
            </w:pPr>
            <w:r>
              <w:rPr>
                <w:b/>
                <w:sz w:val="56"/>
              </w:rPr>
              <w:t>Vulnerabilities and Exploitations of Company Servers</w:t>
            </w:r>
          </w:p>
          <w:p w14:paraId="3D13284B" w14:textId="77777777" w:rsidR="009627B3" w:rsidRDefault="009627B3" w:rsidP="009627B3">
            <w:pPr>
              <w:rPr>
                <w:rFonts w:ascii="Verdana" w:hAnsi="Verdana"/>
                <w:color w:val="222222"/>
                <w:shd w:val="clear" w:color="auto" w:fill="FFFFFF"/>
              </w:rPr>
            </w:pPr>
          </w:p>
          <w:p w14:paraId="22FDA90D" w14:textId="126F5F39" w:rsidR="009627B3" w:rsidRDefault="007703A0" w:rsidP="009627B3">
            <w:pPr>
              <w:rPr>
                <w:rFonts w:ascii="Verdana" w:hAnsi="Verdana"/>
                <w:i/>
                <w:color w:val="222222"/>
                <w:shd w:val="clear" w:color="auto" w:fill="FFFFFF"/>
              </w:rPr>
            </w:pPr>
            <w:r>
              <w:rPr>
                <w:rFonts w:ascii="Verdana" w:hAnsi="Verdana"/>
                <w:i/>
                <w:color w:val="222222"/>
                <w:shd w:val="clear" w:color="auto" w:fill="FFFFFF"/>
              </w:rPr>
              <w:t>Utilizing Penetration Testing Methodology to review and find   any inadequacies within the company’s servers.</w:t>
            </w:r>
          </w:p>
          <w:p w14:paraId="784B2F76" w14:textId="77777777" w:rsidR="00F84806" w:rsidRPr="00F84806" w:rsidRDefault="00F84806" w:rsidP="009627B3">
            <w:pPr>
              <w:rPr>
                <w:rFonts w:ascii="Verdana" w:hAnsi="Verdana"/>
                <w:i/>
                <w:color w:val="222222"/>
                <w:shd w:val="clear" w:color="auto" w:fill="FFFFFF"/>
              </w:rPr>
            </w:pPr>
          </w:p>
          <w:p w14:paraId="7768B69A" w14:textId="004B2A8E" w:rsidR="0022030D" w:rsidRPr="007572DC" w:rsidRDefault="007572DC" w:rsidP="009627B3">
            <w:pPr>
              <w:spacing w:after="161"/>
              <w:ind w:right="207"/>
              <w:jc w:val="center"/>
              <w:rPr>
                <w:b/>
                <w:lang w:val="fr-FR"/>
              </w:rPr>
            </w:pPr>
            <w:r w:rsidRPr="007572DC">
              <w:rPr>
                <w:b/>
                <w:sz w:val="40"/>
                <w:lang w:val="fr-FR"/>
              </w:rPr>
              <w:t>Annie Place</w:t>
            </w:r>
          </w:p>
          <w:p w14:paraId="07323227" w14:textId="08BB050E" w:rsidR="0022030D" w:rsidRPr="007572DC" w:rsidRDefault="0022030D" w:rsidP="0022030D">
            <w:pPr>
              <w:spacing w:after="161"/>
              <w:ind w:right="207"/>
              <w:jc w:val="center"/>
              <w:rPr>
                <w:lang w:val="fr-FR"/>
              </w:rPr>
            </w:pPr>
            <w:r w:rsidRPr="007572DC">
              <w:rPr>
                <w:sz w:val="30"/>
                <w:lang w:val="fr-FR"/>
              </w:rPr>
              <w:t>CMP</w:t>
            </w:r>
            <w:r w:rsidR="007572DC" w:rsidRPr="007572DC">
              <w:rPr>
                <w:sz w:val="30"/>
                <w:lang w:val="fr-FR"/>
              </w:rPr>
              <w:t>210</w:t>
            </w:r>
            <w:r w:rsidR="002E653A" w:rsidRPr="007572DC">
              <w:rPr>
                <w:sz w:val="30"/>
                <w:lang w:val="fr-FR"/>
              </w:rPr>
              <w:t xml:space="preserve">: </w:t>
            </w:r>
            <w:r w:rsidR="007572DC" w:rsidRPr="007572DC">
              <w:rPr>
                <w:sz w:val="30"/>
              </w:rPr>
              <w:t>Penetration</w:t>
            </w:r>
            <w:r w:rsidR="007572DC" w:rsidRPr="007572DC">
              <w:rPr>
                <w:sz w:val="30"/>
                <w:lang w:val="fr-FR"/>
              </w:rPr>
              <w:t xml:space="preserve"> </w:t>
            </w:r>
            <w:r w:rsidR="007572DC" w:rsidRPr="007572DC">
              <w:rPr>
                <w:sz w:val="30"/>
              </w:rPr>
              <w:t>Testing</w:t>
            </w:r>
          </w:p>
          <w:p w14:paraId="2BBAAD8E" w14:textId="66AE2141" w:rsidR="0022030D" w:rsidRPr="007572DC" w:rsidRDefault="0022030D" w:rsidP="0022030D">
            <w:pPr>
              <w:spacing w:after="161"/>
              <w:ind w:right="207"/>
              <w:jc w:val="center"/>
              <w:rPr>
                <w:lang w:val="fr-FR"/>
              </w:rPr>
            </w:pPr>
            <w:r w:rsidRPr="007572DC">
              <w:rPr>
                <w:sz w:val="30"/>
                <w:lang w:val="fr-FR"/>
              </w:rPr>
              <w:t>2</w:t>
            </w:r>
            <w:r w:rsidR="00DF1721" w:rsidRPr="007572DC">
              <w:rPr>
                <w:sz w:val="30"/>
                <w:lang w:val="fr-FR"/>
              </w:rPr>
              <w:t>02</w:t>
            </w:r>
            <w:r w:rsidR="007572DC">
              <w:rPr>
                <w:sz w:val="30"/>
                <w:lang w:val="fr-FR"/>
              </w:rPr>
              <w:t>3/24</w:t>
            </w:r>
          </w:p>
        </w:tc>
      </w:tr>
    </w:tbl>
    <w:p w14:paraId="3CEE503C" w14:textId="77777777" w:rsidR="0022030D" w:rsidRPr="007572DC" w:rsidRDefault="0022030D">
      <w:pPr>
        <w:rPr>
          <w:lang w:val="fr-FR"/>
        </w:rPr>
      </w:pPr>
    </w:p>
    <w:p w14:paraId="1D88D9ED" w14:textId="77777777" w:rsidR="0022030D" w:rsidRPr="007572DC" w:rsidRDefault="0022030D">
      <w:pPr>
        <w:rPr>
          <w:lang w:val="fr-FR"/>
        </w:rPr>
      </w:pPr>
    </w:p>
    <w:p w14:paraId="261D218E" w14:textId="77777777" w:rsidR="0022030D" w:rsidRPr="007572DC" w:rsidRDefault="0022030D">
      <w:pPr>
        <w:rPr>
          <w:lang w:val="fr-FR"/>
        </w:rPr>
      </w:pPr>
    </w:p>
    <w:p w14:paraId="469D10DD" w14:textId="77777777" w:rsidR="0022030D" w:rsidRPr="007572DC" w:rsidRDefault="0022030D">
      <w:pPr>
        <w:rPr>
          <w:lang w:val="fr-FR"/>
        </w:rPr>
      </w:pPr>
    </w:p>
    <w:p w14:paraId="129CC4AE" w14:textId="77777777" w:rsidR="0022030D" w:rsidRPr="007572DC" w:rsidRDefault="0022030D">
      <w:pPr>
        <w:rPr>
          <w:lang w:val="fr-FR"/>
        </w:rPr>
      </w:pPr>
    </w:p>
    <w:p w14:paraId="23320B3F" w14:textId="77777777" w:rsidR="0022030D" w:rsidRPr="007572DC" w:rsidRDefault="0022030D">
      <w:pPr>
        <w:rPr>
          <w:lang w:val="fr-FR"/>
        </w:rPr>
      </w:pPr>
    </w:p>
    <w:p w14:paraId="51E64707" w14:textId="77777777" w:rsidR="0022030D" w:rsidRPr="007572DC" w:rsidRDefault="0022030D">
      <w:pPr>
        <w:rPr>
          <w:lang w:val="fr-FR"/>
        </w:rPr>
      </w:pPr>
    </w:p>
    <w:p w14:paraId="0A3FBAE7" w14:textId="77777777" w:rsidR="0022030D" w:rsidRPr="007572DC" w:rsidRDefault="0022030D">
      <w:pPr>
        <w:rPr>
          <w:lang w:val="fr-FR"/>
        </w:rPr>
      </w:pPr>
    </w:p>
    <w:p w14:paraId="49F1DDD9" w14:textId="77777777" w:rsidR="0022030D" w:rsidRPr="007572DC" w:rsidRDefault="0022030D">
      <w:pPr>
        <w:rPr>
          <w:lang w:val="fr-FR"/>
        </w:rPr>
      </w:pPr>
    </w:p>
    <w:p w14:paraId="5ED8B4EF" w14:textId="77777777" w:rsidR="0022030D" w:rsidRPr="007572DC" w:rsidRDefault="0022030D">
      <w:pPr>
        <w:rPr>
          <w:lang w:val="fr-FR"/>
        </w:rPr>
      </w:pPr>
    </w:p>
    <w:p w14:paraId="3AA20C44" w14:textId="77777777" w:rsidR="00CA5897" w:rsidRPr="007572DC" w:rsidRDefault="00CA5897">
      <w:pPr>
        <w:rPr>
          <w:lang w:val="fr-FR"/>
        </w:rPr>
      </w:pPr>
    </w:p>
    <w:p w14:paraId="75BD6591" w14:textId="77777777" w:rsidR="00CA5897" w:rsidRPr="007572DC" w:rsidRDefault="00CA5897">
      <w:pPr>
        <w:rPr>
          <w:lang w:val="fr-FR"/>
        </w:rPr>
      </w:pPr>
    </w:p>
    <w:p w14:paraId="7DEE55D9" w14:textId="77777777" w:rsidR="00CA5897" w:rsidRPr="007572DC" w:rsidRDefault="00CA5897">
      <w:pPr>
        <w:rPr>
          <w:lang w:val="fr-FR"/>
        </w:rPr>
      </w:pPr>
    </w:p>
    <w:p w14:paraId="3B604E82" w14:textId="77777777" w:rsidR="00CA5897" w:rsidRPr="007572DC" w:rsidRDefault="00CA5897">
      <w:pPr>
        <w:rPr>
          <w:lang w:val="fr-FR"/>
        </w:rPr>
      </w:pPr>
    </w:p>
    <w:p w14:paraId="78B0A19F" w14:textId="77777777" w:rsidR="00CA5897" w:rsidRPr="007572DC" w:rsidRDefault="00CA5897">
      <w:pPr>
        <w:rPr>
          <w:lang w:val="fr-FR"/>
        </w:rPr>
      </w:pPr>
    </w:p>
    <w:p w14:paraId="2B354D25" w14:textId="77777777" w:rsidR="0022030D" w:rsidRPr="007572DC" w:rsidRDefault="0022030D">
      <w:pPr>
        <w:rPr>
          <w:lang w:val="fr-FR"/>
        </w:rPr>
      </w:pPr>
    </w:p>
    <w:p w14:paraId="36DD4C00" w14:textId="77777777" w:rsidR="009627B3" w:rsidRPr="007572DC" w:rsidRDefault="009627B3">
      <w:pPr>
        <w:rPr>
          <w:lang w:val="fr-FR"/>
        </w:rPr>
      </w:pPr>
    </w:p>
    <w:p w14:paraId="62B96162" w14:textId="77777777" w:rsidR="0022030D" w:rsidRPr="007572DC" w:rsidRDefault="0022030D">
      <w:pPr>
        <w:rPr>
          <w:lang w:val="fr-FR"/>
        </w:rPr>
      </w:pPr>
    </w:p>
    <w:p w14:paraId="7CD9CE14" w14:textId="77777777" w:rsidR="0022030D" w:rsidRPr="007572DC" w:rsidRDefault="0022030D">
      <w:pPr>
        <w:rPr>
          <w:lang w:val="fr-FR"/>
        </w:rPr>
      </w:pPr>
    </w:p>
    <w:p w14:paraId="4AC3E188" w14:textId="77777777" w:rsidR="0022030D" w:rsidRPr="007572DC" w:rsidRDefault="0022030D">
      <w:pPr>
        <w:rPr>
          <w:lang w:val="fr-FR"/>
        </w:rPr>
      </w:pPr>
    </w:p>
    <w:p w14:paraId="57AFF971" w14:textId="77777777" w:rsidR="0022030D" w:rsidRPr="007572DC" w:rsidRDefault="0022030D">
      <w:pPr>
        <w:rPr>
          <w:lang w:val="fr-FR"/>
        </w:rPr>
      </w:pPr>
    </w:p>
    <w:p w14:paraId="1501587E" w14:textId="77777777" w:rsidR="0022030D" w:rsidRPr="007572DC" w:rsidRDefault="0022030D">
      <w:pPr>
        <w:rPr>
          <w:lang w:val="fr-FR"/>
        </w:rPr>
      </w:pPr>
    </w:p>
    <w:p w14:paraId="6FAC9796" w14:textId="77777777" w:rsidR="0022030D" w:rsidRPr="007572DC" w:rsidRDefault="0022030D" w:rsidP="0022030D">
      <w:pPr>
        <w:framePr w:hSpace="180" w:wrap="around" w:vAnchor="page" w:hAnchor="margin" w:xAlign="center" w:y="7553"/>
        <w:spacing w:line="240" w:lineRule="auto"/>
        <w:jc w:val="center"/>
        <w:rPr>
          <w:i/>
          <w:sz w:val="24"/>
          <w:szCs w:val="24"/>
          <w:lang w:val="fr-FR"/>
        </w:rPr>
      </w:pPr>
    </w:p>
    <w:p w14:paraId="4B405013" w14:textId="77777777" w:rsidR="00CA5897" w:rsidRDefault="0022030D">
      <w:pPr>
        <w:rPr>
          <w:i/>
          <w:sz w:val="24"/>
          <w:szCs w:val="24"/>
        </w:rPr>
      </w:pPr>
      <w:r w:rsidRPr="00C015A8">
        <w:rPr>
          <w:i/>
          <w:sz w:val="24"/>
          <w:szCs w:val="24"/>
        </w:rPr>
        <w:t>Note that Information contained in this document is for educational purposes.</w:t>
      </w:r>
      <w:r w:rsidR="00CA5897">
        <w:rPr>
          <w:i/>
          <w:sz w:val="24"/>
          <w:szCs w:val="24"/>
        </w:rPr>
        <w:br w:type="page"/>
      </w:r>
    </w:p>
    <w:p w14:paraId="7D4CC908" w14:textId="77777777" w:rsidR="00CA5897" w:rsidRDefault="00CA5897" w:rsidP="0022030D">
      <w:pPr>
        <w:rPr>
          <w:i/>
          <w:sz w:val="24"/>
          <w:szCs w:val="24"/>
        </w:rPr>
      </w:pPr>
    </w:p>
    <w:p w14:paraId="05C939D6" w14:textId="02635CF5" w:rsidR="00FF69A5" w:rsidRPr="00CA5897" w:rsidRDefault="00974F37" w:rsidP="003363BE">
      <w:pPr>
        <w:pStyle w:val="Abtracttitle"/>
        <w:rPr>
          <w:sz w:val="36"/>
        </w:rPr>
      </w:pPr>
      <w:r w:rsidRPr="00974F37">
        <w:t>Abstract</w:t>
      </w:r>
      <w:r w:rsidR="009627B3">
        <w:t xml:space="preserve"> </w:t>
      </w:r>
    </w:p>
    <w:p w14:paraId="2F685928" w14:textId="72903A98" w:rsidR="007703A0" w:rsidRDefault="007703A0" w:rsidP="004D7B3D">
      <w:pPr>
        <w:ind w:left="19" w:right="201"/>
      </w:pPr>
      <w:r>
        <w:t>The following report documents the examination of two company servers with the goal of finding any possible vulnerabilities within each server.  The penetration tests will utilize a Windows Client and a Kali Linux</w:t>
      </w:r>
      <w:r w:rsidR="002E6897">
        <w:t xml:space="preserve"> Virtual Machine</w:t>
      </w:r>
      <w:r>
        <w:t xml:space="preserve"> to run several different applications to possibly find any exploits.  Kali Linux is a</w:t>
      </w:r>
      <w:r w:rsidR="002E6897">
        <w:t>n open-source, Debian-based Linux distribution aimed at advanced Penetration Testing and Security Auditing(</w:t>
      </w:r>
      <w:r w:rsidR="00F701DE">
        <w:t>Kali, 2023</w:t>
      </w:r>
      <w:r w:rsidR="002E6897">
        <w:t xml:space="preserve">). A download of Kali Linux can be found on the official Kali Linux website. </w:t>
      </w:r>
    </w:p>
    <w:p w14:paraId="3F20F02F" w14:textId="2E158602" w:rsidR="002E6897" w:rsidRDefault="002E6897" w:rsidP="00F701DE">
      <w:pPr>
        <w:ind w:left="19" w:right="201"/>
      </w:pPr>
      <w:r>
        <w:t>To have properly utilized Kali Linux and the Client, a VMWARE Virtual Machine was set up to test the security of the servers.</w:t>
      </w:r>
      <w:r w:rsidR="00A90CF5">
        <w:t xml:space="preserve"> From there a set of several scanning tests was conducted on the servers, scoping for any IP addresses, MAC addresses, domain names, and open ports to conduct exploits onto. With the servers properly scanned, several enumeration techniques will be conducted in order to collect as much information as possible before attempting a hack onto the servers.  After enumeration, a Nessus penetration scan was used to further look for any critical points of interest where exploits were found.  Finally, a brute force password hash was conducted on the server users to look for any weak passwords to access the servers with.  The tests in total took just under 8 hours. </w:t>
      </w:r>
    </w:p>
    <w:p w14:paraId="3C5400D4" w14:textId="1D1A1863" w:rsidR="00A90CF5" w:rsidRDefault="00A90CF5" w:rsidP="004D7B3D">
      <w:pPr>
        <w:ind w:left="19" w:right="201"/>
      </w:pPr>
      <w:r>
        <w:t xml:space="preserve">With a proper penetration examination, several exploitable </w:t>
      </w:r>
      <w:r w:rsidR="00573C07">
        <w:t xml:space="preserve">avenues quickly presented themselves.  The passwords requires by users were quite weak with little to no requirements aside from being plaintext, allowing for several user accounts to be accessed from a simple hashing.  On top of this, several web servers were severely out of date, each with their own known vulnerabilities inside.  </w:t>
      </w:r>
    </w:p>
    <w:p w14:paraId="5E627A69" w14:textId="77777777" w:rsidR="00977C19" w:rsidRDefault="00977C19"/>
    <w:p w14:paraId="02FF03B6" w14:textId="77777777" w:rsidR="00977C19" w:rsidRDefault="00977C19"/>
    <w:p w14:paraId="0C3E105F" w14:textId="77777777" w:rsidR="004C6BF5" w:rsidRDefault="004C6BF5"/>
    <w:p w14:paraId="4406C948" w14:textId="77777777" w:rsidR="00AD59AD" w:rsidRDefault="00AD59AD"/>
    <w:p w14:paraId="5364A58A" w14:textId="77777777" w:rsidR="00AD59AD" w:rsidRDefault="00AD59AD"/>
    <w:p w14:paraId="572F7A3F" w14:textId="77777777" w:rsidR="00833EA1" w:rsidRDefault="00833EA1"/>
    <w:p w14:paraId="537197EE" w14:textId="77777777" w:rsidR="00833EA1" w:rsidRDefault="00833EA1"/>
    <w:p w14:paraId="47DE6585" w14:textId="77777777" w:rsidR="00974F37" w:rsidRDefault="00974F37"/>
    <w:p w14:paraId="39E973E9" w14:textId="77777777" w:rsidR="00FF69A5" w:rsidRDefault="00FF69A5" w:rsidP="00974F37"/>
    <w:p w14:paraId="4C108E41" w14:textId="77777777" w:rsidR="008A58E3" w:rsidRDefault="00527338" w:rsidP="00712DC9">
      <w:pPr>
        <w:pStyle w:val="Title"/>
      </w:pPr>
      <w:r>
        <w:br w:type="page"/>
      </w:r>
    </w:p>
    <w:sdt>
      <w:sdtPr>
        <w:rPr>
          <w:b w:val="0"/>
          <w:sz w:val="22"/>
          <w:szCs w:val="22"/>
        </w:rPr>
        <w:id w:val="-265923424"/>
        <w:docPartObj>
          <w:docPartGallery w:val="Table of Contents"/>
          <w:docPartUnique/>
        </w:docPartObj>
      </w:sdtPr>
      <w:sdtEndPr>
        <w:rPr>
          <w:bCs/>
          <w:noProof/>
        </w:rPr>
      </w:sdtEndPr>
      <w:sdtContent>
        <w:p w14:paraId="322E40EF" w14:textId="77777777" w:rsidR="00712DC9" w:rsidRPr="00712DC9" w:rsidRDefault="00712DC9" w:rsidP="003363BE">
          <w:pPr>
            <w:pStyle w:val="Abtracttitle"/>
          </w:pPr>
          <w:r w:rsidRPr="00974F37">
            <w:t>Contents</w:t>
          </w:r>
        </w:p>
        <w:p w14:paraId="09BCB3EE" w14:textId="74F7520D" w:rsidR="00C13BA0" w:rsidRDefault="00647F3E">
          <w:pPr>
            <w:pStyle w:val="TOC1"/>
            <w:tabs>
              <w:tab w:val="left" w:pos="440"/>
              <w:tab w:val="right" w:leader="dot" w:pos="9350"/>
            </w:tabs>
            <w:rPr>
              <w:rFonts w:asciiTheme="minorHAnsi" w:hAnsiTheme="minorHAnsi"/>
              <w:noProof/>
              <w:kern w:val="2"/>
              <w:lang w:val="en-150" w:eastAsia="en-150"/>
              <w14:ligatures w14:val="standardContextual"/>
            </w:rPr>
          </w:pPr>
          <w:r>
            <w:fldChar w:fldCharType="begin"/>
          </w:r>
          <w:r w:rsidR="00712DC9">
            <w:instrText xml:space="preserve"> TOC \o "1-3" \h \z \u </w:instrText>
          </w:r>
          <w:r>
            <w:fldChar w:fldCharType="separate"/>
          </w:r>
          <w:hyperlink w:anchor="_Toc150170565" w:history="1">
            <w:r w:rsidR="00C13BA0" w:rsidRPr="0012076C">
              <w:rPr>
                <w:rStyle w:val="Hyperlink"/>
                <w:noProof/>
              </w:rPr>
              <w:t>1</w:t>
            </w:r>
            <w:r w:rsidR="00C13BA0">
              <w:rPr>
                <w:rFonts w:asciiTheme="minorHAnsi" w:hAnsiTheme="minorHAnsi"/>
                <w:noProof/>
                <w:kern w:val="2"/>
                <w:lang w:val="en-150" w:eastAsia="en-150"/>
                <w14:ligatures w14:val="standardContextual"/>
              </w:rPr>
              <w:tab/>
            </w:r>
            <w:r w:rsidR="00C13BA0" w:rsidRPr="0012076C">
              <w:rPr>
                <w:rStyle w:val="Hyperlink"/>
                <w:noProof/>
              </w:rPr>
              <w:t>Introduction</w:t>
            </w:r>
            <w:r w:rsidR="00C13BA0">
              <w:rPr>
                <w:noProof/>
                <w:webHidden/>
              </w:rPr>
              <w:tab/>
            </w:r>
            <w:r w:rsidR="00C13BA0">
              <w:rPr>
                <w:noProof/>
                <w:webHidden/>
              </w:rPr>
              <w:fldChar w:fldCharType="begin"/>
            </w:r>
            <w:r w:rsidR="00C13BA0">
              <w:rPr>
                <w:noProof/>
                <w:webHidden/>
              </w:rPr>
              <w:instrText xml:space="preserve"> PAGEREF _Toc150170565 \h </w:instrText>
            </w:r>
            <w:r w:rsidR="00C13BA0">
              <w:rPr>
                <w:noProof/>
                <w:webHidden/>
              </w:rPr>
            </w:r>
            <w:r w:rsidR="00C13BA0">
              <w:rPr>
                <w:noProof/>
                <w:webHidden/>
              </w:rPr>
              <w:fldChar w:fldCharType="separate"/>
            </w:r>
            <w:r w:rsidR="00C13BA0">
              <w:rPr>
                <w:noProof/>
                <w:webHidden/>
              </w:rPr>
              <w:t>1</w:t>
            </w:r>
            <w:r w:rsidR="00C13BA0">
              <w:rPr>
                <w:noProof/>
                <w:webHidden/>
              </w:rPr>
              <w:fldChar w:fldCharType="end"/>
            </w:r>
          </w:hyperlink>
        </w:p>
        <w:p w14:paraId="274F5A13" w14:textId="1098B97D" w:rsidR="00C13BA0" w:rsidRDefault="00000000">
          <w:pPr>
            <w:pStyle w:val="TOC2"/>
            <w:tabs>
              <w:tab w:val="left" w:pos="880"/>
              <w:tab w:val="right" w:leader="dot" w:pos="9350"/>
            </w:tabs>
            <w:rPr>
              <w:rFonts w:asciiTheme="minorHAnsi" w:hAnsiTheme="minorHAnsi"/>
              <w:noProof/>
              <w:kern w:val="2"/>
              <w:lang w:val="en-150" w:eastAsia="en-150"/>
              <w14:ligatures w14:val="standardContextual"/>
            </w:rPr>
          </w:pPr>
          <w:hyperlink w:anchor="_Toc150170566" w:history="1">
            <w:r w:rsidR="00C13BA0" w:rsidRPr="0012076C">
              <w:rPr>
                <w:rStyle w:val="Hyperlink"/>
                <w:noProof/>
              </w:rPr>
              <w:t>1.1</w:t>
            </w:r>
            <w:r w:rsidR="00C13BA0">
              <w:rPr>
                <w:rFonts w:asciiTheme="minorHAnsi" w:hAnsiTheme="minorHAnsi"/>
                <w:noProof/>
                <w:kern w:val="2"/>
                <w:lang w:val="en-150" w:eastAsia="en-150"/>
                <w14:ligatures w14:val="standardContextual"/>
              </w:rPr>
              <w:tab/>
            </w:r>
            <w:r w:rsidR="00C13BA0" w:rsidRPr="0012076C">
              <w:rPr>
                <w:rStyle w:val="Hyperlink"/>
                <w:noProof/>
              </w:rPr>
              <w:t>Background</w:t>
            </w:r>
            <w:r w:rsidR="00C13BA0">
              <w:rPr>
                <w:noProof/>
                <w:webHidden/>
              </w:rPr>
              <w:tab/>
            </w:r>
            <w:r w:rsidR="00C13BA0">
              <w:rPr>
                <w:noProof/>
                <w:webHidden/>
              </w:rPr>
              <w:fldChar w:fldCharType="begin"/>
            </w:r>
            <w:r w:rsidR="00C13BA0">
              <w:rPr>
                <w:noProof/>
                <w:webHidden/>
              </w:rPr>
              <w:instrText xml:space="preserve"> PAGEREF _Toc150170566 \h </w:instrText>
            </w:r>
            <w:r w:rsidR="00C13BA0">
              <w:rPr>
                <w:noProof/>
                <w:webHidden/>
              </w:rPr>
            </w:r>
            <w:r w:rsidR="00C13BA0">
              <w:rPr>
                <w:noProof/>
                <w:webHidden/>
              </w:rPr>
              <w:fldChar w:fldCharType="separate"/>
            </w:r>
            <w:r w:rsidR="00C13BA0">
              <w:rPr>
                <w:noProof/>
                <w:webHidden/>
              </w:rPr>
              <w:t>1</w:t>
            </w:r>
            <w:r w:rsidR="00C13BA0">
              <w:rPr>
                <w:noProof/>
                <w:webHidden/>
              </w:rPr>
              <w:fldChar w:fldCharType="end"/>
            </w:r>
          </w:hyperlink>
        </w:p>
        <w:p w14:paraId="2A3F4F9D" w14:textId="1541E85C" w:rsidR="00C13BA0" w:rsidRDefault="00000000">
          <w:pPr>
            <w:pStyle w:val="TOC2"/>
            <w:tabs>
              <w:tab w:val="left" w:pos="880"/>
              <w:tab w:val="right" w:leader="dot" w:pos="9350"/>
            </w:tabs>
            <w:rPr>
              <w:rFonts w:asciiTheme="minorHAnsi" w:hAnsiTheme="minorHAnsi"/>
              <w:noProof/>
              <w:kern w:val="2"/>
              <w:lang w:val="en-150" w:eastAsia="en-150"/>
              <w14:ligatures w14:val="standardContextual"/>
            </w:rPr>
          </w:pPr>
          <w:hyperlink w:anchor="_Toc150170567" w:history="1">
            <w:r w:rsidR="00C13BA0" w:rsidRPr="0012076C">
              <w:rPr>
                <w:rStyle w:val="Hyperlink"/>
                <w:noProof/>
              </w:rPr>
              <w:t>1.2</w:t>
            </w:r>
            <w:r w:rsidR="00C13BA0">
              <w:rPr>
                <w:rFonts w:asciiTheme="minorHAnsi" w:hAnsiTheme="minorHAnsi"/>
                <w:noProof/>
                <w:kern w:val="2"/>
                <w:lang w:val="en-150" w:eastAsia="en-150"/>
                <w14:ligatures w14:val="standardContextual"/>
              </w:rPr>
              <w:tab/>
            </w:r>
            <w:r w:rsidR="00C13BA0" w:rsidRPr="0012076C">
              <w:rPr>
                <w:rStyle w:val="Hyperlink"/>
                <w:noProof/>
              </w:rPr>
              <w:t>Aim</w:t>
            </w:r>
            <w:r w:rsidR="00C13BA0">
              <w:rPr>
                <w:noProof/>
                <w:webHidden/>
              </w:rPr>
              <w:tab/>
            </w:r>
            <w:r w:rsidR="00C13BA0">
              <w:rPr>
                <w:noProof/>
                <w:webHidden/>
              </w:rPr>
              <w:fldChar w:fldCharType="begin"/>
            </w:r>
            <w:r w:rsidR="00C13BA0">
              <w:rPr>
                <w:noProof/>
                <w:webHidden/>
              </w:rPr>
              <w:instrText xml:space="preserve"> PAGEREF _Toc150170567 \h </w:instrText>
            </w:r>
            <w:r w:rsidR="00C13BA0">
              <w:rPr>
                <w:noProof/>
                <w:webHidden/>
              </w:rPr>
            </w:r>
            <w:r w:rsidR="00C13BA0">
              <w:rPr>
                <w:noProof/>
                <w:webHidden/>
              </w:rPr>
              <w:fldChar w:fldCharType="separate"/>
            </w:r>
            <w:r w:rsidR="00C13BA0">
              <w:rPr>
                <w:noProof/>
                <w:webHidden/>
              </w:rPr>
              <w:t>2</w:t>
            </w:r>
            <w:r w:rsidR="00C13BA0">
              <w:rPr>
                <w:noProof/>
                <w:webHidden/>
              </w:rPr>
              <w:fldChar w:fldCharType="end"/>
            </w:r>
          </w:hyperlink>
        </w:p>
        <w:p w14:paraId="59DE032A" w14:textId="70A3B48F" w:rsidR="00C13BA0" w:rsidRDefault="00000000">
          <w:pPr>
            <w:pStyle w:val="TOC1"/>
            <w:tabs>
              <w:tab w:val="left" w:pos="440"/>
              <w:tab w:val="right" w:leader="dot" w:pos="9350"/>
            </w:tabs>
            <w:rPr>
              <w:rFonts w:asciiTheme="minorHAnsi" w:hAnsiTheme="minorHAnsi"/>
              <w:noProof/>
              <w:kern w:val="2"/>
              <w:lang w:val="en-150" w:eastAsia="en-150"/>
              <w14:ligatures w14:val="standardContextual"/>
            </w:rPr>
          </w:pPr>
          <w:hyperlink w:anchor="_Toc150170568" w:history="1">
            <w:r w:rsidR="00C13BA0" w:rsidRPr="0012076C">
              <w:rPr>
                <w:rStyle w:val="Hyperlink"/>
                <w:noProof/>
              </w:rPr>
              <w:t>2</w:t>
            </w:r>
            <w:r w:rsidR="00C13BA0">
              <w:rPr>
                <w:rFonts w:asciiTheme="minorHAnsi" w:hAnsiTheme="minorHAnsi"/>
                <w:noProof/>
                <w:kern w:val="2"/>
                <w:lang w:val="en-150" w:eastAsia="en-150"/>
                <w14:ligatures w14:val="standardContextual"/>
              </w:rPr>
              <w:tab/>
            </w:r>
            <w:r w:rsidR="00C13BA0" w:rsidRPr="0012076C">
              <w:rPr>
                <w:rStyle w:val="Hyperlink"/>
                <w:noProof/>
              </w:rPr>
              <w:t>Procedure</w:t>
            </w:r>
            <w:r w:rsidR="00C13BA0">
              <w:rPr>
                <w:noProof/>
                <w:webHidden/>
              </w:rPr>
              <w:tab/>
            </w:r>
            <w:r w:rsidR="00C13BA0">
              <w:rPr>
                <w:noProof/>
                <w:webHidden/>
              </w:rPr>
              <w:fldChar w:fldCharType="begin"/>
            </w:r>
            <w:r w:rsidR="00C13BA0">
              <w:rPr>
                <w:noProof/>
                <w:webHidden/>
              </w:rPr>
              <w:instrText xml:space="preserve"> PAGEREF _Toc150170568 \h </w:instrText>
            </w:r>
            <w:r w:rsidR="00C13BA0">
              <w:rPr>
                <w:noProof/>
                <w:webHidden/>
              </w:rPr>
            </w:r>
            <w:r w:rsidR="00C13BA0">
              <w:rPr>
                <w:noProof/>
                <w:webHidden/>
              </w:rPr>
              <w:fldChar w:fldCharType="separate"/>
            </w:r>
            <w:r w:rsidR="00C13BA0">
              <w:rPr>
                <w:noProof/>
                <w:webHidden/>
              </w:rPr>
              <w:t>3</w:t>
            </w:r>
            <w:r w:rsidR="00C13BA0">
              <w:rPr>
                <w:noProof/>
                <w:webHidden/>
              </w:rPr>
              <w:fldChar w:fldCharType="end"/>
            </w:r>
          </w:hyperlink>
        </w:p>
        <w:p w14:paraId="352C46E3" w14:textId="6D2830A8" w:rsidR="00C13BA0" w:rsidRDefault="00000000">
          <w:pPr>
            <w:pStyle w:val="TOC2"/>
            <w:tabs>
              <w:tab w:val="left" w:pos="880"/>
              <w:tab w:val="right" w:leader="dot" w:pos="9350"/>
            </w:tabs>
            <w:rPr>
              <w:rFonts w:asciiTheme="minorHAnsi" w:hAnsiTheme="minorHAnsi"/>
              <w:noProof/>
              <w:kern w:val="2"/>
              <w:lang w:val="en-150" w:eastAsia="en-150"/>
              <w14:ligatures w14:val="standardContextual"/>
            </w:rPr>
          </w:pPr>
          <w:hyperlink w:anchor="_Toc150170569" w:history="1">
            <w:r w:rsidR="00C13BA0" w:rsidRPr="0012076C">
              <w:rPr>
                <w:rStyle w:val="Hyperlink"/>
                <w:noProof/>
              </w:rPr>
              <w:t>2.1</w:t>
            </w:r>
            <w:r w:rsidR="00C13BA0">
              <w:rPr>
                <w:rFonts w:asciiTheme="minorHAnsi" w:hAnsiTheme="minorHAnsi"/>
                <w:noProof/>
                <w:kern w:val="2"/>
                <w:lang w:val="en-150" w:eastAsia="en-150"/>
                <w14:ligatures w14:val="standardContextual"/>
              </w:rPr>
              <w:tab/>
            </w:r>
            <w:r w:rsidR="00C13BA0" w:rsidRPr="0012076C">
              <w:rPr>
                <w:rStyle w:val="Hyperlink"/>
                <w:noProof/>
              </w:rPr>
              <w:t>Overview of Procedure</w:t>
            </w:r>
            <w:r w:rsidR="00C13BA0">
              <w:rPr>
                <w:noProof/>
                <w:webHidden/>
              </w:rPr>
              <w:tab/>
            </w:r>
            <w:r w:rsidR="00C13BA0">
              <w:rPr>
                <w:noProof/>
                <w:webHidden/>
              </w:rPr>
              <w:fldChar w:fldCharType="begin"/>
            </w:r>
            <w:r w:rsidR="00C13BA0">
              <w:rPr>
                <w:noProof/>
                <w:webHidden/>
              </w:rPr>
              <w:instrText xml:space="preserve"> PAGEREF _Toc150170569 \h </w:instrText>
            </w:r>
            <w:r w:rsidR="00C13BA0">
              <w:rPr>
                <w:noProof/>
                <w:webHidden/>
              </w:rPr>
            </w:r>
            <w:r w:rsidR="00C13BA0">
              <w:rPr>
                <w:noProof/>
                <w:webHidden/>
              </w:rPr>
              <w:fldChar w:fldCharType="separate"/>
            </w:r>
            <w:r w:rsidR="00C13BA0">
              <w:rPr>
                <w:noProof/>
                <w:webHidden/>
              </w:rPr>
              <w:t>3</w:t>
            </w:r>
            <w:r w:rsidR="00C13BA0">
              <w:rPr>
                <w:noProof/>
                <w:webHidden/>
              </w:rPr>
              <w:fldChar w:fldCharType="end"/>
            </w:r>
          </w:hyperlink>
        </w:p>
        <w:p w14:paraId="7EA84A21" w14:textId="0A8309F3" w:rsidR="00C13BA0" w:rsidRDefault="00000000">
          <w:pPr>
            <w:pStyle w:val="TOC2"/>
            <w:tabs>
              <w:tab w:val="left" w:pos="880"/>
              <w:tab w:val="right" w:leader="dot" w:pos="9350"/>
            </w:tabs>
            <w:rPr>
              <w:rFonts w:asciiTheme="minorHAnsi" w:hAnsiTheme="minorHAnsi"/>
              <w:noProof/>
              <w:kern w:val="2"/>
              <w:lang w:val="en-150" w:eastAsia="en-150"/>
              <w14:ligatures w14:val="standardContextual"/>
            </w:rPr>
          </w:pPr>
          <w:hyperlink w:anchor="_Toc150170570" w:history="1">
            <w:r w:rsidR="00C13BA0" w:rsidRPr="0012076C">
              <w:rPr>
                <w:rStyle w:val="Hyperlink"/>
                <w:noProof/>
              </w:rPr>
              <w:t>2.2</w:t>
            </w:r>
            <w:r w:rsidR="00C13BA0">
              <w:rPr>
                <w:rFonts w:asciiTheme="minorHAnsi" w:hAnsiTheme="minorHAnsi"/>
                <w:noProof/>
                <w:kern w:val="2"/>
                <w:lang w:val="en-150" w:eastAsia="en-150"/>
                <w14:ligatures w14:val="standardContextual"/>
              </w:rPr>
              <w:tab/>
            </w:r>
            <w:r w:rsidR="00C13BA0" w:rsidRPr="0012076C">
              <w:rPr>
                <w:rStyle w:val="Hyperlink"/>
                <w:noProof/>
              </w:rPr>
              <w:t>Research Phase</w:t>
            </w:r>
            <w:r w:rsidR="00C13BA0">
              <w:rPr>
                <w:noProof/>
                <w:webHidden/>
              </w:rPr>
              <w:tab/>
            </w:r>
            <w:r w:rsidR="00C13BA0">
              <w:rPr>
                <w:noProof/>
                <w:webHidden/>
              </w:rPr>
              <w:fldChar w:fldCharType="begin"/>
            </w:r>
            <w:r w:rsidR="00C13BA0">
              <w:rPr>
                <w:noProof/>
                <w:webHidden/>
              </w:rPr>
              <w:instrText xml:space="preserve"> PAGEREF _Toc150170570 \h </w:instrText>
            </w:r>
            <w:r w:rsidR="00C13BA0">
              <w:rPr>
                <w:noProof/>
                <w:webHidden/>
              </w:rPr>
            </w:r>
            <w:r w:rsidR="00C13BA0">
              <w:rPr>
                <w:noProof/>
                <w:webHidden/>
              </w:rPr>
              <w:fldChar w:fldCharType="separate"/>
            </w:r>
            <w:r w:rsidR="00C13BA0">
              <w:rPr>
                <w:noProof/>
                <w:webHidden/>
              </w:rPr>
              <w:t>4</w:t>
            </w:r>
            <w:r w:rsidR="00C13BA0">
              <w:rPr>
                <w:noProof/>
                <w:webHidden/>
              </w:rPr>
              <w:fldChar w:fldCharType="end"/>
            </w:r>
          </w:hyperlink>
        </w:p>
        <w:p w14:paraId="1930C1C3" w14:textId="7642CFDA" w:rsidR="00C13BA0" w:rsidRDefault="00000000">
          <w:pPr>
            <w:pStyle w:val="TOC2"/>
            <w:tabs>
              <w:tab w:val="left" w:pos="880"/>
              <w:tab w:val="right" w:leader="dot" w:pos="9350"/>
            </w:tabs>
            <w:rPr>
              <w:rFonts w:asciiTheme="minorHAnsi" w:hAnsiTheme="minorHAnsi"/>
              <w:noProof/>
              <w:kern w:val="2"/>
              <w:lang w:val="en-150" w:eastAsia="en-150"/>
              <w14:ligatures w14:val="standardContextual"/>
            </w:rPr>
          </w:pPr>
          <w:hyperlink w:anchor="_Toc150170571" w:history="1">
            <w:r w:rsidR="00C13BA0" w:rsidRPr="0012076C">
              <w:rPr>
                <w:rStyle w:val="Hyperlink"/>
                <w:noProof/>
              </w:rPr>
              <w:t>2.3</w:t>
            </w:r>
            <w:r w:rsidR="00C13BA0">
              <w:rPr>
                <w:rFonts w:asciiTheme="minorHAnsi" w:hAnsiTheme="minorHAnsi"/>
                <w:noProof/>
                <w:kern w:val="2"/>
                <w:lang w:val="en-150" w:eastAsia="en-150"/>
                <w14:ligatures w14:val="standardContextual"/>
              </w:rPr>
              <w:tab/>
            </w:r>
            <w:r w:rsidR="00C13BA0" w:rsidRPr="0012076C">
              <w:rPr>
                <w:rStyle w:val="Hyperlink"/>
                <w:noProof/>
              </w:rPr>
              <w:t>Scanning Phase</w:t>
            </w:r>
            <w:r w:rsidR="00C13BA0">
              <w:rPr>
                <w:noProof/>
                <w:webHidden/>
              </w:rPr>
              <w:tab/>
            </w:r>
            <w:r w:rsidR="00C13BA0">
              <w:rPr>
                <w:noProof/>
                <w:webHidden/>
              </w:rPr>
              <w:fldChar w:fldCharType="begin"/>
            </w:r>
            <w:r w:rsidR="00C13BA0">
              <w:rPr>
                <w:noProof/>
                <w:webHidden/>
              </w:rPr>
              <w:instrText xml:space="preserve"> PAGEREF _Toc150170571 \h </w:instrText>
            </w:r>
            <w:r w:rsidR="00C13BA0">
              <w:rPr>
                <w:noProof/>
                <w:webHidden/>
              </w:rPr>
            </w:r>
            <w:r w:rsidR="00C13BA0">
              <w:rPr>
                <w:noProof/>
                <w:webHidden/>
              </w:rPr>
              <w:fldChar w:fldCharType="separate"/>
            </w:r>
            <w:r w:rsidR="00C13BA0">
              <w:rPr>
                <w:noProof/>
                <w:webHidden/>
              </w:rPr>
              <w:t>4</w:t>
            </w:r>
            <w:r w:rsidR="00C13BA0">
              <w:rPr>
                <w:noProof/>
                <w:webHidden/>
              </w:rPr>
              <w:fldChar w:fldCharType="end"/>
            </w:r>
          </w:hyperlink>
        </w:p>
        <w:p w14:paraId="7E860D5C" w14:textId="33EB43F1" w:rsidR="00C13BA0" w:rsidRDefault="00000000">
          <w:pPr>
            <w:pStyle w:val="TOC2"/>
            <w:tabs>
              <w:tab w:val="left" w:pos="880"/>
              <w:tab w:val="right" w:leader="dot" w:pos="9350"/>
            </w:tabs>
            <w:rPr>
              <w:rFonts w:asciiTheme="minorHAnsi" w:hAnsiTheme="minorHAnsi"/>
              <w:noProof/>
              <w:kern w:val="2"/>
              <w:lang w:val="en-150" w:eastAsia="en-150"/>
              <w14:ligatures w14:val="standardContextual"/>
            </w:rPr>
          </w:pPr>
          <w:hyperlink w:anchor="_Toc150170572" w:history="1">
            <w:r w:rsidR="00C13BA0" w:rsidRPr="0012076C">
              <w:rPr>
                <w:rStyle w:val="Hyperlink"/>
                <w:noProof/>
              </w:rPr>
              <w:t>2.4</w:t>
            </w:r>
            <w:r w:rsidR="00C13BA0">
              <w:rPr>
                <w:rFonts w:asciiTheme="minorHAnsi" w:hAnsiTheme="minorHAnsi"/>
                <w:noProof/>
                <w:kern w:val="2"/>
                <w:lang w:val="en-150" w:eastAsia="en-150"/>
                <w14:ligatures w14:val="standardContextual"/>
              </w:rPr>
              <w:tab/>
            </w:r>
            <w:r w:rsidR="00C13BA0" w:rsidRPr="0012076C">
              <w:rPr>
                <w:rStyle w:val="Hyperlink"/>
                <w:noProof/>
              </w:rPr>
              <w:t>Enumerating Phase</w:t>
            </w:r>
            <w:r w:rsidR="00C13BA0">
              <w:rPr>
                <w:noProof/>
                <w:webHidden/>
              </w:rPr>
              <w:tab/>
            </w:r>
            <w:r w:rsidR="00C13BA0">
              <w:rPr>
                <w:noProof/>
                <w:webHidden/>
              </w:rPr>
              <w:fldChar w:fldCharType="begin"/>
            </w:r>
            <w:r w:rsidR="00C13BA0">
              <w:rPr>
                <w:noProof/>
                <w:webHidden/>
              </w:rPr>
              <w:instrText xml:space="preserve"> PAGEREF _Toc150170572 \h </w:instrText>
            </w:r>
            <w:r w:rsidR="00C13BA0">
              <w:rPr>
                <w:noProof/>
                <w:webHidden/>
              </w:rPr>
            </w:r>
            <w:r w:rsidR="00C13BA0">
              <w:rPr>
                <w:noProof/>
                <w:webHidden/>
              </w:rPr>
              <w:fldChar w:fldCharType="separate"/>
            </w:r>
            <w:r w:rsidR="00C13BA0">
              <w:rPr>
                <w:noProof/>
                <w:webHidden/>
              </w:rPr>
              <w:t>7</w:t>
            </w:r>
            <w:r w:rsidR="00C13BA0">
              <w:rPr>
                <w:noProof/>
                <w:webHidden/>
              </w:rPr>
              <w:fldChar w:fldCharType="end"/>
            </w:r>
          </w:hyperlink>
        </w:p>
        <w:p w14:paraId="77BB731C" w14:textId="103B5756" w:rsidR="00C13BA0" w:rsidRDefault="00000000">
          <w:pPr>
            <w:pStyle w:val="TOC2"/>
            <w:tabs>
              <w:tab w:val="left" w:pos="880"/>
              <w:tab w:val="right" w:leader="dot" w:pos="9350"/>
            </w:tabs>
            <w:rPr>
              <w:rFonts w:asciiTheme="minorHAnsi" w:hAnsiTheme="minorHAnsi"/>
              <w:noProof/>
              <w:kern w:val="2"/>
              <w:lang w:val="en-150" w:eastAsia="en-150"/>
              <w14:ligatures w14:val="standardContextual"/>
            </w:rPr>
          </w:pPr>
          <w:hyperlink w:anchor="_Toc150170573" w:history="1">
            <w:r w:rsidR="00C13BA0" w:rsidRPr="0012076C">
              <w:rPr>
                <w:rStyle w:val="Hyperlink"/>
                <w:noProof/>
              </w:rPr>
              <w:t>2.5</w:t>
            </w:r>
            <w:r w:rsidR="00C13BA0">
              <w:rPr>
                <w:rFonts w:asciiTheme="minorHAnsi" w:hAnsiTheme="minorHAnsi"/>
                <w:noProof/>
                <w:kern w:val="2"/>
                <w:lang w:val="en-150" w:eastAsia="en-150"/>
                <w14:ligatures w14:val="standardContextual"/>
              </w:rPr>
              <w:tab/>
            </w:r>
            <w:r w:rsidR="00C13BA0" w:rsidRPr="0012076C">
              <w:rPr>
                <w:rStyle w:val="Hyperlink"/>
                <w:noProof/>
              </w:rPr>
              <w:t>Vulnerability Scanning</w:t>
            </w:r>
            <w:r w:rsidR="00C13BA0">
              <w:rPr>
                <w:noProof/>
                <w:webHidden/>
              </w:rPr>
              <w:tab/>
            </w:r>
            <w:r w:rsidR="00C13BA0">
              <w:rPr>
                <w:noProof/>
                <w:webHidden/>
              </w:rPr>
              <w:fldChar w:fldCharType="begin"/>
            </w:r>
            <w:r w:rsidR="00C13BA0">
              <w:rPr>
                <w:noProof/>
                <w:webHidden/>
              </w:rPr>
              <w:instrText xml:space="preserve"> PAGEREF _Toc150170573 \h </w:instrText>
            </w:r>
            <w:r w:rsidR="00C13BA0">
              <w:rPr>
                <w:noProof/>
                <w:webHidden/>
              </w:rPr>
            </w:r>
            <w:r w:rsidR="00C13BA0">
              <w:rPr>
                <w:noProof/>
                <w:webHidden/>
              </w:rPr>
              <w:fldChar w:fldCharType="separate"/>
            </w:r>
            <w:r w:rsidR="00C13BA0">
              <w:rPr>
                <w:noProof/>
                <w:webHidden/>
              </w:rPr>
              <w:t>8</w:t>
            </w:r>
            <w:r w:rsidR="00C13BA0">
              <w:rPr>
                <w:noProof/>
                <w:webHidden/>
              </w:rPr>
              <w:fldChar w:fldCharType="end"/>
            </w:r>
          </w:hyperlink>
        </w:p>
        <w:p w14:paraId="6D3C0091" w14:textId="2144BB13" w:rsidR="00C13BA0" w:rsidRDefault="00000000">
          <w:pPr>
            <w:pStyle w:val="TOC2"/>
            <w:tabs>
              <w:tab w:val="left" w:pos="880"/>
              <w:tab w:val="right" w:leader="dot" w:pos="9350"/>
            </w:tabs>
            <w:rPr>
              <w:rFonts w:asciiTheme="minorHAnsi" w:hAnsiTheme="minorHAnsi"/>
              <w:noProof/>
              <w:kern w:val="2"/>
              <w:lang w:val="en-150" w:eastAsia="en-150"/>
              <w14:ligatures w14:val="standardContextual"/>
            </w:rPr>
          </w:pPr>
          <w:hyperlink w:anchor="_Toc150170574" w:history="1">
            <w:r w:rsidR="00C13BA0" w:rsidRPr="0012076C">
              <w:rPr>
                <w:rStyle w:val="Hyperlink"/>
                <w:noProof/>
              </w:rPr>
              <w:t>2.6</w:t>
            </w:r>
            <w:r w:rsidR="00C13BA0">
              <w:rPr>
                <w:rFonts w:asciiTheme="minorHAnsi" w:hAnsiTheme="minorHAnsi"/>
                <w:noProof/>
                <w:kern w:val="2"/>
                <w:lang w:val="en-150" w:eastAsia="en-150"/>
                <w14:ligatures w14:val="standardContextual"/>
              </w:rPr>
              <w:tab/>
            </w:r>
            <w:r w:rsidR="00C13BA0" w:rsidRPr="0012076C">
              <w:rPr>
                <w:rStyle w:val="Hyperlink"/>
                <w:noProof/>
              </w:rPr>
              <w:t>Hacking Phase</w:t>
            </w:r>
            <w:r w:rsidR="00C13BA0">
              <w:rPr>
                <w:noProof/>
                <w:webHidden/>
              </w:rPr>
              <w:tab/>
            </w:r>
            <w:r w:rsidR="00C13BA0">
              <w:rPr>
                <w:noProof/>
                <w:webHidden/>
              </w:rPr>
              <w:fldChar w:fldCharType="begin"/>
            </w:r>
            <w:r w:rsidR="00C13BA0">
              <w:rPr>
                <w:noProof/>
                <w:webHidden/>
              </w:rPr>
              <w:instrText xml:space="preserve"> PAGEREF _Toc150170574 \h </w:instrText>
            </w:r>
            <w:r w:rsidR="00C13BA0">
              <w:rPr>
                <w:noProof/>
                <w:webHidden/>
              </w:rPr>
            </w:r>
            <w:r w:rsidR="00C13BA0">
              <w:rPr>
                <w:noProof/>
                <w:webHidden/>
              </w:rPr>
              <w:fldChar w:fldCharType="separate"/>
            </w:r>
            <w:r w:rsidR="00C13BA0">
              <w:rPr>
                <w:noProof/>
                <w:webHidden/>
              </w:rPr>
              <w:t>9</w:t>
            </w:r>
            <w:r w:rsidR="00C13BA0">
              <w:rPr>
                <w:noProof/>
                <w:webHidden/>
              </w:rPr>
              <w:fldChar w:fldCharType="end"/>
            </w:r>
          </w:hyperlink>
        </w:p>
        <w:p w14:paraId="31EE9D35" w14:textId="4985DB97" w:rsidR="00C13BA0" w:rsidRDefault="00000000">
          <w:pPr>
            <w:pStyle w:val="TOC1"/>
            <w:tabs>
              <w:tab w:val="left" w:pos="440"/>
              <w:tab w:val="right" w:leader="dot" w:pos="9350"/>
            </w:tabs>
            <w:rPr>
              <w:rFonts w:asciiTheme="minorHAnsi" w:hAnsiTheme="minorHAnsi"/>
              <w:noProof/>
              <w:kern w:val="2"/>
              <w:lang w:val="en-150" w:eastAsia="en-150"/>
              <w14:ligatures w14:val="standardContextual"/>
            </w:rPr>
          </w:pPr>
          <w:hyperlink w:anchor="_Toc150170575" w:history="1">
            <w:r w:rsidR="00C13BA0" w:rsidRPr="0012076C">
              <w:rPr>
                <w:rStyle w:val="Hyperlink"/>
                <w:noProof/>
                <w:lang w:eastAsia="en-US"/>
              </w:rPr>
              <w:t>3</w:t>
            </w:r>
            <w:r w:rsidR="00C13BA0">
              <w:rPr>
                <w:rFonts w:asciiTheme="minorHAnsi" w:hAnsiTheme="minorHAnsi"/>
                <w:noProof/>
                <w:kern w:val="2"/>
                <w:lang w:val="en-150" w:eastAsia="en-150"/>
                <w14:ligatures w14:val="standardContextual"/>
              </w:rPr>
              <w:tab/>
            </w:r>
            <w:r w:rsidR="00C13BA0" w:rsidRPr="0012076C">
              <w:rPr>
                <w:rStyle w:val="Hyperlink"/>
                <w:noProof/>
                <w:lang w:eastAsia="en-US"/>
              </w:rPr>
              <w:t>Discussion</w:t>
            </w:r>
            <w:r w:rsidR="00C13BA0">
              <w:rPr>
                <w:noProof/>
                <w:webHidden/>
              </w:rPr>
              <w:tab/>
            </w:r>
            <w:r w:rsidR="00C13BA0">
              <w:rPr>
                <w:noProof/>
                <w:webHidden/>
              </w:rPr>
              <w:fldChar w:fldCharType="begin"/>
            </w:r>
            <w:r w:rsidR="00C13BA0">
              <w:rPr>
                <w:noProof/>
                <w:webHidden/>
              </w:rPr>
              <w:instrText xml:space="preserve"> PAGEREF _Toc150170575 \h </w:instrText>
            </w:r>
            <w:r w:rsidR="00C13BA0">
              <w:rPr>
                <w:noProof/>
                <w:webHidden/>
              </w:rPr>
            </w:r>
            <w:r w:rsidR="00C13BA0">
              <w:rPr>
                <w:noProof/>
                <w:webHidden/>
              </w:rPr>
              <w:fldChar w:fldCharType="separate"/>
            </w:r>
            <w:r w:rsidR="00C13BA0">
              <w:rPr>
                <w:noProof/>
                <w:webHidden/>
              </w:rPr>
              <w:t>11</w:t>
            </w:r>
            <w:r w:rsidR="00C13BA0">
              <w:rPr>
                <w:noProof/>
                <w:webHidden/>
              </w:rPr>
              <w:fldChar w:fldCharType="end"/>
            </w:r>
          </w:hyperlink>
        </w:p>
        <w:p w14:paraId="2A11CEB3" w14:textId="1BB00353" w:rsidR="00C13BA0" w:rsidRDefault="00000000">
          <w:pPr>
            <w:pStyle w:val="TOC2"/>
            <w:tabs>
              <w:tab w:val="left" w:pos="880"/>
              <w:tab w:val="right" w:leader="dot" w:pos="9350"/>
            </w:tabs>
            <w:rPr>
              <w:rFonts w:asciiTheme="minorHAnsi" w:hAnsiTheme="minorHAnsi"/>
              <w:noProof/>
              <w:kern w:val="2"/>
              <w:lang w:val="en-150" w:eastAsia="en-150"/>
              <w14:ligatures w14:val="standardContextual"/>
            </w:rPr>
          </w:pPr>
          <w:hyperlink w:anchor="_Toc150170576" w:history="1">
            <w:r w:rsidR="00C13BA0" w:rsidRPr="0012076C">
              <w:rPr>
                <w:rStyle w:val="Hyperlink"/>
                <w:rFonts w:eastAsia="Times New Roman"/>
                <w:noProof/>
                <w:lang w:eastAsia="en-US"/>
              </w:rPr>
              <w:t>3.1</w:t>
            </w:r>
            <w:r w:rsidR="00C13BA0">
              <w:rPr>
                <w:rFonts w:asciiTheme="minorHAnsi" w:hAnsiTheme="minorHAnsi"/>
                <w:noProof/>
                <w:kern w:val="2"/>
                <w:lang w:val="en-150" w:eastAsia="en-150"/>
                <w14:ligatures w14:val="standardContextual"/>
              </w:rPr>
              <w:tab/>
            </w:r>
            <w:r w:rsidR="00C13BA0" w:rsidRPr="0012076C">
              <w:rPr>
                <w:rStyle w:val="Hyperlink"/>
                <w:rFonts w:eastAsia="Times New Roman"/>
                <w:noProof/>
                <w:lang w:eastAsia="en-US"/>
              </w:rPr>
              <w:t>General Discussion</w:t>
            </w:r>
            <w:r w:rsidR="00C13BA0">
              <w:rPr>
                <w:noProof/>
                <w:webHidden/>
              </w:rPr>
              <w:tab/>
            </w:r>
            <w:r w:rsidR="00C13BA0">
              <w:rPr>
                <w:noProof/>
                <w:webHidden/>
              </w:rPr>
              <w:fldChar w:fldCharType="begin"/>
            </w:r>
            <w:r w:rsidR="00C13BA0">
              <w:rPr>
                <w:noProof/>
                <w:webHidden/>
              </w:rPr>
              <w:instrText xml:space="preserve"> PAGEREF _Toc150170576 \h </w:instrText>
            </w:r>
            <w:r w:rsidR="00C13BA0">
              <w:rPr>
                <w:noProof/>
                <w:webHidden/>
              </w:rPr>
            </w:r>
            <w:r w:rsidR="00C13BA0">
              <w:rPr>
                <w:noProof/>
                <w:webHidden/>
              </w:rPr>
              <w:fldChar w:fldCharType="separate"/>
            </w:r>
            <w:r w:rsidR="00C13BA0">
              <w:rPr>
                <w:noProof/>
                <w:webHidden/>
              </w:rPr>
              <w:t>11</w:t>
            </w:r>
            <w:r w:rsidR="00C13BA0">
              <w:rPr>
                <w:noProof/>
                <w:webHidden/>
              </w:rPr>
              <w:fldChar w:fldCharType="end"/>
            </w:r>
          </w:hyperlink>
        </w:p>
        <w:p w14:paraId="083377B5" w14:textId="57A983AF" w:rsidR="00C13BA0" w:rsidRDefault="00000000">
          <w:pPr>
            <w:pStyle w:val="TOC2"/>
            <w:tabs>
              <w:tab w:val="left" w:pos="880"/>
              <w:tab w:val="right" w:leader="dot" w:pos="9350"/>
            </w:tabs>
            <w:rPr>
              <w:rFonts w:asciiTheme="minorHAnsi" w:hAnsiTheme="minorHAnsi"/>
              <w:noProof/>
              <w:kern w:val="2"/>
              <w:lang w:val="en-150" w:eastAsia="en-150"/>
              <w14:ligatures w14:val="standardContextual"/>
            </w:rPr>
          </w:pPr>
          <w:hyperlink w:anchor="_Toc150170577" w:history="1">
            <w:r w:rsidR="00C13BA0" w:rsidRPr="0012076C">
              <w:rPr>
                <w:rStyle w:val="Hyperlink"/>
                <w:rFonts w:eastAsia="Times New Roman"/>
                <w:noProof/>
                <w:lang w:eastAsia="en-US"/>
              </w:rPr>
              <w:t>3.2</w:t>
            </w:r>
            <w:r w:rsidR="00C13BA0">
              <w:rPr>
                <w:rFonts w:asciiTheme="minorHAnsi" w:hAnsiTheme="minorHAnsi"/>
                <w:noProof/>
                <w:kern w:val="2"/>
                <w:lang w:val="en-150" w:eastAsia="en-150"/>
                <w14:ligatures w14:val="standardContextual"/>
              </w:rPr>
              <w:tab/>
            </w:r>
            <w:r w:rsidR="00C13BA0" w:rsidRPr="0012076C">
              <w:rPr>
                <w:rStyle w:val="Hyperlink"/>
                <w:rFonts w:eastAsia="Times New Roman"/>
                <w:noProof/>
                <w:lang w:eastAsia="en-US"/>
              </w:rPr>
              <w:t>Countermeasures</w:t>
            </w:r>
            <w:r w:rsidR="00C13BA0">
              <w:rPr>
                <w:noProof/>
                <w:webHidden/>
              </w:rPr>
              <w:tab/>
            </w:r>
            <w:r w:rsidR="00C13BA0">
              <w:rPr>
                <w:noProof/>
                <w:webHidden/>
              </w:rPr>
              <w:fldChar w:fldCharType="begin"/>
            </w:r>
            <w:r w:rsidR="00C13BA0">
              <w:rPr>
                <w:noProof/>
                <w:webHidden/>
              </w:rPr>
              <w:instrText xml:space="preserve"> PAGEREF _Toc150170577 \h </w:instrText>
            </w:r>
            <w:r w:rsidR="00C13BA0">
              <w:rPr>
                <w:noProof/>
                <w:webHidden/>
              </w:rPr>
            </w:r>
            <w:r w:rsidR="00C13BA0">
              <w:rPr>
                <w:noProof/>
                <w:webHidden/>
              </w:rPr>
              <w:fldChar w:fldCharType="separate"/>
            </w:r>
            <w:r w:rsidR="00C13BA0">
              <w:rPr>
                <w:noProof/>
                <w:webHidden/>
              </w:rPr>
              <w:t>11</w:t>
            </w:r>
            <w:r w:rsidR="00C13BA0">
              <w:rPr>
                <w:noProof/>
                <w:webHidden/>
              </w:rPr>
              <w:fldChar w:fldCharType="end"/>
            </w:r>
          </w:hyperlink>
        </w:p>
        <w:p w14:paraId="39840397" w14:textId="69BB4601" w:rsidR="00C13BA0" w:rsidRDefault="00000000">
          <w:pPr>
            <w:pStyle w:val="TOC2"/>
            <w:tabs>
              <w:tab w:val="left" w:pos="880"/>
              <w:tab w:val="right" w:leader="dot" w:pos="9350"/>
            </w:tabs>
            <w:rPr>
              <w:rFonts w:asciiTheme="minorHAnsi" w:hAnsiTheme="minorHAnsi"/>
              <w:noProof/>
              <w:kern w:val="2"/>
              <w:lang w:val="en-150" w:eastAsia="en-150"/>
              <w14:ligatures w14:val="standardContextual"/>
            </w:rPr>
          </w:pPr>
          <w:hyperlink w:anchor="_Toc150170578" w:history="1">
            <w:r w:rsidR="00C13BA0" w:rsidRPr="0012076C">
              <w:rPr>
                <w:rStyle w:val="Hyperlink"/>
                <w:rFonts w:eastAsia="Times New Roman"/>
                <w:noProof/>
                <w:lang w:eastAsia="en-US"/>
              </w:rPr>
              <w:t>3.3</w:t>
            </w:r>
            <w:r w:rsidR="00C13BA0">
              <w:rPr>
                <w:rFonts w:asciiTheme="minorHAnsi" w:hAnsiTheme="minorHAnsi"/>
                <w:noProof/>
                <w:kern w:val="2"/>
                <w:lang w:val="en-150" w:eastAsia="en-150"/>
                <w14:ligatures w14:val="standardContextual"/>
              </w:rPr>
              <w:tab/>
            </w:r>
            <w:r w:rsidR="00C13BA0" w:rsidRPr="0012076C">
              <w:rPr>
                <w:rStyle w:val="Hyperlink"/>
                <w:rFonts w:eastAsia="Times New Roman"/>
                <w:noProof/>
                <w:lang w:eastAsia="en-US"/>
              </w:rPr>
              <w:t>Future Work</w:t>
            </w:r>
            <w:r w:rsidR="00C13BA0">
              <w:rPr>
                <w:noProof/>
                <w:webHidden/>
              </w:rPr>
              <w:tab/>
            </w:r>
            <w:r w:rsidR="00C13BA0">
              <w:rPr>
                <w:noProof/>
                <w:webHidden/>
              </w:rPr>
              <w:fldChar w:fldCharType="begin"/>
            </w:r>
            <w:r w:rsidR="00C13BA0">
              <w:rPr>
                <w:noProof/>
                <w:webHidden/>
              </w:rPr>
              <w:instrText xml:space="preserve"> PAGEREF _Toc150170578 \h </w:instrText>
            </w:r>
            <w:r w:rsidR="00C13BA0">
              <w:rPr>
                <w:noProof/>
                <w:webHidden/>
              </w:rPr>
            </w:r>
            <w:r w:rsidR="00C13BA0">
              <w:rPr>
                <w:noProof/>
                <w:webHidden/>
              </w:rPr>
              <w:fldChar w:fldCharType="separate"/>
            </w:r>
            <w:r w:rsidR="00C13BA0">
              <w:rPr>
                <w:noProof/>
                <w:webHidden/>
              </w:rPr>
              <w:t>11</w:t>
            </w:r>
            <w:r w:rsidR="00C13BA0">
              <w:rPr>
                <w:noProof/>
                <w:webHidden/>
              </w:rPr>
              <w:fldChar w:fldCharType="end"/>
            </w:r>
          </w:hyperlink>
        </w:p>
        <w:p w14:paraId="188A9179" w14:textId="5088DE14" w:rsidR="00C13BA0" w:rsidRDefault="00000000">
          <w:pPr>
            <w:pStyle w:val="TOC1"/>
            <w:tabs>
              <w:tab w:val="right" w:leader="dot" w:pos="9350"/>
            </w:tabs>
            <w:rPr>
              <w:rFonts w:asciiTheme="minorHAnsi" w:hAnsiTheme="minorHAnsi"/>
              <w:noProof/>
              <w:kern w:val="2"/>
              <w:lang w:val="en-150" w:eastAsia="en-150"/>
              <w14:ligatures w14:val="standardContextual"/>
            </w:rPr>
          </w:pPr>
          <w:hyperlink w:anchor="_Toc150170579" w:history="1">
            <w:r w:rsidR="00C13BA0" w:rsidRPr="0012076C">
              <w:rPr>
                <w:rStyle w:val="Hyperlink"/>
                <w:noProof/>
              </w:rPr>
              <w:t>References</w:t>
            </w:r>
            <w:r w:rsidR="00C13BA0">
              <w:rPr>
                <w:noProof/>
                <w:webHidden/>
              </w:rPr>
              <w:tab/>
            </w:r>
            <w:r w:rsidR="00C13BA0">
              <w:rPr>
                <w:noProof/>
                <w:webHidden/>
              </w:rPr>
              <w:fldChar w:fldCharType="begin"/>
            </w:r>
            <w:r w:rsidR="00C13BA0">
              <w:rPr>
                <w:noProof/>
                <w:webHidden/>
              </w:rPr>
              <w:instrText xml:space="preserve"> PAGEREF _Toc150170579 \h </w:instrText>
            </w:r>
            <w:r w:rsidR="00C13BA0">
              <w:rPr>
                <w:noProof/>
                <w:webHidden/>
              </w:rPr>
            </w:r>
            <w:r w:rsidR="00C13BA0">
              <w:rPr>
                <w:noProof/>
                <w:webHidden/>
              </w:rPr>
              <w:fldChar w:fldCharType="separate"/>
            </w:r>
            <w:r w:rsidR="00C13BA0">
              <w:rPr>
                <w:noProof/>
                <w:webHidden/>
              </w:rPr>
              <w:t>12</w:t>
            </w:r>
            <w:r w:rsidR="00C13BA0">
              <w:rPr>
                <w:noProof/>
                <w:webHidden/>
              </w:rPr>
              <w:fldChar w:fldCharType="end"/>
            </w:r>
          </w:hyperlink>
        </w:p>
        <w:p w14:paraId="16FB8BBA" w14:textId="09342AEA" w:rsidR="00C13BA0" w:rsidRDefault="00000000">
          <w:pPr>
            <w:pStyle w:val="TOC1"/>
            <w:tabs>
              <w:tab w:val="right" w:leader="dot" w:pos="9350"/>
            </w:tabs>
            <w:rPr>
              <w:rFonts w:asciiTheme="minorHAnsi" w:hAnsiTheme="minorHAnsi"/>
              <w:noProof/>
              <w:kern w:val="2"/>
              <w:lang w:val="en-150" w:eastAsia="en-150"/>
              <w14:ligatures w14:val="standardContextual"/>
            </w:rPr>
          </w:pPr>
          <w:hyperlink w:anchor="_Toc150170580" w:history="1">
            <w:r w:rsidR="00C13BA0" w:rsidRPr="0012076C">
              <w:rPr>
                <w:rStyle w:val="Hyperlink"/>
                <w:noProof/>
              </w:rPr>
              <w:t>Appendices</w:t>
            </w:r>
            <w:r w:rsidR="00C13BA0">
              <w:rPr>
                <w:noProof/>
                <w:webHidden/>
              </w:rPr>
              <w:tab/>
            </w:r>
            <w:r w:rsidR="00C13BA0">
              <w:rPr>
                <w:noProof/>
                <w:webHidden/>
              </w:rPr>
              <w:fldChar w:fldCharType="begin"/>
            </w:r>
            <w:r w:rsidR="00C13BA0">
              <w:rPr>
                <w:noProof/>
                <w:webHidden/>
              </w:rPr>
              <w:instrText xml:space="preserve"> PAGEREF _Toc150170580 \h </w:instrText>
            </w:r>
            <w:r w:rsidR="00C13BA0">
              <w:rPr>
                <w:noProof/>
                <w:webHidden/>
              </w:rPr>
            </w:r>
            <w:r w:rsidR="00C13BA0">
              <w:rPr>
                <w:noProof/>
                <w:webHidden/>
              </w:rPr>
              <w:fldChar w:fldCharType="separate"/>
            </w:r>
            <w:r w:rsidR="00C13BA0">
              <w:rPr>
                <w:noProof/>
                <w:webHidden/>
              </w:rPr>
              <w:t>13</w:t>
            </w:r>
            <w:r w:rsidR="00C13BA0">
              <w:rPr>
                <w:noProof/>
                <w:webHidden/>
              </w:rPr>
              <w:fldChar w:fldCharType="end"/>
            </w:r>
          </w:hyperlink>
        </w:p>
        <w:p w14:paraId="4B2C1DF6" w14:textId="7B67F155" w:rsidR="00C13BA0" w:rsidRDefault="00000000">
          <w:pPr>
            <w:pStyle w:val="TOC2"/>
            <w:tabs>
              <w:tab w:val="right" w:leader="dot" w:pos="9350"/>
            </w:tabs>
            <w:rPr>
              <w:rFonts w:asciiTheme="minorHAnsi" w:hAnsiTheme="minorHAnsi"/>
              <w:noProof/>
              <w:kern w:val="2"/>
              <w:lang w:val="en-150" w:eastAsia="en-150"/>
              <w14:ligatures w14:val="standardContextual"/>
            </w:rPr>
          </w:pPr>
          <w:hyperlink w:anchor="_Toc150170581" w:history="1">
            <w:r w:rsidR="00C13BA0" w:rsidRPr="0012076C">
              <w:rPr>
                <w:rStyle w:val="Hyperlink"/>
                <w:noProof/>
                <w:lang w:eastAsia="en-US"/>
              </w:rPr>
              <w:t>Appendix A-enum4linux Results</w:t>
            </w:r>
            <w:r w:rsidR="00C13BA0">
              <w:rPr>
                <w:noProof/>
                <w:webHidden/>
              </w:rPr>
              <w:tab/>
            </w:r>
            <w:r w:rsidR="00C13BA0">
              <w:rPr>
                <w:noProof/>
                <w:webHidden/>
              </w:rPr>
              <w:fldChar w:fldCharType="begin"/>
            </w:r>
            <w:r w:rsidR="00C13BA0">
              <w:rPr>
                <w:noProof/>
                <w:webHidden/>
              </w:rPr>
              <w:instrText xml:space="preserve"> PAGEREF _Toc150170581 \h </w:instrText>
            </w:r>
            <w:r w:rsidR="00C13BA0">
              <w:rPr>
                <w:noProof/>
                <w:webHidden/>
              </w:rPr>
            </w:r>
            <w:r w:rsidR="00C13BA0">
              <w:rPr>
                <w:noProof/>
                <w:webHidden/>
              </w:rPr>
              <w:fldChar w:fldCharType="separate"/>
            </w:r>
            <w:r w:rsidR="00C13BA0">
              <w:rPr>
                <w:noProof/>
                <w:webHidden/>
              </w:rPr>
              <w:t>13</w:t>
            </w:r>
            <w:r w:rsidR="00C13BA0">
              <w:rPr>
                <w:noProof/>
                <w:webHidden/>
              </w:rPr>
              <w:fldChar w:fldCharType="end"/>
            </w:r>
          </w:hyperlink>
        </w:p>
        <w:p w14:paraId="76863377" w14:textId="51AA1087" w:rsidR="00C13BA0" w:rsidRDefault="00000000">
          <w:pPr>
            <w:pStyle w:val="TOC2"/>
            <w:tabs>
              <w:tab w:val="right" w:leader="dot" w:pos="9350"/>
            </w:tabs>
            <w:rPr>
              <w:rFonts w:asciiTheme="minorHAnsi" w:hAnsiTheme="minorHAnsi"/>
              <w:noProof/>
              <w:kern w:val="2"/>
              <w:lang w:val="en-150" w:eastAsia="en-150"/>
              <w14:ligatures w14:val="standardContextual"/>
            </w:rPr>
          </w:pPr>
          <w:hyperlink w:anchor="_Toc150170582" w:history="1">
            <w:r w:rsidR="00C13BA0" w:rsidRPr="0012076C">
              <w:rPr>
                <w:rStyle w:val="Hyperlink"/>
                <w:noProof/>
                <w:lang w:eastAsia="en-US"/>
              </w:rPr>
              <w:t>Appendix B – Nessus Scan Results</w:t>
            </w:r>
            <w:r w:rsidR="00C13BA0">
              <w:rPr>
                <w:noProof/>
                <w:webHidden/>
              </w:rPr>
              <w:tab/>
            </w:r>
            <w:r w:rsidR="00C13BA0">
              <w:rPr>
                <w:noProof/>
                <w:webHidden/>
              </w:rPr>
              <w:fldChar w:fldCharType="begin"/>
            </w:r>
            <w:r w:rsidR="00C13BA0">
              <w:rPr>
                <w:noProof/>
                <w:webHidden/>
              </w:rPr>
              <w:instrText xml:space="preserve"> PAGEREF _Toc150170582 \h </w:instrText>
            </w:r>
            <w:r w:rsidR="00C13BA0">
              <w:rPr>
                <w:noProof/>
                <w:webHidden/>
              </w:rPr>
            </w:r>
            <w:r w:rsidR="00C13BA0">
              <w:rPr>
                <w:noProof/>
                <w:webHidden/>
              </w:rPr>
              <w:fldChar w:fldCharType="separate"/>
            </w:r>
            <w:r w:rsidR="00C13BA0">
              <w:rPr>
                <w:noProof/>
                <w:webHidden/>
              </w:rPr>
              <w:t>28</w:t>
            </w:r>
            <w:r w:rsidR="00C13BA0">
              <w:rPr>
                <w:noProof/>
                <w:webHidden/>
              </w:rPr>
              <w:fldChar w:fldCharType="end"/>
            </w:r>
          </w:hyperlink>
        </w:p>
        <w:p w14:paraId="157158EA" w14:textId="63E8F969" w:rsidR="00C13BA0" w:rsidRDefault="00000000">
          <w:pPr>
            <w:pStyle w:val="TOC2"/>
            <w:tabs>
              <w:tab w:val="right" w:leader="dot" w:pos="9350"/>
            </w:tabs>
            <w:rPr>
              <w:rFonts w:asciiTheme="minorHAnsi" w:hAnsiTheme="minorHAnsi"/>
              <w:noProof/>
              <w:kern w:val="2"/>
              <w:lang w:val="en-150" w:eastAsia="en-150"/>
              <w14:ligatures w14:val="standardContextual"/>
            </w:rPr>
          </w:pPr>
          <w:hyperlink w:anchor="_Toc150170583" w:history="1">
            <w:r w:rsidR="00C13BA0" w:rsidRPr="0012076C">
              <w:rPr>
                <w:rStyle w:val="Hyperlink"/>
                <w:noProof/>
                <w:lang w:eastAsia="en-US"/>
              </w:rPr>
              <w:t xml:space="preserve">Appendix C – </w:t>
            </w:r>
            <w:r w:rsidR="00C13BA0" w:rsidRPr="0012076C">
              <w:rPr>
                <w:rStyle w:val="Hyperlink"/>
                <w:noProof/>
              </w:rPr>
              <w:t>Meterpreter Hashdump</w:t>
            </w:r>
            <w:r w:rsidR="00C13BA0">
              <w:rPr>
                <w:noProof/>
                <w:webHidden/>
              </w:rPr>
              <w:tab/>
            </w:r>
            <w:r w:rsidR="00C13BA0">
              <w:rPr>
                <w:noProof/>
                <w:webHidden/>
              </w:rPr>
              <w:fldChar w:fldCharType="begin"/>
            </w:r>
            <w:r w:rsidR="00C13BA0">
              <w:rPr>
                <w:noProof/>
                <w:webHidden/>
              </w:rPr>
              <w:instrText xml:space="preserve"> PAGEREF _Toc150170583 \h </w:instrText>
            </w:r>
            <w:r w:rsidR="00C13BA0">
              <w:rPr>
                <w:noProof/>
                <w:webHidden/>
              </w:rPr>
            </w:r>
            <w:r w:rsidR="00C13BA0">
              <w:rPr>
                <w:noProof/>
                <w:webHidden/>
              </w:rPr>
              <w:fldChar w:fldCharType="separate"/>
            </w:r>
            <w:r w:rsidR="00C13BA0">
              <w:rPr>
                <w:noProof/>
                <w:webHidden/>
              </w:rPr>
              <w:t>31</w:t>
            </w:r>
            <w:r w:rsidR="00C13BA0">
              <w:rPr>
                <w:noProof/>
                <w:webHidden/>
              </w:rPr>
              <w:fldChar w:fldCharType="end"/>
            </w:r>
          </w:hyperlink>
        </w:p>
        <w:p w14:paraId="32BDAD1B" w14:textId="386CC613" w:rsidR="001905B9" w:rsidRDefault="00647F3E" w:rsidP="001905B9">
          <w:pPr>
            <w:rPr>
              <w:b/>
              <w:bCs/>
              <w:noProof/>
            </w:rPr>
          </w:pPr>
          <w:r>
            <w:rPr>
              <w:b/>
              <w:bCs/>
              <w:noProof/>
            </w:rPr>
            <w:fldChar w:fldCharType="end"/>
          </w:r>
        </w:p>
      </w:sdtContent>
    </w:sdt>
    <w:p w14:paraId="31A6C325" w14:textId="77777777" w:rsidR="00A60D20" w:rsidRDefault="00A60D20">
      <w:pPr>
        <w:rPr>
          <w:b/>
          <w:bCs/>
          <w:noProof/>
        </w:rPr>
      </w:pPr>
      <w:r>
        <w:rPr>
          <w:b/>
          <w:bCs/>
          <w:noProof/>
        </w:rPr>
        <w:br w:type="page"/>
      </w:r>
    </w:p>
    <w:p w14:paraId="65993037" w14:textId="77777777" w:rsidR="00C5090A" w:rsidRDefault="00C5090A">
      <w:pPr>
        <w:rPr>
          <w:b/>
          <w:bCs/>
          <w:noProof/>
        </w:rPr>
        <w:sectPr w:rsidR="00C5090A" w:rsidSect="00C5090A">
          <w:footerReference w:type="default" r:id="rId10"/>
          <w:footerReference w:type="first" r:id="rId11"/>
          <w:type w:val="continuous"/>
          <w:pgSz w:w="12240" w:h="15840"/>
          <w:pgMar w:top="1440" w:right="1440" w:bottom="1440" w:left="1440" w:header="720" w:footer="720" w:gutter="0"/>
          <w:pgNumType w:start="0"/>
          <w:cols w:space="720"/>
          <w:docGrid w:linePitch="299"/>
        </w:sectPr>
      </w:pPr>
    </w:p>
    <w:p w14:paraId="40DB9CA6" w14:textId="77777777" w:rsidR="001905B9" w:rsidRDefault="00341658" w:rsidP="00C5090A">
      <w:pPr>
        <w:pStyle w:val="Heading1"/>
      </w:pPr>
      <w:bookmarkStart w:id="0" w:name="_Toc150170565"/>
      <w:r>
        <w:lastRenderedPageBreak/>
        <w:t>Introduction</w:t>
      </w:r>
      <w:bookmarkEnd w:id="0"/>
    </w:p>
    <w:p w14:paraId="44157102" w14:textId="77777777" w:rsidR="00341658" w:rsidRDefault="00341658" w:rsidP="004D7B3D">
      <w:pPr>
        <w:pStyle w:val="Heading2"/>
      </w:pPr>
      <w:bookmarkStart w:id="1" w:name="_Toc150170566"/>
      <w:r>
        <w:t>Background</w:t>
      </w:r>
      <w:bookmarkEnd w:id="1"/>
    </w:p>
    <w:p w14:paraId="7F4AE805" w14:textId="77777777" w:rsidR="006B3C05" w:rsidRDefault="00701E85" w:rsidP="001E01AD">
      <w:pPr>
        <w:spacing w:after="200"/>
        <w:ind w:left="19" w:right="919"/>
        <w:jc w:val="both"/>
      </w:pPr>
      <w:r>
        <w:t xml:space="preserve">This report aims to thoroughly examine the security of the company systems.  Penetration Testing is necessary in ensuring that company information is kept confidential and </w:t>
      </w:r>
      <w:r w:rsidR="006B3C05">
        <w:t>out of the hands of potential attackers.  Without Penetration Testing, the information of company personnel, projects, bank statements, passwords and more becomes open to the world.</w:t>
      </w:r>
    </w:p>
    <w:p w14:paraId="4CE7ACF5" w14:textId="434EE6B2" w:rsidR="00701E85" w:rsidRDefault="00A815D2" w:rsidP="001E01AD">
      <w:pPr>
        <w:spacing w:after="200"/>
        <w:ind w:left="19" w:right="919"/>
        <w:jc w:val="both"/>
      </w:pPr>
      <w:r>
        <w:t xml:space="preserve">The importance of Network Security is at an all-time high.  As of September in this year alone 71 data breach incidents have been reported, the largest being </w:t>
      </w:r>
      <w:proofErr w:type="spellStart"/>
      <w:r>
        <w:t>DarkBeam</w:t>
      </w:r>
      <w:proofErr w:type="spellEnd"/>
      <w:r>
        <w:t xml:space="preserve"> where over 3.8 billion records were breached(</w:t>
      </w:r>
      <w:r w:rsidR="00F701DE">
        <w:t>Ford, 2023</w:t>
      </w:r>
      <w:r>
        <w:t>).</w:t>
      </w:r>
      <w:r w:rsidR="00F701DE">
        <w:t xml:space="preserve"> </w:t>
      </w:r>
      <w:r w:rsidR="00464B19">
        <w:t xml:space="preserve">New exploits for present technologies are found every single day.  From archival websites like </w:t>
      </w:r>
      <w:proofErr w:type="spellStart"/>
      <w:r w:rsidR="00464B19">
        <w:rPr>
          <w:i/>
          <w:iCs/>
        </w:rPr>
        <w:t>ExploitDB</w:t>
      </w:r>
      <w:proofErr w:type="spellEnd"/>
      <w:r w:rsidR="00464B19">
        <w:rPr>
          <w:i/>
          <w:iCs/>
        </w:rPr>
        <w:t xml:space="preserve"> </w:t>
      </w:r>
      <w:r w:rsidR="00464B19">
        <w:t xml:space="preserve">to twitter accounts with hundreds of thousands of followers like </w:t>
      </w:r>
      <w:proofErr w:type="spellStart"/>
      <w:r w:rsidR="00464B19">
        <w:rPr>
          <w:i/>
          <w:iCs/>
        </w:rPr>
        <w:t>vx</w:t>
      </w:r>
      <w:proofErr w:type="spellEnd"/>
      <w:r w:rsidR="00464B19">
        <w:rPr>
          <w:i/>
          <w:iCs/>
        </w:rPr>
        <w:t>-underground</w:t>
      </w:r>
      <w:r w:rsidR="00464B19">
        <w:t xml:space="preserve">, there are new ways for hackers to try and exploit servers for their confidential information.  Because of this, it is important for regular and periodic Penetration Tests to be conducted on company servers </w:t>
      </w:r>
      <w:r w:rsidR="007B37A1">
        <w:t xml:space="preserve">regularly. </w:t>
      </w:r>
    </w:p>
    <w:p w14:paraId="3DB44862" w14:textId="77777777" w:rsidR="004F1B2A" w:rsidRDefault="004F1B2A" w:rsidP="004F1B2A">
      <w:pPr>
        <w:spacing w:after="0"/>
        <w:ind w:right="919"/>
        <w:jc w:val="center"/>
      </w:pPr>
      <w:r w:rsidRPr="004F1B2A">
        <w:rPr>
          <w:noProof/>
        </w:rPr>
        <w:drawing>
          <wp:inline distT="0" distB="0" distL="0" distR="0" wp14:anchorId="1FB1A5D7" wp14:editId="7E8D49F4">
            <wp:extent cx="5016500" cy="3800898"/>
            <wp:effectExtent l="0" t="0" r="0" b="0"/>
            <wp:docPr id="274649549" name="Picture 1" descr="A graph with blue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49549" name="Picture 1" descr="A graph with blue line and numbers&#10;&#10;Description automatically generated"/>
                    <pic:cNvPicPr/>
                  </pic:nvPicPr>
                  <pic:blipFill>
                    <a:blip r:embed="rId12"/>
                    <a:stretch>
                      <a:fillRect/>
                    </a:stretch>
                  </pic:blipFill>
                  <pic:spPr>
                    <a:xfrm>
                      <a:off x="0" y="0"/>
                      <a:ext cx="5028475" cy="3809971"/>
                    </a:xfrm>
                    <a:prstGeom prst="rect">
                      <a:avLst/>
                    </a:prstGeom>
                  </pic:spPr>
                </pic:pic>
              </a:graphicData>
            </a:graphic>
          </wp:inline>
        </w:drawing>
      </w:r>
    </w:p>
    <w:p w14:paraId="7120BD7A" w14:textId="3DD55F42" w:rsidR="004F1B2A" w:rsidRDefault="004F1B2A" w:rsidP="004F1B2A">
      <w:pPr>
        <w:spacing w:after="0"/>
        <w:ind w:right="919"/>
        <w:jc w:val="center"/>
      </w:pPr>
      <w:r>
        <w:t>Fig 1.1.1. A graph displaying the increase in data breaches over the years.</w:t>
      </w:r>
    </w:p>
    <w:p w14:paraId="1D430369" w14:textId="637741B6" w:rsidR="004F1B2A" w:rsidRDefault="004F1B2A" w:rsidP="004F1B2A">
      <w:pPr>
        <w:spacing w:after="0"/>
        <w:ind w:right="919"/>
        <w:jc w:val="center"/>
      </w:pPr>
      <w:r>
        <w:t xml:space="preserve">(Source: </w:t>
      </w:r>
      <w:hyperlink r:id="rId13" w:history="1">
        <w:r w:rsidRPr="004F1B2A">
          <w:rPr>
            <w:rStyle w:val="Hyperlink"/>
          </w:rPr>
          <w:t>https://www.statista.com/statistics/273550/data-breaches-recorded-in-the-united-states-by-number-of-breaches-and-records-exposed/</w:t>
        </w:r>
      </w:hyperlink>
      <w:r>
        <w:t>)</w:t>
      </w:r>
    </w:p>
    <w:p w14:paraId="4EEC84EE" w14:textId="77777777" w:rsidR="004F1B2A" w:rsidRDefault="004F1B2A" w:rsidP="004F1B2A">
      <w:pPr>
        <w:spacing w:after="0"/>
        <w:ind w:right="919"/>
        <w:jc w:val="center"/>
      </w:pPr>
    </w:p>
    <w:p w14:paraId="725AA6A4" w14:textId="54667958" w:rsidR="00464B19" w:rsidRPr="00464B19" w:rsidRDefault="007B37A1" w:rsidP="0090315D">
      <w:pPr>
        <w:spacing w:after="200"/>
        <w:ind w:left="19" w:right="919"/>
        <w:jc w:val="both"/>
      </w:pPr>
      <w:r>
        <w:lastRenderedPageBreak/>
        <w:t>For the Penetration Test conducted, a Virtual Machine software VMWARE was used to host a Kali Linux client.  VMWARE is a virtualization and cloud computing software provider from Dell(</w:t>
      </w:r>
      <w:proofErr w:type="spellStart"/>
      <w:r w:rsidR="00F701DE">
        <w:t>Bastiaansan</w:t>
      </w:r>
      <w:proofErr w:type="spellEnd"/>
      <w:r w:rsidR="00F701DE">
        <w:t>, 2019</w:t>
      </w:r>
      <w:r>
        <w:t xml:space="preserve">). The Virtual Machine allows for a seamless connection of the servers to the Kali Linux client.  Kali Linux was chosen since its design is tailored to those conducting Penetration Tests. With over 600 penetration testing tools, Kali Linux is an ideal client for this use case. </w:t>
      </w:r>
    </w:p>
    <w:p w14:paraId="694A0DB3" w14:textId="77777777" w:rsidR="004D7B3D" w:rsidRDefault="004D7B3D" w:rsidP="004D7B3D">
      <w:pPr>
        <w:pStyle w:val="Heading2"/>
      </w:pPr>
      <w:bookmarkStart w:id="2" w:name="_Toc150170567"/>
      <w:r>
        <w:t>Aim</w:t>
      </w:r>
      <w:bookmarkEnd w:id="2"/>
    </w:p>
    <w:p w14:paraId="199A2AFB" w14:textId="77777777" w:rsidR="004F1B2A" w:rsidRDefault="001A30D8" w:rsidP="004F1B2A">
      <w:pPr>
        <w:spacing w:after="200"/>
        <w:ind w:left="19" w:right="919"/>
      </w:pPr>
      <w:r>
        <w:t>The goal of these tests are to find and document all discovered exploits that a malicious hacker could use against the company.  The Kali Linux client will be vital in discovering the majority of these exploits, however a Windows Client will also be utilized in the testing. This test aims to:</w:t>
      </w:r>
    </w:p>
    <w:p w14:paraId="16A3190D" w14:textId="48E00892" w:rsidR="001A30D8" w:rsidRDefault="001A30D8" w:rsidP="004F1B2A">
      <w:pPr>
        <w:pStyle w:val="ListParagraph"/>
        <w:numPr>
          <w:ilvl w:val="0"/>
          <w:numId w:val="38"/>
        </w:numPr>
        <w:spacing w:after="200"/>
        <w:ind w:right="919"/>
      </w:pPr>
      <w:r>
        <w:t xml:space="preserve">research possible exploits with various </w:t>
      </w:r>
      <w:proofErr w:type="spellStart"/>
      <w:r>
        <w:t>footprinting</w:t>
      </w:r>
      <w:proofErr w:type="spellEnd"/>
      <w:r>
        <w:t xml:space="preserve"> methods</w:t>
      </w:r>
      <w:r w:rsidR="004F1B2A">
        <w:t>;</w:t>
      </w:r>
    </w:p>
    <w:p w14:paraId="6E41F477" w14:textId="55B594DE" w:rsidR="001A30D8" w:rsidRDefault="001A30D8" w:rsidP="001A30D8">
      <w:pPr>
        <w:pStyle w:val="ListParagraph"/>
        <w:numPr>
          <w:ilvl w:val="0"/>
          <w:numId w:val="38"/>
        </w:numPr>
        <w:spacing w:after="200"/>
        <w:ind w:right="919"/>
      </w:pPr>
      <w:r>
        <w:t>install testing tools and run them against the servers</w:t>
      </w:r>
      <w:r w:rsidR="004F1B2A">
        <w:t>;</w:t>
      </w:r>
    </w:p>
    <w:p w14:paraId="08C710E9" w14:textId="321CDB98" w:rsidR="001A30D8" w:rsidRDefault="001A30D8" w:rsidP="001A30D8">
      <w:pPr>
        <w:pStyle w:val="ListParagraph"/>
        <w:numPr>
          <w:ilvl w:val="0"/>
          <w:numId w:val="38"/>
        </w:numPr>
        <w:spacing w:after="200"/>
        <w:ind w:right="919"/>
      </w:pPr>
      <w:r>
        <w:t>scan the servers with various applications and pinging software</w:t>
      </w:r>
      <w:r w:rsidR="004F1B2A">
        <w:t>;</w:t>
      </w:r>
    </w:p>
    <w:p w14:paraId="64DB148D" w14:textId="21A36356" w:rsidR="001A30D8" w:rsidRDefault="001A30D8" w:rsidP="001A30D8">
      <w:pPr>
        <w:pStyle w:val="ListParagraph"/>
        <w:numPr>
          <w:ilvl w:val="0"/>
          <w:numId w:val="38"/>
        </w:numPr>
        <w:spacing w:after="200"/>
        <w:ind w:right="919"/>
      </w:pPr>
      <w:r>
        <w:t>use tools provided on the Kali Linux client to run enumeration tests</w:t>
      </w:r>
      <w:r w:rsidR="004F1B2A">
        <w:t>;</w:t>
      </w:r>
    </w:p>
    <w:p w14:paraId="3DD02313" w14:textId="143CDAB2" w:rsidR="004F1B2A" w:rsidRDefault="004F1B2A" w:rsidP="001A30D8">
      <w:pPr>
        <w:pStyle w:val="ListParagraph"/>
        <w:numPr>
          <w:ilvl w:val="0"/>
          <w:numId w:val="38"/>
        </w:numPr>
        <w:spacing w:after="200"/>
        <w:ind w:right="919"/>
      </w:pPr>
      <w:r>
        <w:t>run a full vulnerability scan and document any findings;</w:t>
      </w:r>
    </w:p>
    <w:p w14:paraId="01B47C85" w14:textId="7EBCC66D" w:rsidR="007B37A1" w:rsidRDefault="00C26A4F" w:rsidP="00964A79">
      <w:pPr>
        <w:pStyle w:val="ListParagraph"/>
        <w:numPr>
          <w:ilvl w:val="0"/>
          <w:numId w:val="38"/>
        </w:numPr>
        <w:spacing w:after="200"/>
        <w:ind w:right="919"/>
      </w:pPr>
      <w:r>
        <w:t>with any vulnerabilities found hack into the servers</w:t>
      </w:r>
      <w:r w:rsidR="00964A79">
        <w:t>;</w:t>
      </w:r>
    </w:p>
    <w:p w14:paraId="5EEA8445" w14:textId="77777777" w:rsidR="009525A9" w:rsidRDefault="009525A9" w:rsidP="009525A9">
      <w:pPr>
        <w:pStyle w:val="Heading1"/>
      </w:pPr>
      <w:bookmarkStart w:id="3" w:name="_Toc150170568"/>
      <w:r>
        <w:lastRenderedPageBreak/>
        <w:t>Procedure</w:t>
      </w:r>
      <w:bookmarkEnd w:id="3"/>
    </w:p>
    <w:p w14:paraId="1CFB2D41" w14:textId="685C8CA9" w:rsidR="007D5B69" w:rsidRPr="007D5B69" w:rsidRDefault="009525A9" w:rsidP="007D5B69">
      <w:pPr>
        <w:pStyle w:val="Heading2"/>
      </w:pPr>
      <w:bookmarkStart w:id="4" w:name="_Toc150170569"/>
      <w:r>
        <w:t>Overview of Procedure</w:t>
      </w:r>
      <w:bookmarkEnd w:id="4"/>
    </w:p>
    <w:p w14:paraId="48A7EE1A" w14:textId="76EF6AD2" w:rsidR="00A141CD" w:rsidRDefault="00A141CD" w:rsidP="00AC0458">
      <w:pPr>
        <w:spacing w:line="320" w:lineRule="atLeast"/>
      </w:pPr>
      <w:r>
        <w:t xml:space="preserve">The process that this test utilized was a generic penetration testing methodology.  The steps of </w:t>
      </w:r>
      <w:proofErr w:type="spellStart"/>
      <w:r>
        <w:t>footprinting</w:t>
      </w:r>
      <w:proofErr w:type="spellEnd"/>
      <w:r>
        <w:t>, scanning, enumerating, and exploiting the servers were key in identifying flaws in the systems.  Without an industry standard methodology the testing would likely have never gotten off the ground.</w:t>
      </w:r>
    </w:p>
    <w:p w14:paraId="4C061486" w14:textId="2E1582B0" w:rsidR="00A141CD" w:rsidRDefault="00A141CD" w:rsidP="00AC0458">
      <w:pPr>
        <w:spacing w:line="320" w:lineRule="atLeast"/>
      </w:pPr>
      <w:r>
        <w:t xml:space="preserve">The OS Kali Linux </w:t>
      </w:r>
      <w:r w:rsidR="008D2AD4">
        <w:t xml:space="preserve">2022.2 </w:t>
      </w:r>
      <w:r>
        <w:t>was vital in testing for exploits within the server.  Kali Linux</w:t>
      </w:r>
      <w:r w:rsidR="008D2AD4">
        <w:t xml:space="preserve"> was made specifically for penetration testing use cases, and thus is a perfect OS to run for this application(</w:t>
      </w:r>
      <w:r w:rsidR="00F701DE">
        <w:t>Kali, 2023</w:t>
      </w:r>
      <w:r w:rsidR="008D2AD4">
        <w:t xml:space="preserve">).  Kali Linux was vitally important in the scanning, enumerating, and exploiting phases.  Pre-packed with several different applications from </w:t>
      </w:r>
      <w:proofErr w:type="spellStart"/>
      <w:r w:rsidR="008D2AD4">
        <w:t>npscan</w:t>
      </w:r>
      <w:proofErr w:type="spellEnd"/>
      <w:r w:rsidR="008D2AD4">
        <w:t xml:space="preserve"> from scanning to Metasploit for exploiting, Kali was more than ideal. </w:t>
      </w:r>
    </w:p>
    <w:p w14:paraId="0E2C5C3D" w14:textId="7C33EF46" w:rsidR="008D2AD4" w:rsidRDefault="008D2AD4" w:rsidP="00AC0458">
      <w:pPr>
        <w:spacing w:line="320" w:lineRule="atLeast"/>
      </w:pPr>
      <w:r w:rsidRPr="008D2AD4">
        <w:rPr>
          <w:noProof/>
        </w:rPr>
        <w:drawing>
          <wp:inline distT="0" distB="0" distL="0" distR="0" wp14:anchorId="6F6F45D7" wp14:editId="07241807">
            <wp:extent cx="5943600" cy="3504565"/>
            <wp:effectExtent l="0" t="0" r="0" b="0"/>
            <wp:docPr id="685227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27762" name="Picture 1" descr="A screenshot of a computer&#10;&#10;Description automatically generated"/>
                    <pic:cNvPicPr/>
                  </pic:nvPicPr>
                  <pic:blipFill>
                    <a:blip r:embed="rId14"/>
                    <a:stretch>
                      <a:fillRect/>
                    </a:stretch>
                  </pic:blipFill>
                  <pic:spPr>
                    <a:xfrm>
                      <a:off x="0" y="0"/>
                      <a:ext cx="5943600" cy="3504565"/>
                    </a:xfrm>
                    <a:prstGeom prst="rect">
                      <a:avLst/>
                    </a:prstGeom>
                  </pic:spPr>
                </pic:pic>
              </a:graphicData>
            </a:graphic>
          </wp:inline>
        </w:drawing>
      </w:r>
    </w:p>
    <w:p w14:paraId="259D86D5" w14:textId="30E8E4CD" w:rsidR="008D2AD4" w:rsidRDefault="008D2AD4" w:rsidP="008D2AD4">
      <w:pPr>
        <w:spacing w:line="320" w:lineRule="atLeast"/>
        <w:jc w:val="center"/>
      </w:pPr>
      <w:r>
        <w:t>Fig 2.1.1. A screencap of the Kali Linux OS running inside VMWARE.</w:t>
      </w:r>
    </w:p>
    <w:p w14:paraId="63328EF8" w14:textId="0E6296AF" w:rsidR="008D2AD4" w:rsidRDefault="007D5B69" w:rsidP="007D5B69">
      <w:pPr>
        <w:pStyle w:val="Heading2"/>
      </w:pPr>
      <w:bookmarkStart w:id="5" w:name="_Toc150170570"/>
      <w:r>
        <w:lastRenderedPageBreak/>
        <w:t>Research Phase</w:t>
      </w:r>
      <w:bookmarkEnd w:id="5"/>
    </w:p>
    <w:p w14:paraId="034B17E3" w14:textId="0427C2B9" w:rsidR="00A141CD" w:rsidRDefault="007D5B69" w:rsidP="00E757D3">
      <w:pPr>
        <w:spacing w:line="320" w:lineRule="atLeast"/>
      </w:pPr>
      <w:r>
        <w:t xml:space="preserve">The two servers provided were running Windows 10 </w:t>
      </w:r>
      <w:r w:rsidR="00AE334B">
        <w:t>OS under the IP addresses 192.168.10.1 and 192.168.10.2 respectively. There was also a Client server</w:t>
      </w:r>
      <w:r w:rsidR="00E757D3">
        <w:t xml:space="preserve"> at address 192.168.10.10</w:t>
      </w:r>
      <w:r w:rsidR="00AE334B">
        <w:t xml:space="preserve"> provided with credentials that will be useful later on</w:t>
      </w:r>
      <w:r w:rsidR="00E757D3">
        <w:t>.</w:t>
      </w:r>
      <w:r w:rsidR="00AE334B">
        <w:t xml:space="preserve"> </w:t>
      </w:r>
    </w:p>
    <w:p w14:paraId="58DCC20F" w14:textId="223D91BF" w:rsidR="00782249" w:rsidRDefault="00782249" w:rsidP="00E757D3">
      <w:pPr>
        <w:spacing w:line="320" w:lineRule="atLeast"/>
      </w:pPr>
      <w:r>
        <w:t xml:space="preserve">Unfortunately since this is a fictitious company, </w:t>
      </w:r>
      <w:proofErr w:type="spellStart"/>
      <w:r>
        <w:t>footprinting</w:t>
      </w:r>
      <w:proofErr w:type="spellEnd"/>
      <w:r>
        <w:t xml:space="preserve"> proved infeasible as well as being one useless endeavor.  However, the plan was to check the company name and website on publicly available applications such as Google, Shodan, and </w:t>
      </w:r>
      <w:proofErr w:type="spellStart"/>
      <w:r>
        <w:t>Maltego</w:t>
      </w:r>
      <w:proofErr w:type="spellEnd"/>
      <w:r>
        <w:t xml:space="preserve"> to secure information such as names, IP addresses, mail servers, email addresses, password protocols, and more. </w:t>
      </w:r>
    </w:p>
    <w:p w14:paraId="48E1D9DA" w14:textId="15C2F75B" w:rsidR="00F701DE" w:rsidRDefault="00F701DE" w:rsidP="00E757D3">
      <w:pPr>
        <w:spacing w:line="320" w:lineRule="atLeast"/>
      </w:pPr>
      <w:r w:rsidRPr="00F701DE">
        <w:rPr>
          <w:noProof/>
        </w:rPr>
        <w:drawing>
          <wp:inline distT="0" distB="0" distL="0" distR="0" wp14:anchorId="73982131" wp14:editId="53BEFC8E">
            <wp:extent cx="5943600" cy="3430905"/>
            <wp:effectExtent l="0" t="0" r="0" b="0"/>
            <wp:docPr id="205130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0587" name="Picture 1" descr="A screenshot of a computer&#10;&#10;Description automatically generated"/>
                    <pic:cNvPicPr/>
                  </pic:nvPicPr>
                  <pic:blipFill>
                    <a:blip r:embed="rId15"/>
                    <a:stretch>
                      <a:fillRect/>
                    </a:stretch>
                  </pic:blipFill>
                  <pic:spPr>
                    <a:xfrm>
                      <a:off x="0" y="0"/>
                      <a:ext cx="5943600" cy="3430905"/>
                    </a:xfrm>
                    <a:prstGeom prst="rect">
                      <a:avLst/>
                    </a:prstGeom>
                  </pic:spPr>
                </pic:pic>
              </a:graphicData>
            </a:graphic>
          </wp:inline>
        </w:drawing>
      </w:r>
    </w:p>
    <w:p w14:paraId="4EADA625" w14:textId="4144F4CF" w:rsidR="00F701DE" w:rsidRDefault="00F701DE" w:rsidP="00F701DE">
      <w:pPr>
        <w:spacing w:line="320" w:lineRule="atLeast"/>
        <w:jc w:val="center"/>
      </w:pPr>
      <w:r>
        <w:t xml:space="preserve">Fig. 2.2.1. Screenshot of the </w:t>
      </w:r>
      <w:proofErr w:type="spellStart"/>
      <w:r>
        <w:t>Maltego</w:t>
      </w:r>
      <w:proofErr w:type="spellEnd"/>
      <w:r>
        <w:t xml:space="preserve"> application interface.</w:t>
      </w:r>
    </w:p>
    <w:p w14:paraId="0C5BC464" w14:textId="77777777" w:rsidR="00C56016" w:rsidRDefault="00C56016" w:rsidP="00E757D3">
      <w:pPr>
        <w:spacing w:line="320" w:lineRule="atLeast"/>
      </w:pPr>
    </w:p>
    <w:p w14:paraId="24C88488" w14:textId="3E8E25B1" w:rsidR="00782249" w:rsidRDefault="00782249" w:rsidP="00782249">
      <w:pPr>
        <w:pStyle w:val="Heading2"/>
      </w:pPr>
      <w:bookmarkStart w:id="6" w:name="_Toc150170571"/>
      <w:r>
        <w:t>Scanning Phase</w:t>
      </w:r>
      <w:bookmarkEnd w:id="6"/>
    </w:p>
    <w:p w14:paraId="54718D74" w14:textId="77777777" w:rsidR="00A27AE1" w:rsidRDefault="00782249" w:rsidP="00AC0458">
      <w:pPr>
        <w:spacing w:line="320" w:lineRule="atLeast"/>
      </w:pPr>
      <w:r>
        <w:t>After proper information was theoretically secured, as per the industry standard methodology the test went through several ping scans</w:t>
      </w:r>
      <w:r w:rsidR="00A27AE1">
        <w:t xml:space="preserve">.  Starting with basic ping scans and working up towards more intensive scans the test aims to obtain several bits of information from this.  Taking a look at several different scanning methods such as TCP, SYN, UDP, and FIN scans the test looked to find IP addresses, MAC addresses, open ports, http web servers, and other possible vulnerable information.  </w:t>
      </w:r>
    </w:p>
    <w:p w14:paraId="755EAE0B" w14:textId="4C47D59B" w:rsidR="00336B56" w:rsidRDefault="00A27AE1" w:rsidP="00336B56">
      <w:pPr>
        <w:spacing w:line="320" w:lineRule="atLeast"/>
      </w:pPr>
      <w:r>
        <w:lastRenderedPageBreak/>
        <w:t xml:space="preserve">The test used several built in commands in the Kali Linux software to conduct these test as well as a few third party applications on the Windows machine.  </w:t>
      </w:r>
      <w:r w:rsidR="00574D55">
        <w:t xml:space="preserve">In Kali Linux, there are several different scanning methods that can be attempted through different commands such as hping3, </w:t>
      </w:r>
      <w:proofErr w:type="spellStart"/>
      <w:r w:rsidR="00574D55">
        <w:t>fping</w:t>
      </w:r>
      <w:proofErr w:type="spellEnd"/>
      <w:r w:rsidR="00574D55">
        <w:t xml:space="preserve">, </w:t>
      </w:r>
      <w:proofErr w:type="spellStart"/>
      <w:r w:rsidR="00574D55">
        <w:t>arp</w:t>
      </w:r>
      <w:proofErr w:type="spellEnd"/>
      <w:r w:rsidR="00574D55">
        <w:t xml:space="preserve">-ping, </w:t>
      </w:r>
      <w:proofErr w:type="spellStart"/>
      <w:r w:rsidR="00574D55">
        <w:t>nbtscan</w:t>
      </w:r>
      <w:proofErr w:type="spellEnd"/>
      <w:r w:rsidR="00574D55">
        <w:t xml:space="preserve">, and Nmap. Nmap in particular is quite a powerful built in scanning tool into Kali Linux, with several different scanning methods that can be tried with it alone.  Nmap can also be used in windows through third-party applications such as </w:t>
      </w:r>
      <w:proofErr w:type="spellStart"/>
      <w:r w:rsidR="00574D55">
        <w:t>Zenmap</w:t>
      </w:r>
      <w:proofErr w:type="spellEnd"/>
      <w:r w:rsidR="00574D55">
        <w:t xml:space="preserve">, however for the sake of this testing only Kali Linux was used. </w:t>
      </w:r>
    </w:p>
    <w:p w14:paraId="28AD9169" w14:textId="7F11B34F" w:rsidR="00336B56" w:rsidRDefault="00336B56" w:rsidP="00336B56">
      <w:pPr>
        <w:spacing w:line="320" w:lineRule="atLeast"/>
        <w:jc w:val="center"/>
      </w:pPr>
      <w:r w:rsidRPr="00336B56">
        <w:drawing>
          <wp:inline distT="0" distB="0" distL="0" distR="0" wp14:anchorId="6518C938" wp14:editId="5ADE1458">
            <wp:extent cx="3409950" cy="3963336"/>
            <wp:effectExtent l="0" t="0" r="0" b="0"/>
            <wp:docPr id="19435697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69736" name="Picture 1" descr="A screenshot of a computer program&#10;&#10;Description automatically generated"/>
                    <pic:cNvPicPr/>
                  </pic:nvPicPr>
                  <pic:blipFill>
                    <a:blip r:embed="rId16"/>
                    <a:stretch>
                      <a:fillRect/>
                    </a:stretch>
                  </pic:blipFill>
                  <pic:spPr>
                    <a:xfrm>
                      <a:off x="0" y="0"/>
                      <a:ext cx="3415506" cy="3969793"/>
                    </a:xfrm>
                    <a:prstGeom prst="rect">
                      <a:avLst/>
                    </a:prstGeom>
                  </pic:spPr>
                </pic:pic>
              </a:graphicData>
            </a:graphic>
          </wp:inline>
        </w:drawing>
      </w:r>
    </w:p>
    <w:p w14:paraId="229ADEEB" w14:textId="2A5E9545" w:rsidR="00336B56" w:rsidRDefault="00336B56" w:rsidP="00336B56">
      <w:pPr>
        <w:spacing w:line="320" w:lineRule="atLeast"/>
        <w:jc w:val="center"/>
      </w:pPr>
      <w:r>
        <w:t xml:space="preserve">Figure 2.3.1. Screenshot showing the interface for </w:t>
      </w:r>
      <w:proofErr w:type="spellStart"/>
      <w:r>
        <w:t>Zenmap</w:t>
      </w:r>
      <w:proofErr w:type="spellEnd"/>
      <w:r>
        <w:t>.</w:t>
      </w:r>
    </w:p>
    <w:p w14:paraId="0C236053" w14:textId="77777777" w:rsidR="00B03E2F" w:rsidRDefault="000C3140" w:rsidP="0039717D">
      <w:pPr>
        <w:spacing w:line="320" w:lineRule="atLeast"/>
      </w:pPr>
      <w:r>
        <w:t xml:space="preserve">The scanning process began with a simple </w:t>
      </w:r>
      <w:r>
        <w:rPr>
          <w:b/>
          <w:bCs/>
        </w:rPr>
        <w:t xml:space="preserve">ipconfig /all </w:t>
      </w:r>
      <w:r>
        <w:t xml:space="preserve">on the main Windows machine to search for all the servers.  The servers 192.168.10.1, 192.168.10.2, 192.168.10.10, and 192.168.10.254 were all found here confirming that all servers are up and running.  </w:t>
      </w:r>
      <w:r w:rsidR="0039717D">
        <w:t xml:space="preserve">A simple </w:t>
      </w:r>
      <w:r w:rsidR="0039717D">
        <w:rPr>
          <w:b/>
          <w:bCs/>
        </w:rPr>
        <w:t xml:space="preserve">ping 192.168.10.1/2 </w:t>
      </w:r>
      <w:r w:rsidR="0039717D">
        <w:t xml:space="preserve">scan from the Windows Command Line was done to see if the servers were responding to the machine, and after this was confirmed </w:t>
      </w:r>
      <w:r>
        <w:t>third-party Windows applications such as Angry IP scanner and Advanced IP scanner were run and the MAC addresses of both servers were found, 00:0C:29:06:40:42 and 00:0C:29:77:ED:8D.</w:t>
      </w:r>
      <w:r w:rsidR="0039717D">
        <w:t xml:space="preserve"> Installing and running </w:t>
      </w:r>
      <w:proofErr w:type="spellStart"/>
      <w:r w:rsidR="0039717D">
        <w:rPr>
          <w:b/>
          <w:bCs/>
        </w:rPr>
        <w:t>arp</w:t>
      </w:r>
      <w:proofErr w:type="spellEnd"/>
      <w:r w:rsidR="0039717D">
        <w:rPr>
          <w:b/>
          <w:bCs/>
        </w:rPr>
        <w:t xml:space="preserve">-ping </w:t>
      </w:r>
      <w:r w:rsidR="0039717D">
        <w:t>on the servers confirmed that MAC addresses were in fact linked to the two servers.</w:t>
      </w:r>
    </w:p>
    <w:p w14:paraId="08FE1C39" w14:textId="44330367" w:rsidR="0039717D" w:rsidRDefault="00B03E2F" w:rsidP="00B03E2F">
      <w:pPr>
        <w:spacing w:line="320" w:lineRule="atLeast"/>
        <w:jc w:val="center"/>
      </w:pPr>
      <w:r>
        <w:rPr>
          <w:noProof/>
        </w:rPr>
        <w:lastRenderedPageBreak/>
        <w:drawing>
          <wp:inline distT="0" distB="0" distL="0" distR="0" wp14:anchorId="7B44EB5B" wp14:editId="1E060AF4">
            <wp:extent cx="2717074" cy="2022520"/>
            <wp:effectExtent l="0" t="0" r="0" b="0"/>
            <wp:docPr id="1280299196" name="Picture 2"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99196" name="Picture 2" descr="A table with numbers and lette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7531" cy="2030304"/>
                    </a:xfrm>
                    <a:prstGeom prst="rect">
                      <a:avLst/>
                    </a:prstGeom>
                    <a:noFill/>
                    <a:ln>
                      <a:noFill/>
                    </a:ln>
                  </pic:spPr>
                </pic:pic>
              </a:graphicData>
            </a:graphic>
          </wp:inline>
        </w:drawing>
      </w:r>
    </w:p>
    <w:p w14:paraId="1ADC059D" w14:textId="2670496C" w:rsidR="00B03E2F" w:rsidRDefault="00B03E2F" w:rsidP="00B03E2F">
      <w:pPr>
        <w:spacing w:line="320" w:lineRule="atLeast"/>
        <w:jc w:val="center"/>
      </w:pPr>
      <w:r>
        <w:t>Fig. 2.3.</w:t>
      </w:r>
      <w:r w:rsidR="00336B56">
        <w:t>2</w:t>
      </w:r>
      <w:r>
        <w:t>. Screenshot of the results from the Angry IP scanner.</w:t>
      </w:r>
    </w:p>
    <w:p w14:paraId="645219B1" w14:textId="178D720E" w:rsidR="0039717D" w:rsidRDefault="0039717D" w:rsidP="0039717D">
      <w:pPr>
        <w:spacing w:line="320" w:lineRule="atLeast"/>
        <w:jc w:val="center"/>
      </w:pPr>
      <w:r>
        <w:rPr>
          <w:noProof/>
        </w:rPr>
        <w:drawing>
          <wp:inline distT="0" distB="0" distL="0" distR="0" wp14:anchorId="53EE8620" wp14:editId="3AD58CAD">
            <wp:extent cx="3669771" cy="2590427"/>
            <wp:effectExtent l="0" t="0" r="0" b="0"/>
            <wp:docPr id="183559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86838" cy="2602474"/>
                    </a:xfrm>
                    <a:prstGeom prst="rect">
                      <a:avLst/>
                    </a:prstGeom>
                    <a:noFill/>
                    <a:ln>
                      <a:noFill/>
                    </a:ln>
                  </pic:spPr>
                </pic:pic>
              </a:graphicData>
            </a:graphic>
          </wp:inline>
        </w:drawing>
      </w:r>
    </w:p>
    <w:p w14:paraId="59F5E9ED" w14:textId="4B516AFE" w:rsidR="0039717D" w:rsidRDefault="0039717D" w:rsidP="0039717D">
      <w:pPr>
        <w:spacing w:line="320" w:lineRule="atLeast"/>
        <w:jc w:val="center"/>
      </w:pPr>
      <w:r>
        <w:t>Fig 2.3.</w:t>
      </w:r>
      <w:r w:rsidR="00336B56">
        <w:t>3</w:t>
      </w:r>
      <w:r>
        <w:t>. Screenshot of the results of two arp-ping.exe scans.</w:t>
      </w:r>
    </w:p>
    <w:p w14:paraId="1A340D4C" w14:textId="36D375C8" w:rsidR="0039717D" w:rsidRDefault="0039717D" w:rsidP="0039717D">
      <w:pPr>
        <w:spacing w:line="320" w:lineRule="atLeast"/>
      </w:pPr>
      <w:r>
        <w:t xml:space="preserve"> The scan pivoted to Kali Linux, more specifically to Nmap </w:t>
      </w:r>
      <w:r w:rsidR="000C6ABA">
        <w:t xml:space="preserve">scans to extract more information. A </w:t>
      </w:r>
      <w:r w:rsidR="000C6ABA">
        <w:rPr>
          <w:b/>
          <w:bCs/>
        </w:rPr>
        <w:t xml:space="preserve">script.bat </w:t>
      </w:r>
      <w:r w:rsidR="000C6ABA">
        <w:t>file was ran containing the following lines:</w:t>
      </w:r>
    </w:p>
    <w:p w14:paraId="522FD331" w14:textId="77777777" w:rsidR="000C6ABA" w:rsidRPr="000C6ABA" w:rsidRDefault="000C6ABA" w:rsidP="000C6ABA">
      <w:pPr>
        <w:spacing w:line="320" w:lineRule="atLeast"/>
        <w:jc w:val="center"/>
        <w:rPr>
          <w:b/>
          <w:bCs/>
          <w:sz w:val="18"/>
          <w:szCs w:val="18"/>
        </w:rPr>
      </w:pPr>
      <w:proofErr w:type="spellStart"/>
      <w:r w:rsidRPr="000C6ABA">
        <w:rPr>
          <w:b/>
          <w:bCs/>
          <w:sz w:val="18"/>
          <w:szCs w:val="18"/>
        </w:rPr>
        <w:t>nmap</w:t>
      </w:r>
      <w:proofErr w:type="spellEnd"/>
      <w:r w:rsidRPr="000C6ABA">
        <w:rPr>
          <w:b/>
          <w:bCs/>
          <w:sz w:val="18"/>
          <w:szCs w:val="18"/>
        </w:rPr>
        <w:t xml:space="preserve"> -</w:t>
      </w:r>
      <w:proofErr w:type="spellStart"/>
      <w:r w:rsidRPr="000C6ABA">
        <w:rPr>
          <w:b/>
          <w:bCs/>
          <w:sz w:val="18"/>
          <w:szCs w:val="18"/>
        </w:rPr>
        <w:t>sT</w:t>
      </w:r>
      <w:proofErr w:type="spellEnd"/>
      <w:r w:rsidRPr="000C6ABA">
        <w:rPr>
          <w:b/>
          <w:bCs/>
          <w:sz w:val="18"/>
          <w:szCs w:val="18"/>
        </w:rPr>
        <w:t xml:space="preserve"> -p 1-10000 -v -v -T5 -</w:t>
      </w:r>
      <w:proofErr w:type="spellStart"/>
      <w:r w:rsidRPr="000C6ABA">
        <w:rPr>
          <w:b/>
          <w:bCs/>
          <w:sz w:val="18"/>
          <w:szCs w:val="18"/>
        </w:rPr>
        <w:t>sV</w:t>
      </w:r>
      <w:proofErr w:type="spellEnd"/>
      <w:r w:rsidRPr="000C6ABA">
        <w:rPr>
          <w:b/>
          <w:bCs/>
          <w:sz w:val="18"/>
          <w:szCs w:val="18"/>
        </w:rPr>
        <w:t xml:space="preserve"> -O --</w:t>
      </w:r>
      <w:proofErr w:type="spellStart"/>
      <w:r w:rsidRPr="000C6ABA">
        <w:rPr>
          <w:b/>
          <w:bCs/>
          <w:sz w:val="18"/>
          <w:szCs w:val="18"/>
        </w:rPr>
        <w:t>osscan</w:t>
      </w:r>
      <w:proofErr w:type="spellEnd"/>
      <w:r w:rsidRPr="000C6ABA">
        <w:rPr>
          <w:b/>
          <w:bCs/>
          <w:sz w:val="18"/>
          <w:szCs w:val="18"/>
        </w:rPr>
        <w:t>-guess --script=banner -</w:t>
      </w:r>
      <w:proofErr w:type="spellStart"/>
      <w:r w:rsidRPr="000C6ABA">
        <w:rPr>
          <w:b/>
          <w:bCs/>
          <w:sz w:val="18"/>
          <w:szCs w:val="18"/>
        </w:rPr>
        <w:t>oN</w:t>
      </w:r>
      <w:proofErr w:type="spellEnd"/>
      <w:r w:rsidRPr="000C6ABA">
        <w:rPr>
          <w:b/>
          <w:bCs/>
          <w:sz w:val="18"/>
          <w:szCs w:val="18"/>
        </w:rPr>
        <w:t xml:space="preserve"> 192.168.10.1TCP.txt 192.168.10.1</w:t>
      </w:r>
    </w:p>
    <w:p w14:paraId="0FC5D845" w14:textId="77777777" w:rsidR="000C6ABA" w:rsidRPr="000C6ABA" w:rsidRDefault="000C6ABA" w:rsidP="000C6ABA">
      <w:pPr>
        <w:spacing w:line="320" w:lineRule="atLeast"/>
        <w:jc w:val="center"/>
        <w:rPr>
          <w:b/>
          <w:bCs/>
          <w:sz w:val="18"/>
          <w:szCs w:val="18"/>
        </w:rPr>
      </w:pPr>
      <w:proofErr w:type="spellStart"/>
      <w:r w:rsidRPr="000C6ABA">
        <w:rPr>
          <w:b/>
          <w:bCs/>
          <w:sz w:val="18"/>
          <w:szCs w:val="18"/>
        </w:rPr>
        <w:t>nmap</w:t>
      </w:r>
      <w:proofErr w:type="spellEnd"/>
      <w:r w:rsidRPr="000C6ABA">
        <w:rPr>
          <w:b/>
          <w:bCs/>
          <w:sz w:val="18"/>
          <w:szCs w:val="18"/>
        </w:rPr>
        <w:t xml:space="preserve"> -</w:t>
      </w:r>
      <w:proofErr w:type="spellStart"/>
      <w:r w:rsidRPr="000C6ABA">
        <w:rPr>
          <w:b/>
          <w:bCs/>
          <w:sz w:val="18"/>
          <w:szCs w:val="18"/>
        </w:rPr>
        <w:t>sU</w:t>
      </w:r>
      <w:proofErr w:type="spellEnd"/>
      <w:r w:rsidRPr="000C6ABA">
        <w:rPr>
          <w:b/>
          <w:bCs/>
          <w:sz w:val="18"/>
          <w:szCs w:val="18"/>
        </w:rPr>
        <w:t xml:space="preserve"> -p 1-500 -v -v --scan-delay 1s -</w:t>
      </w:r>
      <w:proofErr w:type="spellStart"/>
      <w:r w:rsidRPr="000C6ABA">
        <w:rPr>
          <w:b/>
          <w:bCs/>
          <w:sz w:val="18"/>
          <w:szCs w:val="18"/>
        </w:rPr>
        <w:t>sV</w:t>
      </w:r>
      <w:proofErr w:type="spellEnd"/>
      <w:r w:rsidRPr="000C6ABA">
        <w:rPr>
          <w:b/>
          <w:bCs/>
          <w:sz w:val="18"/>
          <w:szCs w:val="18"/>
        </w:rPr>
        <w:t xml:space="preserve"> --script=banner -</w:t>
      </w:r>
      <w:proofErr w:type="spellStart"/>
      <w:r w:rsidRPr="000C6ABA">
        <w:rPr>
          <w:b/>
          <w:bCs/>
          <w:sz w:val="18"/>
          <w:szCs w:val="18"/>
        </w:rPr>
        <w:t>oN</w:t>
      </w:r>
      <w:proofErr w:type="spellEnd"/>
      <w:r w:rsidRPr="000C6ABA">
        <w:rPr>
          <w:b/>
          <w:bCs/>
          <w:sz w:val="18"/>
          <w:szCs w:val="18"/>
        </w:rPr>
        <w:t xml:space="preserve"> 192.168.10.1UDP.txt 192.168.10.1</w:t>
      </w:r>
    </w:p>
    <w:p w14:paraId="34067DE6" w14:textId="77777777" w:rsidR="000C6ABA" w:rsidRPr="000C6ABA" w:rsidRDefault="000C6ABA" w:rsidP="000C6ABA">
      <w:pPr>
        <w:spacing w:line="320" w:lineRule="atLeast"/>
        <w:jc w:val="center"/>
        <w:rPr>
          <w:b/>
          <w:bCs/>
          <w:sz w:val="18"/>
          <w:szCs w:val="18"/>
        </w:rPr>
      </w:pPr>
      <w:proofErr w:type="spellStart"/>
      <w:r w:rsidRPr="000C6ABA">
        <w:rPr>
          <w:b/>
          <w:bCs/>
          <w:sz w:val="18"/>
          <w:szCs w:val="18"/>
        </w:rPr>
        <w:t>nmap</w:t>
      </w:r>
      <w:proofErr w:type="spellEnd"/>
      <w:r w:rsidRPr="000C6ABA">
        <w:rPr>
          <w:b/>
          <w:bCs/>
          <w:sz w:val="18"/>
          <w:szCs w:val="18"/>
        </w:rPr>
        <w:t xml:space="preserve"> -</w:t>
      </w:r>
      <w:proofErr w:type="spellStart"/>
      <w:r w:rsidRPr="000C6ABA">
        <w:rPr>
          <w:b/>
          <w:bCs/>
          <w:sz w:val="18"/>
          <w:szCs w:val="18"/>
        </w:rPr>
        <w:t>sT</w:t>
      </w:r>
      <w:proofErr w:type="spellEnd"/>
      <w:r w:rsidRPr="000C6ABA">
        <w:rPr>
          <w:b/>
          <w:bCs/>
          <w:sz w:val="18"/>
          <w:szCs w:val="18"/>
        </w:rPr>
        <w:t xml:space="preserve"> -p 1-10000 -v -v -T5 -</w:t>
      </w:r>
      <w:proofErr w:type="spellStart"/>
      <w:r w:rsidRPr="000C6ABA">
        <w:rPr>
          <w:b/>
          <w:bCs/>
          <w:sz w:val="18"/>
          <w:szCs w:val="18"/>
        </w:rPr>
        <w:t>sV</w:t>
      </w:r>
      <w:proofErr w:type="spellEnd"/>
      <w:r w:rsidRPr="000C6ABA">
        <w:rPr>
          <w:b/>
          <w:bCs/>
          <w:sz w:val="18"/>
          <w:szCs w:val="18"/>
        </w:rPr>
        <w:t xml:space="preserve"> -O --</w:t>
      </w:r>
      <w:proofErr w:type="spellStart"/>
      <w:r w:rsidRPr="000C6ABA">
        <w:rPr>
          <w:b/>
          <w:bCs/>
          <w:sz w:val="18"/>
          <w:szCs w:val="18"/>
        </w:rPr>
        <w:t>osscan</w:t>
      </w:r>
      <w:proofErr w:type="spellEnd"/>
      <w:r w:rsidRPr="000C6ABA">
        <w:rPr>
          <w:b/>
          <w:bCs/>
          <w:sz w:val="18"/>
          <w:szCs w:val="18"/>
        </w:rPr>
        <w:t>-guess --script=banner -</w:t>
      </w:r>
      <w:proofErr w:type="spellStart"/>
      <w:r w:rsidRPr="000C6ABA">
        <w:rPr>
          <w:b/>
          <w:bCs/>
          <w:sz w:val="18"/>
          <w:szCs w:val="18"/>
        </w:rPr>
        <w:t>oN</w:t>
      </w:r>
      <w:proofErr w:type="spellEnd"/>
      <w:r w:rsidRPr="000C6ABA">
        <w:rPr>
          <w:b/>
          <w:bCs/>
          <w:sz w:val="18"/>
          <w:szCs w:val="18"/>
        </w:rPr>
        <w:t xml:space="preserve"> 192.168.10.2TCP.txt 192.168.10.2</w:t>
      </w:r>
    </w:p>
    <w:p w14:paraId="459EAAB6" w14:textId="7818A82F" w:rsidR="000C6ABA" w:rsidRDefault="000C6ABA" w:rsidP="000C6ABA">
      <w:pPr>
        <w:spacing w:line="320" w:lineRule="atLeast"/>
        <w:jc w:val="center"/>
        <w:rPr>
          <w:b/>
          <w:bCs/>
          <w:sz w:val="18"/>
          <w:szCs w:val="18"/>
        </w:rPr>
      </w:pPr>
      <w:proofErr w:type="spellStart"/>
      <w:r w:rsidRPr="000C6ABA">
        <w:rPr>
          <w:b/>
          <w:bCs/>
          <w:sz w:val="18"/>
          <w:szCs w:val="18"/>
        </w:rPr>
        <w:t>nmap</w:t>
      </w:r>
      <w:proofErr w:type="spellEnd"/>
      <w:r w:rsidRPr="000C6ABA">
        <w:rPr>
          <w:b/>
          <w:bCs/>
          <w:sz w:val="18"/>
          <w:szCs w:val="18"/>
        </w:rPr>
        <w:t xml:space="preserve"> -</w:t>
      </w:r>
      <w:proofErr w:type="spellStart"/>
      <w:r w:rsidRPr="000C6ABA">
        <w:rPr>
          <w:b/>
          <w:bCs/>
          <w:sz w:val="18"/>
          <w:szCs w:val="18"/>
        </w:rPr>
        <w:t>sU</w:t>
      </w:r>
      <w:proofErr w:type="spellEnd"/>
      <w:r w:rsidRPr="000C6ABA">
        <w:rPr>
          <w:b/>
          <w:bCs/>
          <w:sz w:val="18"/>
          <w:szCs w:val="18"/>
        </w:rPr>
        <w:t xml:space="preserve"> -p 1-500 -v -v --scan-delay 1s -</w:t>
      </w:r>
      <w:proofErr w:type="spellStart"/>
      <w:r w:rsidRPr="000C6ABA">
        <w:rPr>
          <w:b/>
          <w:bCs/>
          <w:sz w:val="18"/>
          <w:szCs w:val="18"/>
        </w:rPr>
        <w:t>sV</w:t>
      </w:r>
      <w:proofErr w:type="spellEnd"/>
      <w:r w:rsidRPr="000C6ABA">
        <w:rPr>
          <w:b/>
          <w:bCs/>
          <w:sz w:val="18"/>
          <w:szCs w:val="18"/>
        </w:rPr>
        <w:t xml:space="preserve"> --script=banner -</w:t>
      </w:r>
      <w:proofErr w:type="spellStart"/>
      <w:r w:rsidRPr="000C6ABA">
        <w:rPr>
          <w:b/>
          <w:bCs/>
          <w:sz w:val="18"/>
          <w:szCs w:val="18"/>
        </w:rPr>
        <w:t>oN</w:t>
      </w:r>
      <w:proofErr w:type="spellEnd"/>
      <w:r w:rsidRPr="000C6ABA">
        <w:rPr>
          <w:b/>
          <w:bCs/>
          <w:sz w:val="18"/>
          <w:szCs w:val="18"/>
        </w:rPr>
        <w:t xml:space="preserve"> 192.168.10.2UDP.txt 192.168.10.2</w:t>
      </w:r>
    </w:p>
    <w:p w14:paraId="7E0BA5D0" w14:textId="23A6DD5F" w:rsidR="000C6ABA" w:rsidRDefault="000C6ABA" w:rsidP="00C12AD9">
      <w:pPr>
        <w:spacing w:line="320" w:lineRule="atLeast"/>
      </w:pPr>
      <w:r>
        <w:t>These vigorous commands performed both TCP and UDP scans on the two servers, scanning through ports 1-10000 for any response as well as making a guess as to what operating system the servers were running. Upon completion Nmap was able to determine that there were open ports on ports</w:t>
      </w:r>
      <w:r w:rsidR="005A6C82">
        <w:t xml:space="preserve"> 22, 53, 88, 90, 135, 139, 389, 445, 464, 593, 636, 3268, 3269, 3389</w:t>
      </w:r>
      <w:r w:rsidR="00934F25">
        <w:t>, and 8080</w:t>
      </w:r>
      <w:r w:rsidR="005A6C82">
        <w:t xml:space="preserve"> on server 192.168.10.1 and</w:t>
      </w:r>
      <w:r w:rsidR="0022209B">
        <w:t xml:space="preserve"> open ports on ports</w:t>
      </w:r>
      <w:r>
        <w:t xml:space="preserve"> 53, 67, 68, 88, 123, 137, 138, 161, 389, 464, and 500 on server 192.168.10.2.</w:t>
      </w:r>
      <w:r w:rsidR="0022209B">
        <w:t xml:space="preserve">  </w:t>
      </w:r>
      <w:r w:rsidR="00934F25">
        <w:t xml:space="preserve">The OS that </w:t>
      </w:r>
      <w:r w:rsidR="00934F25">
        <w:lastRenderedPageBreak/>
        <w:t xml:space="preserve">Nmap determined to be in use was Windows while the MAC addresses displayed matched with what previous scans had stated. On Server 1, ports 80, 90 and 8080 seemed to lead to three http web servers: an </w:t>
      </w:r>
      <w:proofErr w:type="spellStart"/>
      <w:r w:rsidR="00934F25">
        <w:t>ArGoSoft</w:t>
      </w:r>
      <w:proofErr w:type="spellEnd"/>
      <w:r w:rsidR="00934F25">
        <w:t xml:space="preserve"> 1.8.2.9 Mail server, an Apache PHP 5.6.30 server, and an </w:t>
      </w:r>
      <w:proofErr w:type="spellStart"/>
      <w:r w:rsidR="00934F25">
        <w:t>HttpFileServer</w:t>
      </w:r>
      <w:proofErr w:type="spellEnd"/>
      <w:r w:rsidR="00934F25">
        <w:t xml:space="preserve"> version 2.3.  </w:t>
      </w:r>
      <w:r w:rsidR="00C12AD9">
        <w:t>On top of all this the domain uadcwnet.com was found.</w:t>
      </w:r>
    </w:p>
    <w:p w14:paraId="5C4CA400" w14:textId="6F66A885" w:rsidR="00934F25" w:rsidRDefault="00934F25" w:rsidP="00934F25">
      <w:pPr>
        <w:spacing w:line="320" w:lineRule="atLeast"/>
        <w:jc w:val="center"/>
      </w:pPr>
      <w:r w:rsidRPr="00934F25">
        <w:rPr>
          <w:noProof/>
        </w:rPr>
        <w:drawing>
          <wp:inline distT="0" distB="0" distL="0" distR="0" wp14:anchorId="505BEF53" wp14:editId="71F92A7A">
            <wp:extent cx="4705592" cy="2152761"/>
            <wp:effectExtent l="0" t="0" r="0" b="0"/>
            <wp:docPr id="4806296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2962" name="Picture 1" descr="A computer screen shot of a program&#10;&#10;Description automatically generated"/>
                    <pic:cNvPicPr/>
                  </pic:nvPicPr>
                  <pic:blipFill>
                    <a:blip r:embed="rId19"/>
                    <a:stretch>
                      <a:fillRect/>
                    </a:stretch>
                  </pic:blipFill>
                  <pic:spPr>
                    <a:xfrm>
                      <a:off x="0" y="0"/>
                      <a:ext cx="4705592" cy="2152761"/>
                    </a:xfrm>
                    <a:prstGeom prst="rect">
                      <a:avLst/>
                    </a:prstGeom>
                  </pic:spPr>
                </pic:pic>
              </a:graphicData>
            </a:graphic>
          </wp:inline>
        </w:drawing>
      </w:r>
    </w:p>
    <w:p w14:paraId="7ECCAD00" w14:textId="60C21776" w:rsidR="00934F25" w:rsidRDefault="00934F25" w:rsidP="00934F25">
      <w:pPr>
        <w:spacing w:line="320" w:lineRule="atLeast"/>
        <w:jc w:val="center"/>
      </w:pPr>
      <w:r>
        <w:t>Fig. 2.3.</w:t>
      </w:r>
      <w:r w:rsidR="00336B56">
        <w:t>4</w:t>
      </w:r>
      <w:r>
        <w:t>. Nmap –script scan results for Server 192.168.10.1.</w:t>
      </w:r>
    </w:p>
    <w:p w14:paraId="45815570" w14:textId="57DF68AB" w:rsidR="00C12AD9" w:rsidRDefault="00206A7D" w:rsidP="00206A7D">
      <w:pPr>
        <w:spacing w:line="320" w:lineRule="atLeast"/>
      </w:pPr>
      <w:r>
        <w:t xml:space="preserve">When looking up 192.168.10.1 on a web browser, the Apache server presented itself.  A login page was initially presented where anyone can create a new account and begin emailing others on the mail server. </w:t>
      </w:r>
      <w:r w:rsidR="00F15DD7">
        <w:t xml:space="preserve">When testing the other http ports that were discovered, port 90 led to a webpage that only read </w:t>
      </w:r>
      <w:r w:rsidR="00F15DD7" w:rsidRPr="00F15DD7">
        <w:rPr>
          <w:b/>
          <w:bCs/>
        </w:rPr>
        <w:t>There is nothing to see here</w:t>
      </w:r>
      <w:r w:rsidR="00F15DD7">
        <w:t xml:space="preserve"> while port 8080 led </w:t>
      </w:r>
      <w:r w:rsidR="006E7EB2">
        <w:t xml:space="preserve">to the </w:t>
      </w:r>
      <w:proofErr w:type="spellStart"/>
      <w:r w:rsidR="006E7EB2">
        <w:t>HttpFileServer</w:t>
      </w:r>
      <w:proofErr w:type="spellEnd"/>
      <w:r w:rsidR="006E7EB2">
        <w:t xml:space="preserve">.  The </w:t>
      </w:r>
      <w:proofErr w:type="spellStart"/>
      <w:r w:rsidR="006E7EB2">
        <w:t>HttpFileServer</w:t>
      </w:r>
      <w:proofErr w:type="spellEnd"/>
      <w:r w:rsidR="006E7EB2">
        <w:t xml:space="preserve"> showed a user login and a search bar as well as other tabs that purposed functions such as archiving.  </w:t>
      </w:r>
    </w:p>
    <w:p w14:paraId="789AFC22" w14:textId="0D5A0431" w:rsidR="00B03E2F" w:rsidRDefault="00B03E2F" w:rsidP="00B03E2F">
      <w:pPr>
        <w:spacing w:line="320" w:lineRule="atLeast"/>
        <w:jc w:val="center"/>
      </w:pPr>
      <w:r>
        <w:rPr>
          <w:noProof/>
        </w:rPr>
        <w:drawing>
          <wp:inline distT="0" distB="0" distL="0" distR="0" wp14:anchorId="6FC50069" wp14:editId="3A3B345C">
            <wp:extent cx="4630783" cy="2893373"/>
            <wp:effectExtent l="0" t="0" r="0" b="0"/>
            <wp:docPr id="129547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41816" cy="2900267"/>
                    </a:xfrm>
                    <a:prstGeom prst="rect">
                      <a:avLst/>
                    </a:prstGeom>
                    <a:noFill/>
                    <a:ln>
                      <a:noFill/>
                    </a:ln>
                  </pic:spPr>
                </pic:pic>
              </a:graphicData>
            </a:graphic>
          </wp:inline>
        </w:drawing>
      </w:r>
    </w:p>
    <w:p w14:paraId="170B9BBD" w14:textId="6E12B748" w:rsidR="00B03E2F" w:rsidRPr="000C6ABA" w:rsidRDefault="00B03E2F" w:rsidP="00B03E2F">
      <w:pPr>
        <w:spacing w:line="320" w:lineRule="atLeast"/>
        <w:jc w:val="center"/>
      </w:pPr>
      <w:r>
        <w:t>Fig. 2.3.</w:t>
      </w:r>
      <w:r w:rsidR="00336B56">
        <w:t>5</w:t>
      </w:r>
      <w:r>
        <w:t>. Screenshot of the webpage 192.168.10.1:8080.</w:t>
      </w:r>
    </w:p>
    <w:p w14:paraId="30A42DC7" w14:textId="2F934436" w:rsidR="00574D55" w:rsidRDefault="00574D55" w:rsidP="00574D55">
      <w:pPr>
        <w:pStyle w:val="Heading2"/>
      </w:pPr>
      <w:bookmarkStart w:id="7" w:name="_Toc150170572"/>
      <w:r>
        <w:lastRenderedPageBreak/>
        <w:t>Enumerating Phase</w:t>
      </w:r>
      <w:bookmarkEnd w:id="7"/>
    </w:p>
    <w:p w14:paraId="1B9027A4" w14:textId="55CF82EE" w:rsidR="00573C07" w:rsidRDefault="006E7EB2" w:rsidP="00B03E2F">
      <w:r>
        <w:t xml:space="preserve">After scanning, the test conducted several enumeration methods onto the servers.  </w:t>
      </w:r>
      <w:r w:rsidR="001448FE">
        <w:t xml:space="preserve">Initially the </w:t>
      </w:r>
      <w:r w:rsidR="001448FE">
        <w:rPr>
          <w:b/>
          <w:bCs/>
        </w:rPr>
        <w:t>enum4linux</w:t>
      </w:r>
      <w:r w:rsidR="001448FE">
        <w:t xml:space="preserve"> tool in Kali Linux was used to enumerate through the servers. Running </w:t>
      </w:r>
      <w:proofErr w:type="spellStart"/>
      <w:r w:rsidR="001448FE">
        <w:rPr>
          <w:b/>
          <w:bCs/>
        </w:rPr>
        <w:t>sudo</w:t>
      </w:r>
      <w:proofErr w:type="spellEnd"/>
      <w:r w:rsidR="001448FE">
        <w:rPr>
          <w:b/>
          <w:bCs/>
        </w:rPr>
        <w:t xml:space="preserve"> enum4linux</w:t>
      </w:r>
      <w:r w:rsidR="001448FE">
        <w:t xml:space="preserve"> </w:t>
      </w:r>
      <w:r w:rsidR="001448FE">
        <w:rPr>
          <w:b/>
          <w:bCs/>
        </w:rPr>
        <w:t xml:space="preserve">-a -u test -p test123 192.168.10.1 &gt; enum.txt </w:t>
      </w:r>
      <w:r w:rsidR="001448FE">
        <w:t xml:space="preserve">resulted in a plethora of information being found.  The command used the client credentials provided and printed the enumerated results into a text file named </w:t>
      </w:r>
      <w:r w:rsidR="001448FE">
        <w:rPr>
          <w:b/>
          <w:bCs/>
        </w:rPr>
        <w:t>enum.txt</w:t>
      </w:r>
      <w:r w:rsidR="001448FE">
        <w:t xml:space="preserve"> which</w:t>
      </w:r>
      <w:r w:rsidR="00573C07">
        <w:t xml:space="preserve"> can be found in Appendix A.</w:t>
      </w:r>
      <w:r w:rsidR="001448FE">
        <w:t xml:space="preserve"> </w:t>
      </w:r>
    </w:p>
    <w:p w14:paraId="40D29AA9" w14:textId="2A9183D7" w:rsidR="00B03E2F" w:rsidRDefault="00B03E2F" w:rsidP="00B03E2F">
      <w:r w:rsidRPr="00B03E2F">
        <w:rPr>
          <w:noProof/>
        </w:rPr>
        <w:drawing>
          <wp:inline distT="0" distB="0" distL="0" distR="0" wp14:anchorId="2B7B85F4" wp14:editId="1119B8F3">
            <wp:extent cx="5943600" cy="2462530"/>
            <wp:effectExtent l="0" t="0" r="0" b="0"/>
            <wp:docPr id="209723111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31118" name="Picture 1" descr="A computer screen shot of a program&#10;&#10;Description automatically generated"/>
                    <pic:cNvPicPr/>
                  </pic:nvPicPr>
                  <pic:blipFill>
                    <a:blip r:embed="rId21"/>
                    <a:stretch>
                      <a:fillRect/>
                    </a:stretch>
                  </pic:blipFill>
                  <pic:spPr>
                    <a:xfrm>
                      <a:off x="0" y="0"/>
                      <a:ext cx="5943600" cy="2462530"/>
                    </a:xfrm>
                    <a:prstGeom prst="rect">
                      <a:avLst/>
                    </a:prstGeom>
                  </pic:spPr>
                </pic:pic>
              </a:graphicData>
            </a:graphic>
          </wp:inline>
        </w:drawing>
      </w:r>
    </w:p>
    <w:p w14:paraId="7B0A9FBE" w14:textId="68F6FC8F" w:rsidR="00B03E2F" w:rsidRDefault="00B03E2F" w:rsidP="00B03E2F">
      <w:pPr>
        <w:jc w:val="center"/>
      </w:pPr>
      <w:r>
        <w:t>Fig. 2.4.1. A screenshot of an enum4linux scan on server 1.</w:t>
      </w:r>
    </w:p>
    <w:p w14:paraId="1884B0A4" w14:textId="6C0A2668" w:rsidR="008471FE" w:rsidRDefault="001448FE" w:rsidP="008471FE">
      <w:r>
        <w:t xml:space="preserve">Known username groups </w:t>
      </w:r>
      <w:r w:rsidRPr="001448FE">
        <w:t xml:space="preserve">administrator, guest, </w:t>
      </w:r>
      <w:proofErr w:type="spellStart"/>
      <w:r w:rsidRPr="001448FE">
        <w:t>krbtgt</w:t>
      </w:r>
      <w:proofErr w:type="spellEnd"/>
      <w:r w:rsidRPr="001448FE">
        <w:t xml:space="preserve">, domain admins, root, bin, </w:t>
      </w:r>
      <w:r>
        <w:t xml:space="preserve">and none were found immediately as well as the domain name </w:t>
      </w:r>
      <w:proofErr w:type="spellStart"/>
      <w:r>
        <w:t>uadcwnet</w:t>
      </w:r>
      <w:proofErr w:type="spellEnd"/>
      <w:r>
        <w:t xml:space="preserve"> which was also displayed during the scanning phase.  The domain </w:t>
      </w:r>
      <w:r w:rsidRPr="008471FE">
        <w:rPr>
          <w:b/>
          <w:bCs/>
        </w:rPr>
        <w:t>SID S-1-5-21-2373017989-4057782597-2990666611</w:t>
      </w:r>
      <w:r>
        <w:t xml:space="preserve"> was provided by the scan along with a list of all user ID’s and what role/department they worked for.  Several notes were attached to each individual user, some of which had the prefix “</w:t>
      </w:r>
      <w:proofErr w:type="spellStart"/>
      <w:r>
        <w:t>pwd</w:t>
      </w:r>
      <w:proofErr w:type="spellEnd"/>
      <w:r>
        <w:t>:” with a string of characters that followed.</w:t>
      </w:r>
      <w:r w:rsidR="008471FE">
        <w:t xml:space="preserve"> Furthermore, every administrator was found in this enumeration process as well as every regular user in the company. </w:t>
      </w:r>
    </w:p>
    <w:p w14:paraId="5476CEAA" w14:textId="6CE33176" w:rsidR="00B03E2F" w:rsidRDefault="001448FE" w:rsidP="00B03E2F">
      <w:r>
        <w:t>The password policy was found</w:t>
      </w:r>
      <w:r w:rsidR="00441D16">
        <w:t xml:space="preserve"> with these parameters: m</w:t>
      </w:r>
      <w:r w:rsidR="00441D16" w:rsidRPr="00441D16">
        <w:t>inimum password length</w:t>
      </w:r>
      <w:r w:rsidR="00441D16">
        <w:t xml:space="preserve"> of 7, p</w:t>
      </w:r>
      <w:r w:rsidR="00441D16" w:rsidRPr="00441D16">
        <w:t>assword history length</w:t>
      </w:r>
      <w:r w:rsidR="00441D16">
        <w:t xml:space="preserve"> of 24, m</w:t>
      </w:r>
      <w:r w:rsidR="00441D16" w:rsidRPr="00441D16">
        <w:t>aximum password age</w:t>
      </w:r>
      <w:r w:rsidR="00441D16">
        <w:t xml:space="preserve"> of</w:t>
      </w:r>
      <w:r w:rsidR="00441D16" w:rsidRPr="00441D16">
        <w:t xml:space="preserve"> 136 days 23 hours 58 minutes</w:t>
      </w:r>
      <w:r w:rsidR="00441D16">
        <w:t>,</w:t>
      </w:r>
      <w:r>
        <w:t xml:space="preserve"> </w:t>
      </w:r>
      <w:r w:rsidR="00441D16">
        <w:t>password must be cleartext, and a minimum password age of 1 day 4 minutes.  All the settings for account lockout on failed logins were turned off as well as the log off time not being set at all.  The password complexity had no complexity requirements and would not refuse any password change if given that request.</w:t>
      </w:r>
      <w:r w:rsidR="008471FE">
        <w:t xml:space="preserve">  </w:t>
      </w:r>
      <w:r w:rsidR="00441D16">
        <w:t>Several SID’s were found later in the enumeration</w:t>
      </w:r>
      <w:r w:rsidR="008471FE">
        <w:t xml:space="preserve">, the list of which included the Administrator SID which had been unchanged from its default 500 slot.  All the username groups had their SID’s in full display from the enumeration process. </w:t>
      </w:r>
    </w:p>
    <w:p w14:paraId="4AEE9999" w14:textId="0DA8721E" w:rsidR="00B03E2F" w:rsidRDefault="00B03E2F" w:rsidP="00B03E2F">
      <w:r w:rsidRPr="00B03E2F">
        <w:rPr>
          <w:noProof/>
        </w:rPr>
        <w:lastRenderedPageBreak/>
        <w:drawing>
          <wp:inline distT="0" distB="0" distL="0" distR="0" wp14:anchorId="122EADD7" wp14:editId="7234CC4C">
            <wp:extent cx="5943600" cy="2465705"/>
            <wp:effectExtent l="0" t="0" r="0" b="0"/>
            <wp:docPr id="12557320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2016" name="Picture 1" descr="A screenshot of a computer screen&#10;&#10;Description automatically generated"/>
                    <pic:cNvPicPr/>
                  </pic:nvPicPr>
                  <pic:blipFill>
                    <a:blip r:embed="rId22"/>
                    <a:stretch>
                      <a:fillRect/>
                    </a:stretch>
                  </pic:blipFill>
                  <pic:spPr>
                    <a:xfrm>
                      <a:off x="0" y="0"/>
                      <a:ext cx="5943600" cy="2465705"/>
                    </a:xfrm>
                    <a:prstGeom prst="rect">
                      <a:avLst/>
                    </a:prstGeom>
                  </pic:spPr>
                </pic:pic>
              </a:graphicData>
            </a:graphic>
          </wp:inline>
        </w:drawing>
      </w:r>
    </w:p>
    <w:p w14:paraId="67D36E09" w14:textId="438A363B" w:rsidR="00B03E2F" w:rsidRDefault="00B03E2F" w:rsidP="00B03E2F">
      <w:pPr>
        <w:jc w:val="center"/>
      </w:pPr>
      <w:r>
        <w:t>Fig. 2.4.2. Screenshot of the SID’s found linking to each User Group.</w:t>
      </w:r>
    </w:p>
    <w:p w14:paraId="7A2B25A8" w14:textId="1959E883" w:rsidR="00D654AE" w:rsidRDefault="00D654AE" w:rsidP="00D654AE">
      <w:pPr>
        <w:pStyle w:val="Heading2"/>
      </w:pPr>
      <w:bookmarkStart w:id="8" w:name="_Toc150170573"/>
      <w:r>
        <w:t>Vulnerability Scanning</w:t>
      </w:r>
      <w:bookmarkEnd w:id="8"/>
    </w:p>
    <w:p w14:paraId="0619BCAC" w14:textId="3949A5E4" w:rsidR="00B03E2F" w:rsidRDefault="00FF0EBD" w:rsidP="00B03E2F">
      <w:r>
        <w:t>A Nessus vulnerability scan was committed to the servers.  Nessus is a remote security scanning tool which scans for any discovered vulnerabilities that malicious hackers could use to gain access to computers on a connected network(</w:t>
      </w:r>
      <w:r w:rsidR="00F701DE">
        <w:rPr>
          <w:lang w:bidi="ar-EG"/>
        </w:rPr>
        <w:t>Wendlandt</w:t>
      </w:r>
      <w:r>
        <w:t xml:space="preserve">). An entire pdf summary of </w:t>
      </w:r>
      <w:r w:rsidR="00573C07">
        <w:t>the scan can be found in Appendix B</w:t>
      </w:r>
      <w:r>
        <w:t xml:space="preserve">.  This test planned to find several critical </w:t>
      </w:r>
      <w:r w:rsidR="00E473B0">
        <w:t>vulnerabilities, some of</w:t>
      </w:r>
      <w:r w:rsidR="007C3C58">
        <w:t xml:space="preserve"> which have revealed themselves earlier in the process such as http servers and password complexities.  </w:t>
      </w:r>
    </w:p>
    <w:p w14:paraId="241C8659" w14:textId="211B937A" w:rsidR="00B03E2F" w:rsidRDefault="00B03E2F" w:rsidP="00B03E2F">
      <w:r w:rsidRPr="00B03E2F">
        <w:rPr>
          <w:noProof/>
        </w:rPr>
        <w:drawing>
          <wp:inline distT="0" distB="0" distL="0" distR="0" wp14:anchorId="39F5692A" wp14:editId="36B272EA">
            <wp:extent cx="5943600" cy="1952625"/>
            <wp:effectExtent l="0" t="0" r="0" b="0"/>
            <wp:docPr id="916712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12140" name="Picture 1" descr="A screenshot of a computer&#10;&#10;Description automatically generated"/>
                    <pic:cNvPicPr/>
                  </pic:nvPicPr>
                  <pic:blipFill>
                    <a:blip r:embed="rId23"/>
                    <a:stretch>
                      <a:fillRect/>
                    </a:stretch>
                  </pic:blipFill>
                  <pic:spPr>
                    <a:xfrm>
                      <a:off x="0" y="0"/>
                      <a:ext cx="5943600" cy="1952625"/>
                    </a:xfrm>
                    <a:prstGeom prst="rect">
                      <a:avLst/>
                    </a:prstGeom>
                  </pic:spPr>
                </pic:pic>
              </a:graphicData>
            </a:graphic>
          </wp:inline>
        </w:drawing>
      </w:r>
    </w:p>
    <w:p w14:paraId="52C2A69A" w14:textId="5EF0D31A" w:rsidR="00B03E2F" w:rsidRDefault="00B03E2F" w:rsidP="00B03E2F">
      <w:pPr>
        <w:jc w:val="center"/>
      </w:pPr>
      <w:r>
        <w:t>Fig. 2.5.1. Nessus Scan result on Server 1, showing the amount of vulnerabilities and their severity.</w:t>
      </w:r>
    </w:p>
    <w:p w14:paraId="25EBDD14" w14:textId="522533C8" w:rsidR="00D654AE" w:rsidRPr="00D654AE" w:rsidRDefault="007C3C58" w:rsidP="003F6665">
      <w:r>
        <w:t>The result of the Nessus scan on server 192.168.10.1 resulted in 6 critical, 5 highly vulnerable, and 15 medium to low vulnerabilities on the server.  The critical vulnerabilities were linked mainly to the PHP Apache server and its outdated version.  The Apache server was found to be running on a version between 5.6.x and 5.6.31, which had several exploitable vulnerabilities from its old age.  According to the Nessus scan there are over 15 different known vulnerabilities that are linked to just these critical errors found from the Apache server.  On top of this a PHP server was found to be running an outdated version 7.1.33, which left it to a remote code execution vulnerability.</w:t>
      </w:r>
    </w:p>
    <w:p w14:paraId="592F857B" w14:textId="076FA2DB" w:rsidR="0080621E" w:rsidRDefault="0080621E" w:rsidP="00137968">
      <w:pPr>
        <w:pStyle w:val="Heading2"/>
      </w:pPr>
      <w:bookmarkStart w:id="9" w:name="_Toc150170574"/>
      <w:r>
        <w:lastRenderedPageBreak/>
        <w:t>Hacking Phase</w:t>
      </w:r>
      <w:bookmarkEnd w:id="9"/>
    </w:p>
    <w:p w14:paraId="5B8782D6" w14:textId="7043238A" w:rsidR="003F6665" w:rsidRDefault="002B718B" w:rsidP="00137968">
      <w:r>
        <w:t>From this point a final password brute force was conducted on all known admin accounts from the enumeration earlier.  Using the publicly available “</w:t>
      </w:r>
      <w:proofErr w:type="spellStart"/>
      <w:r>
        <w:t>cainandable</w:t>
      </w:r>
      <w:proofErr w:type="spellEnd"/>
      <w:r>
        <w:t xml:space="preserve">” password database as well as the software installed on Kali Linux 4 passwords were found. Running through the command line </w:t>
      </w:r>
      <w:r>
        <w:rPr>
          <w:b/>
          <w:bCs/>
        </w:rPr>
        <w:t xml:space="preserve">hydra -V -L users.txt -P “cain.txt” smb://192.168.10.1 </w:t>
      </w:r>
      <w:r>
        <w:t>revealed these passwords after only 5 hours of parsing through.  The credentials “</w:t>
      </w:r>
      <w:r>
        <w:rPr>
          <w:b/>
          <w:bCs/>
        </w:rPr>
        <w:t xml:space="preserve">username: </w:t>
      </w:r>
      <w:proofErr w:type="spellStart"/>
      <w:r>
        <w:rPr>
          <w:b/>
          <w:bCs/>
        </w:rPr>
        <w:t>J.Shaw</w:t>
      </w:r>
      <w:proofErr w:type="spellEnd"/>
      <w:r>
        <w:rPr>
          <w:b/>
          <w:bCs/>
        </w:rPr>
        <w:t xml:space="preserve"> </w:t>
      </w:r>
      <w:proofErr w:type="spellStart"/>
      <w:r>
        <w:rPr>
          <w:b/>
          <w:bCs/>
        </w:rPr>
        <w:t>password:howsomever</w:t>
      </w:r>
      <w:proofErr w:type="spellEnd"/>
      <w:r>
        <w:t xml:space="preserve">” was used to access both servers remotely.  </w:t>
      </w:r>
    </w:p>
    <w:p w14:paraId="0073B8CC" w14:textId="3C3EA0EB" w:rsidR="00D34D6B" w:rsidRDefault="00D34D6B" w:rsidP="00137968">
      <w:r>
        <w:t xml:space="preserve">Using </w:t>
      </w:r>
      <w:r>
        <w:rPr>
          <w:b/>
          <w:bCs/>
        </w:rPr>
        <w:t xml:space="preserve">net use q: </w:t>
      </w:r>
      <w:hyperlink r:id="rId24" w:history="1">
        <w:r w:rsidRPr="008521F1">
          <w:rPr>
            <w:rStyle w:val="Hyperlink"/>
            <w:b/>
            <w:bCs/>
          </w:rPr>
          <w:t>\\192.168.10.1\c$</w:t>
        </w:r>
      </w:hyperlink>
      <w:r>
        <w:rPr>
          <w:b/>
          <w:bCs/>
        </w:rPr>
        <w:t xml:space="preserve"> </w:t>
      </w:r>
      <w:r>
        <w:t>and inputting the credentials on the Windows machine full access to server 1 was granted. Using a third-party application “</w:t>
      </w:r>
      <w:proofErr w:type="spellStart"/>
      <w:r>
        <w:t>PsExec</w:t>
      </w:r>
      <w:proofErr w:type="spellEnd"/>
      <w:r>
        <w:t xml:space="preserve">” through the Windows command line gave full remote access to server 1. </w:t>
      </w:r>
      <w:r w:rsidRPr="00D34D6B">
        <w:rPr>
          <w:noProof/>
        </w:rPr>
        <w:drawing>
          <wp:inline distT="0" distB="0" distL="0" distR="0" wp14:anchorId="49B03A6D" wp14:editId="6B73517D">
            <wp:extent cx="5943600" cy="2760345"/>
            <wp:effectExtent l="0" t="0" r="0" b="0"/>
            <wp:docPr id="28828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85474" name=""/>
                    <pic:cNvPicPr/>
                  </pic:nvPicPr>
                  <pic:blipFill>
                    <a:blip r:embed="rId25"/>
                    <a:stretch>
                      <a:fillRect/>
                    </a:stretch>
                  </pic:blipFill>
                  <pic:spPr>
                    <a:xfrm>
                      <a:off x="0" y="0"/>
                      <a:ext cx="5943600" cy="2760345"/>
                    </a:xfrm>
                    <a:prstGeom prst="rect">
                      <a:avLst/>
                    </a:prstGeom>
                  </pic:spPr>
                </pic:pic>
              </a:graphicData>
            </a:graphic>
          </wp:inline>
        </w:drawing>
      </w:r>
      <w:r>
        <w:t xml:space="preserve"> </w:t>
      </w:r>
    </w:p>
    <w:p w14:paraId="161BF661" w14:textId="368EED9D" w:rsidR="00D34D6B" w:rsidRDefault="00D34D6B" w:rsidP="00D34D6B">
      <w:pPr>
        <w:jc w:val="center"/>
      </w:pPr>
      <w:r>
        <w:t>Fig. 2.6.1. Screenshot of command line access to server 1.</w:t>
      </w:r>
    </w:p>
    <w:p w14:paraId="0BCAD891" w14:textId="56A0A91C" w:rsidR="00D34D6B" w:rsidRDefault="00D34D6B" w:rsidP="00D34D6B">
      <w:r>
        <w:t xml:space="preserve">After the </w:t>
      </w:r>
      <w:proofErr w:type="spellStart"/>
      <w:r>
        <w:t>PsExec</w:t>
      </w:r>
      <w:proofErr w:type="spellEnd"/>
      <w:r>
        <w:t xml:space="preserve"> exploit was utilized, Metasploit was run through the Kali Linux OS.  After typing </w:t>
      </w:r>
      <w:proofErr w:type="spellStart"/>
      <w:r>
        <w:rPr>
          <w:b/>
          <w:bCs/>
        </w:rPr>
        <w:t>msfconsole</w:t>
      </w:r>
      <w:proofErr w:type="spellEnd"/>
      <w:r>
        <w:rPr>
          <w:b/>
          <w:bCs/>
        </w:rPr>
        <w:t xml:space="preserve"> </w:t>
      </w:r>
      <w:r>
        <w:t>into a command line</w:t>
      </w:r>
      <w:r w:rsidR="00042C19">
        <w:t xml:space="preserve"> followed by </w:t>
      </w:r>
      <w:r w:rsidR="00042C19" w:rsidRPr="00042C19">
        <w:rPr>
          <w:rFonts w:asciiTheme="minorHAnsi" w:hAnsiTheme="minorHAnsi" w:cstheme="minorHAnsi"/>
          <w:b/>
          <w:bCs/>
        </w:rPr>
        <w:t>use exploit/windows/</w:t>
      </w:r>
      <w:proofErr w:type="spellStart"/>
      <w:r w:rsidR="00042C19" w:rsidRPr="00042C19">
        <w:rPr>
          <w:rFonts w:asciiTheme="minorHAnsi" w:hAnsiTheme="minorHAnsi" w:cstheme="minorHAnsi"/>
          <w:b/>
          <w:bCs/>
        </w:rPr>
        <w:t>smb</w:t>
      </w:r>
      <w:proofErr w:type="spellEnd"/>
      <w:r w:rsidR="00042C19" w:rsidRPr="00042C19">
        <w:rPr>
          <w:rFonts w:asciiTheme="minorHAnsi" w:hAnsiTheme="minorHAnsi" w:cstheme="minorHAnsi"/>
          <w:b/>
          <w:bCs/>
        </w:rPr>
        <w:t>/</w:t>
      </w:r>
      <w:proofErr w:type="spellStart"/>
      <w:r w:rsidR="00042C19" w:rsidRPr="00042C19">
        <w:rPr>
          <w:rFonts w:asciiTheme="minorHAnsi" w:hAnsiTheme="minorHAnsi" w:cstheme="minorHAnsi"/>
          <w:b/>
          <w:bCs/>
        </w:rPr>
        <w:t>psexec</w:t>
      </w:r>
      <w:proofErr w:type="spellEnd"/>
      <w:r w:rsidR="00042C19">
        <w:rPr>
          <w:rFonts w:asciiTheme="minorHAnsi" w:hAnsiTheme="minorHAnsi" w:cstheme="minorHAnsi"/>
        </w:rPr>
        <w:t xml:space="preserve">, the following lines were inputted to run </w:t>
      </w:r>
      <w:proofErr w:type="spellStart"/>
      <w:r w:rsidR="00042C19">
        <w:rPr>
          <w:rFonts w:asciiTheme="minorHAnsi" w:hAnsiTheme="minorHAnsi" w:cstheme="minorHAnsi"/>
        </w:rPr>
        <w:t>meterpreter</w:t>
      </w:r>
      <w:proofErr w:type="spellEnd"/>
      <w:r>
        <w:t>:</w:t>
      </w:r>
    </w:p>
    <w:p w14:paraId="10E149DE" w14:textId="3AF328C7" w:rsidR="00D34D6B" w:rsidRDefault="00D34D6B" w:rsidP="00D34D6B">
      <w:pPr>
        <w:jc w:val="center"/>
        <w:rPr>
          <w:rFonts w:asciiTheme="minorHAnsi" w:hAnsiTheme="minorHAnsi" w:cstheme="minorHAnsi"/>
          <w:b/>
          <w:bCs/>
        </w:rPr>
      </w:pPr>
      <w:r w:rsidRPr="00D34D6B">
        <w:rPr>
          <w:rFonts w:asciiTheme="minorHAnsi" w:hAnsiTheme="minorHAnsi" w:cstheme="minorHAnsi"/>
          <w:b/>
          <w:bCs/>
        </w:rPr>
        <w:t xml:space="preserve">set </w:t>
      </w:r>
      <w:proofErr w:type="spellStart"/>
      <w:r w:rsidRPr="00D34D6B">
        <w:rPr>
          <w:rFonts w:asciiTheme="minorHAnsi" w:hAnsiTheme="minorHAnsi" w:cstheme="minorHAnsi"/>
          <w:b/>
          <w:bCs/>
        </w:rPr>
        <w:t>SMBDomain</w:t>
      </w:r>
      <w:proofErr w:type="spellEnd"/>
      <w:r w:rsidRPr="00D34D6B">
        <w:rPr>
          <w:rFonts w:asciiTheme="minorHAnsi" w:hAnsiTheme="minorHAnsi" w:cstheme="minorHAnsi"/>
          <w:b/>
          <w:bCs/>
        </w:rPr>
        <w:t xml:space="preserve"> uad</w:t>
      </w:r>
      <w:r>
        <w:rPr>
          <w:rFonts w:asciiTheme="minorHAnsi" w:hAnsiTheme="minorHAnsi" w:cstheme="minorHAnsi"/>
          <w:b/>
          <w:bCs/>
        </w:rPr>
        <w:t>cw</w:t>
      </w:r>
      <w:r w:rsidRPr="00D34D6B">
        <w:rPr>
          <w:rFonts w:asciiTheme="minorHAnsi" w:hAnsiTheme="minorHAnsi" w:cstheme="minorHAnsi"/>
          <w:b/>
          <w:bCs/>
        </w:rPr>
        <w:t>net.com</w:t>
      </w:r>
      <w:r w:rsidRPr="00D34D6B">
        <w:rPr>
          <w:rFonts w:asciiTheme="minorHAnsi" w:hAnsiTheme="minorHAnsi" w:cstheme="minorHAnsi"/>
          <w:b/>
          <w:bCs/>
        </w:rPr>
        <w:br/>
        <w:t xml:space="preserve">set </w:t>
      </w:r>
      <w:proofErr w:type="spellStart"/>
      <w:r w:rsidRPr="00D34D6B">
        <w:rPr>
          <w:rFonts w:asciiTheme="minorHAnsi" w:hAnsiTheme="minorHAnsi" w:cstheme="minorHAnsi"/>
          <w:b/>
          <w:bCs/>
        </w:rPr>
        <w:t>SMBpass</w:t>
      </w:r>
      <w:proofErr w:type="spellEnd"/>
      <w:r w:rsidRPr="00D34D6B">
        <w:rPr>
          <w:rFonts w:asciiTheme="minorHAnsi" w:hAnsiTheme="minorHAnsi" w:cstheme="minorHAnsi"/>
          <w:b/>
          <w:bCs/>
        </w:rPr>
        <w:t xml:space="preserve"> </w:t>
      </w:r>
      <w:r>
        <w:rPr>
          <w:rFonts w:asciiTheme="minorHAnsi" w:hAnsiTheme="minorHAnsi" w:cstheme="minorHAnsi"/>
          <w:b/>
          <w:bCs/>
        </w:rPr>
        <w:t>howsomever</w:t>
      </w:r>
      <w:r w:rsidRPr="00D34D6B">
        <w:rPr>
          <w:rFonts w:asciiTheme="minorHAnsi" w:hAnsiTheme="minorHAnsi" w:cstheme="minorHAnsi"/>
          <w:b/>
          <w:bCs/>
        </w:rPr>
        <w:br/>
        <w:t xml:space="preserve">set </w:t>
      </w:r>
      <w:proofErr w:type="spellStart"/>
      <w:r w:rsidRPr="00D34D6B">
        <w:rPr>
          <w:rFonts w:asciiTheme="minorHAnsi" w:hAnsiTheme="minorHAnsi" w:cstheme="minorHAnsi"/>
          <w:b/>
          <w:bCs/>
        </w:rPr>
        <w:t>SMBuser</w:t>
      </w:r>
      <w:proofErr w:type="spellEnd"/>
      <w:r w:rsidRPr="00D34D6B">
        <w:rPr>
          <w:rFonts w:asciiTheme="minorHAnsi" w:hAnsiTheme="minorHAnsi" w:cstheme="minorHAnsi"/>
          <w:b/>
          <w:bCs/>
        </w:rPr>
        <w:t xml:space="preserve"> </w:t>
      </w:r>
      <w:proofErr w:type="spellStart"/>
      <w:r>
        <w:rPr>
          <w:rFonts w:asciiTheme="minorHAnsi" w:hAnsiTheme="minorHAnsi" w:cstheme="minorHAnsi"/>
          <w:b/>
          <w:bCs/>
        </w:rPr>
        <w:t>J.Shaw</w:t>
      </w:r>
      <w:proofErr w:type="spellEnd"/>
      <w:r w:rsidRPr="00D34D6B">
        <w:rPr>
          <w:rFonts w:asciiTheme="minorHAnsi" w:hAnsiTheme="minorHAnsi" w:cstheme="minorHAnsi"/>
          <w:b/>
          <w:bCs/>
        </w:rPr>
        <w:br/>
        <w:t>set RHOSTS 192.168.10.1</w:t>
      </w:r>
      <w:r w:rsidRPr="00D34D6B">
        <w:rPr>
          <w:rFonts w:asciiTheme="minorHAnsi" w:hAnsiTheme="minorHAnsi" w:cstheme="minorHAnsi"/>
          <w:b/>
          <w:bCs/>
        </w:rPr>
        <w:br/>
        <w:t>set LHOST 192.168.10.253</w:t>
      </w:r>
    </w:p>
    <w:p w14:paraId="2408547E" w14:textId="167ED6C2" w:rsidR="00134569" w:rsidRDefault="00042C19" w:rsidP="00134569">
      <w:pPr>
        <w:rPr>
          <w:noProof/>
        </w:rPr>
      </w:pPr>
      <w:r>
        <w:rPr>
          <w:rFonts w:asciiTheme="minorHAnsi" w:hAnsiTheme="minorHAnsi" w:cstheme="minorHAnsi"/>
        </w:rPr>
        <w:t xml:space="preserve">After typing </w:t>
      </w:r>
      <w:r>
        <w:rPr>
          <w:rFonts w:asciiTheme="minorHAnsi" w:hAnsiTheme="minorHAnsi" w:cstheme="minorHAnsi"/>
          <w:b/>
          <w:bCs/>
        </w:rPr>
        <w:t>exploit</w:t>
      </w:r>
      <w:r>
        <w:rPr>
          <w:rFonts w:asciiTheme="minorHAnsi" w:hAnsiTheme="minorHAnsi" w:cstheme="minorHAnsi"/>
        </w:rPr>
        <w:t xml:space="preserve"> into the command line, </w:t>
      </w:r>
      <w:proofErr w:type="spellStart"/>
      <w:r>
        <w:rPr>
          <w:rFonts w:asciiTheme="minorHAnsi" w:hAnsiTheme="minorHAnsi" w:cstheme="minorHAnsi"/>
        </w:rPr>
        <w:t>meterpreter</w:t>
      </w:r>
      <w:proofErr w:type="spellEnd"/>
      <w:r>
        <w:rPr>
          <w:rFonts w:asciiTheme="minorHAnsi" w:hAnsiTheme="minorHAnsi" w:cstheme="minorHAnsi"/>
        </w:rPr>
        <w:t xml:space="preserve"> opened a session and was not deleted by the Windows anti-virus installed on server 1.</w:t>
      </w:r>
      <w:r w:rsidR="00134569">
        <w:rPr>
          <w:rFonts w:asciiTheme="minorHAnsi" w:hAnsiTheme="minorHAnsi" w:cstheme="minorHAnsi"/>
        </w:rPr>
        <w:t xml:space="preserve"> With </w:t>
      </w:r>
      <w:proofErr w:type="spellStart"/>
      <w:r w:rsidR="00134569">
        <w:rPr>
          <w:rFonts w:asciiTheme="minorHAnsi" w:hAnsiTheme="minorHAnsi" w:cstheme="minorHAnsi"/>
        </w:rPr>
        <w:t>meterpreter</w:t>
      </w:r>
      <w:proofErr w:type="spellEnd"/>
      <w:r w:rsidR="00134569">
        <w:rPr>
          <w:rFonts w:asciiTheme="minorHAnsi" w:hAnsiTheme="minorHAnsi" w:cstheme="minorHAnsi"/>
        </w:rPr>
        <w:t xml:space="preserve"> migrating to one of the </w:t>
      </w:r>
      <w:proofErr w:type="spellStart"/>
      <w:r w:rsidR="00134569">
        <w:rPr>
          <w:rFonts w:asciiTheme="minorHAnsi" w:hAnsiTheme="minorHAnsi" w:cstheme="minorHAnsi"/>
        </w:rPr>
        <w:t>svchost</w:t>
      </w:r>
      <w:proofErr w:type="spellEnd"/>
      <w:r w:rsidR="00134569">
        <w:rPr>
          <w:rFonts w:asciiTheme="minorHAnsi" w:hAnsiTheme="minorHAnsi" w:cstheme="minorHAnsi"/>
        </w:rPr>
        <w:t xml:space="preserve"> PID’s and calling </w:t>
      </w:r>
      <w:proofErr w:type="spellStart"/>
      <w:r w:rsidR="00134569">
        <w:rPr>
          <w:rFonts w:asciiTheme="minorHAnsi" w:hAnsiTheme="minorHAnsi" w:cstheme="minorHAnsi"/>
          <w:b/>
          <w:bCs/>
        </w:rPr>
        <w:t>hashdump</w:t>
      </w:r>
      <w:proofErr w:type="spellEnd"/>
      <w:r w:rsidR="00134569">
        <w:rPr>
          <w:rFonts w:asciiTheme="minorHAnsi" w:hAnsiTheme="minorHAnsi" w:cstheme="minorHAnsi"/>
        </w:rPr>
        <w:t xml:space="preserve"> revealed a </w:t>
      </w:r>
      <w:proofErr w:type="spellStart"/>
      <w:r w:rsidR="00134569">
        <w:rPr>
          <w:rFonts w:asciiTheme="minorHAnsi" w:hAnsiTheme="minorHAnsi" w:cstheme="minorHAnsi"/>
        </w:rPr>
        <w:t>hashlist</w:t>
      </w:r>
      <w:proofErr w:type="spellEnd"/>
      <w:r w:rsidR="00134569">
        <w:rPr>
          <w:rFonts w:asciiTheme="minorHAnsi" w:hAnsiTheme="minorHAnsi" w:cstheme="minorHAnsi"/>
        </w:rPr>
        <w:t xml:space="preserve"> of all user passwords which</w:t>
      </w:r>
      <w:r w:rsidR="00573C07">
        <w:rPr>
          <w:rFonts w:asciiTheme="minorHAnsi" w:hAnsiTheme="minorHAnsi" w:cstheme="minorHAnsi"/>
        </w:rPr>
        <w:t xml:space="preserve"> can be found in</w:t>
      </w:r>
      <w:r w:rsidR="00573C07">
        <w:rPr>
          <w:rFonts w:asciiTheme="minorHAnsi" w:hAnsiTheme="minorHAnsi" w:cstheme="minorHAnsi"/>
          <w:b/>
          <w:bCs/>
        </w:rPr>
        <w:t xml:space="preserve"> </w:t>
      </w:r>
      <w:r w:rsidR="00573C07">
        <w:rPr>
          <w:rFonts w:asciiTheme="minorHAnsi" w:hAnsiTheme="minorHAnsi" w:cstheme="minorHAnsi"/>
        </w:rPr>
        <w:t>Appendix C</w:t>
      </w:r>
      <w:r w:rsidR="00134569">
        <w:rPr>
          <w:rFonts w:asciiTheme="minorHAnsi" w:hAnsiTheme="minorHAnsi" w:cstheme="minorHAnsi"/>
        </w:rPr>
        <w:t xml:space="preserve">.  Using Cain.exe, a third-party </w:t>
      </w:r>
      <w:proofErr w:type="spellStart"/>
      <w:r w:rsidR="00134569">
        <w:rPr>
          <w:rFonts w:asciiTheme="minorHAnsi" w:hAnsiTheme="minorHAnsi" w:cstheme="minorHAnsi"/>
        </w:rPr>
        <w:t>dehasher</w:t>
      </w:r>
      <w:proofErr w:type="spellEnd"/>
      <w:r w:rsidR="00134569">
        <w:rPr>
          <w:rFonts w:asciiTheme="minorHAnsi" w:hAnsiTheme="minorHAnsi" w:cstheme="minorHAnsi"/>
        </w:rPr>
        <w:t>, all the user network passwords are now available to the exploiter.</w:t>
      </w:r>
      <w:r w:rsidR="00134569" w:rsidRPr="00134569">
        <w:rPr>
          <w:noProof/>
        </w:rPr>
        <w:t xml:space="preserve"> </w:t>
      </w:r>
    </w:p>
    <w:p w14:paraId="3B085031" w14:textId="7DBBADD2" w:rsidR="00042C19" w:rsidRDefault="00134569" w:rsidP="00134569">
      <w:pPr>
        <w:jc w:val="center"/>
        <w:rPr>
          <w:rFonts w:asciiTheme="minorHAnsi" w:hAnsiTheme="minorHAnsi" w:cstheme="minorHAnsi"/>
        </w:rPr>
      </w:pPr>
      <w:r w:rsidRPr="00134569">
        <w:rPr>
          <w:rFonts w:asciiTheme="minorHAnsi" w:hAnsiTheme="minorHAnsi" w:cstheme="minorHAnsi"/>
          <w:noProof/>
        </w:rPr>
        <w:lastRenderedPageBreak/>
        <w:drawing>
          <wp:inline distT="0" distB="0" distL="0" distR="0" wp14:anchorId="398DC117" wp14:editId="5A36A743">
            <wp:extent cx="5943600" cy="2064385"/>
            <wp:effectExtent l="0" t="0" r="0" b="0"/>
            <wp:docPr id="146785106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1060" name="Picture 1" descr="A screen shot of a computer screen&#10;&#10;Description automatically generated"/>
                    <pic:cNvPicPr/>
                  </pic:nvPicPr>
                  <pic:blipFill>
                    <a:blip r:embed="rId26"/>
                    <a:stretch>
                      <a:fillRect/>
                    </a:stretch>
                  </pic:blipFill>
                  <pic:spPr>
                    <a:xfrm>
                      <a:off x="0" y="0"/>
                      <a:ext cx="5943600" cy="2064385"/>
                    </a:xfrm>
                    <a:prstGeom prst="rect">
                      <a:avLst/>
                    </a:prstGeom>
                  </pic:spPr>
                </pic:pic>
              </a:graphicData>
            </a:graphic>
          </wp:inline>
        </w:drawing>
      </w:r>
    </w:p>
    <w:p w14:paraId="7CE051D2" w14:textId="596DDB4B" w:rsidR="00134569" w:rsidRDefault="00134569" w:rsidP="00F701DE">
      <w:pPr>
        <w:jc w:val="center"/>
        <w:rPr>
          <w:rFonts w:asciiTheme="minorHAnsi" w:hAnsiTheme="minorHAnsi" w:cstheme="minorHAnsi"/>
        </w:rPr>
      </w:pPr>
      <w:r>
        <w:rPr>
          <w:rFonts w:asciiTheme="minorHAnsi" w:hAnsiTheme="minorHAnsi" w:cstheme="minorHAnsi"/>
        </w:rPr>
        <w:t xml:space="preserve">Fig. 2.6.2. Screenshot of the </w:t>
      </w:r>
      <w:proofErr w:type="spellStart"/>
      <w:r>
        <w:rPr>
          <w:rFonts w:asciiTheme="minorHAnsi" w:hAnsiTheme="minorHAnsi" w:cstheme="minorHAnsi"/>
        </w:rPr>
        <w:t>hashdump</w:t>
      </w:r>
      <w:proofErr w:type="spellEnd"/>
      <w:r>
        <w:rPr>
          <w:rFonts w:asciiTheme="minorHAnsi" w:hAnsiTheme="minorHAnsi" w:cstheme="minorHAnsi"/>
        </w:rPr>
        <w:t xml:space="preserve"> command in </w:t>
      </w:r>
      <w:proofErr w:type="spellStart"/>
      <w:r>
        <w:rPr>
          <w:rFonts w:asciiTheme="minorHAnsi" w:hAnsiTheme="minorHAnsi" w:cstheme="minorHAnsi"/>
        </w:rPr>
        <w:t>meterpreter</w:t>
      </w:r>
      <w:proofErr w:type="spellEnd"/>
      <w:r>
        <w:rPr>
          <w:rFonts w:asciiTheme="minorHAnsi" w:hAnsiTheme="minorHAnsi" w:cstheme="minorHAnsi"/>
        </w:rPr>
        <w:t>.</w:t>
      </w:r>
    </w:p>
    <w:p w14:paraId="6334B2B2" w14:textId="77777777" w:rsidR="00D828F5" w:rsidRDefault="00341658" w:rsidP="00865937">
      <w:pPr>
        <w:pStyle w:val="Heading1"/>
        <w:rPr>
          <w:lang w:eastAsia="en-US"/>
        </w:rPr>
      </w:pPr>
      <w:bookmarkStart w:id="10" w:name="_Toc150170575"/>
      <w:r>
        <w:rPr>
          <w:lang w:eastAsia="en-US"/>
        </w:rPr>
        <w:lastRenderedPageBreak/>
        <w:t>Discussion</w:t>
      </w:r>
      <w:bookmarkEnd w:id="10"/>
    </w:p>
    <w:p w14:paraId="77B8372B" w14:textId="77777777" w:rsidR="00493395" w:rsidRDefault="00493395" w:rsidP="00493395">
      <w:pPr>
        <w:pStyle w:val="Heading2"/>
        <w:rPr>
          <w:rFonts w:eastAsia="Times New Roman"/>
          <w:lang w:eastAsia="en-US"/>
        </w:rPr>
      </w:pPr>
      <w:bookmarkStart w:id="11" w:name="_Toc150170576"/>
      <w:r>
        <w:rPr>
          <w:rFonts w:eastAsia="Times New Roman"/>
          <w:lang w:eastAsia="en-US"/>
        </w:rPr>
        <w:t>General Discussion</w:t>
      </w:r>
      <w:bookmarkEnd w:id="11"/>
    </w:p>
    <w:p w14:paraId="2DB4EB52" w14:textId="7C239139" w:rsidR="009F66B2" w:rsidRDefault="0021035E" w:rsidP="009F66B2">
      <w:pPr>
        <w:pStyle w:val="ListParagraph"/>
        <w:spacing w:after="158"/>
        <w:ind w:left="142"/>
      </w:pPr>
      <w:r>
        <w:t xml:space="preserve">The servers both showed several means by which an attacker could exploit the system.  From a simple Kali Linux OS there were multiple vulnerabilities found in only a couple of commands.  The entire penetration test took less than 8 hours in total, meaning a malicious attacker with any intent of harm could easily take control.  </w:t>
      </w:r>
      <w:r w:rsidR="009F66B2">
        <w:t>By installing readily available third-party software on top of this, the servers revealed more and more rudimentary vulnerabilities that should have been shut down long ago.</w:t>
      </w:r>
    </w:p>
    <w:p w14:paraId="47D00517" w14:textId="1680485A" w:rsidR="00254339" w:rsidRDefault="00AC0458" w:rsidP="00254339">
      <w:pPr>
        <w:pStyle w:val="ListParagraph"/>
        <w:spacing w:after="158"/>
        <w:ind w:left="142"/>
      </w:pPr>
      <w:r>
        <w:t>Here, you want to discuss your results/outcomes.</w:t>
      </w:r>
    </w:p>
    <w:p w14:paraId="6DFF0882" w14:textId="77777777" w:rsidR="00254339" w:rsidRDefault="00254339" w:rsidP="00254339">
      <w:pPr>
        <w:pStyle w:val="ListParagraph"/>
        <w:spacing w:after="158"/>
        <w:ind w:left="142"/>
      </w:pPr>
    </w:p>
    <w:p w14:paraId="5CFBAF80" w14:textId="27BBD86D" w:rsidR="00AC0458" w:rsidRDefault="00254339" w:rsidP="00AC0458">
      <w:pPr>
        <w:pStyle w:val="ListParagraph"/>
        <w:spacing w:after="158"/>
        <w:ind w:left="142"/>
      </w:pPr>
      <w:r>
        <w:t>With a generalized methodology</w:t>
      </w:r>
      <w:r w:rsidR="004E7090">
        <w:t xml:space="preserve"> the process of finding these vulnerabilities was streamlined and efficient. Going through a rigorous scanning process made enumerating the servers simple which revealed http server exploits before any hacking took place.  With a network as vulnerable as this, however, an attacker could throw shots in the dark without any rhyme or reason and still find several exploitable processes. </w:t>
      </w:r>
    </w:p>
    <w:p w14:paraId="57618A29" w14:textId="27BBD86D" w:rsidR="009525A9" w:rsidRDefault="009525A9" w:rsidP="009525A9">
      <w:pPr>
        <w:pStyle w:val="Heading2"/>
        <w:rPr>
          <w:rFonts w:eastAsia="Times New Roman"/>
          <w:lang w:eastAsia="en-US"/>
        </w:rPr>
      </w:pPr>
      <w:bookmarkStart w:id="12" w:name="_Toc150170577"/>
      <w:r>
        <w:rPr>
          <w:rFonts w:eastAsia="Times New Roman"/>
          <w:lang w:eastAsia="en-US"/>
        </w:rPr>
        <w:t>Countermeasures</w:t>
      </w:r>
      <w:bookmarkEnd w:id="12"/>
      <w:r w:rsidR="00927DC9">
        <w:rPr>
          <w:rFonts w:eastAsia="Times New Roman"/>
          <w:lang w:eastAsia="en-US"/>
        </w:rPr>
        <w:t xml:space="preserve"> </w:t>
      </w:r>
    </w:p>
    <w:p w14:paraId="718DD6FB" w14:textId="649E55D4" w:rsidR="009F66B2" w:rsidRDefault="009F66B2" w:rsidP="009F66B2">
      <w:pPr>
        <w:spacing w:after="158"/>
      </w:pPr>
      <w:r>
        <w:t xml:space="preserve">The countermeasures to the majority of these are fairly simple.  For example, the Apache server is heavily outdated and uses software that has been phased out of the majority of the industry.  Updating the http servers to more modern and secure platforms would solve their exploits, however if they are not periodically updated new exploits will present themselves.  </w:t>
      </w:r>
      <w:r w:rsidR="00046A0A">
        <w:t>Outdated servers are prone to exploits being found and used, and constant update management can work to prevent these issues in the future.</w:t>
      </w:r>
    </w:p>
    <w:p w14:paraId="53FE2F6B" w14:textId="467FF368" w:rsidR="00493CEF" w:rsidRDefault="009F66B2" w:rsidP="009F66B2">
      <w:pPr>
        <w:spacing w:after="158"/>
      </w:pPr>
      <w:r>
        <w:t>Another countermeasure would be to update the password policy, ensuring that users have complex, regularly changing passwords that are not part of huge public data packages.  Preventing password hashing is crucial in preventing malicious attackers from gaining access to</w:t>
      </w:r>
      <w:r w:rsidR="00254339">
        <w:t xml:space="preserve"> these servers.  </w:t>
      </w:r>
      <w:r w:rsidR="00046A0A">
        <w:t xml:space="preserve">The password policy in place was so rudimentary and lacked so much security that an outdated password cracker running for only a couple hours managed to breach several Admin accounts.  </w:t>
      </w:r>
    </w:p>
    <w:p w14:paraId="596E049F" w14:textId="77777777" w:rsidR="009525A9" w:rsidRDefault="009525A9" w:rsidP="009525A9">
      <w:pPr>
        <w:pStyle w:val="Heading2"/>
        <w:rPr>
          <w:rFonts w:eastAsia="Times New Roman"/>
          <w:lang w:eastAsia="en-US"/>
        </w:rPr>
      </w:pPr>
      <w:bookmarkStart w:id="13" w:name="_Toc150170578"/>
      <w:r>
        <w:rPr>
          <w:rFonts w:eastAsia="Times New Roman"/>
          <w:lang w:eastAsia="en-US"/>
        </w:rPr>
        <w:t>Future Work</w:t>
      </w:r>
      <w:bookmarkEnd w:id="13"/>
    </w:p>
    <w:p w14:paraId="65D6629F" w14:textId="267D788E" w:rsidR="00BB0B2D" w:rsidRPr="00BB0B2D" w:rsidRDefault="00BB0B2D" w:rsidP="00BB0B2D">
      <w:pPr>
        <w:rPr>
          <w:rFonts w:eastAsia="Times New Roman" w:cs="Times New Roman"/>
          <w:color w:val="000000"/>
          <w:lang w:eastAsia="en-US"/>
        </w:rPr>
      </w:pPr>
      <w:r>
        <w:rPr>
          <w:rFonts w:eastAsia="Times New Roman" w:cs="Times New Roman"/>
          <w:color w:val="000000"/>
          <w:lang w:eastAsia="en-US"/>
        </w:rPr>
        <w:t xml:space="preserve">With more time allotted the tests would look to exploit the web pages with </w:t>
      </w:r>
      <w:proofErr w:type="spellStart"/>
      <w:r>
        <w:rPr>
          <w:rFonts w:eastAsia="Times New Roman" w:cs="Times New Roman"/>
          <w:color w:val="000000"/>
          <w:lang w:eastAsia="en-US"/>
        </w:rPr>
        <w:t>exploitDB</w:t>
      </w:r>
      <w:proofErr w:type="spellEnd"/>
      <w:r>
        <w:rPr>
          <w:rFonts w:eastAsia="Times New Roman" w:cs="Times New Roman"/>
          <w:color w:val="000000"/>
          <w:lang w:eastAsia="en-US"/>
        </w:rPr>
        <w:t xml:space="preserve"> python scripts.  The website </w:t>
      </w:r>
      <w:proofErr w:type="spellStart"/>
      <w:r>
        <w:rPr>
          <w:rFonts w:eastAsia="Times New Roman" w:cs="Times New Roman"/>
          <w:color w:val="000000"/>
          <w:lang w:eastAsia="en-US"/>
        </w:rPr>
        <w:t>exploitDB</w:t>
      </w:r>
      <w:proofErr w:type="spellEnd"/>
      <w:r>
        <w:rPr>
          <w:rFonts w:eastAsia="Times New Roman" w:cs="Times New Roman"/>
          <w:color w:val="000000"/>
          <w:lang w:eastAsia="en-US"/>
        </w:rPr>
        <w:t xml:space="preserve"> has several listed confirmed exploits for the version of the Apache web server running on server 192.168.10.1. Using these exploits could open several more vulnerabilities, however simply updating to a modern web server instead of one from the mid 2000’s would solve this issue. </w:t>
      </w:r>
      <w:r w:rsidR="00046A0A">
        <w:rPr>
          <w:rFonts w:eastAsia="Times New Roman" w:cs="Times New Roman"/>
          <w:color w:val="000000"/>
          <w:lang w:eastAsia="en-US"/>
        </w:rPr>
        <w:t xml:space="preserve">On top of that, there are remote code executions that could be used on the server’s from the Client.  Password spraying attacks could be used using third party programs such as </w:t>
      </w:r>
      <w:proofErr w:type="spellStart"/>
      <w:r w:rsidR="00046A0A">
        <w:rPr>
          <w:rFonts w:eastAsia="Times New Roman" w:cs="Times New Roman"/>
          <w:color w:val="000000"/>
          <w:lang w:eastAsia="en-US"/>
        </w:rPr>
        <w:t>DomainPasswordSpray</w:t>
      </w:r>
      <w:proofErr w:type="spellEnd"/>
      <w:r w:rsidR="00046A0A">
        <w:rPr>
          <w:rFonts w:eastAsia="Times New Roman" w:cs="Times New Roman"/>
          <w:color w:val="000000"/>
          <w:lang w:eastAsia="en-US"/>
        </w:rPr>
        <w:t xml:space="preserve"> that would be used to find vulnerable, weak passwords such as the ones found earlier by </w:t>
      </w:r>
      <w:proofErr w:type="spellStart"/>
      <w:r w:rsidR="00046A0A">
        <w:rPr>
          <w:rFonts w:eastAsia="Times New Roman" w:cs="Times New Roman"/>
          <w:color w:val="000000"/>
          <w:lang w:eastAsia="en-US"/>
        </w:rPr>
        <w:t>cainandable</w:t>
      </w:r>
      <w:proofErr w:type="spellEnd"/>
      <w:r w:rsidR="00046A0A">
        <w:rPr>
          <w:rFonts w:eastAsia="Times New Roman" w:cs="Times New Roman"/>
          <w:color w:val="000000"/>
          <w:lang w:eastAsia="en-US"/>
        </w:rPr>
        <w:t xml:space="preserve">. </w:t>
      </w:r>
    </w:p>
    <w:bookmarkStart w:id="14" w:name="_Toc150170579" w:displacedByCustomXml="next"/>
    <w:sdt>
      <w:sdtPr>
        <w:rPr>
          <w:rFonts w:asciiTheme="minorHAnsi" w:eastAsiaTheme="minorEastAsia" w:hAnsiTheme="minorHAnsi" w:cstheme="minorBidi"/>
          <w:b w:val="0"/>
          <w:bCs w:val="0"/>
          <w:smallCaps w:val="0"/>
          <w:color w:val="auto"/>
          <w:sz w:val="22"/>
          <w:szCs w:val="22"/>
          <w:lang w:val="en-US"/>
        </w:rPr>
        <w:id w:val="566773658"/>
        <w:docPartObj>
          <w:docPartGallery w:val="Bibliographies"/>
          <w:docPartUnique/>
        </w:docPartObj>
      </w:sdtPr>
      <w:sdtEndPr>
        <w:rPr>
          <w:rFonts w:ascii="Calibri" w:hAnsi="Calibri"/>
        </w:rPr>
      </w:sdtEndPr>
      <w:sdtContent>
        <w:p w14:paraId="55182703" w14:textId="77777777" w:rsidR="006E34CB" w:rsidRDefault="00341658" w:rsidP="00341658">
          <w:pPr>
            <w:pStyle w:val="Heading1"/>
            <w:numPr>
              <w:ilvl w:val="0"/>
              <w:numId w:val="0"/>
            </w:numPr>
            <w:ind w:left="431"/>
          </w:pPr>
          <w:r>
            <w:t>References</w:t>
          </w:r>
          <w:bookmarkEnd w:id="14"/>
        </w:p>
        <w:sdt>
          <w:sdtPr>
            <w:id w:val="-573587230"/>
            <w:bibliography/>
          </w:sdtPr>
          <w:sdtContent>
            <w:p w14:paraId="1A9D9082" w14:textId="62750AF8" w:rsidR="003B009F" w:rsidRPr="00866889" w:rsidRDefault="003B009F" w:rsidP="0009663A">
              <w:pPr>
                <w:ind w:right="919"/>
                <w:rPr>
                  <w:b/>
                </w:rPr>
              </w:pPr>
            </w:p>
            <w:p w14:paraId="5D6C64B4" w14:textId="3A2308EF" w:rsidR="003A3D17" w:rsidRDefault="003A3D17" w:rsidP="009525A9">
              <w:pPr>
                <w:ind w:left="19" w:right="919"/>
              </w:pPr>
              <w:r>
                <w:t xml:space="preserve">Kali 2023. </w:t>
              </w:r>
              <w:r>
                <w:rPr>
                  <w:i/>
                  <w:iCs/>
                </w:rPr>
                <w:t xml:space="preserve">What is Kali Linux? </w:t>
              </w:r>
              <w:r>
                <w:t xml:space="preserve">[online]. </w:t>
              </w:r>
              <w:r w:rsidR="007C68F9">
                <w:t>Available</w:t>
              </w:r>
              <w:r>
                <w:t xml:space="preserve"> from: </w:t>
              </w:r>
              <w:hyperlink r:id="rId27" w:history="1">
                <w:r w:rsidRPr="003A3D17">
                  <w:rPr>
                    <w:rStyle w:val="Hyperlink"/>
                  </w:rPr>
                  <w:t>https://www.kali.org/docs/introduction/what-is-kali-linux/</w:t>
                </w:r>
              </w:hyperlink>
              <w:r>
                <w:t>[Accessed 5 November 2023]</w:t>
              </w:r>
              <w:r w:rsidR="008F0B38">
                <w:t>.</w:t>
              </w:r>
            </w:p>
            <w:p w14:paraId="21197821" w14:textId="1345B4A3" w:rsidR="003A3D17" w:rsidRDefault="003A3D17" w:rsidP="003A3D17">
              <w:pPr>
                <w:ind w:left="19" w:right="919"/>
              </w:pPr>
              <w:r>
                <w:t xml:space="preserve">Ford, N. 2023. </w:t>
              </w:r>
              <w:r>
                <w:rPr>
                  <w:i/>
                  <w:iCs/>
                </w:rPr>
                <w:t>List of Data Breaches and Cyber Attacks in 2023.</w:t>
              </w:r>
              <w:r>
                <w:t xml:space="preserve"> [blog] 3 November. Available from: </w:t>
              </w:r>
              <w:hyperlink r:id="rId28" w:history="1">
                <w:r w:rsidRPr="003A3D17">
                  <w:rPr>
                    <w:rStyle w:val="Hyperlink"/>
                  </w:rPr>
                  <w:t>https://www.itgovernance.co.uk/blog/list-of-data-breaches-and-cyber-attacks-in-2023</w:t>
                </w:r>
              </w:hyperlink>
              <w:r>
                <w:t>[Accessed 4 November 2023]</w:t>
              </w:r>
              <w:r w:rsidR="008F0B38">
                <w:t>.</w:t>
              </w:r>
            </w:p>
            <w:p w14:paraId="682EBE52" w14:textId="3881CB94" w:rsidR="007C68F9" w:rsidRDefault="007C68F9" w:rsidP="003A3D17">
              <w:pPr>
                <w:ind w:left="19" w:right="919"/>
              </w:pPr>
              <w:r>
                <w:rPr>
                  <w:lang w:bidi="ar-EG"/>
                </w:rPr>
                <w:t xml:space="preserve">Terra, J. 2023. </w:t>
              </w:r>
              <w:r>
                <w:rPr>
                  <w:i/>
                  <w:iCs/>
                  <w:lang w:bidi="ar-EG"/>
                </w:rPr>
                <w:t>The Top Eight Kali Linux Tools for 2024.</w:t>
              </w:r>
              <w:r>
                <w:rPr>
                  <w:lang w:bidi="ar-EG"/>
                </w:rPr>
                <w:t xml:space="preserve"> [blog]. 5 December.</w:t>
              </w:r>
              <w:r>
                <w:rPr>
                  <w:lang w:bidi="ar-EG"/>
                </w:rPr>
                <w:t xml:space="preserve"> Available from: </w:t>
              </w:r>
              <w:hyperlink r:id="rId29" w:history="1">
                <w:r w:rsidRPr="000619FD">
                  <w:rPr>
                    <w:rStyle w:val="Hyperlink"/>
                    <w:lang w:bidi="ar-EG"/>
                  </w:rPr>
                  <w:t>https://www.simplilearn.com/top-kali-linux-tools-article</w:t>
                </w:r>
              </w:hyperlink>
              <w:r>
                <w:rPr>
                  <w:lang w:bidi="ar-EG"/>
                </w:rPr>
                <w:t>[Accessed 8 December 2023].</w:t>
              </w:r>
            </w:p>
            <w:p w14:paraId="67D473A7" w14:textId="60065ECF" w:rsidR="003A3D17" w:rsidRDefault="003A3D17" w:rsidP="003A3D17">
              <w:pPr>
                <w:ind w:left="19" w:right="919"/>
              </w:pPr>
              <w:proofErr w:type="spellStart"/>
              <w:r>
                <w:t>Bastiaansan</w:t>
              </w:r>
              <w:proofErr w:type="spellEnd"/>
              <w:r>
                <w:t xml:space="preserve">, R. and Lanigan, R. </w:t>
              </w:r>
              <w:r w:rsidR="008F0B38">
                <w:t xml:space="preserve">2019. </w:t>
              </w:r>
              <w:r w:rsidR="008F0B38">
                <w:rPr>
                  <w:i/>
                  <w:iCs/>
                </w:rPr>
                <w:t>VMware.</w:t>
              </w:r>
              <w:r w:rsidR="008F0B38">
                <w:t xml:space="preserve"> [blog]. Available from: </w:t>
              </w:r>
              <w:hyperlink r:id="rId30" w:history="1">
                <w:r w:rsidR="008F0B38" w:rsidRPr="008F0B38">
                  <w:rPr>
                    <w:rStyle w:val="Hyperlink"/>
                  </w:rPr>
                  <w:t>https://www.techtarget.com/searchvmware/definition/VMware</w:t>
                </w:r>
              </w:hyperlink>
              <w:r w:rsidR="008F0B38" w:rsidRPr="008F0B38">
                <w:t>[Accessed</w:t>
              </w:r>
              <w:r w:rsidR="008F0B38">
                <w:t xml:space="preserve"> from 5 November 2023]. </w:t>
              </w:r>
            </w:p>
            <w:p w14:paraId="3B91935C" w14:textId="759F00D6" w:rsidR="008F0B38" w:rsidRDefault="008F0B38" w:rsidP="003A3D17">
              <w:pPr>
                <w:ind w:left="19" w:right="919"/>
                <w:rPr>
                  <w:lang w:bidi="ar-EG"/>
                </w:rPr>
              </w:pPr>
              <w:r>
                <w:rPr>
                  <w:lang w:bidi="ar-EG"/>
                </w:rPr>
                <w:t xml:space="preserve">Petrosyan, A. 2023. </w:t>
              </w:r>
              <w:r>
                <w:rPr>
                  <w:i/>
                  <w:iCs/>
                  <w:lang w:bidi="ar-EG"/>
                </w:rPr>
                <w:t>Annual Number of Data Compromises and Individuals Impacted in the United States from 2005 to 2022.</w:t>
              </w:r>
              <w:r>
                <w:rPr>
                  <w:lang w:bidi="ar-EG"/>
                </w:rPr>
                <w:t xml:space="preserve"> [blog]. 29 August. Available from: </w:t>
              </w:r>
              <w:hyperlink r:id="rId31" w:history="1">
                <w:r w:rsidRPr="008F0B38">
                  <w:rPr>
                    <w:rStyle w:val="Hyperlink"/>
                    <w:lang w:bidi="ar-EG"/>
                  </w:rPr>
                  <w:t>https://www.statista.com/statistics/273550/data-breaches-recorded-in-the-united-states-by-number-of-breaches-and-records-exposed/</w:t>
                </w:r>
              </w:hyperlink>
              <w:r>
                <w:rPr>
                  <w:lang w:bidi="ar-EG"/>
                </w:rPr>
                <w:t>[Accessed 5 November 2023].</w:t>
              </w:r>
            </w:p>
            <w:p w14:paraId="689F7AA4" w14:textId="3FA3A7FE" w:rsidR="008F0B38" w:rsidRDefault="008F0B38" w:rsidP="003A3D17">
              <w:pPr>
                <w:ind w:left="19" w:right="919"/>
                <w:rPr>
                  <w:lang w:bidi="ar-EG"/>
                </w:rPr>
              </w:pPr>
              <w:r>
                <w:rPr>
                  <w:lang w:bidi="ar-EG"/>
                </w:rPr>
                <w:t xml:space="preserve">Lyon, G. </w:t>
              </w:r>
              <w:r w:rsidR="0009663A">
                <w:rPr>
                  <w:lang w:bidi="ar-EG"/>
                </w:rPr>
                <w:t xml:space="preserve">2022. </w:t>
              </w:r>
              <w:r w:rsidR="0009663A">
                <w:rPr>
                  <w:i/>
                  <w:iCs/>
                  <w:lang w:bidi="ar-EG"/>
                </w:rPr>
                <w:t xml:space="preserve">Nmap. </w:t>
              </w:r>
              <w:r w:rsidR="0009663A">
                <w:rPr>
                  <w:lang w:bidi="ar-EG"/>
                </w:rPr>
                <w:t xml:space="preserve">[online]. Available from: </w:t>
              </w:r>
              <w:hyperlink r:id="rId32" w:history="1">
                <w:r w:rsidR="0009663A" w:rsidRPr="0009663A">
                  <w:rPr>
                    <w:rStyle w:val="Hyperlink"/>
                    <w:lang w:bidi="ar-EG"/>
                  </w:rPr>
                  <w:t>https://nmap.org/</w:t>
                </w:r>
              </w:hyperlink>
              <w:r w:rsidR="0009663A">
                <w:rPr>
                  <w:lang w:bidi="ar-EG"/>
                </w:rPr>
                <w:t>[Accessed 5 November 2023].</w:t>
              </w:r>
            </w:p>
            <w:p w14:paraId="57295C6D" w14:textId="6C4B4207" w:rsidR="003B009F" w:rsidRDefault="0009663A" w:rsidP="0009663A">
              <w:pPr>
                <w:ind w:left="19" w:right="919"/>
                <w:rPr>
                  <w:lang w:bidi="ar-EG"/>
                </w:rPr>
              </w:pPr>
              <w:r>
                <w:rPr>
                  <w:lang w:bidi="ar-EG"/>
                </w:rPr>
                <w:t xml:space="preserve">Wendlandt, D. </w:t>
              </w:r>
              <w:r>
                <w:rPr>
                  <w:i/>
                  <w:iCs/>
                  <w:lang w:bidi="ar-EG"/>
                </w:rPr>
                <w:t>Nessus : A Security Vulnerability Scanning Tool.</w:t>
              </w:r>
              <w:r>
                <w:rPr>
                  <w:lang w:bidi="ar-EG"/>
                </w:rPr>
                <w:t xml:space="preserve"> [blog] Available from: </w:t>
              </w:r>
              <w:hyperlink r:id="rId33" w:history="1">
                <w:r w:rsidRPr="0009663A">
                  <w:rPr>
                    <w:rStyle w:val="Hyperlink"/>
                    <w:lang w:bidi="ar-EG"/>
                  </w:rPr>
                  <w:t>https://www.cs.cmu.edu/~dwendlan/personal/nessus.html</w:t>
                </w:r>
              </w:hyperlink>
              <w:r>
                <w:rPr>
                  <w:lang w:bidi="ar-EG"/>
                </w:rPr>
                <w:t>[Accessed 5 November 2023]</w:t>
              </w:r>
            </w:p>
            <w:p w14:paraId="31014374" w14:textId="590E99F2" w:rsidR="007C68F9" w:rsidRDefault="007C68F9" w:rsidP="00336B56">
              <w:pPr>
                <w:ind w:left="19" w:right="919"/>
                <w:rPr>
                  <w:lang w:bidi="ar-EG"/>
                </w:rPr>
              </w:pPr>
              <w:r>
                <w:rPr>
                  <w:lang w:bidi="ar-EG"/>
                </w:rPr>
                <w:t xml:space="preserve">Metasploit 2023. </w:t>
              </w:r>
              <w:r>
                <w:rPr>
                  <w:i/>
                  <w:iCs/>
                  <w:lang w:bidi="ar-EG"/>
                </w:rPr>
                <w:t xml:space="preserve">Getting Started. </w:t>
              </w:r>
              <w:r>
                <w:rPr>
                  <w:lang w:bidi="ar-EG"/>
                </w:rPr>
                <w:t xml:space="preserve">[online]. Available from: </w:t>
              </w:r>
              <w:hyperlink r:id="rId34" w:history="1">
                <w:r w:rsidRPr="000619FD">
                  <w:rPr>
                    <w:rStyle w:val="Hyperlink"/>
                    <w:lang w:bidi="ar-EG"/>
                  </w:rPr>
                  <w:t>https://docs.metasploit.com/docs/using-metasploit/basics/using-metasploit.html</w:t>
                </w:r>
              </w:hyperlink>
              <w:r>
                <w:rPr>
                  <w:lang w:bidi="ar-EG"/>
                </w:rPr>
                <w:t>[Accessed 8 December 2023].</w:t>
              </w:r>
            </w:p>
            <w:p w14:paraId="0A8064A2" w14:textId="7270A590" w:rsidR="007C68F9" w:rsidRDefault="007C68F9" w:rsidP="007C68F9">
              <w:pPr>
                <w:ind w:left="19" w:right="919"/>
                <w:rPr>
                  <w:lang w:bidi="ar-EG"/>
                </w:rPr>
              </w:pPr>
              <w:r>
                <w:rPr>
                  <w:lang w:bidi="ar-EG"/>
                </w:rPr>
                <w:t xml:space="preserve">Buckbee, M. 2022. </w:t>
              </w:r>
              <w:r>
                <w:rPr>
                  <w:i/>
                  <w:iCs/>
                  <w:lang w:bidi="ar-EG"/>
                </w:rPr>
                <w:t>What is Metasploit? The Beginner’s Guide.</w:t>
              </w:r>
              <w:r>
                <w:rPr>
                  <w:lang w:bidi="ar-EG"/>
                </w:rPr>
                <w:t xml:space="preserve"> [blog]. 24 February. Available from: </w:t>
              </w:r>
              <w:hyperlink r:id="rId35" w:history="1">
                <w:r w:rsidRPr="000619FD">
                  <w:rPr>
                    <w:rStyle w:val="Hyperlink"/>
                    <w:lang w:bidi="ar-EG"/>
                  </w:rPr>
                  <w:t>https://www.varonis.com/blog/what-is-metasploit</w:t>
                </w:r>
              </w:hyperlink>
              <w:r>
                <w:rPr>
                  <w:lang w:bidi="ar-EG"/>
                </w:rPr>
                <w:t>[Accessed 8 December 2023].</w:t>
              </w:r>
            </w:p>
            <w:p w14:paraId="12A4DB85" w14:textId="77777777" w:rsidR="007C68F9" w:rsidRDefault="007C68F9" w:rsidP="007C68F9">
              <w:pPr>
                <w:ind w:left="19" w:right="919"/>
                <w:rPr>
                  <w:lang w:bidi="ar-EG"/>
                </w:rPr>
              </w:pPr>
            </w:p>
            <w:p w14:paraId="56EE2EA3" w14:textId="1EFE56F6" w:rsidR="00336B56" w:rsidRPr="0009663A" w:rsidRDefault="00336B56" w:rsidP="00336B56">
              <w:pPr>
                <w:ind w:left="19" w:right="919"/>
                <w:rPr>
                  <w:lang w:bidi="ar-EG"/>
                </w:rPr>
              </w:pPr>
              <w:r>
                <w:rPr>
                  <w:lang w:bidi="ar-EG"/>
                </w:rPr>
                <w:t xml:space="preserve"> </w:t>
              </w:r>
            </w:p>
            <w:p w14:paraId="68CB9E95" w14:textId="77777777" w:rsidR="00801886" w:rsidRPr="006E34CB" w:rsidRDefault="00000000">
              <w:pPr>
                <w:rPr>
                  <w:rFonts w:eastAsia="Times New Roman" w:cs="Times New Roman"/>
                  <w:color w:val="000000"/>
                  <w:lang w:eastAsia="en-US"/>
                </w:rPr>
              </w:pPr>
            </w:p>
          </w:sdtContent>
        </w:sdt>
      </w:sdtContent>
    </w:sdt>
    <w:p w14:paraId="668FA3ED" w14:textId="77777777" w:rsidR="006C6590" w:rsidRDefault="006C6590">
      <w:pPr>
        <w:rPr>
          <w:rFonts w:eastAsia="Times New Roman" w:cs="Times New Roman"/>
          <w:color w:val="000000"/>
          <w:lang w:eastAsia="en-US"/>
        </w:rPr>
      </w:pPr>
    </w:p>
    <w:p w14:paraId="2F90A738" w14:textId="77777777" w:rsidR="00341658" w:rsidRDefault="00341658">
      <w:pPr>
        <w:rPr>
          <w:rFonts w:eastAsiaTheme="majorEastAsia" w:cstheme="majorBidi"/>
          <w:b/>
          <w:bCs/>
          <w:smallCaps/>
          <w:color w:val="000000" w:themeColor="text1"/>
          <w:sz w:val="48"/>
          <w:szCs w:val="36"/>
          <w:lang w:val="en-GB"/>
        </w:rPr>
      </w:pPr>
      <w:r>
        <w:br w:type="page"/>
      </w:r>
    </w:p>
    <w:p w14:paraId="5B6BED4D" w14:textId="77777777" w:rsidR="00801886" w:rsidRPr="009A241B" w:rsidRDefault="00341658" w:rsidP="009525A9">
      <w:pPr>
        <w:pStyle w:val="Heading1"/>
        <w:numPr>
          <w:ilvl w:val="0"/>
          <w:numId w:val="0"/>
        </w:numPr>
        <w:ind w:left="431"/>
      </w:pPr>
      <w:bookmarkStart w:id="15" w:name="_Toc150170580"/>
      <w:r>
        <w:lastRenderedPageBreak/>
        <w:t>Appendices</w:t>
      </w:r>
      <w:bookmarkEnd w:id="15"/>
    </w:p>
    <w:p w14:paraId="5EE815C3" w14:textId="510516BA" w:rsidR="009A241B" w:rsidRDefault="00341658" w:rsidP="00341658">
      <w:pPr>
        <w:pStyle w:val="Heading2"/>
        <w:numPr>
          <w:ilvl w:val="0"/>
          <w:numId w:val="0"/>
        </w:numPr>
        <w:ind w:left="578" w:hanging="578"/>
        <w:rPr>
          <w:lang w:eastAsia="en-US"/>
        </w:rPr>
      </w:pPr>
      <w:bookmarkStart w:id="16" w:name="_Toc150170581"/>
      <w:r>
        <w:rPr>
          <w:lang w:eastAsia="en-US"/>
        </w:rPr>
        <w:t xml:space="preserve">Appendix </w:t>
      </w:r>
      <w:r w:rsidR="009525A9">
        <w:rPr>
          <w:lang w:eastAsia="en-US"/>
        </w:rPr>
        <w:t>A</w:t>
      </w:r>
      <w:r w:rsidR="0009663A">
        <w:rPr>
          <w:lang w:eastAsia="en-US"/>
        </w:rPr>
        <w:t>-enum4linux Results</w:t>
      </w:r>
      <w:bookmarkEnd w:id="16"/>
    </w:p>
    <w:p w14:paraId="45FEC82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Starting enum4linux v0.9.1 ( http://labs.portcullis.co.uk/application/enum4linux/ ) on Fri Nov  3 01:09:31 2023</w:t>
      </w:r>
    </w:p>
    <w:p w14:paraId="5A508BCE" w14:textId="77777777" w:rsidR="0009663A" w:rsidRPr="0009663A" w:rsidRDefault="0009663A" w:rsidP="0009663A">
      <w:pPr>
        <w:spacing w:after="1" w:line="260" w:lineRule="auto"/>
        <w:ind w:left="-5" w:right="1119"/>
        <w:rPr>
          <w:rFonts w:ascii="Courier New" w:eastAsia="Courier New" w:hAnsi="Courier New" w:cs="Courier New"/>
          <w:sz w:val="20"/>
        </w:rPr>
      </w:pPr>
    </w:p>
    <w:p w14:paraId="5F10344D"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[34m =========================================( [0m[32mTarget Information[0m[34m )=========================================</w:t>
      </w:r>
    </w:p>
    <w:p w14:paraId="0BB35F58" w14:textId="77777777" w:rsidR="0009663A" w:rsidRPr="0009663A" w:rsidRDefault="0009663A" w:rsidP="0009663A">
      <w:pPr>
        <w:spacing w:after="1" w:line="260" w:lineRule="auto"/>
        <w:ind w:left="-5" w:right="1119"/>
        <w:rPr>
          <w:rFonts w:ascii="Courier New" w:eastAsia="Courier New" w:hAnsi="Courier New" w:cs="Courier New"/>
          <w:sz w:val="20"/>
        </w:rPr>
      </w:pPr>
    </w:p>
    <w:p w14:paraId="7B5D5F9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[0mTarget ........... 192.168.10.1</w:t>
      </w:r>
    </w:p>
    <w:p w14:paraId="482A60D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RID Range ........ 500-550,1000-1050</w:t>
      </w:r>
    </w:p>
    <w:p w14:paraId="1CD2826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Username ......... 'test'</w:t>
      </w:r>
    </w:p>
    <w:p w14:paraId="52E1A93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Password ......... 'test123'</w:t>
      </w:r>
    </w:p>
    <w:p w14:paraId="3626AB1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Known Usernames .. administrator, guest, </w:t>
      </w:r>
      <w:proofErr w:type="spellStart"/>
      <w:r w:rsidRPr="0009663A">
        <w:rPr>
          <w:rFonts w:ascii="Courier New" w:eastAsia="Courier New" w:hAnsi="Courier New" w:cs="Courier New"/>
          <w:sz w:val="20"/>
        </w:rPr>
        <w:t>krbtgt</w:t>
      </w:r>
      <w:proofErr w:type="spellEnd"/>
      <w:r w:rsidRPr="0009663A">
        <w:rPr>
          <w:rFonts w:ascii="Courier New" w:eastAsia="Courier New" w:hAnsi="Courier New" w:cs="Courier New"/>
          <w:sz w:val="20"/>
        </w:rPr>
        <w:t>, domain admins, root, bin, none</w:t>
      </w:r>
    </w:p>
    <w:p w14:paraId="047E0C44" w14:textId="77777777" w:rsidR="0009663A" w:rsidRPr="0009663A" w:rsidRDefault="0009663A" w:rsidP="0009663A">
      <w:pPr>
        <w:spacing w:after="1" w:line="260" w:lineRule="auto"/>
        <w:ind w:left="-5" w:right="1119"/>
        <w:rPr>
          <w:rFonts w:ascii="Courier New" w:eastAsia="Courier New" w:hAnsi="Courier New" w:cs="Courier New"/>
          <w:sz w:val="20"/>
        </w:rPr>
      </w:pPr>
    </w:p>
    <w:p w14:paraId="72A932B0" w14:textId="77777777" w:rsidR="0009663A" w:rsidRPr="0009663A" w:rsidRDefault="0009663A" w:rsidP="0009663A">
      <w:pPr>
        <w:spacing w:after="1" w:line="260" w:lineRule="auto"/>
        <w:ind w:left="-5" w:right="1119"/>
        <w:rPr>
          <w:rFonts w:ascii="Courier New" w:eastAsia="Courier New" w:hAnsi="Courier New" w:cs="Courier New"/>
          <w:sz w:val="20"/>
        </w:rPr>
      </w:pPr>
    </w:p>
    <w:p w14:paraId="600A8DA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[34m ============================( [0m[32mEnumerating Workgroup/Domain on 192.168.10.1[0m[34m )============================</w:t>
      </w:r>
    </w:p>
    <w:p w14:paraId="0FE972D3" w14:textId="77777777" w:rsidR="0009663A" w:rsidRPr="0009663A" w:rsidRDefault="0009663A" w:rsidP="0009663A">
      <w:pPr>
        <w:spacing w:after="1" w:line="260" w:lineRule="auto"/>
        <w:ind w:left="-5" w:right="1119"/>
        <w:rPr>
          <w:rFonts w:ascii="Courier New" w:eastAsia="Courier New" w:hAnsi="Courier New" w:cs="Courier New"/>
          <w:sz w:val="20"/>
        </w:rPr>
      </w:pPr>
    </w:p>
    <w:p w14:paraId="09E6C7B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[0m[33m</w:t>
      </w:r>
    </w:p>
    <w:p w14:paraId="75899B9D"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[0m[32mGot domain/workgroup name: UADCWNET</w:t>
      </w:r>
    </w:p>
    <w:p w14:paraId="3B23BCD6" w14:textId="77777777" w:rsidR="0009663A" w:rsidRPr="0009663A" w:rsidRDefault="0009663A" w:rsidP="0009663A">
      <w:pPr>
        <w:spacing w:after="1" w:line="260" w:lineRule="auto"/>
        <w:ind w:left="-5" w:right="1119"/>
        <w:rPr>
          <w:rFonts w:ascii="Courier New" w:eastAsia="Courier New" w:hAnsi="Courier New" w:cs="Courier New"/>
          <w:sz w:val="20"/>
        </w:rPr>
      </w:pPr>
    </w:p>
    <w:p w14:paraId="65103FA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w:t>
      </w:r>
    </w:p>
    <w:p w14:paraId="3B6792D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[34m ================================( [0m[32mNbtstat Information for 192.168.10.1[0m[34m )================================</w:t>
      </w:r>
    </w:p>
    <w:p w14:paraId="0F78DE0F" w14:textId="77777777" w:rsidR="0009663A" w:rsidRPr="0009663A" w:rsidRDefault="0009663A" w:rsidP="0009663A">
      <w:pPr>
        <w:spacing w:after="1" w:line="260" w:lineRule="auto"/>
        <w:ind w:left="-5" w:right="1119"/>
        <w:rPr>
          <w:rFonts w:ascii="Courier New" w:eastAsia="Courier New" w:hAnsi="Courier New" w:cs="Courier New"/>
          <w:sz w:val="20"/>
        </w:rPr>
      </w:pPr>
    </w:p>
    <w:p w14:paraId="2AEB8F6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[0mLooking up status of 192.168.10.1</w:t>
      </w:r>
    </w:p>
    <w:p w14:paraId="29E97E3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SERVER1         &lt;00&gt; -         B &lt;ACTIVE&gt;  Workstation Service</w:t>
      </w:r>
    </w:p>
    <w:p w14:paraId="7D9B0FD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UADCWNET        &lt;00&gt; - &lt;GROUP&gt; B &lt;ACTIVE&gt;  Domain/Workgroup Name</w:t>
      </w:r>
    </w:p>
    <w:p w14:paraId="40BB967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UADCWNET        &lt;1c&gt; - &lt;GROUP&gt; B &lt;ACTIVE&gt;  Domain Controllers</w:t>
      </w:r>
    </w:p>
    <w:p w14:paraId="7788AB6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SERVER1         &lt;20&gt; -         B &lt;ACTIVE&gt;  File Server Service</w:t>
      </w:r>
    </w:p>
    <w:p w14:paraId="5124432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UADCWNET        &lt;1b&gt; -         B &lt;ACTIVE&gt;  Domain Master Browser</w:t>
      </w:r>
    </w:p>
    <w:p w14:paraId="77319DA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UADCWNET        &lt;1e&gt; - &lt;GROUP&gt; B &lt;ACTIVE&gt;  Browser Service Elections</w:t>
      </w:r>
    </w:p>
    <w:p w14:paraId="457A62D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UADCWNET        &lt;1d&gt; -         B &lt;ACTIVE&gt;  Master Browser</w:t>
      </w:r>
    </w:p>
    <w:p w14:paraId="032DC0A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..__MSBROWSE__. &lt;01&gt; - &lt;GROUP&gt; B &lt;ACTIVE&gt;  Master Browser</w:t>
      </w:r>
    </w:p>
    <w:p w14:paraId="0D454AAC" w14:textId="77777777" w:rsidR="0009663A" w:rsidRPr="0009663A" w:rsidRDefault="0009663A" w:rsidP="0009663A">
      <w:pPr>
        <w:spacing w:after="1" w:line="260" w:lineRule="auto"/>
        <w:ind w:left="-5" w:right="1119"/>
        <w:rPr>
          <w:rFonts w:ascii="Courier New" w:eastAsia="Courier New" w:hAnsi="Courier New" w:cs="Courier New"/>
          <w:sz w:val="20"/>
        </w:rPr>
      </w:pPr>
    </w:p>
    <w:p w14:paraId="364E673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MAC Address = 00-0C-29-06-40-42</w:t>
      </w:r>
    </w:p>
    <w:p w14:paraId="78DA01A1" w14:textId="77777777" w:rsidR="0009663A" w:rsidRPr="0009663A" w:rsidRDefault="0009663A" w:rsidP="0009663A">
      <w:pPr>
        <w:spacing w:after="1" w:line="260" w:lineRule="auto"/>
        <w:ind w:left="-5" w:right="1119"/>
        <w:rPr>
          <w:rFonts w:ascii="Courier New" w:eastAsia="Courier New" w:hAnsi="Courier New" w:cs="Courier New"/>
          <w:sz w:val="20"/>
        </w:rPr>
      </w:pPr>
    </w:p>
    <w:p w14:paraId="5E7D86E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[34m ===================================( [0m[32mSession Check on 192.168.10.1[0m[34m )===================================</w:t>
      </w:r>
    </w:p>
    <w:p w14:paraId="10AD5138" w14:textId="77777777" w:rsidR="0009663A" w:rsidRPr="0009663A" w:rsidRDefault="0009663A" w:rsidP="0009663A">
      <w:pPr>
        <w:spacing w:after="1" w:line="260" w:lineRule="auto"/>
        <w:ind w:left="-5" w:right="1119"/>
        <w:rPr>
          <w:rFonts w:ascii="Courier New" w:eastAsia="Courier New" w:hAnsi="Courier New" w:cs="Courier New"/>
          <w:sz w:val="20"/>
        </w:rPr>
      </w:pPr>
    </w:p>
    <w:p w14:paraId="64118A2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[0m[33m</w:t>
      </w:r>
    </w:p>
    <w:p w14:paraId="0FED54C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[0m[32mServer 192.168.10.1 allows sessions using username 'test', password 'test123'</w:t>
      </w:r>
    </w:p>
    <w:p w14:paraId="1EDA3DFF" w14:textId="77777777" w:rsidR="0009663A" w:rsidRPr="0009663A" w:rsidRDefault="0009663A" w:rsidP="0009663A">
      <w:pPr>
        <w:spacing w:after="1" w:line="260" w:lineRule="auto"/>
        <w:ind w:left="-5" w:right="1119"/>
        <w:rPr>
          <w:rFonts w:ascii="Courier New" w:eastAsia="Courier New" w:hAnsi="Courier New" w:cs="Courier New"/>
          <w:sz w:val="20"/>
        </w:rPr>
      </w:pPr>
    </w:p>
    <w:p w14:paraId="3589221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lastRenderedPageBreak/>
        <w:t>[0m</w:t>
      </w:r>
    </w:p>
    <w:p w14:paraId="68EDF75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[34m ================================( [0m[32mGetting domain SID for 192.168.10.1[0m[34m )================================</w:t>
      </w:r>
    </w:p>
    <w:p w14:paraId="0C36B1C8" w14:textId="77777777" w:rsidR="0009663A" w:rsidRPr="0009663A" w:rsidRDefault="0009663A" w:rsidP="0009663A">
      <w:pPr>
        <w:spacing w:after="1" w:line="260" w:lineRule="auto"/>
        <w:ind w:left="-5" w:right="1119"/>
        <w:rPr>
          <w:rFonts w:ascii="Courier New" w:eastAsia="Courier New" w:hAnsi="Courier New" w:cs="Courier New"/>
          <w:sz w:val="20"/>
        </w:rPr>
      </w:pPr>
    </w:p>
    <w:p w14:paraId="294EEBB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[0mDomain Name: UADCWNET</w:t>
      </w:r>
    </w:p>
    <w:p w14:paraId="53B5D62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Domain Sid: S-1-5-21-2373017989-4057782597-2990666611</w:t>
      </w:r>
    </w:p>
    <w:p w14:paraId="01E6382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780494F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[0m[32mHost is part of a domain (not a workgroup)</w:t>
      </w:r>
    </w:p>
    <w:p w14:paraId="62D3CA68" w14:textId="77777777" w:rsidR="0009663A" w:rsidRPr="0009663A" w:rsidRDefault="0009663A" w:rsidP="0009663A">
      <w:pPr>
        <w:spacing w:after="1" w:line="260" w:lineRule="auto"/>
        <w:ind w:left="-5" w:right="1119"/>
        <w:rPr>
          <w:rFonts w:ascii="Courier New" w:eastAsia="Courier New" w:hAnsi="Courier New" w:cs="Courier New"/>
          <w:sz w:val="20"/>
        </w:rPr>
      </w:pPr>
    </w:p>
    <w:p w14:paraId="7208E04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w:t>
      </w:r>
    </w:p>
    <w:p w14:paraId="5991F91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[34m ===================================( [0m[32mOS information on 192.168.10.1[0m[34m )===================================</w:t>
      </w:r>
    </w:p>
    <w:p w14:paraId="500D986F" w14:textId="77777777" w:rsidR="0009663A" w:rsidRPr="0009663A" w:rsidRDefault="0009663A" w:rsidP="0009663A">
      <w:pPr>
        <w:spacing w:after="1" w:line="260" w:lineRule="auto"/>
        <w:ind w:left="-5" w:right="1119"/>
        <w:rPr>
          <w:rFonts w:ascii="Courier New" w:eastAsia="Courier New" w:hAnsi="Courier New" w:cs="Courier New"/>
          <w:sz w:val="20"/>
        </w:rPr>
      </w:pPr>
    </w:p>
    <w:p w14:paraId="349DB33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[0m[33m</w:t>
      </w:r>
    </w:p>
    <w:p w14:paraId="20F0229D"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[E] [0m[31mCan't get OS info with </w:t>
      </w:r>
      <w:proofErr w:type="spellStart"/>
      <w:r w:rsidRPr="0009663A">
        <w:rPr>
          <w:rFonts w:ascii="Courier New" w:eastAsia="Courier New" w:hAnsi="Courier New" w:cs="Courier New"/>
          <w:sz w:val="20"/>
        </w:rPr>
        <w:t>smbclient</w:t>
      </w:r>
      <w:proofErr w:type="spellEnd"/>
    </w:p>
    <w:p w14:paraId="376CA346" w14:textId="77777777" w:rsidR="0009663A" w:rsidRPr="0009663A" w:rsidRDefault="0009663A" w:rsidP="0009663A">
      <w:pPr>
        <w:spacing w:after="1" w:line="260" w:lineRule="auto"/>
        <w:ind w:left="-5" w:right="1119"/>
        <w:rPr>
          <w:rFonts w:ascii="Courier New" w:eastAsia="Courier New" w:hAnsi="Courier New" w:cs="Courier New"/>
          <w:sz w:val="20"/>
        </w:rPr>
      </w:pPr>
    </w:p>
    <w:p w14:paraId="5DC07DC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[0m[33m</w:t>
      </w:r>
    </w:p>
    <w:p w14:paraId="3CA65B3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 [0m[32mGot OS info for 192.168.10.1 from </w:t>
      </w:r>
      <w:proofErr w:type="spellStart"/>
      <w:r w:rsidRPr="0009663A">
        <w:rPr>
          <w:rFonts w:ascii="Courier New" w:eastAsia="Courier New" w:hAnsi="Courier New" w:cs="Courier New"/>
          <w:sz w:val="20"/>
        </w:rPr>
        <w:t>srvinfo</w:t>
      </w:r>
      <w:proofErr w:type="spellEnd"/>
      <w:r w:rsidRPr="0009663A">
        <w:rPr>
          <w:rFonts w:ascii="Courier New" w:eastAsia="Courier New" w:hAnsi="Courier New" w:cs="Courier New"/>
          <w:sz w:val="20"/>
        </w:rPr>
        <w:t xml:space="preserve">: </w:t>
      </w:r>
    </w:p>
    <w:p w14:paraId="5505321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w:t>
      </w:r>
      <w:r w:rsidRPr="0009663A">
        <w:rPr>
          <w:rFonts w:ascii="Courier New" w:eastAsia="Courier New" w:hAnsi="Courier New" w:cs="Courier New"/>
          <w:sz w:val="20"/>
        </w:rPr>
        <w:tab/>
        <w:t xml:space="preserve">192.168.10.1   </w:t>
      </w:r>
      <w:proofErr w:type="spellStart"/>
      <w:r w:rsidRPr="0009663A">
        <w:rPr>
          <w:rFonts w:ascii="Courier New" w:eastAsia="Courier New" w:hAnsi="Courier New" w:cs="Courier New"/>
          <w:sz w:val="20"/>
        </w:rPr>
        <w:t>Wk</w:t>
      </w:r>
      <w:proofErr w:type="spellEnd"/>
      <w:r w:rsidRPr="0009663A">
        <w:rPr>
          <w:rFonts w:ascii="Courier New" w:eastAsia="Courier New" w:hAnsi="Courier New" w:cs="Courier New"/>
          <w:sz w:val="20"/>
        </w:rPr>
        <w:t xml:space="preserve"> </w:t>
      </w:r>
      <w:proofErr w:type="spellStart"/>
      <w:r w:rsidRPr="0009663A">
        <w:rPr>
          <w:rFonts w:ascii="Courier New" w:eastAsia="Courier New" w:hAnsi="Courier New" w:cs="Courier New"/>
          <w:sz w:val="20"/>
        </w:rPr>
        <w:t>Sv</w:t>
      </w:r>
      <w:proofErr w:type="spellEnd"/>
      <w:r w:rsidRPr="0009663A">
        <w:rPr>
          <w:rFonts w:ascii="Courier New" w:eastAsia="Courier New" w:hAnsi="Courier New" w:cs="Courier New"/>
          <w:sz w:val="20"/>
        </w:rPr>
        <w:t xml:space="preserve"> PDC Tim NT LMB </w:t>
      </w:r>
    </w:p>
    <w:p w14:paraId="435FFE5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r>
      <w:proofErr w:type="spellStart"/>
      <w:r w:rsidRPr="0009663A">
        <w:rPr>
          <w:rFonts w:ascii="Courier New" w:eastAsia="Courier New" w:hAnsi="Courier New" w:cs="Courier New"/>
          <w:sz w:val="20"/>
        </w:rPr>
        <w:t>platform_id</w:t>
      </w:r>
      <w:proofErr w:type="spellEnd"/>
      <w:r w:rsidRPr="0009663A">
        <w:rPr>
          <w:rFonts w:ascii="Courier New" w:eastAsia="Courier New" w:hAnsi="Courier New" w:cs="Courier New"/>
          <w:sz w:val="20"/>
        </w:rPr>
        <w:t xml:space="preserve">     :</w:t>
      </w:r>
      <w:r w:rsidRPr="0009663A">
        <w:rPr>
          <w:rFonts w:ascii="Courier New" w:eastAsia="Courier New" w:hAnsi="Courier New" w:cs="Courier New"/>
          <w:sz w:val="20"/>
        </w:rPr>
        <w:tab/>
        <w:t>500</w:t>
      </w:r>
    </w:p>
    <w:p w14:paraId="54AD22D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r>
      <w:proofErr w:type="spellStart"/>
      <w:r w:rsidRPr="0009663A">
        <w:rPr>
          <w:rFonts w:ascii="Courier New" w:eastAsia="Courier New" w:hAnsi="Courier New" w:cs="Courier New"/>
          <w:sz w:val="20"/>
        </w:rPr>
        <w:t>os</w:t>
      </w:r>
      <w:proofErr w:type="spellEnd"/>
      <w:r w:rsidRPr="0009663A">
        <w:rPr>
          <w:rFonts w:ascii="Courier New" w:eastAsia="Courier New" w:hAnsi="Courier New" w:cs="Courier New"/>
          <w:sz w:val="20"/>
        </w:rPr>
        <w:t xml:space="preserve"> version      :</w:t>
      </w:r>
      <w:r w:rsidRPr="0009663A">
        <w:rPr>
          <w:rFonts w:ascii="Courier New" w:eastAsia="Courier New" w:hAnsi="Courier New" w:cs="Courier New"/>
          <w:sz w:val="20"/>
        </w:rPr>
        <w:tab/>
        <w:t>10.0</w:t>
      </w:r>
    </w:p>
    <w:p w14:paraId="111ED77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server type     :</w:t>
      </w:r>
      <w:r w:rsidRPr="0009663A">
        <w:rPr>
          <w:rFonts w:ascii="Courier New" w:eastAsia="Courier New" w:hAnsi="Courier New" w:cs="Courier New"/>
          <w:sz w:val="20"/>
        </w:rPr>
        <w:tab/>
        <w:t>0x84102b</w:t>
      </w:r>
    </w:p>
    <w:p w14:paraId="673CDB00" w14:textId="77777777" w:rsidR="0009663A" w:rsidRPr="0009663A" w:rsidRDefault="0009663A" w:rsidP="0009663A">
      <w:pPr>
        <w:spacing w:after="1" w:line="260" w:lineRule="auto"/>
        <w:ind w:left="-5" w:right="1119"/>
        <w:rPr>
          <w:rFonts w:ascii="Courier New" w:eastAsia="Courier New" w:hAnsi="Courier New" w:cs="Courier New"/>
          <w:sz w:val="20"/>
        </w:rPr>
      </w:pPr>
    </w:p>
    <w:p w14:paraId="24AA88FC" w14:textId="77777777" w:rsidR="0009663A" w:rsidRPr="0009663A" w:rsidRDefault="0009663A" w:rsidP="0009663A">
      <w:pPr>
        <w:spacing w:after="1" w:line="260" w:lineRule="auto"/>
        <w:ind w:left="-5" w:right="1119"/>
        <w:rPr>
          <w:rFonts w:ascii="Courier New" w:eastAsia="Courier New" w:hAnsi="Courier New" w:cs="Courier New"/>
          <w:sz w:val="20"/>
        </w:rPr>
      </w:pPr>
    </w:p>
    <w:p w14:paraId="3D55FA4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[34m =======================================( [0m[32mUsers on 192.168.10.1[0m[34m )=======================================</w:t>
      </w:r>
    </w:p>
    <w:p w14:paraId="26700BC7" w14:textId="77777777" w:rsidR="0009663A" w:rsidRPr="0009663A" w:rsidRDefault="0009663A" w:rsidP="0009663A">
      <w:pPr>
        <w:spacing w:after="1" w:line="260" w:lineRule="auto"/>
        <w:ind w:left="-5" w:right="1119"/>
        <w:rPr>
          <w:rFonts w:ascii="Courier New" w:eastAsia="Courier New" w:hAnsi="Courier New" w:cs="Courier New"/>
          <w:sz w:val="20"/>
        </w:rPr>
      </w:pPr>
    </w:p>
    <w:p w14:paraId="3380A6C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[0mindex: 0xa37 RID: 0xa37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A.Kennedy</w:t>
      </w:r>
      <w:proofErr w:type="spellEnd"/>
      <w:r w:rsidRPr="0009663A">
        <w:rPr>
          <w:rFonts w:ascii="Courier New" w:eastAsia="Courier New" w:hAnsi="Courier New" w:cs="Courier New"/>
          <w:sz w:val="20"/>
        </w:rPr>
        <w:tab/>
        <w:t>Name: Arlene Kennedy</w:t>
      </w:r>
      <w:r w:rsidRPr="0009663A">
        <w:rPr>
          <w:rFonts w:ascii="Courier New" w:eastAsia="Courier New" w:hAnsi="Courier New" w:cs="Courier New"/>
          <w:sz w:val="20"/>
        </w:rPr>
        <w:tab/>
        <w:t>Desc: juggle</w:t>
      </w:r>
    </w:p>
    <w:p w14:paraId="698B508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0xa4c RID: 0xa4c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A.Peters</w:t>
      </w:r>
      <w:proofErr w:type="spellEnd"/>
      <w:r w:rsidRPr="0009663A">
        <w:rPr>
          <w:rFonts w:ascii="Courier New" w:eastAsia="Courier New" w:hAnsi="Courier New" w:cs="Courier New"/>
          <w:sz w:val="20"/>
        </w:rPr>
        <w:tab/>
        <w:t>Name: Archie Peters</w:t>
      </w:r>
      <w:r w:rsidRPr="0009663A">
        <w:rPr>
          <w:rFonts w:ascii="Courier New" w:eastAsia="Courier New" w:hAnsi="Courier New" w:cs="Courier New"/>
          <w:sz w:val="20"/>
        </w:rPr>
        <w:tab/>
        <w:t>Desc: trickster</w:t>
      </w:r>
    </w:p>
    <w:p w14:paraId="209D06E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0x1f4 RID: 0x1f4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0x00000210 Account: Administrator</w:t>
      </w:r>
      <w:r w:rsidRPr="0009663A">
        <w:rPr>
          <w:rFonts w:ascii="Courier New" w:eastAsia="Courier New" w:hAnsi="Courier New" w:cs="Courier New"/>
          <w:sz w:val="20"/>
        </w:rPr>
        <w:tab/>
        <w:t>Name: (null)</w:t>
      </w:r>
      <w:r w:rsidRPr="0009663A">
        <w:rPr>
          <w:rFonts w:ascii="Courier New" w:eastAsia="Courier New" w:hAnsi="Courier New" w:cs="Courier New"/>
          <w:sz w:val="20"/>
        </w:rPr>
        <w:tab/>
        <w:t>Desc: Built-in account for administering the computer/domain</w:t>
      </w:r>
    </w:p>
    <w:p w14:paraId="431EF78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0xa52 RID: 0xa52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B.Lewis</w:t>
      </w:r>
      <w:proofErr w:type="spellEnd"/>
      <w:r w:rsidRPr="0009663A">
        <w:rPr>
          <w:rFonts w:ascii="Courier New" w:eastAsia="Courier New" w:hAnsi="Courier New" w:cs="Courier New"/>
          <w:sz w:val="20"/>
        </w:rPr>
        <w:tab/>
        <w:t>Name: Ben Lewis</w:t>
      </w:r>
      <w:r w:rsidRPr="0009663A">
        <w:rPr>
          <w:rFonts w:ascii="Courier New" w:eastAsia="Courier New" w:hAnsi="Courier New" w:cs="Courier New"/>
          <w:sz w:val="20"/>
        </w:rPr>
        <w:tab/>
        <w:t>Desc: flipflop</w:t>
      </w:r>
    </w:p>
    <w:p w14:paraId="1609E80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0xa41 RID: 0xa41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B.Rice</w:t>
      </w:r>
      <w:proofErr w:type="spellEnd"/>
      <w:r w:rsidRPr="0009663A">
        <w:rPr>
          <w:rFonts w:ascii="Courier New" w:eastAsia="Courier New" w:hAnsi="Courier New" w:cs="Courier New"/>
          <w:sz w:val="20"/>
        </w:rPr>
        <w:tab/>
        <w:t>Name: Brad Rice</w:t>
      </w:r>
      <w:r w:rsidRPr="0009663A">
        <w:rPr>
          <w:rFonts w:ascii="Courier New" w:eastAsia="Courier New" w:hAnsi="Courier New" w:cs="Courier New"/>
          <w:sz w:val="20"/>
        </w:rPr>
        <w:tab/>
        <w:t>Desc: atavism</w:t>
      </w:r>
    </w:p>
    <w:p w14:paraId="151832E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0xa3d RID: 0xa3d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B.Wong</w:t>
      </w:r>
      <w:proofErr w:type="spellEnd"/>
      <w:r w:rsidRPr="0009663A">
        <w:rPr>
          <w:rFonts w:ascii="Courier New" w:eastAsia="Courier New" w:hAnsi="Courier New" w:cs="Courier New"/>
          <w:sz w:val="20"/>
        </w:rPr>
        <w:tab/>
        <w:t>Name: Beverly Wong</w:t>
      </w:r>
      <w:r w:rsidRPr="0009663A">
        <w:rPr>
          <w:rFonts w:ascii="Courier New" w:eastAsia="Courier New" w:hAnsi="Courier New" w:cs="Courier New"/>
          <w:sz w:val="20"/>
        </w:rPr>
        <w:tab/>
        <w:t>Desc: retrieval</w:t>
      </w:r>
    </w:p>
    <w:p w14:paraId="5C65D59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0xa56 RID: 0xa56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B.Yates</w:t>
      </w:r>
      <w:proofErr w:type="spellEnd"/>
      <w:r w:rsidRPr="0009663A">
        <w:rPr>
          <w:rFonts w:ascii="Courier New" w:eastAsia="Courier New" w:hAnsi="Courier New" w:cs="Courier New"/>
          <w:sz w:val="20"/>
        </w:rPr>
        <w:tab/>
        <w:t>Name: Brittany Yates</w:t>
      </w:r>
      <w:r w:rsidRPr="0009663A">
        <w:rPr>
          <w:rFonts w:ascii="Courier New" w:eastAsia="Courier New" w:hAnsi="Courier New" w:cs="Courier New"/>
          <w:sz w:val="20"/>
        </w:rPr>
        <w:tab/>
        <w:t>Desc: surprised</w:t>
      </w:r>
    </w:p>
    <w:p w14:paraId="49C087A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0xa40 RID: 0xa40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D.Brooks</w:t>
      </w:r>
      <w:proofErr w:type="spellEnd"/>
      <w:r w:rsidRPr="0009663A">
        <w:rPr>
          <w:rFonts w:ascii="Courier New" w:eastAsia="Courier New" w:hAnsi="Courier New" w:cs="Courier New"/>
          <w:sz w:val="20"/>
        </w:rPr>
        <w:tab/>
        <w:t>Name: Doug Brooks</w:t>
      </w:r>
      <w:r w:rsidRPr="0009663A">
        <w:rPr>
          <w:rFonts w:ascii="Courier New" w:eastAsia="Courier New" w:hAnsi="Courier New" w:cs="Courier New"/>
          <w:sz w:val="20"/>
        </w:rPr>
        <w:tab/>
        <w:t>Desc: sociable</w:t>
      </w:r>
    </w:p>
    <w:p w14:paraId="7A21048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0xa3e RID: 0xa3e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D.Ford</w:t>
      </w:r>
      <w:proofErr w:type="spellEnd"/>
      <w:r w:rsidRPr="0009663A">
        <w:rPr>
          <w:rFonts w:ascii="Courier New" w:eastAsia="Courier New" w:hAnsi="Courier New" w:cs="Courier New"/>
          <w:sz w:val="20"/>
        </w:rPr>
        <w:tab/>
        <w:t>Name: Dexter Ford</w:t>
      </w:r>
      <w:r w:rsidRPr="0009663A">
        <w:rPr>
          <w:rFonts w:ascii="Courier New" w:eastAsia="Courier New" w:hAnsi="Courier New" w:cs="Courier New"/>
          <w:sz w:val="20"/>
        </w:rPr>
        <w:tab/>
        <w:t>Desc: antiquated</w:t>
      </w:r>
    </w:p>
    <w:p w14:paraId="5FB7C0B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0xa4b RID: 0xa4b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D.Murray</w:t>
      </w:r>
      <w:proofErr w:type="spellEnd"/>
      <w:r w:rsidRPr="0009663A">
        <w:rPr>
          <w:rFonts w:ascii="Courier New" w:eastAsia="Courier New" w:hAnsi="Courier New" w:cs="Courier New"/>
          <w:sz w:val="20"/>
        </w:rPr>
        <w:tab/>
        <w:t>Name: Deanna Murray</w:t>
      </w:r>
      <w:r w:rsidRPr="0009663A">
        <w:rPr>
          <w:rFonts w:ascii="Courier New" w:eastAsia="Courier New" w:hAnsi="Courier New" w:cs="Courier New"/>
          <w:sz w:val="20"/>
        </w:rPr>
        <w:tab/>
        <w:t>Desc: himself</w:t>
      </w:r>
    </w:p>
    <w:p w14:paraId="2768976D"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0xa57 RID: 0xa57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E.Frazier</w:t>
      </w:r>
      <w:proofErr w:type="spellEnd"/>
      <w:r w:rsidRPr="0009663A">
        <w:rPr>
          <w:rFonts w:ascii="Courier New" w:eastAsia="Courier New" w:hAnsi="Courier New" w:cs="Courier New"/>
          <w:sz w:val="20"/>
        </w:rPr>
        <w:tab/>
        <w:t>Name: Erik Frazier</w:t>
      </w:r>
      <w:r w:rsidRPr="0009663A">
        <w:rPr>
          <w:rFonts w:ascii="Courier New" w:eastAsia="Courier New" w:hAnsi="Courier New" w:cs="Courier New"/>
          <w:sz w:val="20"/>
        </w:rPr>
        <w:tab/>
        <w:t>Desc: Hamal</w:t>
      </w:r>
    </w:p>
    <w:p w14:paraId="728608D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0xa2f RID: 0xa2f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F.Payne</w:t>
      </w:r>
      <w:proofErr w:type="spellEnd"/>
      <w:r w:rsidRPr="0009663A">
        <w:rPr>
          <w:rFonts w:ascii="Courier New" w:eastAsia="Courier New" w:hAnsi="Courier New" w:cs="Courier New"/>
          <w:sz w:val="20"/>
        </w:rPr>
        <w:tab/>
        <w:t>Name: Felicia Payne</w:t>
      </w:r>
      <w:r w:rsidRPr="0009663A">
        <w:rPr>
          <w:rFonts w:ascii="Courier New" w:eastAsia="Courier New" w:hAnsi="Courier New" w:cs="Courier New"/>
          <w:sz w:val="20"/>
        </w:rPr>
        <w:tab/>
        <w:t>Desc: Ada</w:t>
      </w:r>
    </w:p>
    <w:p w14:paraId="1B0EDF1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lastRenderedPageBreak/>
        <w:t xml:space="preserve">index: 0xa53 RID: 0xa53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F.Sanders</w:t>
      </w:r>
      <w:proofErr w:type="spellEnd"/>
      <w:r w:rsidRPr="0009663A">
        <w:rPr>
          <w:rFonts w:ascii="Courier New" w:eastAsia="Courier New" w:hAnsi="Courier New" w:cs="Courier New"/>
          <w:sz w:val="20"/>
        </w:rPr>
        <w:tab/>
        <w:t>Name: Franklin Sanders</w:t>
      </w:r>
      <w:r w:rsidRPr="0009663A">
        <w:rPr>
          <w:rFonts w:ascii="Courier New" w:eastAsia="Courier New" w:hAnsi="Courier New" w:cs="Courier New"/>
          <w:sz w:val="20"/>
        </w:rPr>
        <w:tab/>
        <w:t>Desc: usage</w:t>
      </w:r>
    </w:p>
    <w:p w14:paraId="2490BF2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0xa5a RID: 0xa5a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G.Adkins</w:t>
      </w:r>
      <w:proofErr w:type="spellEnd"/>
      <w:r w:rsidRPr="0009663A">
        <w:rPr>
          <w:rFonts w:ascii="Courier New" w:eastAsia="Courier New" w:hAnsi="Courier New" w:cs="Courier New"/>
          <w:sz w:val="20"/>
        </w:rPr>
        <w:tab/>
        <w:t>Name: Guadalupe Adkins</w:t>
      </w:r>
      <w:r w:rsidRPr="0009663A">
        <w:rPr>
          <w:rFonts w:ascii="Courier New" w:eastAsia="Courier New" w:hAnsi="Courier New" w:cs="Courier New"/>
          <w:sz w:val="20"/>
        </w:rPr>
        <w:tab/>
        <w:t>Desc: mitochondria</w:t>
      </w:r>
    </w:p>
    <w:p w14:paraId="60033B6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0xa58 RID: 0xa58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G.Francis</w:t>
      </w:r>
      <w:proofErr w:type="spellEnd"/>
      <w:r w:rsidRPr="0009663A">
        <w:rPr>
          <w:rFonts w:ascii="Courier New" w:eastAsia="Courier New" w:hAnsi="Courier New" w:cs="Courier New"/>
          <w:sz w:val="20"/>
        </w:rPr>
        <w:tab/>
        <w:t>Name: Gretchen Francis</w:t>
      </w:r>
      <w:r w:rsidRPr="0009663A">
        <w:rPr>
          <w:rFonts w:ascii="Courier New" w:eastAsia="Courier New" w:hAnsi="Courier New" w:cs="Courier New"/>
          <w:sz w:val="20"/>
        </w:rPr>
        <w:tab/>
        <w:t>Desc: roach</w:t>
      </w:r>
    </w:p>
    <w:p w14:paraId="770AA34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0xa45 RID: 0xa45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G.Malone</w:t>
      </w:r>
      <w:proofErr w:type="spellEnd"/>
      <w:r w:rsidRPr="0009663A">
        <w:rPr>
          <w:rFonts w:ascii="Courier New" w:eastAsia="Courier New" w:hAnsi="Courier New" w:cs="Courier New"/>
          <w:sz w:val="20"/>
        </w:rPr>
        <w:tab/>
        <w:t>Name: Gerardo Malone</w:t>
      </w:r>
      <w:r w:rsidRPr="0009663A">
        <w:rPr>
          <w:rFonts w:ascii="Courier New" w:eastAsia="Courier New" w:hAnsi="Courier New" w:cs="Courier New"/>
          <w:sz w:val="20"/>
        </w:rPr>
        <w:tab/>
        <w:t xml:space="preserve">Desc: </w:t>
      </w:r>
      <w:proofErr w:type="spellStart"/>
      <w:r w:rsidRPr="0009663A">
        <w:rPr>
          <w:rFonts w:ascii="Courier New" w:eastAsia="Courier New" w:hAnsi="Courier New" w:cs="Courier New"/>
          <w:sz w:val="20"/>
        </w:rPr>
        <w:t>pairage</w:t>
      </w:r>
      <w:proofErr w:type="spellEnd"/>
    </w:p>
    <w:p w14:paraId="6E26B1D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0xa48 RID: 0xa48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G.Turner</w:t>
      </w:r>
      <w:proofErr w:type="spellEnd"/>
      <w:r w:rsidRPr="0009663A">
        <w:rPr>
          <w:rFonts w:ascii="Courier New" w:eastAsia="Courier New" w:hAnsi="Courier New" w:cs="Courier New"/>
          <w:sz w:val="20"/>
        </w:rPr>
        <w:tab/>
        <w:t>Name: Glen Turner</w:t>
      </w:r>
      <w:r w:rsidRPr="0009663A">
        <w:rPr>
          <w:rFonts w:ascii="Courier New" w:eastAsia="Courier New" w:hAnsi="Courier New" w:cs="Courier New"/>
          <w:sz w:val="20"/>
        </w:rPr>
        <w:tab/>
        <w:t xml:space="preserve">Desc: </w:t>
      </w:r>
      <w:proofErr w:type="spellStart"/>
      <w:r w:rsidRPr="0009663A">
        <w:rPr>
          <w:rFonts w:ascii="Courier New" w:eastAsia="Courier New" w:hAnsi="Courier New" w:cs="Courier New"/>
          <w:sz w:val="20"/>
        </w:rPr>
        <w:t>sophia</w:t>
      </w:r>
      <w:proofErr w:type="spellEnd"/>
    </w:p>
    <w:p w14:paraId="5D82217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0x1f5 RID: 0x1f5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0x00000215 Account: Guest</w:t>
      </w:r>
      <w:r w:rsidRPr="0009663A">
        <w:rPr>
          <w:rFonts w:ascii="Courier New" w:eastAsia="Courier New" w:hAnsi="Courier New" w:cs="Courier New"/>
          <w:sz w:val="20"/>
        </w:rPr>
        <w:tab/>
        <w:t>Name: (null)</w:t>
      </w:r>
      <w:r w:rsidRPr="0009663A">
        <w:rPr>
          <w:rFonts w:ascii="Courier New" w:eastAsia="Courier New" w:hAnsi="Courier New" w:cs="Courier New"/>
          <w:sz w:val="20"/>
        </w:rPr>
        <w:tab/>
        <w:t>Desc: Built-in account for guest access to the computer/domain</w:t>
      </w:r>
    </w:p>
    <w:p w14:paraId="644A6BE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0xa47 RID: 0xa47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H.Mclaughlin</w:t>
      </w:r>
      <w:proofErr w:type="spellEnd"/>
      <w:r w:rsidRPr="0009663A">
        <w:rPr>
          <w:rFonts w:ascii="Courier New" w:eastAsia="Courier New" w:hAnsi="Courier New" w:cs="Courier New"/>
          <w:sz w:val="20"/>
        </w:rPr>
        <w:tab/>
        <w:t>Name: Holly Mclaughlin</w:t>
      </w:r>
      <w:r w:rsidRPr="0009663A">
        <w:rPr>
          <w:rFonts w:ascii="Courier New" w:eastAsia="Courier New" w:hAnsi="Courier New" w:cs="Courier New"/>
          <w:sz w:val="20"/>
        </w:rPr>
        <w:tab/>
        <w:t>Desc: pwd:trainmen63</w:t>
      </w:r>
    </w:p>
    <w:p w14:paraId="161B6EE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0xa55 RID: 0xa55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I.Robinson</w:t>
      </w:r>
      <w:proofErr w:type="spellEnd"/>
      <w:r w:rsidRPr="0009663A">
        <w:rPr>
          <w:rFonts w:ascii="Courier New" w:eastAsia="Courier New" w:hAnsi="Courier New" w:cs="Courier New"/>
          <w:sz w:val="20"/>
        </w:rPr>
        <w:tab/>
        <w:t>Name: Ian Robinson</w:t>
      </w:r>
      <w:r w:rsidRPr="0009663A">
        <w:rPr>
          <w:rFonts w:ascii="Courier New" w:eastAsia="Courier New" w:hAnsi="Courier New" w:cs="Courier New"/>
          <w:sz w:val="20"/>
        </w:rPr>
        <w:tab/>
        <w:t>Desc: caterpillar</w:t>
      </w:r>
    </w:p>
    <w:p w14:paraId="357ADE9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0xa4e RID: 0xa4e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J.Becker</w:t>
      </w:r>
      <w:proofErr w:type="spellEnd"/>
      <w:r w:rsidRPr="0009663A">
        <w:rPr>
          <w:rFonts w:ascii="Courier New" w:eastAsia="Courier New" w:hAnsi="Courier New" w:cs="Courier New"/>
          <w:sz w:val="20"/>
        </w:rPr>
        <w:tab/>
        <w:t>Name: Jaime Becker</w:t>
      </w:r>
      <w:r w:rsidRPr="0009663A">
        <w:rPr>
          <w:rFonts w:ascii="Courier New" w:eastAsia="Courier New" w:hAnsi="Courier New" w:cs="Courier New"/>
          <w:sz w:val="20"/>
        </w:rPr>
        <w:tab/>
        <w:t>Desc: geodesic</w:t>
      </w:r>
    </w:p>
    <w:p w14:paraId="45BA7A6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0xa3b RID: 0xa3b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J.Farmer</w:t>
      </w:r>
      <w:proofErr w:type="spellEnd"/>
      <w:r w:rsidRPr="0009663A">
        <w:rPr>
          <w:rFonts w:ascii="Courier New" w:eastAsia="Courier New" w:hAnsi="Courier New" w:cs="Courier New"/>
          <w:sz w:val="20"/>
        </w:rPr>
        <w:tab/>
        <w:t>Name: Jacob Farmer</w:t>
      </w:r>
      <w:r w:rsidRPr="0009663A">
        <w:rPr>
          <w:rFonts w:ascii="Courier New" w:eastAsia="Courier New" w:hAnsi="Courier New" w:cs="Courier New"/>
          <w:sz w:val="20"/>
        </w:rPr>
        <w:tab/>
        <w:t>Desc: vermin</w:t>
      </w:r>
    </w:p>
    <w:p w14:paraId="1DF5E38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0xa31 RID: 0xa31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J.Poole</w:t>
      </w:r>
      <w:proofErr w:type="spellEnd"/>
      <w:r w:rsidRPr="0009663A">
        <w:rPr>
          <w:rFonts w:ascii="Courier New" w:eastAsia="Courier New" w:hAnsi="Courier New" w:cs="Courier New"/>
          <w:sz w:val="20"/>
        </w:rPr>
        <w:tab/>
        <w:t>Name: Javier Poole</w:t>
      </w:r>
      <w:r w:rsidRPr="0009663A">
        <w:rPr>
          <w:rFonts w:ascii="Courier New" w:eastAsia="Courier New" w:hAnsi="Courier New" w:cs="Courier New"/>
          <w:sz w:val="20"/>
        </w:rPr>
        <w:tab/>
        <w:t>Desc: despise</w:t>
      </w:r>
    </w:p>
    <w:p w14:paraId="7D26C1C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0xa59 RID: 0xa59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J.Shaw</w:t>
      </w:r>
      <w:proofErr w:type="spellEnd"/>
      <w:r w:rsidRPr="0009663A">
        <w:rPr>
          <w:rFonts w:ascii="Courier New" w:eastAsia="Courier New" w:hAnsi="Courier New" w:cs="Courier New"/>
          <w:sz w:val="20"/>
        </w:rPr>
        <w:tab/>
        <w:t>Name: Jaime Shaw</w:t>
      </w:r>
      <w:r w:rsidRPr="0009663A">
        <w:rPr>
          <w:rFonts w:ascii="Courier New" w:eastAsia="Courier New" w:hAnsi="Courier New" w:cs="Courier New"/>
          <w:sz w:val="20"/>
        </w:rPr>
        <w:tab/>
        <w:t>Desc: connoisseur</w:t>
      </w:r>
    </w:p>
    <w:p w14:paraId="52E3F1C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0xa2e RID: 0xa2e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J.Wheeler</w:t>
      </w:r>
      <w:proofErr w:type="spellEnd"/>
      <w:r w:rsidRPr="0009663A">
        <w:rPr>
          <w:rFonts w:ascii="Courier New" w:eastAsia="Courier New" w:hAnsi="Courier New" w:cs="Courier New"/>
          <w:sz w:val="20"/>
        </w:rPr>
        <w:tab/>
        <w:t>Name: Johnny Wheeler</w:t>
      </w:r>
      <w:r w:rsidRPr="0009663A">
        <w:rPr>
          <w:rFonts w:ascii="Courier New" w:eastAsia="Courier New" w:hAnsi="Courier New" w:cs="Courier New"/>
          <w:sz w:val="20"/>
        </w:rPr>
        <w:tab/>
        <w:t>Desc: rosemary</w:t>
      </w:r>
    </w:p>
    <w:p w14:paraId="0DBFA2C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0xa4f RID: 0xa4f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K.Perkins</w:t>
      </w:r>
      <w:proofErr w:type="spellEnd"/>
      <w:r w:rsidRPr="0009663A">
        <w:rPr>
          <w:rFonts w:ascii="Courier New" w:eastAsia="Courier New" w:hAnsi="Courier New" w:cs="Courier New"/>
          <w:sz w:val="20"/>
        </w:rPr>
        <w:tab/>
        <w:t>Name: Katie Perkins</w:t>
      </w:r>
      <w:r w:rsidRPr="0009663A">
        <w:rPr>
          <w:rFonts w:ascii="Courier New" w:eastAsia="Courier New" w:hAnsi="Courier New" w:cs="Courier New"/>
          <w:sz w:val="20"/>
        </w:rPr>
        <w:tab/>
        <w:t>Desc: Ireland</w:t>
      </w:r>
    </w:p>
    <w:p w14:paraId="0BD4A8AD"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0xa29 RID: 0xa29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K.Thompson</w:t>
      </w:r>
      <w:proofErr w:type="spellEnd"/>
      <w:r w:rsidRPr="0009663A">
        <w:rPr>
          <w:rFonts w:ascii="Courier New" w:eastAsia="Courier New" w:hAnsi="Courier New" w:cs="Courier New"/>
          <w:sz w:val="20"/>
        </w:rPr>
        <w:tab/>
        <w:t>Name: Karl Thompson</w:t>
      </w:r>
      <w:r w:rsidRPr="0009663A">
        <w:rPr>
          <w:rFonts w:ascii="Courier New" w:eastAsia="Courier New" w:hAnsi="Courier New" w:cs="Courier New"/>
          <w:sz w:val="20"/>
        </w:rPr>
        <w:tab/>
        <w:t>Desc: excitatory</w:t>
      </w:r>
    </w:p>
    <w:p w14:paraId="7857BC6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0x1f6 RID: 0x1f6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0x00000011 Account: </w:t>
      </w:r>
      <w:proofErr w:type="spellStart"/>
      <w:r w:rsidRPr="0009663A">
        <w:rPr>
          <w:rFonts w:ascii="Courier New" w:eastAsia="Courier New" w:hAnsi="Courier New" w:cs="Courier New"/>
          <w:sz w:val="20"/>
        </w:rPr>
        <w:t>krbtgt</w:t>
      </w:r>
      <w:proofErr w:type="spellEnd"/>
      <w:r w:rsidRPr="0009663A">
        <w:rPr>
          <w:rFonts w:ascii="Courier New" w:eastAsia="Courier New" w:hAnsi="Courier New" w:cs="Courier New"/>
          <w:sz w:val="20"/>
        </w:rPr>
        <w:tab/>
        <w:t>Name: (null)</w:t>
      </w:r>
      <w:r w:rsidRPr="0009663A">
        <w:rPr>
          <w:rFonts w:ascii="Courier New" w:eastAsia="Courier New" w:hAnsi="Courier New" w:cs="Courier New"/>
          <w:sz w:val="20"/>
        </w:rPr>
        <w:tab/>
        <w:t>Desc: Key Distribution Center Service Account</w:t>
      </w:r>
    </w:p>
    <w:p w14:paraId="58E3A72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0xa2b RID: 0xa2b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0x00010210 Account: </w:t>
      </w:r>
      <w:proofErr w:type="spellStart"/>
      <w:r w:rsidRPr="0009663A">
        <w:rPr>
          <w:rFonts w:ascii="Courier New" w:eastAsia="Courier New" w:hAnsi="Courier New" w:cs="Courier New"/>
          <w:sz w:val="20"/>
        </w:rPr>
        <w:t>L.Gill</w:t>
      </w:r>
      <w:proofErr w:type="spellEnd"/>
      <w:r w:rsidRPr="0009663A">
        <w:rPr>
          <w:rFonts w:ascii="Courier New" w:eastAsia="Courier New" w:hAnsi="Courier New" w:cs="Courier New"/>
          <w:sz w:val="20"/>
        </w:rPr>
        <w:tab/>
        <w:t>Name: Loren Gill</w:t>
      </w:r>
      <w:r w:rsidRPr="0009663A">
        <w:rPr>
          <w:rFonts w:ascii="Courier New" w:eastAsia="Courier New" w:hAnsi="Courier New" w:cs="Courier New"/>
          <w:sz w:val="20"/>
        </w:rPr>
        <w:tab/>
        <w:t xml:space="preserve">Desc: </w:t>
      </w:r>
      <w:proofErr w:type="spellStart"/>
      <w:r w:rsidRPr="0009663A">
        <w:rPr>
          <w:rFonts w:ascii="Courier New" w:eastAsia="Courier New" w:hAnsi="Courier New" w:cs="Courier New"/>
          <w:sz w:val="20"/>
        </w:rPr>
        <w:t>tarantara</w:t>
      </w:r>
      <w:proofErr w:type="spellEnd"/>
    </w:p>
    <w:p w14:paraId="3090D7E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0xa4a RID: 0xa4a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L.Thornton</w:t>
      </w:r>
      <w:proofErr w:type="spellEnd"/>
      <w:r w:rsidRPr="0009663A">
        <w:rPr>
          <w:rFonts w:ascii="Courier New" w:eastAsia="Courier New" w:hAnsi="Courier New" w:cs="Courier New"/>
          <w:sz w:val="20"/>
        </w:rPr>
        <w:tab/>
        <w:t>Name: Laverne Thornton</w:t>
      </w:r>
      <w:r w:rsidRPr="0009663A">
        <w:rPr>
          <w:rFonts w:ascii="Courier New" w:eastAsia="Courier New" w:hAnsi="Courier New" w:cs="Courier New"/>
          <w:sz w:val="20"/>
        </w:rPr>
        <w:tab/>
        <w:t>Desc: wolf</w:t>
      </w:r>
    </w:p>
    <w:p w14:paraId="3FB7134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0xa39 RID: 0xa39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L.Washington</w:t>
      </w:r>
      <w:proofErr w:type="spellEnd"/>
      <w:r w:rsidRPr="0009663A">
        <w:rPr>
          <w:rFonts w:ascii="Courier New" w:eastAsia="Courier New" w:hAnsi="Courier New" w:cs="Courier New"/>
          <w:sz w:val="20"/>
        </w:rPr>
        <w:tab/>
        <w:t>Name: Lori Washington</w:t>
      </w:r>
      <w:r w:rsidRPr="0009663A">
        <w:rPr>
          <w:rFonts w:ascii="Courier New" w:eastAsia="Courier New" w:hAnsi="Courier New" w:cs="Courier New"/>
          <w:sz w:val="20"/>
        </w:rPr>
        <w:tab/>
        <w:t>Desc: periphery</w:t>
      </w:r>
    </w:p>
    <w:p w14:paraId="6D6C6A2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0xa44 RID: 0xa44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L.Williamson</w:t>
      </w:r>
      <w:proofErr w:type="spellEnd"/>
      <w:r w:rsidRPr="0009663A">
        <w:rPr>
          <w:rFonts w:ascii="Courier New" w:eastAsia="Courier New" w:hAnsi="Courier New" w:cs="Courier New"/>
          <w:sz w:val="20"/>
        </w:rPr>
        <w:tab/>
        <w:t>Name: Larry Williamson</w:t>
      </w:r>
      <w:r w:rsidRPr="0009663A">
        <w:rPr>
          <w:rFonts w:ascii="Courier New" w:eastAsia="Courier New" w:hAnsi="Courier New" w:cs="Courier New"/>
          <w:sz w:val="20"/>
        </w:rPr>
        <w:tab/>
        <w:t>Desc: dill</w:t>
      </w:r>
    </w:p>
    <w:p w14:paraId="7330692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0xa34 RID: 0xa34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M.Adams</w:t>
      </w:r>
      <w:proofErr w:type="spellEnd"/>
      <w:r w:rsidRPr="0009663A">
        <w:rPr>
          <w:rFonts w:ascii="Courier New" w:eastAsia="Courier New" w:hAnsi="Courier New" w:cs="Courier New"/>
          <w:sz w:val="20"/>
        </w:rPr>
        <w:tab/>
        <w:t>Name: Maureen Adams</w:t>
      </w:r>
      <w:r w:rsidRPr="0009663A">
        <w:rPr>
          <w:rFonts w:ascii="Courier New" w:eastAsia="Courier New" w:hAnsi="Courier New" w:cs="Courier New"/>
          <w:sz w:val="20"/>
        </w:rPr>
        <w:tab/>
        <w:t>Desc: phosphine</w:t>
      </w:r>
    </w:p>
    <w:p w14:paraId="233FC07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0xa3f RID: 0xa3f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M.Daniel</w:t>
      </w:r>
      <w:proofErr w:type="spellEnd"/>
      <w:r w:rsidRPr="0009663A">
        <w:rPr>
          <w:rFonts w:ascii="Courier New" w:eastAsia="Courier New" w:hAnsi="Courier New" w:cs="Courier New"/>
          <w:sz w:val="20"/>
        </w:rPr>
        <w:tab/>
        <w:t>Name: Micheal Daniel</w:t>
      </w:r>
      <w:r w:rsidRPr="0009663A">
        <w:rPr>
          <w:rFonts w:ascii="Courier New" w:eastAsia="Courier New" w:hAnsi="Courier New" w:cs="Courier New"/>
          <w:sz w:val="20"/>
        </w:rPr>
        <w:tab/>
        <w:t>Desc: ritual</w:t>
      </w:r>
    </w:p>
    <w:p w14:paraId="5FC8267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0xa46 RID: 0xa46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M.Harrington</w:t>
      </w:r>
      <w:proofErr w:type="spellEnd"/>
      <w:r w:rsidRPr="0009663A">
        <w:rPr>
          <w:rFonts w:ascii="Courier New" w:eastAsia="Courier New" w:hAnsi="Courier New" w:cs="Courier New"/>
          <w:sz w:val="20"/>
        </w:rPr>
        <w:tab/>
        <w:t>Name: Maria Harrington</w:t>
      </w:r>
      <w:r w:rsidRPr="0009663A">
        <w:rPr>
          <w:rFonts w:ascii="Courier New" w:eastAsia="Courier New" w:hAnsi="Courier New" w:cs="Courier New"/>
          <w:sz w:val="20"/>
        </w:rPr>
        <w:tab/>
        <w:t>Desc: omicron</w:t>
      </w:r>
    </w:p>
    <w:p w14:paraId="1C799AA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0xa50 RID: 0xa50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M.Murphy</w:t>
      </w:r>
      <w:proofErr w:type="spellEnd"/>
      <w:r w:rsidRPr="0009663A">
        <w:rPr>
          <w:rFonts w:ascii="Courier New" w:eastAsia="Courier New" w:hAnsi="Courier New" w:cs="Courier New"/>
          <w:sz w:val="20"/>
        </w:rPr>
        <w:tab/>
        <w:t>Name: Marsha Murphy</w:t>
      </w:r>
      <w:r w:rsidRPr="0009663A">
        <w:rPr>
          <w:rFonts w:ascii="Courier New" w:eastAsia="Courier New" w:hAnsi="Courier New" w:cs="Courier New"/>
          <w:sz w:val="20"/>
        </w:rPr>
        <w:tab/>
        <w:t>Desc: honeydew</w:t>
      </w:r>
    </w:p>
    <w:p w14:paraId="002DA05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0xa4d RID: 0xa4d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M.Padilla</w:t>
      </w:r>
      <w:proofErr w:type="spellEnd"/>
      <w:r w:rsidRPr="0009663A">
        <w:rPr>
          <w:rFonts w:ascii="Courier New" w:eastAsia="Courier New" w:hAnsi="Courier New" w:cs="Courier New"/>
          <w:sz w:val="20"/>
        </w:rPr>
        <w:tab/>
        <w:t>Name: Marlon Padilla</w:t>
      </w:r>
      <w:r w:rsidRPr="0009663A">
        <w:rPr>
          <w:rFonts w:ascii="Courier New" w:eastAsia="Courier New" w:hAnsi="Courier New" w:cs="Courier New"/>
          <w:sz w:val="20"/>
        </w:rPr>
        <w:tab/>
        <w:t>Desc: squalid</w:t>
      </w:r>
    </w:p>
    <w:p w14:paraId="716D675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lastRenderedPageBreak/>
        <w:t xml:space="preserve">index: 0xa3c RID: 0xa3c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M.Paul</w:t>
      </w:r>
      <w:proofErr w:type="spellEnd"/>
      <w:r w:rsidRPr="0009663A">
        <w:rPr>
          <w:rFonts w:ascii="Courier New" w:eastAsia="Courier New" w:hAnsi="Courier New" w:cs="Courier New"/>
          <w:sz w:val="20"/>
        </w:rPr>
        <w:tab/>
        <w:t>Name: Mary Paul</w:t>
      </w:r>
      <w:r w:rsidRPr="0009663A">
        <w:rPr>
          <w:rFonts w:ascii="Courier New" w:eastAsia="Courier New" w:hAnsi="Courier New" w:cs="Courier New"/>
          <w:sz w:val="20"/>
        </w:rPr>
        <w:tab/>
        <w:t>Desc: threesome</w:t>
      </w:r>
    </w:p>
    <w:p w14:paraId="0D21B1B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0xa33 RID: 0xa33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N.Hogan</w:t>
      </w:r>
      <w:proofErr w:type="spellEnd"/>
      <w:r w:rsidRPr="0009663A">
        <w:rPr>
          <w:rFonts w:ascii="Courier New" w:eastAsia="Courier New" w:hAnsi="Courier New" w:cs="Courier New"/>
          <w:sz w:val="20"/>
        </w:rPr>
        <w:tab/>
        <w:t>Name: Nicole Hogan</w:t>
      </w:r>
      <w:r w:rsidRPr="0009663A">
        <w:rPr>
          <w:rFonts w:ascii="Courier New" w:eastAsia="Courier New" w:hAnsi="Courier New" w:cs="Courier New"/>
          <w:sz w:val="20"/>
        </w:rPr>
        <w:tab/>
        <w:t>Desc: brochure</w:t>
      </w:r>
    </w:p>
    <w:p w14:paraId="60AADA1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0xa2c RID: 0xa2c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N.May</w:t>
      </w:r>
      <w:proofErr w:type="spellEnd"/>
      <w:r w:rsidRPr="0009663A">
        <w:rPr>
          <w:rFonts w:ascii="Courier New" w:eastAsia="Courier New" w:hAnsi="Courier New" w:cs="Courier New"/>
          <w:sz w:val="20"/>
        </w:rPr>
        <w:tab/>
        <w:t>Name: Natalie May</w:t>
      </w:r>
      <w:r w:rsidRPr="0009663A">
        <w:rPr>
          <w:rFonts w:ascii="Courier New" w:eastAsia="Courier New" w:hAnsi="Courier New" w:cs="Courier New"/>
          <w:sz w:val="20"/>
        </w:rPr>
        <w:tab/>
        <w:t>Desc: pedophilia</w:t>
      </w:r>
    </w:p>
    <w:p w14:paraId="157DC22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0xa32 RID: 0xa32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N.Wells</w:t>
      </w:r>
      <w:proofErr w:type="spellEnd"/>
      <w:r w:rsidRPr="0009663A">
        <w:rPr>
          <w:rFonts w:ascii="Courier New" w:eastAsia="Courier New" w:hAnsi="Courier New" w:cs="Courier New"/>
          <w:sz w:val="20"/>
        </w:rPr>
        <w:tab/>
        <w:t>Name: Nettie Wells</w:t>
      </w:r>
      <w:r w:rsidRPr="0009663A">
        <w:rPr>
          <w:rFonts w:ascii="Courier New" w:eastAsia="Courier New" w:hAnsi="Courier New" w:cs="Courier New"/>
          <w:sz w:val="20"/>
        </w:rPr>
        <w:tab/>
        <w:t>Desc: taco</w:t>
      </w:r>
    </w:p>
    <w:p w14:paraId="148E408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0xa42 RID: 0xa42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P.Powers</w:t>
      </w:r>
      <w:proofErr w:type="spellEnd"/>
      <w:r w:rsidRPr="0009663A">
        <w:rPr>
          <w:rFonts w:ascii="Courier New" w:eastAsia="Courier New" w:hAnsi="Courier New" w:cs="Courier New"/>
          <w:sz w:val="20"/>
        </w:rPr>
        <w:tab/>
        <w:t>Name: Patti Powers</w:t>
      </w:r>
      <w:r w:rsidRPr="0009663A">
        <w:rPr>
          <w:rFonts w:ascii="Courier New" w:eastAsia="Courier New" w:hAnsi="Courier New" w:cs="Courier New"/>
          <w:sz w:val="20"/>
        </w:rPr>
        <w:tab/>
        <w:t>Desc: shire</w:t>
      </w:r>
    </w:p>
    <w:p w14:paraId="304EB6F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0xa49 RID: 0xa49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P.Rodriquez</w:t>
      </w:r>
      <w:proofErr w:type="spellEnd"/>
      <w:r w:rsidRPr="0009663A">
        <w:rPr>
          <w:rFonts w:ascii="Courier New" w:eastAsia="Courier New" w:hAnsi="Courier New" w:cs="Courier New"/>
          <w:sz w:val="20"/>
        </w:rPr>
        <w:tab/>
        <w:t>Name: Penny Rodriquez</w:t>
      </w:r>
      <w:r w:rsidRPr="0009663A">
        <w:rPr>
          <w:rFonts w:ascii="Courier New" w:eastAsia="Courier New" w:hAnsi="Courier New" w:cs="Courier New"/>
          <w:sz w:val="20"/>
        </w:rPr>
        <w:tab/>
        <w:t>Desc: sought</w:t>
      </w:r>
    </w:p>
    <w:p w14:paraId="56CDEA7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0xa54 RID: 0xa54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R.Soto</w:t>
      </w:r>
      <w:proofErr w:type="spellEnd"/>
      <w:r w:rsidRPr="0009663A">
        <w:rPr>
          <w:rFonts w:ascii="Courier New" w:eastAsia="Courier New" w:hAnsi="Courier New" w:cs="Courier New"/>
          <w:sz w:val="20"/>
        </w:rPr>
        <w:tab/>
        <w:t>Name: Rex Soto</w:t>
      </w:r>
      <w:r w:rsidRPr="0009663A">
        <w:rPr>
          <w:rFonts w:ascii="Courier New" w:eastAsia="Courier New" w:hAnsi="Courier New" w:cs="Courier New"/>
          <w:sz w:val="20"/>
        </w:rPr>
        <w:tab/>
        <w:t>Desc: fret</w:t>
      </w:r>
    </w:p>
    <w:p w14:paraId="34A97F3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0xa51 RID: 0xa51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S.Higgins</w:t>
      </w:r>
      <w:proofErr w:type="spellEnd"/>
      <w:r w:rsidRPr="0009663A">
        <w:rPr>
          <w:rFonts w:ascii="Courier New" w:eastAsia="Courier New" w:hAnsi="Courier New" w:cs="Courier New"/>
          <w:sz w:val="20"/>
        </w:rPr>
        <w:tab/>
        <w:t>Name: Sadie Higgins</w:t>
      </w:r>
      <w:r w:rsidRPr="0009663A">
        <w:rPr>
          <w:rFonts w:ascii="Courier New" w:eastAsia="Courier New" w:hAnsi="Courier New" w:cs="Courier New"/>
          <w:sz w:val="20"/>
        </w:rPr>
        <w:tab/>
        <w:t>Desc: night</w:t>
      </w:r>
    </w:p>
    <w:p w14:paraId="65818D6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0xa3a RID: 0xa3a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S.Shelton</w:t>
      </w:r>
      <w:proofErr w:type="spellEnd"/>
      <w:r w:rsidRPr="0009663A">
        <w:rPr>
          <w:rFonts w:ascii="Courier New" w:eastAsia="Courier New" w:hAnsi="Courier New" w:cs="Courier New"/>
          <w:sz w:val="20"/>
        </w:rPr>
        <w:tab/>
        <w:t>Name: Stacy Shelton</w:t>
      </w:r>
      <w:r w:rsidRPr="0009663A">
        <w:rPr>
          <w:rFonts w:ascii="Courier New" w:eastAsia="Courier New" w:hAnsi="Courier New" w:cs="Courier New"/>
          <w:sz w:val="20"/>
        </w:rPr>
        <w:tab/>
        <w:t>Desc: talisman</w:t>
      </w:r>
    </w:p>
    <w:p w14:paraId="361BC73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0xa43 RID: 0xa43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S.Wright</w:t>
      </w:r>
      <w:proofErr w:type="spellEnd"/>
      <w:r w:rsidRPr="0009663A">
        <w:rPr>
          <w:rFonts w:ascii="Courier New" w:eastAsia="Courier New" w:hAnsi="Courier New" w:cs="Courier New"/>
          <w:sz w:val="20"/>
        </w:rPr>
        <w:tab/>
        <w:t>Name: Stanley Wright</w:t>
      </w:r>
      <w:r w:rsidRPr="0009663A">
        <w:rPr>
          <w:rFonts w:ascii="Courier New" w:eastAsia="Courier New" w:hAnsi="Courier New" w:cs="Courier New"/>
          <w:sz w:val="20"/>
        </w:rPr>
        <w:tab/>
        <w:t xml:space="preserve">Desc: </w:t>
      </w:r>
      <w:proofErr w:type="spellStart"/>
      <w:r w:rsidRPr="0009663A">
        <w:rPr>
          <w:rFonts w:ascii="Courier New" w:eastAsia="Courier New" w:hAnsi="Courier New" w:cs="Courier New"/>
          <w:sz w:val="20"/>
        </w:rPr>
        <w:t>til</w:t>
      </w:r>
      <w:proofErr w:type="spellEnd"/>
    </w:p>
    <w:p w14:paraId="62B69EC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0xa38 RID: 0xa38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T.Fuller</w:t>
      </w:r>
      <w:proofErr w:type="spellEnd"/>
      <w:r w:rsidRPr="0009663A">
        <w:rPr>
          <w:rFonts w:ascii="Courier New" w:eastAsia="Courier New" w:hAnsi="Courier New" w:cs="Courier New"/>
          <w:sz w:val="20"/>
        </w:rPr>
        <w:tab/>
        <w:t>Name: Tina Fuller</w:t>
      </w:r>
      <w:r w:rsidRPr="0009663A">
        <w:rPr>
          <w:rFonts w:ascii="Courier New" w:eastAsia="Courier New" w:hAnsi="Courier New" w:cs="Courier New"/>
          <w:sz w:val="20"/>
        </w:rPr>
        <w:tab/>
        <w:t>Desc: working</w:t>
      </w:r>
    </w:p>
    <w:p w14:paraId="12F57C8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0xa30 RID: 0xa30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T.Oliver</w:t>
      </w:r>
      <w:proofErr w:type="spellEnd"/>
      <w:r w:rsidRPr="0009663A">
        <w:rPr>
          <w:rFonts w:ascii="Courier New" w:eastAsia="Courier New" w:hAnsi="Courier New" w:cs="Courier New"/>
          <w:sz w:val="20"/>
        </w:rPr>
        <w:tab/>
        <w:t>Name: Tommie Oliver</w:t>
      </w:r>
      <w:r w:rsidRPr="0009663A">
        <w:rPr>
          <w:rFonts w:ascii="Courier New" w:eastAsia="Courier New" w:hAnsi="Courier New" w:cs="Courier New"/>
          <w:sz w:val="20"/>
        </w:rPr>
        <w:tab/>
        <w:t xml:space="preserve">Desc: </w:t>
      </w:r>
      <w:proofErr w:type="spellStart"/>
      <w:r w:rsidRPr="0009663A">
        <w:rPr>
          <w:rFonts w:ascii="Courier New" w:eastAsia="Courier New" w:hAnsi="Courier New" w:cs="Courier New"/>
          <w:sz w:val="20"/>
        </w:rPr>
        <w:t>bucketfull</w:t>
      </w:r>
      <w:proofErr w:type="spellEnd"/>
    </w:p>
    <w:p w14:paraId="6EB6164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0x455 RID: 0x455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0x00000a10 Account: test</w:t>
      </w:r>
      <w:r w:rsidRPr="0009663A">
        <w:rPr>
          <w:rFonts w:ascii="Courier New" w:eastAsia="Courier New" w:hAnsi="Courier New" w:cs="Courier New"/>
          <w:sz w:val="20"/>
        </w:rPr>
        <w:tab/>
        <w:t>Name: Test account</w:t>
      </w:r>
      <w:r w:rsidRPr="0009663A">
        <w:rPr>
          <w:rFonts w:ascii="Courier New" w:eastAsia="Courier New" w:hAnsi="Courier New" w:cs="Courier New"/>
          <w:sz w:val="20"/>
        </w:rPr>
        <w:tab/>
        <w:t>Desc: (null)</w:t>
      </w:r>
    </w:p>
    <w:p w14:paraId="5A81DBE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0xa2a RID: 0xa2a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V.Nelson</w:t>
      </w:r>
      <w:proofErr w:type="spellEnd"/>
      <w:r w:rsidRPr="0009663A">
        <w:rPr>
          <w:rFonts w:ascii="Courier New" w:eastAsia="Courier New" w:hAnsi="Courier New" w:cs="Courier New"/>
          <w:sz w:val="20"/>
        </w:rPr>
        <w:tab/>
        <w:t>Name: Viola Nelson</w:t>
      </w:r>
      <w:r w:rsidRPr="0009663A">
        <w:rPr>
          <w:rFonts w:ascii="Courier New" w:eastAsia="Courier New" w:hAnsi="Courier New" w:cs="Courier New"/>
          <w:sz w:val="20"/>
        </w:rPr>
        <w:tab/>
        <w:t xml:space="preserve">Desc: </w:t>
      </w:r>
      <w:proofErr w:type="spellStart"/>
      <w:r w:rsidRPr="0009663A">
        <w:rPr>
          <w:rFonts w:ascii="Courier New" w:eastAsia="Courier New" w:hAnsi="Courier New" w:cs="Courier New"/>
          <w:sz w:val="20"/>
        </w:rPr>
        <w:t>sawbelly</w:t>
      </w:r>
      <w:proofErr w:type="spellEnd"/>
    </w:p>
    <w:p w14:paraId="42DE815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0xa2d RID: 0xa2d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W.Holt</w:t>
      </w:r>
      <w:proofErr w:type="spellEnd"/>
      <w:r w:rsidRPr="0009663A">
        <w:rPr>
          <w:rFonts w:ascii="Courier New" w:eastAsia="Courier New" w:hAnsi="Courier New" w:cs="Courier New"/>
          <w:sz w:val="20"/>
        </w:rPr>
        <w:tab/>
        <w:t>Name: Wilbur Holt</w:t>
      </w:r>
      <w:r w:rsidRPr="0009663A">
        <w:rPr>
          <w:rFonts w:ascii="Courier New" w:eastAsia="Courier New" w:hAnsi="Courier New" w:cs="Courier New"/>
          <w:sz w:val="20"/>
        </w:rPr>
        <w:tab/>
        <w:t>Desc: Replication Account</w:t>
      </w:r>
    </w:p>
    <w:p w14:paraId="6D14BE9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0xa36 RID: 0xa36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W.Wolfe</w:t>
      </w:r>
      <w:proofErr w:type="spellEnd"/>
      <w:r w:rsidRPr="0009663A">
        <w:rPr>
          <w:rFonts w:ascii="Courier New" w:eastAsia="Courier New" w:hAnsi="Courier New" w:cs="Courier New"/>
          <w:sz w:val="20"/>
        </w:rPr>
        <w:tab/>
        <w:t>Name: Woodrow Wolfe</w:t>
      </w:r>
      <w:r w:rsidRPr="0009663A">
        <w:rPr>
          <w:rFonts w:ascii="Courier New" w:eastAsia="Courier New" w:hAnsi="Courier New" w:cs="Courier New"/>
          <w:sz w:val="20"/>
        </w:rPr>
        <w:tab/>
        <w:t>Desc: new</w:t>
      </w:r>
    </w:p>
    <w:p w14:paraId="4FDFCA5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index: 0xa35 RID: 0xa35 </w:t>
      </w:r>
      <w:proofErr w:type="spellStart"/>
      <w:r w:rsidRPr="0009663A">
        <w:rPr>
          <w:rFonts w:ascii="Courier New" w:eastAsia="Courier New" w:hAnsi="Courier New" w:cs="Courier New"/>
          <w:sz w:val="20"/>
        </w:rPr>
        <w:t>acb</w:t>
      </w:r>
      <w:proofErr w:type="spellEnd"/>
      <w:r w:rsidRPr="0009663A">
        <w:rPr>
          <w:rFonts w:ascii="Courier New" w:eastAsia="Courier New" w:hAnsi="Courier New" w:cs="Courier New"/>
          <w:sz w:val="20"/>
        </w:rPr>
        <w:t xml:space="preserve">: 0x00000210 Account: </w:t>
      </w:r>
      <w:proofErr w:type="spellStart"/>
      <w:r w:rsidRPr="0009663A">
        <w:rPr>
          <w:rFonts w:ascii="Courier New" w:eastAsia="Courier New" w:hAnsi="Courier New" w:cs="Courier New"/>
          <w:sz w:val="20"/>
        </w:rPr>
        <w:t>Y.Marshall</w:t>
      </w:r>
      <w:proofErr w:type="spellEnd"/>
      <w:r w:rsidRPr="0009663A">
        <w:rPr>
          <w:rFonts w:ascii="Courier New" w:eastAsia="Courier New" w:hAnsi="Courier New" w:cs="Courier New"/>
          <w:sz w:val="20"/>
        </w:rPr>
        <w:tab/>
        <w:t>Name: Yvette Marshall</w:t>
      </w:r>
      <w:r w:rsidRPr="0009663A">
        <w:rPr>
          <w:rFonts w:ascii="Courier New" w:eastAsia="Courier New" w:hAnsi="Courier New" w:cs="Courier New"/>
          <w:sz w:val="20"/>
        </w:rPr>
        <w:tab/>
        <w:t>Desc: nearby</w:t>
      </w:r>
    </w:p>
    <w:p w14:paraId="57617930" w14:textId="77777777" w:rsidR="0009663A" w:rsidRPr="0009663A" w:rsidRDefault="0009663A" w:rsidP="0009663A">
      <w:pPr>
        <w:spacing w:after="1" w:line="260" w:lineRule="auto"/>
        <w:ind w:left="-5" w:right="1119"/>
        <w:rPr>
          <w:rFonts w:ascii="Courier New" w:eastAsia="Courier New" w:hAnsi="Courier New" w:cs="Courier New"/>
          <w:sz w:val="20"/>
        </w:rPr>
      </w:pPr>
    </w:p>
    <w:p w14:paraId="517318A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user:[Administrator] rid:[0x1f4]</w:t>
      </w:r>
    </w:p>
    <w:p w14:paraId="4784AB6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user:[Guest] rid:[0x1f5]</w:t>
      </w:r>
    </w:p>
    <w:p w14:paraId="47B19E1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krbtgt</w:t>
      </w:r>
      <w:proofErr w:type="spellEnd"/>
      <w:r w:rsidRPr="0009663A">
        <w:rPr>
          <w:rFonts w:ascii="Courier New" w:eastAsia="Courier New" w:hAnsi="Courier New" w:cs="Courier New"/>
          <w:sz w:val="20"/>
        </w:rPr>
        <w:t>] rid:[0x1f6]</w:t>
      </w:r>
    </w:p>
    <w:p w14:paraId="040A86E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user:[test] rid:[0x455]</w:t>
      </w:r>
    </w:p>
    <w:p w14:paraId="22E5849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K.Thompson</w:t>
      </w:r>
      <w:proofErr w:type="spellEnd"/>
      <w:r w:rsidRPr="0009663A">
        <w:rPr>
          <w:rFonts w:ascii="Courier New" w:eastAsia="Courier New" w:hAnsi="Courier New" w:cs="Courier New"/>
          <w:sz w:val="20"/>
        </w:rPr>
        <w:t>] rid:[0xa29]</w:t>
      </w:r>
    </w:p>
    <w:p w14:paraId="5A1C4B5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V.Nelson</w:t>
      </w:r>
      <w:proofErr w:type="spellEnd"/>
      <w:r w:rsidRPr="0009663A">
        <w:rPr>
          <w:rFonts w:ascii="Courier New" w:eastAsia="Courier New" w:hAnsi="Courier New" w:cs="Courier New"/>
          <w:sz w:val="20"/>
        </w:rPr>
        <w:t>] rid:[0xa2a]</w:t>
      </w:r>
    </w:p>
    <w:p w14:paraId="0A82B16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L.Gill</w:t>
      </w:r>
      <w:proofErr w:type="spellEnd"/>
      <w:r w:rsidRPr="0009663A">
        <w:rPr>
          <w:rFonts w:ascii="Courier New" w:eastAsia="Courier New" w:hAnsi="Courier New" w:cs="Courier New"/>
          <w:sz w:val="20"/>
        </w:rPr>
        <w:t>] rid:[0xa2b]</w:t>
      </w:r>
    </w:p>
    <w:p w14:paraId="52DBA43D"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N.May</w:t>
      </w:r>
      <w:proofErr w:type="spellEnd"/>
      <w:r w:rsidRPr="0009663A">
        <w:rPr>
          <w:rFonts w:ascii="Courier New" w:eastAsia="Courier New" w:hAnsi="Courier New" w:cs="Courier New"/>
          <w:sz w:val="20"/>
        </w:rPr>
        <w:t>] rid:[0xa2c]</w:t>
      </w:r>
    </w:p>
    <w:p w14:paraId="4F38955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W.Holt</w:t>
      </w:r>
      <w:proofErr w:type="spellEnd"/>
      <w:r w:rsidRPr="0009663A">
        <w:rPr>
          <w:rFonts w:ascii="Courier New" w:eastAsia="Courier New" w:hAnsi="Courier New" w:cs="Courier New"/>
          <w:sz w:val="20"/>
        </w:rPr>
        <w:t>] rid:[0xa2d]</w:t>
      </w:r>
    </w:p>
    <w:p w14:paraId="48C735D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J.Wheeler</w:t>
      </w:r>
      <w:proofErr w:type="spellEnd"/>
      <w:r w:rsidRPr="0009663A">
        <w:rPr>
          <w:rFonts w:ascii="Courier New" w:eastAsia="Courier New" w:hAnsi="Courier New" w:cs="Courier New"/>
          <w:sz w:val="20"/>
        </w:rPr>
        <w:t>] rid:[0xa2e]</w:t>
      </w:r>
    </w:p>
    <w:p w14:paraId="1D69CBF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F.Payne</w:t>
      </w:r>
      <w:proofErr w:type="spellEnd"/>
      <w:r w:rsidRPr="0009663A">
        <w:rPr>
          <w:rFonts w:ascii="Courier New" w:eastAsia="Courier New" w:hAnsi="Courier New" w:cs="Courier New"/>
          <w:sz w:val="20"/>
        </w:rPr>
        <w:t>] rid:[0xa2f]</w:t>
      </w:r>
    </w:p>
    <w:p w14:paraId="7EC22EB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T.Oliver</w:t>
      </w:r>
      <w:proofErr w:type="spellEnd"/>
      <w:r w:rsidRPr="0009663A">
        <w:rPr>
          <w:rFonts w:ascii="Courier New" w:eastAsia="Courier New" w:hAnsi="Courier New" w:cs="Courier New"/>
          <w:sz w:val="20"/>
        </w:rPr>
        <w:t>] rid:[0xa30]</w:t>
      </w:r>
    </w:p>
    <w:p w14:paraId="7A875C4D"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J.Poole</w:t>
      </w:r>
      <w:proofErr w:type="spellEnd"/>
      <w:r w:rsidRPr="0009663A">
        <w:rPr>
          <w:rFonts w:ascii="Courier New" w:eastAsia="Courier New" w:hAnsi="Courier New" w:cs="Courier New"/>
          <w:sz w:val="20"/>
        </w:rPr>
        <w:t>] rid:[0xa31]</w:t>
      </w:r>
    </w:p>
    <w:p w14:paraId="35ECE1C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N.Wells</w:t>
      </w:r>
      <w:proofErr w:type="spellEnd"/>
      <w:r w:rsidRPr="0009663A">
        <w:rPr>
          <w:rFonts w:ascii="Courier New" w:eastAsia="Courier New" w:hAnsi="Courier New" w:cs="Courier New"/>
          <w:sz w:val="20"/>
        </w:rPr>
        <w:t>] rid:[0xa32]</w:t>
      </w:r>
    </w:p>
    <w:p w14:paraId="5B9F114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N.Hogan</w:t>
      </w:r>
      <w:proofErr w:type="spellEnd"/>
      <w:r w:rsidRPr="0009663A">
        <w:rPr>
          <w:rFonts w:ascii="Courier New" w:eastAsia="Courier New" w:hAnsi="Courier New" w:cs="Courier New"/>
          <w:sz w:val="20"/>
        </w:rPr>
        <w:t>] rid:[0xa33]</w:t>
      </w:r>
    </w:p>
    <w:p w14:paraId="00666CD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M.Adams</w:t>
      </w:r>
      <w:proofErr w:type="spellEnd"/>
      <w:r w:rsidRPr="0009663A">
        <w:rPr>
          <w:rFonts w:ascii="Courier New" w:eastAsia="Courier New" w:hAnsi="Courier New" w:cs="Courier New"/>
          <w:sz w:val="20"/>
        </w:rPr>
        <w:t>] rid:[0xa34]</w:t>
      </w:r>
    </w:p>
    <w:p w14:paraId="7469653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Y.Marshall</w:t>
      </w:r>
      <w:proofErr w:type="spellEnd"/>
      <w:r w:rsidRPr="0009663A">
        <w:rPr>
          <w:rFonts w:ascii="Courier New" w:eastAsia="Courier New" w:hAnsi="Courier New" w:cs="Courier New"/>
          <w:sz w:val="20"/>
        </w:rPr>
        <w:t>] rid:[0xa35]</w:t>
      </w:r>
    </w:p>
    <w:p w14:paraId="0A5CE04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lastRenderedPageBreak/>
        <w:t>user:[</w:t>
      </w:r>
      <w:proofErr w:type="spellStart"/>
      <w:r w:rsidRPr="0009663A">
        <w:rPr>
          <w:rFonts w:ascii="Courier New" w:eastAsia="Courier New" w:hAnsi="Courier New" w:cs="Courier New"/>
          <w:sz w:val="20"/>
        </w:rPr>
        <w:t>W.Wolfe</w:t>
      </w:r>
      <w:proofErr w:type="spellEnd"/>
      <w:r w:rsidRPr="0009663A">
        <w:rPr>
          <w:rFonts w:ascii="Courier New" w:eastAsia="Courier New" w:hAnsi="Courier New" w:cs="Courier New"/>
          <w:sz w:val="20"/>
        </w:rPr>
        <w:t>] rid:[0xa36]</w:t>
      </w:r>
    </w:p>
    <w:p w14:paraId="2814B7D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A.Kennedy</w:t>
      </w:r>
      <w:proofErr w:type="spellEnd"/>
      <w:r w:rsidRPr="0009663A">
        <w:rPr>
          <w:rFonts w:ascii="Courier New" w:eastAsia="Courier New" w:hAnsi="Courier New" w:cs="Courier New"/>
          <w:sz w:val="20"/>
        </w:rPr>
        <w:t>] rid:[0xa37]</w:t>
      </w:r>
    </w:p>
    <w:p w14:paraId="3DDEA2B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T.Fuller</w:t>
      </w:r>
      <w:proofErr w:type="spellEnd"/>
      <w:r w:rsidRPr="0009663A">
        <w:rPr>
          <w:rFonts w:ascii="Courier New" w:eastAsia="Courier New" w:hAnsi="Courier New" w:cs="Courier New"/>
          <w:sz w:val="20"/>
        </w:rPr>
        <w:t>] rid:[0xa38]</w:t>
      </w:r>
    </w:p>
    <w:p w14:paraId="2114B22D"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L.Washington</w:t>
      </w:r>
      <w:proofErr w:type="spellEnd"/>
      <w:r w:rsidRPr="0009663A">
        <w:rPr>
          <w:rFonts w:ascii="Courier New" w:eastAsia="Courier New" w:hAnsi="Courier New" w:cs="Courier New"/>
          <w:sz w:val="20"/>
        </w:rPr>
        <w:t>] rid:[0xa39]</w:t>
      </w:r>
    </w:p>
    <w:p w14:paraId="3204399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S.Shelton</w:t>
      </w:r>
      <w:proofErr w:type="spellEnd"/>
      <w:r w:rsidRPr="0009663A">
        <w:rPr>
          <w:rFonts w:ascii="Courier New" w:eastAsia="Courier New" w:hAnsi="Courier New" w:cs="Courier New"/>
          <w:sz w:val="20"/>
        </w:rPr>
        <w:t>] rid:[0xa3a]</w:t>
      </w:r>
    </w:p>
    <w:p w14:paraId="67216BF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J.Farmer</w:t>
      </w:r>
      <w:proofErr w:type="spellEnd"/>
      <w:r w:rsidRPr="0009663A">
        <w:rPr>
          <w:rFonts w:ascii="Courier New" w:eastAsia="Courier New" w:hAnsi="Courier New" w:cs="Courier New"/>
          <w:sz w:val="20"/>
        </w:rPr>
        <w:t>] rid:[0xa3b]</w:t>
      </w:r>
    </w:p>
    <w:p w14:paraId="0838632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M.Paul</w:t>
      </w:r>
      <w:proofErr w:type="spellEnd"/>
      <w:r w:rsidRPr="0009663A">
        <w:rPr>
          <w:rFonts w:ascii="Courier New" w:eastAsia="Courier New" w:hAnsi="Courier New" w:cs="Courier New"/>
          <w:sz w:val="20"/>
        </w:rPr>
        <w:t>] rid:[0xa3c]</w:t>
      </w:r>
    </w:p>
    <w:p w14:paraId="763FFF3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B.Wong</w:t>
      </w:r>
      <w:proofErr w:type="spellEnd"/>
      <w:r w:rsidRPr="0009663A">
        <w:rPr>
          <w:rFonts w:ascii="Courier New" w:eastAsia="Courier New" w:hAnsi="Courier New" w:cs="Courier New"/>
          <w:sz w:val="20"/>
        </w:rPr>
        <w:t>] rid:[0xa3d]</w:t>
      </w:r>
    </w:p>
    <w:p w14:paraId="102EE87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D.Ford</w:t>
      </w:r>
      <w:proofErr w:type="spellEnd"/>
      <w:r w:rsidRPr="0009663A">
        <w:rPr>
          <w:rFonts w:ascii="Courier New" w:eastAsia="Courier New" w:hAnsi="Courier New" w:cs="Courier New"/>
          <w:sz w:val="20"/>
        </w:rPr>
        <w:t>] rid:[0xa3e]</w:t>
      </w:r>
    </w:p>
    <w:p w14:paraId="72986D3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M.Daniel</w:t>
      </w:r>
      <w:proofErr w:type="spellEnd"/>
      <w:r w:rsidRPr="0009663A">
        <w:rPr>
          <w:rFonts w:ascii="Courier New" w:eastAsia="Courier New" w:hAnsi="Courier New" w:cs="Courier New"/>
          <w:sz w:val="20"/>
        </w:rPr>
        <w:t>] rid:[0xa3f]</w:t>
      </w:r>
    </w:p>
    <w:p w14:paraId="5CA22D2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D.Brooks</w:t>
      </w:r>
      <w:proofErr w:type="spellEnd"/>
      <w:r w:rsidRPr="0009663A">
        <w:rPr>
          <w:rFonts w:ascii="Courier New" w:eastAsia="Courier New" w:hAnsi="Courier New" w:cs="Courier New"/>
          <w:sz w:val="20"/>
        </w:rPr>
        <w:t>] rid:[0xa40]</w:t>
      </w:r>
    </w:p>
    <w:p w14:paraId="54ABBD5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B.Rice</w:t>
      </w:r>
      <w:proofErr w:type="spellEnd"/>
      <w:r w:rsidRPr="0009663A">
        <w:rPr>
          <w:rFonts w:ascii="Courier New" w:eastAsia="Courier New" w:hAnsi="Courier New" w:cs="Courier New"/>
          <w:sz w:val="20"/>
        </w:rPr>
        <w:t>] rid:[0xa41]</w:t>
      </w:r>
    </w:p>
    <w:p w14:paraId="5B8B699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P.Powers</w:t>
      </w:r>
      <w:proofErr w:type="spellEnd"/>
      <w:r w:rsidRPr="0009663A">
        <w:rPr>
          <w:rFonts w:ascii="Courier New" w:eastAsia="Courier New" w:hAnsi="Courier New" w:cs="Courier New"/>
          <w:sz w:val="20"/>
        </w:rPr>
        <w:t>] rid:[0xa42]</w:t>
      </w:r>
    </w:p>
    <w:p w14:paraId="0E5F1F3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S.Wright</w:t>
      </w:r>
      <w:proofErr w:type="spellEnd"/>
      <w:r w:rsidRPr="0009663A">
        <w:rPr>
          <w:rFonts w:ascii="Courier New" w:eastAsia="Courier New" w:hAnsi="Courier New" w:cs="Courier New"/>
          <w:sz w:val="20"/>
        </w:rPr>
        <w:t>] rid:[0xa43]</w:t>
      </w:r>
    </w:p>
    <w:p w14:paraId="723DA53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L.Williamson</w:t>
      </w:r>
      <w:proofErr w:type="spellEnd"/>
      <w:r w:rsidRPr="0009663A">
        <w:rPr>
          <w:rFonts w:ascii="Courier New" w:eastAsia="Courier New" w:hAnsi="Courier New" w:cs="Courier New"/>
          <w:sz w:val="20"/>
        </w:rPr>
        <w:t>] rid:[0xa44]</w:t>
      </w:r>
    </w:p>
    <w:p w14:paraId="41F85B8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G.Malone</w:t>
      </w:r>
      <w:proofErr w:type="spellEnd"/>
      <w:r w:rsidRPr="0009663A">
        <w:rPr>
          <w:rFonts w:ascii="Courier New" w:eastAsia="Courier New" w:hAnsi="Courier New" w:cs="Courier New"/>
          <w:sz w:val="20"/>
        </w:rPr>
        <w:t>] rid:[0xa45]</w:t>
      </w:r>
    </w:p>
    <w:p w14:paraId="6FDCA34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M.Harrington</w:t>
      </w:r>
      <w:proofErr w:type="spellEnd"/>
      <w:r w:rsidRPr="0009663A">
        <w:rPr>
          <w:rFonts w:ascii="Courier New" w:eastAsia="Courier New" w:hAnsi="Courier New" w:cs="Courier New"/>
          <w:sz w:val="20"/>
        </w:rPr>
        <w:t>] rid:[0xa46]</w:t>
      </w:r>
    </w:p>
    <w:p w14:paraId="7E700AE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H.Mclaughlin</w:t>
      </w:r>
      <w:proofErr w:type="spellEnd"/>
      <w:r w:rsidRPr="0009663A">
        <w:rPr>
          <w:rFonts w:ascii="Courier New" w:eastAsia="Courier New" w:hAnsi="Courier New" w:cs="Courier New"/>
          <w:sz w:val="20"/>
        </w:rPr>
        <w:t>] rid:[0xa47]</w:t>
      </w:r>
    </w:p>
    <w:p w14:paraId="2B5FC19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G.Turner</w:t>
      </w:r>
      <w:proofErr w:type="spellEnd"/>
      <w:r w:rsidRPr="0009663A">
        <w:rPr>
          <w:rFonts w:ascii="Courier New" w:eastAsia="Courier New" w:hAnsi="Courier New" w:cs="Courier New"/>
          <w:sz w:val="20"/>
        </w:rPr>
        <w:t>] rid:[0xa48]</w:t>
      </w:r>
    </w:p>
    <w:p w14:paraId="1392D78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P.Rodriquez</w:t>
      </w:r>
      <w:proofErr w:type="spellEnd"/>
      <w:r w:rsidRPr="0009663A">
        <w:rPr>
          <w:rFonts w:ascii="Courier New" w:eastAsia="Courier New" w:hAnsi="Courier New" w:cs="Courier New"/>
          <w:sz w:val="20"/>
        </w:rPr>
        <w:t>] rid:[0xa49]</w:t>
      </w:r>
    </w:p>
    <w:p w14:paraId="03636B2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L.Thornton</w:t>
      </w:r>
      <w:proofErr w:type="spellEnd"/>
      <w:r w:rsidRPr="0009663A">
        <w:rPr>
          <w:rFonts w:ascii="Courier New" w:eastAsia="Courier New" w:hAnsi="Courier New" w:cs="Courier New"/>
          <w:sz w:val="20"/>
        </w:rPr>
        <w:t>] rid:[0xa4a]</w:t>
      </w:r>
    </w:p>
    <w:p w14:paraId="18127C7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D.Murray</w:t>
      </w:r>
      <w:proofErr w:type="spellEnd"/>
      <w:r w:rsidRPr="0009663A">
        <w:rPr>
          <w:rFonts w:ascii="Courier New" w:eastAsia="Courier New" w:hAnsi="Courier New" w:cs="Courier New"/>
          <w:sz w:val="20"/>
        </w:rPr>
        <w:t>] rid:[0xa4b]</w:t>
      </w:r>
    </w:p>
    <w:p w14:paraId="183E2ED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A.Peters</w:t>
      </w:r>
      <w:proofErr w:type="spellEnd"/>
      <w:r w:rsidRPr="0009663A">
        <w:rPr>
          <w:rFonts w:ascii="Courier New" w:eastAsia="Courier New" w:hAnsi="Courier New" w:cs="Courier New"/>
          <w:sz w:val="20"/>
        </w:rPr>
        <w:t>] rid:[0xa4c]</w:t>
      </w:r>
    </w:p>
    <w:p w14:paraId="24978B6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M.Padilla</w:t>
      </w:r>
      <w:proofErr w:type="spellEnd"/>
      <w:r w:rsidRPr="0009663A">
        <w:rPr>
          <w:rFonts w:ascii="Courier New" w:eastAsia="Courier New" w:hAnsi="Courier New" w:cs="Courier New"/>
          <w:sz w:val="20"/>
        </w:rPr>
        <w:t>] rid:[0xa4d]</w:t>
      </w:r>
    </w:p>
    <w:p w14:paraId="64CBC91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J.Becker</w:t>
      </w:r>
      <w:proofErr w:type="spellEnd"/>
      <w:r w:rsidRPr="0009663A">
        <w:rPr>
          <w:rFonts w:ascii="Courier New" w:eastAsia="Courier New" w:hAnsi="Courier New" w:cs="Courier New"/>
          <w:sz w:val="20"/>
        </w:rPr>
        <w:t>] rid:[0xa4e]</w:t>
      </w:r>
    </w:p>
    <w:p w14:paraId="78EDFC3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K.Perkins</w:t>
      </w:r>
      <w:proofErr w:type="spellEnd"/>
      <w:r w:rsidRPr="0009663A">
        <w:rPr>
          <w:rFonts w:ascii="Courier New" w:eastAsia="Courier New" w:hAnsi="Courier New" w:cs="Courier New"/>
          <w:sz w:val="20"/>
        </w:rPr>
        <w:t>] rid:[0xa4f]</w:t>
      </w:r>
    </w:p>
    <w:p w14:paraId="5CF20F7D"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M.Murphy</w:t>
      </w:r>
      <w:proofErr w:type="spellEnd"/>
      <w:r w:rsidRPr="0009663A">
        <w:rPr>
          <w:rFonts w:ascii="Courier New" w:eastAsia="Courier New" w:hAnsi="Courier New" w:cs="Courier New"/>
          <w:sz w:val="20"/>
        </w:rPr>
        <w:t>] rid:[0xa50]</w:t>
      </w:r>
    </w:p>
    <w:p w14:paraId="4D49271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S.Higgins</w:t>
      </w:r>
      <w:proofErr w:type="spellEnd"/>
      <w:r w:rsidRPr="0009663A">
        <w:rPr>
          <w:rFonts w:ascii="Courier New" w:eastAsia="Courier New" w:hAnsi="Courier New" w:cs="Courier New"/>
          <w:sz w:val="20"/>
        </w:rPr>
        <w:t>] rid:[0xa51]</w:t>
      </w:r>
    </w:p>
    <w:p w14:paraId="0A6E9BA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B.Lewis</w:t>
      </w:r>
      <w:proofErr w:type="spellEnd"/>
      <w:r w:rsidRPr="0009663A">
        <w:rPr>
          <w:rFonts w:ascii="Courier New" w:eastAsia="Courier New" w:hAnsi="Courier New" w:cs="Courier New"/>
          <w:sz w:val="20"/>
        </w:rPr>
        <w:t>] rid:[0xa52]</w:t>
      </w:r>
    </w:p>
    <w:p w14:paraId="5055B21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F.Sanders</w:t>
      </w:r>
      <w:proofErr w:type="spellEnd"/>
      <w:r w:rsidRPr="0009663A">
        <w:rPr>
          <w:rFonts w:ascii="Courier New" w:eastAsia="Courier New" w:hAnsi="Courier New" w:cs="Courier New"/>
          <w:sz w:val="20"/>
        </w:rPr>
        <w:t>] rid:[0xa53]</w:t>
      </w:r>
    </w:p>
    <w:p w14:paraId="029D786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R.Soto</w:t>
      </w:r>
      <w:proofErr w:type="spellEnd"/>
      <w:r w:rsidRPr="0009663A">
        <w:rPr>
          <w:rFonts w:ascii="Courier New" w:eastAsia="Courier New" w:hAnsi="Courier New" w:cs="Courier New"/>
          <w:sz w:val="20"/>
        </w:rPr>
        <w:t>] rid:[0xa54]</w:t>
      </w:r>
    </w:p>
    <w:p w14:paraId="6E2066F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I.Robinson</w:t>
      </w:r>
      <w:proofErr w:type="spellEnd"/>
      <w:r w:rsidRPr="0009663A">
        <w:rPr>
          <w:rFonts w:ascii="Courier New" w:eastAsia="Courier New" w:hAnsi="Courier New" w:cs="Courier New"/>
          <w:sz w:val="20"/>
        </w:rPr>
        <w:t>] rid:[0xa55]</w:t>
      </w:r>
    </w:p>
    <w:p w14:paraId="6C1B45B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B.Yates</w:t>
      </w:r>
      <w:proofErr w:type="spellEnd"/>
      <w:r w:rsidRPr="0009663A">
        <w:rPr>
          <w:rFonts w:ascii="Courier New" w:eastAsia="Courier New" w:hAnsi="Courier New" w:cs="Courier New"/>
          <w:sz w:val="20"/>
        </w:rPr>
        <w:t>] rid:[0xa56]</w:t>
      </w:r>
    </w:p>
    <w:p w14:paraId="6D4E2D3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E.Frazier</w:t>
      </w:r>
      <w:proofErr w:type="spellEnd"/>
      <w:r w:rsidRPr="0009663A">
        <w:rPr>
          <w:rFonts w:ascii="Courier New" w:eastAsia="Courier New" w:hAnsi="Courier New" w:cs="Courier New"/>
          <w:sz w:val="20"/>
        </w:rPr>
        <w:t>] rid:[0xa57]</w:t>
      </w:r>
    </w:p>
    <w:p w14:paraId="6B293F3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G.Francis</w:t>
      </w:r>
      <w:proofErr w:type="spellEnd"/>
      <w:r w:rsidRPr="0009663A">
        <w:rPr>
          <w:rFonts w:ascii="Courier New" w:eastAsia="Courier New" w:hAnsi="Courier New" w:cs="Courier New"/>
          <w:sz w:val="20"/>
        </w:rPr>
        <w:t>] rid:[0xa58]</w:t>
      </w:r>
    </w:p>
    <w:p w14:paraId="286B0FA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J.Shaw</w:t>
      </w:r>
      <w:proofErr w:type="spellEnd"/>
      <w:r w:rsidRPr="0009663A">
        <w:rPr>
          <w:rFonts w:ascii="Courier New" w:eastAsia="Courier New" w:hAnsi="Courier New" w:cs="Courier New"/>
          <w:sz w:val="20"/>
        </w:rPr>
        <w:t>] rid:[0xa59]</w:t>
      </w:r>
    </w:p>
    <w:p w14:paraId="2E44381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user:[</w:t>
      </w:r>
      <w:proofErr w:type="spellStart"/>
      <w:r w:rsidRPr="0009663A">
        <w:rPr>
          <w:rFonts w:ascii="Courier New" w:eastAsia="Courier New" w:hAnsi="Courier New" w:cs="Courier New"/>
          <w:sz w:val="20"/>
        </w:rPr>
        <w:t>G.Adkins</w:t>
      </w:r>
      <w:proofErr w:type="spellEnd"/>
      <w:r w:rsidRPr="0009663A">
        <w:rPr>
          <w:rFonts w:ascii="Courier New" w:eastAsia="Courier New" w:hAnsi="Courier New" w:cs="Courier New"/>
          <w:sz w:val="20"/>
        </w:rPr>
        <w:t>] rid:[0xa5a]</w:t>
      </w:r>
    </w:p>
    <w:p w14:paraId="0A28633C" w14:textId="77777777" w:rsidR="0009663A" w:rsidRPr="0009663A" w:rsidRDefault="0009663A" w:rsidP="0009663A">
      <w:pPr>
        <w:spacing w:after="1" w:line="260" w:lineRule="auto"/>
        <w:ind w:left="-5" w:right="1119"/>
        <w:rPr>
          <w:rFonts w:ascii="Courier New" w:eastAsia="Courier New" w:hAnsi="Courier New" w:cs="Courier New"/>
          <w:sz w:val="20"/>
        </w:rPr>
      </w:pPr>
    </w:p>
    <w:p w14:paraId="4A73B3F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[34m =================================( [0m[32mShare Enumeration on 192.168.10.1[0m[34m )=================================</w:t>
      </w:r>
    </w:p>
    <w:p w14:paraId="53CBC2ED" w14:textId="77777777" w:rsidR="0009663A" w:rsidRPr="0009663A" w:rsidRDefault="0009663A" w:rsidP="0009663A">
      <w:pPr>
        <w:spacing w:after="1" w:line="260" w:lineRule="auto"/>
        <w:ind w:left="-5" w:right="1119"/>
        <w:rPr>
          <w:rFonts w:ascii="Courier New" w:eastAsia="Courier New" w:hAnsi="Courier New" w:cs="Courier New"/>
          <w:sz w:val="20"/>
        </w:rPr>
      </w:pPr>
    </w:p>
    <w:p w14:paraId="4B01E0C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[0mdo_connect: Connection to 192.168.10.1 failed (Error NT_STATUS_RESOURCE_NAME_NOT_FOUND)</w:t>
      </w:r>
    </w:p>
    <w:p w14:paraId="2219149A" w14:textId="77777777" w:rsidR="0009663A" w:rsidRPr="0009663A" w:rsidRDefault="0009663A" w:rsidP="0009663A">
      <w:pPr>
        <w:spacing w:after="1" w:line="260" w:lineRule="auto"/>
        <w:ind w:left="-5" w:right="1119"/>
        <w:rPr>
          <w:rFonts w:ascii="Courier New" w:eastAsia="Courier New" w:hAnsi="Courier New" w:cs="Courier New"/>
          <w:sz w:val="20"/>
        </w:rPr>
      </w:pPr>
    </w:p>
    <w:p w14:paraId="3738176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r>
      <w:proofErr w:type="spellStart"/>
      <w:r w:rsidRPr="0009663A">
        <w:rPr>
          <w:rFonts w:ascii="Courier New" w:eastAsia="Courier New" w:hAnsi="Courier New" w:cs="Courier New"/>
          <w:sz w:val="20"/>
        </w:rPr>
        <w:t>Sharename</w:t>
      </w:r>
      <w:proofErr w:type="spellEnd"/>
      <w:r w:rsidRPr="0009663A">
        <w:rPr>
          <w:rFonts w:ascii="Courier New" w:eastAsia="Courier New" w:hAnsi="Courier New" w:cs="Courier New"/>
          <w:sz w:val="20"/>
        </w:rPr>
        <w:t xml:space="preserve">       Type      Comment</w:t>
      </w:r>
    </w:p>
    <w:p w14:paraId="7DE6EB3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      -------</w:t>
      </w:r>
    </w:p>
    <w:p w14:paraId="1EDA6F2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ADMIN$          Disk      Remote Admin</w:t>
      </w:r>
    </w:p>
    <w:p w14:paraId="3CE7F53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C$              Disk      Default share</w:t>
      </w:r>
    </w:p>
    <w:p w14:paraId="29B790C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xml:space="preserve">Fileshare1      Disk      </w:t>
      </w:r>
    </w:p>
    <w:p w14:paraId="023A12E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xml:space="preserve">Fileshare2      Disk      </w:t>
      </w:r>
    </w:p>
    <w:p w14:paraId="08F44EB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xml:space="preserve">HR              Disk      </w:t>
      </w:r>
    </w:p>
    <w:p w14:paraId="1F7C5C5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IPC$            IPC       Remote IPC</w:t>
      </w:r>
    </w:p>
    <w:p w14:paraId="00EF0CE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lastRenderedPageBreak/>
        <w:tab/>
        <w:t xml:space="preserve">NETLOGON        Disk      Logon server share </w:t>
      </w:r>
    </w:p>
    <w:p w14:paraId="6DCEB0F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xml:space="preserve">Resources       Disk      </w:t>
      </w:r>
    </w:p>
    <w:p w14:paraId="2D67573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xml:space="preserve">SYSVOL          Disk      Logon server share </w:t>
      </w:r>
    </w:p>
    <w:p w14:paraId="7089F38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xml:space="preserve">SYSVOL2         Disk      </w:t>
      </w:r>
    </w:p>
    <w:p w14:paraId="7751843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Reconnecting with SMB1 for workgroup listing.</w:t>
      </w:r>
    </w:p>
    <w:p w14:paraId="0D4A5F7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Unable to connect with SMB1 -- no workgroup available</w:t>
      </w:r>
    </w:p>
    <w:p w14:paraId="793C38B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16585C9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[0m[32mAttempting to map shares on 192.168.10.1</w:t>
      </w:r>
    </w:p>
    <w:p w14:paraId="56E59307" w14:textId="77777777" w:rsidR="0009663A" w:rsidRPr="0009663A" w:rsidRDefault="0009663A" w:rsidP="0009663A">
      <w:pPr>
        <w:spacing w:after="1" w:line="260" w:lineRule="auto"/>
        <w:ind w:left="-5" w:right="1119"/>
        <w:rPr>
          <w:rFonts w:ascii="Courier New" w:eastAsia="Courier New" w:hAnsi="Courier New" w:cs="Courier New"/>
          <w:sz w:val="20"/>
        </w:rPr>
      </w:pPr>
    </w:p>
    <w:p w14:paraId="404662E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[0m//192.168.10.1/ADMIN$</w:t>
      </w:r>
      <w:r w:rsidRPr="0009663A">
        <w:rPr>
          <w:rFonts w:ascii="Courier New" w:eastAsia="Courier New" w:hAnsi="Courier New" w:cs="Courier New"/>
          <w:sz w:val="20"/>
        </w:rPr>
        <w:tab/>
        <w:t>[35mMapping: [0mDENIED[35m Listing: [0mN/A[35m Writing: [0mN/A</w:t>
      </w:r>
    </w:p>
    <w:p w14:paraId="674C752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//192.168.10.1/C$</w:t>
      </w:r>
      <w:r w:rsidRPr="0009663A">
        <w:rPr>
          <w:rFonts w:ascii="Courier New" w:eastAsia="Courier New" w:hAnsi="Courier New" w:cs="Courier New"/>
          <w:sz w:val="20"/>
        </w:rPr>
        <w:tab/>
        <w:t>[35mMapping: [0mDENIED[35m Listing: [0mN/A[35m Writing: [0mN/A</w:t>
      </w:r>
    </w:p>
    <w:p w14:paraId="7B375F7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//192.168.10.1/Fileshare1</w:t>
      </w:r>
      <w:r w:rsidRPr="0009663A">
        <w:rPr>
          <w:rFonts w:ascii="Courier New" w:eastAsia="Courier New" w:hAnsi="Courier New" w:cs="Courier New"/>
          <w:sz w:val="20"/>
        </w:rPr>
        <w:tab/>
        <w:t>[35mMapping: [0mOK[35m Listing: [0mOK[35m Writing: [0mN/A</w:t>
      </w:r>
    </w:p>
    <w:p w14:paraId="165538B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//192.168.10.1/Fileshare2</w:t>
      </w:r>
      <w:r w:rsidRPr="0009663A">
        <w:rPr>
          <w:rFonts w:ascii="Courier New" w:eastAsia="Courier New" w:hAnsi="Courier New" w:cs="Courier New"/>
          <w:sz w:val="20"/>
        </w:rPr>
        <w:tab/>
        <w:t>[35mMapping: [0mOK[35m Listing: [0mOK[35m Writing: [0mN/A</w:t>
      </w:r>
    </w:p>
    <w:p w14:paraId="5E6D5CA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//192.168.10.1/HR</w:t>
      </w:r>
      <w:r w:rsidRPr="0009663A">
        <w:rPr>
          <w:rFonts w:ascii="Courier New" w:eastAsia="Courier New" w:hAnsi="Courier New" w:cs="Courier New"/>
          <w:sz w:val="20"/>
        </w:rPr>
        <w:tab/>
        <w:t>[35mMapping: [0mOK[35m Listing: [0mOK[35m Writing: [0mN/A</w:t>
      </w:r>
    </w:p>
    <w:p w14:paraId="248972C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48040D0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[E] [0m[31mCan't understand response:</w:t>
      </w:r>
    </w:p>
    <w:p w14:paraId="5E74F194" w14:textId="77777777" w:rsidR="0009663A" w:rsidRPr="0009663A" w:rsidRDefault="0009663A" w:rsidP="0009663A">
      <w:pPr>
        <w:spacing w:after="1" w:line="260" w:lineRule="auto"/>
        <w:ind w:left="-5" w:right="1119"/>
        <w:rPr>
          <w:rFonts w:ascii="Courier New" w:eastAsia="Courier New" w:hAnsi="Courier New" w:cs="Courier New"/>
          <w:sz w:val="20"/>
        </w:rPr>
      </w:pPr>
    </w:p>
    <w:p w14:paraId="4764966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[0mNT_STATUS_NO_SUCH_FILE listing \*</w:t>
      </w:r>
    </w:p>
    <w:p w14:paraId="78EACCE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//192.168.10.1/IPC$</w:t>
      </w:r>
      <w:r w:rsidRPr="0009663A">
        <w:rPr>
          <w:rFonts w:ascii="Courier New" w:eastAsia="Courier New" w:hAnsi="Courier New" w:cs="Courier New"/>
          <w:sz w:val="20"/>
        </w:rPr>
        <w:tab/>
        <w:t>[35mMapping: [0mN/A[35m Listing: [0mN/A[35m Writing: [0mN/A</w:t>
      </w:r>
    </w:p>
    <w:p w14:paraId="62C296F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//192.168.10.1/NETLOGON</w:t>
      </w:r>
      <w:r w:rsidRPr="0009663A">
        <w:rPr>
          <w:rFonts w:ascii="Courier New" w:eastAsia="Courier New" w:hAnsi="Courier New" w:cs="Courier New"/>
          <w:sz w:val="20"/>
        </w:rPr>
        <w:tab/>
        <w:t>[35mMapping: [0mOK[35m Listing: [0mOK[35m Writing: [0mN/A</w:t>
      </w:r>
    </w:p>
    <w:p w14:paraId="5E25BF9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//192.168.10.1/Resources</w:t>
      </w:r>
      <w:r w:rsidRPr="0009663A">
        <w:rPr>
          <w:rFonts w:ascii="Courier New" w:eastAsia="Courier New" w:hAnsi="Courier New" w:cs="Courier New"/>
          <w:sz w:val="20"/>
        </w:rPr>
        <w:tab/>
        <w:t>[35mMapping: [0mOK[35m Listing: [0mOK[35m Writing: [0mN/A</w:t>
      </w:r>
    </w:p>
    <w:p w14:paraId="69330EF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//192.168.10.1/SYSVOL</w:t>
      </w:r>
      <w:r w:rsidRPr="0009663A">
        <w:rPr>
          <w:rFonts w:ascii="Courier New" w:eastAsia="Courier New" w:hAnsi="Courier New" w:cs="Courier New"/>
          <w:sz w:val="20"/>
        </w:rPr>
        <w:tab/>
        <w:t>[35mMapping: [0mOK[35m Listing: [0mOK[35m Writing: [0mN/A</w:t>
      </w:r>
    </w:p>
    <w:p w14:paraId="66D20C2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//192.168.10.1/SYSVOL2</w:t>
      </w:r>
      <w:r w:rsidRPr="0009663A">
        <w:rPr>
          <w:rFonts w:ascii="Courier New" w:eastAsia="Courier New" w:hAnsi="Courier New" w:cs="Courier New"/>
          <w:sz w:val="20"/>
        </w:rPr>
        <w:tab/>
        <w:t>[35mMapping: [0mOK[35m Listing: [0mOK[35m Writing: [0mN/A</w:t>
      </w:r>
    </w:p>
    <w:p w14:paraId="2328CF4B" w14:textId="77777777" w:rsidR="0009663A" w:rsidRPr="0009663A" w:rsidRDefault="0009663A" w:rsidP="0009663A">
      <w:pPr>
        <w:spacing w:after="1" w:line="260" w:lineRule="auto"/>
        <w:ind w:left="-5" w:right="1119"/>
        <w:rPr>
          <w:rFonts w:ascii="Courier New" w:eastAsia="Courier New" w:hAnsi="Courier New" w:cs="Courier New"/>
          <w:sz w:val="20"/>
        </w:rPr>
      </w:pPr>
    </w:p>
    <w:p w14:paraId="6FA540A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[34m ============================( [0m[32mPassword Policy Information for 192.168.1</w:t>
      </w:r>
      <w:r w:rsidRPr="0009663A">
        <w:rPr>
          <w:rFonts w:ascii="Courier New" w:eastAsia="Courier New" w:hAnsi="Courier New" w:cs="Courier New"/>
          <w:sz w:val="20"/>
        </w:rPr>
        <w:tab/>
        <w:t>0.1[0m[34m )============================</w:t>
      </w:r>
    </w:p>
    <w:p w14:paraId="31ADCFF6" w14:textId="77777777" w:rsidR="0009663A" w:rsidRPr="0009663A" w:rsidRDefault="0009663A" w:rsidP="0009663A">
      <w:pPr>
        <w:spacing w:after="1" w:line="260" w:lineRule="auto"/>
        <w:ind w:left="-5" w:right="1119"/>
        <w:rPr>
          <w:rFonts w:ascii="Courier New" w:eastAsia="Courier New" w:hAnsi="Courier New" w:cs="Courier New"/>
          <w:sz w:val="20"/>
        </w:rPr>
      </w:pPr>
    </w:p>
    <w:p w14:paraId="740FD7E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w:t>
      </w:r>
    </w:p>
    <w:p w14:paraId="1EDB647C" w14:textId="77777777" w:rsidR="0009663A" w:rsidRPr="0009663A" w:rsidRDefault="0009663A" w:rsidP="0009663A">
      <w:pPr>
        <w:spacing w:after="1" w:line="260" w:lineRule="auto"/>
        <w:ind w:left="-5" w:right="1119"/>
        <w:rPr>
          <w:rFonts w:ascii="Courier New" w:eastAsia="Courier New" w:hAnsi="Courier New" w:cs="Courier New"/>
          <w:sz w:val="20"/>
        </w:rPr>
      </w:pPr>
    </w:p>
    <w:p w14:paraId="61AAA45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Attaching to 192.168.10.1 using test:test123</w:t>
      </w:r>
    </w:p>
    <w:p w14:paraId="6A6E84E6" w14:textId="77777777" w:rsidR="0009663A" w:rsidRPr="0009663A" w:rsidRDefault="0009663A" w:rsidP="0009663A">
      <w:pPr>
        <w:spacing w:after="1" w:line="260" w:lineRule="auto"/>
        <w:ind w:left="-5" w:right="1119"/>
        <w:rPr>
          <w:rFonts w:ascii="Courier New" w:eastAsia="Courier New" w:hAnsi="Courier New" w:cs="Courier New"/>
          <w:sz w:val="20"/>
        </w:rPr>
      </w:pPr>
    </w:p>
    <w:p w14:paraId="2CED64B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Trying protocol 139/SMB...</w:t>
      </w:r>
    </w:p>
    <w:p w14:paraId="2A3D8F4F" w14:textId="77777777" w:rsidR="0009663A" w:rsidRPr="0009663A" w:rsidRDefault="0009663A" w:rsidP="0009663A">
      <w:pPr>
        <w:spacing w:after="1" w:line="260" w:lineRule="auto"/>
        <w:ind w:left="-5" w:right="1119"/>
        <w:rPr>
          <w:rFonts w:ascii="Courier New" w:eastAsia="Courier New" w:hAnsi="Courier New" w:cs="Courier New"/>
          <w:sz w:val="20"/>
        </w:rPr>
      </w:pPr>
    </w:p>
    <w:p w14:paraId="16AF807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Protocol failed: Cannot request session (Called Name:192.168.10.1)</w:t>
      </w:r>
    </w:p>
    <w:p w14:paraId="65E07354" w14:textId="77777777" w:rsidR="0009663A" w:rsidRPr="0009663A" w:rsidRDefault="0009663A" w:rsidP="0009663A">
      <w:pPr>
        <w:spacing w:after="1" w:line="260" w:lineRule="auto"/>
        <w:ind w:left="-5" w:right="1119"/>
        <w:rPr>
          <w:rFonts w:ascii="Courier New" w:eastAsia="Courier New" w:hAnsi="Courier New" w:cs="Courier New"/>
          <w:sz w:val="20"/>
        </w:rPr>
      </w:pPr>
    </w:p>
    <w:p w14:paraId="6EB5416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Trying protocol 445/SMB...</w:t>
      </w:r>
    </w:p>
    <w:p w14:paraId="3A9A9E67" w14:textId="77777777" w:rsidR="0009663A" w:rsidRPr="0009663A" w:rsidRDefault="0009663A" w:rsidP="0009663A">
      <w:pPr>
        <w:spacing w:after="1" w:line="260" w:lineRule="auto"/>
        <w:ind w:left="-5" w:right="1119"/>
        <w:rPr>
          <w:rFonts w:ascii="Courier New" w:eastAsia="Courier New" w:hAnsi="Courier New" w:cs="Courier New"/>
          <w:sz w:val="20"/>
        </w:rPr>
      </w:pPr>
    </w:p>
    <w:p w14:paraId="58BB9FA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Found domain(s):</w:t>
      </w:r>
    </w:p>
    <w:p w14:paraId="30E9638D" w14:textId="77777777" w:rsidR="0009663A" w:rsidRPr="0009663A" w:rsidRDefault="0009663A" w:rsidP="0009663A">
      <w:pPr>
        <w:spacing w:after="1" w:line="260" w:lineRule="auto"/>
        <w:ind w:left="-5" w:right="1119"/>
        <w:rPr>
          <w:rFonts w:ascii="Courier New" w:eastAsia="Courier New" w:hAnsi="Courier New" w:cs="Courier New"/>
          <w:sz w:val="20"/>
        </w:rPr>
      </w:pPr>
    </w:p>
    <w:p w14:paraId="049CD87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UADCWNET</w:t>
      </w:r>
    </w:p>
    <w:p w14:paraId="10280DB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lastRenderedPageBreak/>
        <w:tab/>
        <w:t xml:space="preserve">[+] </w:t>
      </w:r>
      <w:proofErr w:type="spellStart"/>
      <w:r w:rsidRPr="0009663A">
        <w:rPr>
          <w:rFonts w:ascii="Courier New" w:eastAsia="Courier New" w:hAnsi="Courier New" w:cs="Courier New"/>
          <w:sz w:val="20"/>
        </w:rPr>
        <w:t>Builtin</w:t>
      </w:r>
      <w:proofErr w:type="spellEnd"/>
    </w:p>
    <w:p w14:paraId="6BA2F4D4" w14:textId="77777777" w:rsidR="0009663A" w:rsidRPr="0009663A" w:rsidRDefault="0009663A" w:rsidP="0009663A">
      <w:pPr>
        <w:spacing w:after="1" w:line="260" w:lineRule="auto"/>
        <w:ind w:left="-5" w:right="1119"/>
        <w:rPr>
          <w:rFonts w:ascii="Courier New" w:eastAsia="Courier New" w:hAnsi="Courier New" w:cs="Courier New"/>
          <w:sz w:val="20"/>
        </w:rPr>
      </w:pPr>
    </w:p>
    <w:p w14:paraId="6597509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Password Info for Domain: UADCWNET</w:t>
      </w:r>
    </w:p>
    <w:p w14:paraId="78FAA5B6" w14:textId="77777777" w:rsidR="0009663A" w:rsidRPr="0009663A" w:rsidRDefault="0009663A" w:rsidP="0009663A">
      <w:pPr>
        <w:spacing w:after="1" w:line="260" w:lineRule="auto"/>
        <w:ind w:left="-5" w:right="1119"/>
        <w:rPr>
          <w:rFonts w:ascii="Courier New" w:eastAsia="Courier New" w:hAnsi="Courier New" w:cs="Courier New"/>
          <w:sz w:val="20"/>
        </w:rPr>
      </w:pPr>
    </w:p>
    <w:p w14:paraId="42B42B8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Minimum password length: 7</w:t>
      </w:r>
    </w:p>
    <w:p w14:paraId="14F7CAE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Password history length: 24</w:t>
      </w:r>
    </w:p>
    <w:p w14:paraId="0130552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xml:space="preserve">[+] Maximum password age: 136 days 23 hours 58 minutes </w:t>
      </w:r>
    </w:p>
    <w:p w14:paraId="3640042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Password Complexity Flags: 010000</w:t>
      </w:r>
    </w:p>
    <w:p w14:paraId="50EC021E" w14:textId="77777777" w:rsidR="0009663A" w:rsidRPr="0009663A" w:rsidRDefault="0009663A" w:rsidP="0009663A">
      <w:pPr>
        <w:spacing w:after="1" w:line="260" w:lineRule="auto"/>
        <w:ind w:left="-5" w:right="1119"/>
        <w:rPr>
          <w:rFonts w:ascii="Courier New" w:eastAsia="Courier New" w:hAnsi="Courier New" w:cs="Courier New"/>
          <w:sz w:val="20"/>
        </w:rPr>
      </w:pPr>
    </w:p>
    <w:p w14:paraId="091A15D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r>
      <w:r w:rsidRPr="0009663A">
        <w:rPr>
          <w:rFonts w:ascii="Courier New" w:eastAsia="Courier New" w:hAnsi="Courier New" w:cs="Courier New"/>
          <w:sz w:val="20"/>
        </w:rPr>
        <w:tab/>
        <w:t>[+] Domain Refuse Password Change: 0</w:t>
      </w:r>
    </w:p>
    <w:p w14:paraId="48C3890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r>
      <w:r w:rsidRPr="0009663A">
        <w:rPr>
          <w:rFonts w:ascii="Courier New" w:eastAsia="Courier New" w:hAnsi="Courier New" w:cs="Courier New"/>
          <w:sz w:val="20"/>
        </w:rPr>
        <w:tab/>
        <w:t>[+] Domain Password Store Cleartext: 1</w:t>
      </w:r>
    </w:p>
    <w:p w14:paraId="106CC1C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r>
      <w:r w:rsidRPr="0009663A">
        <w:rPr>
          <w:rFonts w:ascii="Courier New" w:eastAsia="Courier New" w:hAnsi="Courier New" w:cs="Courier New"/>
          <w:sz w:val="20"/>
        </w:rPr>
        <w:tab/>
        <w:t>[+] Domain Password Lockout Admins: 0</w:t>
      </w:r>
    </w:p>
    <w:p w14:paraId="3753199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r>
      <w:r w:rsidRPr="0009663A">
        <w:rPr>
          <w:rFonts w:ascii="Courier New" w:eastAsia="Courier New" w:hAnsi="Courier New" w:cs="Courier New"/>
          <w:sz w:val="20"/>
        </w:rPr>
        <w:tab/>
        <w:t>[+] Domain Password No Clear Change: 0</w:t>
      </w:r>
    </w:p>
    <w:p w14:paraId="0A0A242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r>
      <w:r w:rsidRPr="0009663A">
        <w:rPr>
          <w:rFonts w:ascii="Courier New" w:eastAsia="Courier New" w:hAnsi="Courier New" w:cs="Courier New"/>
          <w:sz w:val="20"/>
        </w:rPr>
        <w:tab/>
        <w:t>[+] Domain Password No Anon Change: 0</w:t>
      </w:r>
    </w:p>
    <w:p w14:paraId="4218D12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r>
      <w:r w:rsidRPr="0009663A">
        <w:rPr>
          <w:rFonts w:ascii="Courier New" w:eastAsia="Courier New" w:hAnsi="Courier New" w:cs="Courier New"/>
          <w:sz w:val="20"/>
        </w:rPr>
        <w:tab/>
        <w:t>[+] Domain Password Complex: 0</w:t>
      </w:r>
    </w:p>
    <w:p w14:paraId="4D1C3309" w14:textId="77777777" w:rsidR="0009663A" w:rsidRPr="0009663A" w:rsidRDefault="0009663A" w:rsidP="0009663A">
      <w:pPr>
        <w:spacing w:after="1" w:line="260" w:lineRule="auto"/>
        <w:ind w:left="-5" w:right="1119"/>
        <w:rPr>
          <w:rFonts w:ascii="Courier New" w:eastAsia="Courier New" w:hAnsi="Courier New" w:cs="Courier New"/>
          <w:sz w:val="20"/>
        </w:rPr>
      </w:pPr>
    </w:p>
    <w:p w14:paraId="4DDEBBC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xml:space="preserve">[+] Minimum password age: 1 day 4 minutes </w:t>
      </w:r>
    </w:p>
    <w:p w14:paraId="74D5D2F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xml:space="preserve">[+] Reset Account Lockout Counter: </w:t>
      </w:r>
    </w:p>
    <w:p w14:paraId="4A0C727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xml:space="preserve">[+] Locked Account Duration: </w:t>
      </w:r>
    </w:p>
    <w:p w14:paraId="5A8FA2A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Account Lockout Threshold: None</w:t>
      </w:r>
    </w:p>
    <w:p w14:paraId="5360E58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t>[+] Forced Log off Time: Not Set</w:t>
      </w:r>
    </w:p>
    <w:p w14:paraId="4752FAC2" w14:textId="77777777" w:rsidR="0009663A" w:rsidRPr="0009663A" w:rsidRDefault="0009663A" w:rsidP="0009663A">
      <w:pPr>
        <w:spacing w:after="1" w:line="260" w:lineRule="auto"/>
        <w:ind w:left="-5" w:right="1119"/>
        <w:rPr>
          <w:rFonts w:ascii="Courier New" w:eastAsia="Courier New" w:hAnsi="Courier New" w:cs="Courier New"/>
          <w:sz w:val="20"/>
        </w:rPr>
      </w:pPr>
    </w:p>
    <w:p w14:paraId="556AC894" w14:textId="77777777" w:rsidR="0009663A" w:rsidRPr="0009663A" w:rsidRDefault="0009663A" w:rsidP="0009663A">
      <w:pPr>
        <w:spacing w:after="1" w:line="260" w:lineRule="auto"/>
        <w:ind w:left="-5" w:right="1119"/>
        <w:rPr>
          <w:rFonts w:ascii="Courier New" w:eastAsia="Courier New" w:hAnsi="Courier New" w:cs="Courier New"/>
          <w:sz w:val="20"/>
        </w:rPr>
      </w:pPr>
    </w:p>
    <w:p w14:paraId="7C9DC96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4C43727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 [0m[32mRetieved partial password policy with </w:t>
      </w:r>
      <w:proofErr w:type="spellStart"/>
      <w:r w:rsidRPr="0009663A">
        <w:rPr>
          <w:rFonts w:ascii="Courier New" w:eastAsia="Courier New" w:hAnsi="Courier New" w:cs="Courier New"/>
          <w:sz w:val="20"/>
        </w:rPr>
        <w:t>rpcclient</w:t>
      </w:r>
      <w:proofErr w:type="spellEnd"/>
      <w:r w:rsidRPr="0009663A">
        <w:rPr>
          <w:rFonts w:ascii="Courier New" w:eastAsia="Courier New" w:hAnsi="Courier New" w:cs="Courier New"/>
          <w:sz w:val="20"/>
        </w:rPr>
        <w:t>:</w:t>
      </w:r>
    </w:p>
    <w:p w14:paraId="528C271C" w14:textId="77777777" w:rsidR="0009663A" w:rsidRPr="0009663A" w:rsidRDefault="0009663A" w:rsidP="0009663A">
      <w:pPr>
        <w:spacing w:after="1" w:line="260" w:lineRule="auto"/>
        <w:ind w:left="-5" w:right="1119"/>
        <w:rPr>
          <w:rFonts w:ascii="Courier New" w:eastAsia="Courier New" w:hAnsi="Courier New" w:cs="Courier New"/>
          <w:sz w:val="20"/>
        </w:rPr>
      </w:pPr>
    </w:p>
    <w:p w14:paraId="65C5471E" w14:textId="77777777" w:rsidR="0009663A" w:rsidRPr="0009663A" w:rsidRDefault="0009663A" w:rsidP="0009663A">
      <w:pPr>
        <w:spacing w:after="1" w:line="260" w:lineRule="auto"/>
        <w:ind w:left="-5" w:right="1119"/>
        <w:rPr>
          <w:rFonts w:ascii="Courier New" w:eastAsia="Courier New" w:hAnsi="Courier New" w:cs="Courier New"/>
          <w:sz w:val="20"/>
        </w:rPr>
      </w:pPr>
    </w:p>
    <w:p w14:paraId="5C4643F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[0mPassword Complexity: Disabled</w:t>
      </w:r>
    </w:p>
    <w:p w14:paraId="0EA9E3B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Minimum Password Length: 7</w:t>
      </w:r>
    </w:p>
    <w:p w14:paraId="26920241" w14:textId="77777777" w:rsidR="0009663A" w:rsidRPr="0009663A" w:rsidRDefault="0009663A" w:rsidP="0009663A">
      <w:pPr>
        <w:spacing w:after="1" w:line="260" w:lineRule="auto"/>
        <w:ind w:left="-5" w:right="1119"/>
        <w:rPr>
          <w:rFonts w:ascii="Courier New" w:eastAsia="Courier New" w:hAnsi="Courier New" w:cs="Courier New"/>
          <w:sz w:val="20"/>
        </w:rPr>
      </w:pPr>
    </w:p>
    <w:p w14:paraId="4A6D4D7B" w14:textId="77777777" w:rsidR="0009663A" w:rsidRPr="0009663A" w:rsidRDefault="0009663A" w:rsidP="0009663A">
      <w:pPr>
        <w:spacing w:after="1" w:line="260" w:lineRule="auto"/>
        <w:ind w:left="-5" w:right="1119"/>
        <w:rPr>
          <w:rFonts w:ascii="Courier New" w:eastAsia="Courier New" w:hAnsi="Courier New" w:cs="Courier New"/>
          <w:sz w:val="20"/>
        </w:rPr>
      </w:pPr>
    </w:p>
    <w:p w14:paraId="5E4247A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[34m =======================================( [0m[32mGroups on 192.168.10.1[0m[34m )=======================================</w:t>
      </w:r>
    </w:p>
    <w:p w14:paraId="2FC438C0" w14:textId="77777777" w:rsidR="0009663A" w:rsidRPr="0009663A" w:rsidRDefault="0009663A" w:rsidP="0009663A">
      <w:pPr>
        <w:spacing w:after="1" w:line="260" w:lineRule="auto"/>
        <w:ind w:left="-5" w:right="1119"/>
        <w:rPr>
          <w:rFonts w:ascii="Courier New" w:eastAsia="Courier New" w:hAnsi="Courier New" w:cs="Courier New"/>
          <w:sz w:val="20"/>
        </w:rPr>
      </w:pPr>
    </w:p>
    <w:p w14:paraId="15C1D81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[0m[33m</w:t>
      </w:r>
    </w:p>
    <w:p w14:paraId="488CE3D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 [0m[32mGetting </w:t>
      </w:r>
      <w:proofErr w:type="spellStart"/>
      <w:r w:rsidRPr="0009663A">
        <w:rPr>
          <w:rFonts w:ascii="Courier New" w:eastAsia="Courier New" w:hAnsi="Courier New" w:cs="Courier New"/>
          <w:sz w:val="20"/>
        </w:rPr>
        <w:t>builtin</w:t>
      </w:r>
      <w:proofErr w:type="spellEnd"/>
      <w:r w:rsidRPr="0009663A">
        <w:rPr>
          <w:rFonts w:ascii="Courier New" w:eastAsia="Courier New" w:hAnsi="Courier New" w:cs="Courier New"/>
          <w:sz w:val="20"/>
        </w:rPr>
        <w:t xml:space="preserve"> groups:</w:t>
      </w:r>
    </w:p>
    <w:p w14:paraId="600DB35A" w14:textId="77777777" w:rsidR="0009663A" w:rsidRPr="0009663A" w:rsidRDefault="0009663A" w:rsidP="0009663A">
      <w:pPr>
        <w:spacing w:after="1" w:line="260" w:lineRule="auto"/>
        <w:ind w:left="-5" w:right="1119"/>
        <w:rPr>
          <w:rFonts w:ascii="Courier New" w:eastAsia="Courier New" w:hAnsi="Courier New" w:cs="Courier New"/>
          <w:sz w:val="20"/>
        </w:rPr>
      </w:pPr>
    </w:p>
    <w:p w14:paraId="08A6746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[0mgroup:[Server Operators] rid:[0x225]</w:t>
      </w:r>
    </w:p>
    <w:p w14:paraId="74CBDAF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group:[Account Operators] rid:[0x224]</w:t>
      </w:r>
    </w:p>
    <w:p w14:paraId="4B9D4B1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group:[Pre-Windows 2000 Compatible Access] rid:[0x22a]</w:t>
      </w:r>
    </w:p>
    <w:p w14:paraId="6C56A54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group:[Incoming Forest Trust Builders] rid:[0x22d]</w:t>
      </w:r>
    </w:p>
    <w:p w14:paraId="530F21D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group:[Windows Authorization Access Group] rid:[0x230]</w:t>
      </w:r>
    </w:p>
    <w:p w14:paraId="0691B33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group:[Terminal Server License Servers] rid:[0x231]</w:t>
      </w:r>
    </w:p>
    <w:p w14:paraId="1E95C9E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group:[Administrators] rid:[0x220]</w:t>
      </w:r>
    </w:p>
    <w:p w14:paraId="736EA8B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group:[Users] rid:[0x221]</w:t>
      </w:r>
    </w:p>
    <w:p w14:paraId="774B1E2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group:[Guests] rid:[0x222]</w:t>
      </w:r>
    </w:p>
    <w:p w14:paraId="17D0249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group:[Print Operators] rid:[0x226]</w:t>
      </w:r>
    </w:p>
    <w:p w14:paraId="27199DA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group:[Backup Operators] rid:[0x227]</w:t>
      </w:r>
    </w:p>
    <w:p w14:paraId="1CC140B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group:[Replicator] rid:[0x228]</w:t>
      </w:r>
    </w:p>
    <w:p w14:paraId="3CDBB54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group:[Remote Desktop Users] rid:[0x22b]</w:t>
      </w:r>
    </w:p>
    <w:p w14:paraId="53C5F24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group:[Network Configuration Operators] rid:[0x22c]</w:t>
      </w:r>
    </w:p>
    <w:p w14:paraId="6BEC824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group:[Performance Monitor Users] rid:[0x22e]</w:t>
      </w:r>
    </w:p>
    <w:p w14:paraId="6B4FD57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lastRenderedPageBreak/>
        <w:t>group:[Performance Log Users] rid:[0x22f]</w:t>
      </w:r>
    </w:p>
    <w:p w14:paraId="70BDC64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group:[Distributed COM Users] rid:[0x232]</w:t>
      </w:r>
    </w:p>
    <w:p w14:paraId="3B6D19C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group:[IIS_IUSRS] rid:[0x238]</w:t>
      </w:r>
    </w:p>
    <w:p w14:paraId="63824B0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group:[Cryptographic Operators] rid:[0x239]</w:t>
      </w:r>
    </w:p>
    <w:p w14:paraId="1885D2D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group:[Event Log Readers] rid:[0x23d]</w:t>
      </w:r>
    </w:p>
    <w:p w14:paraId="60F666E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group:[Certificate Service DCOM Access] rid:[0x23e]</w:t>
      </w:r>
    </w:p>
    <w:p w14:paraId="67D5D1B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group:[RDS Remote Access Servers] rid:[0x23f]</w:t>
      </w:r>
    </w:p>
    <w:p w14:paraId="10DACBE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group:[RDS Endpoint Servers] rid:[0x240]</w:t>
      </w:r>
    </w:p>
    <w:p w14:paraId="34CDD4E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group:[RDS Management Servers] rid:[0x241]</w:t>
      </w:r>
    </w:p>
    <w:p w14:paraId="576E912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group:[Hyper-V Administrators] rid:[0x242]</w:t>
      </w:r>
    </w:p>
    <w:p w14:paraId="47C2F46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group:[Access Control Assistance Operators] rid:[0x243]</w:t>
      </w:r>
    </w:p>
    <w:p w14:paraId="1D26396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group:[Remote Management Users] rid:[0x244]</w:t>
      </w:r>
    </w:p>
    <w:p w14:paraId="5E76050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group:[Storage Replica Administrators] rid:[0x246]</w:t>
      </w:r>
    </w:p>
    <w:p w14:paraId="70ABD61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0B41874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 [0m[32m Getting </w:t>
      </w:r>
      <w:proofErr w:type="spellStart"/>
      <w:r w:rsidRPr="0009663A">
        <w:rPr>
          <w:rFonts w:ascii="Courier New" w:eastAsia="Courier New" w:hAnsi="Courier New" w:cs="Courier New"/>
          <w:sz w:val="20"/>
        </w:rPr>
        <w:t>builtin</w:t>
      </w:r>
      <w:proofErr w:type="spellEnd"/>
      <w:r w:rsidRPr="0009663A">
        <w:rPr>
          <w:rFonts w:ascii="Courier New" w:eastAsia="Courier New" w:hAnsi="Courier New" w:cs="Courier New"/>
          <w:sz w:val="20"/>
        </w:rPr>
        <w:t xml:space="preserve"> group memberships:</w:t>
      </w:r>
    </w:p>
    <w:p w14:paraId="6BEE79FD" w14:textId="77777777" w:rsidR="0009663A" w:rsidRPr="0009663A" w:rsidRDefault="0009663A" w:rsidP="0009663A">
      <w:pPr>
        <w:spacing w:after="1" w:line="260" w:lineRule="auto"/>
        <w:ind w:left="-5" w:right="1119"/>
        <w:rPr>
          <w:rFonts w:ascii="Courier New" w:eastAsia="Courier New" w:hAnsi="Courier New" w:cs="Courier New"/>
          <w:sz w:val="20"/>
        </w:rPr>
      </w:pPr>
    </w:p>
    <w:p w14:paraId="36CAD3A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[0m[35mGroup: [0mUsers' (RID: 545) has member: NT AUTHORITY\INTERACTIVE</w:t>
      </w:r>
    </w:p>
    <w:p w14:paraId="1E26612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[0mUsers' (RID: 545) has member: NT AUTHORITY\Authenticated Users</w:t>
      </w:r>
    </w:p>
    <w:p w14:paraId="41699A1D"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[0mUsers' (RID: 545) has member: UADCWNET\Domain Users</w:t>
      </w:r>
    </w:p>
    <w:p w14:paraId="0B4A23E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[0mGuests' (RID: 546) has member: UADCWNET\Guest</w:t>
      </w:r>
    </w:p>
    <w:p w14:paraId="3651095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[0mGuests' (RID: 546) has member: UADCWNET\Domain Guests</w:t>
      </w:r>
    </w:p>
    <w:p w14:paraId="5DDF80E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[0mAdministrators' (RID: 544) has member: UADCWNET\Administrator</w:t>
      </w:r>
    </w:p>
    <w:p w14:paraId="6261104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[0mAdministrators' (RID: 544) has member: UADCWNET\Enterprise Admins</w:t>
      </w:r>
    </w:p>
    <w:p w14:paraId="40B994D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[0mAdministrators' (RID: 544) has member: UADCWNET\Domain Admins</w:t>
      </w:r>
    </w:p>
    <w:p w14:paraId="2A90907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[0mPre-Windows 2000 Compatible Access' (RID: 554) has member: NT AUTHORITY\Authenticated Users</w:t>
      </w:r>
    </w:p>
    <w:p w14:paraId="070214B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[0mIIS_IUSRS' (RID: 568) has member: NT AUTHORITY\IUSR</w:t>
      </w:r>
    </w:p>
    <w:p w14:paraId="75E0BBBD"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[0mWindows Authorization Access Group' (RID: 560) has member: NT AUTHORITY\ENTERPRISE DOMAIN CONTROLLERS</w:t>
      </w:r>
    </w:p>
    <w:p w14:paraId="498F420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17E44CC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[0m[32m Getting local groups:</w:t>
      </w:r>
    </w:p>
    <w:p w14:paraId="2C62200C" w14:textId="77777777" w:rsidR="0009663A" w:rsidRPr="0009663A" w:rsidRDefault="0009663A" w:rsidP="0009663A">
      <w:pPr>
        <w:spacing w:after="1" w:line="260" w:lineRule="auto"/>
        <w:ind w:left="-5" w:right="1119"/>
        <w:rPr>
          <w:rFonts w:ascii="Courier New" w:eastAsia="Courier New" w:hAnsi="Courier New" w:cs="Courier New"/>
          <w:sz w:val="20"/>
        </w:rPr>
      </w:pPr>
    </w:p>
    <w:p w14:paraId="4B74373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[0mgroup:[Cert Publishers] rid:[0x205]</w:t>
      </w:r>
    </w:p>
    <w:p w14:paraId="4476FE1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group:[RAS and IAS Servers] rid:[0x229]</w:t>
      </w:r>
    </w:p>
    <w:p w14:paraId="23FD97C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group:[Allowed RODC Password Replication Group] rid:[0x23b]</w:t>
      </w:r>
    </w:p>
    <w:p w14:paraId="52B4CA0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group:[Denied RODC Password Replication Group] rid:[0x23c]</w:t>
      </w:r>
    </w:p>
    <w:p w14:paraId="7CB7E18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w:t>
      </w:r>
      <w:proofErr w:type="spellStart"/>
      <w:r w:rsidRPr="0009663A">
        <w:rPr>
          <w:rFonts w:ascii="Courier New" w:eastAsia="Courier New" w:hAnsi="Courier New" w:cs="Courier New"/>
          <w:sz w:val="20"/>
        </w:rPr>
        <w:t>DnsAdmins</w:t>
      </w:r>
      <w:proofErr w:type="spellEnd"/>
      <w:r w:rsidRPr="0009663A">
        <w:rPr>
          <w:rFonts w:ascii="Courier New" w:eastAsia="Courier New" w:hAnsi="Courier New" w:cs="Courier New"/>
          <w:sz w:val="20"/>
        </w:rPr>
        <w:t>] rid:[0x44d]</w:t>
      </w:r>
    </w:p>
    <w:p w14:paraId="355420E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7780347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[0m[32m Getting local group memberships:</w:t>
      </w:r>
    </w:p>
    <w:p w14:paraId="0C6A53B7" w14:textId="77777777" w:rsidR="0009663A" w:rsidRPr="0009663A" w:rsidRDefault="0009663A" w:rsidP="0009663A">
      <w:pPr>
        <w:spacing w:after="1" w:line="260" w:lineRule="auto"/>
        <w:ind w:left="-5" w:right="1119"/>
        <w:rPr>
          <w:rFonts w:ascii="Courier New" w:eastAsia="Courier New" w:hAnsi="Courier New" w:cs="Courier New"/>
          <w:sz w:val="20"/>
        </w:rPr>
      </w:pPr>
    </w:p>
    <w:p w14:paraId="661A3EDD"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[0m[35mGroup: [0mDenied RODC Password Replication Group' (RID: 572) has member: UADCWNET\</w:t>
      </w:r>
      <w:proofErr w:type="spellStart"/>
      <w:r w:rsidRPr="0009663A">
        <w:rPr>
          <w:rFonts w:ascii="Courier New" w:eastAsia="Courier New" w:hAnsi="Courier New" w:cs="Courier New"/>
          <w:sz w:val="20"/>
        </w:rPr>
        <w:t>krbtgt</w:t>
      </w:r>
      <w:proofErr w:type="spellEnd"/>
    </w:p>
    <w:p w14:paraId="17EA84A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[0mDenied RODC Password Replication Group' (RID: 572) has member: UADCWNET\Domain Controllers</w:t>
      </w:r>
    </w:p>
    <w:p w14:paraId="1AEF780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[0mDenied RODC Password Replication Group' (RID: 572) has member: UADCWNET\Schema Admins</w:t>
      </w:r>
    </w:p>
    <w:p w14:paraId="6FDD307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lastRenderedPageBreak/>
        <w:t>[35mGroup: [0mDenied RODC Password Replication Group' (RID: 572) has member: UADCWNET\Enterprise Admins</w:t>
      </w:r>
    </w:p>
    <w:p w14:paraId="1399F3D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[0mDenied RODC Password Replication Group' (RID: 572) has member: UADCWNET\Cert Publishers</w:t>
      </w:r>
    </w:p>
    <w:p w14:paraId="142D580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[0mDenied RODC Password Replication Group' (RID: 572) has member: UADCWNET\Domain Admins</w:t>
      </w:r>
    </w:p>
    <w:p w14:paraId="2A95D55D"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[0mDenied RODC Password Replication Group' (RID: 572) has member: UADCWNET\Group Policy Creator Owners</w:t>
      </w:r>
    </w:p>
    <w:p w14:paraId="512710B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[0mDenied RODC Password Replication Group' (RID: 572) has member: UADCWNET\Read-only Domain Controllers</w:t>
      </w:r>
    </w:p>
    <w:p w14:paraId="62B87A8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[0mDnsAdmins' (RID: 1101) has member: UADCWNET\</w:t>
      </w:r>
      <w:proofErr w:type="spellStart"/>
      <w:r w:rsidRPr="0009663A">
        <w:rPr>
          <w:rFonts w:ascii="Courier New" w:eastAsia="Courier New" w:hAnsi="Courier New" w:cs="Courier New"/>
          <w:sz w:val="20"/>
        </w:rPr>
        <w:t>W.Holt</w:t>
      </w:r>
      <w:proofErr w:type="spellEnd"/>
    </w:p>
    <w:p w14:paraId="5A42065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31F9AA9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[0m[32m Getting domain groups:</w:t>
      </w:r>
    </w:p>
    <w:p w14:paraId="521165A6" w14:textId="77777777" w:rsidR="0009663A" w:rsidRPr="0009663A" w:rsidRDefault="0009663A" w:rsidP="0009663A">
      <w:pPr>
        <w:spacing w:after="1" w:line="260" w:lineRule="auto"/>
        <w:ind w:left="-5" w:right="1119"/>
        <w:rPr>
          <w:rFonts w:ascii="Courier New" w:eastAsia="Courier New" w:hAnsi="Courier New" w:cs="Courier New"/>
          <w:sz w:val="20"/>
        </w:rPr>
      </w:pPr>
    </w:p>
    <w:p w14:paraId="00757D8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[0mgroup:[Enterprise Read-only Domain Controllers] rid:[0x1f2]</w:t>
      </w:r>
    </w:p>
    <w:p w14:paraId="365C7C6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group:[Domain Admins] rid:[0x200]</w:t>
      </w:r>
    </w:p>
    <w:p w14:paraId="151E552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group:[Domain Users] rid:[0x201]</w:t>
      </w:r>
    </w:p>
    <w:p w14:paraId="47B5087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group:[Domain Guests] rid:[0x202]</w:t>
      </w:r>
    </w:p>
    <w:p w14:paraId="0712948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group:[Domain Computers] rid:[0x203]</w:t>
      </w:r>
    </w:p>
    <w:p w14:paraId="6ED8A39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group:[Domain Controllers] rid:[0x204]</w:t>
      </w:r>
    </w:p>
    <w:p w14:paraId="080963B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group:[Schema Admins] rid:[0x206]</w:t>
      </w:r>
    </w:p>
    <w:p w14:paraId="6B43982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group:[Enterprise Admins] rid:[0x207]</w:t>
      </w:r>
    </w:p>
    <w:p w14:paraId="1B3027B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group:[Group Policy Creator Owners] rid:[0x208]</w:t>
      </w:r>
    </w:p>
    <w:p w14:paraId="21708FE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group:[Read-only Domain Controllers] rid:[0x209]</w:t>
      </w:r>
    </w:p>
    <w:p w14:paraId="764CF3B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group:[Cloneable Domain Controllers] rid:[0x20a]</w:t>
      </w:r>
    </w:p>
    <w:p w14:paraId="012DD3A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group:[Protected Users] rid:[0x20d]</w:t>
      </w:r>
    </w:p>
    <w:p w14:paraId="561D550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group:[Key Admins] rid:[0x20e]</w:t>
      </w:r>
    </w:p>
    <w:p w14:paraId="3E52EF1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group:[Enterprise Key Admins] rid:[0x20f]</w:t>
      </w:r>
    </w:p>
    <w:p w14:paraId="0EAA2D1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w:t>
      </w:r>
      <w:proofErr w:type="spellStart"/>
      <w:r w:rsidRPr="0009663A">
        <w:rPr>
          <w:rFonts w:ascii="Courier New" w:eastAsia="Courier New" w:hAnsi="Courier New" w:cs="Courier New"/>
          <w:sz w:val="20"/>
        </w:rPr>
        <w:t>DnsUpdateProxy</w:t>
      </w:r>
      <w:proofErr w:type="spellEnd"/>
      <w:r w:rsidRPr="0009663A">
        <w:rPr>
          <w:rFonts w:ascii="Courier New" w:eastAsia="Courier New" w:hAnsi="Courier New" w:cs="Courier New"/>
          <w:sz w:val="20"/>
        </w:rPr>
        <w:t>] rid:[0x44e]</w:t>
      </w:r>
    </w:p>
    <w:p w14:paraId="319114B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group:[Human Resources] rid:[0x44f]</w:t>
      </w:r>
    </w:p>
    <w:p w14:paraId="25D3806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group:[Legal] rid:[0x450]</w:t>
      </w:r>
    </w:p>
    <w:p w14:paraId="3DF1A87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group:[Finance] rid:[0x451]</w:t>
      </w:r>
    </w:p>
    <w:p w14:paraId="7AD7B34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group:[Engineering] rid:[0x452]</w:t>
      </w:r>
    </w:p>
    <w:p w14:paraId="40061F9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group:[Sales] rid:[0x453]</w:t>
      </w:r>
    </w:p>
    <w:p w14:paraId="45F6812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group:[Information Technology] rid:[0x454]</w:t>
      </w:r>
    </w:p>
    <w:p w14:paraId="1CC58FD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622BAFF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[0m[32m Getting domain group memberships:</w:t>
      </w:r>
    </w:p>
    <w:p w14:paraId="410ADC3E" w14:textId="77777777" w:rsidR="0009663A" w:rsidRPr="0009663A" w:rsidRDefault="0009663A" w:rsidP="0009663A">
      <w:pPr>
        <w:spacing w:after="1" w:line="260" w:lineRule="auto"/>
        <w:ind w:left="-5" w:right="1119"/>
        <w:rPr>
          <w:rFonts w:ascii="Courier New" w:eastAsia="Courier New" w:hAnsi="Courier New" w:cs="Courier New"/>
          <w:sz w:val="20"/>
        </w:rPr>
      </w:pPr>
    </w:p>
    <w:p w14:paraId="58B008D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[0m[35mGroup: [0m'Schema Admins' (RID: 518) has member: UADCWNET\Administrator</w:t>
      </w:r>
    </w:p>
    <w:p w14:paraId="74511E6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[0m'Group Policy Creator Owners' (RID: 520) has member: UADCWNET\Administrator</w:t>
      </w:r>
    </w:p>
    <w:p w14:paraId="6707B1D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Admins' (RID: 512) has member: UADCWNET\Administrator</w:t>
      </w:r>
    </w:p>
    <w:p w14:paraId="2D3DE13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Admins' (RID: 512) has member: UADCWNET\</w:t>
      </w:r>
      <w:proofErr w:type="spellStart"/>
      <w:r w:rsidRPr="0009663A">
        <w:rPr>
          <w:rFonts w:ascii="Courier New" w:eastAsia="Courier New" w:hAnsi="Courier New" w:cs="Courier New"/>
          <w:sz w:val="20"/>
        </w:rPr>
        <w:t>W.Holt</w:t>
      </w:r>
      <w:proofErr w:type="spellEnd"/>
    </w:p>
    <w:p w14:paraId="39F5D49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Admins' (RID: 512) has member: UADCWNET\</w:t>
      </w:r>
      <w:proofErr w:type="spellStart"/>
      <w:r w:rsidRPr="0009663A">
        <w:rPr>
          <w:rFonts w:ascii="Courier New" w:eastAsia="Courier New" w:hAnsi="Courier New" w:cs="Courier New"/>
          <w:sz w:val="20"/>
        </w:rPr>
        <w:t>L.Washington</w:t>
      </w:r>
      <w:proofErr w:type="spellEnd"/>
    </w:p>
    <w:p w14:paraId="26E9AE5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Admins' (RID: 512) has member: UADCWNET\</w:t>
      </w:r>
      <w:proofErr w:type="spellStart"/>
      <w:r w:rsidRPr="0009663A">
        <w:rPr>
          <w:rFonts w:ascii="Courier New" w:eastAsia="Courier New" w:hAnsi="Courier New" w:cs="Courier New"/>
          <w:sz w:val="20"/>
        </w:rPr>
        <w:t>M.Padilla</w:t>
      </w:r>
      <w:proofErr w:type="spellEnd"/>
    </w:p>
    <w:p w14:paraId="6DD2721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Admins' (RID: 512) has member: UADCWNET\</w:t>
      </w:r>
      <w:proofErr w:type="spellStart"/>
      <w:r w:rsidRPr="0009663A">
        <w:rPr>
          <w:rFonts w:ascii="Courier New" w:eastAsia="Courier New" w:hAnsi="Courier New" w:cs="Courier New"/>
          <w:sz w:val="20"/>
        </w:rPr>
        <w:t>I.Robinson</w:t>
      </w:r>
      <w:proofErr w:type="spellEnd"/>
    </w:p>
    <w:p w14:paraId="3D6F831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lastRenderedPageBreak/>
        <w:t>[35mGroup: [0m'Domain Admins' (RID: 512) has member: UADCWNET\</w:t>
      </w:r>
      <w:proofErr w:type="spellStart"/>
      <w:r w:rsidRPr="0009663A">
        <w:rPr>
          <w:rFonts w:ascii="Courier New" w:eastAsia="Courier New" w:hAnsi="Courier New" w:cs="Courier New"/>
          <w:sz w:val="20"/>
        </w:rPr>
        <w:t>B.Yates</w:t>
      </w:r>
      <w:proofErr w:type="spellEnd"/>
    </w:p>
    <w:p w14:paraId="7A05061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Admins' (RID: 512) has member: UADCWNET\</w:t>
      </w:r>
      <w:proofErr w:type="spellStart"/>
      <w:r w:rsidRPr="0009663A">
        <w:rPr>
          <w:rFonts w:ascii="Courier New" w:eastAsia="Courier New" w:hAnsi="Courier New" w:cs="Courier New"/>
          <w:sz w:val="20"/>
        </w:rPr>
        <w:t>J.Shaw</w:t>
      </w:r>
      <w:proofErr w:type="spellEnd"/>
    </w:p>
    <w:p w14:paraId="2DC84A9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UADCWNET\Administrator</w:t>
      </w:r>
    </w:p>
    <w:p w14:paraId="77E19A2D"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krbtgt</w:t>
      </w:r>
      <w:proofErr w:type="spellEnd"/>
    </w:p>
    <w:p w14:paraId="24E4BA1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UADCWNET\test</w:t>
      </w:r>
    </w:p>
    <w:p w14:paraId="75C2F29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K.Thompson</w:t>
      </w:r>
      <w:proofErr w:type="spellEnd"/>
    </w:p>
    <w:p w14:paraId="52E28C7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V.Nelson</w:t>
      </w:r>
      <w:proofErr w:type="spellEnd"/>
    </w:p>
    <w:p w14:paraId="5832740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L.Gill</w:t>
      </w:r>
      <w:proofErr w:type="spellEnd"/>
    </w:p>
    <w:p w14:paraId="229A64D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N.May</w:t>
      </w:r>
      <w:proofErr w:type="spellEnd"/>
    </w:p>
    <w:p w14:paraId="181AA72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W.Holt</w:t>
      </w:r>
      <w:proofErr w:type="spellEnd"/>
    </w:p>
    <w:p w14:paraId="518C4FD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J.Wheeler</w:t>
      </w:r>
      <w:proofErr w:type="spellEnd"/>
    </w:p>
    <w:p w14:paraId="0EE0244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F.Payne</w:t>
      </w:r>
      <w:proofErr w:type="spellEnd"/>
    </w:p>
    <w:p w14:paraId="47DBA51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T.Oliver</w:t>
      </w:r>
      <w:proofErr w:type="spellEnd"/>
    </w:p>
    <w:p w14:paraId="5058FDC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J.Poole</w:t>
      </w:r>
      <w:proofErr w:type="spellEnd"/>
    </w:p>
    <w:p w14:paraId="010DA64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N.Wells</w:t>
      </w:r>
      <w:proofErr w:type="spellEnd"/>
    </w:p>
    <w:p w14:paraId="03AF93A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N.Hogan</w:t>
      </w:r>
      <w:proofErr w:type="spellEnd"/>
    </w:p>
    <w:p w14:paraId="01BF720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M.Adams</w:t>
      </w:r>
      <w:proofErr w:type="spellEnd"/>
    </w:p>
    <w:p w14:paraId="2886B3D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Y.Marshall</w:t>
      </w:r>
      <w:proofErr w:type="spellEnd"/>
    </w:p>
    <w:p w14:paraId="52AE479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W.Wolfe</w:t>
      </w:r>
      <w:proofErr w:type="spellEnd"/>
    </w:p>
    <w:p w14:paraId="02FDCE1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A.Kennedy</w:t>
      </w:r>
      <w:proofErr w:type="spellEnd"/>
    </w:p>
    <w:p w14:paraId="5DD723F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T.Fuller</w:t>
      </w:r>
      <w:proofErr w:type="spellEnd"/>
    </w:p>
    <w:p w14:paraId="218B80A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L.Washington</w:t>
      </w:r>
      <w:proofErr w:type="spellEnd"/>
    </w:p>
    <w:p w14:paraId="7FD2F01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S.Shelton</w:t>
      </w:r>
      <w:proofErr w:type="spellEnd"/>
    </w:p>
    <w:p w14:paraId="5A526EE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J.Farmer</w:t>
      </w:r>
      <w:proofErr w:type="spellEnd"/>
    </w:p>
    <w:p w14:paraId="2774D91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M.Paul</w:t>
      </w:r>
      <w:proofErr w:type="spellEnd"/>
    </w:p>
    <w:p w14:paraId="48B97DB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B.Wong</w:t>
      </w:r>
      <w:proofErr w:type="spellEnd"/>
    </w:p>
    <w:p w14:paraId="0F194D1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D.Ford</w:t>
      </w:r>
      <w:proofErr w:type="spellEnd"/>
    </w:p>
    <w:p w14:paraId="58B05E1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M.Daniel</w:t>
      </w:r>
      <w:proofErr w:type="spellEnd"/>
    </w:p>
    <w:p w14:paraId="0116DBF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D.Brooks</w:t>
      </w:r>
      <w:proofErr w:type="spellEnd"/>
    </w:p>
    <w:p w14:paraId="6502833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B.Rice</w:t>
      </w:r>
      <w:proofErr w:type="spellEnd"/>
    </w:p>
    <w:p w14:paraId="2C712DC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P.Powers</w:t>
      </w:r>
      <w:proofErr w:type="spellEnd"/>
    </w:p>
    <w:p w14:paraId="0CF4F05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S.Wright</w:t>
      </w:r>
      <w:proofErr w:type="spellEnd"/>
    </w:p>
    <w:p w14:paraId="2BB558C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L.Williamson</w:t>
      </w:r>
      <w:proofErr w:type="spellEnd"/>
    </w:p>
    <w:p w14:paraId="671AB67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G.Malone</w:t>
      </w:r>
      <w:proofErr w:type="spellEnd"/>
    </w:p>
    <w:p w14:paraId="06D6984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lastRenderedPageBreak/>
        <w:t>[35mGroup: [0m'Domain Users' (RID: 513) has member: UADCWNET\</w:t>
      </w:r>
      <w:proofErr w:type="spellStart"/>
      <w:r w:rsidRPr="0009663A">
        <w:rPr>
          <w:rFonts w:ascii="Courier New" w:eastAsia="Courier New" w:hAnsi="Courier New" w:cs="Courier New"/>
          <w:sz w:val="20"/>
        </w:rPr>
        <w:t>M.Harrington</w:t>
      </w:r>
      <w:proofErr w:type="spellEnd"/>
    </w:p>
    <w:p w14:paraId="719B786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H.Mclaughlin</w:t>
      </w:r>
      <w:proofErr w:type="spellEnd"/>
    </w:p>
    <w:p w14:paraId="74663D1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G.Turner</w:t>
      </w:r>
      <w:proofErr w:type="spellEnd"/>
    </w:p>
    <w:p w14:paraId="11426E0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P.Rodriquez</w:t>
      </w:r>
      <w:proofErr w:type="spellEnd"/>
    </w:p>
    <w:p w14:paraId="3C82DD5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L.Thornton</w:t>
      </w:r>
      <w:proofErr w:type="spellEnd"/>
    </w:p>
    <w:p w14:paraId="0371A58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D.Murray</w:t>
      </w:r>
      <w:proofErr w:type="spellEnd"/>
    </w:p>
    <w:p w14:paraId="39E6EC0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A.Peters</w:t>
      </w:r>
      <w:proofErr w:type="spellEnd"/>
    </w:p>
    <w:p w14:paraId="6AF8A74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M.Padilla</w:t>
      </w:r>
      <w:proofErr w:type="spellEnd"/>
    </w:p>
    <w:p w14:paraId="6036ECA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J.Becker</w:t>
      </w:r>
      <w:proofErr w:type="spellEnd"/>
    </w:p>
    <w:p w14:paraId="36214E4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K.Perkins</w:t>
      </w:r>
      <w:proofErr w:type="spellEnd"/>
    </w:p>
    <w:p w14:paraId="36C4FFE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M.Murphy</w:t>
      </w:r>
      <w:proofErr w:type="spellEnd"/>
    </w:p>
    <w:p w14:paraId="3E9A931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S.Higgins</w:t>
      </w:r>
      <w:proofErr w:type="spellEnd"/>
    </w:p>
    <w:p w14:paraId="4B09C67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B.Lewis</w:t>
      </w:r>
      <w:proofErr w:type="spellEnd"/>
    </w:p>
    <w:p w14:paraId="510F159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F.Sanders</w:t>
      </w:r>
      <w:proofErr w:type="spellEnd"/>
    </w:p>
    <w:p w14:paraId="4ABC770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R.Soto</w:t>
      </w:r>
      <w:proofErr w:type="spellEnd"/>
    </w:p>
    <w:p w14:paraId="3B2F4FB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I.Robinson</w:t>
      </w:r>
      <w:proofErr w:type="spellEnd"/>
    </w:p>
    <w:p w14:paraId="2110EE5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B.Yates</w:t>
      </w:r>
      <w:proofErr w:type="spellEnd"/>
    </w:p>
    <w:p w14:paraId="2194BD4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E.Frazier</w:t>
      </w:r>
      <w:proofErr w:type="spellEnd"/>
    </w:p>
    <w:p w14:paraId="622D0FD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G.Francis</w:t>
      </w:r>
      <w:proofErr w:type="spellEnd"/>
    </w:p>
    <w:p w14:paraId="75C4E7B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J.Shaw</w:t>
      </w:r>
      <w:proofErr w:type="spellEnd"/>
    </w:p>
    <w:p w14:paraId="1DFB58E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Users' (RID: 513) has member: UADCWNET\</w:t>
      </w:r>
      <w:proofErr w:type="spellStart"/>
      <w:r w:rsidRPr="0009663A">
        <w:rPr>
          <w:rFonts w:ascii="Courier New" w:eastAsia="Courier New" w:hAnsi="Courier New" w:cs="Courier New"/>
          <w:sz w:val="20"/>
        </w:rPr>
        <w:t>G.Adkins</w:t>
      </w:r>
      <w:proofErr w:type="spellEnd"/>
    </w:p>
    <w:p w14:paraId="4E8ECA4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[0m'Enterprise Admins' (RID: 519) has member: UADCWNET\Administrator</w:t>
      </w:r>
    </w:p>
    <w:p w14:paraId="56F29AE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[0m'Information Technology' (RID: 1108) has member: UADCWNET\test</w:t>
      </w:r>
    </w:p>
    <w:p w14:paraId="342E321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UADCWNET\marketplace$</w:t>
      </w:r>
    </w:p>
    <w:p w14:paraId="6B456F5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UADCWNET\pc28$</w:t>
      </w:r>
    </w:p>
    <w:p w14:paraId="61CCDFD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UADCWNET\range86-130$</w:t>
      </w:r>
    </w:p>
    <w:p w14:paraId="0BB39AA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UADCWNET\nt4$</w:t>
      </w:r>
    </w:p>
    <w:p w14:paraId="04412CA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UADCWNET\cust84$</w:t>
      </w:r>
    </w:p>
    <w:p w14:paraId="535A9B5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lastRenderedPageBreak/>
        <w:t>[35mGroup: [0m'Domain Computers' (RID: 515) has member: UADCWNET\</w:t>
      </w:r>
      <w:proofErr w:type="spellStart"/>
      <w:r w:rsidRPr="0009663A">
        <w:rPr>
          <w:rFonts w:ascii="Courier New" w:eastAsia="Courier New" w:hAnsi="Courier New" w:cs="Courier New"/>
          <w:sz w:val="20"/>
        </w:rPr>
        <w:t>devserver</w:t>
      </w:r>
      <w:proofErr w:type="spellEnd"/>
      <w:r w:rsidRPr="0009663A">
        <w:rPr>
          <w:rFonts w:ascii="Courier New" w:eastAsia="Courier New" w:hAnsi="Courier New" w:cs="Courier New"/>
          <w:sz w:val="20"/>
        </w:rPr>
        <w:t>$</w:t>
      </w:r>
    </w:p>
    <w:p w14:paraId="5605696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UADCWNET\about$</w:t>
      </w:r>
    </w:p>
    <w:p w14:paraId="28A9CC1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w:t>
      </w:r>
      <w:proofErr w:type="spellStart"/>
      <w:r w:rsidRPr="0009663A">
        <w:rPr>
          <w:rFonts w:ascii="Courier New" w:eastAsia="Courier New" w:hAnsi="Courier New" w:cs="Courier New"/>
          <w:sz w:val="20"/>
        </w:rPr>
        <w:t>helponline</w:t>
      </w:r>
      <w:proofErr w:type="spellEnd"/>
      <w:r w:rsidRPr="0009663A">
        <w:rPr>
          <w:rFonts w:ascii="Courier New" w:eastAsia="Courier New" w:hAnsi="Courier New" w:cs="Courier New"/>
          <w:sz w:val="20"/>
        </w:rPr>
        <w:t>$</w:t>
      </w:r>
    </w:p>
    <w:p w14:paraId="150689B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w:t>
      </w:r>
      <w:proofErr w:type="spellStart"/>
      <w:r w:rsidRPr="0009663A">
        <w:rPr>
          <w:rFonts w:ascii="Courier New" w:eastAsia="Courier New" w:hAnsi="Courier New" w:cs="Courier New"/>
          <w:sz w:val="20"/>
        </w:rPr>
        <w:t>sanantonio</w:t>
      </w:r>
      <w:proofErr w:type="spellEnd"/>
      <w:r w:rsidRPr="0009663A">
        <w:rPr>
          <w:rFonts w:ascii="Courier New" w:eastAsia="Courier New" w:hAnsi="Courier New" w:cs="Courier New"/>
          <w:sz w:val="20"/>
        </w:rPr>
        <w:t>$</w:t>
      </w:r>
    </w:p>
    <w:p w14:paraId="36DEB7C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UADCWNET\inbound$</w:t>
      </w:r>
    </w:p>
    <w:p w14:paraId="193E30C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UADCWNET\customer$</w:t>
      </w:r>
    </w:p>
    <w:p w14:paraId="01E12A9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w:t>
      </w:r>
      <w:proofErr w:type="spellStart"/>
      <w:r w:rsidRPr="0009663A">
        <w:rPr>
          <w:rFonts w:ascii="Courier New" w:eastAsia="Courier New" w:hAnsi="Courier New" w:cs="Courier New"/>
          <w:sz w:val="20"/>
        </w:rPr>
        <w:t>ir</w:t>
      </w:r>
      <w:proofErr w:type="spellEnd"/>
      <w:r w:rsidRPr="0009663A">
        <w:rPr>
          <w:rFonts w:ascii="Courier New" w:eastAsia="Courier New" w:hAnsi="Courier New" w:cs="Courier New"/>
          <w:sz w:val="20"/>
        </w:rPr>
        <w:t>$</w:t>
      </w:r>
    </w:p>
    <w:p w14:paraId="362AB6F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UADCWNET\announce$</w:t>
      </w:r>
    </w:p>
    <w:p w14:paraId="1FBA2E1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UADCWNET\iris$</w:t>
      </w:r>
    </w:p>
    <w:p w14:paraId="4486618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UADCWNET\dev1$</w:t>
      </w:r>
    </w:p>
    <w:p w14:paraId="72591F1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UADCWNET\cust24$</w:t>
      </w:r>
    </w:p>
    <w:p w14:paraId="600B5A8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UADCWNET\mx$</w:t>
      </w:r>
    </w:p>
    <w:p w14:paraId="2E9DA3E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w:t>
      </w:r>
      <w:proofErr w:type="spellStart"/>
      <w:r w:rsidRPr="0009663A">
        <w:rPr>
          <w:rFonts w:ascii="Courier New" w:eastAsia="Courier New" w:hAnsi="Courier New" w:cs="Courier New"/>
          <w:sz w:val="20"/>
        </w:rPr>
        <w:t>vader</w:t>
      </w:r>
      <w:proofErr w:type="spellEnd"/>
      <w:r w:rsidRPr="0009663A">
        <w:rPr>
          <w:rFonts w:ascii="Courier New" w:eastAsia="Courier New" w:hAnsi="Courier New" w:cs="Courier New"/>
          <w:sz w:val="20"/>
        </w:rPr>
        <w:t>$</w:t>
      </w:r>
    </w:p>
    <w:p w14:paraId="70A6604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UADCWNET\cust53$</w:t>
      </w:r>
    </w:p>
    <w:p w14:paraId="39C7C7C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UADCWNET\mv$</w:t>
      </w:r>
    </w:p>
    <w:p w14:paraId="4047E44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UADCWNET\mickey$</w:t>
      </w:r>
    </w:p>
    <w:p w14:paraId="210C459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w:t>
      </w:r>
      <w:proofErr w:type="spellStart"/>
      <w:r w:rsidRPr="0009663A">
        <w:rPr>
          <w:rFonts w:ascii="Courier New" w:eastAsia="Courier New" w:hAnsi="Courier New" w:cs="Courier New"/>
          <w:sz w:val="20"/>
        </w:rPr>
        <w:t>ptld</w:t>
      </w:r>
      <w:proofErr w:type="spellEnd"/>
      <w:r w:rsidRPr="0009663A">
        <w:rPr>
          <w:rFonts w:ascii="Courier New" w:eastAsia="Courier New" w:hAnsi="Courier New" w:cs="Courier New"/>
          <w:sz w:val="20"/>
        </w:rPr>
        <w:t>$</w:t>
      </w:r>
    </w:p>
    <w:p w14:paraId="6ED7741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UADCWNET\tool$</w:t>
      </w:r>
    </w:p>
    <w:p w14:paraId="5A8EAC2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w:t>
      </w:r>
      <w:proofErr w:type="spellStart"/>
      <w:r w:rsidRPr="0009663A">
        <w:rPr>
          <w:rFonts w:ascii="Courier New" w:eastAsia="Courier New" w:hAnsi="Courier New" w:cs="Courier New"/>
          <w:sz w:val="20"/>
        </w:rPr>
        <w:t>uninet</w:t>
      </w:r>
      <w:proofErr w:type="spellEnd"/>
      <w:r w:rsidRPr="0009663A">
        <w:rPr>
          <w:rFonts w:ascii="Courier New" w:eastAsia="Courier New" w:hAnsi="Courier New" w:cs="Courier New"/>
          <w:sz w:val="20"/>
        </w:rPr>
        <w:t>$</w:t>
      </w:r>
    </w:p>
    <w:p w14:paraId="2E6FBE7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w:t>
      </w:r>
      <w:proofErr w:type="spellStart"/>
      <w:r w:rsidRPr="0009663A">
        <w:rPr>
          <w:rFonts w:ascii="Courier New" w:eastAsia="Courier New" w:hAnsi="Courier New" w:cs="Courier New"/>
          <w:sz w:val="20"/>
        </w:rPr>
        <w:t>houstin</w:t>
      </w:r>
      <w:proofErr w:type="spellEnd"/>
      <w:r w:rsidRPr="0009663A">
        <w:rPr>
          <w:rFonts w:ascii="Courier New" w:eastAsia="Courier New" w:hAnsi="Courier New" w:cs="Courier New"/>
          <w:sz w:val="20"/>
        </w:rPr>
        <w:t>$</w:t>
      </w:r>
    </w:p>
    <w:p w14:paraId="0FEADB1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UADCWNET\CLIENT1$</w:t>
      </w:r>
    </w:p>
    <w:p w14:paraId="3FE2A3A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UADCWNET\MSSQL1$</w:t>
      </w:r>
    </w:p>
    <w:p w14:paraId="74ACB89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UADCWNET\MSSQL2$</w:t>
      </w:r>
    </w:p>
    <w:p w14:paraId="2131ABC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UADCWNET\MSSQL3$</w:t>
      </w:r>
    </w:p>
    <w:p w14:paraId="0996E88D"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UADCWNET\MSSQL4$</w:t>
      </w:r>
    </w:p>
    <w:p w14:paraId="7D64301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UADCWNET\MSSQL5$</w:t>
      </w:r>
    </w:p>
    <w:p w14:paraId="07964F3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UADCWNET\MSSQL6$</w:t>
      </w:r>
    </w:p>
    <w:p w14:paraId="2C695E2D"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lastRenderedPageBreak/>
        <w:t>[35mGroup: [0m'Domain Computers' (RID: 515) has member: UADCWNET\MSSQL7$</w:t>
      </w:r>
    </w:p>
    <w:p w14:paraId="614EA77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UADCWNET\MSSQL8$</w:t>
      </w:r>
    </w:p>
    <w:p w14:paraId="217C104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UADCWNET\MSSQL9$</w:t>
      </w:r>
    </w:p>
    <w:p w14:paraId="2F89FBB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Computers' (RID: 515) has member: UADCWNET\MSSQL10$</w:t>
      </w:r>
    </w:p>
    <w:p w14:paraId="5B89851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Guests' (RID: 514) has member: UADCWNET\Guest</w:t>
      </w:r>
    </w:p>
    <w:p w14:paraId="45C3FB1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Controllers' (RID: 516) has member: UADCWNET\SERVER1$</w:t>
      </w:r>
    </w:p>
    <w:p w14:paraId="0A8416C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[35mGroup: [0m'Domain Controllers' (RID: 516) has member: UADCWNET\SERVER2$</w:t>
      </w:r>
    </w:p>
    <w:p w14:paraId="086B2C23" w14:textId="77777777" w:rsidR="0009663A" w:rsidRPr="0009663A" w:rsidRDefault="0009663A" w:rsidP="0009663A">
      <w:pPr>
        <w:spacing w:after="1" w:line="260" w:lineRule="auto"/>
        <w:ind w:left="-5" w:right="1119"/>
        <w:rPr>
          <w:rFonts w:ascii="Courier New" w:eastAsia="Courier New" w:hAnsi="Courier New" w:cs="Courier New"/>
          <w:sz w:val="20"/>
        </w:rPr>
      </w:pPr>
    </w:p>
    <w:p w14:paraId="1288EBA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[34m ==================( [0m[32mUsers on 192.168.10.1 via RID cycling (RIDS: 500-550,1000-1050)[0m[34m )==================</w:t>
      </w:r>
    </w:p>
    <w:p w14:paraId="29C4E3DF" w14:textId="77777777" w:rsidR="0009663A" w:rsidRPr="0009663A" w:rsidRDefault="0009663A" w:rsidP="0009663A">
      <w:pPr>
        <w:spacing w:after="1" w:line="260" w:lineRule="auto"/>
        <w:ind w:left="-5" w:right="1119"/>
        <w:rPr>
          <w:rFonts w:ascii="Courier New" w:eastAsia="Courier New" w:hAnsi="Courier New" w:cs="Courier New"/>
          <w:sz w:val="20"/>
        </w:rPr>
      </w:pPr>
    </w:p>
    <w:p w14:paraId="0166AE1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[0m[33m</w:t>
      </w:r>
    </w:p>
    <w:p w14:paraId="5B3083A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 [0m[36mFound new SID: </w:t>
      </w:r>
    </w:p>
    <w:p w14:paraId="6F37E12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[0mS-1-5-21-2373017989-4057782597-2990666611</w:t>
      </w:r>
    </w:p>
    <w:p w14:paraId="4DC59D0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3125621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 [0m[36mFound new SID: </w:t>
      </w:r>
    </w:p>
    <w:p w14:paraId="0230083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[0mS-1-5-21-2373017989-4057782597-2990666611</w:t>
      </w:r>
    </w:p>
    <w:p w14:paraId="07B6BD0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087E9A1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 [0m[36mFound new SID: </w:t>
      </w:r>
    </w:p>
    <w:p w14:paraId="7BEA98C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[0mS-1-5-32</w:t>
      </w:r>
    </w:p>
    <w:p w14:paraId="71F3BD7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2EB994B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 [0m[36mFound new SID: </w:t>
      </w:r>
    </w:p>
    <w:p w14:paraId="208B19C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[0mS-1-5-32</w:t>
      </w:r>
    </w:p>
    <w:p w14:paraId="1367E2D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137566B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 [0m[36mFound new SID: </w:t>
      </w:r>
    </w:p>
    <w:p w14:paraId="19F308F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[0mS-1-5-32</w:t>
      </w:r>
    </w:p>
    <w:p w14:paraId="1BAC07A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31AE91A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 [0m[36mFound new SID: </w:t>
      </w:r>
    </w:p>
    <w:p w14:paraId="11164A1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[0mS-1-5-32</w:t>
      </w:r>
    </w:p>
    <w:p w14:paraId="1F247A4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55745C5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 [0m[36mFound new SID: </w:t>
      </w:r>
    </w:p>
    <w:p w14:paraId="6C0798A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[0mS-1-5-32</w:t>
      </w:r>
    </w:p>
    <w:p w14:paraId="7A77FBB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680136A2"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 [0m[36mFound new SID: </w:t>
      </w:r>
    </w:p>
    <w:p w14:paraId="1199CEE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[0mS-1-5-32</w:t>
      </w:r>
    </w:p>
    <w:p w14:paraId="54A2420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6FCC4B3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 [0m[36mFound new SID: </w:t>
      </w:r>
    </w:p>
    <w:p w14:paraId="0B6EE8D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[0mS-1-5-32</w:t>
      </w:r>
    </w:p>
    <w:p w14:paraId="38E7EBE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3451EEA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[I] [0m[36mFound new SID: </w:t>
      </w:r>
    </w:p>
    <w:p w14:paraId="463D98E5"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[0mS-1-5-21-2373017989-4057782597-2990666611</w:t>
      </w:r>
    </w:p>
    <w:p w14:paraId="441F585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018BEE1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[0m[32mEnumerating users using SID S-1-5-32 and logon username 'test', password 'test123'</w:t>
      </w:r>
    </w:p>
    <w:p w14:paraId="70390FCA" w14:textId="77777777" w:rsidR="0009663A" w:rsidRPr="0009663A" w:rsidRDefault="0009663A" w:rsidP="0009663A">
      <w:pPr>
        <w:spacing w:after="1" w:line="260" w:lineRule="auto"/>
        <w:ind w:left="-5" w:right="1119"/>
        <w:rPr>
          <w:rFonts w:ascii="Courier New" w:eastAsia="Courier New" w:hAnsi="Courier New" w:cs="Courier New"/>
          <w:sz w:val="20"/>
        </w:rPr>
      </w:pPr>
    </w:p>
    <w:p w14:paraId="581F9DC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[0mS-1-5-32-544 BUILTIN\Administrators (Local Group)</w:t>
      </w:r>
    </w:p>
    <w:p w14:paraId="4FF41E1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lastRenderedPageBreak/>
        <w:t>S-1-5-32-545 BUILTIN\Users (Local Group)</w:t>
      </w:r>
    </w:p>
    <w:p w14:paraId="6332AFB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S-1-5-32-546 BUILTIN\Guests (Local Group)</w:t>
      </w:r>
    </w:p>
    <w:p w14:paraId="2A8CFAF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S-1-5-32-548 BUILTIN\Account Operators (Local Group)</w:t>
      </w:r>
    </w:p>
    <w:p w14:paraId="7D85BC7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S-1-5-32-549 BUILTIN\Server Operators (Local Group)</w:t>
      </w:r>
    </w:p>
    <w:p w14:paraId="0E9CD59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ab/>
      </w:r>
    </w:p>
    <w:p w14:paraId="31B9BA2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3D28010D"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[0m[32mEnumerating users using SID S-1-5-80 and logon username 'test', password 'test123'</w:t>
      </w:r>
    </w:p>
    <w:p w14:paraId="42BD2C1C" w14:textId="77777777" w:rsidR="0009663A" w:rsidRPr="0009663A" w:rsidRDefault="0009663A" w:rsidP="0009663A">
      <w:pPr>
        <w:spacing w:after="1" w:line="260" w:lineRule="auto"/>
        <w:ind w:left="-5" w:right="1119"/>
        <w:rPr>
          <w:rFonts w:ascii="Courier New" w:eastAsia="Courier New" w:hAnsi="Courier New" w:cs="Courier New"/>
          <w:sz w:val="20"/>
        </w:rPr>
      </w:pPr>
    </w:p>
    <w:p w14:paraId="6E52069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[0m[33m</w:t>
      </w:r>
    </w:p>
    <w:p w14:paraId="5BD38F3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[0m[32mEnumerating users using SID S-1-5-80-3139157870-2983391045-3678747466-658725712 and logon username 'test', password 'test123'</w:t>
      </w:r>
    </w:p>
    <w:p w14:paraId="5E2A3261" w14:textId="77777777" w:rsidR="0009663A" w:rsidRPr="0009663A" w:rsidRDefault="0009663A" w:rsidP="0009663A">
      <w:pPr>
        <w:spacing w:after="1" w:line="260" w:lineRule="auto"/>
        <w:ind w:left="-5" w:right="1119"/>
        <w:rPr>
          <w:rFonts w:ascii="Courier New" w:eastAsia="Courier New" w:hAnsi="Courier New" w:cs="Courier New"/>
          <w:sz w:val="20"/>
        </w:rPr>
      </w:pPr>
    </w:p>
    <w:p w14:paraId="13DBA7A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[0m[33m</w:t>
      </w:r>
    </w:p>
    <w:p w14:paraId="6CBC7C0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[0m[32mEnumerating users using SID S-1-5-90 and logon username 'test', password 'test123'</w:t>
      </w:r>
    </w:p>
    <w:p w14:paraId="15EEECC4" w14:textId="77777777" w:rsidR="0009663A" w:rsidRPr="0009663A" w:rsidRDefault="0009663A" w:rsidP="0009663A">
      <w:pPr>
        <w:spacing w:after="1" w:line="260" w:lineRule="auto"/>
        <w:ind w:left="-5" w:right="1119"/>
        <w:rPr>
          <w:rFonts w:ascii="Courier New" w:eastAsia="Courier New" w:hAnsi="Courier New" w:cs="Courier New"/>
          <w:sz w:val="20"/>
        </w:rPr>
      </w:pPr>
    </w:p>
    <w:p w14:paraId="09FDD4F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[0m[33m</w:t>
      </w:r>
    </w:p>
    <w:p w14:paraId="69E0300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[0m[32mEnumerating users using SID S-1-5-21-2373017989-4057782597-2990666611 and logon username 'test', password 'test123'</w:t>
      </w:r>
    </w:p>
    <w:p w14:paraId="589F084E" w14:textId="77777777" w:rsidR="0009663A" w:rsidRPr="0009663A" w:rsidRDefault="0009663A" w:rsidP="0009663A">
      <w:pPr>
        <w:spacing w:after="1" w:line="260" w:lineRule="auto"/>
        <w:ind w:left="-5" w:right="1119"/>
        <w:rPr>
          <w:rFonts w:ascii="Courier New" w:eastAsia="Courier New" w:hAnsi="Courier New" w:cs="Courier New"/>
          <w:sz w:val="20"/>
        </w:rPr>
      </w:pPr>
    </w:p>
    <w:p w14:paraId="680E860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xml:space="preserve"> [0mS-1-5-21-2373017989-4057782597-2990666611-500 UADCWNET\Administrator (Local User)</w:t>
      </w:r>
    </w:p>
    <w:p w14:paraId="1038B7C0"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S-1-5-21-2373017989-4057782597-2990666611-501 UADCWNET\Guest (Local User)</w:t>
      </w:r>
    </w:p>
    <w:p w14:paraId="6AEE083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S-1-5-21-2373017989-4057782597-2990666611-502 UADCWNET\</w:t>
      </w:r>
      <w:proofErr w:type="spellStart"/>
      <w:r w:rsidRPr="0009663A">
        <w:rPr>
          <w:rFonts w:ascii="Courier New" w:eastAsia="Courier New" w:hAnsi="Courier New" w:cs="Courier New"/>
          <w:sz w:val="20"/>
        </w:rPr>
        <w:t>krbtgt</w:t>
      </w:r>
      <w:proofErr w:type="spellEnd"/>
      <w:r w:rsidRPr="0009663A">
        <w:rPr>
          <w:rFonts w:ascii="Courier New" w:eastAsia="Courier New" w:hAnsi="Courier New" w:cs="Courier New"/>
          <w:sz w:val="20"/>
        </w:rPr>
        <w:t xml:space="preserve"> (Local User)</w:t>
      </w:r>
    </w:p>
    <w:p w14:paraId="48BEA436"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S-1-5-21-2373017989-4057782597-2990666611-512 UADCWNET\Domain Admins (Domain Group)</w:t>
      </w:r>
    </w:p>
    <w:p w14:paraId="54AE914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S-1-5-21-2373017989-4057782597-2990666611-513 UADCWNET\Domain Users (Domain Group)</w:t>
      </w:r>
    </w:p>
    <w:p w14:paraId="4808D6BE"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S-1-5-21-2373017989-4057782597-2990666611-514 UADCWNET\Domain Guests (Domain Group)</w:t>
      </w:r>
    </w:p>
    <w:p w14:paraId="1623117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S-1-5-21-2373017989-4057782597-2990666611-515 UADCWNET\Domain Computers (Domain Group)</w:t>
      </w:r>
    </w:p>
    <w:p w14:paraId="5A61BEE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S-1-5-21-2373017989-4057782597-2990666611-516 UADCWNET\Domain Controllers (Domain Group)</w:t>
      </w:r>
    </w:p>
    <w:p w14:paraId="72E6428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S-1-5-21-2373017989-4057782597-2990666611-517 UADCWNET\Cert Publishers (Local Group)</w:t>
      </w:r>
    </w:p>
    <w:p w14:paraId="0692B98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S-1-5-21-2373017989-4057782597-2990666611-518 UADCWNET\Schema Admins (Domain Group)</w:t>
      </w:r>
    </w:p>
    <w:p w14:paraId="45E4B91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S-1-5-21-2373017989-4057782597-2990666611-519 UADCWNET\Enterprise Admins (Domain Group)</w:t>
      </w:r>
    </w:p>
    <w:p w14:paraId="729CF4D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S-1-5-21-2373017989-4057782597-2990666611-520 UADCWNET\Group Policy Creator Owners (Domain Group)</w:t>
      </w:r>
    </w:p>
    <w:p w14:paraId="0A6A3F11"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S-1-5-21-2373017989-4057782597-2990666611-521 UADCWNET\Read-only Domain Controllers (Domain Group)</w:t>
      </w:r>
    </w:p>
    <w:p w14:paraId="290229FF"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S-1-5-21-2373017989-4057782597-2990666611-522 UADCWNET\Cloneable Domain Controllers (Domain Group)</w:t>
      </w:r>
    </w:p>
    <w:p w14:paraId="5311E5A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S-1-5-21-2373017989-4057782597-2990666611-525 UADCWNET\Protected Users (Domain Group)</w:t>
      </w:r>
    </w:p>
    <w:p w14:paraId="70A4964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lastRenderedPageBreak/>
        <w:t>S-1-5-21-2373017989-4057782597-2990666611-526 UADCWNET\Key Admins (Domain Group)</w:t>
      </w:r>
    </w:p>
    <w:p w14:paraId="752614BB"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S-1-5-21-2373017989-4057782597-2990666611-527 UADCWNET\Enterprise Key Admins (Domain Group)</w:t>
      </w:r>
    </w:p>
    <w:p w14:paraId="50F63C59"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S-1-5-21-2373017989-4057782597-2990666611-1000 UADCWNET\SERVER1$ (Local User)</w:t>
      </w:r>
    </w:p>
    <w:p w14:paraId="11760A43"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[33m</w:t>
      </w:r>
    </w:p>
    <w:p w14:paraId="78745D57"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 [0m[32mEnumerating users using SID S-1-5-21-3909509232-362358561-949330273 and logon username 'test', password 'test123'</w:t>
      </w:r>
    </w:p>
    <w:p w14:paraId="232DCADE" w14:textId="77777777" w:rsidR="0009663A" w:rsidRPr="0009663A" w:rsidRDefault="0009663A" w:rsidP="0009663A">
      <w:pPr>
        <w:spacing w:after="1" w:line="260" w:lineRule="auto"/>
        <w:ind w:left="-5" w:right="1119"/>
        <w:rPr>
          <w:rFonts w:ascii="Courier New" w:eastAsia="Courier New" w:hAnsi="Courier New" w:cs="Courier New"/>
          <w:sz w:val="20"/>
        </w:rPr>
      </w:pPr>
    </w:p>
    <w:p w14:paraId="2ECC6EA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[0mS-1-5-21-3909509232-362358561-949330273-500 SERVER1\Administrator (Local User)</w:t>
      </w:r>
    </w:p>
    <w:p w14:paraId="73BDEBD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S-1-5-21-3909509232-362358561-949330273-501 SERVER1\Guest (Local User)</w:t>
      </w:r>
    </w:p>
    <w:p w14:paraId="580E460A"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S-1-5-21-3909509232-362358561-949330273-503 SERVER1\</w:t>
      </w:r>
      <w:proofErr w:type="spellStart"/>
      <w:r w:rsidRPr="0009663A">
        <w:rPr>
          <w:rFonts w:ascii="Courier New" w:eastAsia="Courier New" w:hAnsi="Courier New" w:cs="Courier New"/>
          <w:sz w:val="20"/>
        </w:rPr>
        <w:t>DefaultAccount</w:t>
      </w:r>
      <w:proofErr w:type="spellEnd"/>
      <w:r w:rsidRPr="0009663A">
        <w:rPr>
          <w:rFonts w:ascii="Courier New" w:eastAsia="Courier New" w:hAnsi="Courier New" w:cs="Courier New"/>
          <w:sz w:val="20"/>
        </w:rPr>
        <w:t xml:space="preserve"> (Local User)</w:t>
      </w:r>
    </w:p>
    <w:p w14:paraId="36A1D5D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S-1-5-21-3909509232-362358561-949330273-504 SERVER1\</w:t>
      </w:r>
      <w:proofErr w:type="spellStart"/>
      <w:r w:rsidRPr="0009663A">
        <w:rPr>
          <w:rFonts w:ascii="Courier New" w:eastAsia="Courier New" w:hAnsi="Courier New" w:cs="Courier New"/>
          <w:sz w:val="20"/>
        </w:rPr>
        <w:t>WDAGUtilityAccount</w:t>
      </w:r>
      <w:proofErr w:type="spellEnd"/>
      <w:r w:rsidRPr="0009663A">
        <w:rPr>
          <w:rFonts w:ascii="Courier New" w:eastAsia="Courier New" w:hAnsi="Courier New" w:cs="Courier New"/>
          <w:sz w:val="20"/>
        </w:rPr>
        <w:t xml:space="preserve"> (Local User)</w:t>
      </w:r>
    </w:p>
    <w:p w14:paraId="799625C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S-1-5-21-3909509232-362358561-949330273-513 SERVER1\None (Domain Group)</w:t>
      </w:r>
      <w:r w:rsidRPr="0009663A">
        <w:rPr>
          <w:rFonts w:ascii="Courier New" w:eastAsia="Courier New" w:hAnsi="Courier New" w:cs="Courier New"/>
          <w:sz w:val="20"/>
        </w:rPr>
        <w:tab/>
      </w:r>
    </w:p>
    <w:p w14:paraId="1034EAE3" w14:textId="77777777" w:rsidR="0009663A" w:rsidRPr="0009663A" w:rsidRDefault="0009663A" w:rsidP="0009663A">
      <w:pPr>
        <w:spacing w:after="1" w:line="260" w:lineRule="auto"/>
        <w:ind w:left="-5" w:right="1119"/>
        <w:rPr>
          <w:rFonts w:ascii="Courier New" w:eastAsia="Courier New" w:hAnsi="Courier New" w:cs="Courier New"/>
          <w:sz w:val="20"/>
        </w:rPr>
      </w:pPr>
    </w:p>
    <w:p w14:paraId="5923CFF8"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[34m ===============================( [0m[32mGetting printer info for 192.168.10.1[0m[34m )===============================</w:t>
      </w:r>
    </w:p>
    <w:p w14:paraId="4DEE3E33" w14:textId="77777777" w:rsidR="0009663A" w:rsidRPr="0009663A" w:rsidRDefault="0009663A" w:rsidP="0009663A">
      <w:pPr>
        <w:spacing w:after="1" w:line="260" w:lineRule="auto"/>
        <w:ind w:left="-5" w:right="1119"/>
        <w:rPr>
          <w:rFonts w:ascii="Courier New" w:eastAsia="Courier New" w:hAnsi="Courier New" w:cs="Courier New"/>
          <w:sz w:val="20"/>
        </w:rPr>
      </w:pPr>
    </w:p>
    <w:p w14:paraId="47D513F4"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[0mNo printers returned.</w:t>
      </w:r>
    </w:p>
    <w:p w14:paraId="546B40EB" w14:textId="77777777" w:rsidR="0009663A" w:rsidRPr="0009663A" w:rsidRDefault="0009663A" w:rsidP="0009663A">
      <w:pPr>
        <w:spacing w:after="1" w:line="260" w:lineRule="auto"/>
        <w:ind w:left="-5" w:right="1119"/>
        <w:rPr>
          <w:rFonts w:ascii="Courier New" w:eastAsia="Courier New" w:hAnsi="Courier New" w:cs="Courier New"/>
          <w:sz w:val="20"/>
        </w:rPr>
      </w:pPr>
    </w:p>
    <w:p w14:paraId="31A669F0" w14:textId="77777777" w:rsidR="0009663A" w:rsidRPr="0009663A" w:rsidRDefault="0009663A" w:rsidP="0009663A">
      <w:pPr>
        <w:spacing w:after="1" w:line="260" w:lineRule="auto"/>
        <w:ind w:left="-5" w:right="1119"/>
        <w:rPr>
          <w:rFonts w:ascii="Courier New" w:eastAsia="Courier New" w:hAnsi="Courier New" w:cs="Courier New"/>
          <w:sz w:val="20"/>
        </w:rPr>
      </w:pPr>
    </w:p>
    <w:p w14:paraId="583AEB9C" w14:textId="77777777" w:rsidR="0009663A" w:rsidRPr="0009663A" w:rsidRDefault="0009663A" w:rsidP="0009663A">
      <w:pPr>
        <w:spacing w:after="1" w:line="260" w:lineRule="auto"/>
        <w:ind w:left="-5" w:right="1119"/>
        <w:rPr>
          <w:rFonts w:ascii="Courier New" w:eastAsia="Courier New" w:hAnsi="Courier New" w:cs="Courier New"/>
          <w:sz w:val="20"/>
        </w:rPr>
      </w:pPr>
      <w:r w:rsidRPr="0009663A">
        <w:rPr>
          <w:rFonts w:ascii="Courier New" w:eastAsia="Courier New" w:hAnsi="Courier New" w:cs="Courier New"/>
          <w:sz w:val="20"/>
        </w:rPr>
        <w:t>enum4linux complete on Fri Nov  3 01:10:39 2023</w:t>
      </w:r>
    </w:p>
    <w:p w14:paraId="59481B24" w14:textId="77777777" w:rsidR="009A241B" w:rsidRPr="00BA7AE1" w:rsidRDefault="009A241B" w:rsidP="00BA7AE1">
      <w:pPr>
        <w:spacing w:after="1" w:line="260" w:lineRule="auto"/>
        <w:ind w:left="-5" w:right="1119"/>
        <w:rPr>
          <w:rFonts w:ascii="Courier New" w:eastAsia="Courier New" w:hAnsi="Courier New" w:cs="Courier New"/>
          <w:sz w:val="20"/>
        </w:rPr>
      </w:pPr>
    </w:p>
    <w:p w14:paraId="3E46260B" w14:textId="0E1FDF99" w:rsidR="009525A9" w:rsidRDefault="009525A9" w:rsidP="009525A9">
      <w:pPr>
        <w:pStyle w:val="Heading2"/>
        <w:numPr>
          <w:ilvl w:val="0"/>
          <w:numId w:val="0"/>
        </w:numPr>
        <w:ind w:left="578" w:hanging="578"/>
        <w:rPr>
          <w:lang w:eastAsia="en-US"/>
        </w:rPr>
      </w:pPr>
      <w:bookmarkStart w:id="17" w:name="_Toc150170582"/>
      <w:r>
        <w:rPr>
          <w:lang w:eastAsia="en-US"/>
        </w:rPr>
        <w:lastRenderedPageBreak/>
        <w:t>Appendix B</w:t>
      </w:r>
      <w:r w:rsidR="0009663A">
        <w:rPr>
          <w:lang w:eastAsia="en-US"/>
        </w:rPr>
        <w:t xml:space="preserve"> – Nessus Scan Results</w:t>
      </w:r>
      <w:bookmarkEnd w:id="17"/>
    </w:p>
    <w:p w14:paraId="242E5867" w14:textId="14996B28" w:rsidR="009525A9" w:rsidRDefault="0009663A" w:rsidP="009525A9">
      <w:pPr>
        <w:spacing w:after="1" w:line="260" w:lineRule="auto"/>
        <w:ind w:left="-5" w:right="1119"/>
        <w:rPr>
          <w:noProof/>
        </w:rPr>
      </w:pPr>
      <w:r w:rsidRPr="0009663A">
        <w:rPr>
          <w:noProof/>
        </w:rPr>
        <w:drawing>
          <wp:inline distT="0" distB="0" distL="0" distR="0" wp14:anchorId="04CFDB86" wp14:editId="5938999D">
            <wp:extent cx="5943600" cy="5772150"/>
            <wp:effectExtent l="0" t="0" r="0" b="0"/>
            <wp:docPr id="1914174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74424" name="Picture 1" descr="A screenshot of a computer&#10;&#10;Description automatically generated"/>
                    <pic:cNvPicPr/>
                  </pic:nvPicPr>
                  <pic:blipFill>
                    <a:blip r:embed="rId36"/>
                    <a:stretch>
                      <a:fillRect/>
                    </a:stretch>
                  </pic:blipFill>
                  <pic:spPr>
                    <a:xfrm>
                      <a:off x="0" y="0"/>
                      <a:ext cx="5943600" cy="5772150"/>
                    </a:xfrm>
                    <a:prstGeom prst="rect">
                      <a:avLst/>
                    </a:prstGeom>
                  </pic:spPr>
                </pic:pic>
              </a:graphicData>
            </a:graphic>
          </wp:inline>
        </w:drawing>
      </w:r>
      <w:r w:rsidRPr="0009663A">
        <w:rPr>
          <w:noProof/>
        </w:rPr>
        <w:t xml:space="preserve"> </w:t>
      </w:r>
      <w:r w:rsidRPr="0009663A">
        <w:rPr>
          <w:noProof/>
        </w:rPr>
        <w:lastRenderedPageBreak/>
        <w:drawing>
          <wp:inline distT="0" distB="0" distL="0" distR="0" wp14:anchorId="6282F7F3" wp14:editId="556F12AC">
            <wp:extent cx="5537485" cy="4375375"/>
            <wp:effectExtent l="0" t="0" r="6350" b="6350"/>
            <wp:docPr id="989094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94915" name="Picture 1" descr="A screenshot of a computer&#10;&#10;Description automatically generated"/>
                    <pic:cNvPicPr/>
                  </pic:nvPicPr>
                  <pic:blipFill>
                    <a:blip r:embed="rId37"/>
                    <a:stretch>
                      <a:fillRect/>
                    </a:stretch>
                  </pic:blipFill>
                  <pic:spPr>
                    <a:xfrm>
                      <a:off x="0" y="0"/>
                      <a:ext cx="5537485" cy="4375375"/>
                    </a:xfrm>
                    <a:prstGeom prst="rect">
                      <a:avLst/>
                    </a:prstGeom>
                  </pic:spPr>
                </pic:pic>
              </a:graphicData>
            </a:graphic>
          </wp:inline>
        </w:drawing>
      </w:r>
      <w:r w:rsidRPr="0009663A">
        <w:rPr>
          <w:noProof/>
        </w:rPr>
        <w:t xml:space="preserve"> </w:t>
      </w:r>
      <w:r w:rsidRPr="0009663A">
        <w:rPr>
          <w:noProof/>
        </w:rPr>
        <w:lastRenderedPageBreak/>
        <w:drawing>
          <wp:inline distT="0" distB="0" distL="0" distR="0" wp14:anchorId="56AC2E68" wp14:editId="267D325C">
            <wp:extent cx="5791498" cy="5982007"/>
            <wp:effectExtent l="0" t="0" r="0" b="0"/>
            <wp:docPr id="912149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49415" name="Picture 1" descr="A screenshot of a computer&#10;&#10;Description automatically generated"/>
                    <pic:cNvPicPr/>
                  </pic:nvPicPr>
                  <pic:blipFill>
                    <a:blip r:embed="rId38"/>
                    <a:stretch>
                      <a:fillRect/>
                    </a:stretch>
                  </pic:blipFill>
                  <pic:spPr>
                    <a:xfrm>
                      <a:off x="0" y="0"/>
                      <a:ext cx="5791498" cy="5982007"/>
                    </a:xfrm>
                    <a:prstGeom prst="rect">
                      <a:avLst/>
                    </a:prstGeom>
                  </pic:spPr>
                </pic:pic>
              </a:graphicData>
            </a:graphic>
          </wp:inline>
        </w:drawing>
      </w:r>
      <w:r w:rsidRPr="0009663A">
        <w:rPr>
          <w:noProof/>
        </w:rPr>
        <w:t xml:space="preserve"> </w:t>
      </w:r>
      <w:r w:rsidRPr="0009663A">
        <w:rPr>
          <w:noProof/>
        </w:rPr>
        <w:lastRenderedPageBreak/>
        <w:drawing>
          <wp:inline distT="0" distB="0" distL="0" distR="0" wp14:anchorId="24ABE62A" wp14:editId="71A9A7DB">
            <wp:extent cx="5848651" cy="4381725"/>
            <wp:effectExtent l="0" t="0" r="0" b="0"/>
            <wp:docPr id="1683538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38344" name="Picture 1" descr="A screenshot of a computer&#10;&#10;Description automatically generated"/>
                    <pic:cNvPicPr/>
                  </pic:nvPicPr>
                  <pic:blipFill>
                    <a:blip r:embed="rId39"/>
                    <a:stretch>
                      <a:fillRect/>
                    </a:stretch>
                  </pic:blipFill>
                  <pic:spPr>
                    <a:xfrm>
                      <a:off x="0" y="0"/>
                      <a:ext cx="5848651" cy="4381725"/>
                    </a:xfrm>
                    <a:prstGeom prst="rect">
                      <a:avLst/>
                    </a:prstGeom>
                  </pic:spPr>
                </pic:pic>
              </a:graphicData>
            </a:graphic>
          </wp:inline>
        </w:drawing>
      </w:r>
    </w:p>
    <w:p w14:paraId="4C6F4D42" w14:textId="77777777" w:rsidR="00573C07" w:rsidRDefault="00573C07" w:rsidP="00573C07">
      <w:pPr>
        <w:pStyle w:val="Heading2"/>
        <w:numPr>
          <w:ilvl w:val="0"/>
          <w:numId w:val="0"/>
        </w:numPr>
        <w:ind w:left="-5"/>
      </w:pPr>
      <w:bookmarkStart w:id="18" w:name="_Toc150170583"/>
      <w:r>
        <w:rPr>
          <w:lang w:eastAsia="en-US"/>
        </w:rPr>
        <w:t xml:space="preserve">Appendix C – </w:t>
      </w:r>
      <w:r>
        <w:t xml:space="preserve">Meterpreter </w:t>
      </w:r>
      <w:proofErr w:type="spellStart"/>
      <w:r>
        <w:t>Hashdump</w:t>
      </w:r>
      <w:bookmarkEnd w:id="18"/>
      <w:proofErr w:type="spellEnd"/>
    </w:p>
    <w:p w14:paraId="64F3C101" w14:textId="77777777" w:rsidR="00573C07" w:rsidRDefault="00573C07" w:rsidP="00573C07">
      <w:r>
        <w:t>Administrator:500:aad3b435b51404eeaad3b435b51404ee:b41c955faff3c48cf44f44496eec8ce7:::</w:t>
      </w:r>
    </w:p>
    <w:p w14:paraId="76403002" w14:textId="77777777" w:rsidR="00573C07" w:rsidRDefault="00573C07" w:rsidP="00573C07">
      <w:r>
        <w:t>Guest:501:aad3b435b51404eeaad3b435b51404ee:31d6cfe0d16ae931b73c59d7e0c089c0:::</w:t>
      </w:r>
    </w:p>
    <w:p w14:paraId="177EA51B" w14:textId="77777777" w:rsidR="00573C07" w:rsidRDefault="00573C07" w:rsidP="00573C07">
      <w:r>
        <w:t>krbtgt:502:aad3b435b51404eeaad3b435b51404ee:ce5006f06fb238ecd9944cd8a34ff95a:::</w:t>
      </w:r>
    </w:p>
    <w:p w14:paraId="7090B155" w14:textId="77777777" w:rsidR="00573C07" w:rsidRDefault="00573C07" w:rsidP="00573C07">
      <w:r>
        <w:t>test:1109:aad3b435b51404eeaad3b435b51404ee:c5a237b7e9d8e708d8436b6148a25fa1:::</w:t>
      </w:r>
    </w:p>
    <w:p w14:paraId="79EFF061" w14:textId="77777777" w:rsidR="00573C07" w:rsidRDefault="00573C07" w:rsidP="00573C07">
      <w:r>
        <w:t>K.Thompson:2601:aad3b435b51404eeaad3b435b51404ee:f7b2ce4dfda94a03e7e4fa03d7b16d27:::</w:t>
      </w:r>
    </w:p>
    <w:p w14:paraId="04E5A5AA" w14:textId="77777777" w:rsidR="00573C07" w:rsidRDefault="00573C07" w:rsidP="00573C07">
      <w:r>
        <w:t>V.Nelson:2602:aad3b435b51404eeaad3b435b51404ee:332701ea01d9803272418215824383df:::</w:t>
      </w:r>
    </w:p>
    <w:p w14:paraId="791117F0" w14:textId="77777777" w:rsidR="00573C07" w:rsidRDefault="00573C07" w:rsidP="00573C07">
      <w:r>
        <w:t>L.Gill:2603:aad3b435b51404eeaad3b435b51404ee:a6bdffa3d65f01bba7e0e33e60ee342e:::</w:t>
      </w:r>
    </w:p>
    <w:p w14:paraId="1FD04056" w14:textId="77777777" w:rsidR="00573C07" w:rsidRDefault="00573C07" w:rsidP="00573C07">
      <w:r>
        <w:t>N.May:2604:aad3b435b51404eeaad3b435b51404ee:4589e3d003eb8903ea5b5e28f31ded19:::</w:t>
      </w:r>
    </w:p>
    <w:p w14:paraId="1340D752" w14:textId="77777777" w:rsidR="00573C07" w:rsidRDefault="00573C07" w:rsidP="00573C07">
      <w:r>
        <w:t>W.Holt:2605:aad3b435b51404eeaad3b435b51404ee:080693ece73589f8b9f3f78663f91808:::</w:t>
      </w:r>
    </w:p>
    <w:p w14:paraId="3991217B" w14:textId="77777777" w:rsidR="00573C07" w:rsidRDefault="00573C07" w:rsidP="00573C07">
      <w:r>
        <w:t>J.Wheeler:2606:aad3b435b51404eeaad3b435b51404ee:15a852e3c7c2ef83ad8242472ae9903a:::</w:t>
      </w:r>
    </w:p>
    <w:p w14:paraId="0FBE4A79" w14:textId="77777777" w:rsidR="00573C07" w:rsidRDefault="00573C07" w:rsidP="00573C07">
      <w:r>
        <w:t>F.Payne:2607:aad3b435b51404eeaad3b435b51404ee:108f91cfb6b0ab98fc1beb2e68e56159:::</w:t>
      </w:r>
    </w:p>
    <w:p w14:paraId="123BAED2" w14:textId="77777777" w:rsidR="00573C07" w:rsidRDefault="00573C07" w:rsidP="00573C07">
      <w:r>
        <w:lastRenderedPageBreak/>
        <w:t>T.Oliver:2608:aad3b435b51404eeaad3b435b51404ee:ac5b49f9a71be7feaa42a3222cd74b20:::</w:t>
      </w:r>
    </w:p>
    <w:p w14:paraId="16AE5DDF" w14:textId="77777777" w:rsidR="00573C07" w:rsidRDefault="00573C07" w:rsidP="00573C07">
      <w:r>
        <w:t>J.Poole:2609:aad3b435b51404eeaad3b435b51404ee:810325d1a8599ecb7d0540ac206ad5ec:::</w:t>
      </w:r>
    </w:p>
    <w:p w14:paraId="3A53F49A" w14:textId="77777777" w:rsidR="00573C07" w:rsidRDefault="00573C07" w:rsidP="00573C07">
      <w:r>
        <w:t>N.Wells:2610:aad3b435b51404eeaad3b435b51404ee:688af8ea1b614bf680faba006ea3057c:::</w:t>
      </w:r>
    </w:p>
    <w:p w14:paraId="41DB8173" w14:textId="77777777" w:rsidR="00573C07" w:rsidRDefault="00573C07" w:rsidP="00573C07">
      <w:r>
        <w:t>N.Hogan:2611:aad3b435b51404eeaad3b435b51404ee:e3629de60204c91bfc82825f22275c31:::</w:t>
      </w:r>
    </w:p>
    <w:p w14:paraId="1D01F9E3" w14:textId="77777777" w:rsidR="00573C07" w:rsidRDefault="00573C07" w:rsidP="00573C07">
      <w:r>
        <w:t>M.Adams:2612:aad3b435b51404eeaad3b435b51404ee:bed9e94ccd79cc20365efa58b35d2c33:::</w:t>
      </w:r>
    </w:p>
    <w:p w14:paraId="6FDC3C86" w14:textId="77777777" w:rsidR="00573C07" w:rsidRDefault="00573C07" w:rsidP="00573C07">
      <w:r>
        <w:t>Y.Marshall:2613:aad3b435b51404eeaad3b435b51404ee:a01e9e33b68ab61a580f4bc464ee36c1:::</w:t>
      </w:r>
    </w:p>
    <w:p w14:paraId="6F0AD052" w14:textId="77777777" w:rsidR="00573C07" w:rsidRDefault="00573C07" w:rsidP="00573C07">
      <w:r>
        <w:t>W.Wolfe:2614:aad3b435b51404eeaad3b435b51404ee:34ef57f8d321aea7ca89e0a24a515e2a:::</w:t>
      </w:r>
    </w:p>
    <w:p w14:paraId="0CE6CC82" w14:textId="77777777" w:rsidR="00573C07" w:rsidRDefault="00573C07" w:rsidP="00573C07">
      <w:r>
        <w:t>A.Kennedy:2615:aad3b435b51404eeaad3b435b51404ee:080693ece73589f8b9f3f78663f91808:::</w:t>
      </w:r>
    </w:p>
    <w:p w14:paraId="0D404E4D" w14:textId="77777777" w:rsidR="00573C07" w:rsidRDefault="00573C07" w:rsidP="00573C07">
      <w:r>
        <w:t>T.Fuller:2616:aad3b435b51404eeaad3b435b51404ee:74852d706649d5d2ce8f9dd826d4874f:::</w:t>
      </w:r>
    </w:p>
    <w:p w14:paraId="7708A6DA" w14:textId="77777777" w:rsidR="00573C07" w:rsidRDefault="00573C07" w:rsidP="00573C07">
      <w:r>
        <w:t>L.Washington:2617:aad3b435b51404eeaad3b435b51404ee:0833a35013de96e17705cb4694b1553c:::</w:t>
      </w:r>
    </w:p>
    <w:p w14:paraId="21F5F2F5" w14:textId="77777777" w:rsidR="00573C07" w:rsidRDefault="00573C07" w:rsidP="00573C07">
      <w:r>
        <w:t>S.Shelton:2618:aad3b435b51404eeaad3b435b51404ee:990e7ec7e099e75c00f443f7b4bb3ae2:::</w:t>
      </w:r>
    </w:p>
    <w:p w14:paraId="73765AEC" w14:textId="77777777" w:rsidR="00573C07" w:rsidRDefault="00573C07" w:rsidP="00573C07">
      <w:r>
        <w:t>J.Farmer:2619:aad3b435b51404eeaad3b435b51404ee:f61996a84217dad5ff64659a97c8642c:::</w:t>
      </w:r>
    </w:p>
    <w:p w14:paraId="1E8AF93C" w14:textId="77777777" w:rsidR="00573C07" w:rsidRDefault="00573C07" w:rsidP="00573C07">
      <w:r>
        <w:t>M.Paul:2620:aad3b435b51404eeaad3b435b51404ee:ed82bd6cdb216fd690c950aecd64c56c:::</w:t>
      </w:r>
    </w:p>
    <w:p w14:paraId="5488430B" w14:textId="77777777" w:rsidR="00573C07" w:rsidRDefault="00573C07" w:rsidP="00573C07">
      <w:r>
        <w:t>B.Wong:2621:aad3b435b51404eeaad3b435b51404ee:faccd2f7fc03a0982b07a2d21846187f:::</w:t>
      </w:r>
    </w:p>
    <w:p w14:paraId="0A80EB72" w14:textId="77777777" w:rsidR="00573C07" w:rsidRDefault="00573C07" w:rsidP="00573C07">
      <w:r>
        <w:t>D.Ford:2622:aad3b435b51404eeaad3b435b51404ee:e822570efa4b7edc5fc10f2372e070e2:::</w:t>
      </w:r>
    </w:p>
    <w:p w14:paraId="0ED51DDA" w14:textId="77777777" w:rsidR="00573C07" w:rsidRDefault="00573C07" w:rsidP="00573C07">
      <w:r>
        <w:t>M.Daniel:2623:aad3b435b51404eeaad3b435b51404ee:cecadc1061009aedacc80a2de584a5f5:::</w:t>
      </w:r>
    </w:p>
    <w:p w14:paraId="20E6F8D5" w14:textId="77777777" w:rsidR="00573C07" w:rsidRDefault="00573C07" w:rsidP="00573C07">
      <w:r>
        <w:t>D.Brooks:2624:aad3b435b51404eeaad3b435b51404ee:dd9d2279352b23687f6279ba4a8ba88c:::</w:t>
      </w:r>
    </w:p>
    <w:p w14:paraId="57E4C58A" w14:textId="77777777" w:rsidR="00573C07" w:rsidRDefault="00573C07" w:rsidP="00573C07">
      <w:r>
        <w:t>B.Rice:2625:aad3b435b51404eeaad3b435b51404ee:e1489fe6f506e84e1d9f01459f07e13f:::</w:t>
      </w:r>
    </w:p>
    <w:p w14:paraId="7E7B27E1" w14:textId="77777777" w:rsidR="00573C07" w:rsidRDefault="00573C07" w:rsidP="00573C07">
      <w:r>
        <w:t>P.Powers:2626:aad3b435b51404eeaad3b435b51404ee:30179f5c89072aae0fcb922d52b0a3bb:::</w:t>
      </w:r>
    </w:p>
    <w:p w14:paraId="55B5E064" w14:textId="77777777" w:rsidR="00573C07" w:rsidRDefault="00573C07" w:rsidP="00573C07">
      <w:r>
        <w:t>S.Wright:2627:aad3b435b51404eeaad3b435b51404ee:2b536b199fda92e76c05b59294a0f79b:::</w:t>
      </w:r>
    </w:p>
    <w:p w14:paraId="3D6E4DB2" w14:textId="77777777" w:rsidR="00573C07" w:rsidRDefault="00573C07" w:rsidP="00573C07">
      <w:r>
        <w:t>L.Williamson:2628:aad3b435b51404eeaad3b435b51404ee:c0dc381734bded9fbc8c454895c8ebec:::</w:t>
      </w:r>
    </w:p>
    <w:p w14:paraId="4BA778AF" w14:textId="77777777" w:rsidR="00573C07" w:rsidRDefault="00573C07" w:rsidP="00573C07">
      <w:r>
        <w:t>G.Malone:2629:aad3b435b51404eeaad3b435b51404ee:33b93138451a49da98e262b2f5b57da5:::</w:t>
      </w:r>
    </w:p>
    <w:p w14:paraId="72CDB54D" w14:textId="77777777" w:rsidR="00573C07" w:rsidRDefault="00573C07" w:rsidP="00573C07">
      <w:r>
        <w:t>M.Harrington:2630:aad3b435b51404eeaad3b435b51404ee:f93175934524851e0b8bed08bea60f87:::</w:t>
      </w:r>
    </w:p>
    <w:p w14:paraId="58B1421C" w14:textId="77777777" w:rsidR="00573C07" w:rsidRDefault="00573C07" w:rsidP="00573C07">
      <w:r>
        <w:t>H.Mclaughlin:2631:aad3b435b51404eeaad3b435b51404ee:e868ceb881c017f13590fd158254a371:::</w:t>
      </w:r>
    </w:p>
    <w:p w14:paraId="2341FED2" w14:textId="77777777" w:rsidR="00573C07" w:rsidRDefault="00573C07" w:rsidP="00573C07">
      <w:r>
        <w:t>G.Turner:2632:aad3b435b51404eeaad3b435b51404ee:27bde3962ffc55061dd8c736a2016b4c:::</w:t>
      </w:r>
    </w:p>
    <w:p w14:paraId="35D97F2E" w14:textId="77777777" w:rsidR="00573C07" w:rsidRDefault="00573C07" w:rsidP="00573C07">
      <w:r>
        <w:t>P.Rodriquez:2633:aad3b435b51404eeaad3b435b51404ee:e58e3586585c44da480e148390d9dd99:::</w:t>
      </w:r>
    </w:p>
    <w:p w14:paraId="73F0C6B9" w14:textId="77777777" w:rsidR="00573C07" w:rsidRDefault="00573C07" w:rsidP="00573C07">
      <w:r>
        <w:t>L.Thornton:2634:aad3b435b51404eeaad3b435b51404ee:6c93c3cd901986843f5d0df101331210:::</w:t>
      </w:r>
    </w:p>
    <w:p w14:paraId="77049E31" w14:textId="77777777" w:rsidR="00573C07" w:rsidRDefault="00573C07" w:rsidP="00573C07">
      <w:r>
        <w:t>D.Murray:2635:aad3b435b51404eeaad3b435b51404ee:62e4e02723ccfeee508caa92c95a6f5e:::</w:t>
      </w:r>
    </w:p>
    <w:p w14:paraId="0735A8BA" w14:textId="77777777" w:rsidR="00573C07" w:rsidRDefault="00573C07" w:rsidP="00573C07">
      <w:r>
        <w:t>A.Peters:2636:aad3b435b51404eeaad3b435b51404ee:f293e283cea5a27db8552667fbaf94c7:::</w:t>
      </w:r>
    </w:p>
    <w:p w14:paraId="3096A2D7" w14:textId="77777777" w:rsidR="00573C07" w:rsidRDefault="00573C07" w:rsidP="00573C07">
      <w:r>
        <w:lastRenderedPageBreak/>
        <w:t>M.Padilla:2637:aad3b435b51404eeaad3b435b51404ee:a022f2e4594ec7271afb6b6791d86ec2:::</w:t>
      </w:r>
    </w:p>
    <w:p w14:paraId="1DF1DF95" w14:textId="77777777" w:rsidR="00573C07" w:rsidRDefault="00573C07" w:rsidP="00573C07">
      <w:r>
        <w:t>J.Becker:2638:aad3b435b51404eeaad3b435b51404ee:8c064a4c674c79cec0f3c70310b9b8e2:::</w:t>
      </w:r>
    </w:p>
    <w:p w14:paraId="631B29EC" w14:textId="77777777" w:rsidR="00573C07" w:rsidRDefault="00573C07" w:rsidP="00573C07">
      <w:r>
        <w:t>K.Perkins:2639:aad3b435b51404eeaad3b435b51404ee:fb9a187494df75923c9515cfca976f08:::</w:t>
      </w:r>
    </w:p>
    <w:p w14:paraId="242437ED" w14:textId="77777777" w:rsidR="00573C07" w:rsidRDefault="00573C07" w:rsidP="00573C07">
      <w:r>
        <w:t>M.Murphy:2640:aad3b435b51404eeaad3b435b51404ee:cdb164617b8fb8ee5bc0e3c4d0ea0a0b:::</w:t>
      </w:r>
    </w:p>
    <w:p w14:paraId="1C8235DF" w14:textId="77777777" w:rsidR="00573C07" w:rsidRDefault="00573C07" w:rsidP="00573C07">
      <w:r>
        <w:t>S.Higgins:2641:aad3b435b51404eeaad3b435b51404ee:baa026ccfd2b52c325ef54b691ce8845:::</w:t>
      </w:r>
    </w:p>
    <w:p w14:paraId="4A597D62" w14:textId="77777777" w:rsidR="00573C07" w:rsidRDefault="00573C07" w:rsidP="00573C07">
      <w:r>
        <w:t>B.Lewis:2642:aad3b435b51404eeaad3b435b51404ee:4310e999dc37278d6f0f33ee0e26d475:::</w:t>
      </w:r>
    </w:p>
    <w:p w14:paraId="662BFC7B" w14:textId="77777777" w:rsidR="00573C07" w:rsidRDefault="00573C07" w:rsidP="00573C07">
      <w:r>
        <w:t>F.Sanders:2643:aad3b435b51404eeaad3b435b51404ee:d44ef87a5f186e15cbfc91044bce6f6b:::</w:t>
      </w:r>
    </w:p>
    <w:p w14:paraId="4081D965" w14:textId="77777777" w:rsidR="00573C07" w:rsidRDefault="00573C07" w:rsidP="00573C07">
      <w:r>
        <w:t>R.Soto:2644:aad3b435b51404eeaad3b435b51404ee:fd281398fdf14e4e1173a6d113975532:::</w:t>
      </w:r>
    </w:p>
    <w:p w14:paraId="507DC1F2" w14:textId="77777777" w:rsidR="00573C07" w:rsidRDefault="00573C07" w:rsidP="00573C07">
      <w:r>
        <w:t>I.Robinson:2645:aad3b435b51404eeaad3b435b51404ee:f06b5ecb867ff8a976f0ddd8cc200aa2:::</w:t>
      </w:r>
    </w:p>
    <w:p w14:paraId="03863AFB" w14:textId="77777777" w:rsidR="00573C07" w:rsidRDefault="00573C07" w:rsidP="00573C07">
      <w:r>
        <w:t>B.Yates:2646:aad3b435b51404eeaad3b435b51404ee:8a8c9f7a692b8e3e6e77d47490ef55ae:::</w:t>
      </w:r>
    </w:p>
    <w:p w14:paraId="4F916F66" w14:textId="77777777" w:rsidR="00573C07" w:rsidRDefault="00573C07" w:rsidP="00573C07">
      <w:r>
        <w:t>E.Frazier:2647:aad3b435b51404eeaad3b435b51404ee:22f17fad5469c294b551e488d7971202:::</w:t>
      </w:r>
    </w:p>
    <w:p w14:paraId="196B6915" w14:textId="77777777" w:rsidR="00573C07" w:rsidRDefault="00573C07" w:rsidP="00573C07">
      <w:r>
        <w:t>G.Francis:2648:aad3b435b51404eeaad3b435b51404ee:47e9839eb7d7d226ea5415d6737eb09c:::</w:t>
      </w:r>
    </w:p>
    <w:p w14:paraId="48AB19FA" w14:textId="77777777" w:rsidR="00573C07" w:rsidRDefault="00573C07" w:rsidP="00573C07">
      <w:r>
        <w:t>J.Shaw:2649:aad3b435b51404eeaad3b435b51404ee:fe0ca6beaf5a825d6a9cca1c2e6a27e6:::</w:t>
      </w:r>
    </w:p>
    <w:p w14:paraId="6710735F" w14:textId="77777777" w:rsidR="00573C07" w:rsidRDefault="00573C07" w:rsidP="00573C07">
      <w:r>
        <w:t>G.Adkins:2650:aad3b435b51404eeaad3b435b51404ee:78cf7711caf441a13857c2b96d3fb9b3:::</w:t>
      </w:r>
    </w:p>
    <w:p w14:paraId="7D26DE65" w14:textId="77777777" w:rsidR="00573C07" w:rsidRDefault="00573C07" w:rsidP="00573C07">
      <w:r>
        <w:t>SERVER1$:1000:aad3b435b51404eeaad3b435b51404ee:800c527e454d4a7b9800617cd8e676e5:::</w:t>
      </w:r>
    </w:p>
    <w:p w14:paraId="572ED58E" w14:textId="77777777" w:rsidR="00573C07" w:rsidRDefault="00573C07" w:rsidP="00573C07">
      <w:r>
        <w:t>marketplace$:1110:aad3b435b51404eeaad3b435b51404ee:ebd5a56399bd03ef6a961b1b27f63489:::</w:t>
      </w:r>
    </w:p>
    <w:p w14:paraId="3AC39502" w14:textId="77777777" w:rsidR="00573C07" w:rsidRDefault="00573C07" w:rsidP="00573C07">
      <w:r>
        <w:t>pc28$:1111:aad3b435b51404eeaad3b435b51404ee:923cdcc9273474d7b0dbbbff25ac13f7:::</w:t>
      </w:r>
    </w:p>
    <w:p w14:paraId="7C384131" w14:textId="77777777" w:rsidR="00573C07" w:rsidRDefault="00573C07" w:rsidP="00573C07">
      <w:r>
        <w:t>range86-130$:1112:aad3b435b51404eeaad3b435b51404ee:2d338324312a43afe6d41b46ce49613c:::</w:t>
      </w:r>
    </w:p>
    <w:p w14:paraId="152A0258" w14:textId="77777777" w:rsidR="00573C07" w:rsidRDefault="00573C07" w:rsidP="00573C07">
      <w:r>
        <w:t>nt4$:1113:aad3b435b51404eeaad3b435b51404ee:bd6a7ea846767c4543346912d60f5f61:::</w:t>
      </w:r>
    </w:p>
    <w:p w14:paraId="07A8A218" w14:textId="77777777" w:rsidR="00573C07" w:rsidRDefault="00573C07" w:rsidP="00573C07">
      <w:r>
        <w:t>cust84$:1114:aad3b435b51404eeaad3b435b51404ee:d3b80b56f60c65a164d924a7fbdd4126:::</w:t>
      </w:r>
    </w:p>
    <w:p w14:paraId="6B5F2811" w14:textId="77777777" w:rsidR="00573C07" w:rsidRDefault="00573C07" w:rsidP="00573C07">
      <w:r>
        <w:t>devserver$:1115:aad3b435b51404eeaad3b435b51404ee:262f6a2207a7b4eea0c312ddd25992d6:::</w:t>
      </w:r>
    </w:p>
    <w:p w14:paraId="3C90FA9A" w14:textId="77777777" w:rsidR="00573C07" w:rsidRDefault="00573C07" w:rsidP="00573C07">
      <w:r>
        <w:t>about$:1116:aad3b435b51404eeaad3b435b51404ee:b39bc0e10fe2ac5f9621675e1c1f3e79:::</w:t>
      </w:r>
    </w:p>
    <w:p w14:paraId="20EACB7A" w14:textId="77777777" w:rsidR="00573C07" w:rsidRDefault="00573C07" w:rsidP="00573C07">
      <w:r>
        <w:t>helponline$:1117:aad3b435b51404eeaad3b435b51404ee:6f9d64cbd6f4fc435e0da245b9f25033:::</w:t>
      </w:r>
    </w:p>
    <w:p w14:paraId="6A8CBF84" w14:textId="77777777" w:rsidR="00573C07" w:rsidRDefault="00573C07" w:rsidP="00573C07">
      <w:r>
        <w:t>sanantonio$:1118:aad3b435b51404eeaad3b435b51404ee:8b26d71cdfe07b14c5b1e5ef703b5492:::</w:t>
      </w:r>
    </w:p>
    <w:p w14:paraId="349C0DA2" w14:textId="77777777" w:rsidR="00573C07" w:rsidRDefault="00573C07" w:rsidP="00573C07">
      <w:r>
        <w:t>inbound$:1119:aad3b435b51404eeaad3b435b51404ee:3890bff01d0a7cc2da5f6ab2247573e7:::</w:t>
      </w:r>
    </w:p>
    <w:p w14:paraId="61C3E228" w14:textId="77777777" w:rsidR="00573C07" w:rsidRDefault="00573C07" w:rsidP="00573C07">
      <w:r>
        <w:t>customer$:1120:aad3b435b51404eeaad3b435b51404ee:c156ac9c2e74563914130b4212bc614d:::</w:t>
      </w:r>
    </w:p>
    <w:p w14:paraId="32C7FE5C" w14:textId="77777777" w:rsidR="00573C07" w:rsidRDefault="00573C07" w:rsidP="00573C07">
      <w:r>
        <w:t>ir$:1121:aad3b435b51404eeaad3b435b51404ee:51948713094207d98c84315633eeb861:::</w:t>
      </w:r>
    </w:p>
    <w:p w14:paraId="3D75E37E" w14:textId="77777777" w:rsidR="00573C07" w:rsidRDefault="00573C07" w:rsidP="00573C07">
      <w:r>
        <w:t>announce$:1122:aad3b435b51404eeaad3b435b51404ee:db366f00216407c93042a43a04fd7a32:::</w:t>
      </w:r>
    </w:p>
    <w:p w14:paraId="6EA52AF8" w14:textId="77777777" w:rsidR="00573C07" w:rsidRDefault="00573C07" w:rsidP="00573C07">
      <w:r>
        <w:t>iris$:1123:aad3b435b51404eeaad3b435b51404ee:82e1b93b43b99d7060869e02737f175c:::</w:t>
      </w:r>
    </w:p>
    <w:p w14:paraId="516E4FE6" w14:textId="77777777" w:rsidR="00573C07" w:rsidRDefault="00573C07" w:rsidP="00573C07">
      <w:r>
        <w:lastRenderedPageBreak/>
        <w:t>dev1$:1124:aad3b435b51404eeaad3b435b51404ee:1dde0903bdb7f24cb768a5880350d586:::</w:t>
      </w:r>
    </w:p>
    <w:p w14:paraId="0FFC024D" w14:textId="77777777" w:rsidR="00573C07" w:rsidRDefault="00573C07" w:rsidP="00573C07">
      <w:r>
        <w:t>cust24$:1125:aad3b435b51404eeaad3b435b51404ee:103c4dca7e48c70a63633d815740564b:::</w:t>
      </w:r>
    </w:p>
    <w:p w14:paraId="51F0EBFC" w14:textId="77777777" w:rsidR="00573C07" w:rsidRDefault="00573C07" w:rsidP="00573C07">
      <w:r>
        <w:t>mx$:1126:aad3b435b51404eeaad3b435b51404ee:ed3486283181589c931a0bcde049aa3e:::</w:t>
      </w:r>
    </w:p>
    <w:p w14:paraId="2299FC3D" w14:textId="77777777" w:rsidR="00573C07" w:rsidRDefault="00573C07" w:rsidP="00573C07">
      <w:r>
        <w:t>vader$:1127:aad3b435b51404eeaad3b435b51404ee:c300680e0d4bd889dcb0e4f4ab9c1652:::</w:t>
      </w:r>
    </w:p>
    <w:p w14:paraId="086E73E6" w14:textId="77777777" w:rsidR="00573C07" w:rsidRDefault="00573C07" w:rsidP="00573C07">
      <w:r>
        <w:t>cust53$:1128:aad3b435b51404eeaad3b435b51404ee:98d9ac348638b04fb3360e960b0a51c7:::</w:t>
      </w:r>
    </w:p>
    <w:p w14:paraId="1060F9D4" w14:textId="77777777" w:rsidR="00573C07" w:rsidRDefault="00573C07" w:rsidP="00573C07">
      <w:r>
        <w:t>mv$:1129:aad3b435b51404eeaad3b435b51404ee:4a100cd5986927beea5207314dcc6136:::</w:t>
      </w:r>
    </w:p>
    <w:p w14:paraId="735CE120" w14:textId="77777777" w:rsidR="00573C07" w:rsidRDefault="00573C07" w:rsidP="00573C07">
      <w:r>
        <w:t>mickey$:1130:aad3b435b51404eeaad3b435b51404ee:40c859ccba75ac01204c635eff7b025a:::</w:t>
      </w:r>
    </w:p>
    <w:p w14:paraId="4D3581C9" w14:textId="77777777" w:rsidR="00573C07" w:rsidRDefault="00573C07" w:rsidP="00573C07">
      <w:r>
        <w:t>ptld$:1131:aad3b435b51404eeaad3b435b51404ee:36bdc6a8cab46f1ddce9f870f510aacd:::</w:t>
      </w:r>
    </w:p>
    <w:p w14:paraId="18C0CAEC" w14:textId="77777777" w:rsidR="00573C07" w:rsidRDefault="00573C07" w:rsidP="00573C07">
      <w:r>
        <w:t>tool$:1132:aad3b435b51404eeaad3b435b51404ee:0f0e148c7f8946e3df14e5e39b2f1f5c:::</w:t>
      </w:r>
    </w:p>
    <w:p w14:paraId="37357D7A" w14:textId="77777777" w:rsidR="00573C07" w:rsidRDefault="00573C07" w:rsidP="00573C07">
      <w:r>
        <w:t>uninet$:1133:aad3b435b51404eeaad3b435b51404ee:77620392fabbdf3606bc53545c788945:::</w:t>
      </w:r>
    </w:p>
    <w:p w14:paraId="1A1B7E93" w14:textId="77777777" w:rsidR="00573C07" w:rsidRDefault="00573C07" w:rsidP="00573C07">
      <w:r>
        <w:t>houstin$:1134:aad3b435b51404eeaad3b435b51404ee:6902b491549f7a20d6a43be1cdebbcc5:::</w:t>
      </w:r>
    </w:p>
    <w:p w14:paraId="2BD38B4B" w14:textId="77777777" w:rsidR="00573C07" w:rsidRDefault="00573C07" w:rsidP="00573C07">
      <w:r>
        <w:t>SERVER2$:1135:aad3b435b51404eeaad3b435b51404ee:b4df116b90028894ed9bcba5d0acdaf1:::</w:t>
      </w:r>
    </w:p>
    <w:p w14:paraId="6D93976E" w14:textId="77777777" w:rsidR="00573C07" w:rsidRDefault="00573C07" w:rsidP="00573C07">
      <w:r>
        <w:t>CLIENT1$:1601:aad3b435b51404eeaad3b435b51404ee:ec9cb0014c470813912bd48244efd07f:::</w:t>
      </w:r>
    </w:p>
    <w:p w14:paraId="52255956" w14:textId="77777777" w:rsidR="00573C07" w:rsidRDefault="00573C07" w:rsidP="00573C07">
      <w:r>
        <w:t>MSSQL1$:2661:aad3b435b51404eeaad3b435b51404ee:d1a18c7e61b2f6cf603662918f869f7e:::</w:t>
      </w:r>
    </w:p>
    <w:p w14:paraId="7DE1142D" w14:textId="77777777" w:rsidR="00573C07" w:rsidRDefault="00573C07" w:rsidP="00573C07">
      <w:r>
        <w:t>MSSQL2$:2662:aad3b435b51404eeaad3b435b51404ee:cceac06015312367a30f66720ab2359a:::</w:t>
      </w:r>
    </w:p>
    <w:p w14:paraId="3ECFFDAE" w14:textId="77777777" w:rsidR="00573C07" w:rsidRDefault="00573C07" w:rsidP="00573C07">
      <w:r>
        <w:t>MSSQL3$:2663:aad3b435b51404eeaad3b435b51404ee:2d22f36b4fb081eec75f10c31448f09f:::</w:t>
      </w:r>
    </w:p>
    <w:p w14:paraId="4C43D573" w14:textId="77777777" w:rsidR="00573C07" w:rsidRDefault="00573C07" w:rsidP="00573C07">
      <w:r>
        <w:t>MSSQL4$:2664:aad3b435b51404eeaad3b435b51404ee:2b560d59bfe24afea73d30498e9646bf:::</w:t>
      </w:r>
    </w:p>
    <w:p w14:paraId="6160836D" w14:textId="77777777" w:rsidR="00573C07" w:rsidRDefault="00573C07" w:rsidP="00573C07">
      <w:r>
        <w:t>MSSQL5$:2665:aad3b435b51404eeaad3b435b51404ee:0dfcf8759b08803f28fbbbe2c4e7276a:::</w:t>
      </w:r>
    </w:p>
    <w:p w14:paraId="4E9EE6F4" w14:textId="77777777" w:rsidR="00573C07" w:rsidRDefault="00573C07" w:rsidP="00573C07">
      <w:r>
        <w:t>MSSQL6$:2666:aad3b435b51404eeaad3b435b51404ee:e15c0bbd4fa58b6eb9c54be6b37c9c00:::</w:t>
      </w:r>
    </w:p>
    <w:p w14:paraId="410F103B" w14:textId="77777777" w:rsidR="00573C07" w:rsidRDefault="00573C07" w:rsidP="00573C07">
      <w:r>
        <w:t>MSSQL7$:2667:aad3b435b51404eeaad3b435b51404ee:5eace11e9ac98b08583fda82758bd23f:::</w:t>
      </w:r>
    </w:p>
    <w:p w14:paraId="79EE8F5B" w14:textId="77777777" w:rsidR="00573C07" w:rsidRDefault="00573C07" w:rsidP="00573C07">
      <w:r>
        <w:t>MSSQL8$:2668:aad3b435b51404eeaad3b435b51404ee:53c59ad1e4bc7831399b96e6fe0e9b32:::</w:t>
      </w:r>
    </w:p>
    <w:p w14:paraId="4FFE93CA" w14:textId="77777777" w:rsidR="00573C07" w:rsidRDefault="00573C07" w:rsidP="00573C07">
      <w:r>
        <w:t>MSSQL9$:2669:aad3b435b51404eeaad3b435b51404ee:207292047d37fbd701435173d4844884:::</w:t>
      </w:r>
    </w:p>
    <w:p w14:paraId="74787E6D" w14:textId="77777777" w:rsidR="00573C07" w:rsidRPr="0009663A" w:rsidRDefault="00573C07" w:rsidP="00573C07">
      <w:r>
        <w:t>MSSQL10$:2670:aad3b435b51404eeaad3b435b51404ee:2d3c9c0de2e0ca56899365023c5809f6:::</w:t>
      </w:r>
    </w:p>
    <w:p w14:paraId="4D9717D4" w14:textId="77777777" w:rsidR="00573C07" w:rsidRDefault="00573C07" w:rsidP="00573C07">
      <w:pPr>
        <w:rPr>
          <w:rFonts w:ascii="Courier New" w:eastAsia="Courier New" w:hAnsi="Courier New" w:cs="Courier New"/>
          <w:sz w:val="20"/>
        </w:rPr>
      </w:pPr>
    </w:p>
    <w:p w14:paraId="387A0026" w14:textId="77777777" w:rsidR="00573C07" w:rsidRPr="00573C07" w:rsidRDefault="00573C07" w:rsidP="00573C07">
      <w:pPr>
        <w:spacing w:after="0"/>
        <w:ind w:right="1229"/>
        <w:jc w:val="center"/>
      </w:pPr>
    </w:p>
    <w:p w14:paraId="4F154C3C" w14:textId="77777777" w:rsidR="0009663A" w:rsidRDefault="0009663A" w:rsidP="00573C07">
      <w:pPr>
        <w:pStyle w:val="Heading1"/>
        <w:numPr>
          <w:ilvl w:val="0"/>
          <w:numId w:val="0"/>
        </w:numPr>
        <w:jc w:val="left"/>
      </w:pPr>
    </w:p>
    <w:sectPr w:rsidR="0009663A" w:rsidSect="004D7B3D">
      <w:footerReference w:type="default" r:id="rId40"/>
      <w:footerReference w:type="firs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2F06E" w14:textId="77777777" w:rsidR="00EA5AEC" w:rsidRDefault="00EA5AEC" w:rsidP="004E733D">
      <w:pPr>
        <w:spacing w:after="0" w:line="240" w:lineRule="auto"/>
      </w:pPr>
      <w:r>
        <w:separator/>
      </w:r>
    </w:p>
  </w:endnote>
  <w:endnote w:type="continuationSeparator" w:id="0">
    <w:p w14:paraId="7A5C7EE4" w14:textId="77777777" w:rsidR="00EA5AEC" w:rsidRDefault="00EA5AEC" w:rsidP="004E7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D0A6" w14:textId="77777777" w:rsidR="00DF1721" w:rsidRDefault="00DF1721">
    <w:pPr>
      <w:pStyle w:val="Footer"/>
    </w:pPr>
    <w:r w:rsidRPr="00C015A8">
      <w:rPr>
        <w:i/>
        <w:sz w:val="24"/>
        <w:szCs w:val="24"/>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859836"/>
      <w:docPartObj>
        <w:docPartGallery w:val="Page Numbers (Bottom of Page)"/>
        <w:docPartUnique/>
      </w:docPartObj>
    </w:sdtPr>
    <w:sdtEndPr>
      <w:rPr>
        <w:color w:val="7F7F7F" w:themeColor="background1" w:themeShade="7F"/>
        <w:spacing w:val="60"/>
      </w:rPr>
    </w:sdtEndPr>
    <w:sdtContent>
      <w:p w14:paraId="6EED0721" w14:textId="77777777" w:rsidR="00DF1721" w:rsidRDefault="00647F3E">
        <w:pPr>
          <w:pStyle w:val="Footer"/>
          <w:pBdr>
            <w:top w:val="single" w:sz="4" w:space="1" w:color="D9D9D9" w:themeColor="background1" w:themeShade="D9"/>
          </w:pBdr>
          <w:rPr>
            <w:b/>
            <w:bCs/>
          </w:rPr>
        </w:pPr>
        <w:r>
          <w:fldChar w:fldCharType="begin"/>
        </w:r>
        <w:r w:rsidR="00DF1721">
          <w:instrText xml:space="preserve"> PAGE   \* MERGEFORMAT </w:instrText>
        </w:r>
        <w:r>
          <w:fldChar w:fldCharType="separate"/>
        </w:r>
        <w:r w:rsidR="00DF1721" w:rsidRPr="00A60D20">
          <w:rPr>
            <w:b/>
            <w:bCs/>
            <w:noProof/>
          </w:rPr>
          <w:t>1</w:t>
        </w:r>
        <w:r>
          <w:rPr>
            <w:b/>
            <w:bCs/>
            <w:noProof/>
          </w:rPr>
          <w:fldChar w:fldCharType="end"/>
        </w:r>
        <w:r w:rsidR="00DF1721">
          <w:rPr>
            <w:b/>
            <w:bCs/>
          </w:rPr>
          <w:t xml:space="preserve"> | </w:t>
        </w:r>
        <w:r w:rsidR="00DF1721">
          <w:rPr>
            <w:color w:val="7F7F7F" w:themeColor="background1" w:themeShade="7F"/>
            <w:spacing w:val="60"/>
          </w:rPr>
          <w:t>Page</w:t>
        </w:r>
      </w:p>
    </w:sdtContent>
  </w:sdt>
  <w:p w14:paraId="16376FB5" w14:textId="77777777" w:rsidR="00DF1721" w:rsidRDefault="00DF17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9717893"/>
      <w:docPartObj>
        <w:docPartGallery w:val="Page Numbers (Bottom of Page)"/>
        <w:docPartUnique/>
      </w:docPartObj>
    </w:sdtPr>
    <w:sdtEndPr>
      <w:rPr>
        <w:color w:val="7F7F7F" w:themeColor="background1" w:themeShade="7F"/>
        <w:spacing w:val="60"/>
      </w:rPr>
    </w:sdtEndPr>
    <w:sdtContent>
      <w:p w14:paraId="11E270E7" w14:textId="77777777" w:rsidR="00DF1721" w:rsidRDefault="00647F3E" w:rsidP="003363BE">
        <w:pPr>
          <w:pStyle w:val="Footer"/>
          <w:pBdr>
            <w:top w:val="single" w:sz="4" w:space="1" w:color="D9D9D9" w:themeColor="background1" w:themeShade="D9"/>
          </w:pBdr>
          <w:jc w:val="right"/>
          <w:rPr>
            <w:b/>
            <w:bCs/>
          </w:rPr>
        </w:pPr>
        <w:r>
          <w:fldChar w:fldCharType="begin"/>
        </w:r>
        <w:r w:rsidR="00DF1721">
          <w:instrText xml:space="preserve"> PAGE   \* MERGEFORMAT </w:instrText>
        </w:r>
        <w:r>
          <w:fldChar w:fldCharType="separate"/>
        </w:r>
        <w:r w:rsidR="001E01AD" w:rsidRPr="001E01AD">
          <w:rPr>
            <w:b/>
            <w:bCs/>
            <w:noProof/>
          </w:rPr>
          <w:t>8</w:t>
        </w:r>
        <w:r>
          <w:rPr>
            <w:b/>
            <w:bCs/>
            <w:noProof/>
          </w:rPr>
          <w:fldChar w:fldCharType="end"/>
        </w:r>
        <w:r w:rsidR="00DF1721">
          <w:rPr>
            <w:b/>
            <w:bCs/>
          </w:rPr>
          <w:t xml:space="preserve"> | </w:t>
        </w:r>
        <w:r w:rsidR="00DF1721">
          <w:rPr>
            <w:color w:val="7F7F7F" w:themeColor="background1" w:themeShade="7F"/>
            <w:spacing w:val="60"/>
          </w:rPr>
          <w:t>Page</w:t>
        </w:r>
      </w:p>
    </w:sdtContent>
  </w:sdt>
  <w:p w14:paraId="3711FAF3" w14:textId="77777777" w:rsidR="00DF1721" w:rsidRDefault="00DF17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404089"/>
      <w:docPartObj>
        <w:docPartGallery w:val="Page Numbers (Bottom of Page)"/>
        <w:docPartUnique/>
      </w:docPartObj>
    </w:sdtPr>
    <w:sdtEndPr>
      <w:rPr>
        <w:color w:val="7F7F7F" w:themeColor="background1" w:themeShade="7F"/>
        <w:spacing w:val="60"/>
      </w:rPr>
    </w:sdtEndPr>
    <w:sdtContent>
      <w:p w14:paraId="55B2A394" w14:textId="77777777" w:rsidR="00DF1721" w:rsidRDefault="00647F3E">
        <w:pPr>
          <w:pStyle w:val="Footer"/>
          <w:pBdr>
            <w:top w:val="single" w:sz="4" w:space="1" w:color="D9D9D9" w:themeColor="background1" w:themeShade="D9"/>
          </w:pBdr>
          <w:rPr>
            <w:b/>
            <w:bCs/>
          </w:rPr>
        </w:pPr>
        <w:r>
          <w:fldChar w:fldCharType="begin"/>
        </w:r>
        <w:r w:rsidR="00DF1721">
          <w:instrText xml:space="preserve"> PAGE   \* MERGEFORMAT </w:instrText>
        </w:r>
        <w:r>
          <w:fldChar w:fldCharType="separate"/>
        </w:r>
        <w:r w:rsidR="00DF1721" w:rsidRPr="00A60D20">
          <w:rPr>
            <w:b/>
            <w:bCs/>
            <w:noProof/>
          </w:rPr>
          <w:t>1</w:t>
        </w:r>
        <w:r>
          <w:rPr>
            <w:b/>
            <w:bCs/>
            <w:noProof/>
          </w:rPr>
          <w:fldChar w:fldCharType="end"/>
        </w:r>
        <w:r w:rsidR="00DF1721">
          <w:rPr>
            <w:b/>
            <w:bCs/>
          </w:rPr>
          <w:t xml:space="preserve"> | </w:t>
        </w:r>
        <w:r w:rsidR="00DF1721">
          <w:rPr>
            <w:color w:val="7F7F7F" w:themeColor="background1" w:themeShade="7F"/>
            <w:spacing w:val="60"/>
          </w:rPr>
          <w:t>Page</w:t>
        </w:r>
      </w:p>
    </w:sdtContent>
  </w:sdt>
  <w:p w14:paraId="413A3923" w14:textId="77777777" w:rsidR="00DF1721" w:rsidRPr="00A60D20" w:rsidRDefault="00DF1721" w:rsidP="00A60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92287" w14:textId="77777777" w:rsidR="00EA5AEC" w:rsidRDefault="00EA5AEC" w:rsidP="004E733D">
      <w:pPr>
        <w:spacing w:after="0" w:line="240" w:lineRule="auto"/>
      </w:pPr>
      <w:r>
        <w:separator/>
      </w:r>
    </w:p>
  </w:footnote>
  <w:footnote w:type="continuationSeparator" w:id="0">
    <w:p w14:paraId="74DF964F" w14:textId="77777777" w:rsidR="00EA5AEC" w:rsidRDefault="00EA5AEC" w:rsidP="004E73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3D3A"/>
    <w:multiLevelType w:val="hybridMultilevel"/>
    <w:tmpl w:val="1C84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4270C"/>
    <w:multiLevelType w:val="hybridMultilevel"/>
    <w:tmpl w:val="3F180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891D05"/>
    <w:multiLevelType w:val="hybridMultilevel"/>
    <w:tmpl w:val="19D6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52EF5"/>
    <w:multiLevelType w:val="hybridMultilevel"/>
    <w:tmpl w:val="F754E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82775B"/>
    <w:multiLevelType w:val="multilevel"/>
    <w:tmpl w:val="580AFCB0"/>
    <w:lvl w:ilvl="0">
      <w:start w:val="1"/>
      <w:numFmt w:val="decimal"/>
      <w:pStyle w:val="Heading1"/>
      <w:lvlText w:val="%1"/>
      <w:lvlJc w:val="left"/>
      <w:pPr>
        <w:ind w:left="432" w:hanging="432"/>
      </w:pPr>
    </w:lvl>
    <w:lvl w:ilvl="1">
      <w:start w:val="1"/>
      <w:numFmt w:val="decimal"/>
      <w:pStyle w:val="Heading2"/>
      <w:lvlText w:val="%1.%2"/>
      <w:lvlJc w:val="left"/>
      <w:pPr>
        <w:ind w:left="859"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53C4FD8"/>
    <w:multiLevelType w:val="hybridMultilevel"/>
    <w:tmpl w:val="CF50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5238B5"/>
    <w:multiLevelType w:val="hybridMultilevel"/>
    <w:tmpl w:val="89D6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A607F7"/>
    <w:multiLevelType w:val="hybridMultilevel"/>
    <w:tmpl w:val="60041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725ED"/>
    <w:multiLevelType w:val="hybridMultilevel"/>
    <w:tmpl w:val="CBF62022"/>
    <w:lvl w:ilvl="0" w:tplc="0C000001">
      <w:start w:val="1"/>
      <w:numFmt w:val="bullet"/>
      <w:lvlText w:val=""/>
      <w:lvlJc w:val="left"/>
      <w:pPr>
        <w:ind w:left="1068" w:hanging="360"/>
      </w:pPr>
      <w:rPr>
        <w:rFonts w:ascii="Symbol" w:hAnsi="Symbol"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tentative="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9" w15:restartNumberingAfterBreak="0">
    <w:nsid w:val="38E90654"/>
    <w:multiLevelType w:val="hybridMultilevel"/>
    <w:tmpl w:val="FA96E058"/>
    <w:lvl w:ilvl="0" w:tplc="08090001">
      <w:start w:val="1"/>
      <w:numFmt w:val="bullet"/>
      <w:lvlText w:val=""/>
      <w:lvlJc w:val="left"/>
      <w:pPr>
        <w:ind w:left="739" w:hanging="360"/>
      </w:pPr>
      <w:rPr>
        <w:rFonts w:ascii="Symbol" w:hAnsi="Symbol" w:hint="default"/>
      </w:rPr>
    </w:lvl>
    <w:lvl w:ilvl="1" w:tplc="08090003" w:tentative="1">
      <w:start w:val="1"/>
      <w:numFmt w:val="bullet"/>
      <w:lvlText w:val="o"/>
      <w:lvlJc w:val="left"/>
      <w:pPr>
        <w:ind w:left="1459" w:hanging="360"/>
      </w:pPr>
      <w:rPr>
        <w:rFonts w:ascii="Courier New" w:hAnsi="Courier New" w:cs="Courier New" w:hint="default"/>
      </w:rPr>
    </w:lvl>
    <w:lvl w:ilvl="2" w:tplc="08090005" w:tentative="1">
      <w:start w:val="1"/>
      <w:numFmt w:val="bullet"/>
      <w:lvlText w:val=""/>
      <w:lvlJc w:val="left"/>
      <w:pPr>
        <w:ind w:left="2179" w:hanging="360"/>
      </w:pPr>
      <w:rPr>
        <w:rFonts w:ascii="Wingdings" w:hAnsi="Wingdings" w:hint="default"/>
      </w:rPr>
    </w:lvl>
    <w:lvl w:ilvl="3" w:tplc="08090001" w:tentative="1">
      <w:start w:val="1"/>
      <w:numFmt w:val="bullet"/>
      <w:lvlText w:val=""/>
      <w:lvlJc w:val="left"/>
      <w:pPr>
        <w:ind w:left="2899" w:hanging="360"/>
      </w:pPr>
      <w:rPr>
        <w:rFonts w:ascii="Symbol" w:hAnsi="Symbol" w:hint="default"/>
      </w:rPr>
    </w:lvl>
    <w:lvl w:ilvl="4" w:tplc="08090003" w:tentative="1">
      <w:start w:val="1"/>
      <w:numFmt w:val="bullet"/>
      <w:lvlText w:val="o"/>
      <w:lvlJc w:val="left"/>
      <w:pPr>
        <w:ind w:left="3619" w:hanging="360"/>
      </w:pPr>
      <w:rPr>
        <w:rFonts w:ascii="Courier New" w:hAnsi="Courier New" w:cs="Courier New" w:hint="default"/>
      </w:rPr>
    </w:lvl>
    <w:lvl w:ilvl="5" w:tplc="08090005" w:tentative="1">
      <w:start w:val="1"/>
      <w:numFmt w:val="bullet"/>
      <w:lvlText w:val=""/>
      <w:lvlJc w:val="left"/>
      <w:pPr>
        <w:ind w:left="4339" w:hanging="360"/>
      </w:pPr>
      <w:rPr>
        <w:rFonts w:ascii="Wingdings" w:hAnsi="Wingdings" w:hint="default"/>
      </w:rPr>
    </w:lvl>
    <w:lvl w:ilvl="6" w:tplc="08090001" w:tentative="1">
      <w:start w:val="1"/>
      <w:numFmt w:val="bullet"/>
      <w:lvlText w:val=""/>
      <w:lvlJc w:val="left"/>
      <w:pPr>
        <w:ind w:left="5059" w:hanging="360"/>
      </w:pPr>
      <w:rPr>
        <w:rFonts w:ascii="Symbol" w:hAnsi="Symbol" w:hint="default"/>
      </w:rPr>
    </w:lvl>
    <w:lvl w:ilvl="7" w:tplc="08090003" w:tentative="1">
      <w:start w:val="1"/>
      <w:numFmt w:val="bullet"/>
      <w:lvlText w:val="o"/>
      <w:lvlJc w:val="left"/>
      <w:pPr>
        <w:ind w:left="5779" w:hanging="360"/>
      </w:pPr>
      <w:rPr>
        <w:rFonts w:ascii="Courier New" w:hAnsi="Courier New" w:cs="Courier New" w:hint="default"/>
      </w:rPr>
    </w:lvl>
    <w:lvl w:ilvl="8" w:tplc="08090005" w:tentative="1">
      <w:start w:val="1"/>
      <w:numFmt w:val="bullet"/>
      <w:lvlText w:val=""/>
      <w:lvlJc w:val="left"/>
      <w:pPr>
        <w:ind w:left="6499" w:hanging="360"/>
      </w:pPr>
      <w:rPr>
        <w:rFonts w:ascii="Wingdings" w:hAnsi="Wingdings" w:hint="default"/>
      </w:rPr>
    </w:lvl>
  </w:abstractNum>
  <w:abstractNum w:abstractNumId="10" w15:restartNumberingAfterBreak="0">
    <w:nsid w:val="3B515488"/>
    <w:multiLevelType w:val="hybridMultilevel"/>
    <w:tmpl w:val="268E7E6E"/>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1" w15:restartNumberingAfterBreak="0">
    <w:nsid w:val="3D7E3EF6"/>
    <w:multiLevelType w:val="hybridMultilevel"/>
    <w:tmpl w:val="4202C902"/>
    <w:lvl w:ilvl="0" w:tplc="E2CAF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5E3053"/>
    <w:multiLevelType w:val="hybridMultilevel"/>
    <w:tmpl w:val="31501312"/>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0545A7"/>
    <w:multiLevelType w:val="hybridMultilevel"/>
    <w:tmpl w:val="8C48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BF4704"/>
    <w:multiLevelType w:val="hybridMultilevel"/>
    <w:tmpl w:val="5DB6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797606"/>
    <w:multiLevelType w:val="hybridMultilevel"/>
    <w:tmpl w:val="E13A2516"/>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8B187F"/>
    <w:multiLevelType w:val="hybridMultilevel"/>
    <w:tmpl w:val="3FEE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485A27"/>
    <w:multiLevelType w:val="hybridMultilevel"/>
    <w:tmpl w:val="9DA8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8B6F2F"/>
    <w:multiLevelType w:val="hybridMultilevel"/>
    <w:tmpl w:val="4F8E6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C6003D"/>
    <w:multiLevelType w:val="hybridMultilevel"/>
    <w:tmpl w:val="8F76072C"/>
    <w:lvl w:ilvl="0" w:tplc="D6529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C31A22"/>
    <w:multiLevelType w:val="hybridMultilevel"/>
    <w:tmpl w:val="70A6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976EDE"/>
    <w:multiLevelType w:val="hybridMultilevel"/>
    <w:tmpl w:val="77E6337A"/>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3D53883"/>
    <w:multiLevelType w:val="hybridMultilevel"/>
    <w:tmpl w:val="4D0ACBD4"/>
    <w:lvl w:ilvl="0" w:tplc="0C000001">
      <w:start w:val="1"/>
      <w:numFmt w:val="bullet"/>
      <w:lvlText w:val=""/>
      <w:lvlJc w:val="left"/>
      <w:pPr>
        <w:ind w:left="1430" w:hanging="360"/>
      </w:pPr>
      <w:rPr>
        <w:rFonts w:ascii="Symbol" w:hAnsi="Symbol" w:hint="default"/>
      </w:rPr>
    </w:lvl>
    <w:lvl w:ilvl="1" w:tplc="0C000003" w:tentative="1">
      <w:start w:val="1"/>
      <w:numFmt w:val="bullet"/>
      <w:lvlText w:val="o"/>
      <w:lvlJc w:val="left"/>
      <w:pPr>
        <w:ind w:left="2150" w:hanging="360"/>
      </w:pPr>
      <w:rPr>
        <w:rFonts w:ascii="Courier New" w:hAnsi="Courier New" w:cs="Courier New" w:hint="default"/>
      </w:rPr>
    </w:lvl>
    <w:lvl w:ilvl="2" w:tplc="0C000005" w:tentative="1">
      <w:start w:val="1"/>
      <w:numFmt w:val="bullet"/>
      <w:lvlText w:val=""/>
      <w:lvlJc w:val="left"/>
      <w:pPr>
        <w:ind w:left="2870" w:hanging="360"/>
      </w:pPr>
      <w:rPr>
        <w:rFonts w:ascii="Wingdings" w:hAnsi="Wingdings" w:hint="default"/>
      </w:rPr>
    </w:lvl>
    <w:lvl w:ilvl="3" w:tplc="0C000001" w:tentative="1">
      <w:start w:val="1"/>
      <w:numFmt w:val="bullet"/>
      <w:lvlText w:val=""/>
      <w:lvlJc w:val="left"/>
      <w:pPr>
        <w:ind w:left="3590" w:hanging="360"/>
      </w:pPr>
      <w:rPr>
        <w:rFonts w:ascii="Symbol" w:hAnsi="Symbol" w:hint="default"/>
      </w:rPr>
    </w:lvl>
    <w:lvl w:ilvl="4" w:tplc="0C000003" w:tentative="1">
      <w:start w:val="1"/>
      <w:numFmt w:val="bullet"/>
      <w:lvlText w:val="o"/>
      <w:lvlJc w:val="left"/>
      <w:pPr>
        <w:ind w:left="4310" w:hanging="360"/>
      </w:pPr>
      <w:rPr>
        <w:rFonts w:ascii="Courier New" w:hAnsi="Courier New" w:cs="Courier New" w:hint="default"/>
      </w:rPr>
    </w:lvl>
    <w:lvl w:ilvl="5" w:tplc="0C000005" w:tentative="1">
      <w:start w:val="1"/>
      <w:numFmt w:val="bullet"/>
      <w:lvlText w:val=""/>
      <w:lvlJc w:val="left"/>
      <w:pPr>
        <w:ind w:left="5030" w:hanging="360"/>
      </w:pPr>
      <w:rPr>
        <w:rFonts w:ascii="Wingdings" w:hAnsi="Wingdings" w:hint="default"/>
      </w:rPr>
    </w:lvl>
    <w:lvl w:ilvl="6" w:tplc="0C000001" w:tentative="1">
      <w:start w:val="1"/>
      <w:numFmt w:val="bullet"/>
      <w:lvlText w:val=""/>
      <w:lvlJc w:val="left"/>
      <w:pPr>
        <w:ind w:left="5750" w:hanging="360"/>
      </w:pPr>
      <w:rPr>
        <w:rFonts w:ascii="Symbol" w:hAnsi="Symbol" w:hint="default"/>
      </w:rPr>
    </w:lvl>
    <w:lvl w:ilvl="7" w:tplc="0C000003" w:tentative="1">
      <w:start w:val="1"/>
      <w:numFmt w:val="bullet"/>
      <w:lvlText w:val="o"/>
      <w:lvlJc w:val="left"/>
      <w:pPr>
        <w:ind w:left="6470" w:hanging="360"/>
      </w:pPr>
      <w:rPr>
        <w:rFonts w:ascii="Courier New" w:hAnsi="Courier New" w:cs="Courier New" w:hint="default"/>
      </w:rPr>
    </w:lvl>
    <w:lvl w:ilvl="8" w:tplc="0C000005" w:tentative="1">
      <w:start w:val="1"/>
      <w:numFmt w:val="bullet"/>
      <w:lvlText w:val=""/>
      <w:lvlJc w:val="left"/>
      <w:pPr>
        <w:ind w:left="7190" w:hanging="360"/>
      </w:pPr>
      <w:rPr>
        <w:rFonts w:ascii="Wingdings" w:hAnsi="Wingdings" w:hint="default"/>
      </w:rPr>
    </w:lvl>
  </w:abstractNum>
  <w:abstractNum w:abstractNumId="23" w15:restartNumberingAfterBreak="0">
    <w:nsid w:val="6FF73222"/>
    <w:multiLevelType w:val="hybridMultilevel"/>
    <w:tmpl w:val="1BB698D2"/>
    <w:lvl w:ilvl="0" w:tplc="4A1A2AE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8BD337D"/>
    <w:multiLevelType w:val="hybridMultilevel"/>
    <w:tmpl w:val="46409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4752D9"/>
    <w:multiLevelType w:val="hybridMultilevel"/>
    <w:tmpl w:val="1C600ECA"/>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26" w15:restartNumberingAfterBreak="0">
    <w:nsid w:val="7D782A11"/>
    <w:multiLevelType w:val="hybridMultilevel"/>
    <w:tmpl w:val="F928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CD72BF"/>
    <w:multiLevelType w:val="hybridMultilevel"/>
    <w:tmpl w:val="314C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9113972">
    <w:abstractNumId w:val="4"/>
  </w:num>
  <w:num w:numId="2" w16cid:durableId="17889626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41436918">
    <w:abstractNumId w:val="4"/>
  </w:num>
  <w:num w:numId="4" w16cid:durableId="1830100696">
    <w:abstractNumId w:val="4"/>
  </w:num>
  <w:num w:numId="5" w16cid:durableId="81225867">
    <w:abstractNumId w:val="4"/>
  </w:num>
  <w:num w:numId="6" w16cid:durableId="241960611">
    <w:abstractNumId w:val="4"/>
  </w:num>
  <w:num w:numId="7" w16cid:durableId="323242436">
    <w:abstractNumId w:val="4"/>
  </w:num>
  <w:num w:numId="8" w16cid:durableId="1155758366">
    <w:abstractNumId w:val="4"/>
  </w:num>
  <w:num w:numId="9" w16cid:durableId="1665283535">
    <w:abstractNumId w:val="4"/>
  </w:num>
  <w:num w:numId="10" w16cid:durableId="891888669">
    <w:abstractNumId w:val="4"/>
  </w:num>
  <w:num w:numId="11" w16cid:durableId="478155551">
    <w:abstractNumId w:val="4"/>
  </w:num>
  <w:num w:numId="12" w16cid:durableId="1095323384">
    <w:abstractNumId w:val="4"/>
  </w:num>
  <w:num w:numId="13" w16cid:durableId="1802842996">
    <w:abstractNumId w:val="11"/>
  </w:num>
  <w:num w:numId="14" w16cid:durableId="213977050">
    <w:abstractNumId w:val="7"/>
  </w:num>
  <w:num w:numId="15" w16cid:durableId="1961642441">
    <w:abstractNumId w:val="6"/>
  </w:num>
  <w:num w:numId="16" w16cid:durableId="1207379304">
    <w:abstractNumId w:val="17"/>
  </w:num>
  <w:num w:numId="17" w16cid:durableId="259535191">
    <w:abstractNumId w:val="13"/>
  </w:num>
  <w:num w:numId="18" w16cid:durableId="842862094">
    <w:abstractNumId w:val="14"/>
  </w:num>
  <w:num w:numId="19" w16cid:durableId="467749336">
    <w:abstractNumId w:val="5"/>
  </w:num>
  <w:num w:numId="20" w16cid:durableId="442458724">
    <w:abstractNumId w:val="20"/>
  </w:num>
  <w:num w:numId="21" w16cid:durableId="160701823">
    <w:abstractNumId w:val="16"/>
  </w:num>
  <w:num w:numId="22" w16cid:durableId="2115713060">
    <w:abstractNumId w:val="2"/>
  </w:num>
  <w:num w:numId="23" w16cid:durableId="931861001">
    <w:abstractNumId w:val="27"/>
  </w:num>
  <w:num w:numId="24" w16cid:durableId="169027154">
    <w:abstractNumId w:val="19"/>
  </w:num>
  <w:num w:numId="25" w16cid:durableId="680937875">
    <w:abstractNumId w:val="26"/>
  </w:num>
  <w:num w:numId="26" w16cid:durableId="220672110">
    <w:abstractNumId w:val="0"/>
  </w:num>
  <w:num w:numId="27" w16cid:durableId="1954048854">
    <w:abstractNumId w:val="18"/>
  </w:num>
  <w:num w:numId="28" w16cid:durableId="57943177">
    <w:abstractNumId w:val="3"/>
  </w:num>
  <w:num w:numId="29" w16cid:durableId="325520494">
    <w:abstractNumId w:val="21"/>
  </w:num>
  <w:num w:numId="30" w16cid:durableId="1458916680">
    <w:abstractNumId w:val="10"/>
  </w:num>
  <w:num w:numId="31" w16cid:durableId="1544631409">
    <w:abstractNumId w:val="25"/>
  </w:num>
  <w:num w:numId="32" w16cid:durableId="342319373">
    <w:abstractNumId w:val="12"/>
  </w:num>
  <w:num w:numId="33" w16cid:durableId="633487149">
    <w:abstractNumId w:val="15"/>
  </w:num>
  <w:num w:numId="34" w16cid:durableId="193807791">
    <w:abstractNumId w:val="24"/>
  </w:num>
  <w:num w:numId="35" w16cid:durableId="1132333789">
    <w:abstractNumId w:val="9"/>
  </w:num>
  <w:num w:numId="36" w16cid:durableId="1922786889">
    <w:abstractNumId w:val="23"/>
  </w:num>
  <w:num w:numId="37" w16cid:durableId="105539722">
    <w:abstractNumId w:val="1"/>
  </w:num>
  <w:num w:numId="38" w16cid:durableId="1332412957">
    <w:abstractNumId w:val="8"/>
  </w:num>
  <w:num w:numId="39" w16cid:durableId="132672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2"/>
    <w:compatSetting w:name="useWord2013TrackBottomHyphenation" w:uri="http://schemas.microsoft.com/office/word" w:val="1"/>
  </w:compat>
  <w:rsids>
    <w:rsidRoot w:val="00A362BC"/>
    <w:rsid w:val="00001745"/>
    <w:rsid w:val="00027573"/>
    <w:rsid w:val="00037DC8"/>
    <w:rsid w:val="00042C19"/>
    <w:rsid w:val="00046389"/>
    <w:rsid w:val="00046A0A"/>
    <w:rsid w:val="0005250C"/>
    <w:rsid w:val="0005417B"/>
    <w:rsid w:val="00084932"/>
    <w:rsid w:val="000920B6"/>
    <w:rsid w:val="0009663A"/>
    <w:rsid w:val="000A320F"/>
    <w:rsid w:val="000B23BF"/>
    <w:rsid w:val="000C3140"/>
    <w:rsid w:val="000C6ABA"/>
    <w:rsid w:val="000D17CB"/>
    <w:rsid w:val="000D7464"/>
    <w:rsid w:val="000E1CD7"/>
    <w:rsid w:val="000E547A"/>
    <w:rsid w:val="000F0C10"/>
    <w:rsid w:val="000F1DC5"/>
    <w:rsid w:val="00107635"/>
    <w:rsid w:val="00112965"/>
    <w:rsid w:val="001218F2"/>
    <w:rsid w:val="001279BD"/>
    <w:rsid w:val="0013062D"/>
    <w:rsid w:val="00132682"/>
    <w:rsid w:val="00134569"/>
    <w:rsid w:val="00137968"/>
    <w:rsid w:val="001448FE"/>
    <w:rsid w:val="00151ECD"/>
    <w:rsid w:val="00154C09"/>
    <w:rsid w:val="00161132"/>
    <w:rsid w:val="00161777"/>
    <w:rsid w:val="00167B2A"/>
    <w:rsid w:val="001712C7"/>
    <w:rsid w:val="0017676B"/>
    <w:rsid w:val="001905B9"/>
    <w:rsid w:val="001A30D8"/>
    <w:rsid w:val="001A6749"/>
    <w:rsid w:val="001C0BA6"/>
    <w:rsid w:val="001C0CB2"/>
    <w:rsid w:val="001D1620"/>
    <w:rsid w:val="001D35C0"/>
    <w:rsid w:val="001E01AD"/>
    <w:rsid w:val="001E07B0"/>
    <w:rsid w:val="001E3330"/>
    <w:rsid w:val="001F2976"/>
    <w:rsid w:val="00206A7D"/>
    <w:rsid w:val="0021035E"/>
    <w:rsid w:val="0022030D"/>
    <w:rsid w:val="0022209B"/>
    <w:rsid w:val="00234182"/>
    <w:rsid w:val="00234C95"/>
    <w:rsid w:val="002371F6"/>
    <w:rsid w:val="00254339"/>
    <w:rsid w:val="00254AF1"/>
    <w:rsid w:val="00256944"/>
    <w:rsid w:val="002815F9"/>
    <w:rsid w:val="0028659A"/>
    <w:rsid w:val="002869C3"/>
    <w:rsid w:val="0028776D"/>
    <w:rsid w:val="002B718B"/>
    <w:rsid w:val="002B7A98"/>
    <w:rsid w:val="002E1900"/>
    <w:rsid w:val="002E653A"/>
    <w:rsid w:val="002E6897"/>
    <w:rsid w:val="002F5336"/>
    <w:rsid w:val="002F776C"/>
    <w:rsid w:val="0030070E"/>
    <w:rsid w:val="0032326F"/>
    <w:rsid w:val="003363BE"/>
    <w:rsid w:val="00336B56"/>
    <w:rsid w:val="00340071"/>
    <w:rsid w:val="00340E97"/>
    <w:rsid w:val="00341658"/>
    <w:rsid w:val="00351C72"/>
    <w:rsid w:val="00364162"/>
    <w:rsid w:val="00383F4F"/>
    <w:rsid w:val="0039717D"/>
    <w:rsid w:val="003A3D17"/>
    <w:rsid w:val="003B009F"/>
    <w:rsid w:val="003C73E7"/>
    <w:rsid w:val="003C7753"/>
    <w:rsid w:val="003E29E2"/>
    <w:rsid w:val="003E63DD"/>
    <w:rsid w:val="003F0C17"/>
    <w:rsid w:val="003F4AE8"/>
    <w:rsid w:val="003F6665"/>
    <w:rsid w:val="003F708A"/>
    <w:rsid w:val="00404615"/>
    <w:rsid w:val="00410C6A"/>
    <w:rsid w:val="00412E17"/>
    <w:rsid w:val="00441D16"/>
    <w:rsid w:val="0045005A"/>
    <w:rsid w:val="0046275C"/>
    <w:rsid w:val="00464B19"/>
    <w:rsid w:val="00465585"/>
    <w:rsid w:val="00475402"/>
    <w:rsid w:val="00481CA9"/>
    <w:rsid w:val="00482333"/>
    <w:rsid w:val="00490D11"/>
    <w:rsid w:val="00493395"/>
    <w:rsid w:val="00493CEF"/>
    <w:rsid w:val="004A08E2"/>
    <w:rsid w:val="004A221C"/>
    <w:rsid w:val="004A5876"/>
    <w:rsid w:val="004C10C4"/>
    <w:rsid w:val="004C1F06"/>
    <w:rsid w:val="004C514E"/>
    <w:rsid w:val="004C5DAB"/>
    <w:rsid w:val="004C6BF5"/>
    <w:rsid w:val="004D157E"/>
    <w:rsid w:val="004D3791"/>
    <w:rsid w:val="004D705C"/>
    <w:rsid w:val="004D7B3D"/>
    <w:rsid w:val="004E3329"/>
    <w:rsid w:val="004E7090"/>
    <w:rsid w:val="004E733D"/>
    <w:rsid w:val="004F0323"/>
    <w:rsid w:val="004F0C68"/>
    <w:rsid w:val="004F1B2A"/>
    <w:rsid w:val="004F2C3B"/>
    <w:rsid w:val="005033F7"/>
    <w:rsid w:val="005113BC"/>
    <w:rsid w:val="005201BA"/>
    <w:rsid w:val="00527338"/>
    <w:rsid w:val="0053233E"/>
    <w:rsid w:val="005461D0"/>
    <w:rsid w:val="00547C89"/>
    <w:rsid w:val="00573C07"/>
    <w:rsid w:val="00574B53"/>
    <w:rsid w:val="00574D55"/>
    <w:rsid w:val="00586BCC"/>
    <w:rsid w:val="005A0648"/>
    <w:rsid w:val="005A6C82"/>
    <w:rsid w:val="005B0B9D"/>
    <w:rsid w:val="005C4657"/>
    <w:rsid w:val="005D5E52"/>
    <w:rsid w:val="005E0907"/>
    <w:rsid w:val="005E55CE"/>
    <w:rsid w:val="00600857"/>
    <w:rsid w:val="0062422C"/>
    <w:rsid w:val="00624C1F"/>
    <w:rsid w:val="00647F3E"/>
    <w:rsid w:val="0065524C"/>
    <w:rsid w:val="0066203C"/>
    <w:rsid w:val="00665C65"/>
    <w:rsid w:val="006735A9"/>
    <w:rsid w:val="00682B37"/>
    <w:rsid w:val="00695E61"/>
    <w:rsid w:val="006B38D2"/>
    <w:rsid w:val="006B3C05"/>
    <w:rsid w:val="006B70AD"/>
    <w:rsid w:val="006C4A5E"/>
    <w:rsid w:val="006C6590"/>
    <w:rsid w:val="006D6925"/>
    <w:rsid w:val="006E34CB"/>
    <w:rsid w:val="006E7C23"/>
    <w:rsid w:val="006E7EB2"/>
    <w:rsid w:val="006F4C01"/>
    <w:rsid w:val="00701E85"/>
    <w:rsid w:val="00706443"/>
    <w:rsid w:val="00712DC9"/>
    <w:rsid w:val="007213B6"/>
    <w:rsid w:val="007379DF"/>
    <w:rsid w:val="0075318F"/>
    <w:rsid w:val="007572DC"/>
    <w:rsid w:val="00762E36"/>
    <w:rsid w:val="00764D74"/>
    <w:rsid w:val="007673FA"/>
    <w:rsid w:val="007703A0"/>
    <w:rsid w:val="00774F0F"/>
    <w:rsid w:val="007756CC"/>
    <w:rsid w:val="0078040C"/>
    <w:rsid w:val="00782249"/>
    <w:rsid w:val="0078704C"/>
    <w:rsid w:val="00792A94"/>
    <w:rsid w:val="007B37A1"/>
    <w:rsid w:val="007B642E"/>
    <w:rsid w:val="007C214F"/>
    <w:rsid w:val="007C2FFC"/>
    <w:rsid w:val="007C3C58"/>
    <w:rsid w:val="007C68F9"/>
    <w:rsid w:val="007D5B69"/>
    <w:rsid w:val="007D7E00"/>
    <w:rsid w:val="007F5900"/>
    <w:rsid w:val="00800DF0"/>
    <w:rsid w:val="00801886"/>
    <w:rsid w:val="00801BA7"/>
    <w:rsid w:val="0080621E"/>
    <w:rsid w:val="00811096"/>
    <w:rsid w:val="00813D3D"/>
    <w:rsid w:val="00833EA1"/>
    <w:rsid w:val="00835A5D"/>
    <w:rsid w:val="008368D3"/>
    <w:rsid w:val="00846817"/>
    <w:rsid w:val="008471FE"/>
    <w:rsid w:val="0084791A"/>
    <w:rsid w:val="00865937"/>
    <w:rsid w:val="00866889"/>
    <w:rsid w:val="00871C96"/>
    <w:rsid w:val="00874775"/>
    <w:rsid w:val="008750A3"/>
    <w:rsid w:val="00880C5A"/>
    <w:rsid w:val="008A101C"/>
    <w:rsid w:val="008A58E3"/>
    <w:rsid w:val="008A7296"/>
    <w:rsid w:val="008B08AC"/>
    <w:rsid w:val="008C2637"/>
    <w:rsid w:val="008D2AD4"/>
    <w:rsid w:val="008F0B38"/>
    <w:rsid w:val="008F0E02"/>
    <w:rsid w:val="00900E4E"/>
    <w:rsid w:val="0090315D"/>
    <w:rsid w:val="0091549F"/>
    <w:rsid w:val="00922077"/>
    <w:rsid w:val="0092418F"/>
    <w:rsid w:val="00927DC9"/>
    <w:rsid w:val="00934F25"/>
    <w:rsid w:val="009525A9"/>
    <w:rsid w:val="0095600B"/>
    <w:rsid w:val="009627B3"/>
    <w:rsid w:val="0096301D"/>
    <w:rsid w:val="00964A79"/>
    <w:rsid w:val="00974F37"/>
    <w:rsid w:val="00977C19"/>
    <w:rsid w:val="00984639"/>
    <w:rsid w:val="009867EB"/>
    <w:rsid w:val="009924C9"/>
    <w:rsid w:val="009A241B"/>
    <w:rsid w:val="009A40B4"/>
    <w:rsid w:val="009C5438"/>
    <w:rsid w:val="009D0812"/>
    <w:rsid w:val="009F66B2"/>
    <w:rsid w:val="00A0582C"/>
    <w:rsid w:val="00A141CD"/>
    <w:rsid w:val="00A209D4"/>
    <w:rsid w:val="00A27AE1"/>
    <w:rsid w:val="00A362BC"/>
    <w:rsid w:val="00A478E8"/>
    <w:rsid w:val="00A50E2A"/>
    <w:rsid w:val="00A556EF"/>
    <w:rsid w:val="00A56B6F"/>
    <w:rsid w:val="00A60D20"/>
    <w:rsid w:val="00A62544"/>
    <w:rsid w:val="00A72A01"/>
    <w:rsid w:val="00A80B40"/>
    <w:rsid w:val="00A815D2"/>
    <w:rsid w:val="00A826B7"/>
    <w:rsid w:val="00A82C89"/>
    <w:rsid w:val="00A90CF5"/>
    <w:rsid w:val="00A93E66"/>
    <w:rsid w:val="00AA1455"/>
    <w:rsid w:val="00AA3A25"/>
    <w:rsid w:val="00AC000C"/>
    <w:rsid w:val="00AC0458"/>
    <w:rsid w:val="00AD59AD"/>
    <w:rsid w:val="00AE334B"/>
    <w:rsid w:val="00AE349C"/>
    <w:rsid w:val="00AE4E8C"/>
    <w:rsid w:val="00AE7B8C"/>
    <w:rsid w:val="00AF132C"/>
    <w:rsid w:val="00B028C7"/>
    <w:rsid w:val="00B03E2F"/>
    <w:rsid w:val="00B05A54"/>
    <w:rsid w:val="00B16917"/>
    <w:rsid w:val="00B27834"/>
    <w:rsid w:val="00B52410"/>
    <w:rsid w:val="00B62B29"/>
    <w:rsid w:val="00B76596"/>
    <w:rsid w:val="00B96722"/>
    <w:rsid w:val="00BA4804"/>
    <w:rsid w:val="00BA7AE1"/>
    <w:rsid w:val="00BB05D6"/>
    <w:rsid w:val="00BB0B2D"/>
    <w:rsid w:val="00BB7220"/>
    <w:rsid w:val="00BC3A78"/>
    <w:rsid w:val="00BC7FA6"/>
    <w:rsid w:val="00BD1E60"/>
    <w:rsid w:val="00BE292E"/>
    <w:rsid w:val="00BE6B72"/>
    <w:rsid w:val="00C1109F"/>
    <w:rsid w:val="00C11D98"/>
    <w:rsid w:val="00C12AD9"/>
    <w:rsid w:val="00C13BA0"/>
    <w:rsid w:val="00C26A4F"/>
    <w:rsid w:val="00C34786"/>
    <w:rsid w:val="00C5090A"/>
    <w:rsid w:val="00C545A5"/>
    <w:rsid w:val="00C56016"/>
    <w:rsid w:val="00C57763"/>
    <w:rsid w:val="00C8551E"/>
    <w:rsid w:val="00CA5897"/>
    <w:rsid w:val="00CA73E4"/>
    <w:rsid w:val="00CC269F"/>
    <w:rsid w:val="00CC389C"/>
    <w:rsid w:val="00CC5FFC"/>
    <w:rsid w:val="00CD72C8"/>
    <w:rsid w:val="00CE09C5"/>
    <w:rsid w:val="00CE13B3"/>
    <w:rsid w:val="00CE32D0"/>
    <w:rsid w:val="00CF01E4"/>
    <w:rsid w:val="00D23CA3"/>
    <w:rsid w:val="00D34D6B"/>
    <w:rsid w:val="00D40F41"/>
    <w:rsid w:val="00D44625"/>
    <w:rsid w:val="00D51047"/>
    <w:rsid w:val="00D60EA5"/>
    <w:rsid w:val="00D654AE"/>
    <w:rsid w:val="00D733E1"/>
    <w:rsid w:val="00D76FA8"/>
    <w:rsid w:val="00D828F5"/>
    <w:rsid w:val="00D94CF6"/>
    <w:rsid w:val="00D96F0A"/>
    <w:rsid w:val="00D9718A"/>
    <w:rsid w:val="00DC186F"/>
    <w:rsid w:val="00DC50DF"/>
    <w:rsid w:val="00DD22DB"/>
    <w:rsid w:val="00DE78D6"/>
    <w:rsid w:val="00DF1721"/>
    <w:rsid w:val="00DF1CFD"/>
    <w:rsid w:val="00DF555A"/>
    <w:rsid w:val="00E17874"/>
    <w:rsid w:val="00E473B0"/>
    <w:rsid w:val="00E56045"/>
    <w:rsid w:val="00E70760"/>
    <w:rsid w:val="00E747D3"/>
    <w:rsid w:val="00E757D3"/>
    <w:rsid w:val="00E76CF8"/>
    <w:rsid w:val="00E935C0"/>
    <w:rsid w:val="00E96C18"/>
    <w:rsid w:val="00EA104E"/>
    <w:rsid w:val="00EA5AEC"/>
    <w:rsid w:val="00EC27F5"/>
    <w:rsid w:val="00EF5198"/>
    <w:rsid w:val="00F00345"/>
    <w:rsid w:val="00F004B6"/>
    <w:rsid w:val="00F00FFE"/>
    <w:rsid w:val="00F12A52"/>
    <w:rsid w:val="00F15DD7"/>
    <w:rsid w:val="00F22F62"/>
    <w:rsid w:val="00F23E6A"/>
    <w:rsid w:val="00F3172C"/>
    <w:rsid w:val="00F43970"/>
    <w:rsid w:val="00F63B8B"/>
    <w:rsid w:val="00F662A3"/>
    <w:rsid w:val="00F701DE"/>
    <w:rsid w:val="00F84806"/>
    <w:rsid w:val="00FD34B4"/>
    <w:rsid w:val="00FF0EBD"/>
    <w:rsid w:val="00FF51EB"/>
    <w:rsid w:val="00FF69A5"/>
    <w:rsid w:val="00FF7616"/>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94097"/>
  <w15:docId w15:val="{FFC74785-F53F-4A84-85B4-F5CF3B71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B3D"/>
    <w:rPr>
      <w:rFonts w:ascii="Calibri" w:hAnsi="Calibri"/>
    </w:rPr>
  </w:style>
  <w:style w:type="paragraph" w:styleId="Heading1">
    <w:name w:val="heading 1"/>
    <w:basedOn w:val="Normal"/>
    <w:next w:val="Normal"/>
    <w:link w:val="Heading1Char"/>
    <w:uiPriority w:val="9"/>
    <w:qFormat/>
    <w:rsid w:val="004D7B3D"/>
    <w:pPr>
      <w:keepNext/>
      <w:keepLines/>
      <w:pageBreakBefore/>
      <w:numPr>
        <w:numId w:val="12"/>
      </w:numPr>
      <w:spacing w:before="360"/>
      <w:jc w:val="right"/>
      <w:outlineLvl w:val="0"/>
    </w:pPr>
    <w:rPr>
      <w:rFonts w:eastAsiaTheme="majorEastAsia" w:cstheme="majorBidi"/>
      <w:b/>
      <w:bCs/>
      <w:smallCaps/>
      <w:color w:val="000000" w:themeColor="text1"/>
      <w:sz w:val="48"/>
      <w:szCs w:val="36"/>
      <w:lang w:val="en-GB"/>
    </w:rPr>
  </w:style>
  <w:style w:type="paragraph" w:styleId="Heading2">
    <w:name w:val="heading 2"/>
    <w:basedOn w:val="Normal"/>
    <w:next w:val="Normal"/>
    <w:link w:val="Heading2Char"/>
    <w:uiPriority w:val="9"/>
    <w:unhideWhenUsed/>
    <w:qFormat/>
    <w:rsid w:val="009525A9"/>
    <w:pPr>
      <w:keepNext/>
      <w:keepLines/>
      <w:numPr>
        <w:ilvl w:val="1"/>
        <w:numId w:val="12"/>
      </w:numPr>
      <w:pBdr>
        <w:bottom w:val="single" w:sz="12" w:space="1" w:color="auto"/>
      </w:pBdr>
      <w:spacing w:before="360" w:after="200"/>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404615"/>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04615"/>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04615"/>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rsid w:val="00404615"/>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rsid w:val="0040461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461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461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3BE"/>
    <w:pPr>
      <w:spacing w:after="0" w:line="240" w:lineRule="auto"/>
      <w:contextualSpacing/>
      <w:jc w:val="center"/>
    </w:pPr>
    <w:rPr>
      <w:rFonts w:eastAsiaTheme="majorEastAsia" w:cstheme="majorBidi"/>
      <w:b/>
      <w:color w:val="000000" w:themeColor="text1"/>
      <w:sz w:val="56"/>
      <w:szCs w:val="56"/>
    </w:rPr>
  </w:style>
  <w:style w:type="character" w:customStyle="1" w:styleId="TitleChar">
    <w:name w:val="Title Char"/>
    <w:basedOn w:val="DefaultParagraphFont"/>
    <w:link w:val="Title"/>
    <w:uiPriority w:val="10"/>
    <w:rsid w:val="003363BE"/>
    <w:rPr>
      <w:rFonts w:eastAsiaTheme="majorEastAsia" w:cstheme="majorBidi"/>
      <w:b/>
      <w:color w:val="000000" w:themeColor="text1"/>
      <w:sz w:val="56"/>
      <w:szCs w:val="56"/>
    </w:rPr>
  </w:style>
  <w:style w:type="paragraph" w:styleId="Subtitle">
    <w:name w:val="Subtitle"/>
    <w:basedOn w:val="Normal"/>
    <w:next w:val="Normal"/>
    <w:link w:val="SubtitleChar"/>
    <w:uiPriority w:val="11"/>
    <w:qFormat/>
    <w:rsid w:val="004046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04615"/>
    <w:rPr>
      <w:color w:val="5A5A5A" w:themeColor="text1" w:themeTint="A5"/>
      <w:spacing w:val="10"/>
    </w:rPr>
  </w:style>
  <w:style w:type="character" w:customStyle="1" w:styleId="Heading1Char">
    <w:name w:val="Heading 1 Char"/>
    <w:basedOn w:val="DefaultParagraphFont"/>
    <w:link w:val="Heading1"/>
    <w:uiPriority w:val="9"/>
    <w:rsid w:val="004D7B3D"/>
    <w:rPr>
      <w:rFonts w:ascii="Calibri" w:eastAsiaTheme="majorEastAsia" w:hAnsi="Calibri" w:cstheme="majorBidi"/>
      <w:b/>
      <w:bCs/>
      <w:smallCaps/>
      <w:color w:val="000000" w:themeColor="text1"/>
      <w:sz w:val="48"/>
      <w:szCs w:val="36"/>
      <w:lang w:val="en-GB"/>
    </w:rPr>
  </w:style>
  <w:style w:type="character" w:customStyle="1" w:styleId="Heading2Char">
    <w:name w:val="Heading 2 Char"/>
    <w:basedOn w:val="DefaultParagraphFont"/>
    <w:link w:val="Heading2"/>
    <w:uiPriority w:val="9"/>
    <w:rsid w:val="009525A9"/>
    <w:rPr>
      <w:rFonts w:ascii="Calibri" w:eastAsiaTheme="majorEastAsia" w:hAnsi="Calibri" w:cstheme="majorBidi"/>
      <w:b/>
      <w:bCs/>
      <w:smallCaps/>
      <w:color w:val="000000" w:themeColor="text1"/>
      <w:sz w:val="30"/>
      <w:szCs w:val="28"/>
    </w:rPr>
  </w:style>
  <w:style w:type="character" w:customStyle="1" w:styleId="Heading3Char">
    <w:name w:val="Heading 3 Char"/>
    <w:basedOn w:val="DefaultParagraphFont"/>
    <w:link w:val="Heading3"/>
    <w:uiPriority w:val="9"/>
    <w:rsid w:val="0040461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0461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04615"/>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sid w:val="00404615"/>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sid w:val="004046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46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4615"/>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404615"/>
    <w:rPr>
      <w:i/>
      <w:iCs/>
      <w:color w:val="404040" w:themeColor="text1" w:themeTint="BF"/>
    </w:rPr>
  </w:style>
  <w:style w:type="character" w:styleId="Emphasis">
    <w:name w:val="Emphasis"/>
    <w:basedOn w:val="DefaultParagraphFont"/>
    <w:uiPriority w:val="20"/>
    <w:qFormat/>
    <w:rsid w:val="00404615"/>
    <w:rPr>
      <w:i/>
      <w:iCs/>
      <w:color w:val="auto"/>
    </w:rPr>
  </w:style>
  <w:style w:type="character" w:styleId="IntenseEmphasis">
    <w:name w:val="Intense Emphasis"/>
    <w:basedOn w:val="DefaultParagraphFont"/>
    <w:uiPriority w:val="21"/>
    <w:qFormat/>
    <w:rsid w:val="00404615"/>
    <w:rPr>
      <w:b/>
      <w:bCs/>
      <w:i/>
      <w:iCs/>
      <w:caps/>
    </w:rPr>
  </w:style>
  <w:style w:type="character" w:styleId="Strong">
    <w:name w:val="Strong"/>
    <w:basedOn w:val="DefaultParagraphFont"/>
    <w:uiPriority w:val="22"/>
    <w:qFormat/>
    <w:rsid w:val="00404615"/>
    <w:rPr>
      <w:b/>
      <w:bCs/>
      <w:color w:val="000000" w:themeColor="text1"/>
    </w:rPr>
  </w:style>
  <w:style w:type="paragraph" w:styleId="Quote">
    <w:name w:val="Quote"/>
    <w:basedOn w:val="Normal"/>
    <w:next w:val="Normal"/>
    <w:link w:val="QuoteChar"/>
    <w:uiPriority w:val="29"/>
    <w:qFormat/>
    <w:rsid w:val="00404615"/>
    <w:pPr>
      <w:spacing w:before="160"/>
      <w:ind w:left="720" w:right="720"/>
    </w:pPr>
    <w:rPr>
      <w:i/>
      <w:iCs/>
      <w:color w:val="000000" w:themeColor="text1"/>
    </w:rPr>
  </w:style>
  <w:style w:type="character" w:customStyle="1" w:styleId="QuoteChar">
    <w:name w:val="Quote Char"/>
    <w:basedOn w:val="DefaultParagraphFont"/>
    <w:link w:val="Quote"/>
    <w:uiPriority w:val="29"/>
    <w:rsid w:val="00404615"/>
    <w:rPr>
      <w:i/>
      <w:iCs/>
      <w:color w:val="000000" w:themeColor="text1"/>
    </w:rPr>
  </w:style>
  <w:style w:type="paragraph" w:styleId="IntenseQuote">
    <w:name w:val="Intense Quote"/>
    <w:basedOn w:val="Normal"/>
    <w:next w:val="Normal"/>
    <w:link w:val="IntenseQuoteChar"/>
    <w:uiPriority w:val="30"/>
    <w:qFormat/>
    <w:rsid w:val="004046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04615"/>
    <w:rPr>
      <w:color w:val="000000" w:themeColor="text1"/>
      <w:shd w:val="clear" w:color="auto" w:fill="F2F2F2" w:themeFill="background1" w:themeFillShade="F2"/>
    </w:rPr>
  </w:style>
  <w:style w:type="character" w:styleId="SubtleReference">
    <w:name w:val="Subtle Reference"/>
    <w:basedOn w:val="DefaultParagraphFont"/>
    <w:uiPriority w:val="31"/>
    <w:qFormat/>
    <w:rsid w:val="004046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04615"/>
    <w:rPr>
      <w:b/>
      <w:bCs/>
      <w:smallCaps/>
      <w:u w:val="single"/>
    </w:rPr>
  </w:style>
  <w:style w:type="character" w:styleId="BookTitle">
    <w:name w:val="Book Title"/>
    <w:basedOn w:val="DefaultParagraphFont"/>
    <w:uiPriority w:val="33"/>
    <w:qFormat/>
    <w:rsid w:val="00404615"/>
    <w:rPr>
      <w:b w:val="0"/>
      <w:bCs w:val="0"/>
      <w:smallCaps/>
      <w:spacing w:val="5"/>
    </w:rPr>
  </w:style>
  <w:style w:type="paragraph" w:styleId="Caption">
    <w:name w:val="caption"/>
    <w:basedOn w:val="Normal"/>
    <w:next w:val="Normal"/>
    <w:uiPriority w:val="35"/>
    <w:semiHidden/>
    <w:unhideWhenUsed/>
    <w:qFormat/>
    <w:rsid w:val="00404615"/>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rsid w:val="00404615"/>
    <w:pPr>
      <w:outlineLvl w:val="9"/>
    </w:pPr>
  </w:style>
  <w:style w:type="paragraph" w:styleId="NoSpacing">
    <w:name w:val="No Spacing"/>
    <w:link w:val="NoSpacingChar"/>
    <w:uiPriority w:val="1"/>
    <w:qFormat/>
    <w:rsid w:val="00404615"/>
    <w:pPr>
      <w:spacing w:after="0" w:line="240" w:lineRule="auto"/>
    </w:pPr>
  </w:style>
  <w:style w:type="paragraph" w:styleId="ListParagraph">
    <w:name w:val="List Paragraph"/>
    <w:basedOn w:val="Normal"/>
    <w:uiPriority w:val="34"/>
    <w:qFormat/>
    <w:rsid w:val="00404615"/>
    <w:pPr>
      <w:ind w:left="720"/>
      <w:contextualSpacing/>
    </w:pPr>
  </w:style>
  <w:style w:type="table" w:styleId="TableGrid">
    <w:name w:val="Table Grid"/>
    <w:basedOn w:val="TableNormal"/>
    <w:uiPriority w:val="39"/>
    <w:rsid w:val="003C7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7573"/>
    <w:rPr>
      <w:color w:val="6B9F25" w:themeColor="hyperlink"/>
      <w:u w:val="single"/>
    </w:rPr>
  </w:style>
  <w:style w:type="table" w:customStyle="1" w:styleId="PlainTable11">
    <w:name w:val="Plain Table 11"/>
    <w:basedOn w:val="TableNormal"/>
    <w:uiPriority w:val="41"/>
    <w:rsid w:val="006B3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046389"/>
  </w:style>
  <w:style w:type="paragraph" w:customStyle="1" w:styleId="code">
    <w:name w:val="code"/>
    <w:basedOn w:val="NoSpacing"/>
    <w:link w:val="codeChar"/>
    <w:qFormat/>
    <w:rsid w:val="00DD22DB"/>
    <w:rPr>
      <w:rFonts w:asciiTheme="majorHAnsi" w:hAnsiTheme="majorHAnsi"/>
    </w:rPr>
  </w:style>
  <w:style w:type="paragraph" w:styleId="TOC1">
    <w:name w:val="toc 1"/>
    <w:basedOn w:val="Normal"/>
    <w:next w:val="Normal"/>
    <w:autoRedefine/>
    <w:uiPriority w:val="39"/>
    <w:unhideWhenUsed/>
    <w:rsid w:val="00712DC9"/>
    <w:pPr>
      <w:spacing w:after="100"/>
    </w:pPr>
  </w:style>
  <w:style w:type="character" w:customStyle="1" w:styleId="codeChar">
    <w:name w:val="code Char"/>
    <w:basedOn w:val="NoSpacingChar"/>
    <w:link w:val="code"/>
    <w:rsid w:val="00DD22DB"/>
    <w:rPr>
      <w:rFonts w:asciiTheme="majorHAnsi" w:hAnsiTheme="majorHAnsi"/>
    </w:rPr>
  </w:style>
  <w:style w:type="paragraph" w:styleId="TOC2">
    <w:name w:val="toc 2"/>
    <w:basedOn w:val="Normal"/>
    <w:next w:val="Normal"/>
    <w:autoRedefine/>
    <w:uiPriority w:val="39"/>
    <w:unhideWhenUsed/>
    <w:rsid w:val="00712DC9"/>
    <w:pPr>
      <w:spacing w:after="100"/>
      <w:ind w:left="220"/>
    </w:pPr>
  </w:style>
  <w:style w:type="paragraph" w:styleId="TOC3">
    <w:name w:val="toc 3"/>
    <w:basedOn w:val="Normal"/>
    <w:next w:val="Normal"/>
    <w:autoRedefine/>
    <w:uiPriority w:val="39"/>
    <w:unhideWhenUsed/>
    <w:rsid w:val="00712DC9"/>
    <w:pPr>
      <w:spacing w:after="100"/>
      <w:ind w:left="440"/>
    </w:pPr>
  </w:style>
  <w:style w:type="paragraph" w:styleId="Header">
    <w:name w:val="header"/>
    <w:basedOn w:val="Normal"/>
    <w:link w:val="HeaderChar"/>
    <w:uiPriority w:val="99"/>
    <w:unhideWhenUsed/>
    <w:rsid w:val="004E7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33D"/>
  </w:style>
  <w:style w:type="paragraph" w:styleId="Footer">
    <w:name w:val="footer"/>
    <w:basedOn w:val="Normal"/>
    <w:link w:val="FooterChar"/>
    <w:uiPriority w:val="99"/>
    <w:unhideWhenUsed/>
    <w:rsid w:val="004E7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33D"/>
  </w:style>
  <w:style w:type="paragraph" w:styleId="BalloonText">
    <w:name w:val="Balloon Text"/>
    <w:basedOn w:val="Normal"/>
    <w:link w:val="BalloonTextChar"/>
    <w:uiPriority w:val="99"/>
    <w:semiHidden/>
    <w:unhideWhenUsed/>
    <w:rsid w:val="00BE6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B72"/>
    <w:rPr>
      <w:rFonts w:ascii="Tahoma" w:hAnsi="Tahoma" w:cs="Tahoma"/>
      <w:sz w:val="16"/>
      <w:szCs w:val="16"/>
    </w:rPr>
  </w:style>
  <w:style w:type="paragraph" w:customStyle="1" w:styleId="Abtracttitle">
    <w:name w:val="Abtracttitle"/>
    <w:basedOn w:val="Normal"/>
    <w:link w:val="AbtracttitleChar"/>
    <w:qFormat/>
    <w:rsid w:val="009525A9"/>
    <w:pPr>
      <w:pBdr>
        <w:bottom w:val="single" w:sz="4" w:space="1" w:color="auto"/>
      </w:pBdr>
      <w:tabs>
        <w:tab w:val="left" w:pos="2390"/>
      </w:tabs>
    </w:pPr>
    <w:rPr>
      <w:b/>
      <w:sz w:val="40"/>
      <w:szCs w:val="36"/>
    </w:rPr>
  </w:style>
  <w:style w:type="character" w:customStyle="1" w:styleId="AbtracttitleChar">
    <w:name w:val="Abtracttitle Char"/>
    <w:basedOn w:val="DefaultParagraphFont"/>
    <w:link w:val="Abtracttitle"/>
    <w:rsid w:val="009525A9"/>
    <w:rPr>
      <w:rFonts w:ascii="Calibri" w:hAnsi="Calibri"/>
      <w:b/>
      <w:sz w:val="40"/>
      <w:szCs w:val="36"/>
    </w:rPr>
  </w:style>
  <w:style w:type="table" w:customStyle="1" w:styleId="TableGrid0">
    <w:name w:val="TableGrid"/>
    <w:rsid w:val="009525A9"/>
    <w:pPr>
      <w:spacing w:after="0" w:line="240" w:lineRule="auto"/>
    </w:pPr>
    <w:rPr>
      <w:lang w:eastAsia="en-US"/>
    </w:rPr>
    <w:tblPr>
      <w:tblCellMar>
        <w:top w:w="0" w:type="dxa"/>
        <w:left w:w="0" w:type="dxa"/>
        <w:bottom w:w="0" w:type="dxa"/>
        <w:right w:w="0" w:type="dxa"/>
      </w:tblCellMar>
    </w:tblPr>
  </w:style>
  <w:style w:type="paragraph" w:styleId="Revision">
    <w:name w:val="Revision"/>
    <w:hidden/>
    <w:uiPriority w:val="99"/>
    <w:semiHidden/>
    <w:rsid w:val="00BA7AE1"/>
    <w:pPr>
      <w:spacing w:after="0" w:line="240" w:lineRule="auto"/>
    </w:pPr>
    <w:rPr>
      <w:rFonts w:ascii="Calibri" w:hAnsi="Calibri"/>
    </w:rPr>
  </w:style>
  <w:style w:type="paragraph" w:styleId="FootnoteText">
    <w:name w:val="footnote text"/>
    <w:basedOn w:val="Normal"/>
    <w:link w:val="FootnoteTextChar"/>
    <w:uiPriority w:val="99"/>
    <w:semiHidden/>
    <w:unhideWhenUsed/>
    <w:rsid w:val="00CA5897"/>
    <w:pPr>
      <w:spacing w:after="0" w:line="240" w:lineRule="auto"/>
    </w:pPr>
    <w:rPr>
      <w:rFonts w:asciiTheme="minorHAnsi" w:eastAsiaTheme="minorHAnsi" w:hAnsiTheme="minorHAnsi"/>
      <w:sz w:val="20"/>
      <w:szCs w:val="20"/>
      <w:lang w:val="en-GB" w:eastAsia="en-US"/>
    </w:rPr>
  </w:style>
  <w:style w:type="character" w:customStyle="1" w:styleId="FootnoteTextChar">
    <w:name w:val="Footnote Text Char"/>
    <w:basedOn w:val="DefaultParagraphFont"/>
    <w:link w:val="FootnoteText"/>
    <w:uiPriority w:val="99"/>
    <w:semiHidden/>
    <w:rsid w:val="00CA5897"/>
    <w:rPr>
      <w:rFonts w:eastAsiaTheme="minorHAnsi"/>
      <w:sz w:val="20"/>
      <w:szCs w:val="20"/>
      <w:lang w:val="en-GB" w:eastAsia="en-US"/>
    </w:rPr>
  </w:style>
  <w:style w:type="character" w:styleId="FootnoteReference">
    <w:name w:val="footnote reference"/>
    <w:basedOn w:val="DefaultParagraphFont"/>
    <w:uiPriority w:val="99"/>
    <w:semiHidden/>
    <w:unhideWhenUsed/>
    <w:rsid w:val="00CA5897"/>
    <w:rPr>
      <w:vertAlign w:val="superscript"/>
    </w:rPr>
  </w:style>
  <w:style w:type="character" w:styleId="FollowedHyperlink">
    <w:name w:val="FollowedHyperlink"/>
    <w:basedOn w:val="DefaultParagraphFont"/>
    <w:uiPriority w:val="99"/>
    <w:semiHidden/>
    <w:unhideWhenUsed/>
    <w:rsid w:val="00154C09"/>
    <w:rPr>
      <w:color w:val="B26B02" w:themeColor="followedHyperlink"/>
      <w:u w:val="single"/>
    </w:rPr>
  </w:style>
  <w:style w:type="character" w:styleId="UnresolvedMention">
    <w:name w:val="Unresolved Mention"/>
    <w:basedOn w:val="DefaultParagraphFont"/>
    <w:uiPriority w:val="99"/>
    <w:semiHidden/>
    <w:unhideWhenUsed/>
    <w:rsid w:val="004F1B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17809">
      <w:bodyDiv w:val="1"/>
      <w:marLeft w:val="0"/>
      <w:marRight w:val="0"/>
      <w:marTop w:val="0"/>
      <w:marBottom w:val="0"/>
      <w:divBdr>
        <w:top w:val="none" w:sz="0" w:space="0" w:color="auto"/>
        <w:left w:val="none" w:sz="0" w:space="0" w:color="auto"/>
        <w:bottom w:val="none" w:sz="0" w:space="0" w:color="auto"/>
        <w:right w:val="none" w:sz="0" w:space="0" w:color="auto"/>
      </w:divBdr>
    </w:div>
    <w:div w:id="413355550">
      <w:bodyDiv w:val="1"/>
      <w:marLeft w:val="0"/>
      <w:marRight w:val="0"/>
      <w:marTop w:val="0"/>
      <w:marBottom w:val="0"/>
      <w:divBdr>
        <w:top w:val="none" w:sz="0" w:space="0" w:color="auto"/>
        <w:left w:val="none" w:sz="0" w:space="0" w:color="auto"/>
        <w:bottom w:val="none" w:sz="0" w:space="0" w:color="auto"/>
        <w:right w:val="none" w:sz="0" w:space="0" w:color="auto"/>
      </w:divBdr>
    </w:div>
    <w:div w:id="527959984">
      <w:bodyDiv w:val="1"/>
      <w:marLeft w:val="0"/>
      <w:marRight w:val="0"/>
      <w:marTop w:val="0"/>
      <w:marBottom w:val="0"/>
      <w:divBdr>
        <w:top w:val="none" w:sz="0" w:space="0" w:color="auto"/>
        <w:left w:val="none" w:sz="0" w:space="0" w:color="auto"/>
        <w:bottom w:val="none" w:sz="0" w:space="0" w:color="auto"/>
        <w:right w:val="none" w:sz="0" w:space="0" w:color="auto"/>
      </w:divBdr>
    </w:div>
    <w:div w:id="636885388">
      <w:bodyDiv w:val="1"/>
      <w:marLeft w:val="0"/>
      <w:marRight w:val="0"/>
      <w:marTop w:val="0"/>
      <w:marBottom w:val="0"/>
      <w:divBdr>
        <w:top w:val="none" w:sz="0" w:space="0" w:color="auto"/>
        <w:left w:val="none" w:sz="0" w:space="0" w:color="auto"/>
        <w:bottom w:val="none" w:sz="0" w:space="0" w:color="auto"/>
        <w:right w:val="none" w:sz="0" w:space="0" w:color="auto"/>
      </w:divBdr>
    </w:div>
    <w:div w:id="724990304">
      <w:bodyDiv w:val="1"/>
      <w:marLeft w:val="0"/>
      <w:marRight w:val="0"/>
      <w:marTop w:val="0"/>
      <w:marBottom w:val="0"/>
      <w:divBdr>
        <w:top w:val="none" w:sz="0" w:space="0" w:color="auto"/>
        <w:left w:val="none" w:sz="0" w:space="0" w:color="auto"/>
        <w:bottom w:val="none" w:sz="0" w:space="0" w:color="auto"/>
        <w:right w:val="none" w:sz="0" w:space="0" w:color="auto"/>
      </w:divBdr>
    </w:div>
    <w:div w:id="970208279">
      <w:bodyDiv w:val="1"/>
      <w:marLeft w:val="0"/>
      <w:marRight w:val="0"/>
      <w:marTop w:val="0"/>
      <w:marBottom w:val="0"/>
      <w:divBdr>
        <w:top w:val="none" w:sz="0" w:space="0" w:color="auto"/>
        <w:left w:val="none" w:sz="0" w:space="0" w:color="auto"/>
        <w:bottom w:val="none" w:sz="0" w:space="0" w:color="auto"/>
        <w:right w:val="none" w:sz="0" w:space="0" w:color="auto"/>
      </w:divBdr>
    </w:div>
    <w:div w:id="1009990340">
      <w:bodyDiv w:val="1"/>
      <w:marLeft w:val="0"/>
      <w:marRight w:val="0"/>
      <w:marTop w:val="0"/>
      <w:marBottom w:val="0"/>
      <w:divBdr>
        <w:top w:val="none" w:sz="0" w:space="0" w:color="auto"/>
        <w:left w:val="none" w:sz="0" w:space="0" w:color="auto"/>
        <w:bottom w:val="none" w:sz="0" w:space="0" w:color="auto"/>
        <w:right w:val="none" w:sz="0" w:space="0" w:color="auto"/>
      </w:divBdr>
    </w:div>
    <w:div w:id="1043212377">
      <w:bodyDiv w:val="1"/>
      <w:marLeft w:val="0"/>
      <w:marRight w:val="0"/>
      <w:marTop w:val="0"/>
      <w:marBottom w:val="0"/>
      <w:divBdr>
        <w:top w:val="none" w:sz="0" w:space="0" w:color="auto"/>
        <w:left w:val="none" w:sz="0" w:space="0" w:color="auto"/>
        <w:bottom w:val="none" w:sz="0" w:space="0" w:color="auto"/>
        <w:right w:val="none" w:sz="0" w:space="0" w:color="auto"/>
      </w:divBdr>
    </w:div>
    <w:div w:id="1316841263">
      <w:bodyDiv w:val="1"/>
      <w:marLeft w:val="0"/>
      <w:marRight w:val="0"/>
      <w:marTop w:val="0"/>
      <w:marBottom w:val="0"/>
      <w:divBdr>
        <w:top w:val="none" w:sz="0" w:space="0" w:color="auto"/>
        <w:left w:val="none" w:sz="0" w:space="0" w:color="auto"/>
        <w:bottom w:val="none" w:sz="0" w:space="0" w:color="auto"/>
        <w:right w:val="none" w:sz="0" w:space="0" w:color="auto"/>
      </w:divBdr>
    </w:div>
    <w:div w:id="1391419963">
      <w:bodyDiv w:val="1"/>
      <w:marLeft w:val="0"/>
      <w:marRight w:val="0"/>
      <w:marTop w:val="0"/>
      <w:marBottom w:val="0"/>
      <w:divBdr>
        <w:top w:val="none" w:sz="0" w:space="0" w:color="auto"/>
        <w:left w:val="none" w:sz="0" w:space="0" w:color="auto"/>
        <w:bottom w:val="none" w:sz="0" w:space="0" w:color="auto"/>
        <w:right w:val="none" w:sz="0" w:space="0" w:color="auto"/>
      </w:divBdr>
    </w:div>
    <w:div w:id="166350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ista.com/statistics/273550/data-breaches-recorded-in-the-united-states-by-number-of-breaches-and-records-exposed/"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18.png"/><Relationship Id="rId21" Type="http://schemas.openxmlformats.org/officeDocument/2006/relationships/image" Target="media/image10.png"/><Relationship Id="rId34" Type="http://schemas.openxmlformats.org/officeDocument/2006/relationships/hyperlink" Target="https://docs.metasploit.com/docs/using-metasploit/basics/using-metasploit.html"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simplilearn.com/top-kali-linux-tools-article"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file:///\\192.168.10.1\c$" TargetMode="External"/><Relationship Id="rId32" Type="http://schemas.openxmlformats.org/officeDocument/2006/relationships/hyperlink" Target="https://nmap.org/" TargetMode="External"/><Relationship Id="rId37" Type="http://schemas.openxmlformats.org/officeDocument/2006/relationships/image" Target="media/image16.png"/><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itgovernance.co.uk/blog/list-of-data-breaches-and-cyber-attacks-in-2023" TargetMode="External"/><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statista.com/statistics/273550/data-breaches-recorded-in-the-united-states-by-number-of-breaches-and-records-exposed/"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kali.org/docs/introduction/what-is-kali-linux/%20" TargetMode="External"/><Relationship Id="rId30" Type="http://schemas.openxmlformats.org/officeDocument/2006/relationships/hyperlink" Target="https://www.techtarget.com/searchvmware/definition/VMware" TargetMode="External"/><Relationship Id="rId35" Type="http://schemas.openxmlformats.org/officeDocument/2006/relationships/hyperlink" Target="https://www.varonis.com/blog/what-is-metasploit"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cs.cmu.edu/~dwendlan/personal/nessus.html" TargetMode="External"/><Relationship Id="rId38"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d_m\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2371CB93-5161-491D-9481-A0E9B3A48134}">
  <ds:schemaRefs>
    <ds:schemaRef ds:uri="http://schemas.openxmlformats.org/officeDocument/2006/bibliography"/>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0</TotalTime>
  <Pages>39</Pages>
  <Words>8467</Words>
  <Characters>48262</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UAD</Company>
  <LinksUpToDate>false</LinksUpToDate>
  <CharactersWithSpaces>56616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Colin M</dc:creator>
  <cp:lastModifiedBy>Annie Place</cp:lastModifiedBy>
  <cp:revision>129</cp:revision>
  <dcterms:created xsi:type="dcterms:W3CDTF">2016-06-09T13:13:00Z</dcterms:created>
  <dcterms:modified xsi:type="dcterms:W3CDTF">2023-12-10T02:08:00Z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