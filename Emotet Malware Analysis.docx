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D4768" w14:textId="06374F0E" w:rsidR="00527338" w:rsidRPr="00C1508C" w:rsidRDefault="00527338" w:rsidP="00C1508C">
      <w:pPr>
        <w:rPr>
          <w:rFonts w:ascii="Verdana" w:hAnsi="Verdana"/>
          <w:color w:val="222222"/>
          <w:shd w:val="clear" w:color="auto" w:fill="FFFFFF"/>
        </w:rPr>
      </w:pPr>
    </w:p>
    <w:p w14:paraId="65E9409D" w14:textId="77777777" w:rsidR="00A50E2A" w:rsidRDefault="009C5438" w:rsidP="00527338">
      <w:pPr>
        <w:jc w:val="center"/>
      </w:pPr>
      <w:r>
        <w:rPr>
          <w:noProof/>
          <w:lang w:val="en-GB" w:eastAsia="en-GB"/>
        </w:rPr>
        <w:drawing>
          <wp:inline distT="0" distB="0" distL="0" distR="0" wp14:anchorId="223123C7" wp14:editId="5236465C">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4060AD16" w14:textId="77777777" w:rsidR="009627B3"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14:paraId="03934259" w14:textId="77777777" w:rsidTr="0022030D">
        <w:trPr>
          <w:cantSplit/>
          <w:trHeight w:val="4958"/>
        </w:trPr>
        <w:tc>
          <w:tcPr>
            <w:tcW w:w="7283" w:type="dxa"/>
            <w:shd w:val="clear" w:color="auto" w:fill="auto"/>
            <w:vAlign w:val="center"/>
          </w:tcPr>
          <w:p w14:paraId="57DD0DF7" w14:textId="3EFF8D10" w:rsidR="009627B3" w:rsidRDefault="008B394D" w:rsidP="0005417B">
            <w:pPr>
              <w:spacing w:after="0" w:line="260" w:lineRule="auto"/>
              <w:jc w:val="center"/>
              <w:rPr>
                <w:b/>
                <w:sz w:val="56"/>
              </w:rPr>
            </w:pPr>
            <w:r>
              <w:rPr>
                <w:b/>
                <w:sz w:val="56"/>
              </w:rPr>
              <w:t>Emotet Malware Analysis</w:t>
            </w:r>
          </w:p>
          <w:p w14:paraId="566DA8ED" w14:textId="77777777" w:rsidR="009627B3" w:rsidRDefault="009627B3" w:rsidP="009627B3">
            <w:pPr>
              <w:rPr>
                <w:rFonts w:ascii="Verdana" w:hAnsi="Verdana"/>
                <w:color w:val="222222"/>
                <w:shd w:val="clear" w:color="auto" w:fill="FFFFFF"/>
              </w:rPr>
            </w:pPr>
          </w:p>
          <w:p w14:paraId="47F67107" w14:textId="2820488F" w:rsidR="009627B3" w:rsidRDefault="008B394D" w:rsidP="009627B3">
            <w:pPr>
              <w:rPr>
                <w:rFonts w:ascii="Verdana" w:hAnsi="Verdana"/>
                <w:i/>
                <w:color w:val="222222"/>
                <w:shd w:val="clear" w:color="auto" w:fill="FFFFFF"/>
              </w:rPr>
            </w:pPr>
            <w:r>
              <w:rPr>
                <w:rFonts w:ascii="Verdana" w:hAnsi="Verdana"/>
                <w:i/>
                <w:color w:val="222222"/>
                <w:shd w:val="clear" w:color="auto" w:fill="FFFFFF"/>
              </w:rPr>
              <w:t xml:space="preserve">A comprehensive evaluation of the known social engineering exploitation commonly known as Emotet. </w:t>
            </w:r>
          </w:p>
          <w:p w14:paraId="545AE6B8" w14:textId="77777777" w:rsidR="00F84806" w:rsidRPr="00F84806" w:rsidRDefault="00F84806" w:rsidP="009627B3">
            <w:pPr>
              <w:rPr>
                <w:rFonts w:ascii="Verdana" w:hAnsi="Verdana"/>
                <w:i/>
                <w:color w:val="222222"/>
                <w:shd w:val="clear" w:color="auto" w:fill="FFFFFF"/>
              </w:rPr>
            </w:pPr>
          </w:p>
          <w:p w14:paraId="3E51FE21" w14:textId="49DCB969" w:rsidR="0022030D" w:rsidRPr="009627B3" w:rsidRDefault="008B394D" w:rsidP="009627B3">
            <w:pPr>
              <w:spacing w:after="161"/>
              <w:ind w:right="207"/>
              <w:jc w:val="center"/>
              <w:rPr>
                <w:b/>
              </w:rPr>
            </w:pPr>
            <w:r>
              <w:rPr>
                <w:b/>
                <w:sz w:val="40"/>
              </w:rPr>
              <w:t>Bryce Place</w:t>
            </w:r>
          </w:p>
          <w:p w14:paraId="6A8F174B" w14:textId="0B1E238D" w:rsidR="0022030D" w:rsidRPr="008750A3" w:rsidRDefault="0022030D" w:rsidP="0022030D">
            <w:pPr>
              <w:spacing w:after="161"/>
              <w:ind w:right="207"/>
              <w:jc w:val="center"/>
            </w:pPr>
            <w:r w:rsidRPr="008750A3">
              <w:rPr>
                <w:sz w:val="30"/>
              </w:rPr>
              <w:t>CMP</w:t>
            </w:r>
            <w:r w:rsidR="008B394D">
              <w:rPr>
                <w:sz w:val="30"/>
              </w:rPr>
              <w:t>320:</w:t>
            </w:r>
            <w:r w:rsidR="002E653A">
              <w:rPr>
                <w:sz w:val="30"/>
              </w:rPr>
              <w:t xml:space="preserve"> </w:t>
            </w:r>
            <w:r w:rsidR="008B394D">
              <w:rPr>
                <w:sz w:val="30"/>
              </w:rPr>
              <w:t xml:space="preserve">Advanced Ethical Hacking </w:t>
            </w:r>
          </w:p>
          <w:p w14:paraId="0E7D9A40" w14:textId="23643439" w:rsidR="0022030D" w:rsidRDefault="0022030D" w:rsidP="0022030D">
            <w:pPr>
              <w:spacing w:after="161"/>
              <w:ind w:right="207"/>
              <w:jc w:val="center"/>
            </w:pPr>
            <w:r w:rsidRPr="008750A3">
              <w:rPr>
                <w:sz w:val="30"/>
              </w:rPr>
              <w:t>2</w:t>
            </w:r>
            <w:r w:rsidR="00DF1721">
              <w:rPr>
                <w:sz w:val="30"/>
              </w:rPr>
              <w:t>02</w:t>
            </w:r>
            <w:r w:rsidR="008B394D">
              <w:rPr>
                <w:sz w:val="30"/>
              </w:rPr>
              <w:t>4/25</w:t>
            </w:r>
          </w:p>
        </w:tc>
      </w:tr>
    </w:tbl>
    <w:p w14:paraId="4365138B" w14:textId="77777777" w:rsidR="0022030D" w:rsidRDefault="0022030D"/>
    <w:p w14:paraId="17AB92B7" w14:textId="77777777" w:rsidR="0022030D" w:rsidRDefault="0022030D"/>
    <w:p w14:paraId="2C283A71" w14:textId="77777777" w:rsidR="0022030D" w:rsidRDefault="0022030D"/>
    <w:p w14:paraId="1E56D13A" w14:textId="77777777" w:rsidR="0022030D" w:rsidRDefault="0022030D"/>
    <w:p w14:paraId="03A55F30" w14:textId="77777777" w:rsidR="0022030D" w:rsidRDefault="0022030D"/>
    <w:p w14:paraId="7A4161FE" w14:textId="77777777" w:rsidR="0022030D" w:rsidRDefault="0022030D"/>
    <w:p w14:paraId="395937E6" w14:textId="77777777" w:rsidR="0022030D" w:rsidRDefault="0022030D"/>
    <w:p w14:paraId="2EC23850" w14:textId="77777777" w:rsidR="0022030D" w:rsidRDefault="0022030D"/>
    <w:p w14:paraId="6BF73305" w14:textId="77777777" w:rsidR="0022030D" w:rsidRDefault="0022030D"/>
    <w:p w14:paraId="056D3E7B" w14:textId="77777777" w:rsidR="0022030D" w:rsidRDefault="0022030D"/>
    <w:p w14:paraId="4B02AB4E" w14:textId="77777777" w:rsidR="00CA5897" w:rsidRDefault="00CA5897"/>
    <w:p w14:paraId="4072B923" w14:textId="77777777" w:rsidR="00CA5897" w:rsidRDefault="00CA5897"/>
    <w:p w14:paraId="0C35397A" w14:textId="77777777" w:rsidR="00CA5897" w:rsidRDefault="00CA5897"/>
    <w:p w14:paraId="70EAB4EA" w14:textId="77777777" w:rsidR="00CA5897" w:rsidRDefault="00CA5897"/>
    <w:p w14:paraId="772B6CAA" w14:textId="77777777" w:rsidR="00CA5897" w:rsidRDefault="00CA5897"/>
    <w:p w14:paraId="57F4B91B" w14:textId="77777777" w:rsidR="0022030D" w:rsidRDefault="0022030D"/>
    <w:p w14:paraId="626E2AAE" w14:textId="77777777" w:rsidR="009627B3" w:rsidRDefault="009627B3"/>
    <w:p w14:paraId="3768484D" w14:textId="77777777" w:rsidR="0022030D" w:rsidRDefault="0022030D"/>
    <w:p w14:paraId="36AA8BD0" w14:textId="77777777" w:rsidR="0022030D" w:rsidRDefault="0022030D"/>
    <w:p w14:paraId="47C27C3C" w14:textId="77777777" w:rsidR="0022030D" w:rsidRDefault="0022030D"/>
    <w:p w14:paraId="0B24E331" w14:textId="77777777" w:rsidR="0022030D" w:rsidRDefault="0022030D"/>
    <w:p w14:paraId="212C76AA" w14:textId="77777777" w:rsidR="0022030D" w:rsidRDefault="0022030D"/>
    <w:p w14:paraId="41D12383" w14:textId="77777777" w:rsidR="0022030D" w:rsidRDefault="0022030D" w:rsidP="0022030D">
      <w:pPr>
        <w:framePr w:hSpace="180" w:wrap="around" w:vAnchor="page" w:hAnchor="margin" w:xAlign="center" w:y="7553"/>
        <w:spacing w:line="240" w:lineRule="auto"/>
        <w:jc w:val="center"/>
        <w:rPr>
          <w:i/>
          <w:sz w:val="24"/>
          <w:szCs w:val="24"/>
        </w:rPr>
      </w:pPr>
    </w:p>
    <w:p w14:paraId="0F4C2492" w14:textId="77777777" w:rsidR="00CA5897" w:rsidRDefault="0022030D">
      <w:pPr>
        <w:rPr>
          <w:i/>
          <w:sz w:val="24"/>
          <w:szCs w:val="24"/>
        </w:rPr>
      </w:pPr>
      <w:r w:rsidRPr="00C015A8">
        <w:rPr>
          <w:i/>
          <w:sz w:val="24"/>
          <w:szCs w:val="24"/>
        </w:rPr>
        <w:t>Note that Information contained in this document is for educational purposes.</w:t>
      </w:r>
      <w:r w:rsidR="00CA5897">
        <w:rPr>
          <w:i/>
          <w:sz w:val="24"/>
          <w:szCs w:val="24"/>
        </w:rPr>
        <w:br w:type="page"/>
      </w:r>
    </w:p>
    <w:p w14:paraId="7723AF8E" w14:textId="77777777" w:rsidR="00CA5897" w:rsidRDefault="00CA5897" w:rsidP="0022030D">
      <w:pPr>
        <w:rPr>
          <w:i/>
          <w:sz w:val="24"/>
          <w:szCs w:val="24"/>
        </w:rPr>
      </w:pPr>
    </w:p>
    <w:p w14:paraId="2CD8EB2A" w14:textId="53B9AAB9" w:rsidR="008B394D" w:rsidRPr="008B394D" w:rsidRDefault="00974F37" w:rsidP="009F4E52">
      <w:pPr>
        <w:pStyle w:val="Abtracttitle"/>
        <w:rPr>
          <w:sz w:val="28"/>
        </w:rPr>
      </w:pPr>
      <w:r w:rsidRPr="00974F37">
        <w:t>Abstract</w:t>
      </w:r>
      <w:r w:rsidR="009627B3">
        <w:t xml:space="preserve"> </w:t>
      </w:r>
    </w:p>
    <w:p w14:paraId="5E215F05" w14:textId="4D5332E4" w:rsidR="008B394D" w:rsidRPr="0011588A" w:rsidRDefault="00D6237D" w:rsidP="00107950">
      <w:pPr>
        <w:spacing w:line="360" w:lineRule="auto"/>
        <w:ind w:left="19" w:right="201"/>
        <w:rPr>
          <w:sz w:val="24"/>
          <w:szCs w:val="24"/>
        </w:rPr>
      </w:pPr>
      <w:r w:rsidRPr="0011588A">
        <w:rPr>
          <w:sz w:val="24"/>
          <w:szCs w:val="24"/>
        </w:rPr>
        <w:t>Since man was given a mailbox man has also experienced the threat of deceptive mailings.  The days of fake letters informing residents of urgent wire transfers or foreign pri</w:t>
      </w:r>
      <w:r w:rsidR="008D1634" w:rsidRPr="0011588A">
        <w:rPr>
          <w:sz w:val="24"/>
          <w:szCs w:val="24"/>
        </w:rPr>
        <w:t>n</w:t>
      </w:r>
      <w:r w:rsidRPr="0011588A">
        <w:rPr>
          <w:sz w:val="24"/>
          <w:szCs w:val="24"/>
        </w:rPr>
        <w:t>ce</w:t>
      </w:r>
      <w:r w:rsidR="008D1634" w:rsidRPr="0011588A">
        <w:rPr>
          <w:sz w:val="24"/>
          <w:szCs w:val="24"/>
        </w:rPr>
        <w:t xml:space="preserve"> </w:t>
      </w:r>
      <w:r w:rsidRPr="0011588A">
        <w:rPr>
          <w:sz w:val="24"/>
          <w:szCs w:val="24"/>
        </w:rPr>
        <w:t>inheritance have been replaced with the phishing email.  A modern-day social engineering nightmare, Emotet has evoked a hellish history of griefing company’s en masse, constantly evolving its attack methods with each iteration.  Th</w:t>
      </w:r>
      <w:r w:rsidR="008D1634" w:rsidRPr="0011588A">
        <w:rPr>
          <w:sz w:val="24"/>
          <w:szCs w:val="24"/>
        </w:rPr>
        <w:t xml:space="preserve">is paper will illustrate the mechanics of one of its iterations, how the lines of code underneath threaten the devices and networks they infect. </w:t>
      </w:r>
    </w:p>
    <w:p w14:paraId="61B59899" w14:textId="1E147DE1" w:rsidR="008B394D" w:rsidRDefault="0011588A" w:rsidP="00107950">
      <w:pPr>
        <w:spacing w:line="360" w:lineRule="auto"/>
        <w:ind w:left="19" w:right="201"/>
        <w:rPr>
          <w:sz w:val="24"/>
          <w:szCs w:val="24"/>
        </w:rPr>
      </w:pPr>
      <w:r w:rsidRPr="0011588A">
        <w:rPr>
          <w:sz w:val="24"/>
          <w:szCs w:val="24"/>
        </w:rPr>
        <w:t xml:space="preserve">The paper below starts with a static analysis of the Emotet file, documenting its signature and observing through several tools </w:t>
      </w:r>
      <w:r w:rsidR="00107950">
        <w:rPr>
          <w:sz w:val="24"/>
          <w:szCs w:val="24"/>
        </w:rPr>
        <w:t xml:space="preserve">such as PEview, PEbear, and CFFexplorer. From there, a disassembler will conduct a thorough analysis of the inner </w:t>
      </w:r>
      <w:r w:rsidR="00682E89">
        <w:rPr>
          <w:sz w:val="24"/>
          <w:szCs w:val="24"/>
        </w:rPr>
        <w:t>schematics</w:t>
      </w:r>
      <w:r w:rsidR="00107950">
        <w:rPr>
          <w:sz w:val="24"/>
          <w:szCs w:val="24"/>
        </w:rPr>
        <w:t xml:space="preserve"> of Emotet’s coding, outlining the functions and their purposes. Thereafter a dynamic analysis of the malware will be enacted, demonstrating what happens on the machine end, as well as observing the network activity whilst the malware eats away at the machine.  The paper will then observe the findings, summarizing into a discussion of the threats that persist that allow for such a virus to persist. </w:t>
      </w:r>
    </w:p>
    <w:p w14:paraId="4F6CFFCE" w14:textId="09A44EAB" w:rsidR="00107950" w:rsidRPr="0011588A" w:rsidRDefault="00107950" w:rsidP="00107950">
      <w:pPr>
        <w:spacing w:line="360" w:lineRule="auto"/>
        <w:ind w:left="19" w:right="201"/>
        <w:rPr>
          <w:sz w:val="24"/>
          <w:szCs w:val="24"/>
        </w:rPr>
      </w:pPr>
      <w:r>
        <w:rPr>
          <w:sz w:val="24"/>
          <w:szCs w:val="24"/>
        </w:rPr>
        <w:t xml:space="preserve">With Emotet’s </w:t>
      </w:r>
      <w:r w:rsidR="004719F3">
        <w:rPr>
          <w:sz w:val="24"/>
          <w:szCs w:val="24"/>
        </w:rPr>
        <w:t>insistence on resurfacing as a newer version every so often</w:t>
      </w:r>
      <w:r>
        <w:rPr>
          <w:sz w:val="24"/>
          <w:szCs w:val="24"/>
        </w:rPr>
        <w:t xml:space="preserve">, the importance </w:t>
      </w:r>
      <w:r w:rsidR="004719F3">
        <w:rPr>
          <w:sz w:val="24"/>
          <w:szCs w:val="24"/>
        </w:rPr>
        <w:t>of remaining</w:t>
      </w:r>
      <w:r>
        <w:rPr>
          <w:sz w:val="24"/>
          <w:szCs w:val="24"/>
        </w:rPr>
        <w:t xml:space="preserve"> vigilant </w:t>
      </w:r>
      <w:r w:rsidR="004719F3">
        <w:rPr>
          <w:sz w:val="24"/>
          <w:szCs w:val="24"/>
        </w:rPr>
        <w:t>towards</w:t>
      </w:r>
      <w:r>
        <w:rPr>
          <w:sz w:val="24"/>
          <w:szCs w:val="24"/>
        </w:rPr>
        <w:t xml:space="preserve"> its fundamental nature is a necessity.  A company might be unable to prevent one </w:t>
      </w:r>
      <w:r w:rsidR="00C1508C">
        <w:rPr>
          <w:sz w:val="24"/>
          <w:szCs w:val="24"/>
        </w:rPr>
        <w:t>mis clicked</w:t>
      </w:r>
      <w:r>
        <w:rPr>
          <w:sz w:val="24"/>
          <w:szCs w:val="24"/>
        </w:rPr>
        <w:t xml:space="preserve"> email, however the effectiveness of the malware can be lessened with further understanding and diligence. </w:t>
      </w:r>
    </w:p>
    <w:p w14:paraId="6BB5A189" w14:textId="77777777" w:rsidR="00977C19" w:rsidRDefault="00977C19"/>
    <w:p w14:paraId="3202E68D" w14:textId="77777777" w:rsidR="00977C19" w:rsidRDefault="00977C19"/>
    <w:p w14:paraId="3070EE35" w14:textId="77777777" w:rsidR="00FF69A5" w:rsidRDefault="00FF69A5" w:rsidP="00974F37"/>
    <w:p w14:paraId="6E1E68AE" w14:textId="77777777" w:rsidR="00314D73" w:rsidRDefault="00314D73" w:rsidP="00974F37"/>
    <w:p w14:paraId="4129686F" w14:textId="77777777" w:rsidR="00314D73" w:rsidRDefault="00314D73" w:rsidP="00974F37"/>
    <w:p w14:paraId="776F3806" w14:textId="50E01383" w:rsidR="008A58E3" w:rsidRDefault="008A58E3" w:rsidP="00712DC9">
      <w:pPr>
        <w:pStyle w:val="Title"/>
      </w:pPr>
    </w:p>
    <w:sdt>
      <w:sdtPr>
        <w:rPr>
          <w:b w:val="0"/>
          <w:sz w:val="22"/>
          <w:szCs w:val="22"/>
        </w:rPr>
        <w:id w:val="-265923424"/>
        <w:docPartObj>
          <w:docPartGallery w:val="Table of Contents"/>
          <w:docPartUnique/>
        </w:docPartObj>
      </w:sdtPr>
      <w:sdtEndPr>
        <w:rPr>
          <w:bCs/>
          <w:noProof/>
        </w:rPr>
      </w:sdtEndPr>
      <w:sdtContent>
        <w:p w14:paraId="00C5370B" w14:textId="77777777" w:rsidR="00712DC9" w:rsidRPr="00712DC9" w:rsidRDefault="00712DC9" w:rsidP="003363BE">
          <w:pPr>
            <w:pStyle w:val="Abtracttitle"/>
          </w:pPr>
          <w:r w:rsidRPr="00974F37">
            <w:t>Contents</w:t>
          </w:r>
        </w:p>
        <w:p w14:paraId="1AF9DF5B" w14:textId="764D476A" w:rsidR="007D260B" w:rsidRDefault="00647F3E">
          <w:pPr>
            <w:pStyle w:val="TOC1"/>
            <w:tabs>
              <w:tab w:val="left" w:pos="440"/>
              <w:tab w:val="right" w:leader="dot" w:pos="9350"/>
            </w:tabs>
            <w:rPr>
              <w:rFonts w:asciiTheme="minorHAnsi" w:hAnsiTheme="minorHAnsi"/>
              <w:noProof/>
              <w:kern w:val="2"/>
              <w:sz w:val="24"/>
              <w:szCs w:val="24"/>
              <w:lang w:eastAsia="en-US"/>
              <w14:ligatures w14:val="standardContextual"/>
            </w:rPr>
          </w:pPr>
          <w:r>
            <w:fldChar w:fldCharType="begin"/>
          </w:r>
          <w:r w:rsidR="00712DC9">
            <w:instrText xml:space="preserve"> TOC \o "1-3" \h \z \u </w:instrText>
          </w:r>
          <w:r>
            <w:fldChar w:fldCharType="separate"/>
          </w:r>
          <w:hyperlink w:anchor="_Toc191121002" w:history="1">
            <w:r w:rsidR="007D260B" w:rsidRPr="00A25FE3">
              <w:rPr>
                <w:rStyle w:val="Hyperlink"/>
                <w:noProof/>
              </w:rPr>
              <w:t>1</w:t>
            </w:r>
            <w:r w:rsidR="007D260B">
              <w:rPr>
                <w:rFonts w:asciiTheme="minorHAnsi" w:hAnsiTheme="minorHAnsi"/>
                <w:noProof/>
                <w:kern w:val="2"/>
                <w:sz w:val="24"/>
                <w:szCs w:val="24"/>
                <w:lang w:eastAsia="en-US"/>
                <w14:ligatures w14:val="standardContextual"/>
              </w:rPr>
              <w:tab/>
            </w:r>
            <w:r w:rsidR="007D260B" w:rsidRPr="00A25FE3">
              <w:rPr>
                <w:rStyle w:val="Hyperlink"/>
                <w:noProof/>
              </w:rPr>
              <w:t>Introduction</w:t>
            </w:r>
            <w:r w:rsidR="007D260B">
              <w:rPr>
                <w:noProof/>
                <w:webHidden/>
              </w:rPr>
              <w:tab/>
            </w:r>
            <w:r w:rsidR="007D260B">
              <w:rPr>
                <w:noProof/>
                <w:webHidden/>
              </w:rPr>
              <w:fldChar w:fldCharType="begin"/>
            </w:r>
            <w:r w:rsidR="007D260B">
              <w:rPr>
                <w:noProof/>
                <w:webHidden/>
              </w:rPr>
              <w:instrText xml:space="preserve"> PAGEREF _Toc191121002 \h </w:instrText>
            </w:r>
            <w:r w:rsidR="007D260B">
              <w:rPr>
                <w:noProof/>
                <w:webHidden/>
              </w:rPr>
            </w:r>
            <w:r w:rsidR="007D260B">
              <w:rPr>
                <w:noProof/>
                <w:webHidden/>
              </w:rPr>
              <w:fldChar w:fldCharType="separate"/>
            </w:r>
            <w:r w:rsidR="007D260B">
              <w:rPr>
                <w:noProof/>
                <w:webHidden/>
              </w:rPr>
              <w:t>1</w:t>
            </w:r>
            <w:r w:rsidR="007D260B">
              <w:rPr>
                <w:noProof/>
                <w:webHidden/>
              </w:rPr>
              <w:fldChar w:fldCharType="end"/>
            </w:r>
          </w:hyperlink>
        </w:p>
        <w:p w14:paraId="7EFA6226" w14:textId="3EEECFEB"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03" w:history="1">
            <w:r w:rsidRPr="00A25FE3">
              <w:rPr>
                <w:rStyle w:val="Hyperlink"/>
                <w:noProof/>
              </w:rPr>
              <w:t>1.1</w:t>
            </w:r>
            <w:r>
              <w:rPr>
                <w:rFonts w:asciiTheme="minorHAnsi" w:hAnsiTheme="minorHAnsi"/>
                <w:noProof/>
                <w:kern w:val="2"/>
                <w:sz w:val="24"/>
                <w:szCs w:val="24"/>
                <w:lang w:eastAsia="en-US"/>
                <w14:ligatures w14:val="standardContextual"/>
              </w:rPr>
              <w:tab/>
            </w:r>
            <w:r w:rsidRPr="00A25FE3">
              <w:rPr>
                <w:rStyle w:val="Hyperlink"/>
                <w:noProof/>
              </w:rPr>
              <w:t>Background</w:t>
            </w:r>
            <w:r>
              <w:rPr>
                <w:noProof/>
                <w:webHidden/>
              </w:rPr>
              <w:tab/>
            </w:r>
            <w:r>
              <w:rPr>
                <w:noProof/>
                <w:webHidden/>
              </w:rPr>
              <w:fldChar w:fldCharType="begin"/>
            </w:r>
            <w:r>
              <w:rPr>
                <w:noProof/>
                <w:webHidden/>
              </w:rPr>
              <w:instrText xml:space="preserve"> PAGEREF _Toc191121003 \h </w:instrText>
            </w:r>
            <w:r>
              <w:rPr>
                <w:noProof/>
                <w:webHidden/>
              </w:rPr>
            </w:r>
            <w:r>
              <w:rPr>
                <w:noProof/>
                <w:webHidden/>
              </w:rPr>
              <w:fldChar w:fldCharType="separate"/>
            </w:r>
            <w:r>
              <w:rPr>
                <w:noProof/>
                <w:webHidden/>
              </w:rPr>
              <w:t>1</w:t>
            </w:r>
            <w:r>
              <w:rPr>
                <w:noProof/>
                <w:webHidden/>
              </w:rPr>
              <w:fldChar w:fldCharType="end"/>
            </w:r>
          </w:hyperlink>
        </w:p>
        <w:p w14:paraId="66943F91" w14:textId="1DE299EC"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04" w:history="1">
            <w:r w:rsidRPr="00A25FE3">
              <w:rPr>
                <w:rStyle w:val="Hyperlink"/>
                <w:noProof/>
              </w:rPr>
              <w:t>1.2</w:t>
            </w:r>
            <w:r>
              <w:rPr>
                <w:rFonts w:asciiTheme="minorHAnsi" w:hAnsiTheme="minorHAnsi"/>
                <w:noProof/>
                <w:kern w:val="2"/>
                <w:sz w:val="24"/>
                <w:szCs w:val="24"/>
                <w:lang w:eastAsia="en-US"/>
                <w14:ligatures w14:val="standardContextual"/>
              </w:rPr>
              <w:tab/>
            </w:r>
            <w:r w:rsidRPr="00A25FE3">
              <w:rPr>
                <w:rStyle w:val="Hyperlink"/>
                <w:noProof/>
              </w:rPr>
              <w:t>Aim</w:t>
            </w:r>
            <w:r>
              <w:rPr>
                <w:noProof/>
                <w:webHidden/>
              </w:rPr>
              <w:tab/>
            </w:r>
            <w:r>
              <w:rPr>
                <w:noProof/>
                <w:webHidden/>
              </w:rPr>
              <w:fldChar w:fldCharType="begin"/>
            </w:r>
            <w:r>
              <w:rPr>
                <w:noProof/>
                <w:webHidden/>
              </w:rPr>
              <w:instrText xml:space="preserve"> PAGEREF _Toc191121004 \h </w:instrText>
            </w:r>
            <w:r>
              <w:rPr>
                <w:noProof/>
                <w:webHidden/>
              </w:rPr>
            </w:r>
            <w:r>
              <w:rPr>
                <w:noProof/>
                <w:webHidden/>
              </w:rPr>
              <w:fldChar w:fldCharType="separate"/>
            </w:r>
            <w:r>
              <w:rPr>
                <w:noProof/>
                <w:webHidden/>
              </w:rPr>
              <w:t>2</w:t>
            </w:r>
            <w:r>
              <w:rPr>
                <w:noProof/>
                <w:webHidden/>
              </w:rPr>
              <w:fldChar w:fldCharType="end"/>
            </w:r>
          </w:hyperlink>
        </w:p>
        <w:p w14:paraId="60578FF1" w14:textId="5E0D4982" w:rsidR="007D260B" w:rsidRDefault="007D260B">
          <w:pPr>
            <w:pStyle w:val="TOC1"/>
            <w:tabs>
              <w:tab w:val="left" w:pos="440"/>
              <w:tab w:val="right" w:leader="dot" w:pos="9350"/>
            </w:tabs>
            <w:rPr>
              <w:rFonts w:asciiTheme="minorHAnsi" w:hAnsiTheme="minorHAnsi"/>
              <w:noProof/>
              <w:kern w:val="2"/>
              <w:sz w:val="24"/>
              <w:szCs w:val="24"/>
              <w:lang w:eastAsia="en-US"/>
              <w14:ligatures w14:val="standardContextual"/>
            </w:rPr>
          </w:pPr>
          <w:hyperlink w:anchor="_Toc191121005" w:history="1">
            <w:r w:rsidRPr="00A25FE3">
              <w:rPr>
                <w:rStyle w:val="Hyperlink"/>
                <w:noProof/>
              </w:rPr>
              <w:t>2</w:t>
            </w:r>
            <w:r>
              <w:rPr>
                <w:rFonts w:asciiTheme="minorHAnsi" w:hAnsiTheme="minorHAnsi"/>
                <w:noProof/>
                <w:kern w:val="2"/>
                <w:sz w:val="24"/>
                <w:szCs w:val="24"/>
                <w:lang w:eastAsia="en-US"/>
                <w14:ligatures w14:val="standardContextual"/>
              </w:rPr>
              <w:tab/>
            </w:r>
            <w:r w:rsidRPr="00A25FE3">
              <w:rPr>
                <w:rStyle w:val="Hyperlink"/>
                <w:noProof/>
              </w:rPr>
              <w:t>Procedure</w:t>
            </w:r>
            <w:r>
              <w:rPr>
                <w:noProof/>
                <w:webHidden/>
              </w:rPr>
              <w:tab/>
            </w:r>
            <w:r>
              <w:rPr>
                <w:noProof/>
                <w:webHidden/>
              </w:rPr>
              <w:fldChar w:fldCharType="begin"/>
            </w:r>
            <w:r>
              <w:rPr>
                <w:noProof/>
                <w:webHidden/>
              </w:rPr>
              <w:instrText xml:space="preserve"> PAGEREF _Toc191121005 \h </w:instrText>
            </w:r>
            <w:r>
              <w:rPr>
                <w:noProof/>
                <w:webHidden/>
              </w:rPr>
            </w:r>
            <w:r>
              <w:rPr>
                <w:noProof/>
                <w:webHidden/>
              </w:rPr>
              <w:fldChar w:fldCharType="separate"/>
            </w:r>
            <w:r>
              <w:rPr>
                <w:noProof/>
                <w:webHidden/>
              </w:rPr>
              <w:t>4</w:t>
            </w:r>
            <w:r>
              <w:rPr>
                <w:noProof/>
                <w:webHidden/>
              </w:rPr>
              <w:fldChar w:fldCharType="end"/>
            </w:r>
          </w:hyperlink>
        </w:p>
        <w:p w14:paraId="1A39EA78" w14:textId="57010B5A"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06" w:history="1">
            <w:r w:rsidRPr="00A25FE3">
              <w:rPr>
                <w:rStyle w:val="Hyperlink"/>
                <w:noProof/>
              </w:rPr>
              <w:t>2.1</w:t>
            </w:r>
            <w:r>
              <w:rPr>
                <w:rFonts w:asciiTheme="minorHAnsi" w:hAnsiTheme="minorHAnsi"/>
                <w:noProof/>
                <w:kern w:val="2"/>
                <w:sz w:val="24"/>
                <w:szCs w:val="24"/>
                <w:lang w:eastAsia="en-US"/>
                <w14:ligatures w14:val="standardContextual"/>
              </w:rPr>
              <w:tab/>
            </w:r>
            <w:r w:rsidRPr="00A25FE3">
              <w:rPr>
                <w:rStyle w:val="Hyperlink"/>
                <w:noProof/>
              </w:rPr>
              <w:t>Overview of Procedure</w:t>
            </w:r>
            <w:r>
              <w:rPr>
                <w:noProof/>
                <w:webHidden/>
              </w:rPr>
              <w:tab/>
            </w:r>
            <w:r>
              <w:rPr>
                <w:noProof/>
                <w:webHidden/>
              </w:rPr>
              <w:fldChar w:fldCharType="begin"/>
            </w:r>
            <w:r>
              <w:rPr>
                <w:noProof/>
                <w:webHidden/>
              </w:rPr>
              <w:instrText xml:space="preserve"> PAGEREF _Toc191121006 \h </w:instrText>
            </w:r>
            <w:r>
              <w:rPr>
                <w:noProof/>
                <w:webHidden/>
              </w:rPr>
            </w:r>
            <w:r>
              <w:rPr>
                <w:noProof/>
                <w:webHidden/>
              </w:rPr>
              <w:fldChar w:fldCharType="separate"/>
            </w:r>
            <w:r>
              <w:rPr>
                <w:noProof/>
                <w:webHidden/>
              </w:rPr>
              <w:t>4</w:t>
            </w:r>
            <w:r>
              <w:rPr>
                <w:noProof/>
                <w:webHidden/>
              </w:rPr>
              <w:fldChar w:fldCharType="end"/>
            </w:r>
          </w:hyperlink>
        </w:p>
        <w:p w14:paraId="3AE4AFDF" w14:textId="52D19808"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07" w:history="1">
            <w:r w:rsidRPr="00A25FE3">
              <w:rPr>
                <w:rStyle w:val="Hyperlink"/>
                <w:noProof/>
              </w:rPr>
              <w:t>2.1.1</w:t>
            </w:r>
            <w:r>
              <w:rPr>
                <w:rFonts w:asciiTheme="minorHAnsi" w:hAnsiTheme="minorHAnsi"/>
                <w:noProof/>
                <w:kern w:val="2"/>
                <w:sz w:val="24"/>
                <w:szCs w:val="24"/>
                <w:lang w:eastAsia="en-US"/>
                <w14:ligatures w14:val="standardContextual"/>
              </w:rPr>
              <w:tab/>
            </w:r>
            <w:r w:rsidRPr="00A25FE3">
              <w:rPr>
                <w:rStyle w:val="Hyperlink"/>
                <w:noProof/>
              </w:rPr>
              <w:t>Methodology</w:t>
            </w:r>
            <w:r>
              <w:rPr>
                <w:noProof/>
                <w:webHidden/>
              </w:rPr>
              <w:tab/>
            </w:r>
            <w:r>
              <w:rPr>
                <w:noProof/>
                <w:webHidden/>
              </w:rPr>
              <w:fldChar w:fldCharType="begin"/>
            </w:r>
            <w:r>
              <w:rPr>
                <w:noProof/>
                <w:webHidden/>
              </w:rPr>
              <w:instrText xml:space="preserve"> PAGEREF _Toc191121007 \h </w:instrText>
            </w:r>
            <w:r>
              <w:rPr>
                <w:noProof/>
                <w:webHidden/>
              </w:rPr>
            </w:r>
            <w:r>
              <w:rPr>
                <w:noProof/>
                <w:webHidden/>
              </w:rPr>
              <w:fldChar w:fldCharType="separate"/>
            </w:r>
            <w:r>
              <w:rPr>
                <w:noProof/>
                <w:webHidden/>
              </w:rPr>
              <w:t>4</w:t>
            </w:r>
            <w:r>
              <w:rPr>
                <w:noProof/>
                <w:webHidden/>
              </w:rPr>
              <w:fldChar w:fldCharType="end"/>
            </w:r>
          </w:hyperlink>
        </w:p>
        <w:p w14:paraId="723BD347" w14:textId="2277C8AF"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08" w:history="1">
            <w:r w:rsidRPr="00A25FE3">
              <w:rPr>
                <w:rStyle w:val="Hyperlink"/>
                <w:noProof/>
              </w:rPr>
              <w:t>2.1.2</w:t>
            </w:r>
            <w:r>
              <w:rPr>
                <w:rFonts w:asciiTheme="minorHAnsi" w:hAnsiTheme="minorHAnsi"/>
                <w:noProof/>
                <w:kern w:val="2"/>
                <w:sz w:val="24"/>
                <w:szCs w:val="24"/>
                <w:lang w:eastAsia="en-US"/>
                <w14:ligatures w14:val="standardContextual"/>
              </w:rPr>
              <w:tab/>
            </w:r>
            <w:r w:rsidRPr="00A25FE3">
              <w:rPr>
                <w:rStyle w:val="Hyperlink"/>
                <w:noProof/>
              </w:rPr>
              <w:t>Tools Utilized</w:t>
            </w:r>
            <w:r>
              <w:rPr>
                <w:noProof/>
                <w:webHidden/>
              </w:rPr>
              <w:tab/>
            </w:r>
            <w:r>
              <w:rPr>
                <w:noProof/>
                <w:webHidden/>
              </w:rPr>
              <w:fldChar w:fldCharType="begin"/>
            </w:r>
            <w:r>
              <w:rPr>
                <w:noProof/>
                <w:webHidden/>
              </w:rPr>
              <w:instrText xml:space="preserve"> PAGEREF _Toc191121008 \h </w:instrText>
            </w:r>
            <w:r>
              <w:rPr>
                <w:noProof/>
                <w:webHidden/>
              </w:rPr>
            </w:r>
            <w:r>
              <w:rPr>
                <w:noProof/>
                <w:webHidden/>
              </w:rPr>
              <w:fldChar w:fldCharType="separate"/>
            </w:r>
            <w:r>
              <w:rPr>
                <w:noProof/>
                <w:webHidden/>
              </w:rPr>
              <w:t>4</w:t>
            </w:r>
            <w:r>
              <w:rPr>
                <w:noProof/>
                <w:webHidden/>
              </w:rPr>
              <w:fldChar w:fldCharType="end"/>
            </w:r>
          </w:hyperlink>
        </w:p>
        <w:p w14:paraId="7C253FC1" w14:textId="63211242"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09" w:history="1">
            <w:r w:rsidRPr="00A25FE3">
              <w:rPr>
                <w:rStyle w:val="Hyperlink"/>
                <w:noProof/>
              </w:rPr>
              <w:t>2.1.3</w:t>
            </w:r>
            <w:r>
              <w:rPr>
                <w:rFonts w:asciiTheme="minorHAnsi" w:hAnsiTheme="minorHAnsi"/>
                <w:noProof/>
                <w:kern w:val="2"/>
                <w:sz w:val="24"/>
                <w:szCs w:val="24"/>
                <w:lang w:eastAsia="en-US"/>
                <w14:ligatures w14:val="standardContextual"/>
              </w:rPr>
              <w:tab/>
            </w:r>
            <w:r w:rsidRPr="00A25FE3">
              <w:rPr>
                <w:rStyle w:val="Hyperlink"/>
                <w:noProof/>
              </w:rPr>
              <w:t>Lab Environment Setup</w:t>
            </w:r>
            <w:r>
              <w:rPr>
                <w:noProof/>
                <w:webHidden/>
              </w:rPr>
              <w:tab/>
            </w:r>
            <w:r>
              <w:rPr>
                <w:noProof/>
                <w:webHidden/>
              </w:rPr>
              <w:fldChar w:fldCharType="begin"/>
            </w:r>
            <w:r>
              <w:rPr>
                <w:noProof/>
                <w:webHidden/>
              </w:rPr>
              <w:instrText xml:space="preserve"> PAGEREF _Toc191121009 \h </w:instrText>
            </w:r>
            <w:r>
              <w:rPr>
                <w:noProof/>
                <w:webHidden/>
              </w:rPr>
            </w:r>
            <w:r>
              <w:rPr>
                <w:noProof/>
                <w:webHidden/>
              </w:rPr>
              <w:fldChar w:fldCharType="separate"/>
            </w:r>
            <w:r>
              <w:rPr>
                <w:noProof/>
                <w:webHidden/>
              </w:rPr>
              <w:t>5</w:t>
            </w:r>
            <w:r>
              <w:rPr>
                <w:noProof/>
                <w:webHidden/>
              </w:rPr>
              <w:fldChar w:fldCharType="end"/>
            </w:r>
          </w:hyperlink>
        </w:p>
        <w:p w14:paraId="3C0BBDC8" w14:textId="4D30D1CD"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10" w:history="1">
            <w:r w:rsidRPr="00A25FE3">
              <w:rPr>
                <w:rStyle w:val="Hyperlink"/>
                <w:noProof/>
              </w:rPr>
              <w:t>2.2</w:t>
            </w:r>
            <w:r>
              <w:rPr>
                <w:rFonts w:asciiTheme="minorHAnsi" w:hAnsiTheme="minorHAnsi"/>
                <w:noProof/>
                <w:kern w:val="2"/>
                <w:sz w:val="24"/>
                <w:szCs w:val="24"/>
                <w:lang w:eastAsia="en-US"/>
                <w14:ligatures w14:val="standardContextual"/>
              </w:rPr>
              <w:tab/>
            </w:r>
            <w:r w:rsidRPr="00A25FE3">
              <w:rPr>
                <w:rStyle w:val="Hyperlink"/>
                <w:noProof/>
              </w:rPr>
              <w:t>Static Malware Analysis</w:t>
            </w:r>
            <w:r>
              <w:rPr>
                <w:noProof/>
                <w:webHidden/>
              </w:rPr>
              <w:tab/>
            </w:r>
            <w:r>
              <w:rPr>
                <w:noProof/>
                <w:webHidden/>
              </w:rPr>
              <w:fldChar w:fldCharType="begin"/>
            </w:r>
            <w:r>
              <w:rPr>
                <w:noProof/>
                <w:webHidden/>
              </w:rPr>
              <w:instrText xml:space="preserve"> PAGEREF _Toc191121010 \h </w:instrText>
            </w:r>
            <w:r>
              <w:rPr>
                <w:noProof/>
                <w:webHidden/>
              </w:rPr>
            </w:r>
            <w:r>
              <w:rPr>
                <w:noProof/>
                <w:webHidden/>
              </w:rPr>
              <w:fldChar w:fldCharType="separate"/>
            </w:r>
            <w:r>
              <w:rPr>
                <w:noProof/>
                <w:webHidden/>
              </w:rPr>
              <w:t>8</w:t>
            </w:r>
            <w:r>
              <w:rPr>
                <w:noProof/>
                <w:webHidden/>
              </w:rPr>
              <w:fldChar w:fldCharType="end"/>
            </w:r>
          </w:hyperlink>
        </w:p>
        <w:p w14:paraId="297C8670" w14:textId="7BAA3DB4"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11" w:history="1">
            <w:r w:rsidRPr="00A25FE3">
              <w:rPr>
                <w:rStyle w:val="Hyperlink"/>
                <w:noProof/>
              </w:rPr>
              <w:t>2.2.1</w:t>
            </w:r>
            <w:r>
              <w:rPr>
                <w:rFonts w:asciiTheme="minorHAnsi" w:hAnsiTheme="minorHAnsi"/>
                <w:noProof/>
                <w:kern w:val="2"/>
                <w:sz w:val="24"/>
                <w:szCs w:val="24"/>
                <w:lang w:eastAsia="en-US"/>
                <w14:ligatures w14:val="standardContextual"/>
              </w:rPr>
              <w:tab/>
            </w:r>
            <w:r w:rsidRPr="00A25FE3">
              <w:rPr>
                <w:rStyle w:val="Hyperlink"/>
                <w:noProof/>
              </w:rPr>
              <w:t>MD5</w:t>
            </w:r>
            <w:r>
              <w:rPr>
                <w:noProof/>
                <w:webHidden/>
              </w:rPr>
              <w:tab/>
            </w:r>
            <w:r>
              <w:rPr>
                <w:noProof/>
                <w:webHidden/>
              </w:rPr>
              <w:fldChar w:fldCharType="begin"/>
            </w:r>
            <w:r>
              <w:rPr>
                <w:noProof/>
                <w:webHidden/>
              </w:rPr>
              <w:instrText xml:space="preserve"> PAGEREF _Toc191121011 \h </w:instrText>
            </w:r>
            <w:r>
              <w:rPr>
                <w:noProof/>
                <w:webHidden/>
              </w:rPr>
            </w:r>
            <w:r>
              <w:rPr>
                <w:noProof/>
                <w:webHidden/>
              </w:rPr>
              <w:fldChar w:fldCharType="separate"/>
            </w:r>
            <w:r>
              <w:rPr>
                <w:noProof/>
                <w:webHidden/>
              </w:rPr>
              <w:t>8</w:t>
            </w:r>
            <w:r>
              <w:rPr>
                <w:noProof/>
                <w:webHidden/>
              </w:rPr>
              <w:fldChar w:fldCharType="end"/>
            </w:r>
          </w:hyperlink>
        </w:p>
        <w:p w14:paraId="293E35EE" w14:textId="4DD6401F"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12" w:history="1">
            <w:r w:rsidRPr="00A25FE3">
              <w:rPr>
                <w:rStyle w:val="Hyperlink"/>
                <w:noProof/>
              </w:rPr>
              <w:t>2.2.2</w:t>
            </w:r>
            <w:r>
              <w:rPr>
                <w:rFonts w:asciiTheme="minorHAnsi" w:hAnsiTheme="minorHAnsi"/>
                <w:noProof/>
                <w:kern w:val="2"/>
                <w:sz w:val="24"/>
                <w:szCs w:val="24"/>
                <w:lang w:eastAsia="en-US"/>
                <w14:ligatures w14:val="standardContextual"/>
              </w:rPr>
              <w:tab/>
            </w:r>
            <w:r w:rsidRPr="00A25FE3">
              <w:rPr>
                <w:rStyle w:val="Hyperlink"/>
                <w:noProof/>
              </w:rPr>
              <w:t>File Header</w:t>
            </w:r>
            <w:r>
              <w:rPr>
                <w:noProof/>
                <w:webHidden/>
              </w:rPr>
              <w:tab/>
            </w:r>
            <w:r>
              <w:rPr>
                <w:noProof/>
                <w:webHidden/>
              </w:rPr>
              <w:fldChar w:fldCharType="begin"/>
            </w:r>
            <w:r>
              <w:rPr>
                <w:noProof/>
                <w:webHidden/>
              </w:rPr>
              <w:instrText xml:space="preserve"> PAGEREF _Toc191121012 \h </w:instrText>
            </w:r>
            <w:r>
              <w:rPr>
                <w:noProof/>
                <w:webHidden/>
              </w:rPr>
            </w:r>
            <w:r>
              <w:rPr>
                <w:noProof/>
                <w:webHidden/>
              </w:rPr>
              <w:fldChar w:fldCharType="separate"/>
            </w:r>
            <w:r>
              <w:rPr>
                <w:noProof/>
                <w:webHidden/>
              </w:rPr>
              <w:t>10</w:t>
            </w:r>
            <w:r>
              <w:rPr>
                <w:noProof/>
                <w:webHidden/>
              </w:rPr>
              <w:fldChar w:fldCharType="end"/>
            </w:r>
          </w:hyperlink>
        </w:p>
        <w:p w14:paraId="52A7AAA0" w14:textId="4DFB2768"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13" w:history="1">
            <w:r w:rsidRPr="00A25FE3">
              <w:rPr>
                <w:rStyle w:val="Hyperlink"/>
                <w:noProof/>
              </w:rPr>
              <w:t>2.2.3</w:t>
            </w:r>
            <w:r>
              <w:rPr>
                <w:rFonts w:asciiTheme="minorHAnsi" w:hAnsiTheme="minorHAnsi"/>
                <w:noProof/>
                <w:kern w:val="2"/>
                <w:sz w:val="24"/>
                <w:szCs w:val="24"/>
                <w:lang w:eastAsia="en-US"/>
                <w14:ligatures w14:val="standardContextual"/>
              </w:rPr>
              <w:tab/>
            </w:r>
            <w:r w:rsidRPr="00A25FE3">
              <w:rPr>
                <w:rStyle w:val="Hyperlink"/>
                <w:noProof/>
              </w:rPr>
              <w:t>File Packing</w:t>
            </w:r>
            <w:r>
              <w:rPr>
                <w:noProof/>
                <w:webHidden/>
              </w:rPr>
              <w:tab/>
            </w:r>
            <w:r>
              <w:rPr>
                <w:noProof/>
                <w:webHidden/>
              </w:rPr>
              <w:fldChar w:fldCharType="begin"/>
            </w:r>
            <w:r>
              <w:rPr>
                <w:noProof/>
                <w:webHidden/>
              </w:rPr>
              <w:instrText xml:space="preserve"> PAGEREF _Toc191121013 \h </w:instrText>
            </w:r>
            <w:r>
              <w:rPr>
                <w:noProof/>
                <w:webHidden/>
              </w:rPr>
            </w:r>
            <w:r>
              <w:rPr>
                <w:noProof/>
                <w:webHidden/>
              </w:rPr>
              <w:fldChar w:fldCharType="separate"/>
            </w:r>
            <w:r>
              <w:rPr>
                <w:noProof/>
                <w:webHidden/>
              </w:rPr>
              <w:t>10</w:t>
            </w:r>
            <w:r>
              <w:rPr>
                <w:noProof/>
                <w:webHidden/>
              </w:rPr>
              <w:fldChar w:fldCharType="end"/>
            </w:r>
          </w:hyperlink>
        </w:p>
        <w:p w14:paraId="05499AB0" w14:textId="168832AE"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14" w:history="1">
            <w:r w:rsidRPr="00A25FE3">
              <w:rPr>
                <w:rStyle w:val="Hyperlink"/>
                <w:noProof/>
              </w:rPr>
              <w:t>2.</w:t>
            </w:r>
            <w:r>
              <w:rPr>
                <w:rStyle w:val="Hyperlink"/>
                <w:noProof/>
              </w:rPr>
              <w:t>2.3</w:t>
            </w:r>
            <w:r>
              <w:rPr>
                <w:rFonts w:asciiTheme="minorHAnsi" w:hAnsiTheme="minorHAnsi"/>
                <w:noProof/>
                <w:kern w:val="2"/>
                <w:sz w:val="24"/>
                <w:szCs w:val="24"/>
                <w:lang w:eastAsia="en-US"/>
                <w14:ligatures w14:val="standardContextual"/>
              </w:rPr>
              <w:tab/>
            </w:r>
            <w:r w:rsidRPr="00A25FE3">
              <w:rPr>
                <w:rStyle w:val="Hyperlink"/>
                <w:noProof/>
              </w:rPr>
              <w:t>Import Analysis</w:t>
            </w:r>
            <w:r>
              <w:rPr>
                <w:noProof/>
                <w:webHidden/>
              </w:rPr>
              <w:tab/>
            </w:r>
            <w:r>
              <w:rPr>
                <w:noProof/>
                <w:webHidden/>
              </w:rPr>
              <w:fldChar w:fldCharType="begin"/>
            </w:r>
            <w:r>
              <w:rPr>
                <w:noProof/>
                <w:webHidden/>
              </w:rPr>
              <w:instrText xml:space="preserve"> PAGEREF _Toc191121014 \h </w:instrText>
            </w:r>
            <w:r>
              <w:rPr>
                <w:noProof/>
                <w:webHidden/>
              </w:rPr>
            </w:r>
            <w:r>
              <w:rPr>
                <w:noProof/>
                <w:webHidden/>
              </w:rPr>
              <w:fldChar w:fldCharType="separate"/>
            </w:r>
            <w:r>
              <w:rPr>
                <w:noProof/>
                <w:webHidden/>
              </w:rPr>
              <w:t>11</w:t>
            </w:r>
            <w:r>
              <w:rPr>
                <w:noProof/>
                <w:webHidden/>
              </w:rPr>
              <w:fldChar w:fldCharType="end"/>
            </w:r>
          </w:hyperlink>
        </w:p>
        <w:p w14:paraId="73C00E40" w14:textId="7DBBBF43" w:rsidR="007D260B" w:rsidRDefault="007D260B">
          <w:pPr>
            <w:pStyle w:val="TOC3"/>
            <w:tabs>
              <w:tab w:val="left" w:pos="1200"/>
              <w:tab w:val="right" w:leader="dot" w:pos="9350"/>
            </w:tabs>
            <w:rPr>
              <w:rFonts w:asciiTheme="minorHAnsi" w:hAnsiTheme="minorHAnsi"/>
              <w:noProof/>
              <w:kern w:val="2"/>
              <w:sz w:val="24"/>
              <w:szCs w:val="24"/>
              <w:lang w:eastAsia="en-US"/>
              <w14:ligatures w14:val="standardContextual"/>
            </w:rPr>
          </w:pPr>
          <w:hyperlink w:anchor="_Toc191121015" w:history="1">
            <w:r w:rsidRPr="00A25FE3">
              <w:rPr>
                <w:rStyle w:val="Hyperlink"/>
                <w:noProof/>
              </w:rPr>
              <w:t>2.</w:t>
            </w:r>
            <w:r w:rsidR="006C59ED">
              <w:rPr>
                <w:rStyle w:val="Hyperlink"/>
                <w:noProof/>
              </w:rPr>
              <w:t>2.4</w:t>
            </w:r>
            <w:r>
              <w:rPr>
                <w:rFonts w:asciiTheme="minorHAnsi" w:hAnsiTheme="minorHAnsi"/>
                <w:noProof/>
                <w:kern w:val="2"/>
                <w:sz w:val="24"/>
                <w:szCs w:val="24"/>
                <w:lang w:eastAsia="en-US"/>
                <w14:ligatures w14:val="standardContextual"/>
              </w:rPr>
              <w:tab/>
            </w:r>
            <w:r w:rsidRPr="00A25FE3">
              <w:rPr>
                <w:rStyle w:val="Hyperlink"/>
                <w:noProof/>
              </w:rPr>
              <w:t>Strings</w:t>
            </w:r>
            <w:r>
              <w:rPr>
                <w:noProof/>
                <w:webHidden/>
              </w:rPr>
              <w:tab/>
            </w:r>
            <w:r>
              <w:rPr>
                <w:noProof/>
                <w:webHidden/>
              </w:rPr>
              <w:fldChar w:fldCharType="begin"/>
            </w:r>
            <w:r>
              <w:rPr>
                <w:noProof/>
                <w:webHidden/>
              </w:rPr>
              <w:instrText xml:space="preserve"> PAGEREF _Toc191121015 \h </w:instrText>
            </w:r>
            <w:r>
              <w:rPr>
                <w:noProof/>
                <w:webHidden/>
              </w:rPr>
            </w:r>
            <w:r>
              <w:rPr>
                <w:noProof/>
                <w:webHidden/>
              </w:rPr>
              <w:fldChar w:fldCharType="separate"/>
            </w:r>
            <w:r>
              <w:rPr>
                <w:noProof/>
                <w:webHidden/>
              </w:rPr>
              <w:t>12</w:t>
            </w:r>
            <w:r>
              <w:rPr>
                <w:noProof/>
                <w:webHidden/>
              </w:rPr>
              <w:fldChar w:fldCharType="end"/>
            </w:r>
          </w:hyperlink>
        </w:p>
        <w:p w14:paraId="29EFB5EC" w14:textId="40DF719C"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16" w:history="1">
            <w:r w:rsidRPr="00A25FE3">
              <w:rPr>
                <w:rStyle w:val="Hyperlink"/>
                <w:noProof/>
              </w:rPr>
              <w:t>2.3</w:t>
            </w:r>
            <w:r>
              <w:rPr>
                <w:rFonts w:asciiTheme="minorHAnsi" w:hAnsiTheme="minorHAnsi"/>
                <w:noProof/>
                <w:kern w:val="2"/>
                <w:sz w:val="24"/>
                <w:szCs w:val="24"/>
                <w:lang w:eastAsia="en-US"/>
                <w14:ligatures w14:val="standardContextual"/>
              </w:rPr>
              <w:tab/>
            </w:r>
            <w:r w:rsidRPr="00A25FE3">
              <w:rPr>
                <w:rStyle w:val="Hyperlink"/>
                <w:noProof/>
              </w:rPr>
              <w:t>Disassembly</w:t>
            </w:r>
            <w:r>
              <w:rPr>
                <w:noProof/>
                <w:webHidden/>
              </w:rPr>
              <w:tab/>
            </w:r>
            <w:r>
              <w:rPr>
                <w:noProof/>
                <w:webHidden/>
              </w:rPr>
              <w:fldChar w:fldCharType="begin"/>
            </w:r>
            <w:r>
              <w:rPr>
                <w:noProof/>
                <w:webHidden/>
              </w:rPr>
              <w:instrText xml:space="preserve"> PAGEREF _Toc191121016 \h </w:instrText>
            </w:r>
            <w:r>
              <w:rPr>
                <w:noProof/>
                <w:webHidden/>
              </w:rPr>
            </w:r>
            <w:r>
              <w:rPr>
                <w:noProof/>
                <w:webHidden/>
              </w:rPr>
              <w:fldChar w:fldCharType="separate"/>
            </w:r>
            <w:r>
              <w:rPr>
                <w:noProof/>
                <w:webHidden/>
              </w:rPr>
              <w:t>15</w:t>
            </w:r>
            <w:r>
              <w:rPr>
                <w:noProof/>
                <w:webHidden/>
              </w:rPr>
              <w:fldChar w:fldCharType="end"/>
            </w:r>
          </w:hyperlink>
        </w:p>
        <w:p w14:paraId="6C22DE32" w14:textId="638F8DA5"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17" w:history="1">
            <w:r>
              <w:rPr>
                <w:rStyle w:val="Hyperlink"/>
                <w:noProof/>
              </w:rPr>
              <w:t>2.3</w:t>
            </w:r>
            <w:r>
              <w:rPr>
                <w:rFonts w:asciiTheme="minorHAnsi" w:hAnsiTheme="minorHAnsi"/>
                <w:noProof/>
                <w:kern w:val="2"/>
                <w:sz w:val="24"/>
                <w:szCs w:val="24"/>
                <w:lang w:eastAsia="en-US"/>
                <w14:ligatures w14:val="standardContextual"/>
              </w:rPr>
              <w:tab/>
            </w:r>
            <w:r w:rsidRPr="00A25FE3">
              <w:rPr>
                <w:rStyle w:val="Hyperlink"/>
                <w:noProof/>
              </w:rPr>
              <w:t>Dynamic Malware Analysis</w:t>
            </w:r>
            <w:r>
              <w:rPr>
                <w:noProof/>
                <w:webHidden/>
              </w:rPr>
              <w:tab/>
            </w:r>
            <w:r>
              <w:rPr>
                <w:noProof/>
                <w:webHidden/>
              </w:rPr>
              <w:fldChar w:fldCharType="begin"/>
            </w:r>
            <w:r>
              <w:rPr>
                <w:noProof/>
                <w:webHidden/>
              </w:rPr>
              <w:instrText xml:space="preserve"> PAGEREF _Toc191121017 \h </w:instrText>
            </w:r>
            <w:r>
              <w:rPr>
                <w:noProof/>
                <w:webHidden/>
              </w:rPr>
            </w:r>
            <w:r>
              <w:rPr>
                <w:noProof/>
                <w:webHidden/>
              </w:rPr>
              <w:fldChar w:fldCharType="separate"/>
            </w:r>
            <w:r>
              <w:rPr>
                <w:noProof/>
                <w:webHidden/>
              </w:rPr>
              <w:t>23</w:t>
            </w:r>
            <w:r>
              <w:rPr>
                <w:noProof/>
                <w:webHidden/>
              </w:rPr>
              <w:fldChar w:fldCharType="end"/>
            </w:r>
          </w:hyperlink>
        </w:p>
        <w:p w14:paraId="10B31E9A" w14:textId="12A90B83" w:rsidR="007D260B" w:rsidRDefault="007D260B">
          <w:pPr>
            <w:pStyle w:val="TOC1"/>
            <w:tabs>
              <w:tab w:val="left" w:pos="440"/>
              <w:tab w:val="right" w:leader="dot" w:pos="9350"/>
            </w:tabs>
            <w:rPr>
              <w:rFonts w:asciiTheme="minorHAnsi" w:hAnsiTheme="minorHAnsi"/>
              <w:noProof/>
              <w:kern w:val="2"/>
              <w:sz w:val="24"/>
              <w:szCs w:val="24"/>
              <w:lang w:eastAsia="en-US"/>
              <w14:ligatures w14:val="standardContextual"/>
            </w:rPr>
          </w:pPr>
          <w:hyperlink w:anchor="_Toc191121018" w:history="1">
            <w:r w:rsidRPr="00A25FE3">
              <w:rPr>
                <w:rStyle w:val="Hyperlink"/>
                <w:noProof/>
                <w:lang w:eastAsia="en-US"/>
              </w:rPr>
              <w:t>3</w:t>
            </w:r>
            <w:r>
              <w:rPr>
                <w:rFonts w:asciiTheme="minorHAnsi" w:hAnsiTheme="minorHAnsi"/>
                <w:noProof/>
                <w:kern w:val="2"/>
                <w:sz w:val="24"/>
                <w:szCs w:val="24"/>
                <w:lang w:eastAsia="en-US"/>
                <w14:ligatures w14:val="standardContextual"/>
              </w:rPr>
              <w:tab/>
            </w:r>
            <w:r w:rsidRPr="00A25FE3">
              <w:rPr>
                <w:rStyle w:val="Hyperlink"/>
                <w:noProof/>
                <w:lang w:eastAsia="en-US"/>
              </w:rPr>
              <w:t>Discussion</w:t>
            </w:r>
            <w:r>
              <w:rPr>
                <w:noProof/>
                <w:webHidden/>
              </w:rPr>
              <w:tab/>
            </w:r>
            <w:r>
              <w:rPr>
                <w:noProof/>
                <w:webHidden/>
              </w:rPr>
              <w:fldChar w:fldCharType="begin"/>
            </w:r>
            <w:r>
              <w:rPr>
                <w:noProof/>
                <w:webHidden/>
              </w:rPr>
              <w:instrText xml:space="preserve"> PAGEREF _Toc191121018 \h </w:instrText>
            </w:r>
            <w:r>
              <w:rPr>
                <w:noProof/>
                <w:webHidden/>
              </w:rPr>
            </w:r>
            <w:r>
              <w:rPr>
                <w:noProof/>
                <w:webHidden/>
              </w:rPr>
              <w:fldChar w:fldCharType="separate"/>
            </w:r>
            <w:r>
              <w:rPr>
                <w:noProof/>
                <w:webHidden/>
              </w:rPr>
              <w:t>26</w:t>
            </w:r>
            <w:r>
              <w:rPr>
                <w:noProof/>
                <w:webHidden/>
              </w:rPr>
              <w:fldChar w:fldCharType="end"/>
            </w:r>
          </w:hyperlink>
        </w:p>
        <w:p w14:paraId="42A9A5EE" w14:textId="4036DA22"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19" w:history="1">
            <w:r w:rsidRPr="00A25FE3">
              <w:rPr>
                <w:rStyle w:val="Hyperlink"/>
                <w:rFonts w:eastAsia="Times New Roman"/>
                <w:noProof/>
                <w:lang w:eastAsia="en-US"/>
              </w:rPr>
              <w:t>3.1</w:t>
            </w:r>
            <w:r>
              <w:rPr>
                <w:rFonts w:asciiTheme="minorHAnsi" w:hAnsiTheme="minorHAnsi"/>
                <w:noProof/>
                <w:kern w:val="2"/>
                <w:sz w:val="24"/>
                <w:szCs w:val="24"/>
                <w:lang w:eastAsia="en-US"/>
                <w14:ligatures w14:val="standardContextual"/>
              </w:rPr>
              <w:tab/>
            </w:r>
            <w:r w:rsidRPr="00A25FE3">
              <w:rPr>
                <w:rStyle w:val="Hyperlink"/>
                <w:rFonts w:eastAsia="Times New Roman"/>
                <w:noProof/>
                <w:lang w:eastAsia="en-US"/>
              </w:rPr>
              <w:t>General Discussion</w:t>
            </w:r>
            <w:r>
              <w:rPr>
                <w:noProof/>
                <w:webHidden/>
              </w:rPr>
              <w:tab/>
            </w:r>
            <w:r>
              <w:rPr>
                <w:noProof/>
                <w:webHidden/>
              </w:rPr>
              <w:fldChar w:fldCharType="begin"/>
            </w:r>
            <w:r>
              <w:rPr>
                <w:noProof/>
                <w:webHidden/>
              </w:rPr>
              <w:instrText xml:space="preserve"> PAGEREF _Toc191121019 \h </w:instrText>
            </w:r>
            <w:r>
              <w:rPr>
                <w:noProof/>
                <w:webHidden/>
              </w:rPr>
            </w:r>
            <w:r>
              <w:rPr>
                <w:noProof/>
                <w:webHidden/>
              </w:rPr>
              <w:fldChar w:fldCharType="separate"/>
            </w:r>
            <w:r>
              <w:rPr>
                <w:noProof/>
                <w:webHidden/>
              </w:rPr>
              <w:t>26</w:t>
            </w:r>
            <w:r>
              <w:rPr>
                <w:noProof/>
                <w:webHidden/>
              </w:rPr>
              <w:fldChar w:fldCharType="end"/>
            </w:r>
          </w:hyperlink>
        </w:p>
        <w:p w14:paraId="014F66D8" w14:textId="2C11C299"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20" w:history="1">
            <w:r w:rsidRPr="00A25FE3">
              <w:rPr>
                <w:rStyle w:val="Hyperlink"/>
                <w:rFonts w:eastAsia="Times New Roman"/>
                <w:noProof/>
                <w:lang w:eastAsia="en-US"/>
              </w:rPr>
              <w:t>3.2</w:t>
            </w:r>
            <w:r>
              <w:rPr>
                <w:rFonts w:asciiTheme="minorHAnsi" w:hAnsiTheme="minorHAnsi"/>
                <w:noProof/>
                <w:kern w:val="2"/>
                <w:sz w:val="24"/>
                <w:szCs w:val="24"/>
                <w:lang w:eastAsia="en-US"/>
                <w14:ligatures w14:val="standardContextual"/>
              </w:rPr>
              <w:tab/>
            </w:r>
            <w:r w:rsidRPr="00A25FE3">
              <w:rPr>
                <w:rStyle w:val="Hyperlink"/>
                <w:rFonts w:eastAsia="Times New Roman"/>
                <w:noProof/>
                <w:lang w:eastAsia="en-US"/>
              </w:rPr>
              <w:t>Countermeasures</w:t>
            </w:r>
            <w:r>
              <w:rPr>
                <w:noProof/>
                <w:webHidden/>
              </w:rPr>
              <w:tab/>
            </w:r>
            <w:r>
              <w:rPr>
                <w:noProof/>
                <w:webHidden/>
              </w:rPr>
              <w:fldChar w:fldCharType="begin"/>
            </w:r>
            <w:r>
              <w:rPr>
                <w:noProof/>
                <w:webHidden/>
              </w:rPr>
              <w:instrText xml:space="preserve"> PAGEREF _Toc191121020 \h </w:instrText>
            </w:r>
            <w:r>
              <w:rPr>
                <w:noProof/>
                <w:webHidden/>
              </w:rPr>
            </w:r>
            <w:r>
              <w:rPr>
                <w:noProof/>
                <w:webHidden/>
              </w:rPr>
              <w:fldChar w:fldCharType="separate"/>
            </w:r>
            <w:r>
              <w:rPr>
                <w:noProof/>
                <w:webHidden/>
              </w:rPr>
              <w:t>26</w:t>
            </w:r>
            <w:r>
              <w:rPr>
                <w:noProof/>
                <w:webHidden/>
              </w:rPr>
              <w:fldChar w:fldCharType="end"/>
            </w:r>
          </w:hyperlink>
        </w:p>
        <w:p w14:paraId="5E29159A" w14:textId="4802A0DF" w:rsidR="007D260B" w:rsidRDefault="007D260B">
          <w:pPr>
            <w:pStyle w:val="TOC2"/>
            <w:tabs>
              <w:tab w:val="left" w:pos="960"/>
              <w:tab w:val="right" w:leader="dot" w:pos="9350"/>
            </w:tabs>
            <w:rPr>
              <w:rFonts w:asciiTheme="minorHAnsi" w:hAnsiTheme="minorHAnsi"/>
              <w:noProof/>
              <w:kern w:val="2"/>
              <w:sz w:val="24"/>
              <w:szCs w:val="24"/>
              <w:lang w:eastAsia="en-US"/>
              <w14:ligatures w14:val="standardContextual"/>
            </w:rPr>
          </w:pPr>
          <w:hyperlink w:anchor="_Toc191121021" w:history="1">
            <w:r w:rsidRPr="00A25FE3">
              <w:rPr>
                <w:rStyle w:val="Hyperlink"/>
                <w:rFonts w:eastAsia="Times New Roman"/>
                <w:noProof/>
                <w:lang w:eastAsia="en-US"/>
              </w:rPr>
              <w:t>3.3</w:t>
            </w:r>
            <w:r>
              <w:rPr>
                <w:rFonts w:asciiTheme="minorHAnsi" w:hAnsiTheme="minorHAnsi"/>
                <w:noProof/>
                <w:kern w:val="2"/>
                <w:sz w:val="24"/>
                <w:szCs w:val="24"/>
                <w:lang w:eastAsia="en-US"/>
                <w14:ligatures w14:val="standardContextual"/>
              </w:rPr>
              <w:tab/>
            </w:r>
            <w:r w:rsidRPr="00A25FE3">
              <w:rPr>
                <w:rStyle w:val="Hyperlink"/>
                <w:rFonts w:eastAsia="Times New Roman"/>
                <w:noProof/>
                <w:lang w:eastAsia="en-US"/>
              </w:rPr>
              <w:t>Future Work</w:t>
            </w:r>
            <w:r>
              <w:rPr>
                <w:noProof/>
                <w:webHidden/>
              </w:rPr>
              <w:tab/>
            </w:r>
            <w:r>
              <w:rPr>
                <w:noProof/>
                <w:webHidden/>
              </w:rPr>
              <w:fldChar w:fldCharType="begin"/>
            </w:r>
            <w:r>
              <w:rPr>
                <w:noProof/>
                <w:webHidden/>
              </w:rPr>
              <w:instrText xml:space="preserve"> PAGEREF _Toc191121021 \h </w:instrText>
            </w:r>
            <w:r>
              <w:rPr>
                <w:noProof/>
                <w:webHidden/>
              </w:rPr>
            </w:r>
            <w:r>
              <w:rPr>
                <w:noProof/>
                <w:webHidden/>
              </w:rPr>
              <w:fldChar w:fldCharType="separate"/>
            </w:r>
            <w:r>
              <w:rPr>
                <w:noProof/>
                <w:webHidden/>
              </w:rPr>
              <w:t>26</w:t>
            </w:r>
            <w:r>
              <w:rPr>
                <w:noProof/>
                <w:webHidden/>
              </w:rPr>
              <w:fldChar w:fldCharType="end"/>
            </w:r>
          </w:hyperlink>
        </w:p>
        <w:p w14:paraId="692EAA6F" w14:textId="0ABD3C02" w:rsidR="007D260B" w:rsidRDefault="007D260B">
          <w:pPr>
            <w:pStyle w:val="TOC1"/>
            <w:tabs>
              <w:tab w:val="right" w:leader="dot" w:pos="9350"/>
            </w:tabs>
            <w:rPr>
              <w:rFonts w:asciiTheme="minorHAnsi" w:hAnsiTheme="minorHAnsi"/>
              <w:noProof/>
              <w:kern w:val="2"/>
              <w:sz w:val="24"/>
              <w:szCs w:val="24"/>
              <w:lang w:eastAsia="en-US"/>
              <w14:ligatures w14:val="standardContextual"/>
            </w:rPr>
          </w:pPr>
          <w:hyperlink w:anchor="_Toc191121022" w:history="1">
            <w:r w:rsidRPr="00A25FE3">
              <w:rPr>
                <w:rStyle w:val="Hyperlink"/>
                <w:noProof/>
              </w:rPr>
              <w:t>References</w:t>
            </w:r>
            <w:r>
              <w:rPr>
                <w:noProof/>
                <w:webHidden/>
              </w:rPr>
              <w:tab/>
            </w:r>
            <w:r>
              <w:rPr>
                <w:noProof/>
                <w:webHidden/>
              </w:rPr>
              <w:fldChar w:fldCharType="begin"/>
            </w:r>
            <w:r>
              <w:rPr>
                <w:noProof/>
                <w:webHidden/>
              </w:rPr>
              <w:instrText xml:space="preserve"> PAGEREF _Toc191121022 \h </w:instrText>
            </w:r>
            <w:r>
              <w:rPr>
                <w:noProof/>
                <w:webHidden/>
              </w:rPr>
            </w:r>
            <w:r>
              <w:rPr>
                <w:noProof/>
                <w:webHidden/>
              </w:rPr>
              <w:fldChar w:fldCharType="separate"/>
            </w:r>
            <w:r>
              <w:rPr>
                <w:noProof/>
                <w:webHidden/>
              </w:rPr>
              <w:t>27</w:t>
            </w:r>
            <w:r>
              <w:rPr>
                <w:noProof/>
                <w:webHidden/>
              </w:rPr>
              <w:fldChar w:fldCharType="end"/>
            </w:r>
          </w:hyperlink>
        </w:p>
        <w:p w14:paraId="3E4D426F" w14:textId="5AFEB682" w:rsidR="007D260B" w:rsidRDefault="007D260B">
          <w:pPr>
            <w:pStyle w:val="TOC1"/>
            <w:tabs>
              <w:tab w:val="right" w:leader="dot" w:pos="9350"/>
            </w:tabs>
            <w:rPr>
              <w:rFonts w:asciiTheme="minorHAnsi" w:hAnsiTheme="minorHAnsi"/>
              <w:noProof/>
              <w:kern w:val="2"/>
              <w:sz w:val="24"/>
              <w:szCs w:val="24"/>
              <w:lang w:eastAsia="en-US"/>
              <w14:ligatures w14:val="standardContextual"/>
            </w:rPr>
          </w:pPr>
          <w:hyperlink w:anchor="_Toc191121023" w:history="1">
            <w:r w:rsidRPr="00A25FE3">
              <w:rPr>
                <w:rStyle w:val="Hyperlink"/>
                <w:noProof/>
              </w:rPr>
              <w:t>Appendices</w:t>
            </w:r>
            <w:r>
              <w:rPr>
                <w:noProof/>
                <w:webHidden/>
              </w:rPr>
              <w:tab/>
            </w:r>
            <w:r>
              <w:rPr>
                <w:noProof/>
                <w:webHidden/>
              </w:rPr>
              <w:fldChar w:fldCharType="begin"/>
            </w:r>
            <w:r>
              <w:rPr>
                <w:noProof/>
                <w:webHidden/>
              </w:rPr>
              <w:instrText xml:space="preserve"> PAGEREF _Toc191121023 \h </w:instrText>
            </w:r>
            <w:r>
              <w:rPr>
                <w:noProof/>
                <w:webHidden/>
              </w:rPr>
            </w:r>
            <w:r>
              <w:rPr>
                <w:noProof/>
                <w:webHidden/>
              </w:rPr>
              <w:fldChar w:fldCharType="separate"/>
            </w:r>
            <w:r>
              <w:rPr>
                <w:noProof/>
                <w:webHidden/>
              </w:rPr>
              <w:t>28</w:t>
            </w:r>
            <w:r>
              <w:rPr>
                <w:noProof/>
                <w:webHidden/>
              </w:rPr>
              <w:fldChar w:fldCharType="end"/>
            </w:r>
          </w:hyperlink>
        </w:p>
        <w:p w14:paraId="34FA7B8F" w14:textId="47C5F951" w:rsidR="007D260B" w:rsidRDefault="007D260B">
          <w:pPr>
            <w:pStyle w:val="TOC2"/>
            <w:tabs>
              <w:tab w:val="right" w:leader="dot" w:pos="9350"/>
            </w:tabs>
            <w:rPr>
              <w:rFonts w:asciiTheme="minorHAnsi" w:hAnsiTheme="minorHAnsi"/>
              <w:noProof/>
              <w:kern w:val="2"/>
              <w:sz w:val="24"/>
              <w:szCs w:val="24"/>
              <w:lang w:eastAsia="en-US"/>
              <w14:ligatures w14:val="standardContextual"/>
            </w:rPr>
          </w:pPr>
          <w:hyperlink w:anchor="_Toc191121024" w:history="1">
            <w:r w:rsidRPr="00A25FE3">
              <w:rPr>
                <w:rStyle w:val="Hyperlink"/>
                <w:noProof/>
                <w:lang w:eastAsia="en-US"/>
              </w:rPr>
              <w:t>Appendix A</w:t>
            </w:r>
            <w:r>
              <w:rPr>
                <w:noProof/>
                <w:webHidden/>
              </w:rPr>
              <w:tab/>
            </w:r>
            <w:r>
              <w:rPr>
                <w:noProof/>
                <w:webHidden/>
              </w:rPr>
              <w:fldChar w:fldCharType="begin"/>
            </w:r>
            <w:r>
              <w:rPr>
                <w:noProof/>
                <w:webHidden/>
              </w:rPr>
              <w:instrText xml:space="preserve"> PAGEREF _Toc191121024 \h </w:instrText>
            </w:r>
            <w:r>
              <w:rPr>
                <w:noProof/>
                <w:webHidden/>
              </w:rPr>
            </w:r>
            <w:r>
              <w:rPr>
                <w:noProof/>
                <w:webHidden/>
              </w:rPr>
              <w:fldChar w:fldCharType="separate"/>
            </w:r>
            <w:r>
              <w:rPr>
                <w:noProof/>
                <w:webHidden/>
              </w:rPr>
              <w:t>28</w:t>
            </w:r>
            <w:r>
              <w:rPr>
                <w:noProof/>
                <w:webHidden/>
              </w:rPr>
              <w:fldChar w:fldCharType="end"/>
            </w:r>
          </w:hyperlink>
        </w:p>
        <w:p w14:paraId="0862F19F" w14:textId="64FA5D8D" w:rsidR="007D260B" w:rsidRDefault="007D260B">
          <w:pPr>
            <w:pStyle w:val="TOC2"/>
            <w:tabs>
              <w:tab w:val="right" w:leader="dot" w:pos="9350"/>
            </w:tabs>
            <w:rPr>
              <w:rFonts w:asciiTheme="minorHAnsi" w:hAnsiTheme="minorHAnsi"/>
              <w:noProof/>
              <w:kern w:val="2"/>
              <w:sz w:val="24"/>
              <w:szCs w:val="24"/>
              <w:lang w:eastAsia="en-US"/>
              <w14:ligatures w14:val="standardContextual"/>
            </w:rPr>
          </w:pPr>
          <w:hyperlink w:anchor="_Toc191121025" w:history="1">
            <w:r w:rsidRPr="00A25FE3">
              <w:rPr>
                <w:rStyle w:val="Hyperlink"/>
                <w:noProof/>
                <w:lang w:eastAsia="en-US"/>
              </w:rPr>
              <w:t>Appendix B</w:t>
            </w:r>
            <w:r>
              <w:rPr>
                <w:noProof/>
                <w:webHidden/>
              </w:rPr>
              <w:tab/>
            </w:r>
            <w:r>
              <w:rPr>
                <w:noProof/>
                <w:webHidden/>
              </w:rPr>
              <w:fldChar w:fldCharType="begin"/>
            </w:r>
            <w:r>
              <w:rPr>
                <w:noProof/>
                <w:webHidden/>
              </w:rPr>
              <w:instrText xml:space="preserve"> PAGEREF _Toc191121025 \h </w:instrText>
            </w:r>
            <w:r>
              <w:rPr>
                <w:noProof/>
                <w:webHidden/>
              </w:rPr>
            </w:r>
            <w:r>
              <w:rPr>
                <w:noProof/>
                <w:webHidden/>
              </w:rPr>
              <w:fldChar w:fldCharType="separate"/>
            </w:r>
            <w:r>
              <w:rPr>
                <w:noProof/>
                <w:webHidden/>
              </w:rPr>
              <w:t>28</w:t>
            </w:r>
            <w:r>
              <w:rPr>
                <w:noProof/>
                <w:webHidden/>
              </w:rPr>
              <w:fldChar w:fldCharType="end"/>
            </w:r>
          </w:hyperlink>
        </w:p>
        <w:p w14:paraId="56DC1DFA" w14:textId="32440309" w:rsidR="007D260B" w:rsidRDefault="007D260B">
          <w:pPr>
            <w:pStyle w:val="TOC2"/>
            <w:tabs>
              <w:tab w:val="right" w:leader="dot" w:pos="9350"/>
            </w:tabs>
            <w:rPr>
              <w:rFonts w:asciiTheme="minorHAnsi" w:hAnsiTheme="minorHAnsi"/>
              <w:noProof/>
              <w:kern w:val="2"/>
              <w:sz w:val="24"/>
              <w:szCs w:val="24"/>
              <w:lang w:eastAsia="en-US"/>
              <w14:ligatures w14:val="standardContextual"/>
            </w:rPr>
          </w:pPr>
          <w:hyperlink w:anchor="_Toc191121026" w:history="1">
            <w:r w:rsidRPr="00A25FE3">
              <w:rPr>
                <w:rStyle w:val="Hyperlink"/>
                <w:noProof/>
                <w:lang w:eastAsia="en-US"/>
              </w:rPr>
              <w:t xml:space="preserve">Appendix C - </w:t>
            </w:r>
            <w:r w:rsidRPr="00A25FE3">
              <w:rPr>
                <w:rStyle w:val="Hyperlink"/>
                <w:noProof/>
              </w:rPr>
              <w:t>Suggestions for formatting figures/tables/screenshots in the body of the text</w:t>
            </w:r>
            <w:r>
              <w:rPr>
                <w:noProof/>
                <w:webHidden/>
              </w:rPr>
              <w:tab/>
            </w:r>
            <w:r>
              <w:rPr>
                <w:noProof/>
                <w:webHidden/>
              </w:rPr>
              <w:fldChar w:fldCharType="begin"/>
            </w:r>
            <w:r>
              <w:rPr>
                <w:noProof/>
                <w:webHidden/>
              </w:rPr>
              <w:instrText xml:space="preserve"> PAGEREF _Toc191121026 \h </w:instrText>
            </w:r>
            <w:r>
              <w:rPr>
                <w:noProof/>
                <w:webHidden/>
              </w:rPr>
            </w:r>
            <w:r>
              <w:rPr>
                <w:noProof/>
                <w:webHidden/>
              </w:rPr>
              <w:fldChar w:fldCharType="separate"/>
            </w:r>
            <w:r>
              <w:rPr>
                <w:noProof/>
                <w:webHidden/>
              </w:rPr>
              <w:t>28</w:t>
            </w:r>
            <w:r>
              <w:rPr>
                <w:noProof/>
                <w:webHidden/>
              </w:rPr>
              <w:fldChar w:fldCharType="end"/>
            </w:r>
          </w:hyperlink>
        </w:p>
        <w:p w14:paraId="5127EF3E" w14:textId="5576E905" w:rsidR="001905B9" w:rsidRDefault="00647F3E" w:rsidP="001905B9">
          <w:pPr>
            <w:rPr>
              <w:b/>
              <w:bCs/>
              <w:noProof/>
            </w:rPr>
          </w:pPr>
          <w:r>
            <w:rPr>
              <w:b/>
              <w:bCs/>
              <w:noProof/>
            </w:rPr>
            <w:fldChar w:fldCharType="end"/>
          </w:r>
        </w:p>
      </w:sdtContent>
    </w:sdt>
    <w:p w14:paraId="04120228" w14:textId="77777777" w:rsidR="00A60D20" w:rsidRDefault="00A60D20">
      <w:pPr>
        <w:rPr>
          <w:b/>
          <w:bCs/>
          <w:noProof/>
        </w:rPr>
      </w:pPr>
      <w:r>
        <w:rPr>
          <w:b/>
          <w:bCs/>
          <w:noProof/>
        </w:rPr>
        <w:br w:type="page"/>
      </w:r>
    </w:p>
    <w:p w14:paraId="41E969D6" w14:textId="77777777" w:rsidR="00C5090A" w:rsidRDefault="00C5090A">
      <w:pPr>
        <w:rPr>
          <w:b/>
          <w:bCs/>
          <w:noProof/>
        </w:rPr>
        <w:sectPr w:rsidR="00C5090A" w:rsidSect="00C5090A">
          <w:footerReference w:type="first" r:id="rId12"/>
          <w:type w:val="continuous"/>
          <w:pgSz w:w="12240" w:h="15840"/>
          <w:pgMar w:top="1440" w:right="1440" w:bottom="1440" w:left="1440" w:header="720" w:footer="720" w:gutter="0"/>
          <w:pgNumType w:start="0"/>
          <w:cols w:space="720"/>
          <w:docGrid w:linePitch="299"/>
        </w:sectPr>
      </w:pPr>
    </w:p>
    <w:p w14:paraId="328DFE26" w14:textId="77777777" w:rsidR="001905B9" w:rsidRDefault="00341658" w:rsidP="00C5090A">
      <w:pPr>
        <w:pStyle w:val="Heading1"/>
      </w:pPr>
      <w:bookmarkStart w:id="0" w:name="_Toc191121002"/>
      <w:r>
        <w:lastRenderedPageBreak/>
        <w:t>Introduction</w:t>
      </w:r>
      <w:bookmarkEnd w:id="0"/>
    </w:p>
    <w:p w14:paraId="0C5BD59E" w14:textId="77777777" w:rsidR="00341658" w:rsidRDefault="00341658" w:rsidP="004D7B3D">
      <w:pPr>
        <w:pStyle w:val="Heading2"/>
      </w:pPr>
      <w:bookmarkStart w:id="1" w:name="_Toc191121003"/>
      <w:r>
        <w:t>Background</w:t>
      </w:r>
      <w:bookmarkEnd w:id="1"/>
    </w:p>
    <w:p w14:paraId="3DEAA9F3" w14:textId="463A3615" w:rsidR="006F1FE8" w:rsidRDefault="00D00B1A" w:rsidP="00A65FC1">
      <w:pPr>
        <w:spacing w:after="200" w:line="360" w:lineRule="auto"/>
        <w:ind w:left="19" w:right="919"/>
        <w:rPr>
          <w:sz w:val="24"/>
          <w:szCs w:val="24"/>
        </w:rPr>
      </w:pPr>
      <w:r>
        <w:rPr>
          <w:sz w:val="24"/>
          <w:szCs w:val="24"/>
        </w:rPr>
        <w:t xml:space="preserve">Phishing attacks have plagued the internet from as early as the mid-1990’s (Gillin).  </w:t>
      </w:r>
      <w:r w:rsidR="006F2239">
        <w:rPr>
          <w:sz w:val="24"/>
          <w:szCs w:val="24"/>
        </w:rPr>
        <w:t xml:space="preserve">Utilizing AOL employee credentials, </w:t>
      </w:r>
      <w:r w:rsidR="00DD10D3">
        <w:rPr>
          <w:sz w:val="24"/>
          <w:szCs w:val="24"/>
        </w:rPr>
        <w:t xml:space="preserve">malicious actors </w:t>
      </w:r>
      <w:r w:rsidR="00010391">
        <w:rPr>
          <w:sz w:val="24"/>
          <w:szCs w:val="24"/>
        </w:rPr>
        <w:t xml:space="preserve">enacted social engineering techniques that enabled them to steal credentials of </w:t>
      </w:r>
      <w:r w:rsidR="00FE0C7E">
        <w:rPr>
          <w:sz w:val="24"/>
          <w:szCs w:val="24"/>
        </w:rPr>
        <w:t xml:space="preserve">several accounts.  The financial sector began to experience these exploits as early as 2001, where </w:t>
      </w:r>
      <w:r w:rsidR="00A65FC1">
        <w:rPr>
          <w:sz w:val="24"/>
          <w:szCs w:val="24"/>
        </w:rPr>
        <w:t xml:space="preserve">digital currency sites like </w:t>
      </w:r>
      <w:r w:rsidR="00A65FC1">
        <w:rPr>
          <w:i/>
          <w:iCs/>
          <w:sz w:val="24"/>
          <w:szCs w:val="24"/>
        </w:rPr>
        <w:t>E-Gold</w:t>
      </w:r>
      <w:r w:rsidR="00A65FC1">
        <w:rPr>
          <w:sz w:val="24"/>
          <w:szCs w:val="24"/>
        </w:rPr>
        <w:t xml:space="preserve"> were exposed to these attacks</w:t>
      </w:r>
      <w:r w:rsidR="004C6676">
        <w:rPr>
          <w:sz w:val="24"/>
          <w:szCs w:val="24"/>
        </w:rPr>
        <w:t xml:space="preserve">.  2003 marked the beginning of fake </w:t>
      </w:r>
      <w:r w:rsidR="006224D5">
        <w:rPr>
          <w:sz w:val="24"/>
          <w:szCs w:val="24"/>
        </w:rPr>
        <w:t>URLs</w:t>
      </w:r>
      <w:r w:rsidR="004C6676">
        <w:rPr>
          <w:sz w:val="24"/>
          <w:szCs w:val="24"/>
        </w:rPr>
        <w:t xml:space="preserve"> and website domain names. The slight variation of a commonly used website redirected to a </w:t>
      </w:r>
      <w:r w:rsidR="000C1E56">
        <w:rPr>
          <w:sz w:val="24"/>
          <w:szCs w:val="24"/>
        </w:rPr>
        <w:t>hacker’s</w:t>
      </w:r>
      <w:r w:rsidR="004C6676">
        <w:rPr>
          <w:sz w:val="24"/>
          <w:szCs w:val="24"/>
        </w:rPr>
        <w:t xml:space="preserve"> personal </w:t>
      </w:r>
      <w:r w:rsidR="000C1E56">
        <w:rPr>
          <w:sz w:val="24"/>
          <w:szCs w:val="24"/>
        </w:rPr>
        <w:t xml:space="preserve">site began to dawn upon unsuspecting users. </w:t>
      </w:r>
    </w:p>
    <w:p w14:paraId="062502EB" w14:textId="69501288" w:rsidR="000C1E56" w:rsidRDefault="009C430F" w:rsidP="00A65FC1">
      <w:pPr>
        <w:spacing w:after="200" w:line="360" w:lineRule="auto"/>
        <w:ind w:left="19" w:right="919"/>
        <w:rPr>
          <w:sz w:val="24"/>
          <w:szCs w:val="24"/>
        </w:rPr>
      </w:pPr>
      <w:r>
        <w:rPr>
          <w:sz w:val="24"/>
          <w:szCs w:val="24"/>
        </w:rPr>
        <w:t xml:space="preserve">Emotet, </w:t>
      </w:r>
      <w:r w:rsidR="002E4CD0">
        <w:rPr>
          <w:sz w:val="24"/>
          <w:szCs w:val="24"/>
        </w:rPr>
        <w:t>otherwise known as Heodo, is a more modern phishing attack malware used by several know</w:t>
      </w:r>
      <w:r w:rsidR="00DF5D73">
        <w:rPr>
          <w:sz w:val="24"/>
          <w:szCs w:val="24"/>
        </w:rPr>
        <w:t>n</w:t>
      </w:r>
      <w:r w:rsidR="002E4CD0">
        <w:rPr>
          <w:sz w:val="24"/>
          <w:szCs w:val="24"/>
        </w:rPr>
        <w:t xml:space="preserve"> parties</w:t>
      </w:r>
      <w:r w:rsidR="005D0097">
        <w:rPr>
          <w:sz w:val="24"/>
          <w:szCs w:val="24"/>
        </w:rPr>
        <w:t xml:space="preserve"> (Ilascu)</w:t>
      </w:r>
      <w:r w:rsidR="002E4CD0">
        <w:rPr>
          <w:sz w:val="24"/>
          <w:szCs w:val="24"/>
        </w:rPr>
        <w:t xml:space="preserve">.  </w:t>
      </w:r>
      <w:r w:rsidR="006E36C4">
        <w:rPr>
          <w:sz w:val="24"/>
          <w:szCs w:val="24"/>
        </w:rPr>
        <w:t xml:space="preserve">Discovered in 2014, Emotet began as a malicious banking trojan utilizing phishing emails as the main vector of attack.  Since its discovery, Emotet has remained one of the </w:t>
      </w:r>
      <w:r w:rsidR="003C06D6">
        <w:rPr>
          <w:sz w:val="24"/>
          <w:szCs w:val="24"/>
        </w:rPr>
        <w:t xml:space="preserve">costliest and most concerning forms of malware on the market due to its constantly evolving methods.  Recent samples of Emotet have been discovered with TrickBot, another malware service, installed atop them.  </w:t>
      </w:r>
    </w:p>
    <w:p w14:paraId="3EB94086" w14:textId="05472BE7" w:rsidR="003B62AD" w:rsidRDefault="00557E5A" w:rsidP="00A65FC1">
      <w:pPr>
        <w:spacing w:after="200" w:line="360" w:lineRule="auto"/>
        <w:ind w:left="19" w:right="919"/>
        <w:rPr>
          <w:sz w:val="24"/>
          <w:szCs w:val="24"/>
        </w:rPr>
      </w:pPr>
      <w:r>
        <w:rPr>
          <w:sz w:val="24"/>
          <w:szCs w:val="24"/>
        </w:rPr>
        <w:t>In the early morning of March 7</w:t>
      </w:r>
      <w:r w:rsidRPr="00557E5A">
        <w:rPr>
          <w:sz w:val="24"/>
          <w:szCs w:val="24"/>
          <w:vertAlign w:val="superscript"/>
        </w:rPr>
        <w:t>th</w:t>
      </w:r>
      <w:r>
        <w:rPr>
          <w:sz w:val="24"/>
          <w:szCs w:val="24"/>
        </w:rPr>
        <w:t>, 2023</w:t>
      </w:r>
      <w:r w:rsidR="006224D5">
        <w:rPr>
          <w:sz w:val="24"/>
          <w:szCs w:val="24"/>
        </w:rPr>
        <w:t>,</w:t>
      </w:r>
      <w:r>
        <w:rPr>
          <w:sz w:val="24"/>
          <w:szCs w:val="24"/>
        </w:rPr>
        <w:t xml:space="preserve"> Emotet activity resumed </w:t>
      </w:r>
      <w:r w:rsidR="00F006CB">
        <w:rPr>
          <w:sz w:val="24"/>
          <w:szCs w:val="24"/>
        </w:rPr>
        <w:t xml:space="preserve">as </w:t>
      </w:r>
      <w:r w:rsidR="00255E8B">
        <w:rPr>
          <w:sz w:val="24"/>
          <w:szCs w:val="24"/>
        </w:rPr>
        <w:t>announced</w:t>
      </w:r>
      <w:r w:rsidR="00F006CB">
        <w:rPr>
          <w:sz w:val="24"/>
          <w:szCs w:val="24"/>
        </w:rPr>
        <w:t xml:space="preserve"> by </w:t>
      </w:r>
      <w:r w:rsidR="00255E8B">
        <w:rPr>
          <w:sz w:val="24"/>
          <w:szCs w:val="24"/>
        </w:rPr>
        <w:t>Cofense</w:t>
      </w:r>
      <w:r w:rsidR="00FD0AD8">
        <w:rPr>
          <w:sz w:val="24"/>
          <w:szCs w:val="24"/>
        </w:rPr>
        <w:t xml:space="preserve"> (Cofense). These recent Emotet attacks have </w:t>
      </w:r>
      <w:r w:rsidR="00023D60">
        <w:rPr>
          <w:sz w:val="24"/>
          <w:szCs w:val="24"/>
        </w:rPr>
        <w:t xml:space="preserve">been observed to be far more sophisticated than previous iterations.  Emotet now has a variety of use cases for attackers. From DDoS </w:t>
      </w:r>
      <w:r w:rsidR="00D93A94">
        <w:rPr>
          <w:sz w:val="24"/>
          <w:szCs w:val="24"/>
        </w:rPr>
        <w:t xml:space="preserve">to </w:t>
      </w:r>
      <w:r w:rsidR="006224D5">
        <w:rPr>
          <w:sz w:val="24"/>
          <w:szCs w:val="24"/>
        </w:rPr>
        <w:t>ransomware</w:t>
      </w:r>
      <w:r w:rsidR="00D93A94">
        <w:rPr>
          <w:sz w:val="24"/>
          <w:szCs w:val="24"/>
        </w:rPr>
        <w:t xml:space="preserve"> attacks to web browser password hijacking, Emotet’s versatility and persistence has </w:t>
      </w:r>
      <w:r w:rsidR="006224D5">
        <w:rPr>
          <w:sz w:val="24"/>
          <w:szCs w:val="24"/>
        </w:rPr>
        <w:t>caused</w:t>
      </w:r>
      <w:r w:rsidR="00D93A94">
        <w:rPr>
          <w:sz w:val="24"/>
          <w:szCs w:val="24"/>
        </w:rPr>
        <w:t xml:space="preserve"> many to warrant justifiable concern against this bug.  </w:t>
      </w:r>
    </w:p>
    <w:p w14:paraId="2F2D9ADD" w14:textId="71A6E21F" w:rsidR="00572004" w:rsidRDefault="00572004" w:rsidP="007F28FD">
      <w:pPr>
        <w:spacing w:after="200" w:line="360" w:lineRule="auto"/>
        <w:ind w:left="19" w:right="919"/>
        <w:jc w:val="center"/>
        <w:rPr>
          <w:sz w:val="24"/>
          <w:szCs w:val="24"/>
        </w:rPr>
      </w:pPr>
      <w:r>
        <w:rPr>
          <w:noProof/>
        </w:rPr>
        <w:lastRenderedPageBreak/>
        <w:drawing>
          <wp:inline distT="0" distB="0" distL="0" distR="0" wp14:anchorId="1EFBF488" wp14:editId="69001F83">
            <wp:extent cx="5943600" cy="3667125"/>
            <wp:effectExtent l="0" t="0" r="0" b="0"/>
            <wp:docPr id="192617667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76677" name="Picture 1" descr="A graph with numbers and lin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76B9137C" w14:textId="6EA1492D" w:rsidR="00572004" w:rsidRPr="00A65FC1" w:rsidRDefault="00572004" w:rsidP="00572004">
      <w:pPr>
        <w:spacing w:after="200" w:line="360" w:lineRule="auto"/>
        <w:ind w:left="19" w:right="919"/>
        <w:jc w:val="center"/>
        <w:rPr>
          <w:sz w:val="24"/>
          <w:szCs w:val="24"/>
        </w:rPr>
      </w:pPr>
      <w:r>
        <w:rPr>
          <w:sz w:val="24"/>
          <w:szCs w:val="24"/>
        </w:rPr>
        <w:t>1.</w:t>
      </w:r>
      <w:r w:rsidR="00143AC5">
        <w:rPr>
          <w:sz w:val="24"/>
          <w:szCs w:val="24"/>
        </w:rPr>
        <w:t>1.1 Recent history of Emotet Discoveries (Cyble).</w:t>
      </w:r>
    </w:p>
    <w:p w14:paraId="3CBCD078" w14:textId="57F08EF7" w:rsidR="006F1FE8" w:rsidRDefault="006C0721" w:rsidP="00B1734A">
      <w:pPr>
        <w:spacing w:after="200" w:line="360" w:lineRule="auto"/>
        <w:ind w:left="19" w:right="919"/>
        <w:jc w:val="both"/>
        <w:rPr>
          <w:sz w:val="24"/>
          <w:szCs w:val="24"/>
        </w:rPr>
      </w:pPr>
      <w:r>
        <w:rPr>
          <w:sz w:val="24"/>
          <w:szCs w:val="24"/>
        </w:rPr>
        <w:t>The sample observed in the following paper is a</w:t>
      </w:r>
      <w:r w:rsidR="00EA2778">
        <w:rPr>
          <w:sz w:val="24"/>
          <w:szCs w:val="24"/>
        </w:rPr>
        <w:t>n Emotet version from as recent as 2017.  This sample</w:t>
      </w:r>
      <w:r w:rsidR="000916E6">
        <w:rPr>
          <w:sz w:val="24"/>
          <w:szCs w:val="24"/>
        </w:rPr>
        <w:t xml:space="preserve"> </w:t>
      </w:r>
      <w:r w:rsidR="00A71516">
        <w:rPr>
          <w:sz w:val="24"/>
          <w:szCs w:val="24"/>
        </w:rPr>
        <w:t>contains many of the same fundamental behaviors that more modern versions of the malware contain</w:t>
      </w:r>
      <w:r w:rsidR="004D4DBE">
        <w:rPr>
          <w:sz w:val="24"/>
          <w:szCs w:val="24"/>
        </w:rPr>
        <w:t>.  As quoted from</w:t>
      </w:r>
      <w:r w:rsidR="00F07CD8">
        <w:rPr>
          <w:sz w:val="24"/>
          <w:szCs w:val="24"/>
        </w:rPr>
        <w:t xml:space="preserve"> the European Union Agency for Criminal Justice Cooperation, “</w:t>
      </w:r>
      <w:r w:rsidR="00E3583A">
        <w:rPr>
          <w:sz w:val="24"/>
          <w:szCs w:val="24"/>
        </w:rPr>
        <w:t>EMOTET infrastructure essentially acted as a primary door opener for computer systems on a global scale”</w:t>
      </w:r>
      <w:r w:rsidR="00130147">
        <w:rPr>
          <w:sz w:val="24"/>
          <w:szCs w:val="24"/>
        </w:rPr>
        <w:t xml:space="preserve"> (European Union). The</w:t>
      </w:r>
      <w:r w:rsidR="004D4DBE">
        <w:rPr>
          <w:sz w:val="24"/>
          <w:szCs w:val="24"/>
        </w:rPr>
        <w:t xml:space="preserve"> </w:t>
      </w:r>
      <w:r w:rsidR="00130147">
        <w:rPr>
          <w:sz w:val="24"/>
          <w:szCs w:val="24"/>
        </w:rPr>
        <w:t xml:space="preserve">importance of understanding the behaviors and physical components of this software is of the utmost importance to IT professionals worldwide. </w:t>
      </w:r>
    </w:p>
    <w:p w14:paraId="48DC1264" w14:textId="57F08EF7" w:rsidR="004D7B3D" w:rsidRDefault="004D7B3D" w:rsidP="004D7B3D">
      <w:pPr>
        <w:pStyle w:val="Heading2"/>
      </w:pPr>
      <w:bookmarkStart w:id="2" w:name="_Toc191121004"/>
      <w:r>
        <w:t>Aim</w:t>
      </w:r>
      <w:bookmarkEnd w:id="2"/>
    </w:p>
    <w:p w14:paraId="0D66481A" w14:textId="7D3B7B94" w:rsidR="000E4DA4" w:rsidRDefault="000E4DA4" w:rsidP="00603802">
      <w:pPr>
        <w:spacing w:line="360" w:lineRule="auto"/>
        <w:rPr>
          <w:sz w:val="24"/>
          <w:szCs w:val="24"/>
        </w:rPr>
      </w:pPr>
      <w:r>
        <w:rPr>
          <w:sz w:val="24"/>
          <w:szCs w:val="24"/>
        </w:rPr>
        <w:t>The aim of th</w:t>
      </w:r>
      <w:r w:rsidR="007C2B18">
        <w:rPr>
          <w:sz w:val="24"/>
          <w:szCs w:val="24"/>
        </w:rPr>
        <w:t xml:space="preserve">e following paper is to conduct a thorough examination of the malware sample provided, demonstrating its </w:t>
      </w:r>
      <w:r w:rsidR="001A14FA">
        <w:rPr>
          <w:sz w:val="24"/>
          <w:szCs w:val="24"/>
        </w:rPr>
        <w:t>behaviors</w:t>
      </w:r>
      <w:r w:rsidR="007C2B18">
        <w:rPr>
          <w:sz w:val="24"/>
          <w:szCs w:val="24"/>
        </w:rPr>
        <w:t xml:space="preserve"> through reverse engineering, static and dynamic analysis, as well as any other means</w:t>
      </w:r>
      <w:r w:rsidR="001A14FA">
        <w:rPr>
          <w:sz w:val="24"/>
          <w:szCs w:val="24"/>
        </w:rPr>
        <w:t xml:space="preserve"> found to be</w:t>
      </w:r>
      <w:r w:rsidR="007C2B18">
        <w:rPr>
          <w:sz w:val="24"/>
          <w:szCs w:val="24"/>
        </w:rPr>
        <w:t xml:space="preserve"> apt </w:t>
      </w:r>
      <w:r w:rsidR="00382485">
        <w:rPr>
          <w:sz w:val="24"/>
          <w:szCs w:val="24"/>
        </w:rPr>
        <w:t xml:space="preserve">given </w:t>
      </w:r>
      <w:r w:rsidR="001A14FA">
        <w:rPr>
          <w:sz w:val="24"/>
          <w:szCs w:val="24"/>
        </w:rPr>
        <w:t xml:space="preserve">the program’s </w:t>
      </w:r>
      <w:r w:rsidR="00382485">
        <w:rPr>
          <w:sz w:val="24"/>
          <w:szCs w:val="24"/>
        </w:rPr>
        <w:t xml:space="preserve">nature.  The paper will lay out the software </w:t>
      </w:r>
      <w:r w:rsidR="001A14FA">
        <w:rPr>
          <w:sz w:val="24"/>
          <w:szCs w:val="24"/>
        </w:rPr>
        <w:t>utilized</w:t>
      </w:r>
      <w:r w:rsidR="00382485">
        <w:rPr>
          <w:sz w:val="24"/>
          <w:szCs w:val="24"/>
        </w:rPr>
        <w:t xml:space="preserve"> in conducting each examination of the malware, </w:t>
      </w:r>
      <w:r w:rsidR="00F17B01">
        <w:rPr>
          <w:sz w:val="24"/>
          <w:szCs w:val="24"/>
        </w:rPr>
        <w:t>laying out step by step how each program was used and the findings with</w:t>
      </w:r>
      <w:r w:rsidR="001B57D7">
        <w:rPr>
          <w:sz w:val="24"/>
          <w:szCs w:val="24"/>
        </w:rPr>
        <w:t xml:space="preserve">in </w:t>
      </w:r>
      <w:r w:rsidR="00F17B01">
        <w:rPr>
          <w:sz w:val="24"/>
          <w:szCs w:val="24"/>
        </w:rPr>
        <w:t xml:space="preserve">the process.  The goal of this examination </w:t>
      </w:r>
      <w:r w:rsidR="00F17B01">
        <w:rPr>
          <w:sz w:val="24"/>
          <w:szCs w:val="24"/>
        </w:rPr>
        <w:lastRenderedPageBreak/>
        <w:t xml:space="preserve">is to </w:t>
      </w:r>
      <w:r w:rsidR="00050665">
        <w:rPr>
          <w:sz w:val="24"/>
          <w:szCs w:val="24"/>
        </w:rPr>
        <w:t xml:space="preserve">discover the </w:t>
      </w:r>
      <w:r w:rsidR="00182840">
        <w:rPr>
          <w:sz w:val="24"/>
          <w:szCs w:val="24"/>
        </w:rPr>
        <w:t>purposes</w:t>
      </w:r>
      <w:r w:rsidR="00050665">
        <w:rPr>
          <w:sz w:val="24"/>
          <w:szCs w:val="24"/>
        </w:rPr>
        <w:t xml:space="preserve"> that hijackers </w:t>
      </w:r>
      <w:r w:rsidR="00182840">
        <w:rPr>
          <w:sz w:val="24"/>
          <w:szCs w:val="24"/>
        </w:rPr>
        <w:t>would have</w:t>
      </w:r>
      <w:r w:rsidR="00050665">
        <w:rPr>
          <w:sz w:val="24"/>
          <w:szCs w:val="24"/>
        </w:rPr>
        <w:t xml:space="preserve"> </w:t>
      </w:r>
      <w:r w:rsidR="00CD7326">
        <w:rPr>
          <w:sz w:val="24"/>
          <w:szCs w:val="24"/>
        </w:rPr>
        <w:t xml:space="preserve">with this malicious software. This paper will also determine </w:t>
      </w:r>
      <w:r w:rsidR="00603802">
        <w:rPr>
          <w:sz w:val="24"/>
          <w:szCs w:val="24"/>
        </w:rPr>
        <w:t xml:space="preserve">the type of malware present, researching and </w:t>
      </w:r>
      <w:r w:rsidR="008F4C90">
        <w:rPr>
          <w:sz w:val="24"/>
          <w:szCs w:val="24"/>
        </w:rPr>
        <w:t xml:space="preserve">concluding on the most likely type of malware </w:t>
      </w:r>
      <w:r w:rsidR="00182840">
        <w:rPr>
          <w:sz w:val="24"/>
          <w:szCs w:val="24"/>
        </w:rPr>
        <w:t>known</w:t>
      </w:r>
      <w:r w:rsidR="00940603">
        <w:rPr>
          <w:sz w:val="24"/>
          <w:szCs w:val="24"/>
        </w:rPr>
        <w:t>.</w:t>
      </w:r>
    </w:p>
    <w:p w14:paraId="74BD91F5" w14:textId="123439E7" w:rsidR="00507B39" w:rsidRPr="000E4DA4" w:rsidRDefault="00697A89" w:rsidP="000E4DA4">
      <w:pPr>
        <w:spacing w:line="360" w:lineRule="auto"/>
        <w:rPr>
          <w:sz w:val="24"/>
          <w:szCs w:val="24"/>
        </w:rPr>
      </w:pPr>
      <w:r>
        <w:rPr>
          <w:sz w:val="24"/>
          <w:szCs w:val="24"/>
        </w:rPr>
        <w:t xml:space="preserve">A safe lab environment will be </w:t>
      </w:r>
      <w:r w:rsidR="005A7A11">
        <w:rPr>
          <w:sz w:val="24"/>
          <w:szCs w:val="24"/>
        </w:rPr>
        <w:t>created</w:t>
      </w:r>
      <w:r>
        <w:rPr>
          <w:sz w:val="24"/>
          <w:szCs w:val="24"/>
        </w:rPr>
        <w:t xml:space="preserve"> to conduct this examination. The steps on how the analysts put together this will be outlined </w:t>
      </w:r>
      <w:r w:rsidR="005A7A11">
        <w:rPr>
          <w:sz w:val="24"/>
          <w:szCs w:val="24"/>
        </w:rPr>
        <w:t xml:space="preserve">in the section below. This closed off environment will ensure the malware does not infect anything out of scope and is safely contained within the project. </w:t>
      </w:r>
    </w:p>
    <w:p w14:paraId="5163FE65" w14:textId="77777777" w:rsidR="009525A9" w:rsidRDefault="009525A9" w:rsidP="009525A9">
      <w:pPr>
        <w:pStyle w:val="Heading1"/>
      </w:pPr>
      <w:bookmarkStart w:id="3" w:name="_Toc191121005"/>
      <w:r>
        <w:lastRenderedPageBreak/>
        <w:t>Procedure</w:t>
      </w:r>
      <w:bookmarkEnd w:id="3"/>
    </w:p>
    <w:p w14:paraId="50B593E1" w14:textId="77777777" w:rsidR="004B080F" w:rsidRDefault="004B080F" w:rsidP="004B080F">
      <w:pPr>
        <w:pStyle w:val="Heading2"/>
      </w:pPr>
      <w:bookmarkStart w:id="4" w:name="_Toc191121006"/>
      <w:r>
        <w:t>Overview of Procedure</w:t>
      </w:r>
      <w:bookmarkEnd w:id="4"/>
    </w:p>
    <w:p w14:paraId="60F71114" w14:textId="3268E5B5" w:rsidR="004B080F" w:rsidRDefault="004B080F" w:rsidP="004B080F">
      <w:pPr>
        <w:pStyle w:val="Heading3"/>
      </w:pPr>
      <w:bookmarkStart w:id="5" w:name="_Toc191121007"/>
      <w:r>
        <w:t>Methodology</w:t>
      </w:r>
      <w:bookmarkEnd w:id="5"/>
    </w:p>
    <w:p w14:paraId="74A49608" w14:textId="0C2EB0D4" w:rsidR="00AC0458" w:rsidRPr="00C530F0" w:rsidRDefault="004059C7" w:rsidP="00C530F0">
      <w:pPr>
        <w:spacing w:line="360" w:lineRule="auto"/>
        <w:rPr>
          <w:sz w:val="24"/>
          <w:szCs w:val="24"/>
        </w:rPr>
      </w:pPr>
      <w:r>
        <w:rPr>
          <w:sz w:val="24"/>
          <w:szCs w:val="24"/>
        </w:rPr>
        <w:t xml:space="preserve">The examination of the malware will be </w:t>
      </w:r>
      <w:r w:rsidR="00303BD3">
        <w:rPr>
          <w:sz w:val="24"/>
          <w:szCs w:val="24"/>
        </w:rPr>
        <w:t xml:space="preserve">conducted through a standard malware analysis methodology. The following are the steps </w:t>
      </w:r>
      <w:r w:rsidR="0035561E">
        <w:rPr>
          <w:sz w:val="24"/>
          <w:szCs w:val="24"/>
        </w:rPr>
        <w:t>in which the methodology follows. For the sake of this malware sample, the unpacking and incident response collaboration steps are considered out of scope or nonapplicable.  As such, these will be skipped over in the examination.</w:t>
      </w:r>
    </w:p>
    <w:p w14:paraId="691C97A1" w14:textId="445E25FE" w:rsidR="00493CEF" w:rsidRDefault="009B52E8" w:rsidP="00930E2A">
      <w:pPr>
        <w:pStyle w:val="ListParagraph"/>
        <w:numPr>
          <w:ilvl w:val="0"/>
          <w:numId w:val="29"/>
        </w:numPr>
        <w:spacing w:line="360" w:lineRule="auto"/>
        <w:rPr>
          <w:sz w:val="24"/>
          <w:szCs w:val="24"/>
        </w:rPr>
      </w:pPr>
      <w:r w:rsidRPr="00930E2A">
        <w:rPr>
          <w:sz w:val="24"/>
          <w:szCs w:val="24"/>
        </w:rPr>
        <w:t xml:space="preserve">Setup of Lab </w:t>
      </w:r>
      <w:r w:rsidR="007A03AE">
        <w:rPr>
          <w:sz w:val="24"/>
          <w:szCs w:val="24"/>
        </w:rPr>
        <w:t>E</w:t>
      </w:r>
      <w:r w:rsidRPr="00930E2A">
        <w:rPr>
          <w:sz w:val="24"/>
          <w:szCs w:val="24"/>
        </w:rPr>
        <w:t>nvironment</w:t>
      </w:r>
    </w:p>
    <w:p w14:paraId="2D593D90" w14:textId="49F8E95F" w:rsidR="00B51116" w:rsidRPr="00930E2A" w:rsidRDefault="007A03AE" w:rsidP="00930E2A">
      <w:pPr>
        <w:pStyle w:val="ListParagraph"/>
        <w:numPr>
          <w:ilvl w:val="0"/>
          <w:numId w:val="29"/>
        </w:numPr>
        <w:spacing w:line="360" w:lineRule="auto"/>
        <w:rPr>
          <w:sz w:val="24"/>
          <w:szCs w:val="24"/>
        </w:rPr>
      </w:pPr>
      <w:r>
        <w:rPr>
          <w:sz w:val="24"/>
          <w:szCs w:val="24"/>
        </w:rPr>
        <w:t>Possible Threat Actors</w:t>
      </w:r>
    </w:p>
    <w:p w14:paraId="1E226DC3" w14:textId="6A92A2AE" w:rsidR="009B52E8" w:rsidRPr="00930E2A" w:rsidRDefault="009B52E8" w:rsidP="00930E2A">
      <w:pPr>
        <w:pStyle w:val="ListParagraph"/>
        <w:numPr>
          <w:ilvl w:val="0"/>
          <w:numId w:val="29"/>
        </w:numPr>
        <w:spacing w:line="360" w:lineRule="auto"/>
        <w:rPr>
          <w:sz w:val="24"/>
          <w:szCs w:val="24"/>
        </w:rPr>
      </w:pPr>
      <w:r w:rsidRPr="00930E2A">
        <w:rPr>
          <w:sz w:val="24"/>
          <w:szCs w:val="24"/>
        </w:rPr>
        <w:t>Static Malware Analysis</w:t>
      </w:r>
    </w:p>
    <w:p w14:paraId="0CE54658" w14:textId="56577547" w:rsidR="009B52E8" w:rsidRPr="00930E2A" w:rsidRDefault="009B52E8" w:rsidP="00930E2A">
      <w:pPr>
        <w:pStyle w:val="ListParagraph"/>
        <w:numPr>
          <w:ilvl w:val="0"/>
          <w:numId w:val="29"/>
        </w:numPr>
        <w:spacing w:line="360" w:lineRule="auto"/>
        <w:rPr>
          <w:sz w:val="24"/>
          <w:szCs w:val="24"/>
        </w:rPr>
      </w:pPr>
      <w:r w:rsidRPr="00930E2A">
        <w:rPr>
          <w:sz w:val="24"/>
          <w:szCs w:val="24"/>
        </w:rPr>
        <w:t>Disassembly with Ghidra</w:t>
      </w:r>
    </w:p>
    <w:p w14:paraId="17BD0DB7" w14:textId="788A494B" w:rsidR="009B52E8" w:rsidRPr="00930E2A" w:rsidRDefault="009B52E8" w:rsidP="00930E2A">
      <w:pPr>
        <w:pStyle w:val="ListParagraph"/>
        <w:numPr>
          <w:ilvl w:val="0"/>
          <w:numId w:val="29"/>
        </w:numPr>
        <w:spacing w:line="360" w:lineRule="auto"/>
        <w:rPr>
          <w:sz w:val="24"/>
          <w:szCs w:val="24"/>
        </w:rPr>
      </w:pPr>
      <w:r w:rsidRPr="00930E2A">
        <w:rPr>
          <w:sz w:val="24"/>
          <w:szCs w:val="24"/>
        </w:rPr>
        <w:t>Dynamic Analysis</w:t>
      </w:r>
    </w:p>
    <w:p w14:paraId="3FE86226" w14:textId="6EAA8B16" w:rsidR="009B52E8" w:rsidRPr="00930E2A" w:rsidRDefault="009B52E8" w:rsidP="00930E2A">
      <w:pPr>
        <w:pStyle w:val="ListParagraph"/>
        <w:numPr>
          <w:ilvl w:val="0"/>
          <w:numId w:val="29"/>
        </w:numPr>
        <w:spacing w:line="360" w:lineRule="auto"/>
        <w:rPr>
          <w:sz w:val="24"/>
          <w:szCs w:val="24"/>
        </w:rPr>
      </w:pPr>
      <w:r w:rsidRPr="00930E2A">
        <w:rPr>
          <w:sz w:val="24"/>
          <w:szCs w:val="24"/>
        </w:rPr>
        <w:t>Network Traffic Analysis</w:t>
      </w:r>
    </w:p>
    <w:p w14:paraId="114D5F94" w14:textId="77777777" w:rsidR="0035561E" w:rsidRDefault="009B52E8" w:rsidP="0035561E">
      <w:pPr>
        <w:pStyle w:val="ListParagraph"/>
        <w:numPr>
          <w:ilvl w:val="0"/>
          <w:numId w:val="29"/>
        </w:numPr>
        <w:spacing w:line="360" w:lineRule="auto"/>
        <w:rPr>
          <w:sz w:val="24"/>
          <w:szCs w:val="24"/>
        </w:rPr>
      </w:pPr>
      <w:r w:rsidRPr="00930E2A">
        <w:rPr>
          <w:sz w:val="24"/>
          <w:szCs w:val="24"/>
        </w:rPr>
        <w:t>Incident response collaboratio</w:t>
      </w:r>
      <w:r w:rsidRPr="0035561E">
        <w:rPr>
          <w:sz w:val="24"/>
          <w:szCs w:val="24"/>
        </w:rPr>
        <w:t>n</w:t>
      </w:r>
    </w:p>
    <w:p w14:paraId="44F83E53" w14:textId="1F4006E8" w:rsidR="004B080F" w:rsidRPr="004B080F" w:rsidRDefault="004B080F" w:rsidP="004B080F">
      <w:pPr>
        <w:pStyle w:val="Heading3"/>
      </w:pPr>
      <w:bookmarkStart w:id="6" w:name="_Toc191121008"/>
      <w:r>
        <w:t>Tools Utilized</w:t>
      </w:r>
      <w:bookmarkEnd w:id="6"/>
    </w:p>
    <w:p w14:paraId="4F86F493" w14:textId="07EDB59D" w:rsidR="009B52E8" w:rsidRDefault="00474CF7" w:rsidP="0035561E">
      <w:pPr>
        <w:spacing w:line="360" w:lineRule="auto"/>
        <w:rPr>
          <w:sz w:val="24"/>
          <w:szCs w:val="24"/>
        </w:rPr>
      </w:pPr>
      <w:r>
        <w:rPr>
          <w:sz w:val="24"/>
          <w:szCs w:val="24"/>
        </w:rPr>
        <w:t>The malware testing process requires a plethora of third</w:t>
      </w:r>
      <w:r w:rsidR="00BB6F2B">
        <w:rPr>
          <w:sz w:val="24"/>
          <w:szCs w:val="24"/>
        </w:rPr>
        <w:t>-</w:t>
      </w:r>
      <w:r>
        <w:rPr>
          <w:sz w:val="24"/>
          <w:szCs w:val="24"/>
        </w:rPr>
        <w:t xml:space="preserve">party applications for a thorough investigation.  A list of these tools </w:t>
      </w:r>
      <w:r w:rsidR="00BB6F2B">
        <w:rPr>
          <w:sz w:val="24"/>
          <w:szCs w:val="24"/>
        </w:rPr>
        <w:t>is</w:t>
      </w:r>
      <w:r>
        <w:rPr>
          <w:sz w:val="24"/>
          <w:szCs w:val="24"/>
        </w:rPr>
        <w:t xml:space="preserve"> provided below, as well as a summary of their </w:t>
      </w:r>
      <w:r w:rsidR="004E56A8">
        <w:rPr>
          <w:sz w:val="24"/>
          <w:szCs w:val="24"/>
        </w:rPr>
        <w:t>purpose and use case for this examination.</w:t>
      </w:r>
    </w:p>
    <w:p w14:paraId="3A13226C" w14:textId="0EE07C1D" w:rsidR="004E56A8" w:rsidRDefault="004E56A8" w:rsidP="004E56A8">
      <w:pPr>
        <w:pStyle w:val="ListParagraph"/>
        <w:numPr>
          <w:ilvl w:val="0"/>
          <w:numId w:val="29"/>
        </w:numPr>
        <w:spacing w:line="360" w:lineRule="auto"/>
        <w:rPr>
          <w:sz w:val="24"/>
          <w:szCs w:val="24"/>
        </w:rPr>
      </w:pPr>
      <w:r>
        <w:rPr>
          <w:i/>
          <w:iCs/>
          <w:sz w:val="24"/>
          <w:szCs w:val="24"/>
        </w:rPr>
        <w:t>VirusTotal:</w:t>
      </w:r>
      <w:r>
        <w:rPr>
          <w:sz w:val="24"/>
          <w:szCs w:val="24"/>
        </w:rPr>
        <w:t xml:space="preserve"> A third</w:t>
      </w:r>
      <w:r w:rsidR="00BB6F2B">
        <w:rPr>
          <w:sz w:val="24"/>
          <w:szCs w:val="24"/>
        </w:rPr>
        <w:t>-</w:t>
      </w:r>
      <w:r>
        <w:rPr>
          <w:sz w:val="24"/>
          <w:szCs w:val="24"/>
        </w:rPr>
        <w:t xml:space="preserve">party website utilized </w:t>
      </w:r>
      <w:r w:rsidR="00657CD1">
        <w:rPr>
          <w:sz w:val="24"/>
          <w:szCs w:val="24"/>
        </w:rPr>
        <w:t xml:space="preserve">for its compilation of malware source detection. VirusTotal allows for the tester to submit an MD5 </w:t>
      </w:r>
      <w:r w:rsidR="00BC2190">
        <w:rPr>
          <w:sz w:val="24"/>
          <w:szCs w:val="24"/>
        </w:rPr>
        <w:t>and receive a comprehensive list of trusted examinations that will determine if malware is contained within as well as giving a name for the closest related malware sample in its database.</w:t>
      </w:r>
    </w:p>
    <w:p w14:paraId="713BBDC1" w14:textId="5621E3C7" w:rsidR="00BC2190" w:rsidRPr="009C5567" w:rsidRDefault="009C5567" w:rsidP="004E56A8">
      <w:pPr>
        <w:pStyle w:val="ListParagraph"/>
        <w:numPr>
          <w:ilvl w:val="0"/>
          <w:numId w:val="29"/>
        </w:numPr>
        <w:spacing w:line="360" w:lineRule="auto"/>
        <w:rPr>
          <w:sz w:val="24"/>
          <w:szCs w:val="24"/>
        </w:rPr>
      </w:pPr>
      <w:r>
        <w:rPr>
          <w:i/>
          <w:iCs/>
          <w:sz w:val="24"/>
          <w:szCs w:val="24"/>
        </w:rPr>
        <w:t>P</w:t>
      </w:r>
      <w:r w:rsidR="00044C3F">
        <w:rPr>
          <w:i/>
          <w:iCs/>
          <w:sz w:val="24"/>
          <w:szCs w:val="24"/>
        </w:rPr>
        <w:t>E</w:t>
      </w:r>
      <w:r w:rsidR="00EC7997">
        <w:rPr>
          <w:i/>
          <w:iCs/>
          <w:sz w:val="24"/>
          <w:szCs w:val="24"/>
        </w:rPr>
        <w:t xml:space="preserve"> B</w:t>
      </w:r>
      <w:r>
        <w:rPr>
          <w:i/>
          <w:iCs/>
          <w:sz w:val="24"/>
          <w:szCs w:val="24"/>
        </w:rPr>
        <w:t>ear</w:t>
      </w:r>
      <w:r w:rsidR="00BB6F2B">
        <w:rPr>
          <w:i/>
          <w:iCs/>
          <w:sz w:val="24"/>
          <w:szCs w:val="24"/>
        </w:rPr>
        <w:t>:</w:t>
      </w:r>
      <w:r w:rsidR="001E32E9">
        <w:rPr>
          <w:i/>
          <w:iCs/>
          <w:sz w:val="24"/>
          <w:szCs w:val="24"/>
        </w:rPr>
        <w:t xml:space="preserve"> A multi-platform reversing tool using PE files</w:t>
      </w:r>
      <w:r w:rsidR="004B5BA0">
        <w:rPr>
          <w:i/>
          <w:iCs/>
          <w:sz w:val="24"/>
          <w:szCs w:val="24"/>
        </w:rPr>
        <w:t xml:space="preserve">.  </w:t>
      </w:r>
    </w:p>
    <w:p w14:paraId="6F1DF4B3" w14:textId="5FBE6298" w:rsidR="009C5567" w:rsidRPr="009C5567" w:rsidRDefault="009C5567" w:rsidP="004E56A8">
      <w:pPr>
        <w:pStyle w:val="ListParagraph"/>
        <w:numPr>
          <w:ilvl w:val="0"/>
          <w:numId w:val="29"/>
        </w:numPr>
        <w:spacing w:line="360" w:lineRule="auto"/>
        <w:rPr>
          <w:sz w:val="24"/>
          <w:szCs w:val="24"/>
        </w:rPr>
      </w:pPr>
      <w:r>
        <w:rPr>
          <w:i/>
          <w:iCs/>
          <w:sz w:val="24"/>
          <w:szCs w:val="24"/>
        </w:rPr>
        <w:t>CFF</w:t>
      </w:r>
      <w:r w:rsidR="00EC7997">
        <w:rPr>
          <w:i/>
          <w:iCs/>
          <w:sz w:val="24"/>
          <w:szCs w:val="24"/>
        </w:rPr>
        <w:t xml:space="preserve"> E</w:t>
      </w:r>
      <w:r>
        <w:rPr>
          <w:i/>
          <w:iCs/>
          <w:sz w:val="24"/>
          <w:szCs w:val="24"/>
        </w:rPr>
        <w:t>xplorer</w:t>
      </w:r>
      <w:r w:rsidR="000601B4">
        <w:rPr>
          <w:i/>
          <w:iCs/>
          <w:sz w:val="24"/>
          <w:szCs w:val="24"/>
        </w:rPr>
        <w:t>: A</w:t>
      </w:r>
      <w:r w:rsidR="008F3F41">
        <w:rPr>
          <w:i/>
          <w:iCs/>
          <w:sz w:val="24"/>
          <w:szCs w:val="24"/>
        </w:rPr>
        <w:t xml:space="preserve"> tool </w:t>
      </w:r>
      <w:r w:rsidR="00C7031B">
        <w:rPr>
          <w:i/>
          <w:iCs/>
          <w:sz w:val="24"/>
          <w:szCs w:val="24"/>
        </w:rPr>
        <w:t xml:space="preserve">utilizing many features in the PE structure for analyzing malware.  Combining a Hex editor, </w:t>
      </w:r>
      <w:r w:rsidR="00C42A6E">
        <w:rPr>
          <w:i/>
          <w:iCs/>
          <w:sz w:val="24"/>
          <w:szCs w:val="24"/>
        </w:rPr>
        <w:t xml:space="preserve">PE explorer, </w:t>
      </w:r>
      <w:r w:rsidR="006C0DAF">
        <w:rPr>
          <w:i/>
          <w:iCs/>
          <w:sz w:val="24"/>
          <w:szCs w:val="24"/>
        </w:rPr>
        <w:t xml:space="preserve">Dependency Walker, </w:t>
      </w:r>
      <w:r w:rsidR="00267BBC">
        <w:rPr>
          <w:i/>
          <w:iCs/>
          <w:sz w:val="24"/>
          <w:szCs w:val="24"/>
        </w:rPr>
        <w:t xml:space="preserve">Disassembler, and </w:t>
      </w:r>
      <w:r w:rsidR="00074548">
        <w:rPr>
          <w:i/>
          <w:iCs/>
          <w:sz w:val="24"/>
          <w:szCs w:val="24"/>
        </w:rPr>
        <w:t xml:space="preserve">UPX </w:t>
      </w:r>
      <w:r w:rsidR="00D677AC">
        <w:rPr>
          <w:i/>
          <w:iCs/>
          <w:sz w:val="24"/>
          <w:szCs w:val="24"/>
        </w:rPr>
        <w:t>unpacking, the software is a powerful tool for malware analysis.</w:t>
      </w:r>
    </w:p>
    <w:p w14:paraId="6EBCCF75" w14:textId="574042FA" w:rsidR="009C5567" w:rsidRPr="000D450C" w:rsidRDefault="000D450C" w:rsidP="004E56A8">
      <w:pPr>
        <w:pStyle w:val="ListParagraph"/>
        <w:numPr>
          <w:ilvl w:val="0"/>
          <w:numId w:val="29"/>
        </w:numPr>
        <w:spacing w:line="360" w:lineRule="auto"/>
        <w:rPr>
          <w:sz w:val="24"/>
          <w:szCs w:val="24"/>
        </w:rPr>
      </w:pPr>
      <w:r>
        <w:rPr>
          <w:i/>
          <w:iCs/>
          <w:sz w:val="24"/>
          <w:szCs w:val="24"/>
        </w:rPr>
        <w:lastRenderedPageBreak/>
        <w:t xml:space="preserve">PE </w:t>
      </w:r>
      <w:r w:rsidR="00EC7997">
        <w:rPr>
          <w:i/>
          <w:iCs/>
          <w:sz w:val="24"/>
          <w:szCs w:val="24"/>
        </w:rPr>
        <w:t>D</w:t>
      </w:r>
      <w:r>
        <w:rPr>
          <w:i/>
          <w:iCs/>
          <w:sz w:val="24"/>
          <w:szCs w:val="24"/>
        </w:rPr>
        <w:t>etective</w:t>
      </w:r>
      <w:r w:rsidR="00D677AC">
        <w:rPr>
          <w:i/>
          <w:iCs/>
          <w:sz w:val="24"/>
          <w:szCs w:val="24"/>
        </w:rPr>
        <w:t xml:space="preserve">: </w:t>
      </w:r>
      <w:r w:rsidR="003B6F8E">
        <w:rPr>
          <w:i/>
          <w:iCs/>
          <w:sz w:val="24"/>
          <w:szCs w:val="24"/>
        </w:rPr>
        <w:t xml:space="preserve">Heavily based off Explorer Suite II, </w:t>
      </w:r>
      <w:r w:rsidR="00E5285D">
        <w:rPr>
          <w:i/>
          <w:iCs/>
          <w:sz w:val="24"/>
          <w:szCs w:val="24"/>
        </w:rPr>
        <w:t xml:space="preserve">PE Detective is a freeware single scan </w:t>
      </w:r>
      <w:r w:rsidR="00A6342E">
        <w:rPr>
          <w:i/>
          <w:iCs/>
          <w:sz w:val="24"/>
          <w:szCs w:val="24"/>
        </w:rPr>
        <w:t>tool used for malware analysis.  The</w:t>
      </w:r>
      <w:r w:rsidR="001F4999">
        <w:rPr>
          <w:i/>
          <w:iCs/>
          <w:sz w:val="24"/>
          <w:szCs w:val="24"/>
        </w:rPr>
        <w:t xml:space="preserve"> tool enables the user to develop  full, comprehensive reports of malware off a single scan.</w:t>
      </w:r>
    </w:p>
    <w:p w14:paraId="6A904052" w14:textId="108CE58D" w:rsidR="000D450C" w:rsidRPr="000D450C" w:rsidRDefault="000D450C" w:rsidP="004E56A8">
      <w:pPr>
        <w:pStyle w:val="ListParagraph"/>
        <w:numPr>
          <w:ilvl w:val="0"/>
          <w:numId w:val="29"/>
        </w:numPr>
        <w:spacing w:line="360" w:lineRule="auto"/>
        <w:rPr>
          <w:sz w:val="24"/>
          <w:szCs w:val="24"/>
        </w:rPr>
      </w:pPr>
      <w:r>
        <w:rPr>
          <w:i/>
          <w:iCs/>
          <w:sz w:val="24"/>
          <w:szCs w:val="24"/>
        </w:rPr>
        <w:t>Dependency Walker</w:t>
      </w:r>
      <w:r w:rsidR="001F4999">
        <w:rPr>
          <w:i/>
          <w:iCs/>
          <w:sz w:val="24"/>
          <w:szCs w:val="24"/>
        </w:rPr>
        <w:t xml:space="preserve">: </w:t>
      </w:r>
      <w:r w:rsidR="00681821">
        <w:rPr>
          <w:i/>
          <w:iCs/>
          <w:sz w:val="24"/>
          <w:szCs w:val="24"/>
        </w:rPr>
        <w:t xml:space="preserve">Free utility that scans </w:t>
      </w:r>
      <w:r w:rsidR="005521B6">
        <w:rPr>
          <w:i/>
          <w:iCs/>
          <w:sz w:val="24"/>
          <w:szCs w:val="24"/>
        </w:rPr>
        <w:t>Windows module</w:t>
      </w:r>
      <w:r w:rsidR="004B084F">
        <w:rPr>
          <w:i/>
          <w:iCs/>
          <w:sz w:val="24"/>
          <w:szCs w:val="24"/>
        </w:rPr>
        <w:t xml:space="preserve">s </w:t>
      </w:r>
      <w:r w:rsidR="00272D3E">
        <w:rPr>
          <w:i/>
          <w:iCs/>
          <w:sz w:val="24"/>
          <w:szCs w:val="24"/>
        </w:rPr>
        <w:t xml:space="preserve">such as exe, dll, </w:t>
      </w:r>
      <w:r w:rsidR="0008703F">
        <w:rPr>
          <w:i/>
          <w:iCs/>
          <w:sz w:val="24"/>
          <w:szCs w:val="24"/>
        </w:rPr>
        <w:t xml:space="preserve">and sys files </w:t>
      </w:r>
      <w:r w:rsidR="00EF5130">
        <w:rPr>
          <w:i/>
          <w:iCs/>
          <w:sz w:val="24"/>
          <w:szCs w:val="24"/>
        </w:rPr>
        <w:t xml:space="preserve">and builds a hierarchical tree diagram of all dependent modules. </w:t>
      </w:r>
    </w:p>
    <w:p w14:paraId="763BA66B" w14:textId="2E79EA50" w:rsidR="000D450C" w:rsidRPr="000D450C" w:rsidRDefault="000D450C" w:rsidP="004E56A8">
      <w:pPr>
        <w:pStyle w:val="ListParagraph"/>
        <w:numPr>
          <w:ilvl w:val="0"/>
          <w:numId w:val="29"/>
        </w:numPr>
        <w:spacing w:line="360" w:lineRule="auto"/>
        <w:rPr>
          <w:sz w:val="24"/>
          <w:szCs w:val="24"/>
        </w:rPr>
      </w:pPr>
      <w:r>
        <w:rPr>
          <w:i/>
          <w:iCs/>
          <w:sz w:val="24"/>
          <w:szCs w:val="24"/>
        </w:rPr>
        <w:t>P</w:t>
      </w:r>
      <w:r w:rsidR="00EC7997">
        <w:rPr>
          <w:i/>
          <w:iCs/>
          <w:sz w:val="24"/>
          <w:szCs w:val="24"/>
        </w:rPr>
        <w:t xml:space="preserve">EiD: </w:t>
      </w:r>
      <w:r w:rsidR="004205DE">
        <w:rPr>
          <w:i/>
          <w:iCs/>
          <w:sz w:val="24"/>
          <w:szCs w:val="24"/>
        </w:rPr>
        <w:t xml:space="preserve">Freeware service that detects most common packers, cryptors and compilers for PE files. </w:t>
      </w:r>
    </w:p>
    <w:p w14:paraId="253C7BE0" w14:textId="78800AAF" w:rsidR="00804487" w:rsidRPr="00044C3F" w:rsidRDefault="00804487" w:rsidP="004E56A8">
      <w:pPr>
        <w:pStyle w:val="ListParagraph"/>
        <w:numPr>
          <w:ilvl w:val="0"/>
          <w:numId w:val="29"/>
        </w:numPr>
        <w:spacing w:line="360" w:lineRule="auto"/>
        <w:rPr>
          <w:sz w:val="24"/>
          <w:szCs w:val="24"/>
        </w:rPr>
      </w:pPr>
      <w:r>
        <w:rPr>
          <w:i/>
          <w:iCs/>
          <w:sz w:val="24"/>
          <w:szCs w:val="24"/>
        </w:rPr>
        <w:t>Ghidra</w:t>
      </w:r>
      <w:r w:rsidR="004205DE">
        <w:rPr>
          <w:i/>
          <w:iCs/>
          <w:sz w:val="24"/>
          <w:szCs w:val="24"/>
        </w:rPr>
        <w:t xml:space="preserve">: </w:t>
      </w:r>
      <w:r w:rsidR="00667249">
        <w:rPr>
          <w:i/>
          <w:iCs/>
          <w:sz w:val="24"/>
          <w:szCs w:val="24"/>
        </w:rPr>
        <w:t xml:space="preserve">Developed by the NSA, Ghidra is a common disassembly tool that </w:t>
      </w:r>
      <w:r w:rsidR="00800FBE">
        <w:rPr>
          <w:i/>
          <w:iCs/>
          <w:sz w:val="24"/>
          <w:szCs w:val="24"/>
        </w:rPr>
        <w:t>provides many services to a malware analyst that make observing malware behavior easier to identify.</w:t>
      </w:r>
      <w:r w:rsidR="00E438FB">
        <w:rPr>
          <w:i/>
          <w:iCs/>
          <w:sz w:val="24"/>
          <w:szCs w:val="24"/>
        </w:rPr>
        <w:t xml:space="preserve"> </w:t>
      </w:r>
    </w:p>
    <w:p w14:paraId="08F1FCE5" w14:textId="19EB5417" w:rsidR="002869C3" w:rsidRPr="004B080F" w:rsidRDefault="00044C3F" w:rsidP="004B080F">
      <w:pPr>
        <w:pStyle w:val="ListParagraph"/>
        <w:numPr>
          <w:ilvl w:val="0"/>
          <w:numId w:val="29"/>
        </w:numPr>
        <w:spacing w:line="360" w:lineRule="auto"/>
        <w:rPr>
          <w:sz w:val="24"/>
          <w:szCs w:val="24"/>
        </w:rPr>
      </w:pPr>
      <w:r>
        <w:rPr>
          <w:i/>
          <w:iCs/>
          <w:sz w:val="24"/>
          <w:szCs w:val="24"/>
        </w:rPr>
        <w:t>Wireshark</w:t>
      </w:r>
      <w:r w:rsidR="000B6923">
        <w:rPr>
          <w:i/>
          <w:iCs/>
          <w:sz w:val="24"/>
          <w:szCs w:val="24"/>
        </w:rPr>
        <w:t xml:space="preserve">: A free network analysis tool that tracks packets sent across a given network. </w:t>
      </w:r>
    </w:p>
    <w:p w14:paraId="12B3E120" w14:textId="6A15CC99" w:rsidR="008673D1" w:rsidRPr="008673D1" w:rsidRDefault="008673D1" w:rsidP="004B080F">
      <w:pPr>
        <w:pStyle w:val="ListParagraph"/>
        <w:numPr>
          <w:ilvl w:val="0"/>
          <w:numId w:val="29"/>
        </w:numPr>
        <w:spacing w:line="360" w:lineRule="auto"/>
        <w:rPr>
          <w:sz w:val="24"/>
          <w:szCs w:val="24"/>
        </w:rPr>
      </w:pPr>
      <w:r>
        <w:rPr>
          <w:i/>
          <w:iCs/>
          <w:sz w:val="24"/>
          <w:szCs w:val="24"/>
        </w:rPr>
        <w:t>Kali Linux</w:t>
      </w:r>
      <w:r w:rsidR="000B6923">
        <w:rPr>
          <w:i/>
          <w:iCs/>
          <w:sz w:val="24"/>
          <w:szCs w:val="24"/>
        </w:rPr>
        <w:t xml:space="preserve">: A Linux-based Operating System specifically designed for </w:t>
      </w:r>
      <w:r w:rsidR="00723A7B">
        <w:rPr>
          <w:i/>
          <w:iCs/>
          <w:sz w:val="24"/>
          <w:szCs w:val="24"/>
        </w:rPr>
        <w:t xml:space="preserve">cyber security purposes. </w:t>
      </w:r>
    </w:p>
    <w:p w14:paraId="0B72A2F0" w14:textId="64096743" w:rsidR="008673D1" w:rsidRPr="008673D1" w:rsidRDefault="008673D1" w:rsidP="004B080F">
      <w:pPr>
        <w:pStyle w:val="ListParagraph"/>
        <w:numPr>
          <w:ilvl w:val="0"/>
          <w:numId w:val="29"/>
        </w:numPr>
        <w:spacing w:line="360" w:lineRule="auto"/>
        <w:rPr>
          <w:sz w:val="24"/>
          <w:szCs w:val="24"/>
        </w:rPr>
      </w:pPr>
      <w:r>
        <w:rPr>
          <w:i/>
          <w:iCs/>
          <w:sz w:val="24"/>
          <w:szCs w:val="24"/>
        </w:rPr>
        <w:t>Volatility Master</w:t>
      </w:r>
      <w:r w:rsidR="00723A7B">
        <w:rPr>
          <w:i/>
          <w:iCs/>
          <w:sz w:val="24"/>
          <w:szCs w:val="24"/>
        </w:rPr>
        <w:t xml:space="preserve">: </w:t>
      </w:r>
      <w:r w:rsidR="005E72F5">
        <w:rPr>
          <w:i/>
          <w:iCs/>
          <w:sz w:val="24"/>
          <w:szCs w:val="24"/>
        </w:rPr>
        <w:t xml:space="preserve">A </w:t>
      </w:r>
      <w:r w:rsidR="00092448">
        <w:rPr>
          <w:i/>
          <w:iCs/>
          <w:sz w:val="24"/>
          <w:szCs w:val="24"/>
        </w:rPr>
        <w:t>GitHub</w:t>
      </w:r>
      <w:r w:rsidR="005E72F5">
        <w:rPr>
          <w:i/>
          <w:iCs/>
          <w:sz w:val="24"/>
          <w:szCs w:val="24"/>
        </w:rPr>
        <w:t xml:space="preserve"> </w:t>
      </w:r>
      <w:r w:rsidR="004203F6">
        <w:rPr>
          <w:i/>
          <w:iCs/>
          <w:sz w:val="24"/>
          <w:szCs w:val="24"/>
        </w:rPr>
        <w:t xml:space="preserve">project Framework that </w:t>
      </w:r>
      <w:r w:rsidR="00492FCE">
        <w:rPr>
          <w:i/>
          <w:iCs/>
          <w:sz w:val="24"/>
          <w:szCs w:val="24"/>
        </w:rPr>
        <w:t xml:space="preserve">provides several python-based tools that allow for </w:t>
      </w:r>
      <w:r w:rsidR="002C0A5C">
        <w:rPr>
          <w:i/>
          <w:iCs/>
          <w:sz w:val="24"/>
          <w:szCs w:val="24"/>
        </w:rPr>
        <w:t xml:space="preserve">an analyst to </w:t>
      </w:r>
      <w:r w:rsidR="00092448">
        <w:rPr>
          <w:i/>
          <w:iCs/>
          <w:sz w:val="24"/>
          <w:szCs w:val="24"/>
        </w:rPr>
        <w:t xml:space="preserve">observe a systems operation. This allows the analysts to properly identify what services the malware could be hijacking at any given moment. </w:t>
      </w:r>
    </w:p>
    <w:p w14:paraId="64983FC5" w14:textId="040CE2F1" w:rsidR="008673D1" w:rsidRPr="004B080F" w:rsidRDefault="001B29C4" w:rsidP="004B080F">
      <w:pPr>
        <w:pStyle w:val="ListParagraph"/>
        <w:numPr>
          <w:ilvl w:val="0"/>
          <w:numId w:val="29"/>
        </w:numPr>
        <w:spacing w:line="360" w:lineRule="auto"/>
        <w:rPr>
          <w:sz w:val="24"/>
          <w:szCs w:val="24"/>
        </w:rPr>
      </w:pPr>
      <w:r>
        <w:rPr>
          <w:i/>
          <w:iCs/>
          <w:sz w:val="24"/>
          <w:szCs w:val="24"/>
        </w:rPr>
        <w:t>010 Editor</w:t>
      </w:r>
      <w:r w:rsidR="00092448">
        <w:rPr>
          <w:i/>
          <w:iCs/>
          <w:sz w:val="24"/>
          <w:szCs w:val="24"/>
        </w:rPr>
        <w:t xml:space="preserve">: A freeware hex editor used to observe the hexcode of files. </w:t>
      </w:r>
    </w:p>
    <w:p w14:paraId="7E4AE448" w14:textId="070E923E" w:rsidR="00BD79BD" w:rsidRPr="004B080F" w:rsidRDefault="00BD79BD" w:rsidP="004B080F">
      <w:pPr>
        <w:pStyle w:val="ListParagraph"/>
        <w:numPr>
          <w:ilvl w:val="0"/>
          <w:numId w:val="29"/>
        </w:numPr>
        <w:spacing w:line="360" w:lineRule="auto"/>
        <w:rPr>
          <w:sz w:val="24"/>
          <w:szCs w:val="24"/>
        </w:rPr>
      </w:pPr>
      <w:r>
        <w:rPr>
          <w:i/>
          <w:iCs/>
          <w:sz w:val="24"/>
          <w:szCs w:val="24"/>
        </w:rPr>
        <w:t>P</w:t>
      </w:r>
      <w:r w:rsidR="00B72132">
        <w:rPr>
          <w:i/>
          <w:iCs/>
          <w:sz w:val="24"/>
          <w:szCs w:val="24"/>
        </w:rPr>
        <w:t>rocmo</w:t>
      </w:r>
      <w:r>
        <w:rPr>
          <w:i/>
          <w:iCs/>
          <w:sz w:val="24"/>
          <w:szCs w:val="24"/>
        </w:rPr>
        <w:t>n</w:t>
      </w:r>
      <w:r w:rsidR="00092448">
        <w:rPr>
          <w:i/>
          <w:iCs/>
          <w:sz w:val="24"/>
          <w:szCs w:val="24"/>
        </w:rPr>
        <w:t xml:space="preserve">:  A process monitoring software that observes what processes are operating on the system whilst the software is operating. </w:t>
      </w:r>
    </w:p>
    <w:p w14:paraId="1BF9B44A" w14:textId="009FBCEE" w:rsidR="00DC5237" w:rsidRPr="009A41E5" w:rsidRDefault="00DC5237" w:rsidP="00C24747">
      <w:pPr>
        <w:pStyle w:val="ListParagraph"/>
        <w:numPr>
          <w:ilvl w:val="0"/>
          <w:numId w:val="29"/>
        </w:numPr>
        <w:spacing w:line="360" w:lineRule="auto"/>
        <w:rPr>
          <w:sz w:val="24"/>
          <w:szCs w:val="24"/>
        </w:rPr>
      </w:pPr>
      <w:r>
        <w:rPr>
          <w:i/>
          <w:iCs/>
          <w:sz w:val="24"/>
          <w:szCs w:val="24"/>
        </w:rPr>
        <w:t xml:space="preserve">IDApro: </w:t>
      </w:r>
      <w:r w:rsidR="00594D35">
        <w:rPr>
          <w:i/>
          <w:iCs/>
          <w:sz w:val="24"/>
          <w:szCs w:val="24"/>
        </w:rPr>
        <w:t xml:space="preserve">A </w:t>
      </w:r>
      <w:r w:rsidR="000C31C9">
        <w:rPr>
          <w:i/>
          <w:iCs/>
          <w:sz w:val="24"/>
          <w:szCs w:val="24"/>
        </w:rPr>
        <w:t>disassembling tool used to examine the assembly code of files.</w:t>
      </w:r>
    </w:p>
    <w:p w14:paraId="2BD77A1C" w14:textId="03272AD9" w:rsidR="009A41E5" w:rsidRPr="00C24747" w:rsidRDefault="009A41E5" w:rsidP="00C24747">
      <w:pPr>
        <w:pStyle w:val="ListParagraph"/>
        <w:numPr>
          <w:ilvl w:val="0"/>
          <w:numId w:val="29"/>
        </w:numPr>
        <w:spacing w:line="360" w:lineRule="auto"/>
        <w:rPr>
          <w:sz w:val="24"/>
          <w:szCs w:val="24"/>
        </w:rPr>
      </w:pPr>
      <w:r>
        <w:rPr>
          <w:i/>
          <w:iCs/>
          <w:sz w:val="24"/>
          <w:szCs w:val="24"/>
        </w:rPr>
        <w:t xml:space="preserve">FakeNet: A freeware </w:t>
      </w:r>
      <w:r w:rsidR="00311985">
        <w:rPr>
          <w:i/>
          <w:iCs/>
          <w:sz w:val="24"/>
          <w:szCs w:val="24"/>
        </w:rPr>
        <w:t xml:space="preserve">analysis tool used to simulate a virtual network whilst having no internet connection.  FakeNet is very useful in closed environments where </w:t>
      </w:r>
      <w:r w:rsidR="00D95AB8">
        <w:rPr>
          <w:i/>
          <w:iCs/>
          <w:sz w:val="24"/>
          <w:szCs w:val="24"/>
        </w:rPr>
        <w:t xml:space="preserve">the tester wants to ensure the malware remains enclosed within the </w:t>
      </w:r>
      <w:r w:rsidR="00954B8E">
        <w:rPr>
          <w:i/>
          <w:iCs/>
          <w:sz w:val="24"/>
          <w:szCs w:val="24"/>
        </w:rPr>
        <w:t xml:space="preserve">system and does not escape into the real world. </w:t>
      </w:r>
    </w:p>
    <w:p w14:paraId="48AB9FB9" w14:textId="3EEF4EB9" w:rsidR="00731564" w:rsidRDefault="00731564" w:rsidP="005D1F4B">
      <w:pPr>
        <w:pStyle w:val="Heading3"/>
      </w:pPr>
      <w:bookmarkStart w:id="7" w:name="_Toc191121009"/>
      <w:r>
        <w:t>Lab Environment Setup</w:t>
      </w:r>
      <w:bookmarkEnd w:id="7"/>
    </w:p>
    <w:p w14:paraId="3B3B7262" w14:textId="4C977938" w:rsidR="004A31C7" w:rsidRDefault="00F64402" w:rsidP="004B080F">
      <w:pPr>
        <w:spacing w:line="360" w:lineRule="auto"/>
        <w:rPr>
          <w:sz w:val="24"/>
          <w:szCs w:val="24"/>
        </w:rPr>
      </w:pPr>
      <w:r>
        <w:rPr>
          <w:sz w:val="24"/>
          <w:szCs w:val="24"/>
        </w:rPr>
        <w:t xml:space="preserve">To examine the </w:t>
      </w:r>
      <w:r w:rsidR="007E44AE">
        <w:rPr>
          <w:sz w:val="24"/>
          <w:szCs w:val="24"/>
        </w:rPr>
        <w:t xml:space="preserve">malware sample properly a close </w:t>
      </w:r>
      <w:r w:rsidR="00172C11">
        <w:rPr>
          <w:sz w:val="24"/>
          <w:szCs w:val="24"/>
        </w:rPr>
        <w:t>virtual</w:t>
      </w:r>
      <w:r w:rsidR="007E44AE">
        <w:rPr>
          <w:sz w:val="24"/>
          <w:szCs w:val="24"/>
        </w:rPr>
        <w:t xml:space="preserve"> machine was </w:t>
      </w:r>
      <w:r w:rsidR="00EC7997">
        <w:rPr>
          <w:sz w:val="24"/>
          <w:szCs w:val="24"/>
        </w:rPr>
        <w:t>set up</w:t>
      </w:r>
      <w:r w:rsidR="007E44AE">
        <w:rPr>
          <w:sz w:val="24"/>
          <w:szCs w:val="24"/>
        </w:rPr>
        <w:t xml:space="preserve"> for the analysts.  The virtual machine was </w:t>
      </w:r>
      <w:r w:rsidR="008235B3">
        <w:rPr>
          <w:sz w:val="24"/>
          <w:szCs w:val="24"/>
        </w:rPr>
        <w:t xml:space="preserve">installed with a Windows 10 Pro OS as well as several preinstalled </w:t>
      </w:r>
      <w:r w:rsidR="008235B3">
        <w:rPr>
          <w:sz w:val="24"/>
          <w:szCs w:val="24"/>
        </w:rPr>
        <w:lastRenderedPageBreak/>
        <w:t xml:space="preserve">malware applications listed above.  The </w:t>
      </w:r>
      <w:r w:rsidR="004A31C7">
        <w:rPr>
          <w:sz w:val="24"/>
          <w:szCs w:val="24"/>
        </w:rPr>
        <w:t xml:space="preserve">VM was installed without internet connection, assuring that the malware has no avenues to leave the testing environment.  </w:t>
      </w:r>
    </w:p>
    <w:p w14:paraId="79EFD8A3" w14:textId="7C6EA1A0" w:rsidR="004B080F" w:rsidRDefault="004A31C7" w:rsidP="004A31C7">
      <w:pPr>
        <w:spacing w:line="360" w:lineRule="auto"/>
        <w:jc w:val="center"/>
        <w:rPr>
          <w:sz w:val="24"/>
          <w:szCs w:val="24"/>
        </w:rPr>
      </w:pPr>
      <w:r w:rsidRPr="004A31C7">
        <w:rPr>
          <w:noProof/>
          <w:sz w:val="24"/>
          <w:szCs w:val="24"/>
        </w:rPr>
        <w:drawing>
          <wp:inline distT="0" distB="0" distL="0" distR="0" wp14:anchorId="3243B100" wp14:editId="22C3A411">
            <wp:extent cx="5943600" cy="3148965"/>
            <wp:effectExtent l="0" t="0" r="0" b="0"/>
            <wp:docPr id="296292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92809" name="Picture 1" descr="A screenshot of a computer&#10;&#10;AI-generated content may be incorrect."/>
                    <pic:cNvPicPr/>
                  </pic:nvPicPr>
                  <pic:blipFill>
                    <a:blip r:embed="rId14"/>
                    <a:stretch>
                      <a:fillRect/>
                    </a:stretch>
                  </pic:blipFill>
                  <pic:spPr>
                    <a:xfrm>
                      <a:off x="0" y="0"/>
                      <a:ext cx="5943600" cy="3148965"/>
                    </a:xfrm>
                    <a:prstGeom prst="rect">
                      <a:avLst/>
                    </a:prstGeom>
                  </pic:spPr>
                </pic:pic>
              </a:graphicData>
            </a:graphic>
          </wp:inline>
        </w:drawing>
      </w:r>
    </w:p>
    <w:p w14:paraId="7C25D4E9" w14:textId="1AAF5358" w:rsidR="004A31C7" w:rsidRDefault="00E1216C" w:rsidP="004A31C7">
      <w:pPr>
        <w:spacing w:line="360" w:lineRule="auto"/>
        <w:jc w:val="center"/>
        <w:rPr>
          <w:sz w:val="24"/>
          <w:szCs w:val="24"/>
        </w:rPr>
      </w:pPr>
      <w:r>
        <w:rPr>
          <w:sz w:val="24"/>
          <w:szCs w:val="24"/>
        </w:rPr>
        <w:t>2.1.1 Folder of preinstalled folders containing third party applications.</w:t>
      </w:r>
    </w:p>
    <w:p w14:paraId="14244619" w14:textId="6F8270E4" w:rsidR="004604AB" w:rsidRDefault="00BD050A" w:rsidP="001F4F05">
      <w:pPr>
        <w:spacing w:line="360" w:lineRule="auto"/>
        <w:rPr>
          <w:sz w:val="24"/>
          <w:szCs w:val="24"/>
        </w:rPr>
      </w:pPr>
      <w:r>
        <w:rPr>
          <w:sz w:val="24"/>
          <w:szCs w:val="24"/>
        </w:rPr>
        <w:t>Below is a screenshot of the Virtual Network Editor</w:t>
      </w:r>
      <w:r w:rsidR="007B3118">
        <w:rPr>
          <w:sz w:val="24"/>
          <w:szCs w:val="24"/>
        </w:rPr>
        <w:t xml:space="preserve"> </w:t>
      </w:r>
      <w:r w:rsidR="00B100A2">
        <w:rPr>
          <w:sz w:val="24"/>
          <w:szCs w:val="24"/>
        </w:rPr>
        <w:t xml:space="preserve">showcasing that the </w:t>
      </w:r>
      <w:r w:rsidR="00EC7997">
        <w:rPr>
          <w:sz w:val="24"/>
          <w:szCs w:val="24"/>
        </w:rPr>
        <w:t>environment</w:t>
      </w:r>
      <w:r w:rsidR="00B100A2">
        <w:rPr>
          <w:sz w:val="24"/>
          <w:szCs w:val="24"/>
        </w:rPr>
        <w:t xml:space="preserve"> is host only, ensuring that the malware is maintained within scope.</w:t>
      </w:r>
    </w:p>
    <w:p w14:paraId="5B154BE5" w14:textId="1ED2B59D" w:rsidR="00B100A2" w:rsidRDefault="00B100A2" w:rsidP="00B100A2">
      <w:pPr>
        <w:spacing w:line="360" w:lineRule="auto"/>
        <w:jc w:val="center"/>
        <w:rPr>
          <w:sz w:val="24"/>
          <w:szCs w:val="24"/>
        </w:rPr>
      </w:pPr>
      <w:r w:rsidRPr="00B100A2">
        <w:rPr>
          <w:noProof/>
          <w:sz w:val="24"/>
          <w:szCs w:val="24"/>
        </w:rPr>
        <w:lastRenderedPageBreak/>
        <w:drawing>
          <wp:inline distT="0" distB="0" distL="0" distR="0" wp14:anchorId="148DFDE9" wp14:editId="00B7134B">
            <wp:extent cx="5943600" cy="5388610"/>
            <wp:effectExtent l="0" t="0" r="0" b="0"/>
            <wp:docPr id="7224543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4343" name="Picture 1" descr="A screenshot of a computer&#10;&#10;AI-generated content may be incorrect."/>
                    <pic:cNvPicPr/>
                  </pic:nvPicPr>
                  <pic:blipFill>
                    <a:blip r:embed="rId15"/>
                    <a:stretch>
                      <a:fillRect/>
                    </a:stretch>
                  </pic:blipFill>
                  <pic:spPr>
                    <a:xfrm>
                      <a:off x="0" y="0"/>
                      <a:ext cx="5943600" cy="5388610"/>
                    </a:xfrm>
                    <a:prstGeom prst="rect">
                      <a:avLst/>
                    </a:prstGeom>
                  </pic:spPr>
                </pic:pic>
              </a:graphicData>
            </a:graphic>
          </wp:inline>
        </w:drawing>
      </w:r>
    </w:p>
    <w:p w14:paraId="78A8D9C3" w14:textId="00483EE3" w:rsidR="00B100A2" w:rsidRDefault="00B100A2" w:rsidP="00B100A2">
      <w:pPr>
        <w:spacing w:line="360" w:lineRule="auto"/>
        <w:jc w:val="center"/>
        <w:rPr>
          <w:sz w:val="24"/>
          <w:szCs w:val="24"/>
        </w:rPr>
      </w:pPr>
      <w:r>
        <w:rPr>
          <w:sz w:val="24"/>
          <w:szCs w:val="24"/>
        </w:rPr>
        <w:t>2.1.2 Virtual Network Editor of Malware Virtual Machine.</w:t>
      </w:r>
    </w:p>
    <w:p w14:paraId="208796A7" w14:textId="497FA396" w:rsidR="00E1216C" w:rsidRDefault="00E1216C" w:rsidP="00E1216C">
      <w:pPr>
        <w:spacing w:line="360" w:lineRule="auto"/>
        <w:rPr>
          <w:sz w:val="24"/>
          <w:szCs w:val="24"/>
        </w:rPr>
      </w:pPr>
      <w:r>
        <w:rPr>
          <w:sz w:val="24"/>
          <w:szCs w:val="24"/>
        </w:rPr>
        <w:t xml:space="preserve">The lab environment </w:t>
      </w:r>
      <w:r w:rsidR="002E1B29">
        <w:rPr>
          <w:sz w:val="24"/>
          <w:szCs w:val="24"/>
        </w:rPr>
        <w:t xml:space="preserve">was installed on a host </w:t>
      </w:r>
      <w:r w:rsidR="00323EB6">
        <w:rPr>
          <w:sz w:val="24"/>
          <w:szCs w:val="24"/>
        </w:rPr>
        <w:t xml:space="preserve">Dell XPS laptop.  The laptop utilized </w:t>
      </w:r>
      <w:r w:rsidR="00375C5F">
        <w:rPr>
          <w:sz w:val="24"/>
          <w:szCs w:val="24"/>
        </w:rPr>
        <w:t>a Windows 11 OS</w:t>
      </w:r>
      <w:r w:rsidR="00377B3D">
        <w:rPr>
          <w:sz w:val="24"/>
          <w:szCs w:val="24"/>
        </w:rPr>
        <w:t>, 13</w:t>
      </w:r>
      <w:r w:rsidR="00377B3D" w:rsidRPr="00377B3D">
        <w:rPr>
          <w:sz w:val="24"/>
          <w:szCs w:val="24"/>
          <w:vertAlign w:val="superscript"/>
        </w:rPr>
        <w:t>th</w:t>
      </w:r>
      <w:r w:rsidR="00377B3D">
        <w:rPr>
          <w:sz w:val="24"/>
          <w:szCs w:val="24"/>
        </w:rPr>
        <w:t xml:space="preserve"> Gen Intel Core i7 processor, as well as </w:t>
      </w:r>
      <w:r w:rsidR="005F7449">
        <w:rPr>
          <w:sz w:val="24"/>
          <w:szCs w:val="24"/>
        </w:rPr>
        <w:t>the features and specifications listed in the screenshot below. This environment was assured to be closed and in scope, removing internet access whenever the malware in the virtual machine was active on any software.</w:t>
      </w:r>
    </w:p>
    <w:p w14:paraId="20175A89" w14:textId="16C0C954" w:rsidR="0019157F" w:rsidRDefault="0019157F" w:rsidP="0019157F">
      <w:pPr>
        <w:spacing w:line="360" w:lineRule="auto"/>
        <w:jc w:val="center"/>
        <w:rPr>
          <w:sz w:val="24"/>
          <w:szCs w:val="24"/>
        </w:rPr>
      </w:pPr>
      <w:r w:rsidRPr="0019157F">
        <w:rPr>
          <w:noProof/>
          <w:sz w:val="24"/>
          <w:szCs w:val="24"/>
        </w:rPr>
        <w:lastRenderedPageBreak/>
        <w:drawing>
          <wp:inline distT="0" distB="0" distL="0" distR="0" wp14:anchorId="7CF86ADC" wp14:editId="15FEB737">
            <wp:extent cx="5943600" cy="2816860"/>
            <wp:effectExtent l="0" t="0" r="0" b="0"/>
            <wp:docPr id="1214030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30702" name="Picture 1" descr="A screenshot of a computer&#10;&#10;AI-generated content may be incorrect."/>
                    <pic:cNvPicPr/>
                  </pic:nvPicPr>
                  <pic:blipFill>
                    <a:blip r:embed="rId16"/>
                    <a:stretch>
                      <a:fillRect/>
                    </a:stretch>
                  </pic:blipFill>
                  <pic:spPr>
                    <a:xfrm>
                      <a:off x="0" y="0"/>
                      <a:ext cx="5943600" cy="2816860"/>
                    </a:xfrm>
                    <a:prstGeom prst="rect">
                      <a:avLst/>
                    </a:prstGeom>
                  </pic:spPr>
                </pic:pic>
              </a:graphicData>
            </a:graphic>
          </wp:inline>
        </w:drawing>
      </w:r>
    </w:p>
    <w:p w14:paraId="19578BF9" w14:textId="7802035F" w:rsidR="0019157F" w:rsidRPr="004B080F" w:rsidRDefault="0019157F" w:rsidP="0019157F">
      <w:pPr>
        <w:spacing w:line="360" w:lineRule="auto"/>
        <w:jc w:val="center"/>
        <w:rPr>
          <w:sz w:val="24"/>
          <w:szCs w:val="24"/>
        </w:rPr>
      </w:pPr>
      <w:r>
        <w:rPr>
          <w:sz w:val="24"/>
          <w:szCs w:val="24"/>
        </w:rPr>
        <w:t>2.1.</w:t>
      </w:r>
      <w:r w:rsidR="00B100A2">
        <w:rPr>
          <w:sz w:val="24"/>
          <w:szCs w:val="24"/>
        </w:rPr>
        <w:t>3</w:t>
      </w:r>
      <w:r>
        <w:rPr>
          <w:sz w:val="24"/>
          <w:szCs w:val="24"/>
        </w:rPr>
        <w:t xml:space="preserve"> Host machine specifications.</w:t>
      </w:r>
    </w:p>
    <w:p w14:paraId="395A3B9C" w14:textId="77777777" w:rsidR="00A91A25" w:rsidRDefault="00A91A25" w:rsidP="00A91A25">
      <w:pPr>
        <w:pStyle w:val="Heading2"/>
      </w:pPr>
      <w:bookmarkStart w:id="8" w:name="_Toc191121010"/>
      <w:r>
        <w:t>Static Malware Analysis</w:t>
      </w:r>
      <w:bookmarkEnd w:id="8"/>
    </w:p>
    <w:p w14:paraId="273EC5ED" w14:textId="5BF850BF" w:rsidR="00A91A25" w:rsidRDefault="00B100A2" w:rsidP="00A91A25">
      <w:pPr>
        <w:pStyle w:val="Heading3"/>
      </w:pPr>
      <w:bookmarkStart w:id="9" w:name="_Toc191121011"/>
      <w:r>
        <w:t>MD5</w:t>
      </w:r>
      <w:bookmarkEnd w:id="9"/>
    </w:p>
    <w:p w14:paraId="5D25A515" w14:textId="0D396F68" w:rsidR="00B100A2" w:rsidRDefault="006F0B03" w:rsidP="006F0B03">
      <w:pPr>
        <w:spacing w:line="360" w:lineRule="auto"/>
        <w:rPr>
          <w:sz w:val="24"/>
          <w:szCs w:val="24"/>
        </w:rPr>
      </w:pPr>
      <w:r>
        <w:rPr>
          <w:sz w:val="24"/>
          <w:szCs w:val="24"/>
        </w:rPr>
        <w:t xml:space="preserve">The Malware Sample provided </w:t>
      </w:r>
      <w:r w:rsidR="0041056A">
        <w:rPr>
          <w:sz w:val="24"/>
          <w:szCs w:val="24"/>
        </w:rPr>
        <w:t>wa</w:t>
      </w:r>
      <w:r w:rsidR="009847DF">
        <w:rPr>
          <w:sz w:val="24"/>
          <w:szCs w:val="24"/>
        </w:rPr>
        <w:t>s</w:t>
      </w:r>
      <w:r>
        <w:rPr>
          <w:sz w:val="24"/>
          <w:szCs w:val="24"/>
        </w:rPr>
        <w:t xml:space="preserve"> </w:t>
      </w:r>
      <w:r w:rsidR="00EC7997">
        <w:rPr>
          <w:sz w:val="24"/>
          <w:szCs w:val="24"/>
        </w:rPr>
        <w:t>a</w:t>
      </w:r>
      <w:r>
        <w:rPr>
          <w:sz w:val="24"/>
          <w:szCs w:val="24"/>
        </w:rPr>
        <w:t xml:space="preserve"> named </w:t>
      </w:r>
      <w:r w:rsidR="005C7F7E">
        <w:rPr>
          <w:sz w:val="24"/>
          <w:szCs w:val="24"/>
        </w:rPr>
        <w:t>bin file</w:t>
      </w:r>
      <w:r w:rsidR="009847DF">
        <w:rPr>
          <w:sz w:val="24"/>
          <w:szCs w:val="24"/>
        </w:rPr>
        <w:t xml:space="preserve"> zipped inside a folder labeled “</w:t>
      </w:r>
      <w:r w:rsidR="00AC4A2C">
        <w:rPr>
          <w:sz w:val="24"/>
          <w:szCs w:val="24"/>
        </w:rPr>
        <w:t>7</w:t>
      </w:r>
      <w:r w:rsidR="009847DF">
        <w:rPr>
          <w:sz w:val="24"/>
          <w:szCs w:val="24"/>
        </w:rPr>
        <w:t>”.  The teste</w:t>
      </w:r>
      <w:r w:rsidR="0041056A">
        <w:rPr>
          <w:sz w:val="24"/>
          <w:szCs w:val="24"/>
        </w:rPr>
        <w:t>r ran CFF</w:t>
      </w:r>
      <w:r w:rsidR="00EC7997">
        <w:rPr>
          <w:sz w:val="24"/>
          <w:szCs w:val="24"/>
        </w:rPr>
        <w:t xml:space="preserve"> E</w:t>
      </w:r>
      <w:r w:rsidR="0041056A">
        <w:rPr>
          <w:sz w:val="24"/>
          <w:szCs w:val="24"/>
        </w:rPr>
        <w:t xml:space="preserve">xplorer on the malware sample to discover its MD5 value. This value was then inputted into the </w:t>
      </w:r>
      <w:r w:rsidR="00EC7997">
        <w:rPr>
          <w:sz w:val="24"/>
          <w:szCs w:val="24"/>
        </w:rPr>
        <w:t>website</w:t>
      </w:r>
      <w:r w:rsidR="0041056A">
        <w:rPr>
          <w:sz w:val="24"/>
          <w:szCs w:val="24"/>
        </w:rPr>
        <w:t xml:space="preserve"> </w:t>
      </w:r>
      <w:r w:rsidR="0041056A" w:rsidRPr="00EC7997">
        <w:rPr>
          <w:i/>
          <w:iCs/>
          <w:sz w:val="24"/>
          <w:szCs w:val="24"/>
        </w:rPr>
        <w:t>VirusTotal</w:t>
      </w:r>
      <w:r w:rsidR="0041056A">
        <w:rPr>
          <w:sz w:val="24"/>
          <w:szCs w:val="24"/>
        </w:rPr>
        <w:t xml:space="preserve"> to give an overview of its nature.  The results of these scans can be found in screenshots below.</w:t>
      </w:r>
      <w:r w:rsidR="00DA6C4A">
        <w:rPr>
          <w:sz w:val="24"/>
          <w:szCs w:val="24"/>
        </w:rPr>
        <w:t xml:space="preserve">  </w:t>
      </w:r>
      <w:r w:rsidR="003265EE">
        <w:rPr>
          <w:sz w:val="24"/>
          <w:szCs w:val="24"/>
        </w:rPr>
        <w:t xml:space="preserve">The </w:t>
      </w:r>
      <w:r w:rsidR="003265EE" w:rsidRPr="00D16BAF">
        <w:rPr>
          <w:i/>
          <w:iCs/>
          <w:sz w:val="24"/>
          <w:szCs w:val="24"/>
        </w:rPr>
        <w:t>VirusTotal</w:t>
      </w:r>
      <w:r w:rsidR="003265EE">
        <w:rPr>
          <w:sz w:val="24"/>
          <w:szCs w:val="24"/>
        </w:rPr>
        <w:t xml:space="preserve"> scan gave the testers the information that the sample was likely a known malicious file.  There were several hits on a known malware known as Emotet</w:t>
      </w:r>
      <w:r w:rsidR="00D16BAF">
        <w:rPr>
          <w:sz w:val="24"/>
          <w:szCs w:val="24"/>
        </w:rPr>
        <w:t xml:space="preserve">, with a file name of NOFAstb.exe. </w:t>
      </w:r>
    </w:p>
    <w:p w14:paraId="21262EEF" w14:textId="5D766551" w:rsidR="00AC4A2C" w:rsidRDefault="00AC4A2C" w:rsidP="00AC4A2C">
      <w:pPr>
        <w:spacing w:line="360" w:lineRule="auto"/>
        <w:jc w:val="center"/>
        <w:rPr>
          <w:sz w:val="24"/>
          <w:szCs w:val="24"/>
        </w:rPr>
      </w:pPr>
      <w:r w:rsidRPr="00AC4A2C">
        <w:rPr>
          <w:noProof/>
          <w:sz w:val="24"/>
          <w:szCs w:val="24"/>
        </w:rPr>
        <w:drawing>
          <wp:inline distT="0" distB="0" distL="0" distR="0" wp14:anchorId="0AEB3D09" wp14:editId="2CC63223">
            <wp:extent cx="4951562" cy="1952588"/>
            <wp:effectExtent l="0" t="0" r="0" b="0"/>
            <wp:docPr id="1662024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24573" name="Picture 1" descr="A screenshot of a computer&#10;&#10;AI-generated content may be incorrect."/>
                    <pic:cNvPicPr/>
                  </pic:nvPicPr>
                  <pic:blipFill>
                    <a:blip r:embed="rId17"/>
                    <a:stretch>
                      <a:fillRect/>
                    </a:stretch>
                  </pic:blipFill>
                  <pic:spPr>
                    <a:xfrm>
                      <a:off x="0" y="0"/>
                      <a:ext cx="4987732" cy="1966851"/>
                    </a:xfrm>
                    <a:prstGeom prst="rect">
                      <a:avLst/>
                    </a:prstGeom>
                  </pic:spPr>
                </pic:pic>
              </a:graphicData>
            </a:graphic>
          </wp:inline>
        </w:drawing>
      </w:r>
    </w:p>
    <w:p w14:paraId="532FFF79" w14:textId="3F4DCC91" w:rsidR="00AC4A2C" w:rsidRDefault="00AC4A2C" w:rsidP="00AC4A2C">
      <w:pPr>
        <w:spacing w:line="360" w:lineRule="auto"/>
        <w:jc w:val="center"/>
        <w:rPr>
          <w:sz w:val="24"/>
          <w:szCs w:val="24"/>
        </w:rPr>
      </w:pPr>
      <w:r>
        <w:rPr>
          <w:sz w:val="24"/>
          <w:szCs w:val="24"/>
        </w:rPr>
        <w:t>2.</w:t>
      </w:r>
      <w:r w:rsidR="00FD7186">
        <w:rPr>
          <w:sz w:val="24"/>
          <w:szCs w:val="24"/>
        </w:rPr>
        <w:t>2</w:t>
      </w:r>
      <w:r>
        <w:rPr>
          <w:sz w:val="24"/>
          <w:szCs w:val="24"/>
        </w:rPr>
        <w:t>.1 Malware File Location.</w:t>
      </w:r>
    </w:p>
    <w:p w14:paraId="14402A17" w14:textId="3738AB26" w:rsidR="00AC4A2C" w:rsidRDefault="00000022" w:rsidP="00AC4A2C">
      <w:pPr>
        <w:spacing w:line="360" w:lineRule="auto"/>
        <w:jc w:val="center"/>
        <w:rPr>
          <w:sz w:val="24"/>
          <w:szCs w:val="24"/>
        </w:rPr>
      </w:pPr>
      <w:r w:rsidRPr="00000022">
        <w:rPr>
          <w:noProof/>
          <w:sz w:val="24"/>
          <w:szCs w:val="24"/>
        </w:rPr>
        <w:lastRenderedPageBreak/>
        <w:drawing>
          <wp:inline distT="0" distB="0" distL="0" distR="0" wp14:anchorId="140AA960" wp14:editId="798DC729">
            <wp:extent cx="5943600" cy="3865245"/>
            <wp:effectExtent l="0" t="0" r="0" b="0"/>
            <wp:docPr id="628019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9478" name="Picture 1" descr="A screenshot of a computer&#10;&#10;AI-generated content may be incorrect."/>
                    <pic:cNvPicPr/>
                  </pic:nvPicPr>
                  <pic:blipFill>
                    <a:blip r:embed="rId18"/>
                    <a:stretch>
                      <a:fillRect/>
                    </a:stretch>
                  </pic:blipFill>
                  <pic:spPr>
                    <a:xfrm>
                      <a:off x="0" y="0"/>
                      <a:ext cx="5943600" cy="3865245"/>
                    </a:xfrm>
                    <a:prstGeom prst="rect">
                      <a:avLst/>
                    </a:prstGeom>
                  </pic:spPr>
                </pic:pic>
              </a:graphicData>
            </a:graphic>
          </wp:inline>
        </w:drawing>
      </w:r>
    </w:p>
    <w:p w14:paraId="390E6D8F" w14:textId="715C3DFC" w:rsidR="00000022" w:rsidRDefault="00000022" w:rsidP="00AC4A2C">
      <w:pPr>
        <w:spacing w:line="360" w:lineRule="auto"/>
        <w:jc w:val="center"/>
        <w:rPr>
          <w:sz w:val="24"/>
          <w:szCs w:val="24"/>
        </w:rPr>
      </w:pPr>
      <w:r>
        <w:rPr>
          <w:sz w:val="24"/>
          <w:szCs w:val="24"/>
        </w:rPr>
        <w:t>2.</w:t>
      </w:r>
      <w:r w:rsidR="00FD7186">
        <w:rPr>
          <w:sz w:val="24"/>
          <w:szCs w:val="24"/>
        </w:rPr>
        <w:t>2</w:t>
      </w:r>
      <w:r>
        <w:rPr>
          <w:sz w:val="24"/>
          <w:szCs w:val="24"/>
        </w:rPr>
        <w:t>.2 CFF</w:t>
      </w:r>
      <w:r w:rsidR="006224D5">
        <w:rPr>
          <w:sz w:val="24"/>
          <w:szCs w:val="24"/>
        </w:rPr>
        <w:t xml:space="preserve"> E</w:t>
      </w:r>
      <w:r>
        <w:rPr>
          <w:sz w:val="24"/>
          <w:szCs w:val="24"/>
        </w:rPr>
        <w:t>xplorer result when Malware Sample implemented.</w:t>
      </w:r>
    </w:p>
    <w:p w14:paraId="0E40B24F" w14:textId="4AE67334" w:rsidR="003515BC" w:rsidRDefault="003515BC" w:rsidP="00AC4A2C">
      <w:pPr>
        <w:spacing w:line="360" w:lineRule="auto"/>
        <w:jc w:val="center"/>
        <w:rPr>
          <w:sz w:val="24"/>
          <w:szCs w:val="24"/>
        </w:rPr>
      </w:pPr>
      <w:r w:rsidRPr="003515BC">
        <w:rPr>
          <w:noProof/>
          <w:sz w:val="24"/>
          <w:szCs w:val="24"/>
        </w:rPr>
        <w:drawing>
          <wp:inline distT="0" distB="0" distL="0" distR="0" wp14:anchorId="05DE6CDC" wp14:editId="54232CD0">
            <wp:extent cx="5430982" cy="3366514"/>
            <wp:effectExtent l="0" t="0" r="0" b="0"/>
            <wp:docPr id="844702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2775" name="Picture 1" descr="A screenshot of a computer&#10;&#10;AI-generated content may be incorrect."/>
                    <pic:cNvPicPr/>
                  </pic:nvPicPr>
                  <pic:blipFill>
                    <a:blip r:embed="rId19"/>
                    <a:stretch>
                      <a:fillRect/>
                    </a:stretch>
                  </pic:blipFill>
                  <pic:spPr>
                    <a:xfrm>
                      <a:off x="0" y="0"/>
                      <a:ext cx="5448357" cy="3377284"/>
                    </a:xfrm>
                    <a:prstGeom prst="rect">
                      <a:avLst/>
                    </a:prstGeom>
                  </pic:spPr>
                </pic:pic>
              </a:graphicData>
            </a:graphic>
          </wp:inline>
        </w:drawing>
      </w:r>
    </w:p>
    <w:p w14:paraId="79334BC6" w14:textId="1F190081" w:rsidR="00B100A2" w:rsidRPr="00B100A2" w:rsidRDefault="003515BC" w:rsidP="001F0883">
      <w:pPr>
        <w:spacing w:line="360" w:lineRule="auto"/>
        <w:jc w:val="center"/>
        <w:rPr>
          <w:sz w:val="24"/>
          <w:szCs w:val="24"/>
        </w:rPr>
      </w:pPr>
      <w:r>
        <w:rPr>
          <w:sz w:val="24"/>
          <w:szCs w:val="24"/>
        </w:rPr>
        <w:t>2.</w:t>
      </w:r>
      <w:r w:rsidR="00FD7186">
        <w:rPr>
          <w:sz w:val="24"/>
          <w:szCs w:val="24"/>
        </w:rPr>
        <w:t>2</w:t>
      </w:r>
      <w:r>
        <w:rPr>
          <w:sz w:val="24"/>
          <w:szCs w:val="24"/>
        </w:rPr>
        <w:t xml:space="preserve">.3 VirusTotal scan result showcasing </w:t>
      </w:r>
      <w:r w:rsidR="00897D32">
        <w:rPr>
          <w:sz w:val="24"/>
          <w:szCs w:val="24"/>
        </w:rPr>
        <w:t xml:space="preserve">the malware is </w:t>
      </w:r>
      <w:r>
        <w:rPr>
          <w:sz w:val="24"/>
          <w:szCs w:val="24"/>
        </w:rPr>
        <w:t>likely Emotet.</w:t>
      </w:r>
    </w:p>
    <w:p w14:paraId="658FF4FA" w14:textId="4E2D26C3" w:rsidR="00D7312D" w:rsidRDefault="0012524B" w:rsidP="00D7312D">
      <w:pPr>
        <w:pStyle w:val="Heading3"/>
      </w:pPr>
      <w:bookmarkStart w:id="10" w:name="_Toc191121012"/>
      <w:r>
        <w:lastRenderedPageBreak/>
        <w:t>File Header</w:t>
      </w:r>
      <w:bookmarkEnd w:id="10"/>
      <w:r>
        <w:t xml:space="preserve"> </w:t>
      </w:r>
    </w:p>
    <w:p w14:paraId="76BE5521" w14:textId="596C4CB6" w:rsidR="001F0883" w:rsidRDefault="00B035C0" w:rsidP="001F0883">
      <w:pPr>
        <w:spacing w:line="360" w:lineRule="auto"/>
        <w:rPr>
          <w:sz w:val="24"/>
          <w:szCs w:val="24"/>
        </w:rPr>
      </w:pPr>
      <w:r>
        <w:rPr>
          <w:sz w:val="24"/>
          <w:szCs w:val="24"/>
        </w:rPr>
        <w:t xml:space="preserve">With the knowledge that the malware </w:t>
      </w:r>
      <w:r w:rsidR="006B582B">
        <w:rPr>
          <w:sz w:val="24"/>
          <w:szCs w:val="24"/>
        </w:rPr>
        <w:t>was</w:t>
      </w:r>
      <w:r>
        <w:rPr>
          <w:sz w:val="24"/>
          <w:szCs w:val="24"/>
        </w:rPr>
        <w:t xml:space="preserve"> most likely a trojan named Emotet, the analysts </w:t>
      </w:r>
      <w:r w:rsidR="00EC7997">
        <w:rPr>
          <w:sz w:val="24"/>
          <w:szCs w:val="24"/>
        </w:rPr>
        <w:t>input</w:t>
      </w:r>
      <w:r w:rsidR="00B74F88">
        <w:rPr>
          <w:sz w:val="24"/>
          <w:szCs w:val="24"/>
        </w:rPr>
        <w:t xml:space="preserve"> the </w:t>
      </w:r>
      <w:r w:rsidR="001848A5">
        <w:rPr>
          <w:sz w:val="24"/>
          <w:szCs w:val="24"/>
        </w:rPr>
        <w:t xml:space="preserve">virus into PE-bear to observe the file header.  </w:t>
      </w:r>
      <w:r w:rsidR="0008029D">
        <w:rPr>
          <w:sz w:val="24"/>
          <w:szCs w:val="24"/>
        </w:rPr>
        <w:t xml:space="preserve">From this we can determine that the </w:t>
      </w:r>
      <w:r w:rsidR="003579DC">
        <w:rPr>
          <w:sz w:val="24"/>
          <w:szCs w:val="24"/>
        </w:rPr>
        <w:t xml:space="preserve">file is an executable that </w:t>
      </w:r>
      <w:r w:rsidR="00BC720C">
        <w:rPr>
          <w:sz w:val="24"/>
          <w:szCs w:val="24"/>
        </w:rPr>
        <w:t xml:space="preserve">has had several information obscured.  This was useful for later in the testing process when </w:t>
      </w:r>
      <w:r w:rsidR="00D40FBD">
        <w:rPr>
          <w:sz w:val="24"/>
          <w:szCs w:val="24"/>
        </w:rPr>
        <w:t xml:space="preserve">the analysts needed to run the </w:t>
      </w:r>
      <w:r w:rsidR="00CB30DD">
        <w:rPr>
          <w:sz w:val="24"/>
          <w:szCs w:val="24"/>
        </w:rPr>
        <w:t>malware during the Dynamic testing process.</w:t>
      </w:r>
    </w:p>
    <w:p w14:paraId="622F1991" w14:textId="5F7C588A" w:rsidR="00440D60" w:rsidRDefault="00440D60" w:rsidP="00440D60">
      <w:pPr>
        <w:spacing w:line="360" w:lineRule="auto"/>
        <w:jc w:val="center"/>
        <w:rPr>
          <w:sz w:val="24"/>
          <w:szCs w:val="24"/>
        </w:rPr>
      </w:pPr>
      <w:r w:rsidRPr="00440D60">
        <w:rPr>
          <w:noProof/>
          <w:sz w:val="24"/>
          <w:szCs w:val="24"/>
        </w:rPr>
        <w:drawing>
          <wp:inline distT="0" distB="0" distL="0" distR="0" wp14:anchorId="405D9780" wp14:editId="52E8E6F5">
            <wp:extent cx="5943600" cy="2272030"/>
            <wp:effectExtent l="0" t="0" r="0" b="0"/>
            <wp:docPr id="397031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1373" name="Picture 1" descr="A screenshot of a computer&#10;&#10;AI-generated content may be incorrect."/>
                    <pic:cNvPicPr/>
                  </pic:nvPicPr>
                  <pic:blipFill>
                    <a:blip r:embed="rId20"/>
                    <a:stretch>
                      <a:fillRect/>
                    </a:stretch>
                  </pic:blipFill>
                  <pic:spPr>
                    <a:xfrm>
                      <a:off x="0" y="0"/>
                      <a:ext cx="5943600" cy="2272030"/>
                    </a:xfrm>
                    <a:prstGeom prst="rect">
                      <a:avLst/>
                    </a:prstGeom>
                  </pic:spPr>
                </pic:pic>
              </a:graphicData>
            </a:graphic>
          </wp:inline>
        </w:drawing>
      </w:r>
    </w:p>
    <w:p w14:paraId="4E775446" w14:textId="1FDF5F49" w:rsidR="00440D60" w:rsidRPr="001F0883" w:rsidRDefault="00440D60" w:rsidP="00440D60">
      <w:pPr>
        <w:spacing w:line="360" w:lineRule="auto"/>
        <w:jc w:val="center"/>
        <w:rPr>
          <w:sz w:val="24"/>
          <w:szCs w:val="24"/>
        </w:rPr>
      </w:pPr>
      <w:r>
        <w:rPr>
          <w:sz w:val="24"/>
          <w:szCs w:val="24"/>
        </w:rPr>
        <w:t>2.</w:t>
      </w:r>
      <w:r w:rsidR="00FD7186">
        <w:rPr>
          <w:sz w:val="24"/>
          <w:szCs w:val="24"/>
        </w:rPr>
        <w:t>2</w:t>
      </w:r>
      <w:r>
        <w:rPr>
          <w:sz w:val="24"/>
          <w:szCs w:val="24"/>
        </w:rPr>
        <w:t>.</w:t>
      </w:r>
      <w:r w:rsidR="007D260B">
        <w:rPr>
          <w:sz w:val="24"/>
          <w:szCs w:val="24"/>
        </w:rPr>
        <w:t>3</w:t>
      </w:r>
      <w:r>
        <w:rPr>
          <w:sz w:val="24"/>
          <w:szCs w:val="24"/>
        </w:rPr>
        <w:t xml:space="preserve"> File Header of Malware in PE-bear.</w:t>
      </w:r>
    </w:p>
    <w:p w14:paraId="5EB606A4" w14:textId="68D9CEF3" w:rsidR="00D7312D" w:rsidRDefault="004B6F4C" w:rsidP="00D7312D">
      <w:pPr>
        <w:pStyle w:val="Heading3"/>
      </w:pPr>
      <w:bookmarkStart w:id="11" w:name="_Toc191121013"/>
      <w:r>
        <w:t>File Packing</w:t>
      </w:r>
      <w:bookmarkEnd w:id="11"/>
    </w:p>
    <w:p w14:paraId="5C174705" w14:textId="1C8E10D1" w:rsidR="00A64303" w:rsidRPr="00CB30DD" w:rsidRDefault="007274BC" w:rsidP="007E045A">
      <w:pPr>
        <w:spacing w:line="360" w:lineRule="auto"/>
        <w:rPr>
          <w:sz w:val="24"/>
          <w:szCs w:val="24"/>
        </w:rPr>
      </w:pPr>
      <w:r>
        <w:rPr>
          <w:sz w:val="24"/>
          <w:szCs w:val="24"/>
        </w:rPr>
        <w:t>CFF Explorer also contained a feature known as Ultimate Packer for eXecutables, or UPX.  This application helped determine if part of the malware file was packed</w:t>
      </w:r>
      <w:r w:rsidR="004E2714">
        <w:rPr>
          <w:sz w:val="24"/>
          <w:szCs w:val="24"/>
        </w:rPr>
        <w:t xml:space="preserve"> or not, as seen in the screenshot below.  The result of this testing determined that indeed part of the executable was packed, </w:t>
      </w:r>
      <w:r w:rsidR="00B96D28">
        <w:rPr>
          <w:sz w:val="24"/>
          <w:szCs w:val="24"/>
        </w:rPr>
        <w:t>which implied that there was more to the executable than the testers were seeing at the time.  The testers then proceeded with unpacking the executable</w:t>
      </w:r>
      <w:r w:rsidR="00D63A9E">
        <w:rPr>
          <w:sz w:val="24"/>
          <w:szCs w:val="24"/>
        </w:rPr>
        <w:t xml:space="preserve">, ensuring that the entirety of the application was visible. </w:t>
      </w:r>
    </w:p>
    <w:p w14:paraId="231E4969" w14:textId="1F3ACBC3" w:rsidR="004B6F4C" w:rsidRDefault="004B6F4C" w:rsidP="004B6F4C">
      <w:pPr>
        <w:jc w:val="center"/>
      </w:pPr>
      <w:r>
        <w:rPr>
          <w:noProof/>
        </w:rPr>
        <w:lastRenderedPageBreak/>
        <w:drawing>
          <wp:inline distT="0" distB="0" distL="0" distR="0" wp14:anchorId="2DA7BFFF" wp14:editId="502F3CD7">
            <wp:extent cx="4652017" cy="3459192"/>
            <wp:effectExtent l="0" t="0" r="0" b="0"/>
            <wp:docPr id="60651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1821" name="Picture 1" descr="A screenshot of a computer&#10;&#10;AI-generated content may be incorrect."/>
                    <pic:cNvPicPr/>
                  </pic:nvPicPr>
                  <pic:blipFill>
                    <a:blip r:embed="rId21"/>
                    <a:stretch>
                      <a:fillRect/>
                    </a:stretch>
                  </pic:blipFill>
                  <pic:spPr>
                    <a:xfrm>
                      <a:off x="0" y="0"/>
                      <a:ext cx="4655098" cy="3461483"/>
                    </a:xfrm>
                    <a:prstGeom prst="rect">
                      <a:avLst/>
                    </a:prstGeom>
                  </pic:spPr>
                </pic:pic>
              </a:graphicData>
            </a:graphic>
          </wp:inline>
        </w:drawing>
      </w:r>
    </w:p>
    <w:p w14:paraId="60F05EE6" w14:textId="30F2BB7E" w:rsidR="004B6F4C" w:rsidRDefault="004B6F4C" w:rsidP="004B6F4C">
      <w:pPr>
        <w:jc w:val="center"/>
        <w:rPr>
          <w:sz w:val="24"/>
          <w:szCs w:val="24"/>
        </w:rPr>
      </w:pPr>
      <w:r w:rsidRPr="00A64303">
        <w:rPr>
          <w:sz w:val="24"/>
          <w:szCs w:val="24"/>
        </w:rPr>
        <w:t>2.</w:t>
      </w:r>
      <w:r w:rsidR="00FD7186">
        <w:rPr>
          <w:sz w:val="24"/>
          <w:szCs w:val="24"/>
        </w:rPr>
        <w:t>2</w:t>
      </w:r>
      <w:r w:rsidRPr="00A64303">
        <w:rPr>
          <w:sz w:val="24"/>
          <w:szCs w:val="24"/>
        </w:rPr>
        <w:t>.</w:t>
      </w:r>
      <w:r w:rsidR="006C59ED">
        <w:rPr>
          <w:sz w:val="24"/>
          <w:szCs w:val="24"/>
        </w:rPr>
        <w:t>4</w:t>
      </w:r>
      <w:r w:rsidRPr="00A64303">
        <w:rPr>
          <w:sz w:val="24"/>
          <w:szCs w:val="24"/>
        </w:rPr>
        <w:t xml:space="preserve"> UPX showcasing that the file is packed.</w:t>
      </w:r>
    </w:p>
    <w:p w14:paraId="405952AF" w14:textId="086B0E39" w:rsidR="00544F23" w:rsidRDefault="00D46E63" w:rsidP="00F81FD1">
      <w:pPr>
        <w:spacing w:line="360" w:lineRule="auto"/>
        <w:rPr>
          <w:sz w:val="24"/>
          <w:szCs w:val="24"/>
        </w:rPr>
      </w:pPr>
      <w:r>
        <w:rPr>
          <w:sz w:val="24"/>
          <w:szCs w:val="24"/>
        </w:rPr>
        <w:t>For the scope of this project, there was an attempt to unpack the malware fully.  Several known unpacking tools were used</w:t>
      </w:r>
      <w:r w:rsidR="00062E60">
        <w:rPr>
          <w:sz w:val="24"/>
          <w:szCs w:val="24"/>
        </w:rPr>
        <w:t>,</w:t>
      </w:r>
      <w:r>
        <w:rPr>
          <w:sz w:val="24"/>
          <w:szCs w:val="24"/>
        </w:rPr>
        <w:t xml:space="preserve"> however none of </w:t>
      </w:r>
      <w:r w:rsidR="00F81FD1">
        <w:rPr>
          <w:sz w:val="24"/>
          <w:szCs w:val="24"/>
        </w:rPr>
        <w:t xml:space="preserve">these prebuilt third-party tools were successful due to the code being programmed in Visual Basic.  </w:t>
      </w:r>
    </w:p>
    <w:p w14:paraId="16A33341" w14:textId="77777777" w:rsidR="00544F23" w:rsidRDefault="00544F23" w:rsidP="00544F23">
      <w:pPr>
        <w:spacing w:line="360" w:lineRule="auto"/>
        <w:jc w:val="center"/>
        <w:rPr>
          <w:sz w:val="24"/>
          <w:szCs w:val="24"/>
        </w:rPr>
      </w:pPr>
      <w:r w:rsidRPr="00544F23">
        <w:rPr>
          <w:noProof/>
          <w:sz w:val="24"/>
          <w:szCs w:val="24"/>
        </w:rPr>
        <w:drawing>
          <wp:inline distT="0" distB="0" distL="0" distR="0" wp14:anchorId="13056BD9" wp14:editId="695B60F9">
            <wp:extent cx="5115639" cy="2419688"/>
            <wp:effectExtent l="0" t="0" r="0" b="0"/>
            <wp:docPr id="295578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8765" name="Picture 1" descr="A screenshot of a computer&#10;&#10;AI-generated content may be incorrect."/>
                    <pic:cNvPicPr/>
                  </pic:nvPicPr>
                  <pic:blipFill>
                    <a:blip r:embed="rId22"/>
                    <a:stretch>
                      <a:fillRect/>
                    </a:stretch>
                  </pic:blipFill>
                  <pic:spPr>
                    <a:xfrm>
                      <a:off x="0" y="0"/>
                      <a:ext cx="5115639" cy="2419688"/>
                    </a:xfrm>
                    <a:prstGeom prst="rect">
                      <a:avLst/>
                    </a:prstGeom>
                  </pic:spPr>
                </pic:pic>
              </a:graphicData>
            </a:graphic>
          </wp:inline>
        </w:drawing>
      </w:r>
    </w:p>
    <w:p w14:paraId="15F2B11A" w14:textId="188AF7C7" w:rsidR="00544F23" w:rsidRDefault="00544F23" w:rsidP="00544F23">
      <w:pPr>
        <w:spacing w:line="360" w:lineRule="auto"/>
        <w:jc w:val="center"/>
        <w:rPr>
          <w:sz w:val="24"/>
          <w:szCs w:val="24"/>
        </w:rPr>
      </w:pPr>
      <w:r>
        <w:rPr>
          <w:sz w:val="24"/>
          <w:szCs w:val="24"/>
        </w:rPr>
        <w:t>2.2.5 Exe</w:t>
      </w:r>
      <w:r w:rsidR="00D6203C">
        <w:rPr>
          <w:sz w:val="24"/>
          <w:szCs w:val="24"/>
        </w:rPr>
        <w:t>info</w:t>
      </w:r>
      <w:r w:rsidR="00430D43">
        <w:rPr>
          <w:sz w:val="24"/>
          <w:szCs w:val="24"/>
        </w:rPr>
        <w:t xml:space="preserve"> showing Visual Basic.</w:t>
      </w:r>
    </w:p>
    <w:p w14:paraId="11866D97" w14:textId="3140B6CA" w:rsidR="00BB0744" w:rsidRDefault="00F81FD1" w:rsidP="00544F23">
      <w:pPr>
        <w:spacing w:line="360" w:lineRule="auto"/>
        <w:rPr>
          <w:sz w:val="24"/>
          <w:szCs w:val="24"/>
        </w:rPr>
      </w:pPr>
      <w:r>
        <w:rPr>
          <w:sz w:val="24"/>
          <w:szCs w:val="24"/>
        </w:rPr>
        <w:lastRenderedPageBreak/>
        <w:t>Visual Basic requires manual unpacking, and with this the testers were unsuccessfully attempting to manually unpack the malware in IDApro.  The rest of the test will deal with the software packed and will attempt to find as much information as possible regardless.</w:t>
      </w:r>
    </w:p>
    <w:p w14:paraId="70C8CC1D" w14:textId="43AA8C0F" w:rsidR="00430D43" w:rsidRDefault="009F4F0B" w:rsidP="009F4F0B">
      <w:pPr>
        <w:spacing w:line="360" w:lineRule="auto"/>
        <w:jc w:val="center"/>
        <w:rPr>
          <w:sz w:val="24"/>
          <w:szCs w:val="24"/>
        </w:rPr>
      </w:pPr>
      <w:r>
        <w:rPr>
          <w:noProof/>
        </w:rPr>
        <w:drawing>
          <wp:inline distT="0" distB="0" distL="0" distR="0" wp14:anchorId="00CBFCEF" wp14:editId="6EDCC715">
            <wp:extent cx="3838575" cy="4371975"/>
            <wp:effectExtent l="0" t="0" r="9525" b="9525"/>
            <wp:docPr id="11339780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78026" name="Picture 1" descr="A screenshot of a computer code&#10;&#10;AI-generated content may be incorrect."/>
                    <pic:cNvPicPr/>
                  </pic:nvPicPr>
                  <pic:blipFill>
                    <a:blip r:embed="rId23"/>
                    <a:stretch>
                      <a:fillRect/>
                    </a:stretch>
                  </pic:blipFill>
                  <pic:spPr>
                    <a:xfrm>
                      <a:off x="0" y="0"/>
                      <a:ext cx="3838575" cy="4371975"/>
                    </a:xfrm>
                    <a:prstGeom prst="rect">
                      <a:avLst/>
                    </a:prstGeom>
                  </pic:spPr>
                </pic:pic>
              </a:graphicData>
            </a:graphic>
          </wp:inline>
        </w:drawing>
      </w:r>
    </w:p>
    <w:p w14:paraId="5408A3F5" w14:textId="274564A8" w:rsidR="009F4F0B" w:rsidRPr="004B6F4C" w:rsidRDefault="009F4F0B" w:rsidP="009F4F0B">
      <w:pPr>
        <w:spacing w:line="360" w:lineRule="auto"/>
        <w:jc w:val="center"/>
        <w:rPr>
          <w:sz w:val="24"/>
          <w:szCs w:val="24"/>
        </w:rPr>
      </w:pPr>
      <w:r>
        <w:rPr>
          <w:sz w:val="24"/>
          <w:szCs w:val="24"/>
        </w:rPr>
        <w:t>2.2.6 IDAPro suspected assembly packing process.</w:t>
      </w:r>
    </w:p>
    <w:p w14:paraId="52272FDE" w14:textId="427A7945" w:rsidR="0019021D" w:rsidRDefault="00C55256" w:rsidP="0019021D">
      <w:pPr>
        <w:pStyle w:val="Heading3"/>
      </w:pPr>
      <w:bookmarkStart w:id="12" w:name="_Toc191121014"/>
      <w:r>
        <w:t>Import Analysis</w:t>
      </w:r>
      <w:bookmarkEnd w:id="12"/>
    </w:p>
    <w:p w14:paraId="0EFDF5A8" w14:textId="03B306F8" w:rsidR="003C2156" w:rsidRPr="00D63A9E" w:rsidRDefault="002C61F9" w:rsidP="007E045A">
      <w:pPr>
        <w:spacing w:line="360" w:lineRule="auto"/>
        <w:rPr>
          <w:sz w:val="24"/>
          <w:szCs w:val="24"/>
        </w:rPr>
      </w:pPr>
      <w:r>
        <w:rPr>
          <w:sz w:val="24"/>
          <w:szCs w:val="24"/>
        </w:rPr>
        <w:t>CFF Explorer contained several useful features during the static testing process.  To properly analyze the imports the malware utilize</w:t>
      </w:r>
      <w:r w:rsidR="00875C28">
        <w:rPr>
          <w:sz w:val="24"/>
          <w:szCs w:val="24"/>
        </w:rPr>
        <w:t xml:space="preserve">d, </w:t>
      </w:r>
      <w:r w:rsidR="00052B3A">
        <w:rPr>
          <w:sz w:val="24"/>
          <w:szCs w:val="24"/>
        </w:rPr>
        <w:t xml:space="preserve">CFF Explorer had a tab that displayed </w:t>
      </w:r>
      <w:r w:rsidR="00913A09">
        <w:rPr>
          <w:sz w:val="24"/>
          <w:szCs w:val="24"/>
        </w:rPr>
        <w:t xml:space="preserve">all known imports.  As seen in the screenshot below, </w:t>
      </w:r>
      <w:r w:rsidR="007D1811">
        <w:rPr>
          <w:sz w:val="24"/>
          <w:szCs w:val="24"/>
        </w:rPr>
        <w:t xml:space="preserve">the only dll import utilized by the malware was msvbvm60.dll.  This dll import was discovered to be related to Visual Basic, implying the program only required Visual Basic to function on a machine.  </w:t>
      </w:r>
    </w:p>
    <w:p w14:paraId="45A204D4" w14:textId="08659FEA" w:rsidR="00C55256" w:rsidRDefault="003C2156" w:rsidP="003C2156">
      <w:pPr>
        <w:jc w:val="center"/>
      </w:pPr>
      <w:r w:rsidRPr="003C2156">
        <w:rPr>
          <w:noProof/>
        </w:rPr>
        <w:lastRenderedPageBreak/>
        <w:drawing>
          <wp:inline distT="0" distB="0" distL="0" distR="0" wp14:anchorId="3DB49126" wp14:editId="73D06553">
            <wp:extent cx="5943600" cy="5481320"/>
            <wp:effectExtent l="0" t="0" r="0" b="0"/>
            <wp:docPr id="2035862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62811" name="Picture 1" descr="A screenshot of a computer&#10;&#10;AI-generated content may be incorrect."/>
                    <pic:cNvPicPr/>
                  </pic:nvPicPr>
                  <pic:blipFill>
                    <a:blip r:embed="rId24"/>
                    <a:stretch>
                      <a:fillRect/>
                    </a:stretch>
                  </pic:blipFill>
                  <pic:spPr>
                    <a:xfrm>
                      <a:off x="0" y="0"/>
                      <a:ext cx="5943600" cy="5481320"/>
                    </a:xfrm>
                    <a:prstGeom prst="rect">
                      <a:avLst/>
                    </a:prstGeom>
                  </pic:spPr>
                </pic:pic>
              </a:graphicData>
            </a:graphic>
          </wp:inline>
        </w:drawing>
      </w:r>
    </w:p>
    <w:p w14:paraId="25410091" w14:textId="49E54A79" w:rsidR="008E5E22" w:rsidRPr="006224D5" w:rsidRDefault="003C2156" w:rsidP="003C2156">
      <w:pPr>
        <w:jc w:val="center"/>
        <w:rPr>
          <w:sz w:val="24"/>
          <w:szCs w:val="24"/>
        </w:rPr>
      </w:pPr>
      <w:r w:rsidRPr="006224D5">
        <w:rPr>
          <w:sz w:val="24"/>
          <w:szCs w:val="24"/>
        </w:rPr>
        <w:t>2.</w:t>
      </w:r>
      <w:r w:rsidR="00FD7186">
        <w:rPr>
          <w:sz w:val="24"/>
          <w:szCs w:val="24"/>
        </w:rPr>
        <w:t>2</w:t>
      </w:r>
      <w:r w:rsidRPr="006224D5">
        <w:rPr>
          <w:sz w:val="24"/>
          <w:szCs w:val="24"/>
        </w:rPr>
        <w:t>.</w:t>
      </w:r>
      <w:r w:rsidR="0092729F">
        <w:rPr>
          <w:sz w:val="24"/>
          <w:szCs w:val="24"/>
        </w:rPr>
        <w:t>7</w:t>
      </w:r>
      <w:r w:rsidRPr="006224D5">
        <w:rPr>
          <w:sz w:val="24"/>
          <w:szCs w:val="24"/>
        </w:rPr>
        <w:t xml:space="preserve"> </w:t>
      </w:r>
      <w:r w:rsidR="001233F1" w:rsidRPr="006224D5">
        <w:rPr>
          <w:sz w:val="24"/>
          <w:szCs w:val="24"/>
        </w:rPr>
        <w:t>CFF Explorer</w:t>
      </w:r>
      <w:r w:rsidRPr="006224D5">
        <w:rPr>
          <w:sz w:val="24"/>
          <w:szCs w:val="24"/>
        </w:rPr>
        <w:t xml:space="preserve"> Import Tab of Emotet.</w:t>
      </w:r>
    </w:p>
    <w:p w14:paraId="438C09F4" w14:textId="5802E08D" w:rsidR="00E22D2D" w:rsidRDefault="00961496" w:rsidP="00E22D2D">
      <w:pPr>
        <w:pStyle w:val="Heading3"/>
      </w:pPr>
      <w:bookmarkStart w:id="13" w:name="_Toc191121015"/>
      <w:r>
        <w:t>Strings</w:t>
      </w:r>
      <w:bookmarkEnd w:id="13"/>
    </w:p>
    <w:p w14:paraId="2E625E24" w14:textId="6490CBCA" w:rsidR="006E6A05" w:rsidRPr="00F950D8" w:rsidRDefault="00BF2E66" w:rsidP="007E045A">
      <w:pPr>
        <w:spacing w:line="360" w:lineRule="auto"/>
        <w:rPr>
          <w:sz w:val="24"/>
          <w:szCs w:val="24"/>
        </w:rPr>
      </w:pPr>
      <w:r>
        <w:rPr>
          <w:sz w:val="24"/>
          <w:szCs w:val="24"/>
        </w:rPr>
        <w:t xml:space="preserve">Still utilizing CFF Explorer, </w:t>
      </w:r>
      <w:r w:rsidR="009F392A">
        <w:rPr>
          <w:sz w:val="24"/>
          <w:szCs w:val="24"/>
        </w:rPr>
        <w:t xml:space="preserve">the Strings tab imports a known malware analyzing process known as Strings to </w:t>
      </w:r>
      <w:r w:rsidR="00F950D8">
        <w:rPr>
          <w:sz w:val="24"/>
          <w:szCs w:val="24"/>
        </w:rPr>
        <w:t>observe each line of string text in the malware.  The information from this examination can be found in Appendix A.  As can be seen in Figure 2.</w:t>
      </w:r>
      <w:r w:rsidR="00FD7186">
        <w:rPr>
          <w:sz w:val="24"/>
          <w:szCs w:val="24"/>
        </w:rPr>
        <w:t>2</w:t>
      </w:r>
      <w:r w:rsidR="00F950D8">
        <w:rPr>
          <w:sz w:val="24"/>
          <w:szCs w:val="24"/>
        </w:rPr>
        <w:t xml:space="preserve">.7, </w:t>
      </w:r>
      <w:r w:rsidR="00321054">
        <w:rPr>
          <w:sz w:val="24"/>
          <w:szCs w:val="24"/>
        </w:rPr>
        <w:t>the MD5 found in the Strings application matches the MD5 determined earlier in testing. On top of this, the</w:t>
      </w:r>
      <w:r w:rsidR="00CB3ECA">
        <w:rPr>
          <w:sz w:val="24"/>
          <w:szCs w:val="24"/>
        </w:rPr>
        <w:t xml:space="preserve">re are several useful strings that can be used to determine the nature of the malware, most notably at the end of the file. </w:t>
      </w:r>
    </w:p>
    <w:p w14:paraId="5CE933DC" w14:textId="74CCF8D1" w:rsidR="00961496" w:rsidRDefault="00961496" w:rsidP="00961496">
      <w:pPr>
        <w:jc w:val="center"/>
      </w:pPr>
      <w:r w:rsidRPr="00961496">
        <w:rPr>
          <w:noProof/>
        </w:rPr>
        <w:lastRenderedPageBreak/>
        <w:drawing>
          <wp:inline distT="0" distB="0" distL="0" distR="0" wp14:anchorId="76725B4A" wp14:editId="4B9B5C7D">
            <wp:extent cx="5943600" cy="5804535"/>
            <wp:effectExtent l="0" t="0" r="0" b="0"/>
            <wp:docPr id="4274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666" name="Picture 1" descr="A screenshot of a computer&#10;&#10;AI-generated content may be incorrect."/>
                    <pic:cNvPicPr/>
                  </pic:nvPicPr>
                  <pic:blipFill>
                    <a:blip r:embed="rId25"/>
                    <a:stretch>
                      <a:fillRect/>
                    </a:stretch>
                  </pic:blipFill>
                  <pic:spPr>
                    <a:xfrm>
                      <a:off x="0" y="0"/>
                      <a:ext cx="5943600" cy="5804535"/>
                    </a:xfrm>
                    <a:prstGeom prst="rect">
                      <a:avLst/>
                    </a:prstGeom>
                  </pic:spPr>
                </pic:pic>
              </a:graphicData>
            </a:graphic>
          </wp:inline>
        </w:drawing>
      </w:r>
    </w:p>
    <w:p w14:paraId="5D34BF4A" w14:textId="140FF3D2" w:rsidR="00961496" w:rsidRDefault="00961496" w:rsidP="00961496">
      <w:pPr>
        <w:jc w:val="center"/>
        <w:rPr>
          <w:sz w:val="24"/>
          <w:szCs w:val="24"/>
        </w:rPr>
      </w:pPr>
      <w:r w:rsidRPr="006224D5">
        <w:rPr>
          <w:sz w:val="24"/>
          <w:szCs w:val="24"/>
        </w:rPr>
        <w:t>2.</w:t>
      </w:r>
      <w:r w:rsidR="00FD7186">
        <w:rPr>
          <w:sz w:val="24"/>
          <w:szCs w:val="24"/>
        </w:rPr>
        <w:t>2</w:t>
      </w:r>
      <w:r w:rsidRPr="006224D5">
        <w:rPr>
          <w:sz w:val="24"/>
          <w:szCs w:val="24"/>
        </w:rPr>
        <w:t>.</w:t>
      </w:r>
      <w:r w:rsidR="0092729F">
        <w:rPr>
          <w:sz w:val="24"/>
          <w:szCs w:val="24"/>
        </w:rPr>
        <w:t>8</w:t>
      </w:r>
      <w:r w:rsidRPr="006224D5">
        <w:rPr>
          <w:sz w:val="24"/>
          <w:szCs w:val="24"/>
        </w:rPr>
        <w:t xml:space="preserve"> Strings</w:t>
      </w:r>
      <w:r w:rsidR="00214C4E" w:rsidRPr="006224D5">
        <w:rPr>
          <w:sz w:val="24"/>
          <w:szCs w:val="24"/>
        </w:rPr>
        <w:t xml:space="preserve"> part 1.</w:t>
      </w:r>
    </w:p>
    <w:p w14:paraId="7A9AF1F9" w14:textId="07EBA11E" w:rsidR="00214C4E" w:rsidRPr="00067502" w:rsidRDefault="00CB3ECA" w:rsidP="007E045A">
      <w:pPr>
        <w:spacing w:line="360" w:lineRule="auto"/>
        <w:rPr>
          <w:sz w:val="24"/>
          <w:szCs w:val="24"/>
        </w:rPr>
      </w:pPr>
      <w:r>
        <w:rPr>
          <w:sz w:val="24"/>
          <w:szCs w:val="24"/>
        </w:rPr>
        <w:t>From Figure 2.</w:t>
      </w:r>
      <w:r w:rsidR="00FD7186">
        <w:rPr>
          <w:sz w:val="24"/>
          <w:szCs w:val="24"/>
        </w:rPr>
        <w:t>2</w:t>
      </w:r>
      <w:r>
        <w:rPr>
          <w:sz w:val="24"/>
          <w:szCs w:val="24"/>
        </w:rPr>
        <w:t xml:space="preserve">.8 the analysts determined that the </w:t>
      </w:r>
      <w:r w:rsidR="000473B0">
        <w:rPr>
          <w:sz w:val="24"/>
          <w:szCs w:val="24"/>
        </w:rPr>
        <w:t xml:space="preserve">file </w:t>
      </w:r>
      <w:r w:rsidR="00A556B4">
        <w:rPr>
          <w:sz w:val="24"/>
          <w:szCs w:val="24"/>
        </w:rPr>
        <w:t>version of several applications as well as a previously unknown exe “NOFAstb.exe”.  The applications such as Goodreads</w:t>
      </w:r>
      <w:r w:rsidR="008E3D97">
        <w:rPr>
          <w:sz w:val="24"/>
          <w:szCs w:val="24"/>
        </w:rPr>
        <w:t xml:space="preserve"> as well as the notifications related to text-decoration</w:t>
      </w:r>
      <w:r w:rsidR="00A556B4">
        <w:rPr>
          <w:sz w:val="24"/>
          <w:szCs w:val="24"/>
        </w:rPr>
        <w:t xml:space="preserve"> </w:t>
      </w:r>
      <w:r w:rsidR="00560805">
        <w:rPr>
          <w:sz w:val="24"/>
          <w:szCs w:val="24"/>
        </w:rPr>
        <w:t xml:space="preserve">imply that the malware aimed to </w:t>
      </w:r>
      <w:r w:rsidR="00067502">
        <w:rPr>
          <w:sz w:val="24"/>
          <w:szCs w:val="24"/>
        </w:rPr>
        <w:t xml:space="preserve">write something.  </w:t>
      </w:r>
      <w:r w:rsidR="00885EAA">
        <w:rPr>
          <w:sz w:val="24"/>
          <w:szCs w:val="24"/>
        </w:rPr>
        <w:t>When the testers researched the NOFAstb.exe they found that this was a known exe related to the malware “emotet”, as seen in Figure 2.</w:t>
      </w:r>
      <w:r w:rsidR="00FD7186">
        <w:rPr>
          <w:sz w:val="24"/>
          <w:szCs w:val="24"/>
        </w:rPr>
        <w:t>2</w:t>
      </w:r>
      <w:r w:rsidR="00885EAA">
        <w:rPr>
          <w:sz w:val="24"/>
          <w:szCs w:val="24"/>
        </w:rPr>
        <w:t>.9.</w:t>
      </w:r>
    </w:p>
    <w:p w14:paraId="5CA74D7F" w14:textId="2C3B2DB1" w:rsidR="00214C4E" w:rsidRDefault="00214C4E" w:rsidP="00961496">
      <w:pPr>
        <w:jc w:val="center"/>
      </w:pPr>
      <w:r w:rsidRPr="00214C4E">
        <w:rPr>
          <w:noProof/>
        </w:rPr>
        <w:lastRenderedPageBreak/>
        <w:drawing>
          <wp:inline distT="0" distB="0" distL="0" distR="0" wp14:anchorId="75549CE4" wp14:editId="247A6D6B">
            <wp:extent cx="5943600" cy="4314190"/>
            <wp:effectExtent l="0" t="0" r="0" b="0"/>
            <wp:docPr id="140893454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4542" name="Picture 1" descr="A screenshot of a computer code&#10;&#10;AI-generated content may be incorrect."/>
                    <pic:cNvPicPr/>
                  </pic:nvPicPr>
                  <pic:blipFill>
                    <a:blip r:embed="rId26"/>
                    <a:stretch>
                      <a:fillRect/>
                    </a:stretch>
                  </pic:blipFill>
                  <pic:spPr>
                    <a:xfrm>
                      <a:off x="0" y="0"/>
                      <a:ext cx="5943600" cy="4314190"/>
                    </a:xfrm>
                    <a:prstGeom prst="rect">
                      <a:avLst/>
                    </a:prstGeom>
                  </pic:spPr>
                </pic:pic>
              </a:graphicData>
            </a:graphic>
          </wp:inline>
        </w:drawing>
      </w:r>
    </w:p>
    <w:p w14:paraId="103FEFD2" w14:textId="0B81F7E6" w:rsidR="007F476C" w:rsidRPr="005565B3" w:rsidRDefault="00214C4E" w:rsidP="005565B3">
      <w:pPr>
        <w:jc w:val="center"/>
        <w:rPr>
          <w:sz w:val="24"/>
          <w:szCs w:val="24"/>
        </w:rPr>
      </w:pPr>
      <w:r w:rsidRPr="006224D5">
        <w:rPr>
          <w:sz w:val="24"/>
          <w:szCs w:val="24"/>
        </w:rPr>
        <w:t>2.</w:t>
      </w:r>
      <w:r w:rsidR="00FD7186">
        <w:rPr>
          <w:sz w:val="24"/>
          <w:szCs w:val="24"/>
        </w:rPr>
        <w:t>2</w:t>
      </w:r>
      <w:r w:rsidRPr="006224D5">
        <w:rPr>
          <w:sz w:val="24"/>
          <w:szCs w:val="24"/>
        </w:rPr>
        <w:t>.</w:t>
      </w:r>
      <w:r w:rsidR="0092729F">
        <w:rPr>
          <w:sz w:val="24"/>
          <w:szCs w:val="24"/>
        </w:rPr>
        <w:t>9</w:t>
      </w:r>
      <w:r w:rsidRPr="006224D5">
        <w:rPr>
          <w:sz w:val="24"/>
          <w:szCs w:val="24"/>
        </w:rPr>
        <w:t xml:space="preserve"> Strings part 2.</w:t>
      </w:r>
    </w:p>
    <w:p w14:paraId="5E3ABD82" w14:textId="20213642" w:rsidR="008C0CBF" w:rsidRDefault="008C0CBF" w:rsidP="008C0CBF">
      <w:pPr>
        <w:jc w:val="center"/>
      </w:pPr>
      <w:r w:rsidRPr="008C0CBF">
        <w:rPr>
          <w:noProof/>
        </w:rPr>
        <w:drawing>
          <wp:inline distT="0" distB="0" distL="0" distR="0" wp14:anchorId="352B4D21" wp14:editId="73869227">
            <wp:extent cx="5055252" cy="3096883"/>
            <wp:effectExtent l="0" t="0" r="0" b="0"/>
            <wp:docPr id="461075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5411" name="Picture 1" descr="A screenshot of a computer&#10;&#10;AI-generated content may be incorrect."/>
                    <pic:cNvPicPr/>
                  </pic:nvPicPr>
                  <pic:blipFill>
                    <a:blip r:embed="rId27"/>
                    <a:stretch>
                      <a:fillRect/>
                    </a:stretch>
                  </pic:blipFill>
                  <pic:spPr>
                    <a:xfrm>
                      <a:off x="0" y="0"/>
                      <a:ext cx="5125451" cy="3139888"/>
                    </a:xfrm>
                    <a:prstGeom prst="rect">
                      <a:avLst/>
                    </a:prstGeom>
                  </pic:spPr>
                </pic:pic>
              </a:graphicData>
            </a:graphic>
          </wp:inline>
        </w:drawing>
      </w:r>
    </w:p>
    <w:p w14:paraId="5CA79C2B" w14:textId="7DA49F10" w:rsidR="00440172" w:rsidRDefault="008C0CBF" w:rsidP="00D63A9E">
      <w:pPr>
        <w:jc w:val="center"/>
        <w:rPr>
          <w:sz w:val="24"/>
          <w:szCs w:val="24"/>
        </w:rPr>
      </w:pPr>
      <w:r w:rsidRPr="006224D5">
        <w:rPr>
          <w:sz w:val="24"/>
          <w:szCs w:val="24"/>
        </w:rPr>
        <w:t>2.</w:t>
      </w:r>
      <w:r w:rsidR="00FD7186">
        <w:rPr>
          <w:sz w:val="24"/>
          <w:szCs w:val="24"/>
        </w:rPr>
        <w:t>2</w:t>
      </w:r>
      <w:r w:rsidRPr="006224D5">
        <w:rPr>
          <w:sz w:val="24"/>
          <w:szCs w:val="24"/>
        </w:rPr>
        <w:t>.</w:t>
      </w:r>
      <w:r w:rsidR="0092729F">
        <w:rPr>
          <w:sz w:val="24"/>
          <w:szCs w:val="24"/>
        </w:rPr>
        <w:t>10</w:t>
      </w:r>
      <w:r w:rsidRPr="006224D5">
        <w:rPr>
          <w:sz w:val="24"/>
          <w:szCs w:val="24"/>
        </w:rPr>
        <w:t xml:space="preserve"> </w:t>
      </w:r>
      <w:r w:rsidR="00BF51CC" w:rsidRPr="006224D5">
        <w:rPr>
          <w:sz w:val="24"/>
          <w:szCs w:val="24"/>
        </w:rPr>
        <w:t>NOFAstb.exe google search.</w:t>
      </w:r>
    </w:p>
    <w:p w14:paraId="201FC882" w14:textId="5CE16068" w:rsidR="003B2573" w:rsidRDefault="00125DCD" w:rsidP="003B2573">
      <w:pPr>
        <w:pStyle w:val="Heading2"/>
      </w:pPr>
      <w:bookmarkStart w:id="14" w:name="_Toc191121016"/>
      <w:r>
        <w:lastRenderedPageBreak/>
        <w:t>Disassembly</w:t>
      </w:r>
      <w:bookmarkEnd w:id="14"/>
    </w:p>
    <w:p w14:paraId="3B75B4DB" w14:textId="2DC82BB7" w:rsidR="00B80432" w:rsidRPr="00B80432" w:rsidRDefault="00B80432" w:rsidP="00B80432">
      <w:pPr>
        <w:pStyle w:val="Heading3"/>
      </w:pPr>
      <w:r>
        <w:t>Ghidra</w:t>
      </w:r>
    </w:p>
    <w:p w14:paraId="4CA37048" w14:textId="1AE5B822" w:rsidR="00440172" w:rsidRPr="006C707C" w:rsidRDefault="00537B31" w:rsidP="006C707C">
      <w:pPr>
        <w:spacing w:line="360" w:lineRule="auto"/>
        <w:rPr>
          <w:sz w:val="24"/>
          <w:szCs w:val="24"/>
        </w:rPr>
      </w:pPr>
      <w:r>
        <w:rPr>
          <w:sz w:val="24"/>
          <w:szCs w:val="24"/>
        </w:rPr>
        <w:t>After observing the raw data of the malware,</w:t>
      </w:r>
      <w:r w:rsidR="003B20A9">
        <w:rPr>
          <w:sz w:val="24"/>
          <w:szCs w:val="24"/>
        </w:rPr>
        <w:t xml:space="preserve"> the analysts </w:t>
      </w:r>
      <w:r w:rsidR="003B5DD8">
        <w:rPr>
          <w:sz w:val="24"/>
          <w:szCs w:val="24"/>
        </w:rPr>
        <w:t xml:space="preserve">moved forward </w:t>
      </w:r>
      <w:r w:rsidR="007B65AE">
        <w:rPr>
          <w:sz w:val="24"/>
          <w:szCs w:val="24"/>
        </w:rPr>
        <w:t xml:space="preserve">to disassembling the program </w:t>
      </w:r>
      <w:r w:rsidR="00AA4643">
        <w:rPr>
          <w:sz w:val="24"/>
          <w:szCs w:val="24"/>
        </w:rPr>
        <w:t>to</w:t>
      </w:r>
      <w:r w:rsidR="009F259C">
        <w:rPr>
          <w:sz w:val="24"/>
          <w:szCs w:val="24"/>
        </w:rPr>
        <w:t xml:space="preserve"> </w:t>
      </w:r>
      <w:r w:rsidR="00C10EBD">
        <w:rPr>
          <w:sz w:val="24"/>
          <w:szCs w:val="24"/>
        </w:rPr>
        <w:t>observe</w:t>
      </w:r>
      <w:r w:rsidR="00DE6F1B">
        <w:rPr>
          <w:sz w:val="24"/>
          <w:szCs w:val="24"/>
        </w:rPr>
        <w:t xml:space="preserve"> </w:t>
      </w:r>
      <w:r w:rsidR="00BE4FBB">
        <w:rPr>
          <w:sz w:val="24"/>
          <w:szCs w:val="24"/>
        </w:rPr>
        <w:t xml:space="preserve">the raw lines of code within.  </w:t>
      </w:r>
      <w:r w:rsidR="00062E60">
        <w:rPr>
          <w:sz w:val="24"/>
          <w:szCs w:val="24"/>
        </w:rPr>
        <w:t>To</w:t>
      </w:r>
      <w:r w:rsidR="00BE4FBB">
        <w:rPr>
          <w:sz w:val="24"/>
          <w:szCs w:val="24"/>
        </w:rPr>
        <w:t xml:space="preserve"> properly </w:t>
      </w:r>
      <w:r w:rsidR="00AA4643">
        <w:rPr>
          <w:sz w:val="24"/>
          <w:szCs w:val="24"/>
        </w:rPr>
        <w:t>observe the code</w:t>
      </w:r>
      <w:r w:rsidR="00BE4FBB">
        <w:rPr>
          <w:sz w:val="24"/>
          <w:szCs w:val="24"/>
        </w:rPr>
        <w:t>, a tool known as Ghidra was used for the majority of the disassembling tasks.  After importing the malware into a project</w:t>
      </w:r>
      <w:r w:rsidR="00F913D2">
        <w:rPr>
          <w:sz w:val="24"/>
          <w:szCs w:val="24"/>
        </w:rPr>
        <w:t xml:space="preserve">, </w:t>
      </w:r>
      <w:r w:rsidR="008563B7">
        <w:rPr>
          <w:sz w:val="24"/>
          <w:szCs w:val="24"/>
        </w:rPr>
        <w:t xml:space="preserve">the analysts navigated to the import results summary located on the sidebar of the </w:t>
      </w:r>
      <w:r w:rsidR="003B7D32">
        <w:rPr>
          <w:sz w:val="24"/>
          <w:szCs w:val="24"/>
        </w:rPr>
        <w:t xml:space="preserve">code analyzing </w:t>
      </w:r>
      <w:r w:rsidR="00FB70CC">
        <w:rPr>
          <w:sz w:val="24"/>
          <w:szCs w:val="24"/>
        </w:rPr>
        <w:t xml:space="preserve">section of Ghidra.  </w:t>
      </w:r>
      <w:r w:rsidR="001430FE">
        <w:rPr>
          <w:sz w:val="24"/>
          <w:szCs w:val="24"/>
        </w:rPr>
        <w:t xml:space="preserve">The results of the import tab can </w:t>
      </w:r>
      <w:r w:rsidR="007D260B">
        <w:rPr>
          <w:sz w:val="24"/>
          <w:szCs w:val="24"/>
        </w:rPr>
        <w:t xml:space="preserve">be found in Figure 2.3.1, </w:t>
      </w:r>
      <w:r w:rsidR="002319DC">
        <w:rPr>
          <w:sz w:val="24"/>
          <w:szCs w:val="24"/>
        </w:rPr>
        <w:t xml:space="preserve">with information that confirmed several pieces of information previously known.  </w:t>
      </w:r>
    </w:p>
    <w:p w14:paraId="3247F20D" w14:textId="565CAA40" w:rsidR="002319DC" w:rsidRPr="006C707C" w:rsidRDefault="002319DC" w:rsidP="006C707C">
      <w:pPr>
        <w:spacing w:line="360" w:lineRule="auto"/>
        <w:rPr>
          <w:sz w:val="24"/>
          <w:szCs w:val="24"/>
        </w:rPr>
      </w:pPr>
      <w:r>
        <w:rPr>
          <w:sz w:val="24"/>
          <w:szCs w:val="24"/>
        </w:rPr>
        <w:t xml:space="preserve">The previous name of the file was NOFAstb.exe, as observed earlier in figure 2.2.9, this name has association with a known malware “emotet”. Furthermore, the </w:t>
      </w:r>
      <w:r w:rsidR="004E15B9">
        <w:rPr>
          <w:sz w:val="24"/>
          <w:szCs w:val="24"/>
        </w:rPr>
        <w:t xml:space="preserve">product name “Goodreads” appeared once more in this tab with the same version as found in the Strings portion of the study.  </w:t>
      </w:r>
      <w:r w:rsidR="006D683F">
        <w:rPr>
          <w:sz w:val="24"/>
          <w:szCs w:val="24"/>
        </w:rPr>
        <w:t xml:space="preserve">The MD5 </w:t>
      </w:r>
      <w:r w:rsidR="00165DD5">
        <w:rPr>
          <w:sz w:val="24"/>
          <w:szCs w:val="24"/>
        </w:rPr>
        <w:t xml:space="preserve">discovered in the import tab matches the MD5 found in several placements in the study, </w:t>
      </w:r>
      <w:r w:rsidR="00202A38">
        <w:rPr>
          <w:sz w:val="24"/>
          <w:szCs w:val="24"/>
        </w:rPr>
        <w:t>further confirming the known information about this malware sample.  Ghidra attempted to import the m</w:t>
      </w:r>
      <w:r w:rsidR="000E2874">
        <w:rPr>
          <w:sz w:val="24"/>
          <w:szCs w:val="24"/>
        </w:rPr>
        <w:t xml:space="preserve">svbvm60.dll that previously was found to be the only dll import used by the malware, however </w:t>
      </w:r>
      <w:r w:rsidR="00EC4BA3">
        <w:rPr>
          <w:sz w:val="24"/>
          <w:szCs w:val="24"/>
        </w:rPr>
        <w:t xml:space="preserve">the dll files appeared to be missing from the host machine.  </w:t>
      </w:r>
    </w:p>
    <w:p w14:paraId="72BB5540" w14:textId="40AA2CD9" w:rsidR="00125DCD" w:rsidRDefault="00BD486B" w:rsidP="00BD486B">
      <w:pPr>
        <w:jc w:val="center"/>
      </w:pPr>
      <w:r w:rsidRPr="00BD486B">
        <w:rPr>
          <w:noProof/>
        </w:rPr>
        <w:lastRenderedPageBreak/>
        <w:drawing>
          <wp:inline distT="0" distB="0" distL="0" distR="0" wp14:anchorId="5B875A4C" wp14:editId="632CC793">
            <wp:extent cx="5943600" cy="6404610"/>
            <wp:effectExtent l="0" t="0" r="0" b="0"/>
            <wp:docPr id="307879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79121" name="Picture 1" descr="A screenshot of a computer&#10;&#10;AI-generated content may be incorrect."/>
                    <pic:cNvPicPr/>
                  </pic:nvPicPr>
                  <pic:blipFill>
                    <a:blip r:embed="rId28"/>
                    <a:stretch>
                      <a:fillRect/>
                    </a:stretch>
                  </pic:blipFill>
                  <pic:spPr>
                    <a:xfrm>
                      <a:off x="0" y="0"/>
                      <a:ext cx="5943600" cy="6404610"/>
                    </a:xfrm>
                    <a:prstGeom prst="rect">
                      <a:avLst/>
                    </a:prstGeom>
                  </pic:spPr>
                </pic:pic>
              </a:graphicData>
            </a:graphic>
          </wp:inline>
        </w:drawing>
      </w:r>
    </w:p>
    <w:p w14:paraId="0F0960D9" w14:textId="48B8D131" w:rsidR="00BD486B" w:rsidRPr="006224D5" w:rsidRDefault="00BD486B" w:rsidP="00BD486B">
      <w:pPr>
        <w:jc w:val="center"/>
        <w:rPr>
          <w:sz w:val="24"/>
          <w:szCs w:val="24"/>
        </w:rPr>
      </w:pPr>
      <w:r w:rsidRPr="006224D5">
        <w:rPr>
          <w:sz w:val="24"/>
          <w:szCs w:val="24"/>
        </w:rPr>
        <w:t>2.</w:t>
      </w:r>
      <w:r w:rsidR="007D260B">
        <w:rPr>
          <w:sz w:val="24"/>
          <w:szCs w:val="24"/>
        </w:rPr>
        <w:t>3</w:t>
      </w:r>
      <w:r w:rsidRPr="006224D5">
        <w:rPr>
          <w:sz w:val="24"/>
          <w:szCs w:val="24"/>
        </w:rPr>
        <w:t>.1 Import result of Emotet file</w:t>
      </w:r>
    </w:p>
    <w:p w14:paraId="13A57481" w14:textId="77777777" w:rsidR="00243703" w:rsidRDefault="00243703" w:rsidP="00243703">
      <w:pPr>
        <w:rPr>
          <w:sz w:val="24"/>
          <w:szCs w:val="24"/>
        </w:rPr>
      </w:pPr>
    </w:p>
    <w:p w14:paraId="7A35C46B" w14:textId="77777777" w:rsidR="00243703" w:rsidRDefault="00243703" w:rsidP="00243703">
      <w:pPr>
        <w:rPr>
          <w:sz w:val="24"/>
          <w:szCs w:val="24"/>
        </w:rPr>
      </w:pPr>
    </w:p>
    <w:p w14:paraId="251F1C30" w14:textId="77777777" w:rsidR="00243703" w:rsidRDefault="00243703" w:rsidP="00243703">
      <w:pPr>
        <w:rPr>
          <w:sz w:val="24"/>
          <w:szCs w:val="24"/>
        </w:rPr>
      </w:pPr>
    </w:p>
    <w:p w14:paraId="67DBE159" w14:textId="77777777" w:rsidR="00243703" w:rsidRDefault="00243703" w:rsidP="00243703">
      <w:pPr>
        <w:rPr>
          <w:sz w:val="24"/>
          <w:szCs w:val="24"/>
        </w:rPr>
      </w:pPr>
    </w:p>
    <w:p w14:paraId="19E15B58" w14:textId="77777777" w:rsidR="00243703" w:rsidRDefault="00243703" w:rsidP="00243703">
      <w:pPr>
        <w:rPr>
          <w:sz w:val="24"/>
          <w:szCs w:val="24"/>
        </w:rPr>
      </w:pPr>
    </w:p>
    <w:p w14:paraId="64453AD7" w14:textId="275638CA" w:rsidR="00243703" w:rsidRDefault="00B80432" w:rsidP="00B80432">
      <w:pPr>
        <w:pStyle w:val="Heading3"/>
      </w:pPr>
      <w:r>
        <w:lastRenderedPageBreak/>
        <w:t>Code Browser</w:t>
      </w:r>
    </w:p>
    <w:p w14:paraId="645F92D9" w14:textId="0A7DDE10" w:rsidR="00BD486B" w:rsidRDefault="00D26ADC" w:rsidP="007E045A">
      <w:pPr>
        <w:spacing w:line="360" w:lineRule="auto"/>
      </w:pPr>
      <w:r>
        <w:rPr>
          <w:sz w:val="24"/>
          <w:szCs w:val="24"/>
        </w:rPr>
        <w:t xml:space="preserve">Opening the Code Browser tab from the Ghidra </w:t>
      </w:r>
      <w:r w:rsidR="007C4167">
        <w:rPr>
          <w:sz w:val="24"/>
          <w:szCs w:val="24"/>
        </w:rPr>
        <w:t xml:space="preserve">project revealed </w:t>
      </w:r>
      <w:r w:rsidR="008D6391">
        <w:rPr>
          <w:sz w:val="24"/>
          <w:szCs w:val="24"/>
        </w:rPr>
        <w:t xml:space="preserve">notable </w:t>
      </w:r>
      <w:r w:rsidR="00DB43FA">
        <w:rPr>
          <w:sz w:val="24"/>
          <w:szCs w:val="24"/>
        </w:rPr>
        <w:t>data points</w:t>
      </w:r>
      <w:r w:rsidR="00FC284A">
        <w:rPr>
          <w:sz w:val="24"/>
          <w:szCs w:val="24"/>
        </w:rPr>
        <w:t xml:space="preserve">.  </w:t>
      </w:r>
      <w:r w:rsidR="00DB43FA">
        <w:rPr>
          <w:sz w:val="24"/>
          <w:szCs w:val="24"/>
        </w:rPr>
        <w:t xml:space="preserve">The testers first navigated to the Symbol Tree tab on the side of the </w:t>
      </w:r>
      <w:r w:rsidR="00F912D0">
        <w:rPr>
          <w:sz w:val="24"/>
          <w:szCs w:val="24"/>
        </w:rPr>
        <w:t xml:space="preserve">program, as seen in Figure 2.3.2, and searched for an entry function.  This function </w:t>
      </w:r>
      <w:r w:rsidR="00BC0B92">
        <w:rPr>
          <w:sz w:val="24"/>
          <w:szCs w:val="24"/>
        </w:rPr>
        <w:t xml:space="preserve">can be seen in full in Figure 2.3.3.  </w:t>
      </w:r>
      <w:r w:rsidR="00A84910">
        <w:rPr>
          <w:sz w:val="24"/>
          <w:szCs w:val="24"/>
        </w:rPr>
        <w:t xml:space="preserve">The entry function displayed </w:t>
      </w:r>
      <w:r w:rsidR="00E317D1">
        <w:rPr>
          <w:sz w:val="24"/>
          <w:szCs w:val="24"/>
        </w:rPr>
        <w:t xml:space="preserve">a singular call to “ThunRTMain”, which was a function in the Visual Basic dll from before.  The graph of the entry function shown in Figure 2.3.4 displayed </w:t>
      </w:r>
      <w:r w:rsidR="000E1E07">
        <w:rPr>
          <w:sz w:val="24"/>
          <w:szCs w:val="24"/>
        </w:rPr>
        <w:t xml:space="preserve">that no other function calls were linked to the entry function in any way, showing that the malware relied exclusively on </w:t>
      </w:r>
      <w:r w:rsidR="00672B18">
        <w:rPr>
          <w:sz w:val="24"/>
          <w:szCs w:val="24"/>
        </w:rPr>
        <w:t xml:space="preserve">the </w:t>
      </w:r>
      <w:r w:rsidR="000E1E07">
        <w:rPr>
          <w:sz w:val="24"/>
          <w:szCs w:val="24"/>
        </w:rPr>
        <w:t xml:space="preserve">visual basic import to </w:t>
      </w:r>
      <w:r w:rsidR="00672B18">
        <w:rPr>
          <w:sz w:val="24"/>
          <w:szCs w:val="24"/>
        </w:rPr>
        <w:t xml:space="preserve">function.  </w:t>
      </w:r>
    </w:p>
    <w:p w14:paraId="04ED4331" w14:textId="30976944" w:rsidR="00BD486B" w:rsidRDefault="002F3E67" w:rsidP="00BD486B">
      <w:pPr>
        <w:jc w:val="center"/>
      </w:pPr>
      <w:r w:rsidRPr="002F3E67">
        <w:rPr>
          <w:noProof/>
        </w:rPr>
        <w:drawing>
          <wp:inline distT="0" distB="0" distL="0" distR="0" wp14:anchorId="3BAE147E" wp14:editId="717FD492">
            <wp:extent cx="5943600" cy="3423920"/>
            <wp:effectExtent l="0" t="0" r="0" b="0"/>
            <wp:docPr id="345373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3557" name="Picture 1" descr="A screenshot of a computer&#10;&#10;AI-generated content may be incorrect."/>
                    <pic:cNvPicPr/>
                  </pic:nvPicPr>
                  <pic:blipFill>
                    <a:blip r:embed="rId29"/>
                    <a:stretch>
                      <a:fillRect/>
                    </a:stretch>
                  </pic:blipFill>
                  <pic:spPr>
                    <a:xfrm>
                      <a:off x="0" y="0"/>
                      <a:ext cx="5943600" cy="3423920"/>
                    </a:xfrm>
                    <a:prstGeom prst="rect">
                      <a:avLst/>
                    </a:prstGeom>
                  </pic:spPr>
                </pic:pic>
              </a:graphicData>
            </a:graphic>
          </wp:inline>
        </w:drawing>
      </w:r>
    </w:p>
    <w:p w14:paraId="32976FC6" w14:textId="6C1320C6" w:rsidR="002F3E67" w:rsidRPr="006224D5" w:rsidRDefault="002F3E67" w:rsidP="00BD486B">
      <w:pPr>
        <w:jc w:val="center"/>
        <w:rPr>
          <w:sz w:val="24"/>
          <w:szCs w:val="24"/>
        </w:rPr>
      </w:pPr>
      <w:r w:rsidRPr="006224D5">
        <w:rPr>
          <w:sz w:val="24"/>
          <w:szCs w:val="24"/>
        </w:rPr>
        <w:t>2.</w:t>
      </w:r>
      <w:r w:rsidR="007D260B">
        <w:rPr>
          <w:sz w:val="24"/>
          <w:szCs w:val="24"/>
        </w:rPr>
        <w:t>3</w:t>
      </w:r>
      <w:r w:rsidRPr="006224D5">
        <w:rPr>
          <w:sz w:val="24"/>
          <w:szCs w:val="24"/>
        </w:rPr>
        <w:t>.2 Code Browser of the Emotet bin file.</w:t>
      </w:r>
    </w:p>
    <w:p w14:paraId="12C32556" w14:textId="126BAAC0" w:rsidR="002F3E67" w:rsidRPr="006224D5" w:rsidRDefault="007A55E5" w:rsidP="00BD486B">
      <w:pPr>
        <w:jc w:val="center"/>
        <w:rPr>
          <w:sz w:val="24"/>
          <w:szCs w:val="24"/>
        </w:rPr>
      </w:pPr>
      <w:r w:rsidRPr="006224D5">
        <w:rPr>
          <w:noProof/>
          <w:sz w:val="24"/>
          <w:szCs w:val="24"/>
        </w:rPr>
        <w:lastRenderedPageBreak/>
        <w:drawing>
          <wp:inline distT="0" distB="0" distL="0" distR="0" wp14:anchorId="3D70B8C0" wp14:editId="61DDBB6A">
            <wp:extent cx="5229955" cy="4010585"/>
            <wp:effectExtent l="0" t="0" r="8890" b="9525"/>
            <wp:docPr id="561303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3121" name="Picture 1" descr="A screenshot of a computer&#10;&#10;AI-generated content may be incorrect."/>
                    <pic:cNvPicPr/>
                  </pic:nvPicPr>
                  <pic:blipFill>
                    <a:blip r:embed="rId30"/>
                    <a:stretch>
                      <a:fillRect/>
                    </a:stretch>
                  </pic:blipFill>
                  <pic:spPr>
                    <a:xfrm>
                      <a:off x="0" y="0"/>
                      <a:ext cx="5229955" cy="4010585"/>
                    </a:xfrm>
                    <a:prstGeom prst="rect">
                      <a:avLst/>
                    </a:prstGeom>
                  </pic:spPr>
                </pic:pic>
              </a:graphicData>
            </a:graphic>
          </wp:inline>
        </w:drawing>
      </w:r>
    </w:p>
    <w:p w14:paraId="6C127BA0" w14:textId="75217511" w:rsidR="007A55E5" w:rsidRPr="006224D5" w:rsidRDefault="007A55E5" w:rsidP="00BD486B">
      <w:pPr>
        <w:jc w:val="center"/>
        <w:rPr>
          <w:sz w:val="24"/>
          <w:szCs w:val="24"/>
        </w:rPr>
      </w:pPr>
      <w:r w:rsidRPr="006224D5">
        <w:rPr>
          <w:sz w:val="24"/>
          <w:szCs w:val="24"/>
        </w:rPr>
        <w:t>2.</w:t>
      </w:r>
      <w:r w:rsidR="007D260B">
        <w:rPr>
          <w:sz w:val="24"/>
          <w:szCs w:val="24"/>
        </w:rPr>
        <w:t>3</w:t>
      </w:r>
      <w:r w:rsidRPr="006224D5">
        <w:rPr>
          <w:sz w:val="24"/>
          <w:szCs w:val="24"/>
        </w:rPr>
        <w:t>.3 Emotet entry function</w:t>
      </w:r>
      <w:r w:rsidR="00CF447E">
        <w:rPr>
          <w:sz w:val="24"/>
          <w:szCs w:val="24"/>
        </w:rPr>
        <w:t>.</w:t>
      </w:r>
    </w:p>
    <w:p w14:paraId="28CB7341" w14:textId="4B59B152" w:rsidR="007A55E5" w:rsidRPr="006224D5" w:rsidRDefault="000B24ED" w:rsidP="00BD486B">
      <w:pPr>
        <w:jc w:val="center"/>
        <w:rPr>
          <w:sz w:val="24"/>
          <w:szCs w:val="24"/>
        </w:rPr>
      </w:pPr>
      <w:r w:rsidRPr="006224D5">
        <w:rPr>
          <w:noProof/>
          <w:sz w:val="24"/>
          <w:szCs w:val="24"/>
        </w:rPr>
        <w:drawing>
          <wp:inline distT="0" distB="0" distL="0" distR="0" wp14:anchorId="4AF4805D" wp14:editId="3BD744AE">
            <wp:extent cx="4071668" cy="3424461"/>
            <wp:effectExtent l="0" t="0" r="0" b="0"/>
            <wp:docPr id="609909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753" name="Picture 1" descr="A screenshot of a computer&#10;&#10;AI-generated content may be incorrect."/>
                    <pic:cNvPicPr/>
                  </pic:nvPicPr>
                  <pic:blipFill>
                    <a:blip r:embed="rId31"/>
                    <a:stretch>
                      <a:fillRect/>
                    </a:stretch>
                  </pic:blipFill>
                  <pic:spPr>
                    <a:xfrm>
                      <a:off x="0" y="0"/>
                      <a:ext cx="4075534" cy="3427713"/>
                    </a:xfrm>
                    <a:prstGeom prst="rect">
                      <a:avLst/>
                    </a:prstGeom>
                  </pic:spPr>
                </pic:pic>
              </a:graphicData>
            </a:graphic>
          </wp:inline>
        </w:drawing>
      </w:r>
    </w:p>
    <w:p w14:paraId="49135C6A" w14:textId="0F13E724" w:rsidR="00B202F4" w:rsidRDefault="000B24ED" w:rsidP="00BD486B">
      <w:pPr>
        <w:jc w:val="center"/>
        <w:rPr>
          <w:sz w:val="24"/>
          <w:szCs w:val="24"/>
        </w:rPr>
      </w:pPr>
      <w:r w:rsidRPr="006224D5">
        <w:rPr>
          <w:sz w:val="24"/>
          <w:szCs w:val="24"/>
        </w:rPr>
        <w:t>2.</w:t>
      </w:r>
      <w:r w:rsidR="007D260B">
        <w:rPr>
          <w:sz w:val="24"/>
          <w:szCs w:val="24"/>
        </w:rPr>
        <w:t>3</w:t>
      </w:r>
      <w:r w:rsidRPr="006224D5">
        <w:rPr>
          <w:sz w:val="24"/>
          <w:szCs w:val="24"/>
        </w:rPr>
        <w:t>.4 Graph of Entry function showing there are no external function calls.</w:t>
      </w:r>
    </w:p>
    <w:p w14:paraId="0C896A8F" w14:textId="5A642F0B" w:rsidR="00B202F4" w:rsidRDefault="00B50FFF" w:rsidP="00B202F4">
      <w:pPr>
        <w:pStyle w:val="Heading3"/>
      </w:pPr>
      <w:r>
        <w:lastRenderedPageBreak/>
        <w:t>Encryption</w:t>
      </w:r>
    </w:p>
    <w:p w14:paraId="76A961A3" w14:textId="3DB60517" w:rsidR="00B202F4" w:rsidRPr="006224D5" w:rsidRDefault="00D44B4F" w:rsidP="007E045A">
      <w:pPr>
        <w:spacing w:line="360" w:lineRule="auto"/>
        <w:rPr>
          <w:sz w:val="24"/>
          <w:szCs w:val="24"/>
        </w:rPr>
      </w:pPr>
      <w:r>
        <w:rPr>
          <w:sz w:val="24"/>
          <w:szCs w:val="24"/>
        </w:rPr>
        <w:t xml:space="preserve">Underneath the </w:t>
      </w:r>
      <w:r w:rsidR="00DD56DF">
        <w:rPr>
          <w:sz w:val="24"/>
          <w:szCs w:val="24"/>
        </w:rPr>
        <w:t xml:space="preserve">Symbol Tree tab, Ghidra contained a </w:t>
      </w:r>
      <w:r w:rsidR="00117FA0">
        <w:rPr>
          <w:sz w:val="24"/>
          <w:szCs w:val="24"/>
        </w:rPr>
        <w:t xml:space="preserve">Data Types tab which allowed the testers to </w:t>
      </w:r>
      <w:r w:rsidR="00977F18">
        <w:rPr>
          <w:sz w:val="24"/>
          <w:szCs w:val="24"/>
        </w:rPr>
        <w:t xml:space="preserve">search for various keywords for data within the malware.  In Figure 2.3.5, the analysts searched for encryption services and found several </w:t>
      </w:r>
      <w:r w:rsidR="002373F9">
        <w:rPr>
          <w:sz w:val="24"/>
          <w:szCs w:val="24"/>
        </w:rPr>
        <w:t>different well-</w:t>
      </w:r>
      <w:r w:rsidR="00977F18">
        <w:rPr>
          <w:sz w:val="24"/>
          <w:szCs w:val="24"/>
        </w:rPr>
        <w:t xml:space="preserve">known services.  The existence of these </w:t>
      </w:r>
      <w:r w:rsidR="00326A5D">
        <w:rPr>
          <w:sz w:val="24"/>
          <w:szCs w:val="24"/>
        </w:rPr>
        <w:t xml:space="preserve">imports implied that encryption was used, which </w:t>
      </w:r>
      <w:r w:rsidR="00E12141">
        <w:rPr>
          <w:sz w:val="24"/>
          <w:szCs w:val="24"/>
        </w:rPr>
        <w:t xml:space="preserve">would be useful in determining several behaviors during the </w:t>
      </w:r>
      <w:r w:rsidR="00125A1F">
        <w:rPr>
          <w:sz w:val="24"/>
          <w:szCs w:val="24"/>
        </w:rPr>
        <w:t xml:space="preserve">Dynamic Testing </w:t>
      </w:r>
      <w:r w:rsidR="00C056CE">
        <w:rPr>
          <w:sz w:val="24"/>
          <w:szCs w:val="24"/>
        </w:rPr>
        <w:t xml:space="preserve">Analysis.  </w:t>
      </w:r>
    </w:p>
    <w:p w14:paraId="0C950AB3" w14:textId="0786F583" w:rsidR="000B24ED" w:rsidRDefault="003C37F9" w:rsidP="00BD486B">
      <w:pPr>
        <w:jc w:val="center"/>
      </w:pPr>
      <w:r w:rsidRPr="003C37F9">
        <w:rPr>
          <w:noProof/>
        </w:rPr>
        <w:drawing>
          <wp:inline distT="0" distB="0" distL="0" distR="0" wp14:anchorId="5F855863" wp14:editId="2F92F85F">
            <wp:extent cx="5630061" cy="5239481"/>
            <wp:effectExtent l="0" t="0" r="8890" b="0"/>
            <wp:docPr id="1597401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01608" name="Picture 1" descr="A screenshot of a computer&#10;&#10;AI-generated content may be incorrect."/>
                    <pic:cNvPicPr/>
                  </pic:nvPicPr>
                  <pic:blipFill>
                    <a:blip r:embed="rId32"/>
                    <a:stretch>
                      <a:fillRect/>
                    </a:stretch>
                  </pic:blipFill>
                  <pic:spPr>
                    <a:xfrm>
                      <a:off x="0" y="0"/>
                      <a:ext cx="5630061" cy="5239481"/>
                    </a:xfrm>
                    <a:prstGeom prst="rect">
                      <a:avLst/>
                    </a:prstGeom>
                  </pic:spPr>
                </pic:pic>
              </a:graphicData>
            </a:graphic>
          </wp:inline>
        </w:drawing>
      </w:r>
    </w:p>
    <w:p w14:paraId="21E57956" w14:textId="2102BA3A" w:rsidR="003C37F9" w:rsidRPr="006224D5" w:rsidRDefault="003C37F9" w:rsidP="00BD486B">
      <w:pPr>
        <w:jc w:val="center"/>
        <w:rPr>
          <w:sz w:val="24"/>
          <w:szCs w:val="24"/>
        </w:rPr>
      </w:pPr>
      <w:r w:rsidRPr="006224D5">
        <w:rPr>
          <w:sz w:val="24"/>
          <w:szCs w:val="24"/>
        </w:rPr>
        <w:t>2.</w:t>
      </w:r>
      <w:r w:rsidR="007D260B">
        <w:rPr>
          <w:sz w:val="24"/>
          <w:szCs w:val="24"/>
        </w:rPr>
        <w:t>3</w:t>
      </w:r>
      <w:r w:rsidRPr="006224D5">
        <w:rPr>
          <w:sz w:val="24"/>
          <w:szCs w:val="24"/>
        </w:rPr>
        <w:t>.5 Data Type search for encryption files.</w:t>
      </w:r>
    </w:p>
    <w:p w14:paraId="2946B575" w14:textId="7F2137AA" w:rsidR="00802240" w:rsidRPr="00802240" w:rsidRDefault="00802240" w:rsidP="00802240">
      <w:pPr>
        <w:pStyle w:val="Heading3"/>
      </w:pPr>
      <w:r>
        <w:t>File Manipulation</w:t>
      </w:r>
    </w:p>
    <w:p w14:paraId="6C055748" w14:textId="56AAE6F4" w:rsidR="00C056CE" w:rsidRPr="006224D5" w:rsidRDefault="00B50FFF" w:rsidP="007E045A">
      <w:pPr>
        <w:spacing w:line="360" w:lineRule="auto"/>
        <w:rPr>
          <w:sz w:val="24"/>
          <w:szCs w:val="24"/>
        </w:rPr>
      </w:pPr>
      <w:r>
        <w:rPr>
          <w:sz w:val="24"/>
          <w:szCs w:val="24"/>
        </w:rPr>
        <w:t xml:space="preserve">Furthermore, searching for file manipulation data types revealed several </w:t>
      </w:r>
      <w:r w:rsidR="00A81811">
        <w:rPr>
          <w:sz w:val="24"/>
          <w:szCs w:val="24"/>
        </w:rPr>
        <w:t xml:space="preserve">function calls </w:t>
      </w:r>
      <w:r w:rsidR="00990EC0">
        <w:rPr>
          <w:sz w:val="24"/>
          <w:szCs w:val="24"/>
        </w:rPr>
        <w:t>related to files</w:t>
      </w:r>
      <w:r w:rsidR="00795605">
        <w:rPr>
          <w:sz w:val="24"/>
          <w:szCs w:val="24"/>
        </w:rPr>
        <w:t xml:space="preserve">.  The </w:t>
      </w:r>
      <w:r w:rsidR="00417B7B">
        <w:rPr>
          <w:sz w:val="24"/>
          <w:szCs w:val="24"/>
        </w:rPr>
        <w:t xml:space="preserve">Fileshare_Change functions implied that there were several instances of file </w:t>
      </w:r>
      <w:r w:rsidR="00417B7B">
        <w:rPr>
          <w:sz w:val="24"/>
          <w:szCs w:val="24"/>
        </w:rPr>
        <w:lastRenderedPageBreak/>
        <w:t xml:space="preserve">manipulation transpiring inside the malwares programming. </w:t>
      </w:r>
      <w:r w:rsidR="000A39B9">
        <w:rPr>
          <w:sz w:val="24"/>
          <w:szCs w:val="24"/>
        </w:rPr>
        <w:t xml:space="preserve">The </w:t>
      </w:r>
      <w:r w:rsidR="00A8573F">
        <w:rPr>
          <w:sz w:val="24"/>
          <w:szCs w:val="24"/>
        </w:rPr>
        <w:t xml:space="preserve">permissions of several files in the code were being altered to ensure that the end user is unable to access these </w:t>
      </w:r>
      <w:r w:rsidR="0017675F">
        <w:rPr>
          <w:sz w:val="24"/>
          <w:szCs w:val="24"/>
        </w:rPr>
        <w:t xml:space="preserve">files </w:t>
      </w:r>
      <w:r w:rsidR="00C45470">
        <w:rPr>
          <w:sz w:val="24"/>
          <w:szCs w:val="24"/>
        </w:rPr>
        <w:t xml:space="preserve">when the malware is active. The testers took this into account when </w:t>
      </w:r>
      <w:r w:rsidR="0098659D">
        <w:rPr>
          <w:sz w:val="24"/>
          <w:szCs w:val="24"/>
        </w:rPr>
        <w:t xml:space="preserve">Dynamic Testing </w:t>
      </w:r>
      <w:r w:rsidR="0071428A">
        <w:rPr>
          <w:sz w:val="24"/>
          <w:szCs w:val="24"/>
        </w:rPr>
        <w:t xml:space="preserve">began.  </w:t>
      </w:r>
    </w:p>
    <w:p w14:paraId="7789D422" w14:textId="4D7C59BF" w:rsidR="003C37F9" w:rsidRDefault="00BC6618" w:rsidP="00BD486B">
      <w:pPr>
        <w:jc w:val="center"/>
      </w:pPr>
      <w:r w:rsidRPr="00BC6618">
        <w:rPr>
          <w:noProof/>
        </w:rPr>
        <w:drawing>
          <wp:inline distT="0" distB="0" distL="0" distR="0" wp14:anchorId="6CFEB947" wp14:editId="5019E6EE">
            <wp:extent cx="4515480" cy="4820323"/>
            <wp:effectExtent l="0" t="0" r="0" b="0"/>
            <wp:docPr id="3497361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6122" name="Picture 1" descr="A screenshot of a computer program&#10;&#10;AI-generated content may be incorrect."/>
                    <pic:cNvPicPr/>
                  </pic:nvPicPr>
                  <pic:blipFill>
                    <a:blip r:embed="rId33"/>
                    <a:stretch>
                      <a:fillRect/>
                    </a:stretch>
                  </pic:blipFill>
                  <pic:spPr>
                    <a:xfrm>
                      <a:off x="0" y="0"/>
                      <a:ext cx="4515480" cy="4820323"/>
                    </a:xfrm>
                    <a:prstGeom prst="rect">
                      <a:avLst/>
                    </a:prstGeom>
                  </pic:spPr>
                </pic:pic>
              </a:graphicData>
            </a:graphic>
          </wp:inline>
        </w:drawing>
      </w:r>
    </w:p>
    <w:p w14:paraId="44911154" w14:textId="49BC3FC3" w:rsidR="00BC6618" w:rsidRPr="006224D5" w:rsidRDefault="00BC6618" w:rsidP="00BD486B">
      <w:pPr>
        <w:jc w:val="center"/>
        <w:rPr>
          <w:sz w:val="24"/>
          <w:szCs w:val="24"/>
        </w:rPr>
      </w:pPr>
      <w:r w:rsidRPr="006224D5">
        <w:rPr>
          <w:sz w:val="24"/>
          <w:szCs w:val="24"/>
        </w:rPr>
        <w:t>2.</w:t>
      </w:r>
      <w:r w:rsidR="007D260B">
        <w:rPr>
          <w:sz w:val="24"/>
          <w:szCs w:val="24"/>
        </w:rPr>
        <w:t>3</w:t>
      </w:r>
      <w:r w:rsidRPr="006224D5">
        <w:rPr>
          <w:sz w:val="24"/>
          <w:szCs w:val="24"/>
        </w:rPr>
        <w:t>.6 File Manipulation calls in Emotet</w:t>
      </w:r>
    </w:p>
    <w:p w14:paraId="588DFC2D" w14:textId="50F9D615" w:rsidR="00802240" w:rsidRDefault="00802240" w:rsidP="00802240">
      <w:pPr>
        <w:pStyle w:val="Heading3"/>
      </w:pPr>
      <w:r>
        <w:t>Mail Data Types</w:t>
      </w:r>
    </w:p>
    <w:p w14:paraId="00D2B790" w14:textId="133F11BC" w:rsidR="00802240" w:rsidRPr="00802240" w:rsidRDefault="00945F15" w:rsidP="00802240">
      <w:pPr>
        <w:spacing w:line="360" w:lineRule="auto"/>
        <w:rPr>
          <w:sz w:val="24"/>
          <w:szCs w:val="24"/>
        </w:rPr>
      </w:pPr>
      <w:r>
        <w:rPr>
          <w:sz w:val="24"/>
          <w:szCs w:val="24"/>
        </w:rPr>
        <w:t xml:space="preserve">After searching </w:t>
      </w:r>
      <w:r w:rsidR="00D24E71">
        <w:rPr>
          <w:sz w:val="24"/>
          <w:szCs w:val="24"/>
        </w:rPr>
        <w:t xml:space="preserve">further for mail related data within the malware, </w:t>
      </w:r>
      <w:r w:rsidR="00557E56">
        <w:rPr>
          <w:sz w:val="24"/>
          <w:szCs w:val="24"/>
        </w:rPr>
        <w:t xml:space="preserve">the analysts found several mail related commands and data structures inside the malware. </w:t>
      </w:r>
      <w:r w:rsidR="007B6AFB">
        <w:rPr>
          <w:sz w:val="24"/>
          <w:szCs w:val="24"/>
        </w:rPr>
        <w:t>There are several mail related commands</w:t>
      </w:r>
      <w:r w:rsidR="00DD55A5">
        <w:rPr>
          <w:sz w:val="24"/>
          <w:szCs w:val="24"/>
        </w:rPr>
        <w:t xml:space="preserve"> related to deleting, reading, saving, and sending mail through the program.  The result from this search found in Figure 2.3.7 implied that the</w:t>
      </w:r>
      <w:r w:rsidR="00F279F9">
        <w:rPr>
          <w:sz w:val="24"/>
          <w:szCs w:val="24"/>
        </w:rPr>
        <w:t xml:space="preserve"> malware used mailing services to manipulate user information, presumably to send a phishing email.</w:t>
      </w:r>
    </w:p>
    <w:p w14:paraId="4420D4E1" w14:textId="3B5BF48F" w:rsidR="00BC6618" w:rsidRPr="006224D5" w:rsidRDefault="00DA6FD0" w:rsidP="00BD486B">
      <w:pPr>
        <w:jc w:val="center"/>
        <w:rPr>
          <w:sz w:val="24"/>
          <w:szCs w:val="24"/>
        </w:rPr>
      </w:pPr>
      <w:r w:rsidRPr="006224D5">
        <w:rPr>
          <w:noProof/>
          <w:sz w:val="24"/>
          <w:szCs w:val="24"/>
        </w:rPr>
        <w:lastRenderedPageBreak/>
        <w:drawing>
          <wp:inline distT="0" distB="0" distL="0" distR="0" wp14:anchorId="51C1F12F" wp14:editId="42047D71">
            <wp:extent cx="4477375" cy="4915586"/>
            <wp:effectExtent l="0" t="0" r="0" b="0"/>
            <wp:docPr id="1587869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9864" name="Picture 1" descr="A screenshot of a computer&#10;&#10;AI-generated content may be incorrect."/>
                    <pic:cNvPicPr/>
                  </pic:nvPicPr>
                  <pic:blipFill>
                    <a:blip r:embed="rId34"/>
                    <a:stretch>
                      <a:fillRect/>
                    </a:stretch>
                  </pic:blipFill>
                  <pic:spPr>
                    <a:xfrm>
                      <a:off x="0" y="0"/>
                      <a:ext cx="4477375" cy="4915586"/>
                    </a:xfrm>
                    <a:prstGeom prst="rect">
                      <a:avLst/>
                    </a:prstGeom>
                  </pic:spPr>
                </pic:pic>
              </a:graphicData>
            </a:graphic>
          </wp:inline>
        </w:drawing>
      </w:r>
    </w:p>
    <w:p w14:paraId="74837CC0" w14:textId="74A9F79D" w:rsidR="00DA6FD0" w:rsidRPr="006224D5" w:rsidRDefault="00DA6FD0" w:rsidP="00BD486B">
      <w:pPr>
        <w:jc w:val="center"/>
        <w:rPr>
          <w:sz w:val="24"/>
          <w:szCs w:val="24"/>
        </w:rPr>
      </w:pPr>
      <w:r w:rsidRPr="006224D5">
        <w:rPr>
          <w:sz w:val="24"/>
          <w:szCs w:val="24"/>
        </w:rPr>
        <w:t>2.</w:t>
      </w:r>
      <w:r w:rsidR="007D260B">
        <w:rPr>
          <w:sz w:val="24"/>
          <w:szCs w:val="24"/>
        </w:rPr>
        <w:t>3</w:t>
      </w:r>
      <w:r w:rsidRPr="006224D5">
        <w:rPr>
          <w:sz w:val="24"/>
          <w:szCs w:val="24"/>
        </w:rPr>
        <w:t>.7 Mail Data Type search result</w:t>
      </w:r>
      <w:r w:rsidR="007A2F08" w:rsidRPr="006224D5">
        <w:rPr>
          <w:sz w:val="24"/>
          <w:szCs w:val="24"/>
        </w:rPr>
        <w:t>s</w:t>
      </w:r>
      <w:r w:rsidRPr="006224D5">
        <w:rPr>
          <w:sz w:val="24"/>
          <w:szCs w:val="24"/>
        </w:rPr>
        <w:t xml:space="preserve"> in Ghidra.</w:t>
      </w:r>
    </w:p>
    <w:p w14:paraId="1F2930CE" w14:textId="416C7A78" w:rsidR="00EC3990" w:rsidRDefault="00EC3990" w:rsidP="00EC3990">
      <w:pPr>
        <w:pStyle w:val="Heading3"/>
      </w:pPr>
      <w:r>
        <w:t>Web Browser</w:t>
      </w:r>
    </w:p>
    <w:p w14:paraId="3B36D3EA" w14:textId="415855BD" w:rsidR="00EC3990" w:rsidRDefault="008D5A4D" w:rsidP="00EC3990">
      <w:pPr>
        <w:spacing w:line="360" w:lineRule="auto"/>
        <w:rPr>
          <w:sz w:val="24"/>
          <w:szCs w:val="24"/>
        </w:rPr>
      </w:pPr>
      <w:r>
        <w:rPr>
          <w:sz w:val="24"/>
          <w:szCs w:val="24"/>
        </w:rPr>
        <w:t xml:space="preserve">The analysts searched further for web related data structures and found several hits.  These web data results imply that the </w:t>
      </w:r>
      <w:r w:rsidR="003D4C23">
        <w:rPr>
          <w:sz w:val="24"/>
          <w:szCs w:val="24"/>
        </w:rPr>
        <w:t xml:space="preserve">malware attempts to log into the web browser of choice on the host machine and </w:t>
      </w:r>
      <w:r w:rsidR="009E7089">
        <w:rPr>
          <w:sz w:val="24"/>
          <w:szCs w:val="24"/>
        </w:rPr>
        <w:t>utilizes</w:t>
      </w:r>
      <w:r w:rsidR="006E1660">
        <w:rPr>
          <w:sz w:val="24"/>
          <w:szCs w:val="24"/>
        </w:rPr>
        <w:t xml:space="preserve"> it for nefarious purposes.  Due to how this malware is programmed, the malware seemingly never searches for a</w:t>
      </w:r>
      <w:r w:rsidR="009E7089">
        <w:rPr>
          <w:sz w:val="24"/>
          <w:szCs w:val="24"/>
        </w:rPr>
        <w:t xml:space="preserve">ny network connection during the entirety of its runtime, only logging onto the browser and attempting certain features.  </w:t>
      </w:r>
      <w:r w:rsidR="001832DB">
        <w:rPr>
          <w:sz w:val="24"/>
          <w:szCs w:val="24"/>
        </w:rPr>
        <w:t xml:space="preserve">There were no IP addresses found in earlier Static analysis sections, </w:t>
      </w:r>
      <w:r w:rsidR="00072DC2">
        <w:rPr>
          <w:sz w:val="24"/>
          <w:szCs w:val="24"/>
        </w:rPr>
        <w:t xml:space="preserve">implying that this malware might require internet access, but will run regardless of connectivity or not.  </w:t>
      </w:r>
    </w:p>
    <w:p w14:paraId="6CA3C96E" w14:textId="77777777" w:rsidR="00EC3990" w:rsidRDefault="00EC3990" w:rsidP="00EC3990">
      <w:pPr>
        <w:jc w:val="center"/>
      </w:pPr>
      <w:r w:rsidRPr="00DB4681">
        <w:rPr>
          <w:noProof/>
        </w:rPr>
        <w:lastRenderedPageBreak/>
        <w:drawing>
          <wp:inline distT="0" distB="0" distL="0" distR="0" wp14:anchorId="3E17D7F0" wp14:editId="33C3DB3E">
            <wp:extent cx="4648849" cy="4582164"/>
            <wp:effectExtent l="0" t="0" r="0" b="8890"/>
            <wp:docPr id="1643902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2378" name="Picture 1" descr="A screenshot of a computer&#10;&#10;AI-generated content may be incorrect."/>
                    <pic:cNvPicPr/>
                  </pic:nvPicPr>
                  <pic:blipFill>
                    <a:blip r:embed="rId35"/>
                    <a:stretch>
                      <a:fillRect/>
                    </a:stretch>
                  </pic:blipFill>
                  <pic:spPr>
                    <a:xfrm>
                      <a:off x="0" y="0"/>
                      <a:ext cx="4648849" cy="4582164"/>
                    </a:xfrm>
                    <a:prstGeom prst="rect">
                      <a:avLst/>
                    </a:prstGeom>
                  </pic:spPr>
                </pic:pic>
              </a:graphicData>
            </a:graphic>
          </wp:inline>
        </w:drawing>
      </w:r>
    </w:p>
    <w:p w14:paraId="6B4D6353" w14:textId="2FBEBB1E" w:rsidR="00EC3990" w:rsidRDefault="00EC3990" w:rsidP="00EC3990">
      <w:pPr>
        <w:jc w:val="center"/>
        <w:rPr>
          <w:sz w:val="24"/>
          <w:szCs w:val="24"/>
        </w:rPr>
      </w:pPr>
      <w:r>
        <w:rPr>
          <w:sz w:val="24"/>
          <w:szCs w:val="24"/>
        </w:rPr>
        <w:t>2.3</w:t>
      </w:r>
      <w:r w:rsidRPr="006224D5">
        <w:rPr>
          <w:sz w:val="24"/>
          <w:szCs w:val="24"/>
        </w:rPr>
        <w:t>.</w:t>
      </w:r>
      <w:r w:rsidR="00B92BBE">
        <w:rPr>
          <w:sz w:val="24"/>
          <w:szCs w:val="24"/>
        </w:rPr>
        <w:t>8</w:t>
      </w:r>
      <w:r w:rsidRPr="006224D5">
        <w:rPr>
          <w:sz w:val="24"/>
          <w:szCs w:val="24"/>
        </w:rPr>
        <w:t xml:space="preserve"> WebBrowser search in DataTypes of Ghidra.</w:t>
      </w:r>
    </w:p>
    <w:p w14:paraId="52BAF661" w14:textId="77777777" w:rsidR="00EC3990" w:rsidRDefault="00EC3990" w:rsidP="001A722B">
      <w:pPr>
        <w:jc w:val="center"/>
        <w:rPr>
          <w:sz w:val="24"/>
          <w:szCs w:val="24"/>
        </w:rPr>
      </w:pPr>
    </w:p>
    <w:p w14:paraId="2181F847" w14:textId="37CD37E0" w:rsidR="001A722B" w:rsidRDefault="001A722B" w:rsidP="001A722B">
      <w:pPr>
        <w:pStyle w:val="Heading3"/>
      </w:pPr>
      <w:r>
        <w:t>Function Calls</w:t>
      </w:r>
    </w:p>
    <w:p w14:paraId="78FDB31C" w14:textId="27DB4AE4" w:rsidR="001A722B" w:rsidRDefault="004E3D93" w:rsidP="0052149A">
      <w:pPr>
        <w:spacing w:line="360" w:lineRule="auto"/>
        <w:rPr>
          <w:sz w:val="24"/>
          <w:szCs w:val="24"/>
        </w:rPr>
      </w:pPr>
      <w:r>
        <w:rPr>
          <w:sz w:val="24"/>
          <w:szCs w:val="24"/>
        </w:rPr>
        <w:t xml:space="preserve">Navigating back to the Symbol Tree, the analysts </w:t>
      </w:r>
      <w:r w:rsidR="007E045A">
        <w:rPr>
          <w:sz w:val="24"/>
          <w:szCs w:val="24"/>
        </w:rPr>
        <w:t>found there to only be 10 function calls within, including the entry call found previousl</w:t>
      </w:r>
      <w:r w:rsidR="004F39DA">
        <w:rPr>
          <w:sz w:val="24"/>
          <w:szCs w:val="24"/>
        </w:rPr>
        <w:t>y.</w:t>
      </w:r>
      <w:r w:rsidR="00EC3990">
        <w:rPr>
          <w:sz w:val="24"/>
          <w:szCs w:val="24"/>
        </w:rPr>
        <w:t xml:space="preserve"> </w:t>
      </w:r>
      <w:r w:rsidR="006A23C0">
        <w:rPr>
          <w:sz w:val="24"/>
          <w:szCs w:val="24"/>
        </w:rPr>
        <w:t xml:space="preserve">The code of all these function calls can be found in Appendix B.  </w:t>
      </w:r>
      <w:r w:rsidR="004F39DA">
        <w:rPr>
          <w:sz w:val="24"/>
          <w:szCs w:val="24"/>
        </w:rPr>
        <w:t xml:space="preserve"> </w:t>
      </w:r>
      <w:r w:rsidR="00E61A69">
        <w:rPr>
          <w:sz w:val="24"/>
          <w:szCs w:val="24"/>
        </w:rPr>
        <w:t>FUN_0040430c had issues decompiling the function fully, stating</w:t>
      </w:r>
      <w:r w:rsidR="0052149A">
        <w:rPr>
          <w:sz w:val="24"/>
          <w:szCs w:val="24"/>
        </w:rPr>
        <w:t xml:space="preserve"> “</w:t>
      </w:r>
      <w:r w:rsidR="0052149A" w:rsidRPr="0052149A">
        <w:rPr>
          <w:sz w:val="24"/>
          <w:szCs w:val="24"/>
        </w:rPr>
        <w:t xml:space="preserve">WARNING: Could not recover </w:t>
      </w:r>
      <w:r w:rsidR="005435EF" w:rsidRPr="0052149A">
        <w:rPr>
          <w:sz w:val="24"/>
          <w:szCs w:val="24"/>
        </w:rPr>
        <w:t>jump table</w:t>
      </w:r>
      <w:r w:rsidR="0052149A" w:rsidRPr="0052149A">
        <w:rPr>
          <w:sz w:val="24"/>
          <w:szCs w:val="24"/>
        </w:rPr>
        <w:t xml:space="preserve"> at 0x00404315. Too many branche</w:t>
      </w:r>
      <w:r w:rsidR="0052149A">
        <w:rPr>
          <w:sz w:val="24"/>
          <w:szCs w:val="24"/>
        </w:rPr>
        <w:t xml:space="preserve">s.” This happens when Ghidra has concerns </w:t>
      </w:r>
      <w:r w:rsidR="005435EF">
        <w:rPr>
          <w:sz w:val="24"/>
          <w:szCs w:val="24"/>
        </w:rPr>
        <w:t>about</w:t>
      </w:r>
      <w:r w:rsidR="0052149A">
        <w:rPr>
          <w:sz w:val="24"/>
          <w:szCs w:val="24"/>
        </w:rPr>
        <w:t xml:space="preserve"> </w:t>
      </w:r>
      <w:r w:rsidR="005435EF">
        <w:rPr>
          <w:sz w:val="24"/>
          <w:szCs w:val="24"/>
        </w:rPr>
        <w:t>programming</w:t>
      </w:r>
      <w:r w:rsidR="00C43631">
        <w:rPr>
          <w:sz w:val="24"/>
          <w:szCs w:val="24"/>
        </w:rPr>
        <w:t xml:space="preserve"> that might jeopardize the host pc.  This can also happen when the read/write </w:t>
      </w:r>
      <w:r w:rsidR="005435EF">
        <w:rPr>
          <w:sz w:val="24"/>
          <w:szCs w:val="24"/>
        </w:rPr>
        <w:t>privileges</w:t>
      </w:r>
      <w:r w:rsidR="00C43631">
        <w:rPr>
          <w:sz w:val="24"/>
          <w:szCs w:val="24"/>
        </w:rPr>
        <w:t xml:space="preserve"> of files have been altered to hide information.</w:t>
      </w:r>
    </w:p>
    <w:p w14:paraId="1D4DD8CD" w14:textId="278D47F1" w:rsidR="00DA6FD0" w:rsidRPr="006224D5" w:rsidRDefault="00FD6CB2" w:rsidP="00BD486B">
      <w:pPr>
        <w:jc w:val="center"/>
        <w:rPr>
          <w:sz w:val="24"/>
          <w:szCs w:val="24"/>
        </w:rPr>
      </w:pPr>
      <w:r w:rsidRPr="006224D5">
        <w:rPr>
          <w:noProof/>
          <w:sz w:val="24"/>
          <w:szCs w:val="24"/>
        </w:rPr>
        <w:lastRenderedPageBreak/>
        <w:drawing>
          <wp:inline distT="0" distB="0" distL="0" distR="0" wp14:anchorId="720DB8CC" wp14:editId="33040B44">
            <wp:extent cx="1752845" cy="1686160"/>
            <wp:effectExtent l="0" t="0" r="0" b="0"/>
            <wp:docPr id="1994202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2010" name="Picture 1" descr="A screenshot of a computer&#10;&#10;AI-generated content may be incorrect."/>
                    <pic:cNvPicPr/>
                  </pic:nvPicPr>
                  <pic:blipFill>
                    <a:blip r:embed="rId36"/>
                    <a:stretch>
                      <a:fillRect/>
                    </a:stretch>
                  </pic:blipFill>
                  <pic:spPr>
                    <a:xfrm>
                      <a:off x="0" y="0"/>
                      <a:ext cx="1752845" cy="1686160"/>
                    </a:xfrm>
                    <a:prstGeom prst="rect">
                      <a:avLst/>
                    </a:prstGeom>
                  </pic:spPr>
                </pic:pic>
              </a:graphicData>
            </a:graphic>
          </wp:inline>
        </w:drawing>
      </w:r>
    </w:p>
    <w:p w14:paraId="4B4B91F7" w14:textId="52874FAA" w:rsidR="004425F1" w:rsidRDefault="00FD6CB2" w:rsidP="006A23C0">
      <w:pPr>
        <w:jc w:val="center"/>
        <w:rPr>
          <w:noProof/>
        </w:rPr>
      </w:pPr>
      <w:r w:rsidRPr="006224D5">
        <w:rPr>
          <w:sz w:val="24"/>
          <w:szCs w:val="24"/>
        </w:rPr>
        <w:t>2.</w:t>
      </w:r>
      <w:r w:rsidR="007D260B">
        <w:rPr>
          <w:sz w:val="24"/>
          <w:szCs w:val="24"/>
        </w:rPr>
        <w:t>3</w:t>
      </w:r>
      <w:r w:rsidRPr="006224D5">
        <w:rPr>
          <w:sz w:val="24"/>
          <w:szCs w:val="24"/>
        </w:rPr>
        <w:t>.</w:t>
      </w:r>
      <w:r w:rsidR="00B92BBE">
        <w:rPr>
          <w:sz w:val="24"/>
          <w:szCs w:val="24"/>
        </w:rPr>
        <w:t>9</w:t>
      </w:r>
      <w:r w:rsidRPr="006224D5">
        <w:rPr>
          <w:sz w:val="24"/>
          <w:szCs w:val="24"/>
        </w:rPr>
        <w:t xml:space="preserve"> All Function Calls in Ghidra.</w:t>
      </w:r>
      <w:r w:rsidR="00D43BBE" w:rsidRPr="00D43BBE">
        <w:rPr>
          <w:noProof/>
        </w:rPr>
        <w:t xml:space="preserve"> </w:t>
      </w:r>
    </w:p>
    <w:p w14:paraId="79D1B02A" w14:textId="0256A40E" w:rsidR="00B92BBE" w:rsidRDefault="00B92BBE" w:rsidP="006A23C0">
      <w:pPr>
        <w:jc w:val="center"/>
        <w:rPr>
          <w:noProof/>
        </w:rPr>
      </w:pPr>
      <w:r w:rsidRPr="00C43631">
        <w:rPr>
          <w:noProof/>
          <w:sz w:val="24"/>
          <w:szCs w:val="24"/>
        </w:rPr>
        <w:drawing>
          <wp:inline distT="0" distB="0" distL="0" distR="0" wp14:anchorId="50E055B2" wp14:editId="137B30ED">
            <wp:extent cx="5943600" cy="1057275"/>
            <wp:effectExtent l="0" t="0" r="0" b="0"/>
            <wp:docPr id="477912313" name="Picture 1" descr="A green rectangle with purpl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12313" name="Picture 1" descr="A green rectangle with purple text"/>
                    <pic:cNvPicPr/>
                  </pic:nvPicPr>
                  <pic:blipFill>
                    <a:blip r:embed="rId37"/>
                    <a:stretch>
                      <a:fillRect/>
                    </a:stretch>
                  </pic:blipFill>
                  <pic:spPr>
                    <a:xfrm>
                      <a:off x="0" y="0"/>
                      <a:ext cx="5943600" cy="1057275"/>
                    </a:xfrm>
                    <a:prstGeom prst="rect">
                      <a:avLst/>
                    </a:prstGeom>
                  </pic:spPr>
                </pic:pic>
              </a:graphicData>
            </a:graphic>
          </wp:inline>
        </w:drawing>
      </w:r>
    </w:p>
    <w:p w14:paraId="4FD0F939" w14:textId="3F690FE8" w:rsidR="00B92BBE" w:rsidRPr="006224D5" w:rsidRDefault="00B92BBE" w:rsidP="00B92BBE">
      <w:pPr>
        <w:spacing w:line="360" w:lineRule="auto"/>
        <w:jc w:val="center"/>
        <w:rPr>
          <w:sz w:val="24"/>
          <w:szCs w:val="24"/>
        </w:rPr>
      </w:pPr>
      <w:r>
        <w:rPr>
          <w:sz w:val="24"/>
          <w:szCs w:val="24"/>
        </w:rPr>
        <w:t>2.3.</w:t>
      </w:r>
      <w:r w:rsidR="00A634E5">
        <w:rPr>
          <w:sz w:val="24"/>
          <w:szCs w:val="24"/>
        </w:rPr>
        <w:t>10</w:t>
      </w:r>
      <w:r>
        <w:rPr>
          <w:sz w:val="24"/>
          <w:szCs w:val="24"/>
        </w:rPr>
        <w:t xml:space="preserve"> FUN_0040430c unrecovered jumptable.</w:t>
      </w:r>
    </w:p>
    <w:p w14:paraId="26EF926C" w14:textId="3412E90F" w:rsidR="00B92BBE" w:rsidRPr="00276BB6" w:rsidRDefault="00276BB6" w:rsidP="00276BB6">
      <w:pPr>
        <w:spacing w:line="360" w:lineRule="auto"/>
        <w:rPr>
          <w:noProof/>
          <w:sz w:val="24"/>
          <w:szCs w:val="24"/>
        </w:rPr>
      </w:pPr>
      <w:r>
        <w:rPr>
          <w:noProof/>
          <w:sz w:val="24"/>
          <w:szCs w:val="24"/>
        </w:rPr>
        <w:t>Several other areas of the functions drew concern to the tester. Mainly,</w:t>
      </w:r>
      <w:r w:rsidR="002E4389">
        <w:rPr>
          <w:noProof/>
          <w:sz w:val="24"/>
          <w:szCs w:val="24"/>
        </w:rPr>
        <w:t xml:space="preserve"> FUN_0040</w:t>
      </w:r>
      <w:r w:rsidR="00662EB4">
        <w:rPr>
          <w:noProof/>
          <w:sz w:val="24"/>
          <w:szCs w:val="24"/>
        </w:rPr>
        <w:t>6bc0 contained several strings with different calls to directories, however the raw text was written in chinese.  This could be an indication of the source of the malware, as well as a tell at what directories to look into later in the Dynamic Malware analysis portion of the testing process.</w:t>
      </w:r>
    </w:p>
    <w:p w14:paraId="050DF126" w14:textId="4D097D08" w:rsidR="00FD6CB2" w:rsidRDefault="00B27073" w:rsidP="00BD486B">
      <w:pPr>
        <w:jc w:val="center"/>
      </w:pPr>
      <w:r w:rsidRPr="00B27073">
        <w:rPr>
          <w:noProof/>
        </w:rPr>
        <w:lastRenderedPageBreak/>
        <w:drawing>
          <wp:inline distT="0" distB="0" distL="0" distR="0" wp14:anchorId="000E74DA" wp14:editId="6E71D373">
            <wp:extent cx="5430008" cy="4525006"/>
            <wp:effectExtent l="0" t="0" r="0" b="9525"/>
            <wp:docPr id="4190798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9845" name="Picture 1" descr="A screenshot of a computer program&#10;&#10;AI-generated content may be incorrect."/>
                    <pic:cNvPicPr/>
                  </pic:nvPicPr>
                  <pic:blipFill>
                    <a:blip r:embed="rId38"/>
                    <a:stretch>
                      <a:fillRect/>
                    </a:stretch>
                  </pic:blipFill>
                  <pic:spPr>
                    <a:xfrm>
                      <a:off x="0" y="0"/>
                      <a:ext cx="5430008" cy="4525006"/>
                    </a:xfrm>
                    <a:prstGeom prst="rect">
                      <a:avLst/>
                    </a:prstGeom>
                  </pic:spPr>
                </pic:pic>
              </a:graphicData>
            </a:graphic>
          </wp:inline>
        </w:drawing>
      </w:r>
    </w:p>
    <w:p w14:paraId="1B3006F1" w14:textId="4D64FADD" w:rsidR="00B27073" w:rsidRDefault="00B27073" w:rsidP="00BD486B">
      <w:pPr>
        <w:jc w:val="center"/>
        <w:rPr>
          <w:sz w:val="24"/>
          <w:szCs w:val="24"/>
        </w:rPr>
      </w:pPr>
      <w:r w:rsidRPr="006224D5">
        <w:rPr>
          <w:sz w:val="24"/>
          <w:szCs w:val="24"/>
        </w:rPr>
        <w:t>2.</w:t>
      </w:r>
      <w:r w:rsidR="007D260B">
        <w:rPr>
          <w:sz w:val="24"/>
          <w:szCs w:val="24"/>
        </w:rPr>
        <w:t>3</w:t>
      </w:r>
      <w:r w:rsidRPr="006224D5">
        <w:rPr>
          <w:sz w:val="24"/>
          <w:szCs w:val="24"/>
        </w:rPr>
        <w:t>.</w:t>
      </w:r>
      <w:r w:rsidR="00A634E5">
        <w:rPr>
          <w:sz w:val="24"/>
          <w:szCs w:val="24"/>
        </w:rPr>
        <w:t>10</w:t>
      </w:r>
      <w:r w:rsidRPr="006224D5">
        <w:rPr>
          <w:sz w:val="24"/>
          <w:szCs w:val="24"/>
        </w:rPr>
        <w:t xml:space="preserve"> Chinese characters found in Ghidra</w:t>
      </w:r>
    </w:p>
    <w:p w14:paraId="23132EF3" w14:textId="00C437F8" w:rsidR="00A634E5" w:rsidRDefault="00002988" w:rsidP="00002988">
      <w:pPr>
        <w:jc w:val="center"/>
        <w:rPr>
          <w:sz w:val="24"/>
          <w:szCs w:val="24"/>
        </w:rPr>
      </w:pPr>
      <w:r w:rsidRPr="00002988">
        <w:rPr>
          <w:noProof/>
          <w:sz w:val="24"/>
          <w:szCs w:val="24"/>
        </w:rPr>
        <w:drawing>
          <wp:inline distT="0" distB="0" distL="0" distR="0" wp14:anchorId="02A3E217" wp14:editId="250D299D">
            <wp:extent cx="5087060" cy="1724266"/>
            <wp:effectExtent l="0" t="0" r="0" b="9525"/>
            <wp:docPr id="1030938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8408" name="Picture 1" descr="A screenshot of a computer&#10;&#10;AI-generated content may be incorrect."/>
                    <pic:cNvPicPr/>
                  </pic:nvPicPr>
                  <pic:blipFill>
                    <a:blip r:embed="rId39"/>
                    <a:stretch>
                      <a:fillRect/>
                    </a:stretch>
                  </pic:blipFill>
                  <pic:spPr>
                    <a:xfrm>
                      <a:off x="0" y="0"/>
                      <a:ext cx="5087060" cy="1724266"/>
                    </a:xfrm>
                    <a:prstGeom prst="rect">
                      <a:avLst/>
                    </a:prstGeom>
                  </pic:spPr>
                </pic:pic>
              </a:graphicData>
            </a:graphic>
          </wp:inline>
        </w:drawing>
      </w:r>
    </w:p>
    <w:p w14:paraId="4B4045B1" w14:textId="132DED30" w:rsidR="00A634E5" w:rsidRDefault="00002988" w:rsidP="00BD486B">
      <w:pPr>
        <w:jc w:val="center"/>
        <w:rPr>
          <w:sz w:val="24"/>
          <w:szCs w:val="24"/>
        </w:rPr>
      </w:pPr>
      <w:r>
        <w:rPr>
          <w:sz w:val="24"/>
          <w:szCs w:val="24"/>
        </w:rPr>
        <w:t xml:space="preserve">2.3.11 </w:t>
      </w:r>
      <w:r w:rsidR="00382547">
        <w:rPr>
          <w:sz w:val="24"/>
          <w:szCs w:val="24"/>
        </w:rPr>
        <w:t>IDAfree login info within malware.</w:t>
      </w:r>
    </w:p>
    <w:p w14:paraId="5288F4F3" w14:textId="2DB49DDA" w:rsidR="00A634E5" w:rsidRDefault="00A634E5" w:rsidP="00BD486B">
      <w:pPr>
        <w:jc w:val="center"/>
        <w:rPr>
          <w:sz w:val="24"/>
          <w:szCs w:val="24"/>
        </w:rPr>
      </w:pPr>
    </w:p>
    <w:p w14:paraId="4352C635" w14:textId="77777777" w:rsidR="00A634E5" w:rsidRDefault="00A634E5" w:rsidP="00BD486B">
      <w:pPr>
        <w:jc w:val="center"/>
        <w:rPr>
          <w:sz w:val="24"/>
          <w:szCs w:val="24"/>
        </w:rPr>
      </w:pPr>
    </w:p>
    <w:p w14:paraId="3864B0FB" w14:textId="77777777" w:rsidR="00A634E5" w:rsidRDefault="00A634E5" w:rsidP="00BD486B">
      <w:pPr>
        <w:jc w:val="center"/>
        <w:rPr>
          <w:sz w:val="24"/>
          <w:szCs w:val="24"/>
        </w:rPr>
      </w:pPr>
    </w:p>
    <w:p w14:paraId="448F2194" w14:textId="77777777" w:rsidR="00DB4681" w:rsidRPr="00125DCD" w:rsidRDefault="00DB4681" w:rsidP="007A0D1F"/>
    <w:p w14:paraId="289E1725" w14:textId="184CAA7F" w:rsidR="003B2573" w:rsidRDefault="00125DCD" w:rsidP="003B2573">
      <w:pPr>
        <w:pStyle w:val="Heading2"/>
      </w:pPr>
      <w:bookmarkStart w:id="15" w:name="_Toc191121017"/>
      <w:r>
        <w:lastRenderedPageBreak/>
        <w:t>Dynamic Malware Analysis</w:t>
      </w:r>
      <w:bookmarkEnd w:id="15"/>
    </w:p>
    <w:p w14:paraId="74CB80AE" w14:textId="539715D6" w:rsidR="00A634E5" w:rsidRDefault="00A634E5" w:rsidP="00A634E5">
      <w:pPr>
        <w:pStyle w:val="Heading3"/>
      </w:pPr>
      <w:r>
        <w:t>Hex Signature</w:t>
      </w:r>
    </w:p>
    <w:p w14:paraId="59EF7CE4" w14:textId="63B7BD86" w:rsidR="00A634E5" w:rsidRPr="00A634E5" w:rsidRDefault="00D06ED4" w:rsidP="00A634E5">
      <w:pPr>
        <w:spacing w:line="360" w:lineRule="auto"/>
        <w:rPr>
          <w:sz w:val="24"/>
          <w:szCs w:val="24"/>
        </w:rPr>
      </w:pPr>
      <w:r>
        <w:rPr>
          <w:sz w:val="24"/>
          <w:szCs w:val="24"/>
        </w:rPr>
        <w:t xml:space="preserve">The malware presented to the testers as previously stated was contained within a bin file format.  To determine what sort of file the malware </w:t>
      </w:r>
      <w:r w:rsidR="00A028A1">
        <w:rPr>
          <w:sz w:val="24"/>
          <w:szCs w:val="24"/>
        </w:rPr>
        <w:t xml:space="preserve">was, the analysts </w:t>
      </w:r>
      <w:r w:rsidR="00736658">
        <w:rPr>
          <w:sz w:val="24"/>
          <w:szCs w:val="24"/>
        </w:rPr>
        <w:t>ran the code inside a hex editor to confirm the previous data from the Static Malware Analysis portion.  Several programs had determined that the program was an executable, however the testers confirmed this by reading the first characters of the hex code “4D 5A”.  This signature was a known .exe file signature and ensured to the testers that the file could be run.</w:t>
      </w:r>
      <w:r w:rsidR="00427C57">
        <w:rPr>
          <w:sz w:val="24"/>
          <w:szCs w:val="24"/>
        </w:rPr>
        <w:t xml:space="preserve"> From this point, the malware file was renamed to the testers suspected malware source, emotet.exe.</w:t>
      </w:r>
    </w:p>
    <w:p w14:paraId="2FE1590B" w14:textId="384C244D" w:rsidR="00125DCD" w:rsidRDefault="00AA0E7E" w:rsidP="00AA0E7E">
      <w:pPr>
        <w:jc w:val="center"/>
      </w:pPr>
      <w:r w:rsidRPr="00AA0E7E">
        <w:rPr>
          <w:noProof/>
        </w:rPr>
        <w:drawing>
          <wp:inline distT="0" distB="0" distL="0" distR="0" wp14:anchorId="5C198021" wp14:editId="3800190D">
            <wp:extent cx="4191585" cy="1695687"/>
            <wp:effectExtent l="0" t="0" r="0" b="0"/>
            <wp:docPr id="20030015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1577" name="Picture 1" descr="A screenshot of a computer screen&#10;&#10;AI-generated content may be incorrect."/>
                    <pic:cNvPicPr/>
                  </pic:nvPicPr>
                  <pic:blipFill>
                    <a:blip r:embed="rId40"/>
                    <a:stretch>
                      <a:fillRect/>
                    </a:stretch>
                  </pic:blipFill>
                  <pic:spPr>
                    <a:xfrm>
                      <a:off x="0" y="0"/>
                      <a:ext cx="4191585" cy="1695687"/>
                    </a:xfrm>
                    <a:prstGeom prst="rect">
                      <a:avLst/>
                    </a:prstGeom>
                  </pic:spPr>
                </pic:pic>
              </a:graphicData>
            </a:graphic>
          </wp:inline>
        </w:drawing>
      </w:r>
    </w:p>
    <w:p w14:paraId="7613D555" w14:textId="02D08AF5" w:rsidR="00AA0E7E" w:rsidRPr="005E6EE5" w:rsidRDefault="00AA0E7E" w:rsidP="005E6EE5">
      <w:pPr>
        <w:jc w:val="center"/>
        <w:rPr>
          <w:sz w:val="24"/>
          <w:szCs w:val="24"/>
        </w:rPr>
      </w:pPr>
      <w:r w:rsidRPr="006224D5">
        <w:rPr>
          <w:sz w:val="24"/>
          <w:szCs w:val="24"/>
        </w:rPr>
        <w:t>2.</w:t>
      </w:r>
      <w:r w:rsidR="006C59ED">
        <w:rPr>
          <w:sz w:val="24"/>
          <w:szCs w:val="24"/>
        </w:rPr>
        <w:t>4</w:t>
      </w:r>
      <w:r w:rsidRPr="006224D5">
        <w:rPr>
          <w:sz w:val="24"/>
          <w:szCs w:val="24"/>
        </w:rPr>
        <w:t>.1 Hex Editor signature</w:t>
      </w:r>
    </w:p>
    <w:p w14:paraId="22D3C1D4" w14:textId="43BB4108" w:rsidR="00736658" w:rsidRDefault="00736658" w:rsidP="00736658">
      <w:pPr>
        <w:pStyle w:val="Heading3"/>
      </w:pPr>
      <w:r>
        <w:t>Procmon Startup</w:t>
      </w:r>
    </w:p>
    <w:p w14:paraId="5AD54B6B" w14:textId="15435A25" w:rsidR="00736658" w:rsidRDefault="00E67164" w:rsidP="00E67164">
      <w:pPr>
        <w:spacing w:line="360" w:lineRule="auto"/>
        <w:rPr>
          <w:sz w:val="24"/>
          <w:szCs w:val="24"/>
        </w:rPr>
      </w:pPr>
      <w:r>
        <w:rPr>
          <w:sz w:val="24"/>
          <w:szCs w:val="24"/>
        </w:rPr>
        <w:t>Before running the malware, the analysts</w:t>
      </w:r>
      <w:r w:rsidR="00B1416D">
        <w:rPr>
          <w:sz w:val="24"/>
          <w:szCs w:val="24"/>
        </w:rPr>
        <w:t xml:space="preserve"> </w:t>
      </w:r>
      <w:r w:rsidR="003F0ED5">
        <w:rPr>
          <w:sz w:val="24"/>
          <w:szCs w:val="24"/>
        </w:rPr>
        <w:t xml:space="preserve">booted up a program known as procmon, otherwise known as Process Monitor.  As the name suggests, procmon </w:t>
      </w:r>
      <w:r w:rsidR="00E50EB2">
        <w:rPr>
          <w:sz w:val="24"/>
          <w:szCs w:val="24"/>
        </w:rPr>
        <w:t xml:space="preserve">monitored all the programs on the host machine and any updates to these programs as they </w:t>
      </w:r>
      <w:r w:rsidR="00906C11">
        <w:rPr>
          <w:sz w:val="24"/>
          <w:szCs w:val="24"/>
        </w:rPr>
        <w:t xml:space="preserve">ran.  Filtering out the function calls to exclusively the malware sample </w:t>
      </w:r>
      <w:r w:rsidR="00136F95">
        <w:rPr>
          <w:sz w:val="24"/>
          <w:szCs w:val="24"/>
        </w:rPr>
        <w:t>allowed</w:t>
      </w:r>
      <w:r w:rsidR="00427C57">
        <w:rPr>
          <w:sz w:val="24"/>
          <w:szCs w:val="24"/>
        </w:rPr>
        <w:t xml:space="preserve"> the tester to see only the changes and calls from the malware sample.</w:t>
      </w:r>
    </w:p>
    <w:p w14:paraId="0302B888" w14:textId="66425330" w:rsidR="00DD2E33" w:rsidRDefault="00DD2E33" w:rsidP="00DD2E33">
      <w:pPr>
        <w:spacing w:line="360" w:lineRule="auto"/>
        <w:jc w:val="center"/>
        <w:rPr>
          <w:sz w:val="24"/>
          <w:szCs w:val="24"/>
        </w:rPr>
      </w:pPr>
      <w:r w:rsidRPr="00DD2E33">
        <w:rPr>
          <w:noProof/>
          <w:sz w:val="24"/>
          <w:szCs w:val="24"/>
        </w:rPr>
        <w:lastRenderedPageBreak/>
        <w:drawing>
          <wp:inline distT="0" distB="0" distL="0" distR="0" wp14:anchorId="197E4FA7" wp14:editId="5554BFD4">
            <wp:extent cx="5943600" cy="3313430"/>
            <wp:effectExtent l="0" t="0" r="0" b="0"/>
            <wp:docPr id="1896685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5757" name="Picture 1" descr="A screenshot of a computer&#10;&#10;AI-generated content may be incorrect."/>
                    <pic:cNvPicPr/>
                  </pic:nvPicPr>
                  <pic:blipFill>
                    <a:blip r:embed="rId41"/>
                    <a:stretch>
                      <a:fillRect/>
                    </a:stretch>
                  </pic:blipFill>
                  <pic:spPr>
                    <a:xfrm>
                      <a:off x="0" y="0"/>
                      <a:ext cx="5943600" cy="3313430"/>
                    </a:xfrm>
                    <a:prstGeom prst="rect">
                      <a:avLst/>
                    </a:prstGeom>
                  </pic:spPr>
                </pic:pic>
              </a:graphicData>
            </a:graphic>
          </wp:inline>
        </w:drawing>
      </w:r>
    </w:p>
    <w:p w14:paraId="2B0DC41D" w14:textId="301FABC9" w:rsidR="00DD2E33" w:rsidRDefault="00DD2E33" w:rsidP="00DD2E33">
      <w:pPr>
        <w:spacing w:line="360" w:lineRule="auto"/>
        <w:jc w:val="center"/>
        <w:rPr>
          <w:sz w:val="24"/>
          <w:szCs w:val="24"/>
        </w:rPr>
      </w:pPr>
      <w:r>
        <w:rPr>
          <w:sz w:val="24"/>
          <w:szCs w:val="24"/>
        </w:rPr>
        <w:t>2.4.2 Procmon HUD.</w:t>
      </w:r>
    </w:p>
    <w:p w14:paraId="3F85DD93" w14:textId="179A38BB" w:rsidR="00082533" w:rsidRDefault="00427C57" w:rsidP="00E67164">
      <w:pPr>
        <w:spacing w:line="360" w:lineRule="auto"/>
        <w:rPr>
          <w:sz w:val="24"/>
          <w:szCs w:val="24"/>
        </w:rPr>
      </w:pPr>
      <w:r>
        <w:rPr>
          <w:sz w:val="24"/>
          <w:szCs w:val="24"/>
        </w:rPr>
        <w:t xml:space="preserve">At this point, the </w:t>
      </w:r>
      <w:r w:rsidR="00882ECA">
        <w:rPr>
          <w:sz w:val="24"/>
          <w:szCs w:val="24"/>
        </w:rPr>
        <w:t>malware sample was executed on the machine.  Instantly a notification</w:t>
      </w:r>
      <w:r w:rsidR="00AC02A8">
        <w:rPr>
          <w:sz w:val="24"/>
          <w:szCs w:val="24"/>
        </w:rPr>
        <w:t xml:space="preserve"> </w:t>
      </w:r>
      <w:r w:rsidR="00DD2E33">
        <w:rPr>
          <w:sz w:val="24"/>
          <w:szCs w:val="24"/>
        </w:rPr>
        <w:t xml:space="preserve">appeared </w:t>
      </w:r>
      <w:r w:rsidR="008B3270">
        <w:rPr>
          <w:sz w:val="24"/>
          <w:szCs w:val="24"/>
        </w:rPr>
        <w:t xml:space="preserve">that Adobe Reader could not </w:t>
      </w:r>
      <w:r w:rsidR="00ED53A5">
        <w:rPr>
          <w:sz w:val="24"/>
          <w:szCs w:val="24"/>
        </w:rPr>
        <w:t>open the process, however, the procmon was heavily active.</w:t>
      </w:r>
    </w:p>
    <w:p w14:paraId="29650098" w14:textId="0468B21E" w:rsidR="00427C57" w:rsidRDefault="00082533" w:rsidP="00082533">
      <w:pPr>
        <w:spacing w:line="360" w:lineRule="auto"/>
        <w:jc w:val="center"/>
        <w:rPr>
          <w:sz w:val="24"/>
          <w:szCs w:val="24"/>
        </w:rPr>
      </w:pPr>
      <w:r w:rsidRPr="00082533">
        <w:rPr>
          <w:noProof/>
          <w:sz w:val="24"/>
          <w:szCs w:val="24"/>
        </w:rPr>
        <w:drawing>
          <wp:inline distT="0" distB="0" distL="0" distR="0" wp14:anchorId="60EF7C0A" wp14:editId="2E9288CD">
            <wp:extent cx="5008099" cy="3011816"/>
            <wp:effectExtent l="0" t="0" r="0" b="0"/>
            <wp:docPr id="1128056453" name="Picture 1" descr="A computer screen with a messag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6453" name="Picture 1" descr="A computer screen with a message box&#10;&#10;AI-generated content may be incorrect."/>
                    <pic:cNvPicPr/>
                  </pic:nvPicPr>
                  <pic:blipFill>
                    <a:blip r:embed="rId42"/>
                    <a:stretch>
                      <a:fillRect/>
                    </a:stretch>
                  </pic:blipFill>
                  <pic:spPr>
                    <a:xfrm>
                      <a:off x="0" y="0"/>
                      <a:ext cx="5040901" cy="3031543"/>
                    </a:xfrm>
                    <a:prstGeom prst="rect">
                      <a:avLst/>
                    </a:prstGeom>
                  </pic:spPr>
                </pic:pic>
              </a:graphicData>
            </a:graphic>
          </wp:inline>
        </w:drawing>
      </w:r>
    </w:p>
    <w:p w14:paraId="2173CE2C" w14:textId="1B5D4333" w:rsidR="00582768" w:rsidRDefault="00082533" w:rsidP="00582768">
      <w:pPr>
        <w:spacing w:line="360" w:lineRule="auto"/>
        <w:jc w:val="center"/>
        <w:rPr>
          <w:sz w:val="24"/>
          <w:szCs w:val="24"/>
        </w:rPr>
      </w:pPr>
      <w:r>
        <w:rPr>
          <w:sz w:val="24"/>
          <w:szCs w:val="24"/>
        </w:rPr>
        <w:t xml:space="preserve">2.4.3 </w:t>
      </w:r>
      <w:r w:rsidR="007F3676">
        <w:rPr>
          <w:sz w:val="24"/>
          <w:szCs w:val="24"/>
        </w:rPr>
        <w:t>Adobe Reader notification when emotet.exe ran</w:t>
      </w:r>
      <w:r w:rsidR="00582768">
        <w:rPr>
          <w:sz w:val="24"/>
          <w:szCs w:val="24"/>
        </w:rPr>
        <w:t>.</w:t>
      </w:r>
    </w:p>
    <w:p w14:paraId="7730DD84" w14:textId="36CEDFE0" w:rsidR="009C3006" w:rsidRDefault="009C3006" w:rsidP="00582768">
      <w:pPr>
        <w:spacing w:line="360" w:lineRule="auto"/>
        <w:jc w:val="center"/>
        <w:rPr>
          <w:sz w:val="24"/>
          <w:szCs w:val="24"/>
        </w:rPr>
      </w:pPr>
    </w:p>
    <w:p w14:paraId="243F2B09" w14:textId="6AD42603" w:rsidR="00582768" w:rsidRDefault="003C7013" w:rsidP="00582768">
      <w:pPr>
        <w:pStyle w:val="Heading3"/>
      </w:pPr>
      <w:r>
        <w:t>Process Examination</w:t>
      </w:r>
    </w:p>
    <w:p w14:paraId="3A32817B" w14:textId="5D85C025" w:rsidR="00582768" w:rsidRPr="00E67164" w:rsidRDefault="00BE0864" w:rsidP="00582768">
      <w:pPr>
        <w:spacing w:line="360" w:lineRule="auto"/>
        <w:rPr>
          <w:sz w:val="24"/>
          <w:szCs w:val="24"/>
        </w:rPr>
      </w:pPr>
      <w:r>
        <w:rPr>
          <w:sz w:val="24"/>
          <w:szCs w:val="24"/>
        </w:rPr>
        <w:t xml:space="preserve">When the analysts observed the Process Monitor as </w:t>
      </w:r>
      <w:r w:rsidR="00A114B4">
        <w:rPr>
          <w:sz w:val="24"/>
          <w:szCs w:val="24"/>
        </w:rPr>
        <w:t>emotet was active on the machine, the program was filtered to show several useful function calls. One of these useful function calls was CreateFile, which had several instances</w:t>
      </w:r>
      <w:r w:rsidR="00F84662">
        <w:rPr>
          <w:sz w:val="24"/>
          <w:szCs w:val="24"/>
        </w:rPr>
        <w:t xml:space="preserve"> from the emotet software.  As can be inferred, CreateFile does create a new file at a location, and these paths change rapidly, from temporary storage locations to the language and theme folders within windows itself.  This implies that emotet had its own customizable fonts, themes, and languages that it attempted to use for its purposes.</w:t>
      </w:r>
    </w:p>
    <w:p w14:paraId="5BB4E94B" w14:textId="67181D63" w:rsidR="00AA0E7E" w:rsidRDefault="0042776F" w:rsidP="00AA0E7E">
      <w:pPr>
        <w:jc w:val="center"/>
      </w:pPr>
      <w:r w:rsidRPr="0042776F">
        <w:rPr>
          <w:noProof/>
        </w:rPr>
        <w:drawing>
          <wp:inline distT="0" distB="0" distL="0" distR="0" wp14:anchorId="232C5654" wp14:editId="6018CAAC">
            <wp:extent cx="5943600" cy="5228590"/>
            <wp:effectExtent l="0" t="0" r="0" b="0"/>
            <wp:docPr id="1457036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6989" name="Picture 1" descr="A screenshot of a computer&#10;&#10;AI-generated content may be incorrect."/>
                    <pic:cNvPicPr/>
                  </pic:nvPicPr>
                  <pic:blipFill>
                    <a:blip r:embed="rId43"/>
                    <a:stretch>
                      <a:fillRect/>
                    </a:stretch>
                  </pic:blipFill>
                  <pic:spPr>
                    <a:xfrm>
                      <a:off x="0" y="0"/>
                      <a:ext cx="5943600" cy="5228590"/>
                    </a:xfrm>
                    <a:prstGeom prst="rect">
                      <a:avLst/>
                    </a:prstGeom>
                  </pic:spPr>
                </pic:pic>
              </a:graphicData>
            </a:graphic>
          </wp:inline>
        </w:drawing>
      </w:r>
    </w:p>
    <w:p w14:paraId="258E016C" w14:textId="39FCB943" w:rsidR="0042776F" w:rsidRPr="006224D5" w:rsidRDefault="0042776F" w:rsidP="00AA0E7E">
      <w:pPr>
        <w:jc w:val="center"/>
        <w:rPr>
          <w:sz w:val="24"/>
          <w:szCs w:val="24"/>
        </w:rPr>
      </w:pPr>
      <w:r w:rsidRPr="006224D5">
        <w:rPr>
          <w:sz w:val="24"/>
          <w:szCs w:val="24"/>
        </w:rPr>
        <w:t>2.</w:t>
      </w:r>
      <w:r w:rsidR="006C59ED">
        <w:rPr>
          <w:sz w:val="24"/>
          <w:szCs w:val="24"/>
        </w:rPr>
        <w:t>4</w:t>
      </w:r>
      <w:r w:rsidRPr="006224D5">
        <w:rPr>
          <w:sz w:val="24"/>
          <w:szCs w:val="24"/>
        </w:rPr>
        <w:t>.</w:t>
      </w:r>
      <w:r w:rsidR="009C3006">
        <w:rPr>
          <w:sz w:val="24"/>
          <w:szCs w:val="24"/>
        </w:rPr>
        <w:t>4</w:t>
      </w:r>
      <w:r w:rsidRPr="006224D5">
        <w:rPr>
          <w:sz w:val="24"/>
          <w:szCs w:val="24"/>
        </w:rPr>
        <w:t xml:space="preserve"> C</w:t>
      </w:r>
      <w:r>
        <w:rPr>
          <w:sz w:val="24"/>
          <w:szCs w:val="24"/>
        </w:rPr>
        <w:t>reateFile</w:t>
      </w:r>
      <w:r w:rsidR="006224D5">
        <w:rPr>
          <w:sz w:val="24"/>
          <w:szCs w:val="24"/>
        </w:rPr>
        <w:t xml:space="preserve"> process usage in Procmon.</w:t>
      </w:r>
    </w:p>
    <w:p w14:paraId="48538FED" w14:textId="1F97D60D" w:rsidR="003C7013" w:rsidRPr="006224D5" w:rsidRDefault="00397B62" w:rsidP="003C7013">
      <w:pPr>
        <w:spacing w:line="360" w:lineRule="auto"/>
        <w:rPr>
          <w:sz w:val="24"/>
          <w:szCs w:val="24"/>
        </w:rPr>
      </w:pPr>
      <w:r>
        <w:rPr>
          <w:sz w:val="24"/>
          <w:szCs w:val="24"/>
        </w:rPr>
        <w:lastRenderedPageBreak/>
        <w:t xml:space="preserve">Observing the </w:t>
      </w:r>
      <w:r w:rsidR="007B13DD">
        <w:rPr>
          <w:sz w:val="24"/>
          <w:szCs w:val="24"/>
        </w:rPr>
        <w:t xml:space="preserve">processes further, the </w:t>
      </w:r>
      <w:r w:rsidR="006D755F">
        <w:rPr>
          <w:sz w:val="24"/>
          <w:szCs w:val="24"/>
        </w:rPr>
        <w:t>analysts</w:t>
      </w:r>
      <w:r w:rsidR="007B13DD">
        <w:rPr>
          <w:sz w:val="24"/>
          <w:szCs w:val="24"/>
        </w:rPr>
        <w:t xml:space="preserve"> discovered </w:t>
      </w:r>
      <w:r w:rsidR="0024063D">
        <w:rPr>
          <w:sz w:val="24"/>
          <w:szCs w:val="24"/>
        </w:rPr>
        <w:t xml:space="preserve">a call into the file extension where imm32.dll was located. Upon further research, imm32.dll </w:t>
      </w:r>
      <w:r w:rsidR="00C61125">
        <w:rPr>
          <w:sz w:val="24"/>
          <w:szCs w:val="24"/>
        </w:rPr>
        <w:t xml:space="preserve">is responsible for mouse and keyboard functionality.  This showed the testers that the malware attempted to use the </w:t>
      </w:r>
      <w:r w:rsidR="00784D78">
        <w:rPr>
          <w:sz w:val="24"/>
          <w:szCs w:val="24"/>
        </w:rPr>
        <w:t>machine’s</w:t>
      </w:r>
      <w:r w:rsidR="008C3004">
        <w:rPr>
          <w:sz w:val="24"/>
          <w:szCs w:val="24"/>
        </w:rPr>
        <w:t xml:space="preserve"> keyboard functions for its purposes.</w:t>
      </w:r>
    </w:p>
    <w:p w14:paraId="52EA62CE" w14:textId="0DBA1335" w:rsidR="00CA7544" w:rsidRPr="006224D5" w:rsidRDefault="004A1981" w:rsidP="00AA0E7E">
      <w:pPr>
        <w:jc w:val="center"/>
        <w:rPr>
          <w:sz w:val="24"/>
          <w:szCs w:val="24"/>
        </w:rPr>
      </w:pPr>
      <w:r w:rsidRPr="006224D5">
        <w:rPr>
          <w:noProof/>
          <w:sz w:val="24"/>
          <w:szCs w:val="24"/>
        </w:rPr>
        <w:drawing>
          <wp:inline distT="0" distB="0" distL="0" distR="0" wp14:anchorId="367FA355" wp14:editId="3C00ACF2">
            <wp:extent cx="3067050" cy="1885950"/>
            <wp:effectExtent l="0" t="0" r="0" b="0"/>
            <wp:docPr id="113881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1721" name="Picture 1" descr="A screenshot of a computer&#10;&#10;AI-generated content may be incorrect."/>
                    <pic:cNvPicPr/>
                  </pic:nvPicPr>
                  <pic:blipFill>
                    <a:blip r:embed="rId44"/>
                    <a:stretch>
                      <a:fillRect/>
                    </a:stretch>
                  </pic:blipFill>
                  <pic:spPr>
                    <a:xfrm>
                      <a:off x="0" y="0"/>
                      <a:ext cx="3067050" cy="1885950"/>
                    </a:xfrm>
                    <a:prstGeom prst="rect">
                      <a:avLst/>
                    </a:prstGeom>
                  </pic:spPr>
                </pic:pic>
              </a:graphicData>
            </a:graphic>
          </wp:inline>
        </w:drawing>
      </w:r>
    </w:p>
    <w:p w14:paraId="0AF6CFB6" w14:textId="7C360042" w:rsidR="00C2339A" w:rsidRDefault="004A1981" w:rsidP="00C2339A">
      <w:pPr>
        <w:jc w:val="center"/>
        <w:rPr>
          <w:sz w:val="24"/>
          <w:szCs w:val="24"/>
        </w:rPr>
      </w:pPr>
      <w:r w:rsidRPr="006224D5">
        <w:rPr>
          <w:sz w:val="24"/>
          <w:szCs w:val="24"/>
        </w:rPr>
        <w:t>2.</w:t>
      </w:r>
      <w:r w:rsidR="006C59ED">
        <w:rPr>
          <w:sz w:val="24"/>
          <w:szCs w:val="24"/>
        </w:rPr>
        <w:t>4</w:t>
      </w:r>
      <w:r w:rsidRPr="006224D5">
        <w:rPr>
          <w:sz w:val="24"/>
          <w:szCs w:val="24"/>
        </w:rPr>
        <w:t>.</w:t>
      </w:r>
      <w:r w:rsidR="009C3006">
        <w:rPr>
          <w:sz w:val="24"/>
          <w:szCs w:val="24"/>
        </w:rPr>
        <w:t>5</w:t>
      </w:r>
      <w:r w:rsidRPr="006224D5">
        <w:rPr>
          <w:sz w:val="24"/>
          <w:szCs w:val="24"/>
        </w:rPr>
        <w:t xml:space="preserve"> </w:t>
      </w:r>
      <w:r w:rsidR="000024A1">
        <w:rPr>
          <w:sz w:val="24"/>
          <w:szCs w:val="24"/>
        </w:rPr>
        <w:t xml:space="preserve">Procmon screenshot of </w:t>
      </w:r>
      <w:r w:rsidRPr="006224D5">
        <w:rPr>
          <w:sz w:val="24"/>
          <w:szCs w:val="24"/>
        </w:rPr>
        <w:t>imm32.dll usage.</w:t>
      </w:r>
    </w:p>
    <w:p w14:paraId="2C478E1F" w14:textId="4160F5BD" w:rsidR="00C2339A" w:rsidRPr="000F29C0" w:rsidRDefault="000F29C0" w:rsidP="000C2485">
      <w:pPr>
        <w:spacing w:line="360" w:lineRule="auto"/>
      </w:pPr>
      <w:r>
        <w:rPr>
          <w:sz w:val="24"/>
          <w:szCs w:val="24"/>
        </w:rPr>
        <w:t>Further Examination of the processes revealed that the</w:t>
      </w:r>
      <w:r w:rsidR="00053591">
        <w:rPr>
          <w:sz w:val="24"/>
          <w:szCs w:val="24"/>
        </w:rPr>
        <w:t>re were further calls to uxtheme.dll as well as the windows Languages folder. This is further proof that the malware is attempting to utilize its own customiz</w:t>
      </w:r>
      <w:r w:rsidR="00BF766D">
        <w:rPr>
          <w:sz w:val="24"/>
          <w:szCs w:val="24"/>
        </w:rPr>
        <w:t xml:space="preserve">ed features to write some sort of </w:t>
      </w:r>
      <w:r w:rsidR="000C2485">
        <w:rPr>
          <w:sz w:val="24"/>
          <w:szCs w:val="24"/>
        </w:rPr>
        <w:t>document on the host machine.</w:t>
      </w:r>
    </w:p>
    <w:p w14:paraId="0E6BD329" w14:textId="27D9131D" w:rsidR="0070370C" w:rsidRPr="006224D5" w:rsidRDefault="0070370C" w:rsidP="00AA0E7E">
      <w:pPr>
        <w:jc w:val="center"/>
        <w:rPr>
          <w:sz w:val="24"/>
          <w:szCs w:val="24"/>
        </w:rPr>
      </w:pPr>
      <w:r w:rsidRPr="006224D5">
        <w:rPr>
          <w:noProof/>
          <w:sz w:val="24"/>
          <w:szCs w:val="24"/>
        </w:rPr>
        <w:lastRenderedPageBreak/>
        <w:drawing>
          <wp:inline distT="0" distB="0" distL="0" distR="0" wp14:anchorId="4DBF13D4" wp14:editId="1C2300F8">
            <wp:extent cx="4203716" cy="7582486"/>
            <wp:effectExtent l="0" t="0" r="0" b="0"/>
            <wp:docPr id="435796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669" name="Picture 1" descr="A screenshot of a computer program&#10;&#10;AI-generated content may be incorrect."/>
                    <pic:cNvPicPr/>
                  </pic:nvPicPr>
                  <pic:blipFill>
                    <a:blip r:embed="rId45"/>
                    <a:stretch>
                      <a:fillRect/>
                    </a:stretch>
                  </pic:blipFill>
                  <pic:spPr>
                    <a:xfrm>
                      <a:off x="0" y="0"/>
                      <a:ext cx="4219476" cy="7610913"/>
                    </a:xfrm>
                    <a:prstGeom prst="rect">
                      <a:avLst/>
                    </a:prstGeom>
                  </pic:spPr>
                </pic:pic>
              </a:graphicData>
            </a:graphic>
          </wp:inline>
        </w:drawing>
      </w:r>
    </w:p>
    <w:p w14:paraId="03471914" w14:textId="7ADCB8BC" w:rsidR="00500BF2" w:rsidRDefault="0070370C" w:rsidP="00500BF2">
      <w:pPr>
        <w:jc w:val="center"/>
        <w:rPr>
          <w:sz w:val="24"/>
          <w:szCs w:val="24"/>
        </w:rPr>
      </w:pPr>
      <w:r w:rsidRPr="006224D5">
        <w:rPr>
          <w:sz w:val="24"/>
          <w:szCs w:val="24"/>
        </w:rPr>
        <w:t>2.</w:t>
      </w:r>
      <w:r w:rsidR="006C59ED">
        <w:rPr>
          <w:sz w:val="24"/>
          <w:szCs w:val="24"/>
        </w:rPr>
        <w:t>4</w:t>
      </w:r>
      <w:r w:rsidRPr="006224D5">
        <w:rPr>
          <w:sz w:val="24"/>
          <w:szCs w:val="24"/>
        </w:rPr>
        <w:t>.</w:t>
      </w:r>
      <w:r w:rsidR="009C3006">
        <w:rPr>
          <w:sz w:val="24"/>
          <w:szCs w:val="24"/>
        </w:rPr>
        <w:t>6</w:t>
      </w:r>
      <w:r w:rsidRPr="006224D5">
        <w:rPr>
          <w:sz w:val="24"/>
          <w:szCs w:val="24"/>
        </w:rPr>
        <w:t xml:space="preserve"> Fonts, Themes, Languages manipulation.</w:t>
      </w:r>
    </w:p>
    <w:p w14:paraId="7B4B3488" w14:textId="5531BFB1" w:rsidR="00500BF2" w:rsidRDefault="00500BF2" w:rsidP="00500BF2">
      <w:pPr>
        <w:pStyle w:val="Heading3"/>
      </w:pPr>
      <w:r>
        <w:lastRenderedPageBreak/>
        <w:t>FakeNet</w:t>
      </w:r>
    </w:p>
    <w:p w14:paraId="58680B4C" w14:textId="536E4147" w:rsidR="007831DC" w:rsidRPr="00E84956" w:rsidRDefault="0066361B" w:rsidP="00E84956">
      <w:pPr>
        <w:spacing w:line="360" w:lineRule="auto"/>
        <w:rPr>
          <w:sz w:val="24"/>
          <w:szCs w:val="24"/>
        </w:rPr>
      </w:pPr>
      <w:r>
        <w:rPr>
          <w:sz w:val="24"/>
          <w:szCs w:val="24"/>
        </w:rPr>
        <w:t xml:space="preserve">At this point in the testing the machine was </w:t>
      </w:r>
      <w:r w:rsidR="0092729F">
        <w:rPr>
          <w:sz w:val="24"/>
          <w:szCs w:val="24"/>
        </w:rPr>
        <w:t>reverted</w:t>
      </w:r>
      <w:r>
        <w:rPr>
          <w:sz w:val="24"/>
          <w:szCs w:val="24"/>
        </w:rPr>
        <w:t xml:space="preserve"> to an earlier snapshot. This is to ensure that the malware has not permanently changed any components of the operating system.  The testers tested the malware file again, however this time with a fake internet connection created by a tool known as FakeNet.  The logs from FakeNet after the malware was </w:t>
      </w:r>
      <w:r w:rsidR="0010519E">
        <w:rPr>
          <w:sz w:val="24"/>
          <w:szCs w:val="24"/>
        </w:rPr>
        <w:t>run</w:t>
      </w:r>
      <w:r>
        <w:rPr>
          <w:sz w:val="24"/>
          <w:szCs w:val="24"/>
        </w:rPr>
        <w:t xml:space="preserve"> showed several ICMP packets logged.  These packets are sent out for mailing related protocols, implying that the </w:t>
      </w:r>
      <w:r w:rsidR="009B0EC7">
        <w:rPr>
          <w:sz w:val="24"/>
          <w:szCs w:val="24"/>
        </w:rPr>
        <w:t>malware was attempting to send an email.</w:t>
      </w:r>
    </w:p>
    <w:p w14:paraId="00EFDC29" w14:textId="0B0F245B" w:rsidR="009C3006" w:rsidRDefault="009C3006" w:rsidP="00AA0E7E">
      <w:pPr>
        <w:jc w:val="center"/>
        <w:rPr>
          <w:sz w:val="24"/>
          <w:szCs w:val="24"/>
        </w:rPr>
      </w:pPr>
      <w:r w:rsidRPr="009C3006">
        <w:rPr>
          <w:noProof/>
          <w:sz w:val="24"/>
          <w:szCs w:val="24"/>
        </w:rPr>
        <w:drawing>
          <wp:inline distT="0" distB="0" distL="0" distR="0" wp14:anchorId="5EF25EEB" wp14:editId="0E385261">
            <wp:extent cx="5943600" cy="3096260"/>
            <wp:effectExtent l="0" t="0" r="0" b="0"/>
            <wp:docPr id="1724249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49069" name="Picture 1" descr="A screenshot of a computer&#10;&#10;AI-generated content may be incorrect."/>
                    <pic:cNvPicPr/>
                  </pic:nvPicPr>
                  <pic:blipFill>
                    <a:blip r:embed="rId46"/>
                    <a:stretch>
                      <a:fillRect/>
                    </a:stretch>
                  </pic:blipFill>
                  <pic:spPr>
                    <a:xfrm>
                      <a:off x="0" y="0"/>
                      <a:ext cx="5943600" cy="3096260"/>
                    </a:xfrm>
                    <a:prstGeom prst="rect">
                      <a:avLst/>
                    </a:prstGeom>
                  </pic:spPr>
                </pic:pic>
              </a:graphicData>
            </a:graphic>
          </wp:inline>
        </w:drawing>
      </w:r>
    </w:p>
    <w:p w14:paraId="73316CC1" w14:textId="2D127D12" w:rsidR="009C3006" w:rsidRDefault="009C3006" w:rsidP="009C3006">
      <w:pPr>
        <w:spacing w:line="360" w:lineRule="auto"/>
        <w:jc w:val="center"/>
        <w:rPr>
          <w:sz w:val="24"/>
          <w:szCs w:val="24"/>
        </w:rPr>
      </w:pPr>
      <w:r>
        <w:rPr>
          <w:sz w:val="24"/>
          <w:szCs w:val="24"/>
        </w:rPr>
        <w:t>2.4.</w:t>
      </w:r>
      <w:r w:rsidR="007831DC">
        <w:rPr>
          <w:sz w:val="24"/>
          <w:szCs w:val="24"/>
        </w:rPr>
        <w:t>7</w:t>
      </w:r>
      <w:r>
        <w:rPr>
          <w:sz w:val="24"/>
          <w:szCs w:val="24"/>
        </w:rPr>
        <w:t xml:space="preserve"> FakeNet log showing ICMP packet sent after emotet.exe ran. </w:t>
      </w:r>
    </w:p>
    <w:p w14:paraId="6A501C51" w14:textId="7CF8F660" w:rsidR="009C3006" w:rsidRDefault="007831DC" w:rsidP="00AA0E7E">
      <w:pPr>
        <w:jc w:val="center"/>
        <w:rPr>
          <w:sz w:val="24"/>
          <w:szCs w:val="24"/>
        </w:rPr>
      </w:pPr>
      <w:r w:rsidRPr="007831DC">
        <w:rPr>
          <w:noProof/>
          <w:sz w:val="24"/>
          <w:szCs w:val="24"/>
        </w:rPr>
        <w:drawing>
          <wp:inline distT="0" distB="0" distL="0" distR="0" wp14:anchorId="7610B6BC" wp14:editId="6781B49C">
            <wp:extent cx="2610214" cy="1343212"/>
            <wp:effectExtent l="0" t="0" r="0" b="9525"/>
            <wp:docPr id="1479537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37688" name="Picture 1" descr="A screenshot of a computer&#10;&#10;AI-generated content may be incorrect."/>
                    <pic:cNvPicPr/>
                  </pic:nvPicPr>
                  <pic:blipFill>
                    <a:blip r:embed="rId47"/>
                    <a:stretch>
                      <a:fillRect/>
                    </a:stretch>
                  </pic:blipFill>
                  <pic:spPr>
                    <a:xfrm>
                      <a:off x="0" y="0"/>
                      <a:ext cx="2610214" cy="1343212"/>
                    </a:xfrm>
                    <a:prstGeom prst="rect">
                      <a:avLst/>
                    </a:prstGeom>
                  </pic:spPr>
                </pic:pic>
              </a:graphicData>
            </a:graphic>
          </wp:inline>
        </w:drawing>
      </w:r>
    </w:p>
    <w:p w14:paraId="08DDF85E" w14:textId="7E3931A0" w:rsidR="007831DC" w:rsidRPr="006224D5" w:rsidRDefault="007831DC" w:rsidP="00AA0E7E">
      <w:pPr>
        <w:jc w:val="center"/>
        <w:rPr>
          <w:sz w:val="24"/>
          <w:szCs w:val="24"/>
        </w:rPr>
      </w:pPr>
      <w:r>
        <w:rPr>
          <w:sz w:val="24"/>
          <w:szCs w:val="24"/>
        </w:rPr>
        <w:t>2.4.8 Procmon activity with every mail packet sent.</w:t>
      </w:r>
    </w:p>
    <w:p w14:paraId="383FBC55" w14:textId="77777777" w:rsidR="00D828F5" w:rsidRDefault="00341658" w:rsidP="00865937">
      <w:pPr>
        <w:pStyle w:val="Heading1"/>
        <w:rPr>
          <w:lang w:eastAsia="en-US"/>
        </w:rPr>
      </w:pPr>
      <w:bookmarkStart w:id="16" w:name="_Toc191121018"/>
      <w:r>
        <w:rPr>
          <w:lang w:eastAsia="en-US"/>
        </w:rPr>
        <w:lastRenderedPageBreak/>
        <w:t>Discussion</w:t>
      </w:r>
      <w:bookmarkEnd w:id="16"/>
    </w:p>
    <w:p w14:paraId="0028E26C" w14:textId="77777777" w:rsidR="00493395" w:rsidRDefault="00493395" w:rsidP="00493395">
      <w:pPr>
        <w:pStyle w:val="Heading2"/>
        <w:rPr>
          <w:rFonts w:eastAsia="Times New Roman"/>
          <w:lang w:eastAsia="en-US"/>
        </w:rPr>
      </w:pPr>
      <w:bookmarkStart w:id="17" w:name="_Toc191121019"/>
      <w:r>
        <w:rPr>
          <w:rFonts w:eastAsia="Times New Roman"/>
          <w:lang w:eastAsia="en-US"/>
        </w:rPr>
        <w:t>General Discussion</w:t>
      </w:r>
      <w:bookmarkEnd w:id="17"/>
    </w:p>
    <w:p w14:paraId="397799B5" w14:textId="024BB16C" w:rsidR="003D163B" w:rsidRDefault="003A07DA" w:rsidP="00E45CDB">
      <w:pPr>
        <w:spacing w:after="158" w:line="360" w:lineRule="auto"/>
        <w:rPr>
          <w:sz w:val="24"/>
          <w:szCs w:val="24"/>
        </w:rPr>
      </w:pPr>
      <w:r>
        <w:rPr>
          <w:sz w:val="24"/>
          <w:szCs w:val="24"/>
        </w:rPr>
        <w:t xml:space="preserve">After a comprehensive examination upon the malware sample, the testers are safe to assume that the malware attempts to send a phishing email </w:t>
      </w:r>
      <w:r w:rsidR="00A810A9">
        <w:rPr>
          <w:sz w:val="24"/>
          <w:szCs w:val="24"/>
        </w:rPr>
        <w:t>out to several sources</w:t>
      </w:r>
      <w:r w:rsidR="00263746">
        <w:rPr>
          <w:sz w:val="24"/>
          <w:szCs w:val="24"/>
        </w:rPr>
        <w:t xml:space="preserve">.  This phishing email </w:t>
      </w:r>
      <w:r w:rsidR="00954B8E">
        <w:rPr>
          <w:sz w:val="24"/>
          <w:szCs w:val="24"/>
        </w:rPr>
        <w:t>utilize</w:t>
      </w:r>
      <w:r w:rsidR="00D03533">
        <w:rPr>
          <w:sz w:val="24"/>
          <w:szCs w:val="24"/>
        </w:rPr>
        <w:t>d</w:t>
      </w:r>
      <w:r w:rsidR="00954B8E">
        <w:rPr>
          <w:sz w:val="24"/>
          <w:szCs w:val="24"/>
        </w:rPr>
        <w:t xml:space="preserve"> it</w:t>
      </w:r>
      <w:r w:rsidR="00CD63CE">
        <w:rPr>
          <w:sz w:val="24"/>
          <w:szCs w:val="24"/>
        </w:rPr>
        <w:t>s</w:t>
      </w:r>
      <w:r w:rsidR="00954B8E">
        <w:rPr>
          <w:sz w:val="24"/>
          <w:szCs w:val="24"/>
        </w:rPr>
        <w:t xml:space="preserve"> own </w:t>
      </w:r>
      <w:r w:rsidR="00CD63CE">
        <w:rPr>
          <w:sz w:val="24"/>
          <w:szCs w:val="24"/>
        </w:rPr>
        <w:t>custom</w:t>
      </w:r>
      <w:r w:rsidR="00954B8E">
        <w:rPr>
          <w:sz w:val="24"/>
          <w:szCs w:val="24"/>
        </w:rPr>
        <w:t xml:space="preserve"> windows themes, languages, and </w:t>
      </w:r>
      <w:r w:rsidR="00CD63CE">
        <w:rPr>
          <w:sz w:val="24"/>
          <w:szCs w:val="24"/>
        </w:rPr>
        <w:t xml:space="preserve">features to write a </w:t>
      </w:r>
      <w:r w:rsidR="00A322D8">
        <w:rPr>
          <w:sz w:val="24"/>
          <w:szCs w:val="24"/>
        </w:rPr>
        <w:t xml:space="preserve">comprehensive email </w:t>
      </w:r>
      <w:r w:rsidR="00D03533">
        <w:rPr>
          <w:sz w:val="24"/>
          <w:szCs w:val="24"/>
        </w:rPr>
        <w:t>that was periodically sent out to various unbeknownst sources.</w:t>
      </w:r>
      <w:r w:rsidR="00053CAE">
        <w:rPr>
          <w:sz w:val="24"/>
          <w:szCs w:val="24"/>
        </w:rPr>
        <w:t xml:space="preserve"> </w:t>
      </w:r>
    </w:p>
    <w:p w14:paraId="2734271A" w14:textId="37BE06AD" w:rsidR="003647F6" w:rsidRPr="00E45CDB" w:rsidRDefault="00FC0B4B" w:rsidP="00E45CDB">
      <w:pPr>
        <w:spacing w:after="158" w:line="360" w:lineRule="auto"/>
        <w:rPr>
          <w:sz w:val="24"/>
          <w:szCs w:val="24"/>
        </w:rPr>
      </w:pPr>
      <w:r w:rsidRPr="00E45CDB">
        <w:rPr>
          <w:sz w:val="24"/>
          <w:szCs w:val="24"/>
        </w:rPr>
        <w:t xml:space="preserve">During the static analysis, the </w:t>
      </w:r>
      <w:r w:rsidRPr="00E45CDB">
        <w:rPr>
          <w:i/>
          <w:iCs/>
          <w:sz w:val="24"/>
          <w:szCs w:val="24"/>
        </w:rPr>
        <w:t>VirusTotal</w:t>
      </w:r>
      <w:r w:rsidRPr="00E45CDB">
        <w:rPr>
          <w:sz w:val="24"/>
          <w:szCs w:val="24"/>
        </w:rPr>
        <w:t xml:space="preserve"> scan </w:t>
      </w:r>
      <w:r w:rsidR="00535697">
        <w:rPr>
          <w:sz w:val="24"/>
          <w:szCs w:val="24"/>
        </w:rPr>
        <w:t xml:space="preserve">found in figure 2.2.3. </w:t>
      </w:r>
      <w:r w:rsidRPr="00E45CDB">
        <w:rPr>
          <w:sz w:val="24"/>
          <w:szCs w:val="24"/>
        </w:rPr>
        <w:t xml:space="preserve">gave several hints as to the nature of the malware sample.  The </w:t>
      </w:r>
      <w:r w:rsidR="00DA6C4A" w:rsidRPr="00E45CDB">
        <w:rPr>
          <w:sz w:val="24"/>
          <w:szCs w:val="24"/>
        </w:rPr>
        <w:t xml:space="preserve">search </w:t>
      </w:r>
      <w:r w:rsidR="002C0DB9" w:rsidRPr="00E45CDB">
        <w:rPr>
          <w:sz w:val="24"/>
          <w:szCs w:val="24"/>
        </w:rPr>
        <w:t xml:space="preserve">had several sources claim that the MD5 signature </w:t>
      </w:r>
      <w:r w:rsidR="00535697">
        <w:rPr>
          <w:sz w:val="24"/>
          <w:szCs w:val="24"/>
        </w:rPr>
        <w:t xml:space="preserve">found in figure </w:t>
      </w:r>
      <w:r w:rsidR="0078560F">
        <w:rPr>
          <w:sz w:val="24"/>
          <w:szCs w:val="24"/>
        </w:rPr>
        <w:t xml:space="preserve">2.2.2 </w:t>
      </w:r>
      <w:r w:rsidR="002C0DB9" w:rsidRPr="00E45CDB">
        <w:rPr>
          <w:sz w:val="24"/>
          <w:szCs w:val="24"/>
        </w:rPr>
        <w:t>was linked back to a file called NOFAstb.exe</w:t>
      </w:r>
      <w:r w:rsidR="0078560F">
        <w:rPr>
          <w:sz w:val="24"/>
          <w:szCs w:val="24"/>
        </w:rPr>
        <w:t>.</w:t>
      </w:r>
      <w:r w:rsidR="002C0DB9" w:rsidRPr="00E45CDB">
        <w:rPr>
          <w:sz w:val="24"/>
          <w:szCs w:val="24"/>
        </w:rPr>
        <w:t xml:space="preserve">  </w:t>
      </w:r>
      <w:r w:rsidR="00346F2A" w:rsidRPr="00E45CDB">
        <w:rPr>
          <w:sz w:val="24"/>
          <w:szCs w:val="24"/>
        </w:rPr>
        <w:t>This was later backed by CFF explorer, Strings, Ghidra, and IDAPro</w:t>
      </w:r>
      <w:r w:rsidR="00604B4A" w:rsidRPr="00E45CDB">
        <w:rPr>
          <w:sz w:val="24"/>
          <w:szCs w:val="24"/>
        </w:rPr>
        <w:t xml:space="preserve"> all finding that the original name of the malware sample was NOFAstb.exe.  Ghidra also discovered several </w:t>
      </w:r>
      <w:r w:rsidR="009E6F9C" w:rsidRPr="00E45CDB">
        <w:rPr>
          <w:sz w:val="24"/>
          <w:szCs w:val="24"/>
        </w:rPr>
        <w:t xml:space="preserve">indications as to the nature of the file, discovering file manipulation, web browser, and mailing imports </w:t>
      </w:r>
      <w:r w:rsidR="00964467" w:rsidRPr="00E45CDB">
        <w:rPr>
          <w:sz w:val="24"/>
          <w:szCs w:val="24"/>
        </w:rPr>
        <w:t xml:space="preserve">inside the assembly programming.  </w:t>
      </w:r>
      <w:r w:rsidR="00FF7F89" w:rsidRPr="00E45CDB">
        <w:rPr>
          <w:sz w:val="24"/>
          <w:szCs w:val="24"/>
        </w:rPr>
        <w:t xml:space="preserve">More proof presented when the Adobe Reader notification from the Dynamic Analysis portion of the examination </w:t>
      </w:r>
      <w:r w:rsidR="006F5BF4" w:rsidRPr="00E45CDB">
        <w:rPr>
          <w:sz w:val="24"/>
          <w:szCs w:val="24"/>
        </w:rPr>
        <w:t>presented an error that indicated email usage</w:t>
      </w:r>
      <w:r w:rsidR="003647F6" w:rsidRPr="00E45CDB">
        <w:rPr>
          <w:sz w:val="24"/>
          <w:szCs w:val="24"/>
        </w:rPr>
        <w:t>.</w:t>
      </w:r>
      <w:r w:rsidR="00226F9B">
        <w:rPr>
          <w:sz w:val="24"/>
          <w:szCs w:val="24"/>
        </w:rPr>
        <w:t xml:space="preserve">  </w:t>
      </w:r>
    </w:p>
    <w:p w14:paraId="0FBFA57F" w14:textId="18CD9B0C" w:rsidR="000B6802" w:rsidRDefault="004B3634" w:rsidP="00E45CDB">
      <w:pPr>
        <w:spacing w:after="158" w:line="360" w:lineRule="auto"/>
        <w:rPr>
          <w:sz w:val="24"/>
          <w:szCs w:val="24"/>
        </w:rPr>
      </w:pPr>
      <w:r>
        <w:rPr>
          <w:sz w:val="24"/>
          <w:szCs w:val="24"/>
        </w:rPr>
        <w:t xml:space="preserve">The testers discovered the singular import of </w:t>
      </w:r>
      <w:r w:rsidR="00D30FB5">
        <w:rPr>
          <w:sz w:val="24"/>
          <w:szCs w:val="24"/>
        </w:rPr>
        <w:t xml:space="preserve">a </w:t>
      </w:r>
      <w:r>
        <w:rPr>
          <w:sz w:val="24"/>
          <w:szCs w:val="24"/>
        </w:rPr>
        <w:t xml:space="preserve">Visual Basic 6.0 </w:t>
      </w:r>
      <w:r w:rsidR="00D30FB5">
        <w:rPr>
          <w:sz w:val="24"/>
          <w:szCs w:val="24"/>
        </w:rPr>
        <w:t xml:space="preserve">dll file.  What this </w:t>
      </w:r>
      <w:r w:rsidR="0009749C">
        <w:rPr>
          <w:sz w:val="24"/>
          <w:szCs w:val="24"/>
        </w:rPr>
        <w:t xml:space="preserve">information </w:t>
      </w:r>
      <w:r w:rsidR="00D30FB5">
        <w:rPr>
          <w:sz w:val="24"/>
          <w:szCs w:val="24"/>
        </w:rPr>
        <w:t xml:space="preserve">concluded </w:t>
      </w:r>
      <w:r w:rsidR="00A615F6">
        <w:rPr>
          <w:sz w:val="24"/>
          <w:szCs w:val="24"/>
        </w:rPr>
        <w:t>with</w:t>
      </w:r>
      <w:r w:rsidR="00D30FB5">
        <w:rPr>
          <w:sz w:val="24"/>
          <w:szCs w:val="24"/>
        </w:rPr>
        <w:t xml:space="preserve"> the tester was </w:t>
      </w:r>
      <w:r w:rsidR="001201A5">
        <w:rPr>
          <w:sz w:val="24"/>
          <w:szCs w:val="24"/>
        </w:rPr>
        <w:t>that</w:t>
      </w:r>
      <w:r w:rsidR="00D30FB5">
        <w:rPr>
          <w:sz w:val="24"/>
          <w:szCs w:val="24"/>
        </w:rPr>
        <w:t xml:space="preserve"> malware was attempting to </w:t>
      </w:r>
      <w:r w:rsidR="0009749C">
        <w:rPr>
          <w:sz w:val="24"/>
          <w:szCs w:val="24"/>
        </w:rPr>
        <w:t xml:space="preserve">use a Microsoft product, such as Office or PowerPoint, to inject itself into the host device.  There are several Visual Basic commands found, as </w:t>
      </w:r>
      <w:r w:rsidR="00B3088C">
        <w:rPr>
          <w:sz w:val="24"/>
          <w:szCs w:val="24"/>
        </w:rPr>
        <w:t xml:space="preserve">can be seen in Appendix A, that contain Array movement, Free Objects, and several </w:t>
      </w:r>
      <w:r w:rsidR="00983DEE">
        <w:rPr>
          <w:sz w:val="24"/>
          <w:szCs w:val="24"/>
        </w:rPr>
        <w:t xml:space="preserve">File manipulation commands.  There is also evidence of drawing </w:t>
      </w:r>
      <w:r w:rsidR="00F83270">
        <w:rPr>
          <w:sz w:val="24"/>
          <w:szCs w:val="24"/>
        </w:rPr>
        <w:t>of graphs and shapes, such as ScaleHeight and ScaleWidth as well as</w:t>
      </w:r>
      <w:r w:rsidR="00983DEE">
        <w:rPr>
          <w:sz w:val="24"/>
          <w:szCs w:val="24"/>
        </w:rPr>
        <w:t xml:space="preserve"> </w:t>
      </w:r>
      <w:r w:rsidR="000B6802">
        <w:rPr>
          <w:sz w:val="24"/>
          <w:szCs w:val="24"/>
        </w:rPr>
        <w:t>the PatBlt function. Th</w:t>
      </w:r>
      <w:r w:rsidR="00D67922">
        <w:rPr>
          <w:sz w:val="24"/>
          <w:szCs w:val="24"/>
        </w:rPr>
        <w:t xml:space="preserve">ere is also </w:t>
      </w:r>
      <w:r w:rsidR="00C44117">
        <w:rPr>
          <w:sz w:val="24"/>
          <w:szCs w:val="24"/>
        </w:rPr>
        <w:t>more evidence that a Picture is being drawn, with commands related to Picture1</w:t>
      </w:r>
      <w:r w:rsidR="006961B7">
        <w:rPr>
          <w:sz w:val="24"/>
          <w:szCs w:val="24"/>
        </w:rPr>
        <w:t xml:space="preserve"> and ArcString. These are related to a string Beprog, which is also a name for an anonymous </w:t>
      </w:r>
      <w:r w:rsidR="001B3952">
        <w:rPr>
          <w:sz w:val="24"/>
          <w:szCs w:val="24"/>
        </w:rPr>
        <w:t>messaging</w:t>
      </w:r>
      <w:r w:rsidR="006961B7">
        <w:rPr>
          <w:sz w:val="24"/>
          <w:szCs w:val="24"/>
        </w:rPr>
        <w:t xml:space="preserve"> application. Th</w:t>
      </w:r>
      <w:r w:rsidR="004C1C77">
        <w:rPr>
          <w:sz w:val="24"/>
          <w:szCs w:val="24"/>
        </w:rPr>
        <w:t>e testers concluded that th</w:t>
      </w:r>
      <w:r w:rsidR="008D6521">
        <w:rPr>
          <w:sz w:val="24"/>
          <w:szCs w:val="24"/>
        </w:rPr>
        <w:t xml:space="preserve">is service is being used to relay the information the malware is snooping </w:t>
      </w:r>
      <w:r w:rsidR="001B3952">
        <w:rPr>
          <w:sz w:val="24"/>
          <w:szCs w:val="24"/>
        </w:rPr>
        <w:t xml:space="preserve">on the host device. </w:t>
      </w:r>
    </w:p>
    <w:p w14:paraId="3F25996F" w14:textId="151CFB46" w:rsidR="00190247" w:rsidRPr="00E45CDB" w:rsidRDefault="00F6271C" w:rsidP="00E45CDB">
      <w:pPr>
        <w:spacing w:after="158" w:line="360" w:lineRule="auto"/>
        <w:rPr>
          <w:sz w:val="24"/>
          <w:szCs w:val="24"/>
        </w:rPr>
      </w:pPr>
      <w:r>
        <w:rPr>
          <w:sz w:val="24"/>
          <w:szCs w:val="24"/>
        </w:rPr>
        <w:lastRenderedPageBreak/>
        <w:t xml:space="preserve">IDAPro </w:t>
      </w:r>
      <w:r w:rsidR="00190247">
        <w:rPr>
          <w:sz w:val="24"/>
          <w:szCs w:val="24"/>
        </w:rPr>
        <w:t xml:space="preserve">also discovered that the malware sample attempts to take credentials of the </w:t>
      </w:r>
      <w:r>
        <w:rPr>
          <w:sz w:val="24"/>
          <w:szCs w:val="24"/>
        </w:rPr>
        <w:t>user.  As seen in figure 2.3.11</w:t>
      </w:r>
      <w:r w:rsidR="00A615F6">
        <w:rPr>
          <w:sz w:val="24"/>
          <w:szCs w:val="24"/>
        </w:rPr>
        <w:t>,</w:t>
      </w:r>
      <w:r>
        <w:rPr>
          <w:sz w:val="24"/>
          <w:szCs w:val="24"/>
        </w:rPr>
        <w:t xml:space="preserve"> the malware package attempts to snoop user credentials</w:t>
      </w:r>
      <w:r w:rsidR="00CA730B">
        <w:rPr>
          <w:sz w:val="24"/>
          <w:szCs w:val="24"/>
        </w:rPr>
        <w:t xml:space="preserve"> within the assembly code, </w:t>
      </w:r>
      <w:r w:rsidR="00A1720A">
        <w:rPr>
          <w:sz w:val="24"/>
          <w:szCs w:val="24"/>
        </w:rPr>
        <w:t xml:space="preserve">using a key and various vulnerable strings to hijack the user’s credentials.  </w:t>
      </w:r>
    </w:p>
    <w:p w14:paraId="62842350" w14:textId="77777777" w:rsidR="00E45CDB" w:rsidRPr="00E45CDB" w:rsidRDefault="00964467" w:rsidP="00E45CDB">
      <w:pPr>
        <w:spacing w:after="158" w:line="360" w:lineRule="auto"/>
        <w:rPr>
          <w:sz w:val="24"/>
          <w:szCs w:val="24"/>
        </w:rPr>
      </w:pPr>
      <w:r w:rsidRPr="00E45CDB">
        <w:rPr>
          <w:sz w:val="24"/>
          <w:szCs w:val="24"/>
        </w:rPr>
        <w:t xml:space="preserve">Emotet is </w:t>
      </w:r>
      <w:r w:rsidR="003919E2" w:rsidRPr="00E45CDB">
        <w:rPr>
          <w:sz w:val="24"/>
          <w:szCs w:val="24"/>
        </w:rPr>
        <w:t>a well-known</w:t>
      </w:r>
      <w:r w:rsidRPr="00E45CDB">
        <w:rPr>
          <w:sz w:val="24"/>
          <w:szCs w:val="24"/>
        </w:rPr>
        <w:t xml:space="preserve"> phishing</w:t>
      </w:r>
      <w:r w:rsidR="003471D2" w:rsidRPr="00E45CDB">
        <w:rPr>
          <w:sz w:val="24"/>
          <w:szCs w:val="24"/>
        </w:rPr>
        <w:t xml:space="preserve"> email malware source</w:t>
      </w:r>
      <w:r w:rsidR="003919E2" w:rsidRPr="00E45CDB">
        <w:rPr>
          <w:sz w:val="24"/>
          <w:szCs w:val="24"/>
        </w:rPr>
        <w:t xml:space="preserve"> and has been prevalent for over a decade.  </w:t>
      </w:r>
      <w:r w:rsidR="00C374E5" w:rsidRPr="00E45CDB">
        <w:rPr>
          <w:sz w:val="24"/>
          <w:szCs w:val="24"/>
        </w:rPr>
        <w:t>Emotet has a history of using Visual Basic, the only plugin found in the sample, to run scripts and commands in third party software such as Microsoft Office, Excel, Powerpoint, and Word</w:t>
      </w:r>
      <w:r w:rsidR="0068506B" w:rsidRPr="00E45CDB">
        <w:rPr>
          <w:sz w:val="24"/>
          <w:szCs w:val="24"/>
        </w:rPr>
        <w:t xml:space="preserve"> (Thakur, 2018).   </w:t>
      </w:r>
      <w:r w:rsidR="00A64F66" w:rsidRPr="00E45CDB">
        <w:rPr>
          <w:sz w:val="24"/>
          <w:szCs w:val="24"/>
        </w:rPr>
        <w:t xml:space="preserve">The dll import confirms that this behavior is mimicked in the </w:t>
      </w:r>
      <w:r w:rsidR="009F5635" w:rsidRPr="00E45CDB">
        <w:rPr>
          <w:sz w:val="24"/>
          <w:szCs w:val="24"/>
        </w:rPr>
        <w:t xml:space="preserve">malware sample.  This information as well as the </w:t>
      </w:r>
      <w:r w:rsidR="00F63F82" w:rsidRPr="00E45CDB">
        <w:rPr>
          <w:sz w:val="24"/>
          <w:szCs w:val="24"/>
        </w:rPr>
        <w:t xml:space="preserve">phishing </w:t>
      </w:r>
      <w:r w:rsidR="009F5635" w:rsidRPr="00E45CDB">
        <w:rPr>
          <w:sz w:val="24"/>
          <w:szCs w:val="24"/>
        </w:rPr>
        <w:t xml:space="preserve">properties of the software </w:t>
      </w:r>
      <w:r w:rsidR="00F63F82" w:rsidRPr="00E45CDB">
        <w:rPr>
          <w:sz w:val="24"/>
          <w:szCs w:val="24"/>
        </w:rPr>
        <w:t xml:space="preserve">and the </w:t>
      </w:r>
      <w:r w:rsidR="00F63F82" w:rsidRPr="00E45CDB">
        <w:rPr>
          <w:i/>
          <w:iCs/>
          <w:sz w:val="24"/>
          <w:szCs w:val="24"/>
        </w:rPr>
        <w:t>VirusTotal</w:t>
      </w:r>
      <w:r w:rsidR="00F63F82" w:rsidRPr="00E45CDB">
        <w:rPr>
          <w:sz w:val="24"/>
          <w:szCs w:val="24"/>
        </w:rPr>
        <w:t xml:space="preserve"> scans informed the </w:t>
      </w:r>
      <w:r w:rsidR="00A6144C" w:rsidRPr="00E45CDB">
        <w:rPr>
          <w:sz w:val="24"/>
          <w:szCs w:val="24"/>
        </w:rPr>
        <w:t>analysts</w:t>
      </w:r>
      <w:r w:rsidR="00F63F82" w:rsidRPr="00E45CDB">
        <w:rPr>
          <w:sz w:val="24"/>
          <w:szCs w:val="24"/>
        </w:rPr>
        <w:t xml:space="preserve"> that the sample is most likely a form of Emotet.  A google search of the originally exe name, NOFAstb</w:t>
      </w:r>
      <w:r w:rsidR="003647F6" w:rsidRPr="00E45CDB">
        <w:rPr>
          <w:sz w:val="24"/>
          <w:szCs w:val="24"/>
        </w:rPr>
        <w:t xml:space="preserve">.exe also revealed that this is linked to </w:t>
      </w:r>
      <w:r w:rsidR="00A6144C" w:rsidRPr="00E45CDB">
        <w:rPr>
          <w:sz w:val="24"/>
          <w:szCs w:val="24"/>
        </w:rPr>
        <w:t xml:space="preserve">a known emotet sample.  The testers concluded after these many </w:t>
      </w:r>
      <w:r w:rsidR="00E85B9E" w:rsidRPr="00E45CDB">
        <w:rPr>
          <w:sz w:val="24"/>
          <w:szCs w:val="24"/>
        </w:rPr>
        <w:t>data points</w:t>
      </w:r>
      <w:r w:rsidR="00A6144C" w:rsidRPr="00E45CDB">
        <w:rPr>
          <w:sz w:val="24"/>
          <w:szCs w:val="24"/>
        </w:rPr>
        <w:t xml:space="preserve"> that Emotet is more than likely the culprit in this case.</w:t>
      </w:r>
    </w:p>
    <w:p w14:paraId="5F77FC86" w14:textId="44A8B782" w:rsidR="005C43B6" w:rsidRPr="001201A5" w:rsidRDefault="00E837A2" w:rsidP="00E45CDB">
      <w:pPr>
        <w:spacing w:after="158" w:line="360" w:lineRule="auto"/>
        <w:rPr>
          <w:rFonts w:asciiTheme="minorHAnsi" w:eastAsia="Courier New" w:hAnsiTheme="minorHAnsi" w:cstheme="minorHAnsi"/>
          <w:sz w:val="24"/>
          <w:szCs w:val="24"/>
        </w:rPr>
      </w:pPr>
      <w:r w:rsidRPr="00E45CDB">
        <w:rPr>
          <w:sz w:val="24"/>
          <w:szCs w:val="24"/>
        </w:rPr>
        <w:t xml:space="preserve">Other interesting datapoints was the Slovakian and Chinese text scattered throughout the </w:t>
      </w:r>
      <w:r w:rsidR="000D6CB9" w:rsidRPr="00E45CDB">
        <w:rPr>
          <w:sz w:val="24"/>
          <w:szCs w:val="24"/>
        </w:rPr>
        <w:t>program.  There were strings of text, notably “</w:t>
      </w:r>
      <w:r w:rsidR="000D6CB9" w:rsidRPr="00E45CDB">
        <w:rPr>
          <w:rFonts w:asciiTheme="minorHAnsi" w:eastAsia="Courier New" w:hAnsiTheme="minorHAnsi" w:cstheme="minorHAnsi"/>
          <w:sz w:val="24"/>
          <w:szCs w:val="24"/>
        </w:rPr>
        <w:t>Olib (pronounced [??lib]; Italian: Ulbo) is an island in northern Dalmatia, located northwest of Zadar, southwest of Pag, southeast of Loinj and just east of Silba</w:t>
      </w:r>
      <w:r w:rsidR="00E45CDB" w:rsidRPr="00E45CDB">
        <w:rPr>
          <w:rFonts w:asciiTheme="minorHAnsi" w:eastAsia="Courier New" w:hAnsiTheme="minorHAnsi" w:cstheme="minorHAnsi"/>
          <w:sz w:val="24"/>
          <w:szCs w:val="24"/>
        </w:rPr>
        <w:t>.”  This text was found in the Strings findings as well as in several other tools, such as CFF Explorer and Ghidra.  Th</w:t>
      </w:r>
      <w:r w:rsidR="00595564">
        <w:rPr>
          <w:rFonts w:asciiTheme="minorHAnsi" w:eastAsia="Courier New" w:hAnsiTheme="minorHAnsi" w:cstheme="minorHAnsi"/>
          <w:sz w:val="24"/>
          <w:szCs w:val="24"/>
        </w:rPr>
        <w:t xml:space="preserve">is is likely a red herring, however </w:t>
      </w:r>
      <w:r w:rsidR="00602B51">
        <w:rPr>
          <w:rFonts w:asciiTheme="minorHAnsi" w:eastAsia="Courier New" w:hAnsiTheme="minorHAnsi" w:cstheme="minorHAnsi"/>
          <w:sz w:val="24"/>
          <w:szCs w:val="24"/>
        </w:rPr>
        <w:t xml:space="preserve">these facts could indicate a clue as to the origin of this malware package.  </w:t>
      </w:r>
    </w:p>
    <w:p w14:paraId="5E87D287" w14:textId="77777777" w:rsidR="009525A9" w:rsidRDefault="009525A9" w:rsidP="009525A9">
      <w:pPr>
        <w:pStyle w:val="Heading2"/>
        <w:rPr>
          <w:rFonts w:eastAsia="Times New Roman"/>
          <w:lang w:eastAsia="en-US"/>
        </w:rPr>
      </w:pPr>
      <w:bookmarkStart w:id="18" w:name="_Toc191121020"/>
      <w:r>
        <w:rPr>
          <w:rFonts w:eastAsia="Times New Roman"/>
          <w:lang w:eastAsia="en-US"/>
        </w:rPr>
        <w:t>Countermeasures</w:t>
      </w:r>
      <w:bookmarkEnd w:id="18"/>
      <w:r w:rsidR="00927DC9">
        <w:rPr>
          <w:rFonts w:eastAsia="Times New Roman"/>
          <w:lang w:eastAsia="en-US"/>
        </w:rPr>
        <w:t xml:space="preserve"> </w:t>
      </w:r>
    </w:p>
    <w:p w14:paraId="797D114A" w14:textId="5F3E90F8" w:rsidR="00425BCE" w:rsidRDefault="00535F24" w:rsidP="008476B8">
      <w:pPr>
        <w:spacing w:after="158" w:line="360" w:lineRule="auto"/>
        <w:rPr>
          <w:sz w:val="24"/>
          <w:szCs w:val="24"/>
        </w:rPr>
      </w:pPr>
      <w:r>
        <w:rPr>
          <w:sz w:val="24"/>
          <w:szCs w:val="24"/>
        </w:rPr>
        <w:t>E</w:t>
      </w:r>
      <w:r w:rsidR="001B16ED">
        <w:rPr>
          <w:sz w:val="24"/>
          <w:szCs w:val="24"/>
        </w:rPr>
        <w:t xml:space="preserve">motet was first introduced to </w:t>
      </w:r>
      <w:r w:rsidR="00F514DC">
        <w:rPr>
          <w:sz w:val="24"/>
          <w:szCs w:val="24"/>
        </w:rPr>
        <w:t xml:space="preserve">cyberspace, there have been many efforts to combat its destructive behaviors.  </w:t>
      </w:r>
      <w:r w:rsidR="004D2F43">
        <w:rPr>
          <w:sz w:val="24"/>
          <w:szCs w:val="24"/>
        </w:rPr>
        <w:t>Ensuring that the software on host machines remains up to date can prevent the spread of newly developed versions of this evolving malware</w:t>
      </w:r>
      <w:r w:rsidR="0021369A">
        <w:rPr>
          <w:sz w:val="24"/>
          <w:szCs w:val="24"/>
        </w:rPr>
        <w:t xml:space="preserve"> (Kaspersky, 2025)</w:t>
      </w:r>
      <w:r w:rsidR="004D2F43">
        <w:rPr>
          <w:sz w:val="24"/>
          <w:szCs w:val="24"/>
        </w:rPr>
        <w:t xml:space="preserve">.  </w:t>
      </w:r>
      <w:r w:rsidR="00EE7DBB">
        <w:rPr>
          <w:sz w:val="24"/>
          <w:szCs w:val="24"/>
        </w:rPr>
        <w:t xml:space="preserve">On top of this, </w:t>
      </w:r>
      <w:r w:rsidR="008F0569">
        <w:rPr>
          <w:sz w:val="24"/>
          <w:szCs w:val="24"/>
        </w:rPr>
        <w:t>preventative</w:t>
      </w:r>
      <w:r w:rsidR="00EE7DBB">
        <w:rPr>
          <w:sz w:val="24"/>
          <w:szCs w:val="24"/>
        </w:rPr>
        <w:t xml:space="preserve"> </w:t>
      </w:r>
      <w:r w:rsidR="008F0569">
        <w:rPr>
          <w:sz w:val="24"/>
          <w:szCs w:val="24"/>
        </w:rPr>
        <w:t>software’s</w:t>
      </w:r>
      <w:r w:rsidR="00EE7DBB">
        <w:rPr>
          <w:sz w:val="24"/>
          <w:szCs w:val="24"/>
        </w:rPr>
        <w:t xml:space="preserve"> such as MalwareBytes and Hitman Pro are basic security measures that </w:t>
      </w:r>
      <w:r w:rsidR="008F0569">
        <w:rPr>
          <w:sz w:val="24"/>
          <w:szCs w:val="24"/>
        </w:rPr>
        <w:t>can</w:t>
      </w:r>
      <w:r w:rsidR="00EE7DBB">
        <w:rPr>
          <w:sz w:val="24"/>
          <w:szCs w:val="24"/>
        </w:rPr>
        <w:t xml:space="preserve"> </w:t>
      </w:r>
      <w:r w:rsidR="008F0569">
        <w:rPr>
          <w:sz w:val="24"/>
          <w:szCs w:val="24"/>
        </w:rPr>
        <w:t>sniff out and vanquish viral files on a machine.  Educating the consequences of poor social engineering is the most important measure in preventing a phishing virus such as Emotet from spreading.  Emotet takes advantage of unsuspect</w:t>
      </w:r>
      <w:r w:rsidR="00D15784">
        <w:rPr>
          <w:sz w:val="24"/>
          <w:szCs w:val="24"/>
        </w:rPr>
        <w:t xml:space="preserve">ing </w:t>
      </w:r>
      <w:r w:rsidR="008F0569">
        <w:rPr>
          <w:sz w:val="24"/>
          <w:szCs w:val="24"/>
        </w:rPr>
        <w:t xml:space="preserve">users unaware as to the vulnerability they impose onto others at companies they inhabit.  </w:t>
      </w:r>
      <w:r w:rsidR="00DB2484">
        <w:rPr>
          <w:sz w:val="24"/>
          <w:szCs w:val="24"/>
        </w:rPr>
        <w:t xml:space="preserve">Educating the entirety of a </w:t>
      </w:r>
      <w:r w:rsidR="00DB2484">
        <w:rPr>
          <w:sz w:val="24"/>
          <w:szCs w:val="24"/>
        </w:rPr>
        <w:lastRenderedPageBreak/>
        <w:t xml:space="preserve">company’s personnel with the consequences of poor social engineering prevents simple phishing emails from taking ahold of an entire network.  </w:t>
      </w:r>
    </w:p>
    <w:p w14:paraId="0C4610DD" w14:textId="77777777" w:rsidR="009525A9" w:rsidRDefault="009525A9" w:rsidP="009525A9">
      <w:pPr>
        <w:pStyle w:val="Heading2"/>
        <w:rPr>
          <w:rFonts w:eastAsia="Times New Roman"/>
          <w:lang w:eastAsia="en-US"/>
        </w:rPr>
      </w:pPr>
      <w:bookmarkStart w:id="19" w:name="_Toc191121021"/>
      <w:r>
        <w:rPr>
          <w:rFonts w:eastAsia="Times New Roman"/>
          <w:lang w:eastAsia="en-US"/>
        </w:rPr>
        <w:t>Future Work</w:t>
      </w:r>
      <w:bookmarkEnd w:id="19"/>
    </w:p>
    <w:p w14:paraId="48CDF2EF" w14:textId="77777777" w:rsidR="00640856" w:rsidRDefault="00865B6E" w:rsidP="00FB5D6A">
      <w:pPr>
        <w:spacing w:line="360" w:lineRule="auto"/>
        <w:rPr>
          <w:rFonts w:eastAsia="Times New Roman" w:cs="Times New Roman"/>
          <w:color w:val="000000"/>
          <w:sz w:val="24"/>
          <w:szCs w:val="24"/>
          <w:lang w:eastAsia="en-US"/>
        </w:rPr>
      </w:pPr>
      <w:r>
        <w:rPr>
          <w:rFonts w:eastAsia="Times New Roman" w:cs="Times New Roman"/>
          <w:color w:val="000000"/>
          <w:sz w:val="24"/>
          <w:szCs w:val="24"/>
          <w:lang w:eastAsia="en-US"/>
        </w:rPr>
        <w:t xml:space="preserve">Given more time allocated to the project, the analysts would have </w:t>
      </w:r>
      <w:r w:rsidR="005366CE">
        <w:rPr>
          <w:rFonts w:eastAsia="Times New Roman" w:cs="Times New Roman"/>
          <w:color w:val="000000"/>
          <w:sz w:val="24"/>
          <w:szCs w:val="24"/>
          <w:lang w:eastAsia="en-US"/>
        </w:rPr>
        <w:t>done a full</w:t>
      </w:r>
      <w:r w:rsidR="00884E2F">
        <w:rPr>
          <w:rFonts w:eastAsia="Times New Roman" w:cs="Times New Roman"/>
          <w:color w:val="000000"/>
          <w:sz w:val="24"/>
          <w:szCs w:val="24"/>
          <w:lang w:eastAsia="en-US"/>
        </w:rPr>
        <w:t xml:space="preserve"> </w:t>
      </w:r>
      <w:r w:rsidR="005366CE">
        <w:rPr>
          <w:rFonts w:eastAsia="Times New Roman" w:cs="Times New Roman"/>
          <w:color w:val="000000"/>
          <w:sz w:val="24"/>
          <w:szCs w:val="24"/>
          <w:lang w:eastAsia="en-US"/>
        </w:rPr>
        <w:t xml:space="preserve">manual unpacking procedure to fully examine the machinations of the malware.  </w:t>
      </w:r>
      <w:r w:rsidR="000079FB">
        <w:rPr>
          <w:rFonts w:eastAsia="Times New Roman" w:cs="Times New Roman"/>
          <w:color w:val="000000"/>
          <w:sz w:val="24"/>
          <w:szCs w:val="24"/>
          <w:lang w:eastAsia="en-US"/>
        </w:rPr>
        <w:t>Having more resources granted to the testers would allow for th</w:t>
      </w:r>
      <w:r w:rsidR="00884E2F">
        <w:rPr>
          <w:rFonts w:eastAsia="Times New Roman" w:cs="Times New Roman"/>
          <w:color w:val="000000"/>
          <w:sz w:val="24"/>
          <w:szCs w:val="24"/>
          <w:lang w:eastAsia="en-US"/>
        </w:rPr>
        <w:t>is manual procedure to be effortless</w:t>
      </w:r>
      <w:r w:rsidR="00FA2C43">
        <w:rPr>
          <w:rFonts w:eastAsia="Times New Roman" w:cs="Times New Roman"/>
          <w:color w:val="000000"/>
          <w:sz w:val="24"/>
          <w:szCs w:val="24"/>
          <w:lang w:eastAsia="en-US"/>
        </w:rPr>
        <w:t xml:space="preserve">, however the testers were not granted the </w:t>
      </w:r>
      <w:r w:rsidR="00640856">
        <w:rPr>
          <w:rFonts w:eastAsia="Times New Roman" w:cs="Times New Roman"/>
          <w:color w:val="000000"/>
          <w:sz w:val="24"/>
          <w:szCs w:val="24"/>
          <w:lang w:eastAsia="en-US"/>
        </w:rPr>
        <w:t>pay</w:t>
      </w:r>
      <w:r w:rsidR="00FA2C43">
        <w:rPr>
          <w:rFonts w:eastAsia="Times New Roman" w:cs="Times New Roman"/>
          <w:color w:val="000000"/>
          <w:sz w:val="24"/>
          <w:szCs w:val="24"/>
          <w:lang w:eastAsia="en-US"/>
        </w:rPr>
        <w:t xml:space="preserve"> for alternatives to IDAfree that allowed for a</w:t>
      </w:r>
      <w:r w:rsidR="002366A0">
        <w:rPr>
          <w:rFonts w:eastAsia="Times New Roman" w:cs="Times New Roman"/>
          <w:color w:val="000000"/>
          <w:sz w:val="24"/>
          <w:szCs w:val="24"/>
          <w:lang w:eastAsia="en-US"/>
        </w:rPr>
        <w:t xml:space="preserve"> fluid evaluation of the assembly code.  With IDAfree, the lack of tools </w:t>
      </w:r>
      <w:r w:rsidR="00890DFD">
        <w:rPr>
          <w:rFonts w:eastAsia="Times New Roman" w:cs="Times New Roman"/>
          <w:color w:val="000000"/>
          <w:sz w:val="24"/>
          <w:szCs w:val="24"/>
          <w:lang w:eastAsia="en-US"/>
        </w:rPr>
        <w:t xml:space="preserve">that come with this lightweight package </w:t>
      </w:r>
      <w:r w:rsidR="00640856">
        <w:rPr>
          <w:rFonts w:eastAsia="Times New Roman" w:cs="Times New Roman"/>
          <w:color w:val="000000"/>
          <w:sz w:val="24"/>
          <w:szCs w:val="24"/>
          <w:lang w:eastAsia="en-US"/>
        </w:rPr>
        <w:t>prevents</w:t>
      </w:r>
      <w:r w:rsidR="00890DFD">
        <w:rPr>
          <w:rFonts w:eastAsia="Times New Roman" w:cs="Times New Roman"/>
          <w:color w:val="000000"/>
          <w:sz w:val="24"/>
          <w:szCs w:val="24"/>
          <w:lang w:eastAsia="en-US"/>
        </w:rPr>
        <w:t xml:space="preserve"> the host machine from circumventing a lot of the clutter within the program, resulting in a messy</w:t>
      </w:r>
      <w:r w:rsidR="00CE20A1">
        <w:rPr>
          <w:rFonts w:eastAsia="Times New Roman" w:cs="Times New Roman"/>
          <w:color w:val="000000"/>
          <w:sz w:val="24"/>
          <w:szCs w:val="24"/>
          <w:lang w:eastAsia="en-US"/>
        </w:rPr>
        <w:t xml:space="preserve"> and unfinished evaluation.  The testers would also make use of disassembling techniques </w:t>
      </w:r>
      <w:r w:rsidR="00640856">
        <w:rPr>
          <w:rFonts w:eastAsia="Times New Roman" w:cs="Times New Roman"/>
          <w:color w:val="000000"/>
          <w:sz w:val="24"/>
          <w:szCs w:val="24"/>
          <w:lang w:eastAsia="en-US"/>
        </w:rPr>
        <w:t>that were not discussed beforehand, requiring time to learn, test, and examine for each technique utilized.</w:t>
      </w:r>
    </w:p>
    <w:p w14:paraId="6DE2D6B1" w14:textId="1AAF6EAD" w:rsidR="00270F30" w:rsidRPr="002C2750" w:rsidRDefault="00640856" w:rsidP="002C2750">
      <w:pPr>
        <w:spacing w:line="360" w:lineRule="auto"/>
        <w:rPr>
          <w:rFonts w:eastAsia="Times New Roman" w:cs="Times New Roman"/>
          <w:color w:val="000000"/>
          <w:sz w:val="24"/>
          <w:szCs w:val="24"/>
          <w:lang w:eastAsia="en-US"/>
        </w:rPr>
      </w:pPr>
      <w:r>
        <w:rPr>
          <w:rFonts w:eastAsia="Times New Roman" w:cs="Times New Roman"/>
          <w:color w:val="000000"/>
          <w:sz w:val="24"/>
          <w:szCs w:val="24"/>
          <w:lang w:eastAsia="en-US"/>
        </w:rPr>
        <w:t xml:space="preserve">With more time the testers would also like to attempt to find the true culprit of the malware. Sources online have </w:t>
      </w:r>
      <w:r w:rsidR="00E1632F">
        <w:rPr>
          <w:rFonts w:eastAsia="Times New Roman" w:cs="Times New Roman"/>
          <w:color w:val="000000"/>
          <w:sz w:val="24"/>
          <w:szCs w:val="24"/>
          <w:lang w:eastAsia="en-US"/>
        </w:rPr>
        <w:t>blamed many third-party threat actors for the rise of Emotet attacks with suspicions that these actors are acting out of China, Ukraine, Slovenia, or Russia (Kasper</w:t>
      </w:r>
      <w:r w:rsidR="007D7C85">
        <w:rPr>
          <w:rFonts w:eastAsia="Times New Roman" w:cs="Times New Roman"/>
          <w:color w:val="000000"/>
          <w:sz w:val="24"/>
          <w:szCs w:val="24"/>
          <w:lang w:eastAsia="en-US"/>
        </w:rPr>
        <w:t xml:space="preserve">sky, 2025).  </w:t>
      </w:r>
      <w:r w:rsidR="00C41E98">
        <w:rPr>
          <w:rFonts w:eastAsia="Times New Roman" w:cs="Times New Roman"/>
          <w:color w:val="000000"/>
          <w:sz w:val="24"/>
          <w:szCs w:val="24"/>
          <w:lang w:eastAsia="en-US"/>
        </w:rPr>
        <w:t xml:space="preserve">The examination would aim to snipe the packets and trace back their location to a source, </w:t>
      </w:r>
      <w:r w:rsidR="006372EB">
        <w:rPr>
          <w:rFonts w:eastAsia="Times New Roman" w:cs="Times New Roman"/>
          <w:color w:val="000000"/>
          <w:sz w:val="24"/>
          <w:szCs w:val="24"/>
          <w:lang w:eastAsia="en-US"/>
        </w:rPr>
        <w:t xml:space="preserve">asking the procurer of the files where exactly the malicious software was </w:t>
      </w:r>
      <w:r w:rsidR="00114049">
        <w:rPr>
          <w:rFonts w:eastAsia="Times New Roman" w:cs="Times New Roman"/>
          <w:color w:val="000000"/>
          <w:sz w:val="24"/>
          <w:szCs w:val="24"/>
          <w:lang w:eastAsia="en-US"/>
        </w:rPr>
        <w:t xml:space="preserve">sent from.  </w:t>
      </w:r>
      <w:r w:rsidR="002C2750">
        <w:rPr>
          <w:rFonts w:eastAsia="Times New Roman" w:cs="Times New Roman"/>
          <w:color w:val="000000"/>
          <w:sz w:val="24"/>
          <w:szCs w:val="24"/>
          <w:lang w:eastAsia="en-US"/>
        </w:rPr>
        <w:t>Utilizing</w:t>
      </w:r>
      <w:r w:rsidR="00114049">
        <w:rPr>
          <w:rFonts w:eastAsia="Times New Roman" w:cs="Times New Roman"/>
          <w:color w:val="000000"/>
          <w:sz w:val="24"/>
          <w:szCs w:val="24"/>
          <w:lang w:eastAsia="en-US"/>
        </w:rPr>
        <w:t xml:space="preserve"> many </w:t>
      </w:r>
      <w:r w:rsidR="002C2750">
        <w:rPr>
          <w:rFonts w:eastAsia="Times New Roman" w:cs="Times New Roman"/>
          <w:color w:val="000000"/>
          <w:sz w:val="24"/>
          <w:szCs w:val="24"/>
          <w:lang w:eastAsia="en-US"/>
        </w:rPr>
        <w:t>web-</w:t>
      </w:r>
      <w:r w:rsidR="00114049">
        <w:rPr>
          <w:rFonts w:eastAsia="Times New Roman" w:cs="Times New Roman"/>
          <w:color w:val="000000"/>
          <w:sz w:val="24"/>
          <w:szCs w:val="24"/>
          <w:lang w:eastAsia="en-US"/>
        </w:rPr>
        <w:t xml:space="preserve">penetration testing techniques, the testers would be able to </w:t>
      </w:r>
      <w:r w:rsidR="002C2750">
        <w:rPr>
          <w:rFonts w:eastAsia="Times New Roman" w:cs="Times New Roman"/>
          <w:color w:val="000000"/>
          <w:sz w:val="24"/>
          <w:szCs w:val="24"/>
          <w:lang w:eastAsia="en-US"/>
        </w:rPr>
        <w:t xml:space="preserve">find the true culprit of these files given the correct amount of time and resources.  </w:t>
      </w:r>
    </w:p>
    <w:bookmarkStart w:id="20" w:name="_Toc191121022" w:displacedByCustomXml="next"/>
    <w:sdt>
      <w:sdtPr>
        <w:rPr>
          <w:rFonts w:asciiTheme="minorHAnsi" w:eastAsiaTheme="minorEastAsia" w:hAnsiTheme="minorHAnsi" w:cstheme="minorBidi"/>
          <w:b w:val="0"/>
          <w:bCs w:val="0"/>
          <w:smallCaps w:val="0"/>
          <w:color w:val="auto"/>
          <w:sz w:val="22"/>
          <w:szCs w:val="22"/>
          <w:lang w:val="en-US"/>
        </w:rPr>
        <w:id w:val="566773658"/>
        <w:docPartObj>
          <w:docPartGallery w:val="Bibliographies"/>
          <w:docPartUnique/>
        </w:docPartObj>
      </w:sdtPr>
      <w:sdtEndPr>
        <w:rPr>
          <w:rFonts w:ascii="Calibri" w:hAnsi="Calibri"/>
        </w:rPr>
      </w:sdtEndPr>
      <w:sdtContent>
        <w:p w14:paraId="141D8DB9" w14:textId="77777777" w:rsidR="006E34CB" w:rsidRDefault="00341658" w:rsidP="00341658">
          <w:pPr>
            <w:pStyle w:val="Heading1"/>
            <w:numPr>
              <w:ilvl w:val="0"/>
              <w:numId w:val="0"/>
            </w:numPr>
            <w:ind w:left="431"/>
          </w:pPr>
          <w:r>
            <w:t>References</w:t>
          </w:r>
          <w:bookmarkEnd w:id="20"/>
        </w:p>
        <w:sdt>
          <w:sdtPr>
            <w:id w:val="-573587230"/>
            <w:bibliography/>
          </w:sdtPr>
          <w:sdtEndPr/>
          <w:sdtContent>
            <w:p w14:paraId="7D8167FC" w14:textId="0D687478" w:rsidR="007723F8" w:rsidRPr="00866889" w:rsidRDefault="007723F8" w:rsidP="000741E8">
              <w:pPr>
                <w:ind w:right="919"/>
                <w:rPr>
                  <w:b/>
                </w:rPr>
              </w:pPr>
            </w:p>
            <w:p w14:paraId="13DA3537" w14:textId="4EDB111A" w:rsidR="00E230EF" w:rsidRDefault="00E230EF" w:rsidP="000741E8">
              <w:pPr>
                <w:spacing w:line="360" w:lineRule="auto"/>
                <w:ind w:right="919"/>
                <w:rPr>
                  <w:sz w:val="24"/>
                  <w:szCs w:val="24"/>
                </w:rPr>
              </w:pPr>
              <w:r>
                <w:rPr>
                  <w:sz w:val="24"/>
                  <w:szCs w:val="24"/>
                </w:rPr>
                <w:t xml:space="preserve">Gillin, P. </w:t>
              </w:r>
              <w:r w:rsidR="00FD233B">
                <w:rPr>
                  <w:sz w:val="24"/>
                  <w:szCs w:val="24"/>
                </w:rPr>
                <w:t xml:space="preserve">2025. </w:t>
              </w:r>
              <w:r w:rsidR="00FD233B">
                <w:rPr>
                  <w:i/>
                  <w:iCs/>
                  <w:sz w:val="24"/>
                  <w:szCs w:val="24"/>
                </w:rPr>
                <w:t>Verizon Business.</w:t>
              </w:r>
              <w:r w:rsidR="00FD233B">
                <w:rPr>
                  <w:sz w:val="24"/>
                  <w:szCs w:val="24"/>
                </w:rPr>
                <w:t xml:space="preserve"> [</w:t>
              </w:r>
              <w:r w:rsidR="00C35865">
                <w:rPr>
                  <w:sz w:val="24"/>
                  <w:szCs w:val="24"/>
                </w:rPr>
                <w:t xml:space="preserve">online]. Available from: </w:t>
              </w:r>
              <w:hyperlink r:id="rId48" w:history="1">
                <w:r w:rsidR="00C35865" w:rsidRPr="006C7B3E">
                  <w:rPr>
                    <w:rStyle w:val="Hyperlink"/>
                    <w:sz w:val="24"/>
                    <w:szCs w:val="24"/>
                  </w:rPr>
                  <w:t>https://www.verizon.com/business/resources/articles/s/the-history-of-phishing/</w:t>
                </w:r>
              </w:hyperlink>
              <w:r w:rsidR="00C35865">
                <w:rPr>
                  <w:sz w:val="24"/>
                  <w:szCs w:val="24"/>
                </w:rPr>
                <w:t xml:space="preserve"> [Accessed </w:t>
              </w:r>
              <w:r w:rsidR="006F1FE8">
                <w:rPr>
                  <w:sz w:val="24"/>
                  <w:szCs w:val="24"/>
                </w:rPr>
                <w:t>15 February, 2025].</w:t>
              </w:r>
            </w:p>
            <w:p w14:paraId="4192F880" w14:textId="02EB0AB5" w:rsidR="006F1FE8" w:rsidRDefault="00D608B3" w:rsidP="00E230EF">
              <w:pPr>
                <w:spacing w:line="360" w:lineRule="auto"/>
                <w:ind w:left="19" w:right="919"/>
                <w:rPr>
                  <w:sz w:val="24"/>
                  <w:szCs w:val="24"/>
                </w:rPr>
              </w:pPr>
              <w:r>
                <w:rPr>
                  <w:sz w:val="24"/>
                  <w:szCs w:val="24"/>
                </w:rPr>
                <w:t xml:space="preserve">Ilascu, I. 2019. </w:t>
              </w:r>
              <w:r>
                <w:rPr>
                  <w:i/>
                  <w:iCs/>
                  <w:sz w:val="24"/>
                  <w:szCs w:val="24"/>
                </w:rPr>
                <w:t>Bleeping Computer</w:t>
              </w:r>
              <w:r>
                <w:rPr>
                  <w:sz w:val="24"/>
                  <w:szCs w:val="24"/>
                </w:rPr>
                <w:t xml:space="preserve">. [blog]. </w:t>
              </w:r>
              <w:r w:rsidR="005026CB">
                <w:rPr>
                  <w:sz w:val="24"/>
                  <w:szCs w:val="24"/>
                </w:rPr>
                <w:t xml:space="preserve">24 December. Available from: </w:t>
              </w:r>
              <w:hyperlink r:id="rId49" w:history="1">
                <w:r w:rsidR="005026CB" w:rsidRPr="006C7B3E">
                  <w:rPr>
                    <w:rStyle w:val="Hyperlink"/>
                    <w:sz w:val="24"/>
                    <w:szCs w:val="24"/>
                  </w:rPr>
                  <w:t>https://www.bleepingcomputer.com/news/security/emotet-reigns-in-sandboxs-top-malware-threats-of-2019/</w:t>
                </w:r>
              </w:hyperlink>
              <w:r w:rsidR="005026CB">
                <w:rPr>
                  <w:sz w:val="24"/>
                  <w:szCs w:val="24"/>
                </w:rPr>
                <w:t xml:space="preserve"> [Accessed 15 February, 2025].</w:t>
              </w:r>
            </w:p>
            <w:p w14:paraId="2916E6BF" w14:textId="1E6CB970" w:rsidR="005026CB" w:rsidRDefault="004F6DFF" w:rsidP="00E230EF">
              <w:pPr>
                <w:spacing w:line="360" w:lineRule="auto"/>
                <w:ind w:left="19" w:right="919"/>
                <w:rPr>
                  <w:sz w:val="24"/>
                  <w:szCs w:val="24"/>
                </w:rPr>
              </w:pPr>
              <w:r>
                <w:rPr>
                  <w:sz w:val="24"/>
                  <w:szCs w:val="24"/>
                </w:rPr>
                <w:t xml:space="preserve">N.a. 2021. </w:t>
              </w:r>
              <w:r>
                <w:rPr>
                  <w:i/>
                  <w:iCs/>
                  <w:sz w:val="24"/>
                  <w:szCs w:val="24"/>
                </w:rPr>
                <w:t>European Union Agency for Criminal Justice Cooperation.</w:t>
              </w:r>
              <w:r>
                <w:rPr>
                  <w:sz w:val="24"/>
                  <w:szCs w:val="24"/>
                </w:rPr>
                <w:t xml:space="preserve"> [online]. </w:t>
              </w:r>
              <w:r w:rsidR="000741E8">
                <w:rPr>
                  <w:sz w:val="24"/>
                  <w:szCs w:val="24"/>
                </w:rPr>
                <w:t xml:space="preserve">27 January. Available from: </w:t>
              </w:r>
              <w:hyperlink r:id="rId50" w:history="1">
                <w:r w:rsidR="000741E8" w:rsidRPr="006C7B3E">
                  <w:rPr>
                    <w:rStyle w:val="Hyperlink"/>
                    <w:sz w:val="24"/>
                    <w:szCs w:val="24"/>
                  </w:rPr>
                  <w:t>https://www.eurojust.europa.eu/news/worlds-most-dangerous-malware-emotet-disrupted-through-global-action</w:t>
                </w:r>
              </w:hyperlink>
              <w:r w:rsidR="000741E8">
                <w:rPr>
                  <w:sz w:val="24"/>
                  <w:szCs w:val="24"/>
                </w:rPr>
                <w:t xml:space="preserve"> [Accessed 15 February 2025].</w:t>
              </w:r>
            </w:p>
            <w:p w14:paraId="1A7534A4" w14:textId="4343D29F" w:rsidR="003B62AD" w:rsidRDefault="003B62AD" w:rsidP="00E230EF">
              <w:pPr>
                <w:spacing w:line="360" w:lineRule="auto"/>
                <w:ind w:left="19" w:right="919"/>
                <w:rPr>
                  <w:sz w:val="24"/>
                  <w:szCs w:val="24"/>
                </w:rPr>
              </w:pPr>
              <w:r>
                <w:rPr>
                  <w:sz w:val="24"/>
                  <w:szCs w:val="24"/>
                </w:rPr>
                <w:t xml:space="preserve">N.a. 2023. </w:t>
              </w:r>
              <w:r>
                <w:rPr>
                  <w:i/>
                  <w:iCs/>
                  <w:sz w:val="24"/>
                  <w:szCs w:val="24"/>
                </w:rPr>
                <w:t xml:space="preserve">PhishMe Cofense. </w:t>
              </w:r>
              <w:r>
                <w:rPr>
                  <w:sz w:val="24"/>
                  <w:szCs w:val="24"/>
                </w:rPr>
                <w:t xml:space="preserve">[blog]. </w:t>
              </w:r>
              <w:r w:rsidR="00301F61">
                <w:rPr>
                  <w:sz w:val="24"/>
                  <w:szCs w:val="24"/>
                </w:rPr>
                <w:t xml:space="preserve">7 March. Available from: </w:t>
              </w:r>
              <w:hyperlink r:id="rId51" w:history="1">
                <w:r w:rsidR="00301F61" w:rsidRPr="006C7B3E">
                  <w:rPr>
                    <w:rStyle w:val="Hyperlink"/>
                    <w:sz w:val="24"/>
                    <w:szCs w:val="24"/>
                  </w:rPr>
                  <w:t>https://cofense.com/blog/emotet-sending-malicious-emails-after-three-month-hiatus/</w:t>
                </w:r>
              </w:hyperlink>
              <w:r w:rsidR="00301F61">
                <w:rPr>
                  <w:sz w:val="24"/>
                  <w:szCs w:val="24"/>
                </w:rPr>
                <w:t xml:space="preserve"> [Accessed 15 February 2025].</w:t>
              </w:r>
            </w:p>
            <w:p w14:paraId="766C4346" w14:textId="49434353" w:rsidR="00301F61" w:rsidRPr="00590CF7" w:rsidRDefault="00143AC5" w:rsidP="00E230EF">
              <w:pPr>
                <w:spacing w:line="360" w:lineRule="auto"/>
                <w:ind w:left="19" w:right="919"/>
                <w:rPr>
                  <w:sz w:val="24"/>
                  <w:szCs w:val="24"/>
                </w:rPr>
              </w:pPr>
              <w:r w:rsidRPr="00590CF7">
                <w:rPr>
                  <w:sz w:val="24"/>
                  <w:szCs w:val="24"/>
                </w:rPr>
                <w:t xml:space="preserve">N.a. </w:t>
              </w:r>
              <w:r w:rsidR="00B613F3" w:rsidRPr="00590CF7">
                <w:rPr>
                  <w:sz w:val="24"/>
                  <w:szCs w:val="24"/>
                </w:rPr>
                <w:t>2022.</w:t>
              </w:r>
              <w:r w:rsidR="00B613F3" w:rsidRPr="00590CF7">
                <w:rPr>
                  <w:i/>
                  <w:iCs/>
                  <w:sz w:val="24"/>
                  <w:szCs w:val="24"/>
                </w:rPr>
                <w:t xml:space="preserve"> Cyble</w:t>
              </w:r>
              <w:r w:rsidR="00B613F3" w:rsidRPr="00590CF7">
                <w:rPr>
                  <w:sz w:val="24"/>
                  <w:szCs w:val="24"/>
                </w:rPr>
                <w:t xml:space="preserve">. [blog]. 26 February. Available from: </w:t>
              </w:r>
              <w:hyperlink r:id="rId52" w:history="1">
                <w:r w:rsidR="00590CF7" w:rsidRPr="00590CF7">
                  <w:rPr>
                    <w:rStyle w:val="Hyperlink"/>
                    <w:sz w:val="24"/>
                    <w:szCs w:val="24"/>
                  </w:rPr>
                  <w:t>https://cyble.com/blog/emotet-malware-back-in-action/</w:t>
                </w:r>
              </w:hyperlink>
              <w:r w:rsidR="00590CF7" w:rsidRPr="00590CF7">
                <w:rPr>
                  <w:sz w:val="24"/>
                  <w:szCs w:val="24"/>
                </w:rPr>
                <w:t xml:space="preserve"> [Accessed 15 February 2025].</w:t>
              </w:r>
            </w:p>
            <w:p w14:paraId="36B398DA" w14:textId="0CEBF990" w:rsidR="006A70EF" w:rsidRPr="00590CF7" w:rsidRDefault="006A70EF" w:rsidP="00E230EF">
              <w:pPr>
                <w:spacing w:line="360" w:lineRule="auto"/>
                <w:ind w:left="19" w:right="919"/>
                <w:rPr>
                  <w:sz w:val="24"/>
                  <w:szCs w:val="24"/>
                </w:rPr>
              </w:pPr>
              <w:r>
                <w:rPr>
                  <w:sz w:val="24"/>
                  <w:szCs w:val="24"/>
                </w:rPr>
                <w:t xml:space="preserve">N.a. </w:t>
              </w:r>
              <w:r w:rsidR="00AE56DA">
                <w:rPr>
                  <w:i/>
                  <w:iCs/>
                  <w:sz w:val="24"/>
                  <w:szCs w:val="24"/>
                </w:rPr>
                <w:t>Any.Run</w:t>
              </w:r>
              <w:r w:rsidR="00B04C01">
                <w:rPr>
                  <w:i/>
                  <w:iCs/>
                  <w:sz w:val="24"/>
                  <w:szCs w:val="24"/>
                </w:rPr>
                <w:t xml:space="preserve"> </w:t>
              </w:r>
              <w:r w:rsidR="00B04C01">
                <w:rPr>
                  <w:sz w:val="24"/>
                  <w:szCs w:val="24"/>
                </w:rPr>
                <w:t>[</w:t>
              </w:r>
              <w:r w:rsidR="00941E92">
                <w:rPr>
                  <w:sz w:val="24"/>
                  <w:szCs w:val="24"/>
                </w:rPr>
                <w:t xml:space="preserve">online]. </w:t>
              </w:r>
              <w:r>
                <w:rPr>
                  <w:sz w:val="24"/>
                  <w:szCs w:val="24"/>
                </w:rPr>
                <w:t xml:space="preserve">Available from: </w:t>
              </w:r>
              <w:hyperlink r:id="rId53" w:history="1">
                <w:r w:rsidRPr="00495F6A">
                  <w:rPr>
                    <w:rStyle w:val="Hyperlink"/>
                    <w:sz w:val="24"/>
                    <w:szCs w:val="24"/>
                  </w:rPr>
                  <w:t>https://any.run/report/6393fe8dd4721190f240e22feeb769675b6194a70cabd5a415c2364686a9089c/0de60b0c-02d7-40ad-a7ce-d00a83136e93</w:t>
                </w:r>
              </w:hyperlink>
              <w:r>
                <w:rPr>
                  <w:sz w:val="24"/>
                  <w:szCs w:val="24"/>
                </w:rPr>
                <w:t xml:space="preserve"> [Accessed 20 February 2025].</w:t>
              </w:r>
            </w:p>
            <w:p w14:paraId="3C210EA0" w14:textId="5DCA7832" w:rsidR="00310CA9" w:rsidRPr="00590CF7" w:rsidRDefault="0068506B" w:rsidP="00E230EF">
              <w:pPr>
                <w:spacing w:line="360" w:lineRule="auto"/>
                <w:ind w:left="19" w:right="919"/>
                <w:rPr>
                  <w:sz w:val="24"/>
                  <w:szCs w:val="24"/>
                </w:rPr>
              </w:pPr>
              <w:r>
                <w:rPr>
                  <w:sz w:val="24"/>
                  <w:szCs w:val="24"/>
                </w:rPr>
                <w:t xml:space="preserve">Thakur, V. </w:t>
              </w:r>
              <w:r w:rsidR="001359CB">
                <w:rPr>
                  <w:sz w:val="24"/>
                  <w:szCs w:val="24"/>
                </w:rPr>
                <w:t xml:space="preserve">2018 </w:t>
              </w:r>
              <w:r w:rsidR="001359CB">
                <w:rPr>
                  <w:i/>
                  <w:iCs/>
                  <w:sz w:val="24"/>
                  <w:szCs w:val="24"/>
                </w:rPr>
                <w:t>Malware analysi</w:t>
              </w:r>
              <w:r w:rsidR="00BD54A7">
                <w:rPr>
                  <w:i/>
                  <w:iCs/>
                  <w:sz w:val="24"/>
                  <w:szCs w:val="24"/>
                </w:rPr>
                <w:t>s</w:t>
              </w:r>
              <w:r w:rsidR="001359CB">
                <w:rPr>
                  <w:i/>
                  <w:iCs/>
                  <w:sz w:val="24"/>
                  <w:szCs w:val="24"/>
                </w:rPr>
                <w:t>: decoding Emotet, part 1.</w:t>
              </w:r>
              <w:r w:rsidR="00692F7A">
                <w:rPr>
                  <w:sz w:val="24"/>
                  <w:szCs w:val="24"/>
                </w:rPr>
                <w:t xml:space="preserve"> [blog].</w:t>
              </w:r>
              <w:r w:rsidR="00692F7A">
                <w:rPr>
                  <w:i/>
                  <w:iCs/>
                  <w:sz w:val="24"/>
                  <w:szCs w:val="24"/>
                </w:rPr>
                <w:t xml:space="preserve"> </w:t>
              </w:r>
              <w:r w:rsidR="009616D4">
                <w:rPr>
                  <w:sz w:val="24"/>
                  <w:szCs w:val="24"/>
                </w:rPr>
                <w:t xml:space="preserve">25 May. </w:t>
              </w:r>
              <w:r w:rsidR="00310CA9">
                <w:rPr>
                  <w:sz w:val="24"/>
                  <w:szCs w:val="24"/>
                </w:rPr>
                <w:t xml:space="preserve">Available from: </w:t>
              </w:r>
              <w:hyperlink r:id="rId54" w:history="1">
                <w:r w:rsidR="00310CA9" w:rsidRPr="00866DAD">
                  <w:rPr>
                    <w:rStyle w:val="Hyperlink"/>
                    <w:sz w:val="24"/>
                    <w:szCs w:val="24"/>
                  </w:rPr>
                  <w:t>https://www.malwarebytes.com/blog/news/2018/05/malware-analysis-decoding-emotet-part-1</w:t>
                </w:r>
              </w:hyperlink>
              <w:r w:rsidR="00310CA9">
                <w:rPr>
                  <w:sz w:val="24"/>
                  <w:szCs w:val="24"/>
                </w:rPr>
                <w:t xml:space="preserve"> [Accessed 26 February 2025]. </w:t>
              </w:r>
            </w:p>
            <w:p w14:paraId="60DF10CC" w14:textId="4A40C3EE" w:rsidR="00BD54A7" w:rsidRDefault="00BD54A7" w:rsidP="00E230EF">
              <w:pPr>
                <w:spacing w:line="360" w:lineRule="auto"/>
                <w:ind w:left="19" w:right="919"/>
                <w:rPr>
                  <w:sz w:val="24"/>
                  <w:szCs w:val="24"/>
                </w:rPr>
              </w:pPr>
              <w:r>
                <w:rPr>
                  <w:sz w:val="24"/>
                  <w:szCs w:val="24"/>
                </w:rPr>
                <w:lastRenderedPageBreak/>
                <w:t xml:space="preserve">N.a. 2025. </w:t>
              </w:r>
              <w:r>
                <w:rPr>
                  <w:i/>
                  <w:iCs/>
                  <w:sz w:val="24"/>
                  <w:szCs w:val="24"/>
                </w:rPr>
                <w:t>Kaspersky.</w:t>
              </w:r>
              <w:r>
                <w:rPr>
                  <w:sz w:val="24"/>
                  <w:szCs w:val="24"/>
                </w:rPr>
                <w:t xml:space="preserve"> [blog]. Available from: </w:t>
              </w:r>
              <w:hyperlink r:id="rId55" w:history="1">
                <w:r w:rsidRPr="00866DAD">
                  <w:rPr>
                    <w:rStyle w:val="Hyperlink"/>
                    <w:sz w:val="24"/>
                    <w:szCs w:val="24"/>
                  </w:rPr>
                  <w:t>https://www.kaspersky.com/resource-center/threats/emotet</w:t>
                </w:r>
              </w:hyperlink>
              <w:r>
                <w:rPr>
                  <w:sz w:val="24"/>
                  <w:szCs w:val="24"/>
                </w:rPr>
                <w:t xml:space="preserve"> [Accessed 27 February 2025]. </w:t>
              </w:r>
            </w:p>
            <w:p w14:paraId="4B177403" w14:textId="77777777" w:rsidR="00BD54A7" w:rsidRPr="00BD54A7" w:rsidRDefault="00BD54A7" w:rsidP="00E230EF">
              <w:pPr>
                <w:spacing w:line="360" w:lineRule="auto"/>
                <w:ind w:left="19" w:right="919"/>
                <w:rPr>
                  <w:sz w:val="24"/>
                  <w:szCs w:val="24"/>
                </w:rPr>
              </w:pPr>
            </w:p>
            <w:p w14:paraId="69D68D9C" w14:textId="25AE4778" w:rsidR="00341658" w:rsidRPr="00A615F6" w:rsidRDefault="00847CD6">
              <w:pPr>
                <w:rPr>
                  <w:rFonts w:eastAsia="Times New Roman" w:cs="Times New Roman"/>
                  <w:color w:val="000000"/>
                  <w:lang w:eastAsia="en-US"/>
                </w:rPr>
              </w:pPr>
            </w:p>
          </w:sdtContent>
        </w:sdt>
      </w:sdtContent>
    </w:sdt>
    <w:p w14:paraId="67039B72" w14:textId="77777777" w:rsidR="00801886" w:rsidRPr="009A241B" w:rsidRDefault="00341658" w:rsidP="009525A9">
      <w:pPr>
        <w:pStyle w:val="Heading1"/>
        <w:numPr>
          <w:ilvl w:val="0"/>
          <w:numId w:val="0"/>
        </w:numPr>
        <w:ind w:left="431"/>
      </w:pPr>
      <w:bookmarkStart w:id="21" w:name="_Toc191121023"/>
      <w:r>
        <w:lastRenderedPageBreak/>
        <w:t>Appendices</w:t>
      </w:r>
      <w:bookmarkEnd w:id="21"/>
    </w:p>
    <w:p w14:paraId="1A296D75" w14:textId="1FE91BD2" w:rsidR="009A241B" w:rsidRDefault="00341658" w:rsidP="00341658">
      <w:pPr>
        <w:pStyle w:val="Heading2"/>
        <w:numPr>
          <w:ilvl w:val="0"/>
          <w:numId w:val="0"/>
        </w:numPr>
        <w:ind w:left="578" w:hanging="578"/>
        <w:rPr>
          <w:lang w:eastAsia="en-US"/>
        </w:rPr>
      </w:pPr>
      <w:bookmarkStart w:id="22" w:name="_Toc191121024"/>
      <w:r>
        <w:rPr>
          <w:lang w:eastAsia="en-US"/>
        </w:rPr>
        <w:t xml:space="preserve">Appendix </w:t>
      </w:r>
      <w:r w:rsidR="009525A9">
        <w:rPr>
          <w:lang w:eastAsia="en-US"/>
        </w:rPr>
        <w:t>A</w:t>
      </w:r>
      <w:bookmarkEnd w:id="22"/>
      <w:r w:rsidR="00E80C7E">
        <w:rPr>
          <w:lang w:eastAsia="en-US"/>
        </w:rPr>
        <w:t xml:space="preserve"> – Strings</w:t>
      </w:r>
    </w:p>
    <w:p w14:paraId="46FD69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File: 29D6161522C7F7F21B35401907C702BDDB05ED47.bin</w:t>
      </w:r>
    </w:p>
    <w:p w14:paraId="02C1BA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MD5:  561079d986097bdf170db0a9f07cc1e6</w:t>
      </w:r>
    </w:p>
    <w:p w14:paraId="5D217F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Size: 96535</w:t>
      </w:r>
    </w:p>
    <w:p w14:paraId="693139C9" w14:textId="77777777" w:rsidR="006F7458" w:rsidRPr="006F7458" w:rsidRDefault="006F7458" w:rsidP="006F7458">
      <w:pPr>
        <w:spacing w:after="1" w:line="260" w:lineRule="auto"/>
        <w:ind w:left="-5" w:right="1119"/>
        <w:rPr>
          <w:rFonts w:ascii="Courier New" w:eastAsia="Courier New" w:hAnsi="Courier New" w:cs="Courier New"/>
          <w:sz w:val="20"/>
        </w:rPr>
      </w:pPr>
    </w:p>
    <w:p w14:paraId="2082C21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Ascii Strings:</w:t>
      </w:r>
    </w:p>
    <w:p w14:paraId="535CBFA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w:t>
      </w:r>
    </w:p>
    <w:p w14:paraId="2832291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0000004D  !This program cannot be run in DOS mode.</w:t>
      </w:r>
    </w:p>
    <w:p w14:paraId="275F17A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000000A8  Rich9</w:t>
      </w:r>
    </w:p>
    <w:p w14:paraId="061AE8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000001B0  .text</w:t>
      </w:r>
    </w:p>
    <w:p w14:paraId="51670A6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000001D7  `.data</w:t>
      </w:r>
    </w:p>
    <w:p w14:paraId="79076C6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00000200  .rsrc</w:t>
      </w:r>
    </w:p>
    <w:p w14:paraId="2CD7B5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0000146C  NR78RECmains</w:t>
      </w:r>
    </w:p>
    <w:p w14:paraId="6A62195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000014E4  HREJjfdj</w:t>
      </w:r>
    </w:p>
    <w:p w14:paraId="5073413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000014F1  anyjkstykuk</w:t>
      </w:r>
    </w:p>
    <w:p w14:paraId="7099218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000019B7  Wjll</w:t>
      </w:r>
    </w:p>
    <w:p w14:paraId="3DA76C3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00001A3A  GKll</w:t>
      </w:r>
    </w:p>
    <w:p w14:paraId="5AEF5A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00001A52  TKKT</w:t>
      </w:r>
    </w:p>
    <w:p w14:paraId="2B77E51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00001A71  BKKTTK</w:t>
      </w:r>
    </w:p>
    <w:p w14:paraId="319B74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00001A94  TTTd</w:t>
      </w:r>
    </w:p>
    <w:p w14:paraId="33D8C15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00001AB3  *KTKK</w:t>
      </w:r>
    </w:p>
    <w:p w14:paraId="1D7EA1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00001AD5  KTTt</w:t>
      </w:r>
    </w:p>
    <w:p w14:paraId="1DF6D1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00001AF6  KTTl`</w:t>
      </w:r>
    </w:p>
    <w:p w14:paraId="20DBE5F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00001B11  B76*</w:t>
      </w:r>
    </w:p>
    <w:p w14:paraId="2F12008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00001B31  B767*KK7j</w:t>
      </w:r>
    </w:p>
    <w:p w14:paraId="60AC40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00001B78  dj|}</w:t>
      </w:r>
    </w:p>
    <w:p w14:paraId="4B426DF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00001B95  ***AYivwxgyz{</w:t>
      </w:r>
    </w:p>
    <w:p w14:paraId="4E80FE8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00001BA3  tTlTKL</w:t>
      </w:r>
    </w:p>
    <w:p w14:paraId="45B19FE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00001BB5  6**JGnopqrs@tTll7</w:t>
      </w:r>
    </w:p>
    <w:p w14:paraId="4A4FCAA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00001BD9  KXghi</w:t>
      </w:r>
    </w:p>
    <w:p w14:paraId="721EB79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00001BE5  MM*8</w:t>
      </w:r>
    </w:p>
    <w:p w14:paraId="1F771C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00001BF8  _`abcYdd</w:t>
      </w:r>
    </w:p>
    <w:p w14:paraId="379742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00001C16  *PEVWRYZ7K</w:t>
      </w:r>
    </w:p>
    <w:p w14:paraId="40D0A4E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00001C25  KTTB</w:t>
      </w:r>
    </w:p>
    <w:p w14:paraId="1F54407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00001C37  NOPQRGS*</w:t>
      </w:r>
    </w:p>
    <w:p w14:paraId="7E39CE5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00001C43  *TKKT</w:t>
      </w:r>
    </w:p>
    <w:p w14:paraId="0AAD2FB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00001C54  C/DEFGHIGJ</w:t>
      </w:r>
    </w:p>
    <w:p w14:paraId="310CC9D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00001C76  &lt;=:1</w:t>
      </w:r>
    </w:p>
    <w:p w14:paraId="52A8EE3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00001C82  67**6</w:t>
      </w:r>
    </w:p>
    <w:p w14:paraId="35C780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00001C94  ,-./0123</w:t>
      </w:r>
    </w:p>
    <w:p w14:paraId="41879AC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00001CA3  66*6</w:t>
      </w:r>
    </w:p>
    <w:p w14:paraId="0A48D4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00001DD0  KRujrykrtjmf</w:t>
      </w:r>
    </w:p>
    <w:p w14:paraId="271B6B6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00001DF9  Picture1</w:t>
      </w:r>
    </w:p>
    <w:p w14:paraId="61F3C9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000022B9  ;XXXX;</w:t>
      </w:r>
    </w:p>
    <w:p w14:paraId="607C61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000022DA  Wjjj; </w:t>
      </w:r>
    </w:p>
    <w:p w14:paraId="1EBA655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000022F3  XJ.nM</w:t>
      </w:r>
    </w:p>
    <w:p w14:paraId="6FCE53C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000022FA  NWWj; </w:t>
      </w:r>
    </w:p>
    <w:p w14:paraId="5970FA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0000231B  WXX; </w:t>
      </w:r>
    </w:p>
    <w:p w14:paraId="5E4E4C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00002339  Gx:WX</w:t>
      </w:r>
    </w:p>
    <w:p w14:paraId="7CE5B2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00002373  ;; ;XJ6H</w:t>
      </w:r>
    </w:p>
    <w:p w14:paraId="1305C03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0000239E  cMNY </w:t>
      </w:r>
    </w:p>
    <w:p w14:paraId="5EABDE9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000023B7  :jJQ\x</w:t>
      </w:r>
    </w:p>
    <w:p w14:paraId="0286195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000023BE  SKn&gt;</w:t>
      </w:r>
    </w:p>
    <w:p w14:paraId="6D8644E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000023D5   ;:XPU`N</w:t>
      </w:r>
    </w:p>
    <w:p w14:paraId="530EB4F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000023E0  T5=&amp;P:</w:t>
      </w:r>
    </w:p>
    <w:p w14:paraId="7640CD6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000023F9  N`UEW:E</w:t>
      </w:r>
    </w:p>
    <w:p w14:paraId="2F15D8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00002413  ;; X;;;xnJX</w:t>
      </w:r>
    </w:p>
    <w:p w14:paraId="7412AFF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00002420  Xzp{|Gg5K</w:t>
      </w:r>
    </w:p>
    <w:p w14:paraId="0BF5F9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00002438  ;WdQiW</w:t>
      </w:r>
    </w:p>
    <w:p w14:paraId="766497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0000243F   WOe8K</w:t>
      </w:r>
    </w:p>
    <w:p w14:paraId="0C0587E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00002456   ;;WpclWW</w:t>
      </w:r>
    </w:p>
    <w:p w14:paraId="4B3C740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00002479  WiQd</w:t>
      </w:r>
    </w:p>
    <w:p w14:paraId="693BFDB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00002481  SChZ;WjY</w:t>
      </w:r>
    </w:p>
    <w:p w14:paraId="3D81592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00002493     ;; YJU[\CS]ha;WX</w:t>
      </w:r>
    </w:p>
    <w:p w14:paraId="2645264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000024BE  TIVOWX;</w:t>
      </w:r>
    </w:p>
    <w:p w14:paraId="45DB0D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000024D8   NxKHLMN</w:t>
      </w:r>
    </w:p>
    <w:p w14:paraId="7F98095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000024E1   ;; </w:t>
      </w:r>
    </w:p>
    <w:p w14:paraId="06AB5E8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00002563    ; </w:t>
      </w:r>
    </w:p>
    <w:p w14:paraId="7756D1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00002583    ;  ;</w:t>
      </w:r>
    </w:p>
    <w:p w14:paraId="58BAFD4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000025A4      </w:t>
      </w:r>
    </w:p>
    <w:p w14:paraId="1894B21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000025B8  @/,?</w:t>
      </w:r>
    </w:p>
    <w:p w14:paraId="1B81EA6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000025C4      </w:t>
      </w:r>
    </w:p>
    <w:p w14:paraId="6209A85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00002B95  ;XXXX;</w:t>
      </w:r>
    </w:p>
    <w:p w14:paraId="278CCDC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00002BB6  Wjjj; </w:t>
      </w:r>
    </w:p>
    <w:p w14:paraId="5FC01F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00002BCF  XJ.nM</w:t>
      </w:r>
    </w:p>
    <w:p w14:paraId="68812B1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00002BD6  NWWj; </w:t>
      </w:r>
    </w:p>
    <w:p w14:paraId="3E5E59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00002BF7  WXX; </w:t>
      </w:r>
    </w:p>
    <w:p w14:paraId="4497EA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00002C15  Gx:WX</w:t>
      </w:r>
    </w:p>
    <w:p w14:paraId="130C31E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00002C4F  ;; ;XJ6H</w:t>
      </w:r>
    </w:p>
    <w:p w14:paraId="55E338F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00002C7A  cMNY </w:t>
      </w:r>
    </w:p>
    <w:p w14:paraId="090E4C7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00002C93  :jJQ\x</w:t>
      </w:r>
    </w:p>
    <w:p w14:paraId="0497D2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00002C9A  SKn&gt;</w:t>
      </w:r>
    </w:p>
    <w:p w14:paraId="4F6DF38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00002CB1   ;:XPU`N</w:t>
      </w:r>
    </w:p>
    <w:p w14:paraId="48256A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00002CBC  T5=&amp;P:</w:t>
      </w:r>
    </w:p>
    <w:p w14:paraId="5E660C4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00002CD5  N`UEW:E</w:t>
      </w:r>
    </w:p>
    <w:p w14:paraId="0BF286F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00002CEF  ;; X;;;xnJX</w:t>
      </w:r>
    </w:p>
    <w:p w14:paraId="722FA2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00002CFC  Xzp{|Gg5K</w:t>
      </w:r>
    </w:p>
    <w:p w14:paraId="2875C4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00002D14  ;WdQiW</w:t>
      </w:r>
    </w:p>
    <w:p w14:paraId="48F3B0E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00002D1B   WOe8K</w:t>
      </w:r>
    </w:p>
    <w:p w14:paraId="47D6CE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00002D32   ;;WpclWW</w:t>
      </w:r>
    </w:p>
    <w:p w14:paraId="16B0BE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00002D55  WiQd</w:t>
      </w:r>
    </w:p>
    <w:p w14:paraId="1583AE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00002D5D  SChZ;WjY</w:t>
      </w:r>
    </w:p>
    <w:p w14:paraId="77D3179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00002D6F     ;; YJU[\CS]ha;WX</w:t>
      </w:r>
    </w:p>
    <w:p w14:paraId="783C1B7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00002D9A  TIVOWX;</w:t>
      </w:r>
    </w:p>
    <w:p w14:paraId="34F7C0D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00002DB4   NxKHLMN</w:t>
      </w:r>
    </w:p>
    <w:p w14:paraId="1FAE9D2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00002DBD   ;; </w:t>
      </w:r>
    </w:p>
    <w:p w14:paraId="08CFA3D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00002E3F    ; </w:t>
      </w:r>
    </w:p>
    <w:p w14:paraId="20CDD5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00002E5F    ;  ;</w:t>
      </w:r>
    </w:p>
    <w:p w14:paraId="137F0B3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00002E80      </w:t>
      </w:r>
    </w:p>
    <w:p w14:paraId="0BDEA3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00002E94  @/,?</w:t>
      </w:r>
    </w:p>
    <w:p w14:paraId="7745D44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00002EA0      </w:t>
      </w:r>
    </w:p>
    <w:p w14:paraId="4CEECB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00003462  ;XXXX;</w:t>
      </w:r>
    </w:p>
    <w:p w14:paraId="000BFBC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00003483  Wjjj; </w:t>
      </w:r>
    </w:p>
    <w:p w14:paraId="66C7493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0000349C  XJ.nM</w:t>
      </w:r>
    </w:p>
    <w:p w14:paraId="06501B0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000034A3  NWWj; </w:t>
      </w:r>
    </w:p>
    <w:p w14:paraId="4A2A63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000034C4  WXX; </w:t>
      </w:r>
    </w:p>
    <w:p w14:paraId="573B75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000034E2  Gx:WX</w:t>
      </w:r>
    </w:p>
    <w:p w14:paraId="1F1B049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0000351C  ;; ;XJ6H</w:t>
      </w:r>
    </w:p>
    <w:p w14:paraId="6A8CBDF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00003547  cMNY </w:t>
      </w:r>
    </w:p>
    <w:p w14:paraId="345FCE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00003560  :jJQ\x</w:t>
      </w:r>
    </w:p>
    <w:p w14:paraId="5A867E3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00003567  SKn&gt;</w:t>
      </w:r>
    </w:p>
    <w:p w14:paraId="74A485E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0000357E   ;:XPU`N</w:t>
      </w:r>
    </w:p>
    <w:p w14:paraId="66B2CA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00003589  T5=&amp;P:</w:t>
      </w:r>
    </w:p>
    <w:p w14:paraId="74158F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000035A2  N`UEW:E</w:t>
      </w:r>
    </w:p>
    <w:p w14:paraId="7A1F02B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000035BC  ;; X;;;xnJX</w:t>
      </w:r>
    </w:p>
    <w:p w14:paraId="12B87B3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000035C9  Xzp{|Gg5K</w:t>
      </w:r>
    </w:p>
    <w:p w14:paraId="4A5B47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000035E1  ;WdQiW</w:t>
      </w:r>
    </w:p>
    <w:p w14:paraId="2AD093D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000035E8   WOe8K</w:t>
      </w:r>
    </w:p>
    <w:p w14:paraId="1EC383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000035FF   ;;WpclWW</w:t>
      </w:r>
    </w:p>
    <w:p w14:paraId="4D9D950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00003622  WiQd</w:t>
      </w:r>
    </w:p>
    <w:p w14:paraId="3169EED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0000362A  SChZ;WjY</w:t>
      </w:r>
    </w:p>
    <w:p w14:paraId="47FCF0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0000363C     ;; YJU[\CS]ha;WX</w:t>
      </w:r>
    </w:p>
    <w:p w14:paraId="4DA20C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00003667  TIVOWX;</w:t>
      </w:r>
    </w:p>
    <w:p w14:paraId="5CB9F95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00003681   NxKHLMN</w:t>
      </w:r>
    </w:p>
    <w:p w14:paraId="659FFE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0000368A   ;; </w:t>
      </w:r>
    </w:p>
    <w:p w14:paraId="45E7410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0000370C    ; </w:t>
      </w:r>
    </w:p>
    <w:p w14:paraId="53B61E8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0000372C    ;  ;</w:t>
      </w:r>
    </w:p>
    <w:p w14:paraId="0CBE065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0000374D      </w:t>
      </w:r>
    </w:p>
    <w:p w14:paraId="71064D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00003761  @/,?</w:t>
      </w:r>
    </w:p>
    <w:p w14:paraId="19EAAB9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0000376D      </w:t>
      </w:r>
    </w:p>
    <w:p w14:paraId="5AC5A13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00003A08  VB5!</w:t>
      </w:r>
    </w:p>
    <w:p w14:paraId="6AC5866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00003A80  Callstb</w:t>
      </w:r>
    </w:p>
    <w:p w14:paraId="36C200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00003A88  NR78 RECmains</w:t>
      </w:r>
    </w:p>
    <w:p w14:paraId="4BA1A06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00003A97  NR78RECmains</w:t>
      </w:r>
    </w:p>
    <w:p w14:paraId="129467C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000040AA  &amp;&amp;$E@</w:t>
      </w:r>
    </w:p>
    <w:p w14:paraId="625E835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000040D4  HREJjfdj</w:t>
      </w:r>
    </w:p>
    <w:p w14:paraId="5EE10A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000040E0  NR78RECmains</w:t>
      </w:r>
    </w:p>
    <w:p w14:paraId="7A541AA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00004138  VBA6.DLL</w:t>
      </w:r>
    </w:p>
    <w:p w14:paraId="0790A4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00004144  __vbaFreeVarList</w:t>
      </w:r>
    </w:p>
    <w:p w14:paraId="52F2B0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00004158  __vbaI2Var</w:t>
      </w:r>
    </w:p>
    <w:p w14:paraId="4361BC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00004164  __vbaVarMul</w:t>
      </w:r>
    </w:p>
    <w:p w14:paraId="1784C99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00004170  __vbaVarAdd</w:t>
      </w:r>
    </w:p>
    <w:p w14:paraId="5C36F62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00004180  __vbaVarForNext</w:t>
      </w:r>
    </w:p>
    <w:p w14:paraId="438E34D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00004190  __vbaObjVar</w:t>
      </w:r>
    </w:p>
    <w:p w14:paraId="418F2E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0000419C  __vbaLateMemCall</w:t>
      </w:r>
    </w:p>
    <w:p w14:paraId="2D021AA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000041B0  __vbaFpI2</w:t>
      </w:r>
    </w:p>
    <w:p w14:paraId="44C53F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000041BC  __vbaVarMove</w:t>
      </w:r>
    </w:p>
    <w:p w14:paraId="5E1E17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000041CC  __vbaVarForInit</w:t>
      </w:r>
    </w:p>
    <w:p w14:paraId="4386D4D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000041E0  __vbaFreeVar</w:t>
      </w:r>
    </w:p>
    <w:p w14:paraId="269F847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000041F0  __vbaVarLateMemCallLd</w:t>
      </w:r>
    </w:p>
    <w:p w14:paraId="50A871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00004208  __vbaVarDiv</w:t>
      </w:r>
    </w:p>
    <w:p w14:paraId="69202A3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00004214  __vbaR4Var</w:t>
      </w:r>
    </w:p>
    <w:p w14:paraId="12004F8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00004220  __vbaVarVargNofree</w:t>
      </w:r>
    </w:p>
    <w:p w14:paraId="30F8D0A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00004234  __vbaVarTstEq</w:t>
      </w:r>
    </w:p>
    <w:p w14:paraId="546A71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00004244  __vbaI2I4</w:t>
      </w:r>
    </w:p>
    <w:p w14:paraId="129A20E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00004250  __vbaR8IntI4</w:t>
      </w:r>
    </w:p>
    <w:p w14:paraId="3DEDDF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00004260  __vbaFpI4</w:t>
      </w:r>
    </w:p>
    <w:p w14:paraId="69A7863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0000426C  __vbaOnError</w:t>
      </w:r>
    </w:p>
    <w:p w14:paraId="5AD598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00004280  gdi32</w:t>
      </w:r>
    </w:p>
    <w:p w14:paraId="4F4BCF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0000428C  PatBlt</w:t>
      </w:r>
    </w:p>
    <w:p w14:paraId="2A57773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000042D8  USER32</w:t>
      </w:r>
    </w:p>
    <w:p w14:paraId="788473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000042E4  CallWindowProcA</w:t>
      </w:r>
    </w:p>
    <w:p w14:paraId="0C3FD62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0000438C  __vbaFreeStr</w:t>
      </w:r>
    </w:p>
    <w:p w14:paraId="0806803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0000439C  __vbaSetSystemError</w:t>
      </w:r>
    </w:p>
    <w:p w14:paraId="7C726C3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000043B0  __vbaStrVarCopy</w:t>
      </w:r>
    </w:p>
    <w:p w14:paraId="4CAF56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000043C0  __vbaStrMove</w:t>
      </w:r>
    </w:p>
    <w:p w14:paraId="7D8F72D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000043D0  __vbaUI1I2</w:t>
      </w:r>
    </w:p>
    <w:p w14:paraId="0336516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000043F0  __vbaGenerateBoundsError</w:t>
      </w:r>
    </w:p>
    <w:p w14:paraId="55DE342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00004428  __vbaAryDestruct</w:t>
      </w:r>
    </w:p>
    <w:p w14:paraId="4882FA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0000443C  __vbaAryConstruct2</w:t>
      </w:r>
    </w:p>
    <w:p w14:paraId="63CC600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000044A8  C:\Program Files\Microsoft Visual Studio\VB98\VB6.OLB</w:t>
      </w:r>
    </w:p>
    <w:p w14:paraId="328C27D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00004518  Picture1</w:t>
      </w:r>
    </w:p>
    <w:p w14:paraId="45E100E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00004524  Beprog</w:t>
      </w:r>
    </w:p>
    <w:p w14:paraId="63ED69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0000452C  Split</w:t>
      </w:r>
    </w:p>
    <w:p w14:paraId="25E8BE7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00004534  ArcString</w:t>
      </w:r>
    </w:p>
    <w:p w14:paraId="6CDF89E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00004540  Decrypt</w:t>
      </w:r>
    </w:p>
    <w:p w14:paraId="56BA8F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00004644  __vbaFreeObj</w:t>
      </w:r>
    </w:p>
    <w:p w14:paraId="4E27C12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00004654  __vbaObjSetAddref</w:t>
      </w:r>
    </w:p>
    <w:p w14:paraId="66291F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00004668  __vbaNew2</w:t>
      </w:r>
    </w:p>
    <w:p w14:paraId="52B99F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0000467C  __vbaUbound</w:t>
      </w:r>
    </w:p>
    <w:p w14:paraId="362DE4F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00004688  __vbaLbound</w:t>
      </w:r>
    </w:p>
    <w:p w14:paraId="19B5ACC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00004694  __vbaI4Str</w:t>
      </w:r>
    </w:p>
    <w:p w14:paraId="69B207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000046A0  __vbaAryMove</w:t>
      </w:r>
    </w:p>
    <w:p w14:paraId="6DE9498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000046B0  __vbaUI1I4</w:t>
      </w:r>
    </w:p>
    <w:p w14:paraId="29B5B67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000046BC  __vbaErrorOverflow</w:t>
      </w:r>
    </w:p>
    <w:p w14:paraId="3B262D4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000046D0  __vbaRedimPreserve</w:t>
      </w:r>
    </w:p>
    <w:p w14:paraId="42A3D72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000046E4  __vbaStrVarMove</w:t>
      </w:r>
    </w:p>
    <w:p w14:paraId="2281F5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000046F4  __vbaLenBstr</w:t>
      </w:r>
    </w:p>
    <w:p w14:paraId="6EB8914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00004704  __vbaInStr</w:t>
      </w:r>
    </w:p>
    <w:p w14:paraId="39AB2E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00004710  __vbaRedim</w:t>
      </w:r>
    </w:p>
    <w:p w14:paraId="77179A9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0000471C  __vbaFreeStrList</w:t>
      </w:r>
    </w:p>
    <w:p w14:paraId="5F93553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00004730  __vbaVar2Vec</w:t>
      </w:r>
    </w:p>
    <w:p w14:paraId="3238493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00004740  __vbaHresultCheckObj</w:t>
      </w:r>
    </w:p>
    <w:p w14:paraId="345C911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00004758  __vbaStrCopy</w:t>
      </w:r>
    </w:p>
    <w:p w14:paraId="5E37640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00004768  __vbaFileClose</w:t>
      </w:r>
    </w:p>
    <w:p w14:paraId="0E05CC6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00004778  __vbaGet3</w:t>
      </w:r>
    </w:p>
    <w:p w14:paraId="0F7FF73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00004784  __vbaFileOpen</w:t>
      </w:r>
    </w:p>
    <w:p w14:paraId="3B3BEAB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00004794  __vbaAryUnlock</w:t>
      </w:r>
    </w:p>
    <w:p w14:paraId="04A88A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000047A4  __vbaAryLock</w:t>
      </w:r>
    </w:p>
    <w:p w14:paraId="50DE10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00004924  BRfmEv</w:t>
      </w:r>
    </w:p>
    <w:p w14:paraId="723A5A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0000492C  JhdCY</w:t>
      </w:r>
    </w:p>
    <w:p w14:paraId="43AA48D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00004934  sData</w:t>
      </w:r>
    </w:p>
    <w:p w14:paraId="76B9B8B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0000493C  sPassword</w:t>
      </w:r>
    </w:p>
    <w:p w14:paraId="4DF06F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00004948  ByteArray</w:t>
      </w:r>
    </w:p>
    <w:p w14:paraId="1BFC95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00004954  sKey</w:t>
      </w:r>
    </w:p>
    <w:p w14:paraId="43EE44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0000498B  4SVW</w:t>
      </w:r>
    </w:p>
    <w:p w14:paraId="26B943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00004BA9  WWWPV</w:t>
      </w:r>
    </w:p>
    <w:p w14:paraId="2C5B28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00004BFB  0SVW</w:t>
      </w:r>
    </w:p>
    <w:p w14:paraId="402004F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00004D1B  @SVW</w:t>
      </w:r>
    </w:p>
    <w:p w14:paraId="276B0BF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00004DDC  A$X%</w:t>
      </w:r>
    </w:p>
    <w:p w14:paraId="50B6B7D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00004F3E  BrLp</w:t>
      </w:r>
    </w:p>
    <w:p w14:paraId="0CB81E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0000636E  QRWV</w:t>
      </w:r>
    </w:p>
    <w:p w14:paraId="0E66D7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000066BC  hCg@</w:t>
      </w:r>
    </w:p>
    <w:p w14:paraId="1A5617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0000678B  dSVW</w:t>
      </w:r>
    </w:p>
    <w:p w14:paraId="73C0E5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00006A4B  &lt;SVW</w:t>
      </w:r>
    </w:p>
    <w:p w14:paraId="4A21500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00006BDB  lSVW</w:t>
      </w:r>
    </w:p>
    <w:p w14:paraId="7B0766D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00006E71  h4F@</w:t>
      </w:r>
    </w:p>
    <w:p w14:paraId="660057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00006EA2  h$F@</w:t>
      </w:r>
    </w:p>
    <w:p w14:paraId="3618D37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00007080  MSVBVM60.DLL</w:t>
      </w:r>
    </w:p>
    <w:p w14:paraId="717516C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00007090  _CIcos</w:t>
      </w:r>
    </w:p>
    <w:p w14:paraId="33F6CF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00007098  _adj_fptan</w:t>
      </w:r>
    </w:p>
    <w:p w14:paraId="1E82E5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000070A4  __vbaVarMove</w:t>
      </w:r>
    </w:p>
    <w:p w14:paraId="1EAA1E7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000070B2  __vbaVarVargNofree</w:t>
      </w:r>
    </w:p>
    <w:p w14:paraId="7F6058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000070C6  __vbaAryMove</w:t>
      </w:r>
    </w:p>
    <w:p w14:paraId="2E2F53E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000070D4  __vbaFreeVar</w:t>
      </w:r>
    </w:p>
    <w:p w14:paraId="68B3A5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000070E2  __vbaLenBstr</w:t>
      </w:r>
    </w:p>
    <w:p w14:paraId="4ECE058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000070F0  __vbaStrVarMove</w:t>
      </w:r>
    </w:p>
    <w:p w14:paraId="50B626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00007102  __vbaFreeVarList</w:t>
      </w:r>
    </w:p>
    <w:p w14:paraId="76F06B1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00007114  _adj_fdiv_m64</w:t>
      </w:r>
    </w:p>
    <w:p w14:paraId="0048789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00007124  _adj_fprem1</w:t>
      </w:r>
    </w:p>
    <w:p w14:paraId="7746233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00007132  __vbaSetSystemError</w:t>
      </w:r>
    </w:p>
    <w:p w14:paraId="58C225A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00007148  __vbaHresultCheckObj</w:t>
      </w:r>
    </w:p>
    <w:p w14:paraId="2B2BB87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0000715E  _adj_fdiv_m32</w:t>
      </w:r>
    </w:p>
    <w:p w14:paraId="4750483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0000716E  __vbaAryDestruct</w:t>
      </w:r>
    </w:p>
    <w:p w14:paraId="6DEEDB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00007180  __vbaVarForInit</w:t>
      </w:r>
    </w:p>
    <w:p w14:paraId="7F6FD9B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00007192  __vbaOnError</w:t>
      </w:r>
    </w:p>
    <w:p w14:paraId="010114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000071A0  _adj_fdiv_m16i</w:t>
      </w:r>
    </w:p>
    <w:p w14:paraId="218EBBA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000071B0  __vbaObjSetAddref</w:t>
      </w:r>
    </w:p>
    <w:p w14:paraId="7BC0A5D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000071C4  _adj_fdivr_m16i</w:t>
      </w:r>
    </w:p>
    <w:p w14:paraId="28A62D3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000071D6  _CIsin</w:t>
      </w:r>
    </w:p>
    <w:p w14:paraId="0A21509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000071DE  __vbaChkstk</w:t>
      </w:r>
    </w:p>
    <w:p w14:paraId="3B1DF19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000071EC  __vbaFileClose</w:t>
      </w:r>
    </w:p>
    <w:p w14:paraId="06C94E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000071FC  EVENT_SINK_AddRef</w:t>
      </w:r>
    </w:p>
    <w:p w14:paraId="73DFC88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00007210  __vbaGenerateBoundsError</w:t>
      </w:r>
    </w:p>
    <w:p w14:paraId="6B1C27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0000722A  __vbaGet3</w:t>
      </w:r>
    </w:p>
    <w:p w14:paraId="32233DB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00007236  __vbaAryConstruct2</w:t>
      </w:r>
    </w:p>
    <w:p w14:paraId="0D03CA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0000724A  __vbaVarTstEq</w:t>
      </w:r>
    </w:p>
    <w:p w14:paraId="6574117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0000725A  __vbaI2I4</w:t>
      </w:r>
    </w:p>
    <w:p w14:paraId="30CEA5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00007266  __vbaObjVar</w:t>
      </w:r>
    </w:p>
    <w:p w14:paraId="02B0CE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00007274  DllFunctionCall</w:t>
      </w:r>
    </w:p>
    <w:p w14:paraId="53E9809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00007286  __vbaRedimPreserve</w:t>
      </w:r>
    </w:p>
    <w:p w14:paraId="3FF7845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0000729A  __vbaLbound</w:t>
      </w:r>
    </w:p>
    <w:p w14:paraId="159CD9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000072A8  _adj_fpatan</w:t>
      </w:r>
    </w:p>
    <w:p w14:paraId="3D5B1E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000072B6  __vbaR4Var</w:t>
      </w:r>
    </w:p>
    <w:p w14:paraId="6B9DB1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000072C2  __vbaRedim</w:t>
      </w:r>
    </w:p>
    <w:p w14:paraId="1BC2371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000072CE  EVENT_SINK_Release</w:t>
      </w:r>
    </w:p>
    <w:p w14:paraId="04C925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000072E2  __vbaUI1I2</w:t>
      </w:r>
    </w:p>
    <w:p w14:paraId="33A81B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000072EE  _CIsqrt</w:t>
      </w:r>
    </w:p>
    <w:p w14:paraId="5334610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000072F8  EVENT_SINK_QueryInterface</w:t>
      </w:r>
    </w:p>
    <w:p w14:paraId="1B7C489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00007314  __vbaUI1I4</w:t>
      </w:r>
    </w:p>
    <w:p w14:paraId="09F91E3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00007320  __vbaVarMul</w:t>
      </w:r>
    </w:p>
    <w:p w14:paraId="35093C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0000732E  __vbaExceptHandler</w:t>
      </w:r>
    </w:p>
    <w:p w14:paraId="3E7565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00007342  _adj_fprem</w:t>
      </w:r>
    </w:p>
    <w:p w14:paraId="38D4929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0000734E  _adj_fdivr_m64</w:t>
      </w:r>
    </w:p>
    <w:p w14:paraId="4E085B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0000735E  __vbaVarDiv</w:t>
      </w:r>
    </w:p>
    <w:p w14:paraId="31B0393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0000736C  __vbaFPException</w:t>
      </w:r>
    </w:p>
    <w:p w14:paraId="508F7A8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0000737E  __vbaUbound</w:t>
      </w:r>
    </w:p>
    <w:p w14:paraId="2B5D33F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0000738C  __vbaI2Var</w:t>
      </w:r>
    </w:p>
    <w:p w14:paraId="319F3BC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00007398  _CIlog</w:t>
      </w:r>
    </w:p>
    <w:p w14:paraId="44C64D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000073A0  __vbaErrorOverflow</w:t>
      </w:r>
    </w:p>
    <w:p w14:paraId="068748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000073B4  __vbaFileOpen</w:t>
      </w:r>
    </w:p>
    <w:p w14:paraId="0F07D4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000073C4  __vbaVar2Vec</w:t>
      </w:r>
    </w:p>
    <w:p w14:paraId="3A627F2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000073D2  __vbaInStr</w:t>
      </w:r>
    </w:p>
    <w:p w14:paraId="6FB51B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000073DE  __vbaNew2</w:t>
      </w:r>
    </w:p>
    <w:p w14:paraId="11DC26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000073EA  _adj_fdiv_m32i</w:t>
      </w:r>
    </w:p>
    <w:p w14:paraId="45BD05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000073FA  _adj_fdivr_m32i</w:t>
      </w:r>
    </w:p>
    <w:p w14:paraId="7F80C2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0000740C  __vbaStrCopy</w:t>
      </w:r>
    </w:p>
    <w:p w14:paraId="09A3073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0000741A  __vbaI4Str</w:t>
      </w:r>
    </w:p>
    <w:p w14:paraId="4E594D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00007426  __vbaFreeStrList</w:t>
      </w:r>
    </w:p>
    <w:p w14:paraId="5304FD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00007438  _adj_fdivr_m32</w:t>
      </w:r>
    </w:p>
    <w:p w14:paraId="016E84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00007448  _adj_fdiv_r</w:t>
      </w:r>
    </w:p>
    <w:p w14:paraId="07DCC80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00007456  __vbaAryLock</w:t>
      </w:r>
    </w:p>
    <w:p w14:paraId="3BF1DB7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00007464  __vbaLateMemCall</w:t>
      </w:r>
    </w:p>
    <w:p w14:paraId="487CD79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00007476  __vbaVarAdd</w:t>
      </w:r>
    </w:p>
    <w:p w14:paraId="78682B0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00007484  __vbaFpI2</w:t>
      </w:r>
    </w:p>
    <w:p w14:paraId="4F477D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00007490  __vbaFpI4</w:t>
      </w:r>
    </w:p>
    <w:p w14:paraId="04A9DFC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0000749C  __vbaVarLateMemCallLd</w:t>
      </w:r>
    </w:p>
    <w:p w14:paraId="03FB7C1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000074B4  _CIatan</w:t>
      </w:r>
    </w:p>
    <w:p w14:paraId="61D33B5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000074BE  __vbaStrMove</w:t>
      </w:r>
    </w:p>
    <w:p w14:paraId="7F97738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000074CC  __vbaStrVarCopy</w:t>
      </w:r>
    </w:p>
    <w:p w14:paraId="703811D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000074DE  __vbaR8IntI4</w:t>
      </w:r>
    </w:p>
    <w:p w14:paraId="3210E1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000074EC  _allmul</w:t>
      </w:r>
    </w:p>
    <w:p w14:paraId="4CB0BC8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000074F6  _CItan</w:t>
      </w:r>
    </w:p>
    <w:p w14:paraId="333DF2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000074FE  __vbaAryUnlock</w:t>
      </w:r>
    </w:p>
    <w:p w14:paraId="6A9733F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0000750E  __vbaVarForNext</w:t>
      </w:r>
    </w:p>
    <w:p w14:paraId="45B1D1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00007520  _CIexp</w:t>
      </w:r>
    </w:p>
    <w:p w14:paraId="51BCAAC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00007528  __vbaFreeObj</w:t>
      </w:r>
    </w:p>
    <w:p w14:paraId="4DF150A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00007536  __vbaFreeStr</w:t>
      </w:r>
    </w:p>
    <w:p w14:paraId="3DAF791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00009B32  Wjll</w:t>
      </w:r>
    </w:p>
    <w:p w14:paraId="0FC48B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00009BB5  GKll</w:t>
      </w:r>
    </w:p>
    <w:p w14:paraId="0217073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00009BCD  TKKT</w:t>
      </w:r>
    </w:p>
    <w:p w14:paraId="487D1AE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00009BEC  BKKTTK</w:t>
      </w:r>
    </w:p>
    <w:p w14:paraId="027EF4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00009C0F  TTTd</w:t>
      </w:r>
    </w:p>
    <w:p w14:paraId="5B7C93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00009C2E  *KTKK</w:t>
      </w:r>
    </w:p>
    <w:p w14:paraId="553327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00009C50  KTTt</w:t>
      </w:r>
    </w:p>
    <w:p w14:paraId="266D62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00009C71  KTTl`</w:t>
      </w:r>
    </w:p>
    <w:p w14:paraId="4D5882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00009C8C  B76*</w:t>
      </w:r>
    </w:p>
    <w:p w14:paraId="57A609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00009CAC  B767*KK7j</w:t>
      </w:r>
    </w:p>
    <w:p w14:paraId="17B68C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00009CF3  dj|}</w:t>
      </w:r>
    </w:p>
    <w:p w14:paraId="5147FE1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00009D10  ***AYivwxgyz{</w:t>
      </w:r>
    </w:p>
    <w:p w14:paraId="51EC7EF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00009D1E  tTlTKL</w:t>
      </w:r>
    </w:p>
    <w:p w14:paraId="78CFC1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00009D30  6**JGnopqrs@tTll7</w:t>
      </w:r>
    </w:p>
    <w:p w14:paraId="553256A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00009D54  KXghi</w:t>
      </w:r>
    </w:p>
    <w:p w14:paraId="073227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00009D60  MM*8</w:t>
      </w:r>
    </w:p>
    <w:p w14:paraId="2A1E1D6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00009D73  _`abcYdd</w:t>
      </w:r>
    </w:p>
    <w:p w14:paraId="605B4F8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00009D91  *PEVWRYZ7K</w:t>
      </w:r>
    </w:p>
    <w:p w14:paraId="2A07276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00009DA0  KTTB</w:t>
      </w:r>
    </w:p>
    <w:p w14:paraId="6F7FF5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00009DB2  NOPQRGS*</w:t>
      </w:r>
    </w:p>
    <w:p w14:paraId="1B08B9E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00009DBE  *TKKT</w:t>
      </w:r>
    </w:p>
    <w:p w14:paraId="38D1258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00009DCF  C/DEFGHIGJ</w:t>
      </w:r>
    </w:p>
    <w:p w14:paraId="4A9A0FA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00009DF1  &lt;=:1</w:t>
      </w:r>
    </w:p>
    <w:p w14:paraId="135832F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00009DFD  67**6</w:t>
      </w:r>
    </w:p>
    <w:p w14:paraId="39A7324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00009E0F  ,-./0123</w:t>
      </w:r>
    </w:p>
    <w:p w14:paraId="5E3F8D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00009E1E  66*6</w:t>
      </w:r>
    </w:p>
    <w:p w14:paraId="4733A9C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0000A4AD  y&lt;&lt;&lt;&lt;&lt;&lt;&lt;88yyyy888888yyy88&lt;&lt;&lt;&lt;&lt;&lt;&lt;&lt;y</w:t>
      </w:r>
    </w:p>
    <w:p w14:paraId="2405802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0000A4DD  33333qtt38z N</w:t>
      </w:r>
    </w:p>
    <w:p w14:paraId="0213175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0000A4EC  Z^^^</w:t>
      </w:r>
    </w:p>
    <w:p w14:paraId="31741C8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0000A4F4  &lt;uqtqq33333</w:t>
      </w:r>
    </w:p>
    <w:p w14:paraId="4E776D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0000A50E  3.3.vN</w:t>
      </w:r>
    </w:p>
    <w:p w14:paraId="56BAD94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0000A51E  XWbbW</w:t>
      </w:r>
    </w:p>
    <w:p w14:paraId="592F951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0000A526  iRBy33.3vHj</w:t>
      </w:r>
    </w:p>
    <w:p w14:paraId="1178B5E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0000A539  \yPO</w:t>
      </w:r>
    </w:p>
    <w:p w14:paraId="5EE751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0000A541  i@a`QPaXXXG=GH</w:t>
      </w:r>
    </w:p>
    <w:p w14:paraId="6B2DD1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0000A550  WaYjQ454Y=c</w:t>
      </w:r>
    </w:p>
    <w:p w14:paraId="57C9D71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0000A55F  j@y$</w:t>
      </w:r>
    </w:p>
    <w:p w14:paraId="754E4A6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0000A56D  oZH7</w:t>
      </w:r>
    </w:p>
    <w:p w14:paraId="578832B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0000A574  7a`-*j</w:t>
      </w:r>
    </w:p>
    <w:p w14:paraId="1F0EA1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0000A57B  HGGH</w:t>
      </w:r>
    </w:p>
    <w:p w14:paraId="0F60F6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0000A580  XbaYj`Q6*7-Q=</w:t>
      </w:r>
    </w:p>
    <w:p w14:paraId="15CE47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0000A599  /3&gt;IQ*</w:t>
      </w:r>
    </w:p>
    <w:p w14:paraId="258A430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0000A5A9  NaGHH</w:t>
      </w:r>
    </w:p>
    <w:p w14:paraId="443A3F2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0000A5AF  XWaaY``Q56A-I,IPP</w:t>
      </w:r>
    </w:p>
    <w:p w14:paraId="0996A72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0000A5CA  3?OI,RT</w:t>
      </w:r>
    </w:p>
    <w:p w14:paraId="7398063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0000A5DE  XWbbYPj`Q66A-7_,+O&gt;ul</w:t>
      </w:r>
    </w:p>
    <w:p w14:paraId="2A3283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0000A60A  =bXWWbaaPj`Q45*A-7_OO</w:t>
      </w:r>
    </w:p>
    <w:p w14:paraId="6EE70A8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0000A629  D.&gt;+I+</w:t>
      </w:r>
    </w:p>
    <w:p w14:paraId="308D067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0000A639  :RQXabbaYPj`456*-7IO,,+&gt;y</w:t>
      </w:r>
    </w:p>
    <w:p w14:paraId="2D3EAAA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0000A66A  CIWYYaPPj`Q45*A-7__,+</w:t>
      </w:r>
    </w:p>
    <w:p w14:paraId="58266A5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0000A689  xyo,I+^</w:t>
      </w:r>
    </w:p>
    <w:p w14:paraId="54CA6D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0000A69B  IbPPPjj`Q456*A7I_OO,+o&lt;w</w:t>
      </w:r>
    </w:p>
    <w:p w14:paraId="74EA495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0000A6CB  W`jjj``Q456*A-7IO,,+,</w:t>
      </w:r>
    </w:p>
    <w:p w14:paraId="5B0C84E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0000A6E9  D8iO,_I</w:t>
      </w:r>
    </w:p>
    <w:p w14:paraId="0A53FE0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0000A6FB  J7jQ`Q4456*A-7I_O,+</w:t>
      </w:r>
    </w:p>
    <w:p w14:paraId="5344C6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0000A719  x&lt;c_,O_-</w:t>
      </w:r>
    </w:p>
    <w:p w14:paraId="1087CC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0000A72C  +j444556*A-7I_OO+,+Oc</w:t>
      </w:r>
    </w:p>
    <w:p w14:paraId="44C7723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0000A74C  _+,OO-</w:t>
      </w:r>
    </w:p>
    <w:p w14:paraId="3274865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0000A754  IY?oe</w:t>
      </w:r>
    </w:p>
    <w:p w14:paraId="3B5358F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0000A75C  +Q6556**A-7I_O,,,+</w:t>
      </w:r>
    </w:p>
    <w:p w14:paraId="07895BB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0000A77E  ,,_O=@</w:t>
      </w:r>
    </w:p>
    <w:p w14:paraId="3B8F6C3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0000A78B  '+5***AAA-7I__O,,++</w:t>
      </w:r>
    </w:p>
    <w:p w14:paraId="08376EC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0000A7AB  ^7++,7</w:t>
      </w:r>
    </w:p>
    <w:p w14:paraId="51A2426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0000A7BD  6AAA---7I_OOO,+++</w:t>
      </w:r>
    </w:p>
    <w:p w14:paraId="58DA4F6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0000A7D9  Sz^A</w:t>
      </w:r>
    </w:p>
    <w:p w14:paraId="4A24B7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0000A7DE  ,+I+]</w:t>
      </w:r>
    </w:p>
    <w:p w14:paraId="7DA817F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0000A7EC  ,A7--77II_O,,,++,+</w:t>
      </w:r>
    </w:p>
    <w:p w14:paraId="34ACDCB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0000A809  $BZ6</w:t>
      </w:r>
    </w:p>
    <w:p w14:paraId="669D0F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0000A80E  +++,I</w:t>
      </w:r>
    </w:p>
    <w:p w14:paraId="3268C7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0000A81C  7IIIIII_OO,,,+++++</w:t>
      </w:r>
    </w:p>
    <w:p w14:paraId="78C1A6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0000A83E  +,+++</w:t>
      </w:r>
    </w:p>
    <w:p w14:paraId="381D1D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0000A84B  IOOO_O_O,,,,++++</w:t>
      </w:r>
    </w:p>
    <w:p w14:paraId="500BDAE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0000A86E  +++++OIO+</w:t>
      </w:r>
    </w:p>
    <w:p w14:paraId="71DA46B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0000A879  sO_,,,,,,,,,++++</w:t>
      </w:r>
    </w:p>
    <w:p w14:paraId="5DD85A3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0000A8AB  _+++,+,+++</w:t>
      </w:r>
    </w:p>
    <w:p w14:paraId="5009A13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0000A8D2  +,,-~</w:t>
      </w:r>
    </w:p>
    <w:p w14:paraId="1C7A55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0000A8D9  7+,++++</w:t>
      </w:r>
    </w:p>
    <w:p w14:paraId="1C1DDC0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0000A8F9  xyzW</w:t>
      </w:r>
    </w:p>
    <w:p w14:paraId="408E6EC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0000A90A  7OOOO,,,++++++</w:t>
      </w:r>
    </w:p>
    <w:p w14:paraId="333D97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0000A929  D3&lt;H</w:t>
      </w:r>
    </w:p>
    <w:p w14:paraId="5CDC5D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0000A92E  +++++,,J.qrIA-7--777I_O,+++</w:t>
      </w:r>
    </w:p>
    <w:p w14:paraId="0CED8A0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0000A94F  Xvuw</w:t>
      </w:r>
    </w:p>
    <w:p w14:paraId="0FD56D5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0000A959  /tur</w:t>
      </w:r>
    </w:p>
    <w:p w14:paraId="09CF5B1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0000A95E  +,++OI-</w:t>
      </w:r>
    </w:p>
    <w:p w14:paraId="72E5A68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0000A968  I6*666*6****A-IO,+++++</w:t>
      </w:r>
    </w:p>
    <w:p w14:paraId="6F32F6A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0000A98E  ,++I*55`jjQ45545545555455*-O++,+</w:t>
      </w:r>
    </w:p>
    <w:p w14:paraId="112CCAD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0000A9BE  ,,74``Q```````````````````Q67,+,</w:t>
      </w:r>
    </w:p>
    <w:p w14:paraId="7E6D9AA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0000A9EA  ghi++7`PjPPPPPPPPPPPPPPPPPPPPPPP`-,,</w:t>
      </w:r>
    </w:p>
    <w:p w14:paraId="4DD2D3A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0000AA19  \]]^</w:t>
      </w:r>
    </w:p>
    <w:p w14:paraId="2C0DB5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0000AA1E  _`aaabaaaaaaaaaaaaaaaaaabbaaaPA++c]de</w:t>
      </w:r>
    </w:p>
    <w:p w14:paraId="24E9C3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0000AA49  UV!R+*WWW</w:t>
      </w:r>
    </w:p>
    <w:p w14:paraId="36EC6EF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0000AA53  WWWWWWWWWWWWWWWWWWWWXXWWXYI</w:t>
      </w:r>
    </w:p>
    <w:p w14:paraId="2769B7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0000AA6F  ZV[$</w:t>
      </w:r>
    </w:p>
    <w:p w14:paraId="1DBBE9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0000AA7C  NOPGHGGHHHHHHHHHHHHHHHHHHHHHHGHHHQ+RL!S</w:t>
      </w:r>
    </w:p>
    <w:p w14:paraId="4D00FF1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0000AAA9  'FCB-G&gt;????????????????????????????&gt;HIJKLD</w:t>
      </w:r>
    </w:p>
    <w:p w14:paraId="3A46323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0000AADC  &lt;*=&gt;????????????????????????????&gt;@AB"CD</w:t>
      </w:r>
    </w:p>
    <w:p w14:paraId="3201A8F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0000AB0C  3**455555555555555555555555555554678(</w:t>
      </w:r>
    </w:p>
    <w:p w14:paraId="04BD14E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0000AB39  '#()*+,+++++++++++++++++++++++++++,,+-.("/</w:t>
      </w:r>
    </w:p>
    <w:p w14:paraId="64D6D83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0000AB8F  !"#$</w:t>
      </w:r>
    </w:p>
    <w:p w14:paraId="2130FBE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0000B4EA  5665778782565768827838</w:t>
      </w:r>
    </w:p>
    <w:p w14:paraId="6F3CFC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0000B5A8  oalakbeg'9x{5~u{q</w:t>
      </w:r>
    </w:p>
    <w:p w14:paraId="11A5FE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0000B5BA  h&amp;w{ry</w:t>
      </w:r>
    </w:p>
    <w:p w14:paraId="2824AA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0000B5E0  *y(+--j./1,!+ %'2&lt;8;9?1;50&lt;37;29</w:t>
      </w:r>
    </w:p>
    <w:p w14:paraId="21AE649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0000B680  JIHKMMJNOALAKBEGW\X[Y_Q[PP\SW[RYjihkmmjnA</w:t>
      </w:r>
    </w:p>
    <w:p w14:paraId="3A56D2F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0000B6B1  Lx{yoq{pB|sw</w:t>
      </w:r>
    </w:p>
    <w:p w14:paraId="2FE953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0000B6CF  g9n|zm~</w:t>
      </w:r>
    </w:p>
    <w:p w14:paraId="252438C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0000B6E0  *+(+-</w:t>
      </w:r>
    </w:p>
    <w:p w14:paraId="79A3B57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0000B6E6  *./!,!+"%'7&lt;8;y?1{</w:t>
      </w:r>
    </w:p>
    <w:p w14:paraId="18764BE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0000B6F9  T]GV;29</w:t>
      </w:r>
    </w:p>
    <w:p w14:paraId="0D4AF8D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0000B780  JIHKMMJNOALAKBEGW\X[Y_Q[PP\SW[RYjihkmmjnoalakbegw|x{y</w:t>
      </w:r>
    </w:p>
    <w:p w14:paraId="103950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0000B7B6  q{pp|sw{ry</w:t>
      </w:r>
    </w:p>
    <w:p w14:paraId="01C218C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0000B7E0  *)(+--*./!,!+"%'7&lt;8;9?1;00&lt;37;29</w:t>
      </w:r>
    </w:p>
    <w:p w14:paraId="0E3CB03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0000B880  JIHKMMJNOALAKBEGW\X[Y_Q[PP\SW[RYjihkmmjnoalakbegw|x{y</w:t>
      </w:r>
    </w:p>
    <w:p w14:paraId="4941948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0000B8B6  q{pp|sw{ry</w:t>
      </w:r>
    </w:p>
    <w:p w14:paraId="73EC39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0000B8E0  *)(+--*./!,!+"%'7&lt;8;9?1;00&lt;37;29</w:t>
      </w:r>
    </w:p>
    <w:p w14:paraId="485701B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0000B90A  G)@?N8R#</w:t>
      </w:r>
    </w:p>
    <w:p w14:paraId="4CE9CC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0000B980  "qLKM</w:t>
      </w:r>
    </w:p>
    <w:p w14:paraId="40470C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0000B9AF  'w#&amp;&amp;"&amp;</w:t>
      </w:r>
    </w:p>
    <w:p w14:paraId="00A856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0000B9FB  ?&gt;NbQ</w:t>
      </w:r>
    </w:p>
    <w:p w14:paraId="5515EA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0000BA60  !Q-T</w:t>
      </w:r>
    </w:p>
    <w:p w14:paraId="44D24B6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0000BA88  Z3Nr</w:t>
      </w:r>
    </w:p>
    <w:p w14:paraId="52A2987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0000BAF3  b!?1</w:t>
      </w:r>
    </w:p>
    <w:p w14:paraId="42C0BB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0000BAF9  4jY7</w:t>
      </w:r>
    </w:p>
    <w:p w14:paraId="76E5A09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0000BB0A  $06=:/k</w:t>
      </w:r>
    </w:p>
    <w:p w14:paraId="624DEC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0000BB8D  BEGd</w:t>
      </w:r>
    </w:p>
    <w:p w14:paraId="6264FDC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0000BB9B  wW[RY</w:t>
      </w:r>
    </w:p>
    <w:p w14:paraId="57693D7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0000BBE1  Lh+lK%</w:t>
      </w:r>
    </w:p>
    <w:p w14:paraId="7B69086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0000BBFC  R{2x</w:t>
      </w:r>
    </w:p>
    <w:p w14:paraId="07752E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0000BC89  eLAKB</w:t>
      </w:r>
    </w:p>
    <w:p w14:paraId="3594ACE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0000BCEC  Nb%fQ3</w:t>
      </w:r>
    </w:p>
    <w:p w14:paraId="23B91B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0000BD86  ,wU5lr</w:t>
      </w:r>
    </w:p>
    <w:p w14:paraId="0F6440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0000BDE5  ,*.zG</w:t>
      </w:r>
    </w:p>
    <w:p w14:paraId="1401D3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0000BDF4  )U:Q8</w:t>
      </w:r>
    </w:p>
    <w:p w14:paraId="2520B5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0000BDFD  {2i5</w:t>
      </w:r>
    </w:p>
    <w:p w14:paraId="72DC42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0000BEA4  -mXc</w:t>
      </w:r>
    </w:p>
    <w:p w14:paraId="06F1168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0000BF10  \,]-</w:t>
      </w:r>
    </w:p>
    <w:p w14:paraId="69F9F8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0000BF4C  GNIK</w:t>
      </w:r>
    </w:p>
    <w:p w14:paraId="35C5270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0000BF8B  AKB-</w:t>
      </w:r>
    </w:p>
    <w:p w14:paraId="6777749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0000BF92  X1:7</w:t>
      </w:r>
    </w:p>
    <w:p w14:paraId="6CC0830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0000BF9D  T]Yj</w:t>
      </w:r>
    </w:p>
    <w:p w14:paraId="307034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0000BFE0  @)B+</w:t>
      </w:r>
    </w:p>
    <w:p w14:paraId="5B89EF0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0000BFE8  o!F!A"O'_</w:t>
      </w:r>
    </w:p>
    <w:p w14:paraId="55A4AA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0000BFF2  ({9U1Q0</w:t>
      </w:r>
    </w:p>
    <w:p w14:paraId="291F76C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0000C08D  &gt;aSX</w:t>
      </w:r>
    </w:p>
    <w:p w14:paraId="371B778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0000C0A2  hkmb</w:t>
      </w:r>
    </w:p>
    <w:p w14:paraId="33C506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0000C0B4  %[b;</w:t>
      </w:r>
    </w:p>
    <w:p w14:paraId="288422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0000C0E4  --*!</w:t>
      </w:r>
    </w:p>
    <w:p w14:paraId="7024471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0000C164  ^,LQ</w:t>
      </w:r>
    </w:p>
    <w:p w14:paraId="3AC973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0000C18F  GV\XT</w:t>
      </w:r>
    </w:p>
    <w:p w14:paraId="5D50F2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0000C1BC  wzry3M,</w:t>
      </w:r>
    </w:p>
    <w:p w14:paraId="0574EF3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0000C1C4  {l_Y</w:t>
      </w:r>
    </w:p>
    <w:p w14:paraId="720A30C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0000C235  &lt;=7&lt;&lt;0?;7&gt;5</w:t>
      </w:r>
    </w:p>
    <w:p w14:paraId="0BFF13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0000C2A2  ikmm47</w:t>
      </w:r>
    </w:p>
    <w:p w14:paraId="538F4BA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0000C36E  &lt;,G7b0</w:t>
      </w:r>
    </w:p>
    <w:p w14:paraId="3B557F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0000C388  {LLA</w:t>
      </w:r>
    </w:p>
    <w:p w14:paraId="59F944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0000C3CA  H;_RRQ</w:t>
      </w:r>
    </w:p>
    <w:p w14:paraId="4AD0AC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0000C3E6  './~r|p{</w:t>
      </w:r>
    </w:p>
    <w:p w14:paraId="4264A70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0000C47E  7y&gt;[</w:t>
      </w:r>
    </w:p>
    <w:p w14:paraId="2A6824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0000C48A  MAKB</w:t>
      </w:r>
    </w:p>
    <w:p w14:paraId="785909A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0000C49C  W[8Y:8</w:t>
      </w:r>
    </w:p>
    <w:p w14:paraId="0AD4B14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0000C4B9  0|,D</w:t>
      </w:r>
    </w:p>
    <w:p w14:paraId="1CA0AC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0000C4D8  tCJD</w:t>
      </w:r>
    </w:p>
    <w:p w14:paraId="5B0E680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0000C4FB  #7;29O</w:t>
      </w:r>
    </w:p>
    <w:p w14:paraId="52B9D14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0000C53C  |#y*</w:t>
      </w:r>
    </w:p>
    <w:p w14:paraId="3D9F3B0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0000C585  :^NO</w:t>
      </w:r>
    </w:p>
    <w:p w14:paraId="20A792D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0000C5A3  'IMa"KEc</w:t>
      </w:r>
    </w:p>
    <w:p w14:paraId="57BA32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0000C5AD  ceg|</w:t>
      </w:r>
    </w:p>
    <w:p w14:paraId="1D1D24A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0000C5EC  +"%U;</w:t>
      </w:r>
    </w:p>
    <w:p w14:paraId="0214282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0000C5F3  ;9?q4</w:t>
      </w:r>
    </w:p>
    <w:p w14:paraId="5A5477C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0000C5FA  &lt;37Q2S</w:t>
      </w:r>
    </w:p>
    <w:p w14:paraId="75847F9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0000C680   I"M</w:t>
      </w:r>
    </w:p>
    <w:p w14:paraId="772084D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0000C68F  JC\X</w:t>
      </w:r>
    </w:p>
    <w:p w14:paraId="3595585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0000C6E0  ]!\K</w:t>
      </w:r>
    </w:p>
    <w:p w14:paraId="3D6BD86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0000C6E5  z&gt;D+I,</w:t>
      </w:r>
    </w:p>
    <w:p w14:paraId="6D59C1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0000C703  722G</w:t>
      </w:r>
    </w:p>
    <w:p w14:paraId="2760724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0000C789  5hq!b</w:t>
      </w:r>
    </w:p>
    <w:p w14:paraId="3A0C41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0000C7B2  &amp;K**#</w:t>
      </w:r>
    </w:p>
    <w:p w14:paraId="0337625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0000C7F8  Y0,374</w:t>
      </w:r>
    </w:p>
    <w:p w14:paraId="7EC593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0000C82D  T%l:</w:t>
      </w:r>
    </w:p>
    <w:p w14:paraId="7CBB700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0000C87E  (2^K</w:t>
      </w:r>
    </w:p>
    <w:p w14:paraId="3DC5B69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0000C8AD  cegwW,ziD%zd</w:t>
      </w:r>
    </w:p>
    <w:p w14:paraId="64FB07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0000C8CC  O&amp;1m</w:t>
      </w:r>
    </w:p>
    <w:p w14:paraId="0D64B6A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0000C8D7  g4&lt;OD</w:t>
      </w:r>
    </w:p>
    <w:p w14:paraId="6BC0DC9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0000C8E9  U}KkH r`</w:t>
      </w:r>
    </w:p>
    <w:p w14:paraId="60DB93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0000C8F9  D-Y7Q7</w:t>
      </w:r>
    </w:p>
    <w:p w14:paraId="62B95F0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0000C935  &lt;=7&lt;&lt;0?;7&gt;5</w:t>
      </w:r>
    </w:p>
    <w:p w14:paraId="7C7F1C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0000C975  DND5p</w:t>
      </w:r>
    </w:p>
    <w:p w14:paraId="3383CA5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0000C989  9d)|&lt;V</w:t>
      </w:r>
    </w:p>
    <w:p w14:paraId="61F552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0000C9A8  ;qla</w:t>
      </w:r>
    </w:p>
    <w:p w14:paraId="1B6BDB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0000C9ED  c''7</w:t>
      </w:r>
    </w:p>
    <w:p w14:paraId="13CB3BD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0000C9FC  5;22</w:t>
      </w:r>
    </w:p>
    <w:p w14:paraId="76C3F57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0000CA99  P\SWKRYe</w:t>
      </w:r>
    </w:p>
    <w:p w14:paraId="56AC6C7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0000CAAD  {];Y-</w:t>
      </w:r>
    </w:p>
    <w:p w14:paraId="2FCAA8F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0000CAB8  [&lt;XC</w:t>
      </w:r>
    </w:p>
    <w:p w14:paraId="0CBFDB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0000CACF  ,C8(</w:t>
      </w:r>
    </w:p>
    <w:p w14:paraId="37548EF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0000CADD  _6m*oF</w:t>
      </w:r>
    </w:p>
    <w:p w14:paraId="41FCC4C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0000CAE4  SC/\</w:t>
      </w:r>
    </w:p>
    <w:p w14:paraId="1915476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0000CB15  T?Z5</w:t>
      </w:r>
    </w:p>
    <w:p w14:paraId="6062119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0000CB1A  ,,(V</w:t>
      </w:r>
    </w:p>
    <w:p w14:paraId="2D49A4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0000CB98  :P6V</w:t>
      </w:r>
    </w:p>
    <w:p w14:paraId="7D34AF0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0000CBD0  C8tKJI@</w:t>
      </w:r>
    </w:p>
    <w:p w14:paraId="692B6E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0000CBE7  ./!F$zp</w:t>
      </w:r>
    </w:p>
    <w:p w14:paraId="4238C93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0000CBF8  x5&lt;37</w:t>
      </w:r>
    </w:p>
    <w:p w14:paraId="178CB0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0000CC62  kgaafbcm`mgnik4P</w:t>
      </w:r>
    </w:p>
    <w:p w14:paraId="0B61D6C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0000CC7F  :6m@K9|</w:t>
      </w:r>
    </w:p>
    <w:p w14:paraId="437A52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0000CC8D  fAGW\X</w:t>
      </w:r>
    </w:p>
    <w:p w14:paraId="46A9FBC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0000CCDE  DOB)(+</w:t>
      </w:r>
    </w:p>
    <w:p w14:paraId="022C2F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0000CCFA   27;ao</w:t>
      </w:r>
    </w:p>
    <w:p w14:paraId="741A81D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0000CDA5  )Nv?0&gt;2</w:t>
      </w:r>
    </w:p>
    <w:p w14:paraId="37F3698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0000CDBD  ?VaZXZ\</w:t>
      </w:r>
    </w:p>
    <w:p w14:paraId="102328F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0000CDE4  ,-*.</w:t>
      </w:r>
    </w:p>
    <w:p w14:paraId="2FE87B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0000CDF3  {9dn</w:t>
      </w:r>
    </w:p>
    <w:p w14:paraId="04E1638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0000CDFC  ':29</w:t>
      </w:r>
    </w:p>
    <w:p w14:paraId="55B3EA8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0000CEE8  /!,r</w:t>
      </w:r>
    </w:p>
    <w:p w14:paraId="723988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0000CF1D  Z#K!</w:t>
      </w:r>
    </w:p>
    <w:p w14:paraId="242FA9F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0000CF64  SRU%</w:t>
      </w:r>
    </w:p>
    <w:p w14:paraId="53989C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0000CF85  'G$G</w:t>
      </w:r>
    </w:p>
    <w:p w14:paraId="20C391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0000CF9D  [RY9</w:t>
      </w:r>
    </w:p>
    <w:p w14:paraId="099E9FD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0000CFE0  ()(+</w:t>
      </w:r>
    </w:p>
    <w:p w14:paraId="2567CC9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0000CFEA  Ha+c</w:t>
      </w:r>
    </w:p>
    <w:p w14:paraId="1A204E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0000D086  &gt;Z'i</w:t>
      </w:r>
    </w:p>
    <w:p w14:paraId="6463798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0000D08C  K(X/o5</w:t>
      </w:r>
    </w:p>
    <w:p w14:paraId="5739E2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0000D19D  [RYi</w:t>
      </w:r>
    </w:p>
    <w:p w14:paraId="62B1F8C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0000D1BA  |swx</w:t>
      </w:r>
    </w:p>
    <w:p w14:paraId="60A296D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0000D1EF  '7I6</w:t>
      </w:r>
    </w:p>
    <w:p w14:paraId="5881325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0000D1F5  01;31?</w:t>
      </w:r>
    </w:p>
    <w:p w14:paraId="6F75CA1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0000D224  %fcf</w:t>
      </w:r>
    </w:p>
    <w:p w14:paraId="14D79A7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0000D245  MIBCM@MGNIK</w:t>
      </w:r>
    </w:p>
    <w:p w14:paraId="2E4CCE1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0000D289  L*XK</w:t>
      </w:r>
    </w:p>
    <w:p w14:paraId="538A6D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0000D2D4  KIGq</w:t>
      </w:r>
    </w:p>
    <w:p w14:paraId="009381E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0000D2F2  0jS7</w:t>
      </w:r>
    </w:p>
    <w:p w14:paraId="35EB35F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0000D303  @=H&lt;</w:t>
      </w:r>
    </w:p>
    <w:p w14:paraId="1B81FD4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0000D347  MCM@MGNIK</w:t>
      </w:r>
    </w:p>
    <w:p w14:paraId="64DF5D9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0000D394  M^Q[P</w:t>
      </w:r>
    </w:p>
    <w:p w14:paraId="68167C4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0000D39B  wwYRYj</w:t>
      </w:r>
    </w:p>
    <w:p w14:paraId="41AA13B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0000D3B6  =_d!</w:t>
      </w:r>
    </w:p>
    <w:p w14:paraId="34C269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0000D3E3  +--}</w:t>
      </w:r>
    </w:p>
    <w:p w14:paraId="214627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0000D464  &amp;e+_</w:t>
      </w:r>
    </w:p>
    <w:p w14:paraId="1B595C9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0000D4A2  x88;=</w:t>
      </w:r>
    </w:p>
    <w:p w14:paraId="4E42AB2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0000D4F8  $Z-Y?</w:t>
      </w:r>
    </w:p>
    <w:p w14:paraId="6EACF93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0000D50A  G1N4</w:t>
      </w:r>
    </w:p>
    <w:p w14:paraId="7CE2A5F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0000D531  "s-p</w:t>
      </w:r>
    </w:p>
    <w:p w14:paraId="1E0540C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0000D57F  3VZz</w:t>
      </w:r>
    </w:p>
    <w:p w14:paraId="4A93FD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0000D58E  P5Uo</w:t>
      </w:r>
    </w:p>
    <w:p w14:paraId="2A6FCE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0000D597  7t@]&amp;</w:t>
      </w:r>
    </w:p>
    <w:p w14:paraId="1E47FE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0000D5BD  7V][c</w:t>
      </w:r>
    </w:p>
    <w:p w14:paraId="4B034BF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0000D5E3  k-{@.</w:t>
      </w:r>
    </w:p>
    <w:p w14:paraId="5885C68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0000D5F3  {9`of</w:t>
      </w:r>
    </w:p>
    <w:p w14:paraId="1F1EF32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0000D606  "[1&gt;3B</w:t>
      </w:r>
    </w:p>
    <w:p w14:paraId="0163EB0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0000D66A  [R c</w:t>
      </w:r>
    </w:p>
    <w:p w14:paraId="713C31A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0000D66F  -&gt;C|</w:t>
      </w:r>
    </w:p>
    <w:p w14:paraId="2D4A94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0000D674  2n0I</w:t>
      </w:r>
    </w:p>
    <w:p w14:paraId="2127A33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0000D6A4  iljn8</w:t>
      </w:r>
    </w:p>
    <w:p w14:paraId="08AC4D2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0000D6E4  zE.//!</w:t>
      </w:r>
    </w:p>
    <w:p w14:paraId="55183C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0000D6EE  e']2R3</w:t>
      </w:r>
    </w:p>
    <w:p w14:paraId="1DDDFB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0000D790  Wi%G</w:t>
      </w:r>
    </w:p>
    <w:p w14:paraId="68106C6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0000D799  8XRW[</w:t>
      </w:r>
    </w:p>
    <w:p w14:paraId="591AF8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0000D7E4  Y|B*.!,</w:t>
      </w:r>
    </w:p>
    <w:p w14:paraId="7AAF5A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0000D7EE  !w]&lt;</w:t>
      </w:r>
    </w:p>
    <w:p w14:paraId="3423079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0000D81C  )$-\*</w:t>
      </w:r>
    </w:p>
    <w:p w14:paraId="3EE6783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0000D8EA  zwA'</w:t>
      </w:r>
    </w:p>
    <w:p w14:paraId="2A9F43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0000D968  lm`mgnik</w:t>
      </w:r>
    </w:p>
    <w:p w14:paraId="3AED7E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0000D980  *IHK*(</w:t>
      </w:r>
    </w:p>
    <w:p w14:paraId="4409E94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0000D9E2  (+--</w:t>
      </w:r>
    </w:p>
    <w:p w14:paraId="4B463A5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0000DA53  dXtt</w:t>
      </w:r>
    </w:p>
    <w:p w14:paraId="6039836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0000DA5C  hZyR</w:t>
      </w:r>
    </w:p>
    <w:p w14:paraId="1974130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0000DA87  NOAL</w:t>
      </w:r>
    </w:p>
    <w:p w14:paraId="150A443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0000DA8D  fAdW\X</w:t>
      </w:r>
    </w:p>
    <w:p w14:paraId="45E6C71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0000DAA6  jnoa</w:t>
      </w:r>
    </w:p>
    <w:p w14:paraId="416FCB0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0000DAB5  2a,8</w:t>
      </w:r>
    </w:p>
    <w:p w14:paraId="78CC2B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0000DBA1  =L{b</w:t>
      </w:r>
    </w:p>
    <w:p w14:paraId="4BA4051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0000DD70  7]F1</w:t>
      </w:r>
    </w:p>
    <w:p w14:paraId="6E6387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0000DDA3  /I~i</w:t>
      </w:r>
    </w:p>
    <w:p w14:paraId="7B405C0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0000DDF0  $?My</w:t>
      </w:r>
    </w:p>
    <w:p w14:paraId="6F1676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0000DDF9   Xs7</w:t>
      </w:r>
    </w:p>
    <w:p w14:paraId="4BC8C7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0000DE80  XH?Q</w:t>
      </w:r>
    </w:p>
    <w:p w14:paraId="708906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0000DE9B  wFK]</w:t>
      </w:r>
    </w:p>
    <w:p w14:paraId="53D5DDF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0000DEB3  ?]oa</w:t>
      </w:r>
    </w:p>
    <w:p w14:paraId="4EB0B59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0000DEB8  4Thq</w:t>
      </w:r>
    </w:p>
    <w:p w14:paraId="6C32C3B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0000DEE9  2/Uk</w:t>
      </w:r>
    </w:p>
    <w:p w14:paraId="728BDC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0000DFB1  4]{{</w:t>
      </w:r>
    </w:p>
    <w:p w14:paraId="7A929AC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0000DFF3  ;1?1</w:t>
      </w:r>
    </w:p>
    <w:p w14:paraId="6547C1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0000E087  NOGJGMDCAWZ^]_YW]PVZUQ]T_jonmkklhigjgmdcaqz~}</w:t>
      </w:r>
    </w:p>
    <w:p w14:paraId="0CD30D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0000E0B5  yw}vvzuq}t</w:t>
      </w:r>
    </w:p>
    <w:p w14:paraId="17AA1D8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0000E0E0  ,/.-++,()'*'-$#!1:&gt;=?97=66:51=4?</w:t>
      </w:r>
    </w:p>
    <w:p w14:paraId="743C56C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0000E180  IJKHNNIMLBOBHAFDT_[XZ\RXSS_PTXQZijkhnnimlbobhafdt</w:t>
      </w:r>
    </w:p>
    <w:p w14:paraId="49DAF99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0000E1B2  {xz|rxss</w:t>
      </w:r>
    </w:p>
    <w:p w14:paraId="70A637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0000E1BB  ptxqz</w:t>
      </w:r>
    </w:p>
    <w:p w14:paraId="33B0D5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0000E1E0  )*+(..)-,"/"(#&amp;$4?;8:&lt;2833?04809</w:t>
      </w:r>
    </w:p>
    <w:p w14:paraId="21EF40D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0000E2AF  #Slyt</w:t>
      </w:r>
    </w:p>
    <w:p w14:paraId="72967C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0000E330  }-x9</w:t>
      </w:r>
    </w:p>
    <w:p w14:paraId="1232130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0000E37D  ;HF?k</w:t>
      </w:r>
    </w:p>
    <w:p w14:paraId="26111B7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0000E384  hMzNON</w:t>
      </w:r>
    </w:p>
    <w:p w14:paraId="7957338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0000E447  8]Rn</w:t>
      </w:r>
    </w:p>
    <w:p w14:paraId="21602AE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0000E4A0  OiXkm</w:t>
      </w:r>
    </w:p>
    <w:p w14:paraId="015A41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0000E5EC  9'S </w:t>
      </w:r>
    </w:p>
    <w:p w14:paraId="7E9DE81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0000E5F3  ;)&gt;1</w:t>
      </w:r>
    </w:p>
    <w:p w14:paraId="0ADCCF2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0000E679  :ms]</w:t>
      </w:r>
    </w:p>
    <w:p w14:paraId="540333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0000E6A5  !N{`</w:t>
      </w:r>
    </w:p>
    <w:p w14:paraId="19DE81A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0000E787  kOILA</w:t>
      </w:r>
    </w:p>
    <w:p w14:paraId="0820585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0000E79D  ~R[ji</w:t>
      </w:r>
    </w:p>
    <w:p w14:paraId="5BEA647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0000E7A8  E-Hy4</w:t>
      </w:r>
    </w:p>
    <w:p w14:paraId="4A1DE98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0000E7B6  9^p |s</w:t>
      </w:r>
    </w:p>
    <w:p w14:paraId="78958D6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0000E7E2  h+-+,()'*'+$#!1:&gt;=997=66:57=4?</w:t>
      </w:r>
    </w:p>
    <w:p w14:paraId="1C5E97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0000E880  LONMKKLHIGJGMDCAQZ^]_YW]VVZUQ]T_lonmkklhigjgmdfasy</w:t>
      </w:r>
    </w:p>
    <w:p w14:paraId="73EE0A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0000E8B4  uC1{\L&lt;s{G2y&amp;5H</w:t>
      </w:r>
    </w:p>
    <w:p w14:paraId="0E1EB94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0000E8E0  )*+(..)-,"/"(!&amp;$4?;8:&lt;2833?0481:</w:t>
      </w:r>
    </w:p>
    <w:p w14:paraId="4BB75A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0000E980  JIHKMMJNOALAKBEGW\X[Y_Q[PP\SW[RYjihkmmjnoalakbegw|x{y</w:t>
      </w:r>
    </w:p>
    <w:p w14:paraId="5422205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0000E9B6  q{pp|sw{ry</w:t>
      </w:r>
    </w:p>
    <w:p w14:paraId="3C3E9AB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0000E9E0  *)(+--*./!,!+"%'7&lt;8;9?1;00&lt;37;29</w:t>
      </w:r>
    </w:p>
    <w:p w14:paraId="48C24F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0000EA80  JIHKMMJNOALAKBEGW\X[Y_Q[PP\SW[RYjihkmmjnoalakbegw|x{y</w:t>
      </w:r>
    </w:p>
    <w:p w14:paraId="617B2AF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0000EAB6  q{pp|sw{ry</w:t>
      </w:r>
    </w:p>
    <w:p w14:paraId="4D2CC7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0000EAE0  *)(+--*./!,!+"%'7&lt;8;9?1;00&lt;37;29</w:t>
      </w:r>
    </w:p>
    <w:p w14:paraId="49DC74A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0000EB80  JIHKMMJNOALAKBEGW\X[Y_Q[PP\SW[RYjihkmmjnoalakbegw|x{y</w:t>
      </w:r>
    </w:p>
    <w:p w14:paraId="29749A2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0000EBB6  q{pp|sw{ry</w:t>
      </w:r>
    </w:p>
    <w:p w14:paraId="794A1E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0000EBE0  *)(+--*./!,!+"%'7&lt;8;9?1;00&lt;37;29</w:t>
      </w:r>
    </w:p>
    <w:p w14:paraId="2B86189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0000EC80  JIHKMMJNOALAKBEGW\X[Y_Q[PP\SW[RYjihkmmjnoalakbegw|x{y</w:t>
      </w:r>
    </w:p>
    <w:p w14:paraId="526A873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0000ECB6  q{pp|sw{ry</w:t>
      </w:r>
    </w:p>
    <w:p w14:paraId="5BD2167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0000ECE0  *)(+--*./!,!+"%'7&lt;8;9?1;00&lt;37;29ocmshgodjyiynz`</w:t>
      </w:r>
    </w:p>
    <w:p w14:paraId="25B4594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0000ED1C  vzsx[LMM--=4</w:t>
      </w:r>
    </w:p>
    <w:p w14:paraId="12D2ADC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0000ED34  \,T^Q</w:t>
      </w:r>
    </w:p>
    <w:p w14:paraId="376248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0000ED3A  b3792</w:t>
      </w:r>
    </w:p>
    <w:p w14:paraId="507A6A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0000ED8A  MBJFF</w:t>
      </w:r>
    </w:p>
    <w:p w14:paraId="034B49D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0000ED98  SSXS</w:t>
      </w:r>
    </w:p>
    <w:p w14:paraId="7A5D354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0000EDA1  IHKMlkon</w:t>
      </w:r>
    </w:p>
    <w:p w14:paraId="64D162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0000EDE0  :98;/=*.</w:t>
      </w:r>
    </w:p>
    <w:p w14:paraId="4FB5D4D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0000EDEA  .#) #'3&lt;:</w:t>
      </w:r>
    </w:p>
    <w:p w14:paraId="0DB3B31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0000EDF7  :13?0</w:t>
      </w:r>
    </w:p>
    <w:p w14:paraId="41E987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0000EE10  (c'$</w:t>
      </w:r>
    </w:p>
    <w:p w14:paraId="36FBD69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0000EE80  LONMLKLLIGLGKHOGW\Z\^YSVVVZ]R^P[jiloiiohiglakleg</w:t>
      </w:r>
    </w:p>
    <w:p w14:paraId="7664B2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0000EEB1  |h{a</w:t>
      </w:r>
    </w:p>
    <w:p w14:paraId="1021C40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0000EEB6  Q{XpLs</w:t>
      </w:r>
    </w:p>
    <w:p w14:paraId="7A6B0CD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0000EEE9  /&gt;)+1,'!48,0?</w:t>
      </w:r>
    </w:p>
    <w:p w14:paraId="77D8D0C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0000EF18  qK}Hv@sBKrIpLvKur|q|v</w:t>
      </w:r>
    </w:p>
    <w:p w14:paraId="53CE242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0000EF2E  xzha)fKMCI6Q]</w:t>
      </w:r>
    </w:p>
    <w:p w14:paraId="264DDF7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0000EF3C  jf2d#</w:t>
      </w:r>
    </w:p>
    <w:p w14:paraId="1483606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0000EF46  #'[sT8*4$&amp;%</w:t>
      </w:r>
    </w:p>
    <w:p w14:paraId="0F1721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0000EF82  +(..</w:t>
      </w:r>
    </w:p>
    <w:p w14:paraId="05642E9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0000EFA2  ihlii</w:t>
      </w:r>
    </w:p>
    <w:p w14:paraId="6F5BCD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0000EFB0  u~zyi</w:t>
      </w:r>
    </w:p>
    <w:p w14:paraId="2FF299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0000EFB6  q{pq}rv{sy</w:t>
      </w:r>
    </w:p>
    <w:p w14:paraId="08E633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0000EFC5  ]Z^_</w:t>
      </w:r>
    </w:p>
    <w:p w14:paraId="0243732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0000EFCA  ,!+"</w:t>
      </w:r>
    </w:p>
    <w:p w14:paraId="70A602B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0000EFE0  )*+(,,+-.1=#(!!'1&lt;&lt;;8&gt;0</w:t>
      </w:r>
    </w:p>
    <w:p w14:paraId="2BC365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0000F093  ??1:</w:t>
      </w:r>
    </w:p>
    <w:p w14:paraId="0221639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0000F0A0  *2,+-mjnogjgmccauz~{</w:t>
      </w:r>
    </w:p>
    <w:p w14:paraId="55F555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0000F0B6  {qpp|qp|t{</w:t>
      </w:r>
    </w:p>
    <w:p w14:paraId="3FDD95D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0000F1A5  SwE$</w:t>
      </w:r>
    </w:p>
    <w:p w14:paraId="32CB675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0000F1E1  ^2#}-*.</w:t>
      </w:r>
    </w:p>
    <w:p w14:paraId="4048AB4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0000F1F4  'y+/</w:t>
      </w:r>
    </w:p>
    <w:p w14:paraId="3EDFBCD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0000F2B3  Jbj&lt;B</w:t>
      </w:r>
    </w:p>
    <w:p w14:paraId="285CCCE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0000F2F2  [t6m</w:t>
      </w:r>
    </w:p>
    <w:p w14:paraId="0B2DFF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0000F3A1  C7x!U</w:t>
      </w:r>
    </w:p>
    <w:p w14:paraId="7E9E91F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0000F3CD  `F d</w:t>
      </w:r>
    </w:p>
    <w:p w14:paraId="24521DA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0000F41D  AUrD</w:t>
      </w:r>
    </w:p>
    <w:p w14:paraId="7D4750D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0000F469  vi&gt;B"</w:t>
      </w:r>
    </w:p>
    <w:p w14:paraId="33F4965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0000F474  h:]^ydO</w:t>
      </w:r>
    </w:p>
    <w:p w14:paraId="4938E38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0000F57E  ^3[H</w:t>
      </w:r>
    </w:p>
    <w:p w14:paraId="267D439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0000F670  I2Rag"dZ</w:t>
      </w:r>
    </w:p>
    <w:p w14:paraId="2E964B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0000F6D7  Sbdx</w:t>
      </w:r>
    </w:p>
    <w:p w14:paraId="56DE12D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0000F6DE  2ZlZ3&amp;</w:t>
      </w:r>
    </w:p>
    <w:p w14:paraId="2085335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0000F6ED  g%'7&lt;8;9?1;00&lt;37;29</w:t>
      </w:r>
    </w:p>
    <w:p w14:paraId="310F99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0000F780  IIH[MLJN</w:t>
      </w:r>
    </w:p>
    <w:p w14:paraId="3E7238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0000F789  CNJ@F</w:t>
      </w:r>
    </w:p>
    <w:p w14:paraId="3EEEFC4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0000F796  WnQs|</w:t>
      </w:r>
    </w:p>
    <w:p w14:paraId="71508E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0000F7A5  m"kNu</w:t>
      </w:r>
    </w:p>
    <w:p w14:paraId="3A6A32A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0000F7B6  * q_</w:t>
      </w:r>
    </w:p>
    <w:p w14:paraId="17260B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0000F7E2  (T=R:Q?</w:t>
      </w:r>
    </w:p>
    <w:p w14:paraId="29906D5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0000F7EA  S1T2U7</w:t>
      </w:r>
    </w:p>
    <w:p w14:paraId="24BFBD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0000F7F4  oU11Z8</w:t>
      </w:r>
    </w:p>
    <w:p w14:paraId="6ADAC29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0000F7FB  &amp;+T29</w:t>
      </w:r>
    </w:p>
    <w:p w14:paraId="656749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0000F880  jZo!</w:t>
      </w:r>
    </w:p>
    <w:p w14:paraId="46724A4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0000F8B8  Rp|s</w:t>
      </w:r>
    </w:p>
    <w:p w14:paraId="299990A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0000F98F  Rb]Z</w:t>
      </w:r>
    </w:p>
    <w:p w14:paraId="034FAD0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0000F999  Q\WaYV</w:t>
      </w:r>
    </w:p>
    <w:p w14:paraId="22AE25F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0000FA6E  XXHT(</w:t>
      </w:r>
    </w:p>
    <w:p w14:paraId="0DF3133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0000FAA3  6@Fn</w:t>
      </w:r>
    </w:p>
    <w:p w14:paraId="4135862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0000FAEF  %g-:6</w:t>
      </w:r>
    </w:p>
    <w:p w14:paraId="3D67E6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0000FB87  LO5=r</w:t>
      </w:r>
    </w:p>
    <w:p w14:paraId="55FEB04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0000FB9D  32Jjy&gt;{;</w:t>
      </w:r>
    </w:p>
    <w:p w14:paraId="26BE13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0000FBB2  X5H^</w:t>
      </w:r>
    </w:p>
    <w:p w14:paraId="650E328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0000FCAD  -eo3</w:t>
      </w:r>
    </w:p>
    <w:p w14:paraId="6CB6167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0000FCC6  ;F:FI</w:t>
      </w:r>
    </w:p>
    <w:p w14:paraId="208821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0000FCDB  [AqRq</w:t>
      </w:r>
    </w:p>
    <w:p w14:paraId="2181CDD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0000FCEB  1C"{?</w:t>
      </w:r>
    </w:p>
    <w:p w14:paraId="0BC23D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0000FCF2  tHP:-</w:t>
      </w:r>
    </w:p>
    <w:p w14:paraId="35B45D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0000FD09  ;3&gt;4</w:t>
      </w:r>
    </w:p>
    <w:p w14:paraId="637B5E4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0000FD8B  =+Ba</w:t>
      </w:r>
    </w:p>
    <w:p w14:paraId="0EDC20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0000FD95  G][@3VQf</w:t>
      </w:r>
    </w:p>
    <w:p w14:paraId="2DC6B2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0000FD9E  vQ;)</w:t>
      </w:r>
    </w:p>
    <w:p w14:paraId="3ABF491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0000FEA3  7IaZn/q</w:t>
      </w:r>
    </w:p>
    <w:p w14:paraId="5762D9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0000FEB8  r%l&lt;u</w:t>
      </w:r>
    </w:p>
    <w:p w14:paraId="0646C8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0000FEF3  Ky:)</w:t>
      </w:r>
    </w:p>
    <w:p w14:paraId="64737A4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0000FF7E  s) H</w:t>
      </w:r>
    </w:p>
    <w:p w14:paraId="3D2693D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0000FFBD  s$.9</w:t>
      </w:r>
    </w:p>
    <w:p w14:paraId="0C0272B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0000FFE1  )8A,{@(x!}</w:t>
      </w:r>
    </w:p>
    <w:p w14:paraId="54F818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0000FFF7  V0 V3</w:t>
      </w:r>
    </w:p>
    <w:p w14:paraId="4CC9D7F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0001008D  5A/U]XR</w:t>
      </w:r>
    </w:p>
    <w:p w14:paraId="766EA7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00010096  uK8`7WWKR</w:t>
      </w:r>
    </w:p>
    <w:p w14:paraId="0E1C96A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000100A2  h{;)?</w:t>
      </w:r>
    </w:p>
    <w:p w14:paraId="79CBF3C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000100B6  e*"p</w:t>
      </w:r>
    </w:p>
    <w:p w14:paraId="20552B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000100C6  uPRZ</w:t>
      </w:r>
    </w:p>
    <w:p w14:paraId="7E61B6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000100D4  JJGL</w:t>
      </w:r>
    </w:p>
    <w:p w14:paraId="05AE432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0001011D  [5R4</w:t>
      </w:r>
    </w:p>
    <w:p w14:paraId="09529B5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000102BD  &lt;ziZ\</w:t>
      </w:r>
    </w:p>
    <w:p w14:paraId="411D20B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000102C3  aI)*</w:t>
      </w:r>
    </w:p>
    <w:p w14:paraId="157D89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0001038C  mWL%vk</w:t>
      </w:r>
    </w:p>
    <w:p w14:paraId="0C114FC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0001039F  yleHmaE:</w:t>
      </w:r>
    </w:p>
    <w:p w14:paraId="0F2ED3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000103CD  jr&amp;V</w:t>
      </w:r>
    </w:p>
    <w:p w14:paraId="126624D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000103F1  &lt;82v</w:t>
      </w:r>
    </w:p>
    <w:p w14:paraId="739FA75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000103F6  $Z?$lr!</w:t>
      </w:r>
    </w:p>
    <w:p w14:paraId="4EE2A12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00010425  fj1j</w:t>
      </w:r>
    </w:p>
    <w:p w14:paraId="674CF6A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000104AB  EK`!F</w:t>
      </w:r>
    </w:p>
    <w:p w14:paraId="0E9F92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000104B9  ziroFS</w:t>
      </w:r>
    </w:p>
    <w:p w14:paraId="1AC9E1A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000104DD  ;!9 </w:t>
      </w:r>
    </w:p>
    <w:p w14:paraId="4DE31E2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000104F4  x;4;</w:t>
      </w:r>
    </w:p>
    <w:p w14:paraId="1D08D7D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000104FC  ];Z9</w:t>
      </w:r>
    </w:p>
    <w:p w14:paraId="774D683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0001057F  9DHP</w:t>
      </w:r>
    </w:p>
    <w:p w14:paraId="6FA3CB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00010690  V8ViiKi</w:t>
      </w:r>
    </w:p>
    <w:p w14:paraId="79BAB0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0001069A  ]CYC </w:t>
      </w:r>
    </w:p>
    <w:p w14:paraId="0A10DCA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000106B7  yl!*$</w:t>
      </w:r>
    </w:p>
    <w:p w14:paraId="43EE1CF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000106C7  }i]Z</w:t>
      </w:r>
    </w:p>
    <w:p w14:paraId="20DA9E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00010712  )\R/</w:t>
      </w:r>
    </w:p>
    <w:p w14:paraId="7DEC578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0001079C  PG"[9?</w:t>
      </w:r>
    </w:p>
    <w:p w14:paraId="6EE643E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000107AA  n!{+</w:t>
      </w:r>
    </w:p>
    <w:p w14:paraId="12C81D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000107BB  'SgN</w:t>
      </w:r>
    </w:p>
    <w:p w14:paraId="221832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000107DD  KEy7[G</w:t>
      </w:r>
    </w:p>
    <w:p w14:paraId="155D7A7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000108A3  k-lV'</w:t>
      </w:r>
    </w:p>
    <w:p w14:paraId="3E3093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00010908  ^t{B</w:t>
      </w:r>
    </w:p>
    <w:p w14:paraId="68A223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0001098C  !p/Z</w:t>
      </w:r>
    </w:p>
    <w:p w14:paraId="2F4B93E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000109CB  S[r1</w:t>
      </w:r>
    </w:p>
    <w:p w14:paraId="0176BDF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00010A80  :Kx^KR</w:t>
      </w:r>
    </w:p>
    <w:p w14:paraId="4362A8E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00010A9C  e8S;Vu8</w:t>
      </w:r>
    </w:p>
    <w:p w14:paraId="3AF5E5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00010AAB  akB7</w:t>
      </w:r>
    </w:p>
    <w:p w14:paraId="06717C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00010B83  ^9OnN@</w:t>
      </w:r>
    </w:p>
    <w:p w14:paraId="4AD1358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00010BA2  TkamYlc</w:t>
      </w:r>
    </w:p>
    <w:p w14:paraId="56FF82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00010BB8   bi'gn$u1</w:t>
      </w:r>
    </w:p>
    <w:p w14:paraId="2331645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00010BF9  0}3x;%</w:t>
      </w:r>
    </w:p>
    <w:p w14:paraId="38E34A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00010C90  C\`X</w:t>
      </w:r>
    </w:p>
    <w:p w14:paraId="02B5A0D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00010C99  $\D&gt;</w:t>
      </w:r>
    </w:p>
    <w:p w14:paraId="0CE88D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00010C9E  _?sigk</w:t>
      </w:r>
    </w:p>
    <w:p w14:paraId="5080E4F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00010CB5  ~qqT</w:t>
      </w:r>
    </w:p>
    <w:p w14:paraId="7BDBBD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00010CCD  V!'.</w:t>
      </w:r>
    </w:p>
    <w:p w14:paraId="380548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00010CF8  0a80</w:t>
      </w:r>
    </w:p>
    <w:p w14:paraId="3DC615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00010D02   b325</w:t>
      </w:r>
    </w:p>
    <w:p w14:paraId="73327D4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00010D7A  &lt;8G&gt;D</w:t>
      </w:r>
    </w:p>
    <w:p w14:paraId="72FBE63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00010D87  *OQg</w:t>
      </w:r>
    </w:p>
    <w:p w14:paraId="44BC212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00010DA3  y7mk</w:t>
      </w:r>
    </w:p>
    <w:p w14:paraId="0050A6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00010DA8  2amR</w:t>
      </w:r>
    </w:p>
    <w:p w14:paraId="310380A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00010E9F  ;A!\</w:t>
      </w:r>
    </w:p>
    <w:p w14:paraId="6E6BA05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00010EE0  j)] </w:t>
      </w:r>
    </w:p>
    <w:p w14:paraId="31F34D1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00010EF7  i&lt;3u</w:t>
      </w:r>
    </w:p>
    <w:p w14:paraId="5DE19F1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00010F88  D@2E</w:t>
      </w:r>
    </w:p>
    <w:p w14:paraId="33A1C5A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00010F99  b\SG</w:t>
      </w:r>
    </w:p>
    <w:p w14:paraId="602827E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00010FA1  Mdk:</w:t>
      </w:r>
    </w:p>
    <w:p w14:paraId="7F9098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00010FBB  Ryz$}</w:t>
      </w:r>
    </w:p>
    <w:p w14:paraId="6946755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00010FE2  *tMsq</w:t>
      </w:r>
    </w:p>
    <w:p w14:paraId="4F0F5C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00010FE8  '!*(</w:t>
      </w:r>
    </w:p>
    <w:p w14:paraId="1B4D035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00010FF2  p8o[=72</w:t>
      </w:r>
    </w:p>
    <w:p w14:paraId="7486461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00011090  n~h?</w:t>
      </w:r>
    </w:p>
    <w:p w14:paraId="5E3CF67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000110A8  !QcA</w:t>
      </w:r>
    </w:p>
    <w:p w14:paraId="63C81FF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000110F7  ?`Z$</w:t>
      </w:r>
    </w:p>
    <w:p w14:paraId="0F7E9CA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00011189  !KU+EU</w:t>
      </w:r>
    </w:p>
    <w:p w14:paraId="074B567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0001119C  #gbZr</w:t>
      </w:r>
    </w:p>
    <w:p w14:paraId="704080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000111A2  |"fv</w:t>
      </w:r>
    </w:p>
    <w:p w14:paraId="757D396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000111EF  +W00</w:t>
      </w:r>
    </w:p>
    <w:p w14:paraId="600F23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000111F6  ";Xp&lt;</w:t>
      </w:r>
    </w:p>
    <w:p w14:paraId="3FC4F5D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00011281  XM#I</w:t>
      </w:r>
    </w:p>
    <w:p w14:paraId="0219504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000112B1  |q+6</w:t>
      </w:r>
    </w:p>
    <w:p w14:paraId="20291B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000112E9  2F!;</w:t>
      </w:r>
    </w:p>
    <w:p w14:paraId="641FD5D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000113E7  6y-)</w:t>
      </w:r>
    </w:p>
    <w:p w14:paraId="345B8C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000114A3  g=mz</w:t>
      </w:r>
    </w:p>
    <w:p w14:paraId="3718744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000114A8  :yGst"I</w:t>
      </w:r>
    </w:p>
    <w:p w14:paraId="4031084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000114B4  k[!?</w:t>
      </w:r>
    </w:p>
    <w:p w14:paraId="34167E4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00011537  DWO[</w:t>
      </w:r>
    </w:p>
    <w:p w14:paraId="5DF658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0001153C  _DUr</w:t>
      </w:r>
    </w:p>
    <w:p w14:paraId="4EBCA4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000115DF  lZBz</w:t>
      </w:r>
    </w:p>
    <w:p w14:paraId="360755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000115FA  .2ejeo</w:t>
      </w:r>
    </w:p>
    <w:p w14:paraId="526C927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00011617  PJ)w</w:t>
      </w:r>
    </w:p>
    <w:p w14:paraId="2A3CF4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00011691  ,X[Ij,G</w:t>
      </w:r>
    </w:p>
    <w:p w14:paraId="7F8BB8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0001169E  :]kih&lt;</w:t>
      </w:r>
    </w:p>
    <w:p w14:paraId="2E229F2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000116E8  c#,!}uO</w:t>
      </w:r>
    </w:p>
    <w:p w14:paraId="01406F9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000116F0  kV0=I</w:t>
      </w:r>
    </w:p>
    <w:p w14:paraId="2006A8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00011773  ;+?N</w:t>
      </w:r>
    </w:p>
    <w:p w14:paraId="3A831D5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000117B0  u~ylB</w:t>
      </w:r>
    </w:p>
    <w:p w14:paraId="5308918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000117E1  ]!+;-../T</w:t>
      </w:r>
    </w:p>
    <w:p w14:paraId="0AC44C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000117EF  M?4^</w:t>
      </w:r>
    </w:p>
    <w:p w14:paraId="27C5FC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00011804  dyA&gt;Og</w:t>
      </w:r>
    </w:p>
    <w:p w14:paraId="7182EC7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000118A8  i 9m</w:t>
      </w:r>
    </w:p>
    <w:p w14:paraId="46B7BD2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000118CB  w]S-</w:t>
      </w:r>
    </w:p>
    <w:p w14:paraId="11E01B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00011953  SNSQ</w:t>
      </w:r>
    </w:p>
    <w:p w14:paraId="5D961A8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00011976  qS5]</w:t>
      </w:r>
    </w:p>
    <w:p w14:paraId="62855FB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00011990  FV?X</w:t>
      </w:r>
    </w:p>
    <w:p w14:paraId="31B627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000119A9  !?-Or4</w:t>
      </w:r>
    </w:p>
    <w:p w14:paraId="34165D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000119E6  .#Oe&lt;</w:t>
      </w:r>
    </w:p>
    <w:p w14:paraId="591D18D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00011A8F  c[]8[I</w:t>
      </w:r>
    </w:p>
    <w:p w14:paraId="4C4E09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00011AA8  )i&lt;`</w:t>
      </w:r>
    </w:p>
    <w:p w14:paraId="68BF27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00011AB4  l^s-|</w:t>
      </w:r>
    </w:p>
    <w:p w14:paraId="085A13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00011ABA  }}%+R{</w:t>
      </w:r>
    </w:p>
    <w:p w14:paraId="02A3D3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00011AEC  )l9$0</w:t>
      </w:r>
    </w:p>
    <w:p w14:paraId="61F213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00011B82  h|M]I</w:t>
      </w:r>
    </w:p>
    <w:p w14:paraId="1EE1E8D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00011BA1  i4Oy8&lt;</w:t>
      </w:r>
    </w:p>
    <w:p w14:paraId="5BAF6A4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00011BF6  w20#</w:t>
      </w:r>
    </w:p>
    <w:p w14:paraId="738E347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00011C74  2BYO]a</w:t>
      </w:r>
    </w:p>
    <w:p w14:paraId="3180667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00011C85  9Jj[</w:t>
      </w:r>
    </w:p>
    <w:p w14:paraId="25E6DE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00011C8A  0eSA</w:t>
      </w:r>
    </w:p>
    <w:p w14:paraId="24EE2D9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00011C9A  PP"[</w:t>
      </w:r>
    </w:p>
    <w:p w14:paraId="6056F6F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00011CE3  X9L)</w:t>
      </w:r>
    </w:p>
    <w:p w14:paraId="034CE25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00011DB5  ~Nz0q</w:t>
      </w:r>
    </w:p>
    <w:p w14:paraId="37939BB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00011DDD  @IiqS0</w:t>
      </w:r>
    </w:p>
    <w:p w14:paraId="34CA78B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00011DEB   (2$#4</w:t>
      </w:r>
    </w:p>
    <w:p w14:paraId="56866AF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00011DFA  ?03;b9</w:t>
      </w:r>
    </w:p>
    <w:p w14:paraId="7DC22E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00011E88  OP}A</w:t>
      </w:r>
    </w:p>
    <w:p w14:paraId="1D870A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00011E99  PkS3=&lt;Y</w:t>
      </w:r>
    </w:p>
    <w:p w14:paraId="6098AF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00011EA4  +-**</w:t>
      </w:r>
    </w:p>
    <w:p w14:paraId="5CA2A4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00011EA9  Ql:/"%</w:t>
      </w:r>
    </w:p>
    <w:p w14:paraId="66A0621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00011EB0  szx{y~w}rvzsqsrs</w:t>
      </w:r>
    </w:p>
    <w:p w14:paraId="31DFE0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00011EE0  *9(3-</w:t>
      </w:r>
    </w:p>
    <w:p w14:paraId="74B7478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00011F63  ]00j3</w:t>
      </w:r>
    </w:p>
    <w:p w14:paraId="36402E5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00012080  JIIKA</w:t>
      </w:r>
    </w:p>
    <w:p w14:paraId="573E4B8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000120A5  ]!5e</w:t>
      </w:r>
    </w:p>
    <w:p w14:paraId="0BE4029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000120E6  9t-k7</w:t>
      </w:r>
    </w:p>
    <w:p w14:paraId="454403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00012167  vn/y</w:t>
      </w:r>
    </w:p>
    <w:p w14:paraId="5D3777F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000121A7  nYt?6</w:t>
      </w:r>
    </w:p>
    <w:p w14:paraId="3401830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000121B8  M`*j;</w:t>
      </w:r>
    </w:p>
    <w:p w14:paraId="390BECD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000122A8  _ul(.</w:t>
      </w:r>
    </w:p>
    <w:p w14:paraId="198A03B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000122AF  E/b7{P</w:t>
      </w:r>
    </w:p>
    <w:p w14:paraId="5EBE71B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000122DF  ,*0n:</w:t>
      </w:r>
    </w:p>
    <w:p w14:paraId="4B1DE76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000122E6  I=:!a</w:t>
      </w:r>
    </w:p>
    <w:p w14:paraId="554242E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000123D2  d n#</w:t>
      </w:r>
    </w:p>
    <w:p w14:paraId="6A0DDA3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00012435  JQ`)+</w:t>
      </w:r>
    </w:p>
    <w:p w14:paraId="3078FCD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000124F8  00_I/,</w:t>
      </w:r>
    </w:p>
    <w:p w14:paraId="2C89B3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00012592  \@g?]</w:t>
      </w:r>
    </w:p>
    <w:p w14:paraId="39C2BF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000125AA  h41$e</w:t>
      </w:r>
    </w:p>
    <w:p w14:paraId="7F27FC7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00012656  V%Pn</w:t>
      </w:r>
    </w:p>
    <w:p w14:paraId="3C0D11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00012692  XdA8QK</w:t>
      </w:r>
    </w:p>
    <w:p w14:paraId="5C591B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000126AA  &gt;mkbCplV</w:t>
      </w:r>
    </w:p>
    <w:p w14:paraId="6180FF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000126BF  y?MO</w:t>
      </w:r>
    </w:p>
    <w:p w14:paraId="2CC8519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000126EF  &gt;eTH</w:t>
      </w:r>
    </w:p>
    <w:p w14:paraId="1BEF7F2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000127E4  )#M.e</w:t>
      </w:r>
    </w:p>
    <w:p w14:paraId="4DECC3F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00012886  xI|V</w:t>
      </w:r>
    </w:p>
    <w:p w14:paraId="0F26D6A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0001288F  t6o?hY,b"c</w:t>
      </w:r>
    </w:p>
    <w:p w14:paraId="6005FBD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000128CB  ??G1W#J,</w:t>
      </w:r>
    </w:p>
    <w:p w14:paraId="609C51C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000128D5  +}/k$</w:t>
      </w:r>
    </w:p>
    <w:p w14:paraId="67F95E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00012983  RuSrN~yzy</w:t>
      </w:r>
    </w:p>
    <w:p w14:paraId="64B340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00012992  `8a.i</w:t>
      </w:r>
    </w:p>
    <w:p w14:paraId="4BC9429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000129A8  WwUaK[B^5E0By!H</w:t>
      </w:r>
    </w:p>
    <w:p w14:paraId="030CD0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000129CA  5@1O?</w:t>
      </w:r>
    </w:p>
    <w:p w14:paraId="1DB263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000129D0  C&amp;E!}%</w:t>
      </w:r>
    </w:p>
    <w:p w14:paraId="5F9BF2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00012A80  uhwK</w:t>
      </w:r>
    </w:p>
    <w:p w14:paraId="7CA9B34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00012A8E  zGw\X;</w:t>
      </w:r>
    </w:p>
    <w:p w14:paraId="154F9A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00012A96  qD`wl|</w:t>
      </w:r>
    </w:p>
    <w:p w14:paraId="29F2E6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00012AC5  /8H=S&gt;i9</w:t>
      </w:r>
    </w:p>
    <w:p w14:paraId="667A99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00012B8F  ~^fFaYmk</w:t>
      </w:r>
    </w:p>
    <w:p w14:paraId="086288A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00012B9A  f"m[</w:t>
      </w:r>
    </w:p>
    <w:p w14:paraId="47221A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00012BA8  ULW-P</w:t>
      </w:r>
    </w:p>
    <w:p w14:paraId="025AEAA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00012BB5  DaGpg@^KON$6</w:t>
      </w:r>
    </w:p>
    <w:p w14:paraId="74E90C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00012C87  xLv\vKjrh`</w:t>
      </w:r>
    </w:p>
    <w:p w14:paraId="2B98BE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00012CA0  ]oP{UwRlJqAYS#]/O|!C</w:t>
      </w:r>
    </w:p>
    <w:p w14:paraId="1DC1566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00012CC7  6&lt;868</w:t>
      </w:r>
    </w:p>
    <w:p w14:paraId="1D1C129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00012CCD  G&lt;P.c!</w:t>
      </w:r>
    </w:p>
    <w:p w14:paraId="59022A0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00012D8D  BEgW\V</w:t>
      </w:r>
    </w:p>
    <w:p w14:paraId="431271E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00012D96  {k``</w:t>
      </w:r>
    </w:p>
    <w:p w14:paraId="35A9A4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00012DB3  KUNNJ=pM'F</w:t>
      </w:r>
    </w:p>
    <w:p w14:paraId="480C680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00012DD8  )l&amp;s</w:t>
      </w:r>
    </w:p>
    <w:p w14:paraId="1F00B7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00012DE2  7*2,5/0 3 4#:&amp;(=</w:t>
      </w:r>
    </w:p>
    <w:p w14:paraId="79972D3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00012DF3  $8 0$1/=,6$3&amp;</w:t>
      </w:r>
    </w:p>
    <w:p w14:paraId="37ADEA8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00012EA5  mkC!</w:t>
      </w:r>
    </w:p>
    <w:p w14:paraId="260BE1C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00012F91  |]J*_Q</w:t>
      </w:r>
    </w:p>
    <w:p w14:paraId="30E1CF8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00013087  LOE;</w:t>
      </w:r>
    </w:p>
    <w:p w14:paraId="61E47E3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000130E9  1{tk;</w:t>
      </w:r>
    </w:p>
    <w:p w14:paraId="15CBA3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000131B3  ~:_p{C</w:t>
      </w:r>
    </w:p>
    <w:p w14:paraId="403D1E7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000131E0  f5hj</w:t>
      </w:r>
    </w:p>
    <w:p w14:paraId="03C5DA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00013271  TwG9@NS</w:t>
      </w:r>
    </w:p>
    <w:p w14:paraId="586A869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0001328F  R,,]</w:t>
      </w:r>
    </w:p>
    <w:p w14:paraId="09B9FF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00013298  h9NU</w:t>
      </w:r>
    </w:p>
    <w:p w14:paraId="3F93AD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000132E1  ,W;/mj</w:t>
      </w:r>
    </w:p>
    <w:p w14:paraId="1F63A8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000132EF  L6?L"</w:t>
      </w:r>
    </w:p>
    <w:p w14:paraId="4D41B8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0001339E  Tl9k Z]</w:t>
      </w:r>
    </w:p>
    <w:p w14:paraId="6D42F7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000133D4  8^a@</w:t>
      </w:r>
    </w:p>
    <w:p w14:paraId="3D1163F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0001348A  &lt;hKm</w:t>
      </w:r>
    </w:p>
    <w:p w14:paraId="5F350D3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0001349C  QOGC</w:t>
      </w:r>
    </w:p>
    <w:p w14:paraId="1148D4F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000134A5  x=^-)</w:t>
      </w:r>
    </w:p>
    <w:p w14:paraId="321DF2D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000134F8  ` }N</w:t>
      </w:r>
    </w:p>
    <w:p w14:paraId="41FA4BB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000135DD  U3yb</w:t>
      </w:r>
    </w:p>
    <w:p w14:paraId="3A389AD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0001360C  #e38(</w:t>
      </w:r>
    </w:p>
    <w:p w14:paraId="28998D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00013615  7? R</w:t>
      </w:r>
    </w:p>
    <w:p w14:paraId="25D3DF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0001361D  !X&amp;*</w:t>
      </w:r>
    </w:p>
    <w:p w14:paraId="4C29554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000136AB  Lk"j</w:t>
      </w:r>
    </w:p>
    <w:p w14:paraId="68B8436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000136BC  pna(j</w:t>
      </w:r>
    </w:p>
    <w:p w14:paraId="7FFEA75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000136E4  ,j(3,c(</w:t>
      </w:r>
    </w:p>
    <w:p w14:paraId="6767E95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00013782  ]M/OM</w:t>
      </w:r>
    </w:p>
    <w:p w14:paraId="1870666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00013790  W\j^</w:t>
      </w:r>
    </w:p>
    <w:p w14:paraId="2B14900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000137AB  M|ba&amp;</w:t>
      </w:r>
    </w:p>
    <w:p w14:paraId="4EE608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000137E8  ZQGH</w:t>
      </w:r>
    </w:p>
    <w:p w14:paraId="69E1EE6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000138A2  ,OM^</w:t>
      </w:r>
    </w:p>
    <w:p w14:paraId="1B8474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000138AE  AGu8x</w:t>
      </w:r>
    </w:p>
    <w:p w14:paraId="437F1F6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000138B6  D[pp\</w:t>
      </w:r>
    </w:p>
    <w:p w14:paraId="7EE544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000138E1  )%+-e</w:t>
      </w:r>
    </w:p>
    <w:p w14:paraId="3C9052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000138F2  k9=&gt;akx</w:t>
      </w:r>
    </w:p>
    <w:p w14:paraId="07CC997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000138FA  p+G3w</w:t>
      </w:r>
    </w:p>
    <w:p w14:paraId="4F273C3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0001393E  y7b0*</w:t>
      </w:r>
    </w:p>
    <w:p w14:paraId="2F3F1F9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000139A2  #C}%</w:t>
      </w:r>
    </w:p>
    <w:p w14:paraId="23AADF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000139A7  !Gakm</w:t>
      </w:r>
    </w:p>
    <w:p w14:paraId="6D5F860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000139ED  "8&gt;74</w:t>
      </w:r>
    </w:p>
    <w:p w14:paraId="04A4F5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00013A24  f)kn</w:t>
      </w:r>
    </w:p>
    <w:p w14:paraId="475DF83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00013A31  @{?z</w:t>
      </w:r>
    </w:p>
    <w:p w14:paraId="7B092D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00013A7A  {s2z</w:t>
      </w:r>
    </w:p>
    <w:p w14:paraId="2A32C66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00013AA7  ny 4</w:t>
      </w:r>
    </w:p>
    <w:p w14:paraId="78F2C61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00013AB6  qj &lt;</w:t>
      </w:r>
    </w:p>
    <w:p w14:paraId="14A57A2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00013ABB  nl;u4</w:t>
      </w:r>
    </w:p>
    <w:p w14:paraId="2B4C0D4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00013AE1  3(1Y</w:t>
      </w:r>
    </w:p>
    <w:p w14:paraId="1FA702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00013B85  XN&lt;J</w:t>
      </w:r>
    </w:p>
    <w:p w14:paraId="651276E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00013BAF  k?0S</w:t>
      </w:r>
    </w:p>
    <w:p w14:paraId="1067B8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00013BEB  4h@'</w:t>
      </w:r>
    </w:p>
    <w:p w14:paraId="7628B4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00013C5B  qIdm</w:t>
      </w:r>
    </w:p>
    <w:p w14:paraId="12918B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00013C9E  *#ji</w:t>
      </w:r>
    </w:p>
    <w:p w14:paraId="74981FB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00013CB4  }[a:</w:t>
      </w:r>
    </w:p>
    <w:p w14:paraId="0B06A1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00013CD8  nT8C</w:t>
      </w:r>
    </w:p>
    <w:p w14:paraId="18791C8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00013D89  CnZ'b^</w:t>
      </w:r>
    </w:p>
    <w:p w14:paraId="7948E4B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00013DA0  46666</w:t>
      </w:r>
    </w:p>
    <w:p w14:paraId="7C7C74E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00013DF8  z/Z17</w:t>
      </w:r>
    </w:p>
    <w:p w14:paraId="4D9EF7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00013E75  S4ZQ3</w:t>
      </w:r>
    </w:p>
    <w:p w14:paraId="66811B6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00013E7F  3JUH</w:t>
      </w:r>
    </w:p>
    <w:p w14:paraId="020562F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00013EE8  /`$$</w:t>
      </w:r>
    </w:p>
    <w:p w14:paraId="23B24C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00013F80  sy7l</w:t>
      </w:r>
    </w:p>
    <w:p w14:paraId="0A35B7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00013F9B  UY+V</w:t>
      </w:r>
    </w:p>
    <w:p w14:paraId="49D4B60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00013FBB  (6ke</w:t>
      </w:r>
    </w:p>
    <w:p w14:paraId="0058E5C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00013FF0  $+tj</w:t>
      </w:r>
    </w:p>
    <w:p w14:paraId="6D7370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000140F4  Xo;k=</w:t>
      </w:r>
    </w:p>
    <w:p w14:paraId="00A68E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00014192  vz(ia</w:t>
      </w:r>
    </w:p>
    <w:p w14:paraId="10C651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 xml:space="preserve">00014248  g&gt;z </w:t>
      </w:r>
    </w:p>
    <w:p w14:paraId="2340AD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0001425D  ~|fUAx</w:t>
      </w:r>
    </w:p>
    <w:p w14:paraId="035402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0001428B  T6 ]JY</w:t>
      </w:r>
    </w:p>
    <w:p w14:paraId="48F899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00014298  8x(Z</w:t>
      </w:r>
    </w:p>
    <w:p w14:paraId="042D7C9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000142A5  yZ}j</w:t>
      </w:r>
    </w:p>
    <w:p w14:paraId="6010F4F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000142EA  &lt;&amp;K#</w:t>
      </w:r>
    </w:p>
    <w:p w14:paraId="059247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00014388  KI]*IrEO</w:t>
      </w:r>
    </w:p>
    <w:p w14:paraId="57DC33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000143AF  CW,z</w:t>
      </w:r>
    </w:p>
    <w:p w14:paraId="35A892B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000143FD  K5%K</w:t>
      </w:r>
    </w:p>
    <w:p w14:paraId="1F10975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00014419  [$X=K</w:t>
      </w:r>
    </w:p>
    <w:p w14:paraId="5A8A0A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000144A2  hkmm"</w:t>
      </w:r>
    </w:p>
    <w:p w14:paraId="7CCBE33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000144E4  )-0o</w:t>
      </w:r>
    </w:p>
    <w:p w14:paraId="34D858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000144FA  )A1;</w:t>
      </w:r>
    </w:p>
    <w:p w14:paraId="6ACABDA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0001458F  cw_XW</w:t>
      </w:r>
    </w:p>
    <w:p w14:paraId="7EDB20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000145AA  Me|"-</w:t>
      </w:r>
    </w:p>
    <w:p w14:paraId="3785AC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000145D7  v@X]</w:t>
      </w:r>
    </w:p>
    <w:p w14:paraId="1E485F0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000145E8  x),Ij</w:t>
      </w:r>
    </w:p>
    <w:p w14:paraId="5971B8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000145F2  0o8!</w:t>
      </w:r>
    </w:p>
    <w:p w14:paraId="7AB3782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000145FB  67(~</w:t>
      </w:r>
    </w:p>
    <w:p w14:paraId="521465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0001469F  CnNA</w:t>
      </w:r>
    </w:p>
    <w:p w14:paraId="7382EAF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000146A5  Yke'hg</w:t>
      </w:r>
    </w:p>
    <w:p w14:paraId="007D22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000146BC  7xP5</w:t>
      </w:r>
    </w:p>
    <w:p w14:paraId="5B8F632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000146D3  dI|Q</w:t>
      </w:r>
    </w:p>
    <w:p w14:paraId="26DB854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000146E9  !R!VQ</w:t>
      </w:r>
    </w:p>
    <w:p w14:paraId="4E946C8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000146F6  N#efk</w:t>
      </w:r>
    </w:p>
    <w:p w14:paraId="2F1537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0001476D  r.tw</w:t>
      </w:r>
    </w:p>
    <w:p w14:paraId="5C0AF13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000147AD  `ziwc4</w:t>
      </w:r>
    </w:p>
    <w:p w14:paraId="2AD3BB5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000147B4  ;bk?</w:t>
      </w:r>
    </w:p>
    <w:p w14:paraId="17C6F0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0001485E  =X0$</w:t>
      </w:r>
    </w:p>
    <w:p w14:paraId="46161C7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0001489C  Yc2Y</w:t>
      </w:r>
    </w:p>
    <w:p w14:paraId="594E4B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000148AC  8GEv6</w:t>
      </w:r>
    </w:p>
    <w:p w14:paraId="2BC1EA5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000148C5  Q.~G</w:t>
      </w:r>
    </w:p>
    <w:p w14:paraId="494862F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00014982  l;M|</w:t>
      </w:r>
    </w:p>
    <w:p w14:paraId="7908DF7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000149C9  @J #j")U</w:t>
      </w:r>
    </w:p>
    <w:p w14:paraId="6471B43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00014A78  =1Vv</w:t>
      </w:r>
    </w:p>
    <w:p w14:paraId="791C8A7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00014AA2  "9tA</w:t>
      </w:r>
    </w:p>
    <w:p w14:paraId="56F8A5D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00014AA9  qoEj%i</w:t>
      </w:r>
    </w:p>
    <w:p w14:paraId="1BFEDB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00014AC4  a)Z_</w:t>
      </w:r>
    </w:p>
    <w:p w14:paraId="1B4A12D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00014AD0  ?]DD</w:t>
      </w:r>
    </w:p>
    <w:p w14:paraId="03C16FB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00014AF2  vo81</w:t>
      </w:r>
    </w:p>
    <w:p w14:paraId="2EE870E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00014BA2  Hi,i{oX</w:t>
      </w:r>
    </w:p>
    <w:p w14:paraId="263F9C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00014BC9  +LdC</w:t>
      </w:r>
    </w:p>
    <w:p w14:paraId="715F7F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00014BE9  `,Aj</w:t>
      </w:r>
    </w:p>
    <w:p w14:paraId="77B2A18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00014BFB  rE9&lt;i</w:t>
      </w:r>
    </w:p>
    <w:p w14:paraId="1AECD95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00014C9F  )hI2</w:t>
      </w:r>
    </w:p>
    <w:p w14:paraId="0B59E7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00014DC2  I[Q)ZB?</w:t>
      </w:r>
    </w:p>
    <w:p w14:paraId="131A676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00014DD5  ?)[QRA</w:t>
      </w:r>
    </w:p>
    <w:p w14:paraId="76FD24F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00014DDC  V[DNk</w:t>
      </w:r>
    </w:p>
    <w:p w14:paraId="688110E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00014DF5  70\t0</w:t>
      </w:r>
    </w:p>
    <w:p w14:paraId="3A72EF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00014ECA  91Uj</w:t>
      </w:r>
    </w:p>
    <w:p w14:paraId="666A0CF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00014EF3  Cuoo</w:t>
      </w:r>
    </w:p>
    <w:p w14:paraId="0D7F50D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00014FB4  q+9s</w:t>
      </w:r>
    </w:p>
    <w:p w14:paraId="684D396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00014FBA  4bVi0y</w:t>
      </w:r>
    </w:p>
    <w:p w14:paraId="759FCA1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00014FF0  |&lt;4w</w:t>
      </w:r>
    </w:p>
    <w:p w14:paraId="0E1955A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00014FF9  x.07</w:t>
      </w:r>
    </w:p>
    <w:p w14:paraId="7CF804F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00015092  X[Y_</w:t>
      </w:r>
    </w:p>
    <w:p w14:paraId="51E275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000150A1  :i.^m</w:t>
      </w:r>
    </w:p>
    <w:p w14:paraId="77C2BB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000150AC  /FEG</w:t>
      </w:r>
    </w:p>
    <w:p w14:paraId="04A7496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000150BA  i~3{r</w:t>
      </w:r>
    </w:p>
    <w:p w14:paraId="20B693D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000150EA  h!dj"s7</w:t>
      </w:r>
    </w:p>
    <w:p w14:paraId="17532A4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000150F3  -8&gt;W8c</w:t>
      </w:r>
    </w:p>
    <w:p w14:paraId="6C8A9B7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0001518E  D,0Y</w:t>
      </w:r>
    </w:p>
    <w:p w14:paraId="1C7B40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000151B0  ey|cOyi3</w:t>
      </w:r>
    </w:p>
    <w:p w14:paraId="3F5638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000151BF  5.!A</w:t>
      </w:r>
    </w:p>
    <w:p w14:paraId="69B9BCA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00015271  &lt;1l(=</w:t>
      </w:r>
    </w:p>
    <w:p w14:paraId="1588449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000152A1  ((I,u</w:t>
      </w:r>
    </w:p>
    <w:p w14:paraId="27BC25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000152E4  f=mq</w:t>
      </w:r>
    </w:p>
    <w:p w14:paraId="77F6A43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000153A1  =LW,</w:t>
      </w:r>
    </w:p>
    <w:p w14:paraId="4C07C0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000153AD  woZ6</w:t>
      </w:r>
    </w:p>
    <w:p w14:paraId="6060AC4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000153F8  %`\o</w:t>
      </w:r>
    </w:p>
    <w:p w14:paraId="77BE515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00015440  bY-vrr</w:t>
      </w:r>
    </w:p>
    <w:p w14:paraId="5B4496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0001548C  ^($E}</w:t>
      </w:r>
    </w:p>
    <w:p w14:paraId="713E85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0001549F  U8+i</w:t>
      </w:r>
    </w:p>
    <w:p w14:paraId="068569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000154A4  b%(e</w:t>
      </w:r>
    </w:p>
    <w:p w14:paraId="471CD8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000154BB  |+_B</w:t>
      </w:r>
    </w:p>
    <w:p w14:paraId="38BB63A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000154CD  @I7S</w:t>
      </w:r>
    </w:p>
    <w:p w14:paraId="07E9D54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000155BC  WF05</w:t>
      </w:r>
    </w:p>
    <w:p w14:paraId="30A8E58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000155F9  %!B7&lt;</w:t>
      </w:r>
    </w:p>
    <w:p w14:paraId="5A7B58B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0001560E  ,@)#'</w:t>
      </w:r>
    </w:p>
    <w:p w14:paraId="4907666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00015688  ZH'aF</w:t>
      </w:r>
    </w:p>
    <w:p w14:paraId="3BF07C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0001568E  -N5Q</w:t>
      </w:r>
    </w:p>
    <w:p w14:paraId="13DC50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000156A6  lainj`m</w:t>
      </w:r>
    </w:p>
    <w:p w14:paraId="06131F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000156FB  7cGse</w:t>
      </w:r>
    </w:p>
    <w:p w14:paraId="26B344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00015795  W}LT</w:t>
      </w:r>
    </w:p>
    <w:p w14:paraId="4646B1D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000157F1  ^;h8</w:t>
      </w:r>
    </w:p>
    <w:p w14:paraId="212250E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0001583B  {|*K</w:t>
      </w:r>
    </w:p>
    <w:p w14:paraId="3C85F9F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0001589D  S5~6</w:t>
      </w:r>
    </w:p>
    <w:p w14:paraId="7AD463D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000158B4  @? +</w:t>
      </w:r>
    </w:p>
    <w:p w14:paraId="4106C5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000158E0  ~{'q</w:t>
      </w:r>
    </w:p>
    <w:p w14:paraId="3BC2B2D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000158F3  &gt;+I&gt;</w:t>
      </w:r>
    </w:p>
    <w:p w14:paraId="37535BD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00015991  \,I?</w:t>
      </w:r>
    </w:p>
    <w:p w14:paraId="13F60A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00015998  k~(X</w:t>
      </w:r>
    </w:p>
    <w:p w14:paraId="60FE162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000159AA  @t?2w</w:t>
      </w:r>
    </w:p>
    <w:p w14:paraId="0EA5032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000159B3  h[G"{x</w:t>
      </w:r>
    </w:p>
    <w:p w14:paraId="6B77BED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000159F4  H7Q6!</w:t>
      </w:r>
    </w:p>
    <w:p w14:paraId="6BE15B1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000159FC  "_";</w:t>
      </w:r>
    </w:p>
    <w:p w14:paraId="3F6FFCC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00015A90  rE@y@</w:t>
      </w:r>
    </w:p>
    <w:p w14:paraId="464181D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00015AAA  Eakr</w:t>
      </w:r>
    </w:p>
    <w:p w14:paraId="5A1FC2C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00015AB1  G;{`</w:t>
      </w:r>
    </w:p>
    <w:p w14:paraId="0F7FBD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00015AF4  8yy{!a6{</w:t>
      </w:r>
    </w:p>
    <w:p w14:paraId="32A82BC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00015B4D  _uN^j</w:t>
      </w:r>
    </w:p>
    <w:p w14:paraId="78A4A38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00015BB0  wtx{y;</w:t>
      </w:r>
    </w:p>
    <w:p w14:paraId="5F23106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00015BB7  9`p4</w:t>
      </w:r>
    </w:p>
    <w:p w14:paraId="5F39BBB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00015BD4  U?5+</w:t>
      </w:r>
    </w:p>
    <w:p w14:paraId="44E2B24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00015BEE  'E*&lt;"</w:t>
      </w:r>
    </w:p>
    <w:p w14:paraId="47DDDEA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00015C8C  OfeGw</w:t>
      </w:r>
    </w:p>
    <w:p w14:paraId="25B3817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00015CA2  +0o&amp;k#</w:t>
      </w:r>
    </w:p>
    <w:p w14:paraId="727B638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00015CAC  k&gt;Ao?</w:t>
      </w:r>
    </w:p>
    <w:p w14:paraId="02A76C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00015CB9  Td$?</w:t>
      </w:r>
    </w:p>
    <w:p w14:paraId="6BF16E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00015CDF  f\:($</w:t>
      </w:r>
    </w:p>
    <w:p w14:paraId="2830CED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00015D77  stqT</w:t>
      </w:r>
    </w:p>
    <w:p w14:paraId="737C5B7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00015DED  #)s"Z8&lt;</w:t>
      </w:r>
    </w:p>
    <w:p w14:paraId="04CE792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00015E33  85;b</w:t>
      </w:r>
    </w:p>
    <w:p w14:paraId="000B27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00015E66  Um$`mI</w:t>
      </w:r>
    </w:p>
    <w:p w14:paraId="46EEEBF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00015EB4  S}^Zy</w:t>
      </w:r>
    </w:p>
    <w:p w14:paraId="56E04C4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00015EBC  t{zi</w:t>
      </w:r>
    </w:p>
    <w:p w14:paraId="75DA77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00015EE4   k:&amp;!</w:t>
      </w:r>
    </w:p>
    <w:p w14:paraId="5923E58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00015EEA  -&amp;%V</w:t>
      </w:r>
    </w:p>
    <w:p w14:paraId="5128C1D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00015EF0  q,p89</w:t>
      </w:r>
    </w:p>
    <w:p w14:paraId="23A1E4A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00015FA4  5-n6</w:t>
      </w:r>
    </w:p>
    <w:p w14:paraId="14CD71F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00015FA9  aFNA</w:t>
      </w:r>
    </w:p>
    <w:p w14:paraId="289A23B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00015FBA  |vwtFe</w:t>
      </w:r>
    </w:p>
    <w:p w14:paraId="3C59F20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00015FE4  )/**</w:t>
      </w:r>
    </w:p>
    <w:p w14:paraId="61A71E1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00015FEB  H)#!&amp;7</w:t>
      </w:r>
    </w:p>
    <w:p w14:paraId="6339EB2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00015FF2  :;8?%30$X87/2m</w:t>
      </w:r>
    </w:p>
    <w:p w14:paraId="3FFF747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00016082  J{L@JJOLxUKO</w:t>
      </w:r>
    </w:p>
    <w:p w14:paraId="4622BFC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000160AD  adot|Xs;{</w:t>
      </w:r>
    </w:p>
    <w:p w14:paraId="3E24465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000160B9  |puw{~M</w:t>
      </w:r>
    </w:p>
    <w:p w14:paraId="10ABDDB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000160DF  p((J-#F,~</w:t>
      </w:r>
    </w:p>
    <w:p w14:paraId="2C6561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000160F3  997e</w:t>
      </w:r>
    </w:p>
    <w:p w14:paraId="486CFC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00016180  QS8R9</w:t>
      </w:r>
    </w:p>
    <w:p w14:paraId="18275E6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00016186  S*?Ax</w:t>
      </w:r>
    </w:p>
    <w:p w14:paraId="395D8D8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0001618C  LB_ugF)LkjT}W`Y</w:t>
      </w:r>
    </w:p>
    <w:p w14:paraId="550B546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000161A5  bWno</w:t>
      </w:r>
    </w:p>
    <w:p w14:paraId="2EB1BD8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000161B5  ~pkvp|c#urix</w:t>
      </w:r>
    </w:p>
    <w:p w14:paraId="73C089C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000161E6  +/$',! </w:t>
      </w:r>
    </w:p>
    <w:p w14:paraId="3C7392A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000161F0  2L&lt;[)&lt;a9</w:t>
      </w:r>
    </w:p>
    <w:p w14:paraId="38CE03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000161FA  ?c";</w:t>
      </w:r>
    </w:p>
    <w:p w14:paraId="5264A3F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00016280  KQNKU)</w:t>
      </w:r>
    </w:p>
    <w:p w14:paraId="79F2FAA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00016291  _+^[</w:t>
      </w:r>
    </w:p>
    <w:p w14:paraId="7986637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00016299  h\SKb</w:t>
      </w:r>
    </w:p>
    <w:p w14:paraId="33A25F5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000162B3  zO~m{xp`</w:t>
      </w:r>
    </w:p>
    <w:p w14:paraId="77304C5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000162F0  2&lt;*"</w:t>
      </w:r>
    </w:p>
    <w:p w14:paraId="12EEA2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000162F9  /X?7</w:t>
      </w:r>
    </w:p>
    <w:p w14:paraId="67CD349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00016392  YaXk[[)S</w:t>
      </w:r>
    </w:p>
    <w:p w14:paraId="4667050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000163A4  X\?,\h</w:t>
      </w:r>
    </w:p>
    <w:p w14:paraId="7937DF2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000163AC  rbe}mLHJ|</w:t>
      </w:r>
    </w:p>
    <w:p w14:paraId="6F7831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000163E5  -5/0 3 </w:t>
      </w:r>
    </w:p>
    <w:p w14:paraId="7110225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000163ED  =$86#9$8 0$1/=,6</w:t>
      </w:r>
    </w:p>
    <w:p w14:paraId="130337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0001641D  kwsOQ</w:t>
      </w:r>
    </w:p>
    <w:p w14:paraId="7D7160B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0001642E  I';&lt;Y</w:t>
      </w:r>
    </w:p>
    <w:p w14:paraId="0198B88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00016436  @^UV&lt;3 </w:t>
      </w:r>
    </w:p>
    <w:p w14:paraId="5AEB0D4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00016440  JmHagm</w:t>
      </w:r>
    </w:p>
    <w:p w14:paraId="0669ED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00016449  Ibp.Q </w:t>
      </w:r>
    </w:p>
    <w:p w14:paraId="28D0260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00016454  Y_S[</w:t>
      </w:r>
    </w:p>
    <w:p w14:paraId="54505B2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00016483  K:1=</w:t>
      </w:r>
    </w:p>
    <w:p w14:paraId="29C6856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00016497  ZSQXP</w:t>
      </w:r>
    </w:p>
    <w:p w14:paraId="3FF8487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000164A5  nijo3&lt;ak</w:t>
      </w:r>
    </w:p>
    <w:p w14:paraId="32FFB4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000164AE  Egw}x{</w:t>
      </w:r>
    </w:p>
    <w:p w14:paraId="16CAB4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000164B5  {sk@</w:t>
      </w:r>
    </w:p>
    <w:p w14:paraId="796BB17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000164BA  }stj</w:t>
      </w:r>
    </w:p>
    <w:p w14:paraId="33841DA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000164EB  #)"5$5&gt;:=9;q;2</w:t>
      </w:r>
    </w:p>
    <w:p w14:paraId="6E71D65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00016587  2OC\A</w:t>
      </w:r>
    </w:p>
    <w:p w14:paraId="2038EFE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0001658D  bEoWlX[</w:t>
      </w:r>
    </w:p>
    <w:p w14:paraId="4357FCD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0001660A  m`=_X</w:t>
      </w:r>
    </w:p>
    <w:p w14:paraId="218B4CA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00016613  FBBICyy</w:t>
      </w:r>
    </w:p>
    <w:p w14:paraId="78084AE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0001661E  kx\HIY</w:t>
      </w:r>
    </w:p>
    <w:p w14:paraId="712E6E8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00016625  uEsr~q</w:t>
      </w:r>
    </w:p>
    <w:p w14:paraId="1D52755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00016638  DekS</w:t>
      </w:r>
    </w:p>
    <w:p w14:paraId="7F6BD3F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00016682  HJMNZNO</w:t>
      </w:r>
    </w:p>
    <w:p w14:paraId="66B0346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0001668D  VeGW^Z[Y_S_SQ\rC[SXieyhmmjGl`|pk`fds|~{}vqlq</w:t>
      </w:r>
    </w:p>
    <w:p w14:paraId="10D8175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000166E4  ,m*$</w:t>
      </w:r>
    </w:p>
    <w:p w14:paraId="4D03FAA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000166F9  0;37</w:t>
      </w:r>
    </w:p>
    <w:p w14:paraId="2CB3022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000167AB  oyjetwuxmq</w:t>
      </w:r>
    </w:p>
    <w:p w14:paraId="6A65675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000167B6  frppWzw</w:t>
      </w:r>
    </w:p>
    <w:p w14:paraId="4F39FC5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000167D2  Acp;</w:t>
      </w:r>
    </w:p>
    <w:p w14:paraId="7E91CAD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000167D9  S'e5W</w:t>
      </w:r>
    </w:p>
    <w:p w14:paraId="3A1EF63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000168A6  j36q</w:t>
      </w:r>
    </w:p>
    <w:p w14:paraId="50D875A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 xml:space="preserve">000168E5  +w&amp;&gt; </w:t>
      </w:r>
    </w:p>
    <w:p w14:paraId="1B270B3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000168F3  Mns`</w:t>
      </w:r>
    </w:p>
    <w:p w14:paraId="43E644F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000168FA  &lt;&amp;dlP</w:t>
      </w:r>
    </w:p>
    <w:p w14:paraId="73F0F84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00016947  BQbL</w:t>
      </w:r>
    </w:p>
    <w:p w14:paraId="7E724E6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000169A2  hV5b'</w:t>
      </w:r>
    </w:p>
    <w:p w14:paraId="0236BAA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000169AA  #ad0L</w:t>
      </w:r>
    </w:p>
    <w:p w14:paraId="08A4896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000169BA  @+W~r</w:t>
      </w:r>
    </w:p>
    <w:p w14:paraId="2B37958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000169EE  Fo$p</w:t>
      </w:r>
    </w:p>
    <w:p w14:paraId="0E7112F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00016A7F  iZUD</w:t>
      </w:r>
    </w:p>
    <w:p w14:paraId="22F2372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00016A98  (P+r\S</w:t>
      </w:r>
    </w:p>
    <w:p w14:paraId="413AE76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00016AA9  y_aC</w:t>
      </w:r>
    </w:p>
    <w:p w14:paraId="0BCCA29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00016AC2  1%h-</w:t>
      </w:r>
    </w:p>
    <w:p w14:paraId="44864B2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00016AEE  %d&amp; P</w:t>
      </w:r>
    </w:p>
    <w:p w14:paraId="6EFEF2C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00016B31  @|{f7</w:t>
      </w:r>
    </w:p>
    <w:p w14:paraId="45B3EE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00016B69  -&lt;I(;</w:t>
      </w:r>
    </w:p>
    <w:p w14:paraId="22D2297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00016B79  vAp:</w:t>
      </w:r>
    </w:p>
    <w:p w14:paraId="738DF9E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00016B92  Xzo&amp;</w:t>
      </w:r>
    </w:p>
    <w:p w14:paraId="28B8B87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00016B9A  PSN#</w:t>
      </w:r>
    </w:p>
    <w:p w14:paraId="51893A7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00016BBF  yJ'\</w:t>
      </w:r>
    </w:p>
    <w:p w14:paraId="1895D36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00016BFA  EY&gt;+2</w:t>
      </w:r>
    </w:p>
    <w:p w14:paraId="46DB27C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00016C8E  EcOBM</w:t>
      </w:r>
    </w:p>
    <w:p w14:paraId="6090BFB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00016D80   2-3SM</w:t>
      </w:r>
    </w:p>
    <w:p w14:paraId="2C18074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00016D97  [wo[3</w:t>
      </w:r>
    </w:p>
    <w:p w14:paraId="30DC1E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00016DAF  e&gt;(p</w:t>
      </w:r>
    </w:p>
    <w:p w14:paraId="0782BB2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00016DB4  &lt;@0?</w:t>
      </w:r>
    </w:p>
    <w:p w14:paraId="3D5278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00016DC0  B[q^Y</w:t>
      </w:r>
    </w:p>
    <w:p w14:paraId="1FE4815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00016DDF  ,*mo</w:t>
      </w:r>
    </w:p>
    <w:p w14:paraId="1C43AA9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00016E7D   kHI</w:t>
      </w:r>
    </w:p>
    <w:p w14:paraId="6AF472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00016E8E  &gt;GW-X</w:t>
      </w:r>
    </w:p>
    <w:p w14:paraId="3EEA6C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00016E97  6QRhS</w:t>
      </w:r>
    </w:p>
    <w:p w14:paraId="425917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00016EA4  ]`lgEA</w:t>
      </w:r>
    </w:p>
    <w:p w14:paraId="6EEC0D9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00016EB1  yx{z</w:t>
      </w:r>
    </w:p>
    <w:p w14:paraId="70D364F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00016F05  wp0Q</w:t>
      </w:r>
    </w:p>
    <w:p w14:paraId="78D4B68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00016F2B  +#'k</w:t>
      </w:r>
    </w:p>
    <w:p w14:paraId="136B942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00016F82  A?-MJ.</w:t>
      </w:r>
    </w:p>
    <w:p w14:paraId="211EF1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00016F9F  )j*}</w:t>
      </w:r>
    </w:p>
    <w:p w14:paraId="3B36204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00016FE7  K'!,</w:t>
      </w:r>
    </w:p>
    <w:p w14:paraId="2680DB1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00016FEC  ["?=7&lt;</w:t>
      </w:r>
    </w:p>
    <w:p w14:paraId="3862145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00016FF5  ?@;M</w:t>
      </w:r>
    </w:p>
    <w:p w14:paraId="25B41C2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00016FFD  ;C9`Xx</w:t>
      </w:r>
    </w:p>
    <w:p w14:paraId="09A92BB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00017088  O3LT</w:t>
      </w:r>
    </w:p>
    <w:p w14:paraId="39FE9E4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0001709D  +RaN</w:t>
      </w:r>
    </w:p>
    <w:p w14:paraId="780B470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00017192  hS9/Q</w:t>
      </w:r>
    </w:p>
    <w:p w14:paraId="63B203E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0001719E  Rlji</w:t>
      </w:r>
    </w:p>
    <w:p w14:paraId="3F4CC60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000171AB  a;Teg</w:t>
      </w:r>
    </w:p>
    <w:p w14:paraId="7F56DAB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000171F1  &lt;XK9eN</w:t>
      </w:r>
    </w:p>
    <w:p w14:paraId="421120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00017289  h&lt;Ap</w:t>
      </w:r>
    </w:p>
    <w:p w14:paraId="2618CB1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00017299   ]s'[lijo</w:t>
      </w:r>
    </w:p>
    <w:p w14:paraId="2034A74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000172A6  jy'al</w:t>
      </w:r>
    </w:p>
    <w:p w14:paraId="1F01E17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000172E7  ^/]`</w:t>
      </w:r>
    </w:p>
    <w:p w14:paraId="2632DB6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000172F2  H;*r</w:t>
      </w:r>
    </w:p>
    <w:p w14:paraId="081719F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000172F8  2A;C7</w:t>
      </w:r>
    </w:p>
    <w:p w14:paraId="794AF622"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0001734A  L+[(</w:t>
      </w:r>
    </w:p>
    <w:p w14:paraId="4BD1706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00017380  JIHKMMJNOALAKBEGW\X[Y_Q[PP\SW[RYjihkmmjnoalakbegw|x{y</w:t>
      </w:r>
    </w:p>
    <w:p w14:paraId="3CD241F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000173B6  q{pp|sw{ry</w:t>
      </w:r>
    </w:p>
    <w:p w14:paraId="69386D3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000173E0  *)(+--*./!,!+"%'7&lt;8;9?1;00&lt;37;29</w:t>
      </w:r>
    </w:p>
    <w:p w14:paraId="34C235A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00017480  JIHKMMJNOALAKBEGW\X[Y_Q[PP\SW[RYjihkmmjnoalakbegw|x{y</w:t>
      </w:r>
    </w:p>
    <w:p w14:paraId="19908E9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000174B6  q{pp|sw{ry</w:t>
      </w:r>
    </w:p>
    <w:p w14:paraId="59BA678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000174E0  *)(+--*./!,!+"%'7&lt;8;9?1;00&lt;37;29</w:t>
      </w:r>
    </w:p>
    <w:p w14:paraId="5F21B25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00017587  {-t$t9w=r</w:t>
      </w:r>
    </w:p>
    <w:p w14:paraId="2AC415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000175A3  ^m[fXrW^WRT</w:t>
      </w:r>
    </w:p>
    <w:p w14:paraId="3F7A353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000175CD  5!0&gt;+(,/(,,U'C$q,`.</w:t>
      </w:r>
    </w:p>
    <w:p w14:paraId="4E58EED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00017683  ~-x!{</w:t>
      </w:r>
    </w:p>
    <w:p w14:paraId="44CEFF0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0001769F  oz^@\-Z2Y</w:t>
      </w:r>
    </w:p>
    <w:p w14:paraId="541B6CD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000176BD  BoC#38107T4j;z;v8</w:t>
      </w:r>
    </w:p>
    <w:p w14:paraId="3B2C3DA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000176D9  +$(U ["d</w:t>
      </w:r>
    </w:p>
    <w:p w14:paraId="2B4590E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00017780  O|B~</w:t>
      </w:r>
    </w:p>
    <w:p w14:paraId="26D3A21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00017787  {#v&lt;v?u=p+k</w:t>
      </w:r>
    </w:p>
    <w:p w14:paraId="1FFF09FB"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00017799  h&lt;k3c:a</w:t>
      </w:r>
    </w:p>
    <w:p w14:paraId="162E94B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000177A5  UZW4X</w:t>
      </w:r>
    </w:p>
    <w:p w14:paraId="140AE7C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000177BD  @zEa5x7z1v2</w:t>
      </w:r>
    </w:p>
    <w:p w14:paraId="016972FE"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000177EA  ,!+"%'7&lt;8;9?1;00&lt;37;29</w:t>
      </w:r>
    </w:p>
    <w:p w14:paraId="456D1D4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00017880  JIHKMMJNOALAKBEGW\X[Y_Q[PP\SW[RYjihkmmjnoalakbegw|x{y</w:t>
      </w:r>
    </w:p>
    <w:p w14:paraId="06088C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000178B6  q{pp|sw{ry</w:t>
      </w:r>
    </w:p>
    <w:p w14:paraId="1111442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000178E0  *)(+--*./!,!+"%'7&lt;8;9?1;00&lt;37;295665778782565768827838</w:t>
      </w:r>
    </w:p>
    <w:p w14:paraId="5E6FFFF4" w14:textId="77777777" w:rsidR="006F7458" w:rsidRPr="006F7458" w:rsidRDefault="006F7458" w:rsidP="006F7458">
      <w:pPr>
        <w:spacing w:after="1" w:line="260" w:lineRule="auto"/>
        <w:ind w:left="-5" w:right="1119"/>
        <w:rPr>
          <w:rFonts w:ascii="Courier New" w:eastAsia="Courier New" w:hAnsi="Courier New" w:cs="Courier New"/>
          <w:sz w:val="20"/>
        </w:rPr>
      </w:pPr>
    </w:p>
    <w:p w14:paraId="09BB1C8B" w14:textId="77777777" w:rsidR="006F7458" w:rsidRPr="006F7458" w:rsidRDefault="006F7458" w:rsidP="006F7458">
      <w:pPr>
        <w:spacing w:after="1" w:line="260" w:lineRule="auto"/>
        <w:ind w:left="-5" w:right="1119"/>
        <w:rPr>
          <w:rFonts w:ascii="Courier New" w:eastAsia="Courier New" w:hAnsi="Courier New" w:cs="Courier New"/>
          <w:sz w:val="20"/>
        </w:rPr>
      </w:pPr>
    </w:p>
    <w:p w14:paraId="6A42BF5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Unicode Strings:</w:t>
      </w:r>
    </w:p>
    <w:p w14:paraId="1DB4157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w:t>
      </w:r>
    </w:p>
    <w:p w14:paraId="20A88FC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000039B2  @ysP</w:t>
      </w:r>
    </w:p>
    <w:p w14:paraId="7D9FE64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00003AC6  @*\AC:\Documents and Settings\</w:t>
      </w:r>
    </w:p>
    <w:p w14:paraId="7A524C1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lastRenderedPageBreak/>
        <w:t>00003B38  \Remounter (2)\Remounter\VeladonACCOJ.vbp</w:t>
      </w:r>
    </w:p>
    <w:p w14:paraId="423D286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000040FC  ScaleHeight</w:t>
      </w:r>
    </w:p>
    <w:p w14:paraId="3F42E2F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00004114  ScaleWidth</w:t>
      </w:r>
    </w:p>
    <w:p w14:paraId="040ABDE9"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0000412C  Line</w:t>
      </w:r>
    </w:p>
    <w:p w14:paraId="2B24376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00004584  5665778782565768827838</w:t>
      </w:r>
    </w:p>
    <w:p w14:paraId="276D9D18"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000045B8  57576736879580478257258376974939</w:t>
      </w:r>
    </w:p>
    <w:p w14:paraId="33306A2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00004600  &amp;HFF</w:t>
      </w:r>
    </w:p>
    <w:p w14:paraId="63660C9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0000917A  ABOUT</w:t>
      </w:r>
    </w:p>
    <w:p w14:paraId="5CFF2C8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00009196  VS_VERSION_INFO</w:t>
      </w:r>
    </w:p>
    <w:p w14:paraId="445BAE5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000091F2  VarFileInfo</w:t>
      </w:r>
    </w:p>
    <w:p w14:paraId="0C3C89D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00009212  Translation</w:t>
      </w:r>
    </w:p>
    <w:p w14:paraId="0980BA1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00009236  StringFileInfo</w:t>
      </w:r>
    </w:p>
    <w:p w14:paraId="2A70256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0000925A  040904B0</w:t>
      </w:r>
    </w:p>
    <w:p w14:paraId="2B56BAF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00009272  Comments</w:t>
      </w:r>
    </w:p>
    <w:p w14:paraId="394FE04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00009284  Note: In CSS3, the text-decoration property is a shorthand property for text-decoration-line, text-decoration-color, and text-decoration-style, but this is currently.</w:t>
      </w:r>
    </w:p>
    <w:p w14:paraId="485B4334"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000093DA  CompanyName</w:t>
      </w:r>
    </w:p>
    <w:p w14:paraId="702E0C10"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000093F4  In CSS3</w:t>
      </w:r>
    </w:p>
    <w:p w14:paraId="3191AA6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0000940A  FileDescription</w:t>
      </w:r>
    </w:p>
    <w:p w14:paraId="3C436DD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0000942C  Note: In CSS3, the text-decoration property is a shorthand property for text-decoration-line, text-decoration-color, and text-decoration-style, but this is currently.</w:t>
      </w:r>
    </w:p>
    <w:p w14:paraId="01DA8A7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00009582  ProductName</w:t>
      </w:r>
    </w:p>
    <w:p w14:paraId="37FE75C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0000959C  Goodreads</w:t>
      </w:r>
    </w:p>
    <w:p w14:paraId="37FA4EBC"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000095B6  FileVersion</w:t>
      </w:r>
    </w:p>
    <w:p w14:paraId="18AB462F"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000095D0  1.00.0065</w:t>
      </w:r>
    </w:p>
    <w:p w14:paraId="7DB04247"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000095EA  ProductVersion</w:t>
      </w:r>
    </w:p>
    <w:p w14:paraId="6DEB8963"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00009608  1.00.0065</w:t>
      </w:r>
    </w:p>
    <w:p w14:paraId="000294E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00009622  InternalName</w:t>
      </w:r>
    </w:p>
    <w:p w14:paraId="7E161D3A"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0000963C  Callstb</w:t>
      </w:r>
    </w:p>
    <w:p w14:paraId="316C41B1"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00009652  OriginalFilename</w:t>
      </w:r>
    </w:p>
    <w:p w14:paraId="2121023D"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00009674  NOFAstb.exe</w:t>
      </w:r>
    </w:p>
    <w:p w14:paraId="0A5F96F6"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0000AE22  Olib (pronounced [??lib]; Italian: Ulbo) is an island in northern Dalmatia, located northwest of Zadar, southwest of Pag, southeast of Lo</w:t>
      </w:r>
    </w:p>
    <w:p w14:paraId="102F02B5" w14:textId="77777777" w:rsidR="006F7458" w:rsidRPr="006F7458" w:rsidRDefault="006F7458" w:rsidP="006F7458">
      <w:pPr>
        <w:spacing w:after="1" w:line="260" w:lineRule="auto"/>
        <w:ind w:left="-5" w:right="1119"/>
        <w:rPr>
          <w:rFonts w:ascii="Courier New" w:eastAsia="Courier New" w:hAnsi="Courier New" w:cs="Courier New"/>
          <w:sz w:val="20"/>
        </w:rPr>
      </w:pPr>
      <w:r w:rsidRPr="006F7458">
        <w:rPr>
          <w:rFonts w:ascii="Courier New" w:eastAsia="Courier New" w:hAnsi="Courier New" w:cs="Courier New"/>
          <w:sz w:val="20"/>
        </w:rPr>
        <w:t>0000AF36  inj and just east of Silba</w:t>
      </w:r>
    </w:p>
    <w:p w14:paraId="1CA8CB2C" w14:textId="77777777" w:rsidR="009A241B" w:rsidRPr="00BA7AE1" w:rsidRDefault="009A241B" w:rsidP="00BA7AE1">
      <w:pPr>
        <w:spacing w:after="1" w:line="260" w:lineRule="auto"/>
        <w:ind w:left="-5" w:right="1119"/>
        <w:rPr>
          <w:rFonts w:ascii="Courier New" w:eastAsia="Courier New" w:hAnsi="Courier New" w:cs="Courier New"/>
          <w:sz w:val="20"/>
        </w:rPr>
      </w:pPr>
    </w:p>
    <w:p w14:paraId="12871FBE" w14:textId="79351810" w:rsidR="009525A9" w:rsidRDefault="00E80C7E" w:rsidP="009525A9">
      <w:pPr>
        <w:pStyle w:val="Heading2"/>
        <w:numPr>
          <w:ilvl w:val="0"/>
          <w:numId w:val="0"/>
        </w:numPr>
        <w:ind w:left="578" w:hanging="578"/>
        <w:rPr>
          <w:lang w:eastAsia="en-US"/>
        </w:rPr>
      </w:pPr>
      <w:r>
        <w:rPr>
          <w:lang w:eastAsia="en-US"/>
        </w:rPr>
        <w:t xml:space="preserve">Appendix B – </w:t>
      </w:r>
      <w:r w:rsidR="002527CE">
        <w:rPr>
          <w:lang w:eastAsia="en-US"/>
        </w:rPr>
        <w:t>Malware Function Calls</w:t>
      </w:r>
    </w:p>
    <w:p w14:paraId="247B14B9" w14:textId="77777777" w:rsidR="00600D8E" w:rsidRDefault="00600D8E" w:rsidP="00600D8E">
      <w:pPr>
        <w:spacing w:after="1" w:line="260" w:lineRule="auto"/>
        <w:ind w:left="-5" w:right="1119"/>
      </w:pPr>
    </w:p>
    <w:p w14:paraId="20D6B1E2" w14:textId="77777777" w:rsidR="00600D8E" w:rsidRDefault="00600D8E" w:rsidP="00600D8E">
      <w:pPr>
        <w:spacing w:after="1" w:line="260" w:lineRule="auto"/>
        <w:ind w:left="-5" w:right="1119"/>
      </w:pPr>
      <w:r>
        <w:t>uint entry(void)</w:t>
      </w:r>
    </w:p>
    <w:p w14:paraId="6772F92D" w14:textId="77777777" w:rsidR="00600D8E" w:rsidRDefault="00600D8E" w:rsidP="00600D8E">
      <w:pPr>
        <w:spacing w:after="1" w:line="260" w:lineRule="auto"/>
        <w:ind w:left="-5" w:right="1119"/>
      </w:pPr>
    </w:p>
    <w:p w14:paraId="40CE1787" w14:textId="77777777" w:rsidR="00600D8E" w:rsidRDefault="00600D8E" w:rsidP="00600D8E">
      <w:pPr>
        <w:spacing w:after="1" w:line="260" w:lineRule="auto"/>
        <w:ind w:left="-5" w:right="1119"/>
      </w:pPr>
      <w:r>
        <w:t>{</w:t>
      </w:r>
    </w:p>
    <w:p w14:paraId="3D696A43" w14:textId="77777777" w:rsidR="00600D8E" w:rsidRDefault="00600D8E" w:rsidP="00600D8E">
      <w:pPr>
        <w:spacing w:after="1" w:line="260" w:lineRule="auto"/>
        <w:ind w:left="-5" w:right="1119"/>
      </w:pPr>
      <w:r>
        <w:t xml:space="preserve">  byte bVar1;</w:t>
      </w:r>
    </w:p>
    <w:p w14:paraId="101E6C7A" w14:textId="77777777" w:rsidR="00600D8E" w:rsidRDefault="00600D8E" w:rsidP="00600D8E">
      <w:pPr>
        <w:spacing w:after="1" w:line="260" w:lineRule="auto"/>
        <w:ind w:left="-5" w:right="1119"/>
      </w:pPr>
      <w:r>
        <w:t xml:space="preserve">  char cVar2;</w:t>
      </w:r>
    </w:p>
    <w:p w14:paraId="7A343984" w14:textId="77777777" w:rsidR="00600D8E" w:rsidRDefault="00600D8E" w:rsidP="00600D8E">
      <w:pPr>
        <w:spacing w:after="1" w:line="260" w:lineRule="auto"/>
        <w:ind w:left="-5" w:right="1119"/>
      </w:pPr>
      <w:r>
        <w:t xml:space="preserve">  byte *pbVar3;</w:t>
      </w:r>
    </w:p>
    <w:p w14:paraId="408F7BCF" w14:textId="77777777" w:rsidR="00600D8E" w:rsidRDefault="00600D8E" w:rsidP="00600D8E">
      <w:pPr>
        <w:spacing w:after="1" w:line="260" w:lineRule="auto"/>
        <w:ind w:left="-5" w:right="1119"/>
      </w:pPr>
      <w:r>
        <w:t xml:space="preserve">  </w:t>
      </w:r>
    </w:p>
    <w:p w14:paraId="5B8D7B9B" w14:textId="77777777" w:rsidR="00600D8E" w:rsidRDefault="00600D8E" w:rsidP="00600D8E">
      <w:pPr>
        <w:spacing w:after="1" w:line="260" w:lineRule="auto"/>
        <w:ind w:left="-5" w:right="1119"/>
      </w:pPr>
      <w:r>
        <w:lastRenderedPageBreak/>
        <w:t xml:space="preserve">  pbVar3 = (byte *)ThunRTMain(&amp;DAT_00403a08);</w:t>
      </w:r>
    </w:p>
    <w:p w14:paraId="5DCBC71E" w14:textId="77777777" w:rsidR="00600D8E" w:rsidRDefault="00600D8E" w:rsidP="00600D8E">
      <w:pPr>
        <w:spacing w:after="1" w:line="260" w:lineRule="auto"/>
        <w:ind w:left="-5" w:right="1119"/>
      </w:pPr>
      <w:r>
        <w:t xml:space="preserve">  bVar1 = (byte)pbVar3;</w:t>
      </w:r>
    </w:p>
    <w:p w14:paraId="6DA2B39F" w14:textId="77777777" w:rsidR="00600D8E" w:rsidRDefault="00600D8E" w:rsidP="00600D8E">
      <w:pPr>
        <w:spacing w:after="1" w:line="260" w:lineRule="auto"/>
        <w:ind w:left="-5" w:right="1119"/>
      </w:pPr>
      <w:r>
        <w:t xml:space="preserve">  *pbVar3 = *pbVar3 + bVar1;</w:t>
      </w:r>
    </w:p>
    <w:p w14:paraId="15D1BFEB" w14:textId="77777777" w:rsidR="00600D8E" w:rsidRDefault="00600D8E" w:rsidP="00600D8E">
      <w:pPr>
        <w:spacing w:after="1" w:line="260" w:lineRule="auto"/>
        <w:ind w:left="-5" w:right="1119"/>
      </w:pPr>
      <w:r>
        <w:t xml:space="preserve">  *pbVar3 = *pbVar3 + bVar1;</w:t>
      </w:r>
    </w:p>
    <w:p w14:paraId="2ABC563E" w14:textId="77777777" w:rsidR="00600D8E" w:rsidRDefault="00600D8E" w:rsidP="00600D8E">
      <w:pPr>
        <w:spacing w:after="1" w:line="260" w:lineRule="auto"/>
        <w:ind w:left="-5" w:right="1119"/>
      </w:pPr>
      <w:r>
        <w:t xml:space="preserve">  *pbVar3 = *pbVar3 + bVar1;</w:t>
      </w:r>
    </w:p>
    <w:p w14:paraId="16454106" w14:textId="77777777" w:rsidR="00600D8E" w:rsidRDefault="00600D8E" w:rsidP="00600D8E">
      <w:pPr>
        <w:spacing w:after="1" w:line="260" w:lineRule="auto"/>
        <w:ind w:left="-5" w:right="1119"/>
      </w:pPr>
      <w:r>
        <w:t xml:space="preserve">  *pbVar3 = *pbVar3 ^ bVar1;</w:t>
      </w:r>
    </w:p>
    <w:p w14:paraId="79DC3501" w14:textId="77777777" w:rsidR="00600D8E" w:rsidRDefault="00600D8E" w:rsidP="00600D8E">
      <w:pPr>
        <w:spacing w:after="1" w:line="260" w:lineRule="auto"/>
        <w:ind w:left="-5" w:right="1119"/>
      </w:pPr>
      <w:r>
        <w:t xml:space="preserve">  *pbVar3 = *pbVar3 + bVar1;</w:t>
      </w:r>
    </w:p>
    <w:p w14:paraId="0FEA5F8D" w14:textId="77777777" w:rsidR="00600D8E" w:rsidRDefault="00600D8E" w:rsidP="00600D8E">
      <w:pPr>
        <w:spacing w:after="1" w:line="260" w:lineRule="auto"/>
        <w:ind w:left="-5" w:right="1119"/>
      </w:pPr>
      <w:r>
        <w:t xml:space="preserve">  pbVar3 = pbVar3 + 1;</w:t>
      </w:r>
    </w:p>
    <w:p w14:paraId="2D606530" w14:textId="77777777" w:rsidR="00600D8E" w:rsidRDefault="00600D8E" w:rsidP="00600D8E">
      <w:pPr>
        <w:spacing w:after="1" w:line="260" w:lineRule="auto"/>
        <w:ind w:left="-5" w:right="1119"/>
      </w:pPr>
      <w:r>
        <w:t xml:space="preserve">  cVar2 = (char)pbVar3;</w:t>
      </w:r>
    </w:p>
    <w:p w14:paraId="6616A86B" w14:textId="77777777" w:rsidR="00600D8E" w:rsidRDefault="00600D8E" w:rsidP="00600D8E">
      <w:pPr>
        <w:spacing w:after="1" w:line="260" w:lineRule="auto"/>
        <w:ind w:left="-5" w:right="1119"/>
      </w:pPr>
      <w:r>
        <w:t xml:space="preserve">  *pbVar3 = *pbVar3 + cVar2;</w:t>
      </w:r>
    </w:p>
    <w:p w14:paraId="0E4803BD" w14:textId="77777777" w:rsidR="00600D8E" w:rsidRDefault="00600D8E" w:rsidP="00600D8E">
      <w:pPr>
        <w:spacing w:after="1" w:line="260" w:lineRule="auto"/>
        <w:ind w:left="-5" w:right="1119"/>
      </w:pPr>
      <w:r>
        <w:t xml:space="preserve">  *pbVar3 = *pbVar3 + cVar2;</w:t>
      </w:r>
    </w:p>
    <w:p w14:paraId="7BC42E97" w14:textId="77777777" w:rsidR="00600D8E" w:rsidRDefault="00600D8E" w:rsidP="00600D8E">
      <w:pPr>
        <w:spacing w:after="1" w:line="260" w:lineRule="auto"/>
        <w:ind w:left="-5" w:right="1119"/>
      </w:pPr>
      <w:r>
        <w:t xml:space="preserve">  *pbVar3 = *pbVar3 + cVar2;</w:t>
      </w:r>
    </w:p>
    <w:p w14:paraId="303C5B41" w14:textId="77777777" w:rsidR="00600D8E" w:rsidRDefault="00600D8E" w:rsidP="00600D8E">
      <w:pPr>
        <w:spacing w:after="1" w:line="260" w:lineRule="auto"/>
        <w:ind w:left="-5" w:right="1119"/>
      </w:pPr>
      <w:r>
        <w:t xml:space="preserve">  return (uint)pbVar3 &amp; 0xffffff00 | (uint)(byte)(cVar2 + 0x52);</w:t>
      </w:r>
    </w:p>
    <w:p w14:paraId="1685A4F5" w14:textId="77777777" w:rsidR="00600D8E" w:rsidRDefault="00600D8E" w:rsidP="00600D8E">
      <w:pPr>
        <w:spacing w:after="1" w:line="260" w:lineRule="auto"/>
        <w:ind w:left="-5" w:right="1119"/>
      </w:pPr>
      <w:r>
        <w:t>}</w:t>
      </w:r>
    </w:p>
    <w:p w14:paraId="6643BCB2" w14:textId="77777777" w:rsidR="00600D8E" w:rsidRDefault="00600D8E" w:rsidP="00600D8E">
      <w:pPr>
        <w:spacing w:after="1" w:line="260" w:lineRule="auto"/>
        <w:ind w:left="-5" w:right="1119"/>
      </w:pPr>
    </w:p>
    <w:p w14:paraId="4FAAD5F3" w14:textId="77777777" w:rsidR="00600D8E" w:rsidRDefault="00600D8E" w:rsidP="00600D8E">
      <w:pPr>
        <w:spacing w:after="1" w:line="260" w:lineRule="auto"/>
        <w:ind w:left="-5" w:right="1119"/>
      </w:pPr>
      <w:r>
        <w:t>void FUN_0040430c(void)</w:t>
      </w:r>
    </w:p>
    <w:p w14:paraId="67DEAA96" w14:textId="77777777" w:rsidR="00600D8E" w:rsidRDefault="00600D8E" w:rsidP="00600D8E">
      <w:pPr>
        <w:spacing w:after="1" w:line="260" w:lineRule="auto"/>
        <w:ind w:left="-5" w:right="1119"/>
      </w:pPr>
    </w:p>
    <w:p w14:paraId="64431821" w14:textId="77777777" w:rsidR="00600D8E" w:rsidRDefault="00600D8E" w:rsidP="00600D8E">
      <w:pPr>
        <w:spacing w:after="1" w:line="260" w:lineRule="auto"/>
        <w:ind w:left="-5" w:right="1119"/>
      </w:pPr>
      <w:r>
        <w:t>{</w:t>
      </w:r>
    </w:p>
    <w:p w14:paraId="7D018972" w14:textId="77777777" w:rsidR="00600D8E" w:rsidRDefault="00600D8E" w:rsidP="00600D8E">
      <w:pPr>
        <w:spacing w:after="1" w:line="260" w:lineRule="auto"/>
        <w:ind w:left="-5" w:right="1119"/>
      </w:pPr>
      <w:r>
        <w:t xml:space="preserve">  code *UNRECOVERED_JUMPTABLE;</w:t>
      </w:r>
    </w:p>
    <w:p w14:paraId="3F02C3FD" w14:textId="77777777" w:rsidR="00600D8E" w:rsidRDefault="00600D8E" w:rsidP="00600D8E">
      <w:pPr>
        <w:spacing w:after="1" w:line="260" w:lineRule="auto"/>
        <w:ind w:left="-5" w:right="1119"/>
      </w:pPr>
      <w:r>
        <w:t xml:space="preserve">  </w:t>
      </w:r>
    </w:p>
    <w:p w14:paraId="68259833" w14:textId="77777777" w:rsidR="00600D8E" w:rsidRDefault="00600D8E" w:rsidP="00600D8E">
      <w:pPr>
        <w:spacing w:after="1" w:line="260" w:lineRule="auto"/>
        <w:ind w:left="-5" w:right="1119"/>
      </w:pPr>
      <w:r>
        <w:t xml:space="preserve">  if (DAT_00408530 != (code *)0x0) {</w:t>
      </w:r>
    </w:p>
    <w:p w14:paraId="054CCDD3" w14:textId="77777777" w:rsidR="00600D8E" w:rsidRDefault="00600D8E" w:rsidP="00600D8E">
      <w:pPr>
        <w:spacing w:after="1" w:line="260" w:lineRule="auto"/>
        <w:ind w:left="-5" w:right="1119"/>
      </w:pPr>
      <w:r>
        <w:t xml:space="preserve">                    /* WARNING: Could not recover jumptable at 0x00404315. Too many branches */</w:t>
      </w:r>
    </w:p>
    <w:p w14:paraId="6E80BD57" w14:textId="77777777" w:rsidR="00600D8E" w:rsidRDefault="00600D8E" w:rsidP="00600D8E">
      <w:pPr>
        <w:spacing w:after="1" w:line="260" w:lineRule="auto"/>
        <w:ind w:left="-5" w:right="1119"/>
      </w:pPr>
      <w:r>
        <w:t xml:space="preserve">                    /* WARNING: Treating indirect jump as call */</w:t>
      </w:r>
    </w:p>
    <w:p w14:paraId="5BEC9A74" w14:textId="77777777" w:rsidR="00600D8E" w:rsidRDefault="00600D8E" w:rsidP="00600D8E">
      <w:pPr>
        <w:spacing w:after="1" w:line="260" w:lineRule="auto"/>
        <w:ind w:left="-5" w:right="1119"/>
      </w:pPr>
      <w:r>
        <w:t xml:space="preserve">    (*DAT_00408530)();</w:t>
      </w:r>
    </w:p>
    <w:p w14:paraId="1EEE4B0E" w14:textId="77777777" w:rsidR="00600D8E" w:rsidRDefault="00600D8E" w:rsidP="00600D8E">
      <w:pPr>
        <w:spacing w:after="1" w:line="260" w:lineRule="auto"/>
        <w:ind w:left="-5" w:right="1119"/>
      </w:pPr>
      <w:r>
        <w:t xml:space="preserve">    return;</w:t>
      </w:r>
    </w:p>
    <w:p w14:paraId="36C215AE" w14:textId="77777777" w:rsidR="00600D8E" w:rsidRDefault="00600D8E" w:rsidP="00600D8E">
      <w:pPr>
        <w:spacing w:after="1" w:line="260" w:lineRule="auto"/>
        <w:ind w:left="-5" w:right="1119"/>
      </w:pPr>
      <w:r>
        <w:t xml:space="preserve">  }</w:t>
      </w:r>
    </w:p>
    <w:p w14:paraId="4EC67386" w14:textId="77777777" w:rsidR="00600D8E" w:rsidRDefault="00600D8E" w:rsidP="00600D8E">
      <w:pPr>
        <w:spacing w:after="1" w:line="260" w:lineRule="auto"/>
        <w:ind w:left="-5" w:right="1119"/>
      </w:pPr>
      <w:r>
        <w:t xml:space="preserve">  UNRECOVERED_JUMPTABLE = (code *)DllFunctionCall(&amp;PTR_s_USER32_004042f4);</w:t>
      </w:r>
    </w:p>
    <w:p w14:paraId="2E4AC82D" w14:textId="77777777" w:rsidR="00600D8E" w:rsidRDefault="00600D8E" w:rsidP="00600D8E">
      <w:pPr>
        <w:spacing w:after="1" w:line="260" w:lineRule="auto"/>
        <w:ind w:left="-5" w:right="1119"/>
      </w:pPr>
      <w:r>
        <w:t xml:space="preserve">                    /* WARNING: Could not recover jumptable at 0x00404323. Too many branches */</w:t>
      </w:r>
    </w:p>
    <w:p w14:paraId="05EE40CA" w14:textId="77777777" w:rsidR="00600D8E" w:rsidRDefault="00600D8E" w:rsidP="00600D8E">
      <w:pPr>
        <w:spacing w:after="1" w:line="260" w:lineRule="auto"/>
        <w:ind w:left="-5" w:right="1119"/>
      </w:pPr>
      <w:r>
        <w:t xml:space="preserve">                    /* WARNING: Treating indirect jump as call */</w:t>
      </w:r>
    </w:p>
    <w:p w14:paraId="20384214" w14:textId="77777777" w:rsidR="00600D8E" w:rsidRDefault="00600D8E" w:rsidP="00600D8E">
      <w:pPr>
        <w:spacing w:after="1" w:line="260" w:lineRule="auto"/>
        <w:ind w:left="-5" w:right="1119"/>
      </w:pPr>
      <w:r>
        <w:t xml:space="preserve">  (*UNRECOVERED_JUMPTABLE)();</w:t>
      </w:r>
    </w:p>
    <w:p w14:paraId="294BB1B0" w14:textId="77777777" w:rsidR="00600D8E" w:rsidRDefault="00600D8E" w:rsidP="00600D8E">
      <w:pPr>
        <w:spacing w:after="1" w:line="260" w:lineRule="auto"/>
        <w:ind w:left="-5" w:right="1119"/>
      </w:pPr>
      <w:r>
        <w:t xml:space="preserve">  return;</w:t>
      </w:r>
    </w:p>
    <w:p w14:paraId="57EC7E29" w14:textId="77777777" w:rsidR="00600D8E" w:rsidRDefault="00600D8E" w:rsidP="00600D8E">
      <w:pPr>
        <w:spacing w:after="1" w:line="260" w:lineRule="auto"/>
        <w:ind w:left="-5" w:right="1119"/>
      </w:pPr>
      <w:r>
        <w:t>}</w:t>
      </w:r>
    </w:p>
    <w:p w14:paraId="64D97DCF" w14:textId="08ECC7EB" w:rsidR="009525A9" w:rsidRDefault="009525A9" w:rsidP="009525A9">
      <w:pPr>
        <w:spacing w:after="1" w:line="260" w:lineRule="auto"/>
        <w:ind w:left="-5" w:right="1119"/>
      </w:pPr>
    </w:p>
    <w:p w14:paraId="10ABDE5B" w14:textId="77777777" w:rsidR="006F3CEA" w:rsidRDefault="006F3CEA" w:rsidP="006F3CEA">
      <w:pPr>
        <w:spacing w:after="1" w:line="260" w:lineRule="auto"/>
        <w:ind w:left="-5" w:right="1119"/>
      </w:pPr>
    </w:p>
    <w:p w14:paraId="2C7DF7E4" w14:textId="77777777" w:rsidR="006F3CEA" w:rsidRDefault="006F3CEA" w:rsidP="006F3CEA">
      <w:pPr>
        <w:spacing w:after="1" w:line="260" w:lineRule="auto"/>
        <w:ind w:left="-5" w:right="1119"/>
      </w:pPr>
      <w:r>
        <w:t>void FUN_00404970(void)</w:t>
      </w:r>
    </w:p>
    <w:p w14:paraId="779BAD75" w14:textId="77777777" w:rsidR="006F3CEA" w:rsidRDefault="006F3CEA" w:rsidP="006F3CEA">
      <w:pPr>
        <w:spacing w:after="1" w:line="260" w:lineRule="auto"/>
        <w:ind w:left="-5" w:right="1119"/>
      </w:pPr>
    </w:p>
    <w:p w14:paraId="2A5A5439" w14:textId="77777777" w:rsidR="006F3CEA" w:rsidRDefault="006F3CEA" w:rsidP="006F3CEA">
      <w:pPr>
        <w:spacing w:after="1" w:line="260" w:lineRule="auto"/>
        <w:ind w:left="-5" w:right="1119"/>
      </w:pPr>
      <w:r>
        <w:t>{</w:t>
      </w:r>
    </w:p>
    <w:p w14:paraId="665DC5C7" w14:textId="77777777" w:rsidR="006F3CEA" w:rsidRDefault="006F3CEA" w:rsidP="006F3CEA">
      <w:pPr>
        <w:spacing w:after="1" w:line="260" w:lineRule="auto"/>
        <w:ind w:left="-5" w:right="1119"/>
      </w:pPr>
      <w:r>
        <w:t xml:space="preserve">  undefined uVar1;</w:t>
      </w:r>
    </w:p>
    <w:p w14:paraId="3679508A" w14:textId="77777777" w:rsidR="006F3CEA" w:rsidRDefault="006F3CEA" w:rsidP="006F3CEA">
      <w:pPr>
        <w:spacing w:after="1" w:line="260" w:lineRule="auto"/>
        <w:ind w:left="-5" w:right="1119"/>
      </w:pPr>
      <w:r>
        <w:t xml:space="preserve">  undefined4 uVar2;</w:t>
      </w:r>
    </w:p>
    <w:p w14:paraId="67139187" w14:textId="77777777" w:rsidR="006F3CEA" w:rsidRDefault="006F3CEA" w:rsidP="006F3CEA">
      <w:pPr>
        <w:spacing w:after="1" w:line="260" w:lineRule="auto"/>
        <w:ind w:left="-5" w:right="1119"/>
      </w:pPr>
      <w:r>
        <w:t xml:space="preserve">  undefined4 uVar3;</w:t>
      </w:r>
    </w:p>
    <w:p w14:paraId="74C2C83F" w14:textId="77777777" w:rsidR="006F3CEA" w:rsidRDefault="006F3CEA" w:rsidP="006F3CEA">
      <w:pPr>
        <w:spacing w:after="1" w:line="260" w:lineRule="auto"/>
        <w:ind w:left="-5" w:right="1119"/>
      </w:pPr>
      <w:r>
        <w:t xml:space="preserve">  undefined4 uVar4;</w:t>
      </w:r>
    </w:p>
    <w:p w14:paraId="6F8921C7" w14:textId="77777777" w:rsidR="006F3CEA" w:rsidRDefault="006F3CEA" w:rsidP="006F3CEA">
      <w:pPr>
        <w:spacing w:after="1" w:line="260" w:lineRule="auto"/>
        <w:ind w:left="-5" w:right="1119"/>
      </w:pPr>
      <w:r>
        <w:t xml:space="preserve">  undefined4 uVar5;</w:t>
      </w:r>
    </w:p>
    <w:p w14:paraId="7AE1CA19" w14:textId="77777777" w:rsidR="006F3CEA" w:rsidRDefault="006F3CEA" w:rsidP="006F3CEA">
      <w:pPr>
        <w:spacing w:after="1" w:line="260" w:lineRule="auto"/>
        <w:ind w:left="-5" w:right="1119"/>
      </w:pPr>
      <w:r>
        <w:lastRenderedPageBreak/>
        <w:t xml:space="preserve">  undefined4 uVar6;</w:t>
      </w:r>
    </w:p>
    <w:p w14:paraId="43131632" w14:textId="77777777" w:rsidR="006F3CEA" w:rsidRDefault="006F3CEA" w:rsidP="006F3CEA">
      <w:pPr>
        <w:spacing w:after="1" w:line="260" w:lineRule="auto"/>
        <w:ind w:left="-5" w:right="1119"/>
      </w:pPr>
      <w:r>
        <w:t xml:space="preserve">  undefined4 local_38 [2];</w:t>
      </w:r>
    </w:p>
    <w:p w14:paraId="4E475268" w14:textId="77777777" w:rsidR="006F3CEA" w:rsidRDefault="006F3CEA" w:rsidP="006F3CEA">
      <w:pPr>
        <w:spacing w:after="1" w:line="260" w:lineRule="auto"/>
        <w:ind w:left="-5" w:right="1119"/>
      </w:pPr>
      <w:r>
        <w:t xml:space="preserve">  undefined4 *local_30;</w:t>
      </w:r>
    </w:p>
    <w:p w14:paraId="21313C3F" w14:textId="77777777" w:rsidR="006F3CEA" w:rsidRDefault="006F3CEA" w:rsidP="006F3CEA">
      <w:pPr>
        <w:spacing w:after="1" w:line="260" w:lineRule="auto"/>
        <w:ind w:left="-5" w:right="1119"/>
      </w:pPr>
      <w:r>
        <w:t xml:space="preserve">  undefined4 local_28 [2];</w:t>
      </w:r>
    </w:p>
    <w:p w14:paraId="78E0F5E7" w14:textId="77777777" w:rsidR="006F3CEA" w:rsidRDefault="006F3CEA" w:rsidP="006F3CEA">
      <w:pPr>
        <w:spacing w:after="1" w:line="260" w:lineRule="auto"/>
        <w:ind w:left="-5" w:right="1119"/>
      </w:pPr>
      <w:r>
        <w:t xml:space="preserve">  undefined *local_20;</w:t>
      </w:r>
    </w:p>
    <w:p w14:paraId="6946A7E2" w14:textId="77777777" w:rsidR="006F3CEA" w:rsidRDefault="006F3CEA" w:rsidP="006F3CEA">
      <w:pPr>
        <w:spacing w:after="1" w:line="260" w:lineRule="auto"/>
        <w:ind w:left="-5" w:right="1119"/>
      </w:pPr>
      <w:r>
        <w:t xml:space="preserve">  undefined4 local_18;</w:t>
      </w:r>
    </w:p>
    <w:p w14:paraId="56A38ACD" w14:textId="77777777" w:rsidR="006F3CEA" w:rsidRDefault="006F3CEA" w:rsidP="006F3CEA">
      <w:pPr>
        <w:spacing w:after="1" w:line="260" w:lineRule="auto"/>
        <w:ind w:left="-5" w:right="1119"/>
      </w:pPr>
      <w:r>
        <w:t xml:space="preserve">  void *pvStack_14;</w:t>
      </w:r>
    </w:p>
    <w:p w14:paraId="5B10C46C" w14:textId="77777777" w:rsidR="006F3CEA" w:rsidRDefault="006F3CEA" w:rsidP="006F3CEA">
      <w:pPr>
        <w:spacing w:after="1" w:line="260" w:lineRule="auto"/>
        <w:ind w:left="-5" w:right="1119"/>
      </w:pPr>
      <w:r>
        <w:t xml:space="preserve">  undefined *puStack_10;</w:t>
      </w:r>
    </w:p>
    <w:p w14:paraId="2D4C36EE" w14:textId="77777777" w:rsidR="006F3CEA" w:rsidRDefault="006F3CEA" w:rsidP="006F3CEA">
      <w:pPr>
        <w:spacing w:after="1" w:line="260" w:lineRule="auto"/>
        <w:ind w:left="-5" w:right="1119"/>
      </w:pPr>
      <w:r>
        <w:t xml:space="preserve">  undefined *local_c;</w:t>
      </w:r>
    </w:p>
    <w:p w14:paraId="5FE41E2D" w14:textId="77777777" w:rsidR="006F3CEA" w:rsidRDefault="006F3CEA" w:rsidP="006F3CEA">
      <w:pPr>
        <w:spacing w:after="1" w:line="260" w:lineRule="auto"/>
        <w:ind w:left="-5" w:right="1119"/>
      </w:pPr>
      <w:r>
        <w:t xml:space="preserve">  undefined *local_8;</w:t>
      </w:r>
    </w:p>
    <w:p w14:paraId="4D669CC2" w14:textId="77777777" w:rsidR="006F3CEA" w:rsidRDefault="006F3CEA" w:rsidP="006F3CEA">
      <w:pPr>
        <w:spacing w:after="1" w:line="260" w:lineRule="auto"/>
        <w:ind w:left="-5" w:right="1119"/>
      </w:pPr>
      <w:r>
        <w:t xml:space="preserve">  </w:t>
      </w:r>
    </w:p>
    <w:p w14:paraId="74989457" w14:textId="77777777" w:rsidR="006F3CEA" w:rsidRDefault="006F3CEA" w:rsidP="006F3CEA">
      <w:pPr>
        <w:spacing w:after="1" w:line="260" w:lineRule="auto"/>
        <w:ind w:left="-5" w:right="1119"/>
      </w:pPr>
      <w:r>
        <w:t xml:space="preserve">  puStack_10 = &amp;LAB_00401226;</w:t>
      </w:r>
    </w:p>
    <w:p w14:paraId="1C7FD3F4" w14:textId="77777777" w:rsidR="006F3CEA" w:rsidRDefault="006F3CEA" w:rsidP="006F3CEA">
      <w:pPr>
        <w:spacing w:after="1" w:line="260" w:lineRule="auto"/>
        <w:ind w:left="-5" w:right="1119"/>
      </w:pPr>
      <w:r>
        <w:t xml:space="preserve">  pvStack_14 = ExceptionList;</w:t>
      </w:r>
    </w:p>
    <w:p w14:paraId="6EF30557" w14:textId="77777777" w:rsidR="006F3CEA" w:rsidRDefault="006F3CEA" w:rsidP="006F3CEA">
      <w:pPr>
        <w:spacing w:after="1" w:line="260" w:lineRule="auto"/>
        <w:ind w:left="-5" w:right="1119"/>
      </w:pPr>
      <w:r>
        <w:t xml:space="preserve">  local_c = &amp;stack0xffffffac;</w:t>
      </w:r>
    </w:p>
    <w:p w14:paraId="7C20C24E" w14:textId="77777777" w:rsidR="006F3CEA" w:rsidRDefault="006F3CEA" w:rsidP="006F3CEA">
      <w:pPr>
        <w:spacing w:after="1" w:line="260" w:lineRule="auto"/>
        <w:ind w:left="-5" w:right="1119"/>
      </w:pPr>
      <w:r>
        <w:t xml:space="preserve">  local_8 = &amp;DAT_00401168;</w:t>
      </w:r>
    </w:p>
    <w:p w14:paraId="0FCB132A" w14:textId="77777777" w:rsidR="006F3CEA" w:rsidRDefault="006F3CEA" w:rsidP="006F3CEA">
      <w:pPr>
        <w:spacing w:after="1" w:line="260" w:lineRule="auto"/>
        <w:ind w:left="-5" w:right="1119"/>
      </w:pPr>
      <w:r>
        <w:t xml:space="preserve">  local_18 = 0;</w:t>
      </w:r>
    </w:p>
    <w:p w14:paraId="7CAAEA3A" w14:textId="77777777" w:rsidR="006F3CEA" w:rsidRDefault="006F3CEA" w:rsidP="006F3CEA">
      <w:pPr>
        <w:spacing w:after="1" w:line="260" w:lineRule="auto"/>
        <w:ind w:left="-5" w:right="1119"/>
      </w:pPr>
      <w:r>
        <w:t xml:space="preserve">  local_28[0] = 0;</w:t>
      </w:r>
    </w:p>
    <w:p w14:paraId="43E8A736" w14:textId="77777777" w:rsidR="006F3CEA" w:rsidRDefault="006F3CEA" w:rsidP="006F3CEA">
      <w:pPr>
        <w:spacing w:after="1" w:line="260" w:lineRule="auto"/>
        <w:ind w:left="-5" w:right="1119"/>
      </w:pPr>
      <w:r>
        <w:t xml:space="preserve">  local_38[0] = 0;</w:t>
      </w:r>
    </w:p>
    <w:p w14:paraId="4F638B12" w14:textId="77777777" w:rsidR="006F3CEA" w:rsidRDefault="006F3CEA" w:rsidP="006F3CEA">
      <w:pPr>
        <w:spacing w:after="1" w:line="260" w:lineRule="auto"/>
        <w:ind w:left="-5" w:right="1119"/>
      </w:pPr>
      <w:r>
        <w:t xml:space="preserve">  ExceptionList = &amp;pvStack_14;</w:t>
      </w:r>
    </w:p>
    <w:p w14:paraId="38DB242E" w14:textId="77777777" w:rsidR="006F3CEA" w:rsidRDefault="006F3CEA" w:rsidP="006F3CEA">
      <w:pPr>
        <w:spacing w:after="1" w:line="260" w:lineRule="auto"/>
        <w:ind w:left="-5" w:right="1119"/>
      </w:pPr>
      <w:r>
        <w:t xml:space="preserve">  uVar1 = __vbaUI1I2();</w:t>
      </w:r>
    </w:p>
    <w:p w14:paraId="4A07CF1A" w14:textId="77777777" w:rsidR="006F3CEA" w:rsidRDefault="006F3CEA" w:rsidP="006F3CEA">
      <w:pPr>
        <w:spacing w:after="1" w:line="260" w:lineRule="auto"/>
        <w:ind w:left="-5" w:right="1119"/>
      </w:pPr>
      <w:r>
        <w:t xml:space="preserve">  DAT_00408080[0x1a] = uVar1;</w:t>
      </w:r>
    </w:p>
    <w:p w14:paraId="28A102D8" w14:textId="77777777" w:rsidR="006F3CEA" w:rsidRDefault="006F3CEA" w:rsidP="006F3CEA">
      <w:pPr>
        <w:spacing w:after="1" w:line="260" w:lineRule="auto"/>
        <w:ind w:left="-5" w:right="1119"/>
      </w:pPr>
      <w:r>
        <w:t xml:space="preserve">  uVar1 = __vbaUI1I2();</w:t>
      </w:r>
    </w:p>
    <w:p w14:paraId="43F6EF9C" w14:textId="77777777" w:rsidR="006F3CEA" w:rsidRDefault="006F3CEA" w:rsidP="006F3CEA">
      <w:pPr>
        <w:spacing w:after="1" w:line="260" w:lineRule="auto"/>
        <w:ind w:left="-5" w:right="1119"/>
      </w:pPr>
      <w:r>
        <w:t xml:space="preserve">  DAT_00408080[0xb] = uVar1;</w:t>
      </w:r>
    </w:p>
    <w:p w14:paraId="73531706" w14:textId="77777777" w:rsidR="006F3CEA" w:rsidRDefault="006F3CEA" w:rsidP="006F3CEA">
      <w:pPr>
        <w:spacing w:after="1" w:line="260" w:lineRule="auto"/>
        <w:ind w:left="-5" w:right="1119"/>
      </w:pPr>
      <w:r>
        <w:t xml:space="preserve">  uVar1 = __vbaUI1I2();</w:t>
      </w:r>
    </w:p>
    <w:p w14:paraId="55A73BD6" w14:textId="77777777" w:rsidR="006F3CEA" w:rsidRDefault="006F3CEA" w:rsidP="006F3CEA">
      <w:pPr>
        <w:spacing w:after="1" w:line="260" w:lineRule="auto"/>
        <w:ind w:left="-5" w:right="1119"/>
      </w:pPr>
      <w:r>
        <w:t xml:space="preserve">  DAT_00408080[0xc] = uVar1;</w:t>
      </w:r>
    </w:p>
    <w:p w14:paraId="0BAF67EC" w14:textId="77777777" w:rsidR="006F3CEA" w:rsidRDefault="006F3CEA" w:rsidP="006F3CEA">
      <w:pPr>
        <w:spacing w:after="1" w:line="260" w:lineRule="auto"/>
        <w:ind w:left="-5" w:right="1119"/>
      </w:pPr>
      <w:r>
        <w:t xml:space="preserve">  uVar1 = __vbaUI1I2();</w:t>
      </w:r>
    </w:p>
    <w:p w14:paraId="633280C7" w14:textId="77777777" w:rsidR="006F3CEA" w:rsidRDefault="006F3CEA" w:rsidP="006F3CEA">
      <w:pPr>
        <w:spacing w:after="1" w:line="260" w:lineRule="auto"/>
        <w:ind w:left="-5" w:right="1119"/>
      </w:pPr>
      <w:r>
        <w:t xml:space="preserve">  DAT_00408080[0xd] = uVar1;</w:t>
      </w:r>
    </w:p>
    <w:p w14:paraId="23834D67" w14:textId="77777777" w:rsidR="006F3CEA" w:rsidRDefault="006F3CEA" w:rsidP="006F3CEA">
      <w:pPr>
        <w:spacing w:after="1" w:line="260" w:lineRule="auto"/>
        <w:ind w:left="-5" w:right="1119"/>
      </w:pPr>
      <w:r>
        <w:t xml:space="preserve">  uVar1 = __vbaUI1I2();</w:t>
      </w:r>
    </w:p>
    <w:p w14:paraId="7F3D2C99" w14:textId="77777777" w:rsidR="006F3CEA" w:rsidRDefault="006F3CEA" w:rsidP="006F3CEA">
      <w:pPr>
        <w:spacing w:after="1" w:line="260" w:lineRule="auto"/>
        <w:ind w:left="-5" w:right="1119"/>
      </w:pPr>
      <w:r>
        <w:t xml:space="preserve">  DAT_00408080[0xe] = uVar1;</w:t>
      </w:r>
    </w:p>
    <w:p w14:paraId="68E4F505" w14:textId="77777777" w:rsidR="006F3CEA" w:rsidRDefault="006F3CEA" w:rsidP="006F3CEA">
      <w:pPr>
        <w:spacing w:after="1" w:line="260" w:lineRule="auto"/>
        <w:ind w:left="-5" w:right="1119"/>
      </w:pPr>
      <w:r>
        <w:t xml:space="preserve">  uVar1 = __vbaUI1I2();</w:t>
      </w:r>
    </w:p>
    <w:p w14:paraId="3298C25E" w14:textId="77777777" w:rsidR="006F3CEA" w:rsidRDefault="006F3CEA" w:rsidP="006F3CEA">
      <w:pPr>
        <w:spacing w:after="1" w:line="260" w:lineRule="auto"/>
        <w:ind w:left="-5" w:right="1119"/>
      </w:pPr>
      <w:r>
        <w:t xml:space="preserve">  DAT_00408080[0xf] = uVar1;</w:t>
      </w:r>
    </w:p>
    <w:p w14:paraId="29656C29" w14:textId="77777777" w:rsidR="006F3CEA" w:rsidRDefault="006F3CEA" w:rsidP="006F3CEA">
      <w:pPr>
        <w:spacing w:after="1" w:line="260" w:lineRule="auto"/>
        <w:ind w:left="-5" w:right="1119"/>
      </w:pPr>
      <w:r>
        <w:t xml:space="preserve">  uVar1 = __vbaUI1I2();</w:t>
      </w:r>
    </w:p>
    <w:p w14:paraId="32F33CD5" w14:textId="77777777" w:rsidR="006F3CEA" w:rsidRDefault="006F3CEA" w:rsidP="006F3CEA">
      <w:pPr>
        <w:spacing w:after="1" w:line="260" w:lineRule="auto"/>
        <w:ind w:left="-5" w:right="1119"/>
      </w:pPr>
      <w:r>
        <w:t xml:space="preserve">  DAT_00408080[1] = uVar1;</w:t>
      </w:r>
    </w:p>
    <w:p w14:paraId="38718C59" w14:textId="77777777" w:rsidR="006F3CEA" w:rsidRDefault="006F3CEA" w:rsidP="006F3CEA">
      <w:pPr>
        <w:spacing w:after="1" w:line="260" w:lineRule="auto"/>
        <w:ind w:left="-5" w:right="1119"/>
      </w:pPr>
      <w:r>
        <w:t xml:space="preserve">  uVar1 = __vbaUI1I2();</w:t>
      </w:r>
    </w:p>
    <w:p w14:paraId="77220B6B" w14:textId="77777777" w:rsidR="006F3CEA" w:rsidRDefault="006F3CEA" w:rsidP="006F3CEA">
      <w:pPr>
        <w:spacing w:after="1" w:line="260" w:lineRule="auto"/>
        <w:ind w:left="-5" w:right="1119"/>
      </w:pPr>
      <w:r>
        <w:t xml:space="preserve">  DAT_00408080[2] = uVar1;</w:t>
      </w:r>
    </w:p>
    <w:p w14:paraId="701D06F2" w14:textId="77777777" w:rsidR="006F3CEA" w:rsidRDefault="006F3CEA" w:rsidP="006F3CEA">
      <w:pPr>
        <w:spacing w:after="1" w:line="260" w:lineRule="auto"/>
        <w:ind w:left="-5" w:right="1119"/>
      </w:pPr>
      <w:r>
        <w:t xml:space="preserve">  uVar1 = __vbaUI1I2();</w:t>
      </w:r>
    </w:p>
    <w:p w14:paraId="24A07484" w14:textId="77777777" w:rsidR="006F3CEA" w:rsidRDefault="006F3CEA" w:rsidP="006F3CEA">
      <w:pPr>
        <w:spacing w:after="1" w:line="260" w:lineRule="auto"/>
        <w:ind w:left="-5" w:right="1119"/>
      </w:pPr>
      <w:r>
        <w:t xml:space="preserve">  DAT_00408080[3] = uVar1;</w:t>
      </w:r>
    </w:p>
    <w:p w14:paraId="3AA2B682" w14:textId="77777777" w:rsidR="006F3CEA" w:rsidRDefault="006F3CEA" w:rsidP="006F3CEA">
      <w:pPr>
        <w:spacing w:after="1" w:line="260" w:lineRule="auto"/>
        <w:ind w:left="-5" w:right="1119"/>
      </w:pPr>
      <w:r>
        <w:t xml:space="preserve">  uVar1 = __vbaUI1I2();</w:t>
      </w:r>
    </w:p>
    <w:p w14:paraId="0F4068CE" w14:textId="77777777" w:rsidR="006F3CEA" w:rsidRDefault="006F3CEA" w:rsidP="006F3CEA">
      <w:pPr>
        <w:spacing w:after="1" w:line="260" w:lineRule="auto"/>
        <w:ind w:left="-5" w:right="1119"/>
      </w:pPr>
      <w:r>
        <w:t xml:space="preserve">  DAT_00408080[4] = uVar1;</w:t>
      </w:r>
    </w:p>
    <w:p w14:paraId="35015691" w14:textId="77777777" w:rsidR="006F3CEA" w:rsidRDefault="006F3CEA" w:rsidP="006F3CEA">
      <w:pPr>
        <w:spacing w:after="1" w:line="260" w:lineRule="auto"/>
        <w:ind w:left="-5" w:right="1119"/>
      </w:pPr>
      <w:r>
        <w:t xml:space="preserve">  uVar1 = __vbaUI1I2();</w:t>
      </w:r>
    </w:p>
    <w:p w14:paraId="0F62C734" w14:textId="77777777" w:rsidR="006F3CEA" w:rsidRDefault="006F3CEA" w:rsidP="006F3CEA">
      <w:pPr>
        <w:spacing w:after="1" w:line="260" w:lineRule="auto"/>
        <w:ind w:left="-5" w:right="1119"/>
      </w:pPr>
      <w:r>
        <w:t xml:space="preserve">  DAT_00408080[5] = uVar1;</w:t>
      </w:r>
    </w:p>
    <w:p w14:paraId="5B80D727" w14:textId="77777777" w:rsidR="006F3CEA" w:rsidRDefault="006F3CEA" w:rsidP="006F3CEA">
      <w:pPr>
        <w:spacing w:after="1" w:line="260" w:lineRule="auto"/>
        <w:ind w:left="-5" w:right="1119"/>
      </w:pPr>
      <w:r>
        <w:t xml:space="preserve">  uVar1 = __vbaUI1I2();</w:t>
      </w:r>
    </w:p>
    <w:p w14:paraId="78CAD505" w14:textId="77777777" w:rsidR="006F3CEA" w:rsidRDefault="006F3CEA" w:rsidP="006F3CEA">
      <w:pPr>
        <w:spacing w:after="1" w:line="260" w:lineRule="auto"/>
        <w:ind w:left="-5" w:right="1119"/>
      </w:pPr>
      <w:r>
        <w:t xml:space="preserve">  DAT_00408080[6] = uVar1;</w:t>
      </w:r>
    </w:p>
    <w:p w14:paraId="185B2990" w14:textId="77777777" w:rsidR="006F3CEA" w:rsidRDefault="006F3CEA" w:rsidP="006F3CEA">
      <w:pPr>
        <w:spacing w:after="1" w:line="260" w:lineRule="auto"/>
        <w:ind w:left="-5" w:right="1119"/>
      </w:pPr>
      <w:r>
        <w:t xml:space="preserve">  uVar1 = __vbaUI1I2();</w:t>
      </w:r>
    </w:p>
    <w:p w14:paraId="7C563FD1" w14:textId="77777777" w:rsidR="006F3CEA" w:rsidRDefault="006F3CEA" w:rsidP="006F3CEA">
      <w:pPr>
        <w:spacing w:after="1" w:line="260" w:lineRule="auto"/>
        <w:ind w:left="-5" w:right="1119"/>
      </w:pPr>
      <w:r>
        <w:lastRenderedPageBreak/>
        <w:t xml:space="preserve">  DAT_00408080[7] = uVar1;</w:t>
      </w:r>
    </w:p>
    <w:p w14:paraId="13DB3235" w14:textId="77777777" w:rsidR="006F3CEA" w:rsidRDefault="006F3CEA" w:rsidP="006F3CEA">
      <w:pPr>
        <w:spacing w:after="1" w:line="260" w:lineRule="auto"/>
        <w:ind w:left="-5" w:right="1119"/>
      </w:pPr>
      <w:r>
        <w:t xml:space="preserve">  uVar1 = __vbaUI1I2();</w:t>
      </w:r>
    </w:p>
    <w:p w14:paraId="5B21E9B4" w14:textId="77777777" w:rsidR="006F3CEA" w:rsidRDefault="006F3CEA" w:rsidP="006F3CEA">
      <w:pPr>
        <w:spacing w:after="1" w:line="260" w:lineRule="auto"/>
        <w:ind w:left="-5" w:right="1119"/>
      </w:pPr>
      <w:r>
        <w:t xml:space="preserve">  DAT_00408080[8] = uVar1;</w:t>
      </w:r>
    </w:p>
    <w:p w14:paraId="3F0F7F0C" w14:textId="77777777" w:rsidR="006F3CEA" w:rsidRDefault="006F3CEA" w:rsidP="006F3CEA">
      <w:pPr>
        <w:spacing w:after="1" w:line="260" w:lineRule="auto"/>
        <w:ind w:left="-5" w:right="1119"/>
      </w:pPr>
      <w:r>
        <w:t xml:space="preserve">  uVar1 = __vbaUI1I2();</w:t>
      </w:r>
    </w:p>
    <w:p w14:paraId="5089D556" w14:textId="77777777" w:rsidR="006F3CEA" w:rsidRDefault="006F3CEA" w:rsidP="006F3CEA">
      <w:pPr>
        <w:spacing w:after="1" w:line="260" w:lineRule="auto"/>
        <w:ind w:left="-5" w:right="1119"/>
      </w:pPr>
      <w:r>
        <w:t xml:space="preserve">  DAT_00408080[9] = uVar1;</w:t>
      </w:r>
    </w:p>
    <w:p w14:paraId="52CA263F" w14:textId="77777777" w:rsidR="006F3CEA" w:rsidRDefault="006F3CEA" w:rsidP="006F3CEA">
      <w:pPr>
        <w:spacing w:after="1" w:line="260" w:lineRule="auto"/>
        <w:ind w:left="-5" w:right="1119"/>
      </w:pPr>
      <w:r>
        <w:t xml:space="preserve">  uVar1 = __vbaUI1I2();</w:t>
      </w:r>
    </w:p>
    <w:p w14:paraId="302A2F35" w14:textId="77777777" w:rsidR="006F3CEA" w:rsidRDefault="006F3CEA" w:rsidP="006F3CEA">
      <w:pPr>
        <w:spacing w:after="1" w:line="260" w:lineRule="auto"/>
        <w:ind w:left="-5" w:right="1119"/>
      </w:pPr>
      <w:r>
        <w:t xml:space="preserve">  DAT_00408080[10] = uVar1;</w:t>
      </w:r>
    </w:p>
    <w:p w14:paraId="5D61C271" w14:textId="77777777" w:rsidR="006F3CEA" w:rsidRDefault="006F3CEA" w:rsidP="006F3CEA">
      <w:pPr>
        <w:spacing w:after="1" w:line="260" w:lineRule="auto"/>
        <w:ind w:left="-5" w:right="1119"/>
      </w:pPr>
      <w:r>
        <w:t xml:space="preserve">  uVar1 = __vbaUI1I2();</w:t>
      </w:r>
    </w:p>
    <w:p w14:paraId="0A6D601E" w14:textId="77777777" w:rsidR="006F3CEA" w:rsidRDefault="006F3CEA" w:rsidP="006F3CEA">
      <w:pPr>
        <w:spacing w:after="1" w:line="260" w:lineRule="auto"/>
        <w:ind w:left="-5" w:right="1119"/>
      </w:pPr>
      <w:r>
        <w:t xml:space="preserve">  DAT_00408080[0x10] = uVar1;</w:t>
      </w:r>
    </w:p>
    <w:p w14:paraId="210D0411" w14:textId="77777777" w:rsidR="006F3CEA" w:rsidRDefault="006F3CEA" w:rsidP="006F3CEA">
      <w:pPr>
        <w:spacing w:after="1" w:line="260" w:lineRule="auto"/>
        <w:ind w:left="-5" w:right="1119"/>
      </w:pPr>
      <w:r>
        <w:t xml:space="preserve">  uVar1 = __vbaUI1I2();</w:t>
      </w:r>
    </w:p>
    <w:p w14:paraId="0B61B740" w14:textId="77777777" w:rsidR="006F3CEA" w:rsidRDefault="006F3CEA" w:rsidP="006F3CEA">
      <w:pPr>
        <w:spacing w:after="1" w:line="260" w:lineRule="auto"/>
        <w:ind w:left="-5" w:right="1119"/>
      </w:pPr>
      <w:r>
        <w:t xml:space="preserve">  DAT_00408080[0x11] = uVar1;</w:t>
      </w:r>
    </w:p>
    <w:p w14:paraId="3EBFD922" w14:textId="77777777" w:rsidR="006F3CEA" w:rsidRDefault="006F3CEA" w:rsidP="006F3CEA">
      <w:pPr>
        <w:spacing w:after="1" w:line="260" w:lineRule="auto"/>
        <w:ind w:left="-5" w:right="1119"/>
      </w:pPr>
      <w:r>
        <w:t xml:space="preserve">  uVar1 = __vbaUI1I2();</w:t>
      </w:r>
    </w:p>
    <w:p w14:paraId="60F9C0BF" w14:textId="77777777" w:rsidR="006F3CEA" w:rsidRDefault="006F3CEA" w:rsidP="006F3CEA">
      <w:pPr>
        <w:spacing w:after="1" w:line="260" w:lineRule="auto"/>
        <w:ind w:left="-5" w:right="1119"/>
      </w:pPr>
      <w:r>
        <w:t xml:space="preserve">  DAT_00408080[0x12] = uVar1;</w:t>
      </w:r>
    </w:p>
    <w:p w14:paraId="68643F98" w14:textId="77777777" w:rsidR="006F3CEA" w:rsidRDefault="006F3CEA" w:rsidP="006F3CEA">
      <w:pPr>
        <w:spacing w:after="1" w:line="260" w:lineRule="auto"/>
        <w:ind w:left="-5" w:right="1119"/>
      </w:pPr>
      <w:r>
        <w:t xml:space="preserve">  uVar1 = __vbaUI1I2();</w:t>
      </w:r>
    </w:p>
    <w:p w14:paraId="68E88CBF" w14:textId="77777777" w:rsidR="006F3CEA" w:rsidRDefault="006F3CEA" w:rsidP="006F3CEA">
      <w:pPr>
        <w:spacing w:after="1" w:line="260" w:lineRule="auto"/>
        <w:ind w:left="-5" w:right="1119"/>
      </w:pPr>
      <w:r>
        <w:t xml:space="preserve">  DAT_00408080[0x13] = uVar1;</w:t>
      </w:r>
    </w:p>
    <w:p w14:paraId="3C6C761F" w14:textId="77777777" w:rsidR="006F3CEA" w:rsidRDefault="006F3CEA" w:rsidP="006F3CEA">
      <w:pPr>
        <w:spacing w:after="1" w:line="260" w:lineRule="auto"/>
        <w:ind w:left="-5" w:right="1119"/>
      </w:pPr>
      <w:r>
        <w:t xml:space="preserve">  uVar1 = __vbaUI1I2();</w:t>
      </w:r>
    </w:p>
    <w:p w14:paraId="27FC4AF8" w14:textId="77777777" w:rsidR="006F3CEA" w:rsidRDefault="006F3CEA" w:rsidP="006F3CEA">
      <w:pPr>
        <w:spacing w:after="1" w:line="260" w:lineRule="auto"/>
        <w:ind w:left="-5" w:right="1119"/>
      </w:pPr>
      <w:r>
        <w:t xml:space="preserve">  DAT_00408080[0x14] = uVar1;</w:t>
      </w:r>
    </w:p>
    <w:p w14:paraId="14D4DF6B" w14:textId="77777777" w:rsidR="006F3CEA" w:rsidRDefault="006F3CEA" w:rsidP="006F3CEA">
      <w:pPr>
        <w:spacing w:after="1" w:line="260" w:lineRule="auto"/>
        <w:ind w:left="-5" w:right="1119"/>
      </w:pPr>
      <w:r>
        <w:t xml:space="preserve">  uVar1 = __vbaUI1I2();</w:t>
      </w:r>
    </w:p>
    <w:p w14:paraId="458BBEBF" w14:textId="77777777" w:rsidR="006F3CEA" w:rsidRDefault="006F3CEA" w:rsidP="006F3CEA">
      <w:pPr>
        <w:spacing w:after="1" w:line="260" w:lineRule="auto"/>
        <w:ind w:left="-5" w:right="1119"/>
      </w:pPr>
      <w:r>
        <w:t xml:space="preserve">  DAT_00408080[0x15] = uVar1;</w:t>
      </w:r>
    </w:p>
    <w:p w14:paraId="1D218C0A" w14:textId="77777777" w:rsidR="006F3CEA" w:rsidRDefault="006F3CEA" w:rsidP="006F3CEA">
      <w:pPr>
        <w:spacing w:after="1" w:line="260" w:lineRule="auto"/>
        <w:ind w:left="-5" w:right="1119"/>
      </w:pPr>
      <w:r>
        <w:t xml:space="preserve">  uVar1 = __vbaUI1I2();</w:t>
      </w:r>
    </w:p>
    <w:p w14:paraId="2B062FA1" w14:textId="77777777" w:rsidR="006F3CEA" w:rsidRDefault="006F3CEA" w:rsidP="006F3CEA">
      <w:pPr>
        <w:spacing w:after="1" w:line="260" w:lineRule="auto"/>
        <w:ind w:left="-5" w:right="1119"/>
      </w:pPr>
      <w:r>
        <w:t xml:space="preserve">  DAT_00408080[0x16] = uVar1;</w:t>
      </w:r>
    </w:p>
    <w:p w14:paraId="275DFEB8" w14:textId="77777777" w:rsidR="006F3CEA" w:rsidRDefault="006F3CEA" w:rsidP="006F3CEA">
      <w:pPr>
        <w:spacing w:after="1" w:line="260" w:lineRule="auto"/>
        <w:ind w:left="-5" w:right="1119"/>
      </w:pPr>
      <w:r>
        <w:t xml:space="preserve">  uVar1 = __vbaUI1I2();</w:t>
      </w:r>
    </w:p>
    <w:p w14:paraId="5C019A68" w14:textId="77777777" w:rsidR="006F3CEA" w:rsidRDefault="006F3CEA" w:rsidP="006F3CEA">
      <w:pPr>
        <w:spacing w:after="1" w:line="260" w:lineRule="auto"/>
        <w:ind w:left="-5" w:right="1119"/>
      </w:pPr>
      <w:r>
        <w:t xml:space="preserve">  DAT_00408080[0x17] = uVar1;</w:t>
      </w:r>
    </w:p>
    <w:p w14:paraId="448D5F26" w14:textId="77777777" w:rsidR="006F3CEA" w:rsidRDefault="006F3CEA" w:rsidP="006F3CEA">
      <w:pPr>
        <w:spacing w:after="1" w:line="260" w:lineRule="auto"/>
        <w:ind w:left="-5" w:right="1119"/>
      </w:pPr>
      <w:r>
        <w:t xml:space="preserve">  uVar1 = __vbaUI1I2();</w:t>
      </w:r>
    </w:p>
    <w:p w14:paraId="7E8806B3" w14:textId="77777777" w:rsidR="006F3CEA" w:rsidRDefault="006F3CEA" w:rsidP="006F3CEA">
      <w:pPr>
        <w:spacing w:after="1" w:line="260" w:lineRule="auto"/>
        <w:ind w:left="-5" w:right="1119"/>
      </w:pPr>
      <w:r>
        <w:t xml:space="preserve">  DAT_00408080[0x18] = uVar1;</w:t>
      </w:r>
    </w:p>
    <w:p w14:paraId="4375EF52" w14:textId="77777777" w:rsidR="006F3CEA" w:rsidRDefault="006F3CEA" w:rsidP="006F3CEA">
      <w:pPr>
        <w:spacing w:after="1" w:line="260" w:lineRule="auto"/>
        <w:ind w:left="-5" w:right="1119"/>
      </w:pPr>
      <w:r>
        <w:t xml:space="preserve">  uVar1 = __vbaUI1I2();</w:t>
      </w:r>
    </w:p>
    <w:p w14:paraId="1E6B0504" w14:textId="77777777" w:rsidR="006F3CEA" w:rsidRDefault="006F3CEA" w:rsidP="006F3CEA">
      <w:pPr>
        <w:spacing w:after="1" w:line="260" w:lineRule="auto"/>
        <w:ind w:left="-5" w:right="1119"/>
      </w:pPr>
      <w:r>
        <w:t xml:space="preserve">  DAT_00408080[0x19] = uVar1;</w:t>
      </w:r>
    </w:p>
    <w:p w14:paraId="0AAC3755" w14:textId="77777777" w:rsidR="006F3CEA" w:rsidRDefault="006F3CEA" w:rsidP="006F3CEA">
      <w:pPr>
        <w:spacing w:after="1" w:line="260" w:lineRule="auto"/>
        <w:ind w:left="-5" w:right="1119"/>
      </w:pPr>
      <w:r>
        <w:t xml:space="preserve">  uVar1 = __vbaUI1I2();</w:t>
      </w:r>
    </w:p>
    <w:p w14:paraId="0BD3794B" w14:textId="77777777" w:rsidR="006F3CEA" w:rsidRDefault="006F3CEA" w:rsidP="006F3CEA">
      <w:pPr>
        <w:spacing w:after="1" w:line="260" w:lineRule="auto"/>
        <w:ind w:left="-5" w:right="1119"/>
      </w:pPr>
      <w:r>
        <w:t xml:space="preserve">  *DAT_00408080 = uVar1;</w:t>
      </w:r>
    </w:p>
    <w:p w14:paraId="4AE0FBAD" w14:textId="77777777" w:rsidR="006F3CEA" w:rsidRDefault="006F3CEA" w:rsidP="006F3CEA">
      <w:pPr>
        <w:spacing w:after="1" w:line="260" w:lineRule="auto"/>
        <w:ind w:left="-5" w:right="1119"/>
      </w:pPr>
      <w:r>
        <w:t xml:space="preserve">  local_20 = &amp;DAT_00408058;</w:t>
      </w:r>
    </w:p>
    <w:p w14:paraId="3423F5FD" w14:textId="77777777" w:rsidR="006F3CEA" w:rsidRDefault="006F3CEA" w:rsidP="006F3CEA">
      <w:pPr>
        <w:spacing w:after="1" w:line="260" w:lineRule="auto"/>
        <w:ind w:left="-5" w:right="1119"/>
      </w:pPr>
      <w:r>
        <w:t xml:space="preserve">  local_28[0] = 0x2011;</w:t>
      </w:r>
    </w:p>
    <w:p w14:paraId="62A0B217" w14:textId="77777777" w:rsidR="006F3CEA" w:rsidRDefault="006F3CEA" w:rsidP="006F3CEA">
      <w:pPr>
        <w:spacing w:after="1" w:line="260" w:lineRule="auto"/>
        <w:ind w:left="-5" w:right="1119"/>
      </w:pPr>
      <w:r>
        <w:t xml:space="preserve">  __vbaStrVarCopy(local_28);</w:t>
      </w:r>
    </w:p>
    <w:p w14:paraId="49DD0BA0" w14:textId="77777777" w:rsidR="006F3CEA" w:rsidRDefault="006F3CEA" w:rsidP="006F3CEA">
      <w:pPr>
        <w:spacing w:after="1" w:line="260" w:lineRule="auto"/>
        <w:ind w:left="-5" w:right="1119"/>
      </w:pPr>
      <w:r>
        <w:t xml:space="preserve">  __vbaStrMove();</w:t>
      </w:r>
    </w:p>
    <w:p w14:paraId="4013C8D9" w14:textId="77777777" w:rsidR="006F3CEA" w:rsidRDefault="006F3CEA" w:rsidP="006F3CEA">
      <w:pPr>
        <w:spacing w:after="1" w:line="260" w:lineRule="auto"/>
        <w:ind w:left="-5" w:right="1119"/>
      </w:pPr>
      <w:r>
        <w:t xml:space="preserve">  local_20 = DAT_00408080;</w:t>
      </w:r>
    </w:p>
    <w:p w14:paraId="520D10DC" w14:textId="77777777" w:rsidR="006F3CEA" w:rsidRDefault="006F3CEA" w:rsidP="006F3CEA">
      <w:pPr>
        <w:spacing w:after="1" w:line="260" w:lineRule="auto"/>
        <w:ind w:left="-5" w:right="1119"/>
      </w:pPr>
      <w:r>
        <w:t xml:space="preserve">  local_28[0] = 0x4011;</w:t>
      </w:r>
    </w:p>
    <w:p w14:paraId="5A4CB491" w14:textId="77777777" w:rsidR="006F3CEA" w:rsidRDefault="006F3CEA" w:rsidP="006F3CEA">
      <w:pPr>
        <w:spacing w:after="1" w:line="260" w:lineRule="auto"/>
        <w:ind w:left="-5" w:right="1119"/>
      </w:pPr>
      <w:r>
        <w:t xml:space="preserve">  uVar2 = FUN_00404be0(local_28);</w:t>
      </w:r>
    </w:p>
    <w:p w14:paraId="4BB8070D" w14:textId="77777777" w:rsidR="006F3CEA" w:rsidRDefault="006F3CEA" w:rsidP="006F3CEA">
      <w:pPr>
        <w:spacing w:after="1" w:line="260" w:lineRule="auto"/>
        <w:ind w:left="-5" w:right="1119"/>
      </w:pPr>
      <w:r>
        <w:t xml:space="preserve">  local_30 = &amp;local_18;</w:t>
      </w:r>
    </w:p>
    <w:p w14:paraId="6DF35889" w14:textId="77777777" w:rsidR="006F3CEA" w:rsidRDefault="006F3CEA" w:rsidP="006F3CEA">
      <w:pPr>
        <w:spacing w:after="1" w:line="260" w:lineRule="auto"/>
        <w:ind w:left="-5" w:right="1119"/>
      </w:pPr>
      <w:r>
        <w:t xml:space="preserve">  local_38[0] = 0x4008;</w:t>
      </w:r>
    </w:p>
    <w:p w14:paraId="2B985F4E" w14:textId="77777777" w:rsidR="006F3CEA" w:rsidRDefault="006F3CEA" w:rsidP="006F3CEA">
      <w:pPr>
        <w:spacing w:after="1" w:line="260" w:lineRule="auto"/>
        <w:ind w:left="-5" w:right="1119"/>
      </w:pPr>
      <w:r>
        <w:t xml:space="preserve">  uVar3 = FUN_00404be0(local_38);</w:t>
      </w:r>
    </w:p>
    <w:p w14:paraId="0F8CFD98" w14:textId="77777777" w:rsidR="006F3CEA" w:rsidRDefault="006F3CEA" w:rsidP="006F3CEA">
      <w:pPr>
        <w:spacing w:after="1" w:line="260" w:lineRule="auto"/>
        <w:ind w:left="-5" w:right="1119"/>
      </w:pPr>
      <w:r>
        <w:t xml:space="preserve">  uVar6 = 0;</w:t>
      </w:r>
    </w:p>
    <w:p w14:paraId="2EE963EC" w14:textId="77777777" w:rsidR="006F3CEA" w:rsidRDefault="006F3CEA" w:rsidP="006F3CEA">
      <w:pPr>
        <w:spacing w:after="1" w:line="260" w:lineRule="auto"/>
        <w:ind w:left="-5" w:right="1119"/>
      </w:pPr>
      <w:r>
        <w:t xml:space="preserve">  uVar5 = 0;</w:t>
      </w:r>
    </w:p>
    <w:p w14:paraId="4AAB14F3" w14:textId="77777777" w:rsidR="006F3CEA" w:rsidRDefault="006F3CEA" w:rsidP="006F3CEA">
      <w:pPr>
        <w:spacing w:after="1" w:line="260" w:lineRule="auto"/>
        <w:ind w:left="-5" w:right="1119"/>
      </w:pPr>
      <w:r>
        <w:t xml:space="preserve">  uVar4 = 0;</w:t>
      </w:r>
    </w:p>
    <w:p w14:paraId="204F7B4E" w14:textId="77777777" w:rsidR="006F3CEA" w:rsidRDefault="006F3CEA" w:rsidP="006F3CEA">
      <w:pPr>
        <w:spacing w:after="1" w:line="260" w:lineRule="auto"/>
        <w:ind w:left="-5" w:right="1119"/>
      </w:pPr>
      <w:r>
        <w:t xml:space="preserve">  FUN_0040430c();</w:t>
      </w:r>
    </w:p>
    <w:p w14:paraId="243A2EB0" w14:textId="77777777" w:rsidR="006F3CEA" w:rsidRDefault="006F3CEA" w:rsidP="006F3CEA">
      <w:pPr>
        <w:spacing w:after="1" w:line="260" w:lineRule="auto"/>
        <w:ind w:left="-5" w:right="1119"/>
      </w:pPr>
      <w:r>
        <w:t xml:space="preserve">  __vbaSetSystemError(uVar2,uVar3,uVar4,uVar5,uVar6);</w:t>
      </w:r>
    </w:p>
    <w:p w14:paraId="671DD720" w14:textId="77777777" w:rsidR="006F3CEA" w:rsidRDefault="006F3CEA" w:rsidP="006F3CEA">
      <w:pPr>
        <w:spacing w:after="1" w:line="260" w:lineRule="auto"/>
        <w:ind w:left="-5" w:right="1119"/>
      </w:pPr>
      <w:r>
        <w:lastRenderedPageBreak/>
        <w:t xml:space="preserve">  return;</w:t>
      </w:r>
    </w:p>
    <w:p w14:paraId="7ED2C182" w14:textId="77777777" w:rsidR="006F3CEA" w:rsidRDefault="006F3CEA" w:rsidP="006F3CEA">
      <w:pPr>
        <w:spacing w:after="1" w:line="260" w:lineRule="auto"/>
        <w:ind w:left="-5" w:right="1119"/>
      </w:pPr>
      <w:r>
        <w:t>}</w:t>
      </w:r>
    </w:p>
    <w:p w14:paraId="73878959" w14:textId="6C0954FF" w:rsidR="00600D8E" w:rsidRDefault="00600D8E" w:rsidP="009525A9">
      <w:pPr>
        <w:spacing w:after="1" w:line="260" w:lineRule="auto"/>
        <w:ind w:left="-5" w:right="1119"/>
      </w:pPr>
    </w:p>
    <w:p w14:paraId="2B176FCC" w14:textId="77777777" w:rsidR="006F3CEA" w:rsidRDefault="006F3CEA" w:rsidP="006F3CEA">
      <w:pPr>
        <w:spacing w:after="1" w:line="260" w:lineRule="auto"/>
        <w:ind w:left="-5" w:right="1119"/>
      </w:pPr>
    </w:p>
    <w:p w14:paraId="3D28BA87" w14:textId="77777777" w:rsidR="006F3CEA" w:rsidRDefault="006F3CEA" w:rsidP="006F3CEA">
      <w:pPr>
        <w:spacing w:after="1" w:line="260" w:lineRule="auto"/>
        <w:ind w:left="-5" w:right="1119"/>
      </w:pPr>
      <w:r>
        <w:t>void __cdecl FUN_00404be0(undefined4 param_1)</w:t>
      </w:r>
    </w:p>
    <w:p w14:paraId="5E88A994" w14:textId="77777777" w:rsidR="006F3CEA" w:rsidRDefault="006F3CEA" w:rsidP="006F3CEA">
      <w:pPr>
        <w:spacing w:after="1" w:line="260" w:lineRule="auto"/>
        <w:ind w:left="-5" w:right="1119"/>
      </w:pPr>
    </w:p>
    <w:p w14:paraId="3BDE791E" w14:textId="77777777" w:rsidR="006F3CEA" w:rsidRDefault="006F3CEA" w:rsidP="006F3CEA">
      <w:pPr>
        <w:spacing w:after="1" w:line="260" w:lineRule="auto"/>
        <w:ind w:left="-5" w:right="1119"/>
      </w:pPr>
      <w:r>
        <w:t>{</w:t>
      </w:r>
    </w:p>
    <w:p w14:paraId="60D95262" w14:textId="77777777" w:rsidR="006F3CEA" w:rsidRDefault="006F3CEA" w:rsidP="006F3CEA">
      <w:pPr>
        <w:spacing w:after="1" w:line="260" w:lineRule="auto"/>
        <w:ind w:left="-5" w:right="1119"/>
      </w:pPr>
      <w:r>
        <w:t xml:space="preserve">  int iVar1;</w:t>
      </w:r>
    </w:p>
    <w:p w14:paraId="0C3A5551" w14:textId="77777777" w:rsidR="006F3CEA" w:rsidRDefault="006F3CEA" w:rsidP="006F3CEA">
      <w:pPr>
        <w:spacing w:after="1" w:line="260" w:lineRule="auto"/>
        <w:ind w:left="-5" w:right="1119"/>
      </w:pPr>
      <w:r>
        <w:t xml:space="preserve">  short sVar2;</w:t>
      </w:r>
    </w:p>
    <w:p w14:paraId="34E7C47E" w14:textId="77777777" w:rsidR="006F3CEA" w:rsidRDefault="006F3CEA" w:rsidP="006F3CEA">
      <w:pPr>
        <w:spacing w:after="1" w:line="260" w:lineRule="auto"/>
        <w:ind w:left="-5" w:right="1119"/>
      </w:pPr>
      <w:r>
        <w:t xml:space="preserve">  undefined4 uVar3;</w:t>
      </w:r>
    </w:p>
    <w:p w14:paraId="3A69D4DD" w14:textId="77777777" w:rsidR="006F3CEA" w:rsidRDefault="006F3CEA" w:rsidP="006F3CEA">
      <w:pPr>
        <w:spacing w:after="1" w:line="260" w:lineRule="auto"/>
        <w:ind w:left="-5" w:right="1119"/>
      </w:pPr>
      <w:r>
        <w:t xml:space="preserve">  undefined4 uVar4;</w:t>
      </w:r>
    </w:p>
    <w:p w14:paraId="0917F9E1" w14:textId="77777777" w:rsidR="006F3CEA" w:rsidRDefault="006F3CEA" w:rsidP="006F3CEA">
      <w:pPr>
        <w:spacing w:after="1" w:line="260" w:lineRule="auto"/>
        <w:ind w:left="-5" w:right="1119"/>
      </w:pPr>
      <w:r>
        <w:t xml:space="preserve">  undefined *local_3c;</w:t>
      </w:r>
    </w:p>
    <w:p w14:paraId="77D9ED2C" w14:textId="77777777" w:rsidR="006F3CEA" w:rsidRDefault="006F3CEA" w:rsidP="006F3CEA">
      <w:pPr>
        <w:spacing w:after="1" w:line="260" w:lineRule="auto"/>
        <w:ind w:left="-5" w:right="1119"/>
      </w:pPr>
      <w:r>
        <w:t xml:space="preserve">  undefined *local_38;</w:t>
      </w:r>
    </w:p>
    <w:p w14:paraId="7E6CB947" w14:textId="77777777" w:rsidR="006F3CEA" w:rsidRDefault="006F3CEA" w:rsidP="006F3CEA">
      <w:pPr>
        <w:spacing w:after="1" w:line="260" w:lineRule="auto"/>
        <w:ind w:left="-5" w:right="1119"/>
      </w:pPr>
      <w:r>
        <w:t xml:space="preserve">  undefined local_30 [12];</w:t>
      </w:r>
    </w:p>
    <w:p w14:paraId="2C0CC238" w14:textId="77777777" w:rsidR="006F3CEA" w:rsidRDefault="006F3CEA" w:rsidP="006F3CEA">
      <w:pPr>
        <w:spacing w:after="1" w:line="260" w:lineRule="auto"/>
        <w:ind w:left="-5" w:right="1119"/>
      </w:pPr>
      <w:r>
        <w:t xml:space="preserve">  undefined2 *local_24;</w:t>
      </w:r>
    </w:p>
    <w:p w14:paraId="0083A7B4" w14:textId="77777777" w:rsidR="006F3CEA" w:rsidRDefault="006F3CEA" w:rsidP="006F3CEA">
      <w:pPr>
        <w:spacing w:after="1" w:line="260" w:lineRule="auto"/>
        <w:ind w:left="-5" w:right="1119"/>
      </w:pPr>
      <w:r>
        <w:t xml:space="preserve">  void *pvStack_14;</w:t>
      </w:r>
    </w:p>
    <w:p w14:paraId="55C55132" w14:textId="77777777" w:rsidR="006F3CEA" w:rsidRDefault="006F3CEA" w:rsidP="006F3CEA">
      <w:pPr>
        <w:spacing w:after="1" w:line="260" w:lineRule="auto"/>
        <w:ind w:left="-5" w:right="1119"/>
      </w:pPr>
      <w:r>
        <w:t xml:space="preserve">  undefined *puStack_10;</w:t>
      </w:r>
    </w:p>
    <w:p w14:paraId="0DC8DCD6" w14:textId="77777777" w:rsidR="006F3CEA" w:rsidRDefault="006F3CEA" w:rsidP="006F3CEA">
      <w:pPr>
        <w:spacing w:after="1" w:line="260" w:lineRule="auto"/>
        <w:ind w:left="-5" w:right="1119"/>
      </w:pPr>
      <w:r>
        <w:t xml:space="preserve">  undefined *local_c;</w:t>
      </w:r>
    </w:p>
    <w:p w14:paraId="6DCCAB5F" w14:textId="77777777" w:rsidR="006F3CEA" w:rsidRDefault="006F3CEA" w:rsidP="006F3CEA">
      <w:pPr>
        <w:spacing w:after="1" w:line="260" w:lineRule="auto"/>
        <w:ind w:left="-5" w:right="1119"/>
      </w:pPr>
      <w:r>
        <w:t xml:space="preserve">  undefined *local_8;</w:t>
      </w:r>
    </w:p>
    <w:p w14:paraId="5FD74D1A" w14:textId="77777777" w:rsidR="006F3CEA" w:rsidRDefault="006F3CEA" w:rsidP="006F3CEA">
      <w:pPr>
        <w:spacing w:after="1" w:line="260" w:lineRule="auto"/>
        <w:ind w:left="-5" w:right="1119"/>
      </w:pPr>
      <w:r>
        <w:t xml:space="preserve">  </w:t>
      </w:r>
    </w:p>
    <w:p w14:paraId="61B5C65E" w14:textId="77777777" w:rsidR="006F3CEA" w:rsidRDefault="006F3CEA" w:rsidP="006F3CEA">
      <w:pPr>
        <w:spacing w:after="1" w:line="260" w:lineRule="auto"/>
        <w:ind w:left="-5" w:right="1119"/>
      </w:pPr>
      <w:r>
        <w:t xml:space="preserve">  puStack_10 = &amp;LAB_00401226;</w:t>
      </w:r>
    </w:p>
    <w:p w14:paraId="158801E2" w14:textId="77777777" w:rsidR="006F3CEA" w:rsidRDefault="006F3CEA" w:rsidP="006F3CEA">
      <w:pPr>
        <w:spacing w:after="1" w:line="260" w:lineRule="auto"/>
        <w:ind w:left="-5" w:right="1119"/>
      </w:pPr>
      <w:r>
        <w:t xml:space="preserve">  pvStack_14 = ExceptionList;</w:t>
      </w:r>
    </w:p>
    <w:p w14:paraId="1DBCE6A3" w14:textId="77777777" w:rsidR="006F3CEA" w:rsidRDefault="006F3CEA" w:rsidP="006F3CEA">
      <w:pPr>
        <w:spacing w:after="1" w:line="260" w:lineRule="auto"/>
        <w:ind w:left="-5" w:right="1119"/>
      </w:pPr>
      <w:r>
        <w:t xml:space="preserve">  local_c = &amp;stack0xffffffb0;</w:t>
      </w:r>
    </w:p>
    <w:p w14:paraId="72E8C325" w14:textId="77777777" w:rsidR="006F3CEA" w:rsidRDefault="006F3CEA" w:rsidP="006F3CEA">
      <w:pPr>
        <w:spacing w:after="1" w:line="260" w:lineRule="auto"/>
        <w:ind w:left="-5" w:right="1119"/>
      </w:pPr>
      <w:r>
        <w:t xml:space="preserve">  local_8 = &amp;DAT_00401178;</w:t>
      </w:r>
    </w:p>
    <w:p w14:paraId="66934AAA" w14:textId="77777777" w:rsidR="006F3CEA" w:rsidRDefault="006F3CEA" w:rsidP="006F3CEA">
      <w:pPr>
        <w:spacing w:after="1" w:line="260" w:lineRule="auto"/>
        <w:ind w:left="-5" w:right="1119"/>
      </w:pPr>
      <w:r>
        <w:t xml:space="preserve">  sVar2 = 0;</w:t>
      </w:r>
    </w:p>
    <w:p w14:paraId="3BA44F13" w14:textId="77777777" w:rsidR="006F3CEA" w:rsidRDefault="006F3CEA" w:rsidP="006F3CEA">
      <w:pPr>
        <w:spacing w:after="1" w:line="260" w:lineRule="auto"/>
        <w:ind w:left="-5" w:right="1119"/>
      </w:pPr>
      <w:r>
        <w:t xml:space="preserve">  local_3c = (undefined *)0x0;</w:t>
      </w:r>
    </w:p>
    <w:p w14:paraId="297A5449" w14:textId="77777777" w:rsidR="006F3CEA" w:rsidRDefault="006F3CEA" w:rsidP="006F3CEA">
      <w:pPr>
        <w:spacing w:after="1" w:line="260" w:lineRule="auto"/>
        <w:ind w:left="-5" w:right="1119"/>
      </w:pPr>
      <w:r>
        <w:t xml:space="preserve">  ExceptionList = &amp;pvStack_14;</w:t>
      </w:r>
    </w:p>
    <w:p w14:paraId="550039D4" w14:textId="77777777" w:rsidR="006F3CEA" w:rsidRDefault="006F3CEA" w:rsidP="006F3CEA">
      <w:pPr>
        <w:spacing w:after="1" w:line="260" w:lineRule="auto"/>
        <w:ind w:left="-5" w:right="1119"/>
      </w:pPr>
      <w:r>
        <w:t xml:space="preserve">  __vbaAryConstruct2(local_30,&amp;DAT_00404410,2);</w:t>
      </w:r>
    </w:p>
    <w:p w14:paraId="04B75488" w14:textId="77777777" w:rsidR="006F3CEA" w:rsidRDefault="006F3CEA" w:rsidP="006F3CEA">
      <w:pPr>
        <w:spacing w:after="1" w:line="260" w:lineRule="auto"/>
        <w:ind w:left="-5" w:right="1119"/>
      </w:pPr>
      <w:r>
        <w:t xml:space="preserve">  *local_24 = 0x448b;</w:t>
      </w:r>
    </w:p>
    <w:p w14:paraId="0832A912" w14:textId="77777777" w:rsidR="006F3CEA" w:rsidRDefault="006F3CEA" w:rsidP="006F3CEA">
      <w:pPr>
        <w:spacing w:after="1" w:line="260" w:lineRule="auto"/>
        <w:ind w:left="-5" w:right="1119"/>
      </w:pPr>
      <w:r>
        <w:t xml:space="preserve">  local_24[1] = 0x424;</w:t>
      </w:r>
    </w:p>
    <w:p w14:paraId="1A8CCBD7" w14:textId="77777777" w:rsidR="006F3CEA" w:rsidRDefault="006F3CEA" w:rsidP="006F3CEA">
      <w:pPr>
        <w:spacing w:after="1" w:line="260" w:lineRule="auto"/>
        <w:ind w:left="-5" w:right="1119"/>
      </w:pPr>
      <w:r>
        <w:t xml:space="preserve">  local_24[2] = 0xc083;</w:t>
      </w:r>
    </w:p>
    <w:p w14:paraId="2674C8B4" w14:textId="77777777" w:rsidR="006F3CEA" w:rsidRDefault="006F3CEA" w:rsidP="006F3CEA">
      <w:pPr>
        <w:spacing w:after="1" w:line="260" w:lineRule="auto"/>
        <w:ind w:left="-5" w:right="1119"/>
      </w:pPr>
      <w:r>
        <w:t xml:space="preserve">  local_24[3] = 0x8b08;</w:t>
      </w:r>
    </w:p>
    <w:p w14:paraId="694473CF" w14:textId="77777777" w:rsidR="006F3CEA" w:rsidRDefault="006F3CEA" w:rsidP="006F3CEA">
      <w:pPr>
        <w:spacing w:after="1" w:line="260" w:lineRule="auto"/>
        <w:ind w:left="-5" w:right="1119"/>
      </w:pPr>
      <w:r>
        <w:t xml:space="preserve">  local_24[4] = 0x3100;</w:t>
      </w:r>
    </w:p>
    <w:p w14:paraId="021BC4EA" w14:textId="77777777" w:rsidR="006F3CEA" w:rsidRDefault="006F3CEA" w:rsidP="006F3CEA">
      <w:pPr>
        <w:spacing w:after="1" w:line="260" w:lineRule="auto"/>
        <w:ind w:left="-5" w:right="1119"/>
      </w:pPr>
      <w:r>
        <w:t xml:space="preserve">  local_24[5] = 0x3bc9;</w:t>
      </w:r>
    </w:p>
    <w:p w14:paraId="7E5DEA05" w14:textId="77777777" w:rsidR="006F3CEA" w:rsidRDefault="006F3CEA" w:rsidP="006F3CEA">
      <w:pPr>
        <w:spacing w:after="1" w:line="260" w:lineRule="auto"/>
        <w:ind w:left="-5" w:right="1119"/>
      </w:pPr>
      <w:r>
        <w:t xml:space="preserve">  local_24[6] = 0x244c;</w:t>
      </w:r>
    </w:p>
    <w:p w14:paraId="73E7B7AE" w14:textId="77777777" w:rsidR="006F3CEA" w:rsidRDefault="006F3CEA" w:rsidP="006F3CEA">
      <w:pPr>
        <w:spacing w:after="1" w:line="260" w:lineRule="auto"/>
        <w:ind w:left="-5" w:right="1119"/>
      </w:pPr>
      <w:r>
        <w:t xml:space="preserve">  local_24[7] = 0x7408;</w:t>
      </w:r>
    </w:p>
    <w:p w14:paraId="1B7E7457" w14:textId="77777777" w:rsidR="006F3CEA" w:rsidRDefault="006F3CEA" w:rsidP="006F3CEA">
      <w:pPr>
        <w:spacing w:after="1" w:line="260" w:lineRule="auto"/>
        <w:ind w:left="-5" w:right="1119"/>
      </w:pPr>
      <w:r>
        <w:t xml:space="preserve">  local_24[8] = 0x8b02;</w:t>
      </w:r>
    </w:p>
    <w:p w14:paraId="5D41F742" w14:textId="77777777" w:rsidR="006F3CEA" w:rsidRDefault="006F3CEA" w:rsidP="006F3CEA">
      <w:pPr>
        <w:spacing w:after="1" w:line="260" w:lineRule="auto"/>
        <w:ind w:left="-5" w:right="1119"/>
      </w:pPr>
      <w:r>
        <w:t xml:space="preserve">  local_24[9] = 0xc300;</w:t>
      </w:r>
    </w:p>
    <w:p w14:paraId="46B78E05" w14:textId="77777777" w:rsidR="006F3CEA" w:rsidRDefault="006F3CEA" w:rsidP="006F3CEA">
      <w:pPr>
        <w:spacing w:after="1" w:line="260" w:lineRule="auto"/>
        <w:ind w:left="-5" w:right="1119"/>
      </w:pPr>
      <w:r>
        <w:t xml:space="preserve">  local_24[10] = 0;</w:t>
      </w:r>
    </w:p>
    <w:p w14:paraId="0AD03701" w14:textId="77777777" w:rsidR="006F3CEA" w:rsidRDefault="006F3CEA" w:rsidP="006F3CEA">
      <w:pPr>
        <w:spacing w:after="1" w:line="260" w:lineRule="auto"/>
        <w:ind w:left="-5" w:right="1119"/>
      </w:pPr>
      <w:r>
        <w:t xml:space="preserve">  local_24[0xb] = 0;</w:t>
      </w:r>
    </w:p>
    <w:p w14:paraId="70DAC507" w14:textId="77777777" w:rsidR="006F3CEA" w:rsidRDefault="006F3CEA" w:rsidP="006F3CEA">
      <w:pPr>
        <w:spacing w:after="1" w:line="260" w:lineRule="auto"/>
        <w:ind w:left="-5" w:right="1119"/>
      </w:pPr>
      <w:r>
        <w:t xml:space="preserve">  local_24[0xc] = 0;</w:t>
      </w:r>
    </w:p>
    <w:p w14:paraId="13C58911" w14:textId="77777777" w:rsidR="006F3CEA" w:rsidRDefault="006F3CEA" w:rsidP="006F3CEA">
      <w:pPr>
        <w:spacing w:after="1" w:line="260" w:lineRule="auto"/>
        <w:ind w:left="-5" w:right="1119"/>
      </w:pPr>
      <w:r>
        <w:t xml:space="preserve">  iVar1 = rtcVarType(param_1);</w:t>
      </w:r>
    </w:p>
    <w:p w14:paraId="1C281DD4" w14:textId="77777777" w:rsidR="006F3CEA" w:rsidRDefault="006F3CEA" w:rsidP="006F3CEA">
      <w:pPr>
        <w:spacing w:after="1" w:line="260" w:lineRule="auto"/>
        <w:ind w:left="-5" w:right="1119"/>
      </w:pPr>
      <w:r>
        <w:t xml:space="preserve">  if (iVar1 == 8) {</w:t>
      </w:r>
    </w:p>
    <w:p w14:paraId="4A0D20E3" w14:textId="77777777" w:rsidR="006F3CEA" w:rsidRDefault="006F3CEA" w:rsidP="006F3CEA">
      <w:pPr>
        <w:spacing w:after="1" w:line="260" w:lineRule="auto"/>
        <w:ind w:left="-5" w:right="1119"/>
      </w:pPr>
      <w:r>
        <w:t xml:space="preserve">    sVar2 = -1;</w:t>
      </w:r>
    </w:p>
    <w:p w14:paraId="74B37A41" w14:textId="77777777" w:rsidR="006F3CEA" w:rsidRDefault="006F3CEA" w:rsidP="006F3CEA">
      <w:pPr>
        <w:spacing w:after="1" w:line="260" w:lineRule="auto"/>
        <w:ind w:left="-5" w:right="1119"/>
      </w:pPr>
      <w:r>
        <w:lastRenderedPageBreak/>
        <w:t xml:space="preserve">  }</w:t>
      </w:r>
    </w:p>
    <w:p w14:paraId="24660EFE" w14:textId="77777777" w:rsidR="006F3CEA" w:rsidRDefault="006F3CEA" w:rsidP="006F3CEA">
      <w:pPr>
        <w:spacing w:after="1" w:line="260" w:lineRule="auto"/>
        <w:ind w:left="-5" w:right="1119"/>
      </w:pPr>
      <w:r>
        <w:t xml:space="preserve">  iVar1 = rtcVarType(param_1);</w:t>
      </w:r>
    </w:p>
    <w:p w14:paraId="7A59F804" w14:textId="77777777" w:rsidR="006F3CEA" w:rsidRDefault="006F3CEA" w:rsidP="006F3CEA">
      <w:pPr>
        <w:spacing w:after="1" w:line="260" w:lineRule="auto"/>
        <w:ind w:left="-5" w:right="1119"/>
      </w:pPr>
      <w:r>
        <w:t xml:space="preserve">  if (iVar1 == 9) {</w:t>
      </w:r>
    </w:p>
    <w:p w14:paraId="688CB82C" w14:textId="77777777" w:rsidR="006F3CEA" w:rsidRDefault="006F3CEA" w:rsidP="006F3CEA">
      <w:pPr>
        <w:spacing w:after="1" w:line="260" w:lineRule="auto"/>
        <w:ind w:left="-5" w:right="1119"/>
      </w:pPr>
      <w:r>
        <w:t xml:space="preserve">    sVar2 = -1;</w:t>
      </w:r>
    </w:p>
    <w:p w14:paraId="79826099" w14:textId="77777777" w:rsidR="006F3CEA" w:rsidRDefault="006F3CEA" w:rsidP="006F3CEA">
      <w:pPr>
        <w:spacing w:after="1" w:line="260" w:lineRule="auto"/>
        <w:ind w:left="-5" w:right="1119"/>
      </w:pPr>
      <w:r>
        <w:t xml:space="preserve">  }</w:t>
      </w:r>
    </w:p>
    <w:p w14:paraId="19C0CE03" w14:textId="77777777" w:rsidR="006F3CEA" w:rsidRDefault="006F3CEA" w:rsidP="006F3CEA">
      <w:pPr>
        <w:spacing w:after="1" w:line="260" w:lineRule="auto"/>
        <w:ind w:left="-5" w:right="1119"/>
      </w:pPr>
      <w:r>
        <w:t xml:space="preserve">  uVar4 = 0;</w:t>
      </w:r>
    </w:p>
    <w:p w14:paraId="14AC0975" w14:textId="77777777" w:rsidR="006F3CEA" w:rsidRDefault="006F3CEA" w:rsidP="006F3CEA">
      <w:pPr>
        <w:spacing w:after="1" w:line="260" w:lineRule="auto"/>
        <w:ind w:left="-5" w:right="1119"/>
      </w:pPr>
      <w:r>
        <w:t xml:space="preserve">  iVar1 = (int)sVar2;</w:t>
      </w:r>
    </w:p>
    <w:p w14:paraId="26F3821B" w14:textId="77777777" w:rsidR="006F3CEA" w:rsidRDefault="006F3CEA" w:rsidP="006F3CEA">
      <w:pPr>
        <w:spacing w:after="1" w:line="260" w:lineRule="auto"/>
        <w:ind w:left="-5" w:right="1119"/>
      </w:pPr>
      <w:r>
        <w:t xml:space="preserve">  uVar3 = 0;</w:t>
      </w:r>
    </w:p>
    <w:p w14:paraId="66D30CEA" w14:textId="77777777" w:rsidR="006F3CEA" w:rsidRDefault="006F3CEA" w:rsidP="006F3CEA">
      <w:pPr>
        <w:spacing w:after="1" w:line="260" w:lineRule="auto"/>
        <w:ind w:left="-5" w:right="1119"/>
      </w:pPr>
      <w:r>
        <w:t xml:space="preserve">  local_3c = (undefined *)FUN_0040430c();</w:t>
      </w:r>
    </w:p>
    <w:p w14:paraId="49A3554F" w14:textId="77777777" w:rsidR="006F3CEA" w:rsidRDefault="006F3CEA" w:rsidP="006F3CEA">
      <w:pPr>
        <w:spacing w:after="1" w:line="260" w:lineRule="auto"/>
        <w:ind w:left="-5" w:right="1119"/>
      </w:pPr>
      <w:r>
        <w:t xml:space="preserve">  __vbaSetSystemError(local_24,param_1,iVar1,uVar3,uVar4);</w:t>
      </w:r>
    </w:p>
    <w:p w14:paraId="1A0C8B8C" w14:textId="77777777" w:rsidR="006F3CEA" w:rsidRDefault="006F3CEA" w:rsidP="006F3CEA">
      <w:pPr>
        <w:spacing w:after="1" w:line="260" w:lineRule="auto"/>
        <w:ind w:left="-5" w:right="1119"/>
      </w:pPr>
      <w:r>
        <w:t xml:space="preserve">  local_38 = local_3c;</w:t>
      </w:r>
    </w:p>
    <w:p w14:paraId="6E523726" w14:textId="77777777" w:rsidR="006F3CEA" w:rsidRDefault="006F3CEA" w:rsidP="006F3CEA">
      <w:pPr>
        <w:spacing w:after="1" w:line="260" w:lineRule="auto"/>
        <w:ind w:left="-5" w:right="1119"/>
      </w:pPr>
      <w:r>
        <w:t xml:space="preserve">  local_3c = local_30;</w:t>
      </w:r>
    </w:p>
    <w:p w14:paraId="631A9CF8" w14:textId="77777777" w:rsidR="006F3CEA" w:rsidRDefault="006F3CEA" w:rsidP="006F3CEA">
      <w:pPr>
        <w:spacing w:after="1" w:line="260" w:lineRule="auto"/>
        <w:ind w:left="-5" w:right="1119"/>
      </w:pPr>
      <w:r>
        <w:t xml:space="preserve">  __vbaAryDestruct(0,&amp;local_3c);</w:t>
      </w:r>
    </w:p>
    <w:p w14:paraId="0F04D327" w14:textId="77777777" w:rsidR="006F3CEA" w:rsidRDefault="006F3CEA" w:rsidP="006F3CEA">
      <w:pPr>
        <w:spacing w:after="1" w:line="260" w:lineRule="auto"/>
        <w:ind w:left="-5" w:right="1119"/>
      </w:pPr>
      <w:r>
        <w:t xml:space="preserve">  return;</w:t>
      </w:r>
    </w:p>
    <w:p w14:paraId="472538B6" w14:textId="77777777" w:rsidR="006F3CEA" w:rsidRDefault="006F3CEA" w:rsidP="006F3CEA">
      <w:pPr>
        <w:spacing w:after="1" w:line="260" w:lineRule="auto"/>
        <w:ind w:left="-5" w:right="1119"/>
      </w:pPr>
      <w:r>
        <w:t>}</w:t>
      </w:r>
    </w:p>
    <w:p w14:paraId="2655EB30" w14:textId="77777777" w:rsidR="006F3CEA" w:rsidRDefault="006F3CEA" w:rsidP="009525A9">
      <w:pPr>
        <w:spacing w:after="1" w:line="260" w:lineRule="auto"/>
        <w:ind w:left="-5" w:right="1119"/>
      </w:pPr>
    </w:p>
    <w:p w14:paraId="7E9FBDDB" w14:textId="77777777" w:rsidR="006F3CEA" w:rsidRDefault="006F3CEA" w:rsidP="006F3CEA">
      <w:pPr>
        <w:spacing w:after="1" w:line="260" w:lineRule="auto"/>
        <w:ind w:left="-5" w:right="1119"/>
      </w:pPr>
    </w:p>
    <w:p w14:paraId="51437FDB" w14:textId="77777777" w:rsidR="006F3CEA" w:rsidRDefault="006F3CEA" w:rsidP="006F3CEA">
      <w:pPr>
        <w:spacing w:after="1" w:line="260" w:lineRule="auto"/>
        <w:ind w:left="-5" w:right="1119"/>
      </w:pPr>
      <w:r>
        <w:t>void __cdecl FUN_00404d00(int param_1,undefined4 *param_2,undefined4 param_3,undefined4 param_4)</w:t>
      </w:r>
    </w:p>
    <w:p w14:paraId="258CD3CB" w14:textId="77777777" w:rsidR="006F3CEA" w:rsidRDefault="006F3CEA" w:rsidP="006F3CEA">
      <w:pPr>
        <w:spacing w:after="1" w:line="260" w:lineRule="auto"/>
        <w:ind w:left="-5" w:right="1119"/>
      </w:pPr>
    </w:p>
    <w:p w14:paraId="26A5E76B" w14:textId="77777777" w:rsidR="006F3CEA" w:rsidRDefault="006F3CEA" w:rsidP="006F3CEA">
      <w:pPr>
        <w:spacing w:after="1" w:line="260" w:lineRule="auto"/>
        <w:ind w:left="-5" w:right="1119"/>
      </w:pPr>
      <w:r>
        <w:t>{</w:t>
      </w:r>
    </w:p>
    <w:p w14:paraId="45ABB116" w14:textId="77777777" w:rsidR="006F3CEA" w:rsidRDefault="006F3CEA" w:rsidP="006F3CEA">
      <w:pPr>
        <w:spacing w:after="1" w:line="260" w:lineRule="auto"/>
        <w:ind w:left="-5" w:right="1119"/>
      </w:pPr>
      <w:r>
        <w:t xml:space="preserve">  undefined4 uVar1;</w:t>
      </w:r>
    </w:p>
    <w:p w14:paraId="66B58231" w14:textId="77777777" w:rsidR="006F3CEA" w:rsidRDefault="006F3CEA" w:rsidP="006F3CEA">
      <w:pPr>
        <w:spacing w:after="1" w:line="260" w:lineRule="auto"/>
        <w:ind w:left="-5" w:right="1119"/>
      </w:pPr>
      <w:r>
        <w:t xml:space="preserve">  undefined4 uVar2;</w:t>
      </w:r>
    </w:p>
    <w:p w14:paraId="5C506C8A" w14:textId="77777777" w:rsidR="006F3CEA" w:rsidRDefault="006F3CEA" w:rsidP="006F3CEA">
      <w:pPr>
        <w:spacing w:after="1" w:line="260" w:lineRule="auto"/>
        <w:ind w:left="-5" w:right="1119"/>
      </w:pPr>
      <w:r>
        <w:t xml:space="preserve">  uint uVar3;</w:t>
      </w:r>
    </w:p>
    <w:p w14:paraId="1460C2B3" w14:textId="77777777" w:rsidR="006F3CEA" w:rsidRDefault="006F3CEA" w:rsidP="006F3CEA">
      <w:pPr>
        <w:spacing w:after="1" w:line="260" w:lineRule="auto"/>
        <w:ind w:left="-5" w:right="1119"/>
      </w:pPr>
      <w:r>
        <w:t xml:space="preserve">  undefined4 uVar4;</w:t>
      </w:r>
    </w:p>
    <w:p w14:paraId="5F1A1B53" w14:textId="77777777" w:rsidR="006F3CEA" w:rsidRDefault="006F3CEA" w:rsidP="006F3CEA">
      <w:pPr>
        <w:spacing w:after="1" w:line="260" w:lineRule="auto"/>
        <w:ind w:left="-5" w:right="1119"/>
      </w:pPr>
      <w:r>
        <w:t xml:space="preserve">  undefined4 *puVar5;</w:t>
      </w:r>
    </w:p>
    <w:p w14:paraId="0797383D" w14:textId="77777777" w:rsidR="006F3CEA" w:rsidRDefault="006F3CEA" w:rsidP="006F3CEA">
      <w:pPr>
        <w:spacing w:after="1" w:line="260" w:lineRule="auto"/>
        <w:ind w:left="-5" w:right="1119"/>
      </w:pPr>
      <w:r>
        <w:t xml:space="preserve">  undefined4 local_3c [2];</w:t>
      </w:r>
    </w:p>
    <w:p w14:paraId="4F554404" w14:textId="77777777" w:rsidR="006F3CEA" w:rsidRDefault="006F3CEA" w:rsidP="006F3CEA">
      <w:pPr>
        <w:spacing w:after="1" w:line="260" w:lineRule="auto"/>
        <w:ind w:left="-5" w:right="1119"/>
      </w:pPr>
      <w:r>
        <w:t xml:space="preserve">  int local_34;</w:t>
      </w:r>
    </w:p>
    <w:p w14:paraId="151F2EB7" w14:textId="77777777" w:rsidR="006F3CEA" w:rsidRDefault="006F3CEA" w:rsidP="006F3CEA">
      <w:pPr>
        <w:spacing w:after="1" w:line="260" w:lineRule="auto"/>
        <w:ind w:left="-5" w:right="1119"/>
      </w:pPr>
      <w:r>
        <w:t xml:space="preserve">  undefined4 local_2c [2];</w:t>
      </w:r>
    </w:p>
    <w:p w14:paraId="684FCD1D" w14:textId="77777777" w:rsidR="006F3CEA" w:rsidRDefault="006F3CEA" w:rsidP="006F3CEA">
      <w:pPr>
        <w:spacing w:after="1" w:line="260" w:lineRule="auto"/>
        <w:ind w:left="-5" w:right="1119"/>
      </w:pPr>
      <w:r>
        <w:t xml:space="preserve">  undefined4 local_24;</w:t>
      </w:r>
    </w:p>
    <w:p w14:paraId="587CB8EF" w14:textId="77777777" w:rsidR="006F3CEA" w:rsidRDefault="006F3CEA" w:rsidP="006F3CEA">
      <w:pPr>
        <w:spacing w:after="1" w:line="260" w:lineRule="auto"/>
        <w:ind w:left="-5" w:right="1119"/>
      </w:pPr>
      <w:r>
        <w:t xml:space="preserve">  short *local_1c [2];</w:t>
      </w:r>
    </w:p>
    <w:p w14:paraId="43CF9C24" w14:textId="77777777" w:rsidR="006F3CEA" w:rsidRDefault="006F3CEA" w:rsidP="006F3CEA">
      <w:pPr>
        <w:spacing w:after="1" w:line="260" w:lineRule="auto"/>
        <w:ind w:left="-5" w:right="1119"/>
      </w:pPr>
      <w:r>
        <w:t xml:space="preserve">  void *pvStack_14;</w:t>
      </w:r>
    </w:p>
    <w:p w14:paraId="0EA5D976" w14:textId="77777777" w:rsidR="006F3CEA" w:rsidRDefault="006F3CEA" w:rsidP="006F3CEA">
      <w:pPr>
        <w:spacing w:after="1" w:line="260" w:lineRule="auto"/>
        <w:ind w:left="-5" w:right="1119"/>
      </w:pPr>
      <w:r>
        <w:t xml:space="preserve">  undefined *puStack_10;</w:t>
      </w:r>
    </w:p>
    <w:p w14:paraId="0B94492E" w14:textId="77777777" w:rsidR="006F3CEA" w:rsidRDefault="006F3CEA" w:rsidP="006F3CEA">
      <w:pPr>
        <w:spacing w:after="1" w:line="260" w:lineRule="auto"/>
        <w:ind w:left="-5" w:right="1119"/>
      </w:pPr>
      <w:r>
        <w:t xml:space="preserve">  undefined *local_c;</w:t>
      </w:r>
    </w:p>
    <w:p w14:paraId="52C81DDC" w14:textId="77777777" w:rsidR="006F3CEA" w:rsidRDefault="006F3CEA" w:rsidP="006F3CEA">
      <w:pPr>
        <w:spacing w:after="1" w:line="260" w:lineRule="auto"/>
        <w:ind w:left="-5" w:right="1119"/>
      </w:pPr>
      <w:r>
        <w:t xml:space="preserve">  undefined *local_8;</w:t>
      </w:r>
    </w:p>
    <w:p w14:paraId="622E6AF2" w14:textId="77777777" w:rsidR="006F3CEA" w:rsidRDefault="006F3CEA" w:rsidP="006F3CEA">
      <w:pPr>
        <w:spacing w:after="1" w:line="260" w:lineRule="auto"/>
        <w:ind w:left="-5" w:right="1119"/>
      </w:pPr>
      <w:r>
        <w:t xml:space="preserve">  </w:t>
      </w:r>
    </w:p>
    <w:p w14:paraId="29C9A094" w14:textId="77777777" w:rsidR="006F3CEA" w:rsidRDefault="006F3CEA" w:rsidP="006F3CEA">
      <w:pPr>
        <w:spacing w:after="1" w:line="260" w:lineRule="auto"/>
        <w:ind w:left="-5" w:right="1119"/>
      </w:pPr>
      <w:r>
        <w:t xml:space="preserve">  puStack_10 = &amp;LAB_00401226;</w:t>
      </w:r>
    </w:p>
    <w:p w14:paraId="37221F5D" w14:textId="77777777" w:rsidR="006F3CEA" w:rsidRDefault="006F3CEA" w:rsidP="006F3CEA">
      <w:pPr>
        <w:spacing w:after="1" w:line="260" w:lineRule="auto"/>
        <w:ind w:left="-5" w:right="1119"/>
      </w:pPr>
      <w:r>
        <w:t xml:space="preserve">  pvStack_14 = ExceptionList;</w:t>
      </w:r>
    </w:p>
    <w:p w14:paraId="331A0535" w14:textId="77777777" w:rsidR="006F3CEA" w:rsidRDefault="006F3CEA" w:rsidP="006F3CEA">
      <w:pPr>
        <w:spacing w:after="1" w:line="260" w:lineRule="auto"/>
        <w:ind w:left="-5" w:right="1119"/>
      </w:pPr>
      <w:r>
        <w:t xml:space="preserve">  local_c = &amp;stack0xffffffa0;</w:t>
      </w:r>
    </w:p>
    <w:p w14:paraId="0846949B" w14:textId="77777777" w:rsidR="006F3CEA" w:rsidRDefault="006F3CEA" w:rsidP="006F3CEA">
      <w:pPr>
        <w:spacing w:after="1" w:line="260" w:lineRule="auto"/>
        <w:ind w:left="-5" w:right="1119"/>
      </w:pPr>
      <w:r>
        <w:t xml:space="preserve">  local_8 = &amp;DAT_00401188;</w:t>
      </w:r>
    </w:p>
    <w:p w14:paraId="16BFA353" w14:textId="77777777" w:rsidR="006F3CEA" w:rsidRDefault="006F3CEA" w:rsidP="006F3CEA">
      <w:pPr>
        <w:spacing w:after="1" w:line="260" w:lineRule="auto"/>
        <w:ind w:left="-5" w:right="1119"/>
      </w:pPr>
      <w:r>
        <w:t xml:space="preserve">  local_1c[0] = (short *)0x0;</w:t>
      </w:r>
    </w:p>
    <w:p w14:paraId="50E976A7" w14:textId="77777777" w:rsidR="006F3CEA" w:rsidRDefault="006F3CEA" w:rsidP="006F3CEA">
      <w:pPr>
        <w:spacing w:after="1" w:line="260" w:lineRule="auto"/>
        <w:ind w:left="-5" w:right="1119"/>
      </w:pPr>
      <w:r>
        <w:t xml:space="preserve">  local_3c[0] = 0;</w:t>
      </w:r>
    </w:p>
    <w:p w14:paraId="2779B3CB" w14:textId="77777777" w:rsidR="006F3CEA" w:rsidRDefault="006F3CEA" w:rsidP="006F3CEA">
      <w:pPr>
        <w:spacing w:after="1" w:line="260" w:lineRule="auto"/>
        <w:ind w:left="-5" w:right="1119"/>
      </w:pPr>
      <w:r>
        <w:t xml:space="preserve">  ExceptionList = &amp;pvStack_14;</w:t>
      </w:r>
    </w:p>
    <w:p w14:paraId="02F34565" w14:textId="77777777" w:rsidR="006F3CEA" w:rsidRDefault="006F3CEA" w:rsidP="006F3CEA">
      <w:pPr>
        <w:spacing w:after="1" w:line="260" w:lineRule="auto"/>
        <w:ind w:left="-5" w:right="1119"/>
      </w:pPr>
      <w:r>
        <w:t xml:space="preserve">  **(undefined2 **)(param_1 + 0x44) = 0x8955;</w:t>
      </w:r>
    </w:p>
    <w:p w14:paraId="49B9F494" w14:textId="77777777" w:rsidR="006F3CEA" w:rsidRDefault="006F3CEA" w:rsidP="006F3CEA">
      <w:pPr>
        <w:spacing w:after="1" w:line="260" w:lineRule="auto"/>
        <w:ind w:left="-5" w:right="1119"/>
      </w:pPr>
      <w:r>
        <w:lastRenderedPageBreak/>
        <w:t xml:space="preserve">  *(undefined2 *)(*(int *)(param_1 + 0x44) + 2) = 0xe8e5;</w:t>
      </w:r>
    </w:p>
    <w:p w14:paraId="7DE8B724" w14:textId="77777777" w:rsidR="006F3CEA" w:rsidRDefault="006F3CEA" w:rsidP="006F3CEA">
      <w:pPr>
        <w:spacing w:after="1" w:line="260" w:lineRule="auto"/>
        <w:ind w:left="-5" w:right="1119"/>
      </w:pPr>
      <w:r>
        <w:t xml:space="preserve">  *(undefined2 *)(*(int *)(param_1 + 0x44) + 4) = 0x3a4;</w:t>
      </w:r>
    </w:p>
    <w:p w14:paraId="63C6EE11" w14:textId="77777777" w:rsidR="006F3CEA" w:rsidRDefault="006F3CEA" w:rsidP="006F3CEA">
      <w:pPr>
        <w:spacing w:after="1" w:line="260" w:lineRule="auto"/>
        <w:ind w:left="-5" w:right="1119"/>
      </w:pPr>
      <w:r>
        <w:t xml:space="preserve">  *(undefined2 *)(*(int *)(param_1 + 0x44) + 6) = 0;</w:t>
      </w:r>
    </w:p>
    <w:p w14:paraId="61A7E41B" w14:textId="77777777" w:rsidR="006F3CEA" w:rsidRDefault="006F3CEA" w:rsidP="006F3CEA">
      <w:pPr>
        <w:spacing w:after="1" w:line="260" w:lineRule="auto"/>
        <w:ind w:left="-5" w:right="1119"/>
      </w:pPr>
      <w:r>
        <w:t xml:space="preserve">  *(undefined2 *)(*(int *)(param_1 + 0x44) + 8) = 0xd7b5;</w:t>
      </w:r>
    </w:p>
    <w:p w14:paraId="00E6C929" w14:textId="77777777" w:rsidR="006F3CEA" w:rsidRDefault="006F3CEA" w:rsidP="006F3CEA">
      <w:pPr>
        <w:spacing w:after="1" w:line="260" w:lineRule="auto"/>
        <w:ind w:left="-5" w:right="1119"/>
      </w:pPr>
      <w:r>
        <w:t xml:space="preserve">  *(undefined2 *)(*(int *)(param_1 + 0x44) + 10) = 0x40a7;</w:t>
      </w:r>
    </w:p>
    <w:p w14:paraId="30BFEC35" w14:textId="77777777" w:rsidR="006F3CEA" w:rsidRDefault="006F3CEA" w:rsidP="006F3CEA">
      <w:pPr>
        <w:spacing w:after="1" w:line="260" w:lineRule="auto"/>
        <w:ind w:left="-5" w:right="1119"/>
      </w:pPr>
      <w:r>
        <w:t xml:space="preserve">  *(undefined2 *)(*(int *)(param_1 + 0x44) + 0xc) = 0x585c;</w:t>
      </w:r>
    </w:p>
    <w:p w14:paraId="4DD57D94" w14:textId="77777777" w:rsidR="006F3CEA" w:rsidRDefault="006F3CEA" w:rsidP="006F3CEA">
      <w:pPr>
        <w:spacing w:after="1" w:line="260" w:lineRule="auto"/>
        <w:ind w:left="-5" w:right="1119"/>
      </w:pPr>
      <w:r>
        <w:t xml:space="preserve">  *(undefined2 *)(*(int *)(param_1 + 0x44) + 0xe) = 0x8b2c;</w:t>
      </w:r>
    </w:p>
    <w:p w14:paraId="123F7152" w14:textId="77777777" w:rsidR="006F3CEA" w:rsidRDefault="006F3CEA" w:rsidP="006F3CEA">
      <w:pPr>
        <w:spacing w:after="1" w:line="260" w:lineRule="auto"/>
        <w:ind w:left="-5" w:right="1119"/>
      </w:pPr>
      <w:r>
        <w:t xml:space="preserve">  *(undefined2 *)(*(int *)(param_1 + 0x44) + 0x10) = 0xd8b5;</w:t>
      </w:r>
    </w:p>
    <w:p w14:paraId="26EB0ACB" w14:textId="77777777" w:rsidR="006F3CEA" w:rsidRDefault="006F3CEA" w:rsidP="006F3CEA">
      <w:pPr>
        <w:spacing w:after="1" w:line="260" w:lineRule="auto"/>
        <w:ind w:left="-5" w:right="1119"/>
      </w:pPr>
      <w:r>
        <w:t xml:space="preserve">  *(undefined2 *)(*(int *)(param_1 + 0x44) + 0x12) = 0x40a7;</w:t>
      </w:r>
    </w:p>
    <w:p w14:paraId="2209C379" w14:textId="77777777" w:rsidR="006F3CEA" w:rsidRDefault="006F3CEA" w:rsidP="006F3CEA">
      <w:pPr>
        <w:spacing w:after="1" w:line="260" w:lineRule="auto"/>
        <w:ind w:left="-5" w:right="1119"/>
      </w:pPr>
      <w:r>
        <w:t xml:space="preserve">  *(undefined2 *)(*(int *)(param_1 + 0x44) + 0x14) = 0x5b5c;</w:t>
      </w:r>
    </w:p>
    <w:p w14:paraId="6B9CB57F" w14:textId="77777777" w:rsidR="006F3CEA" w:rsidRDefault="006F3CEA" w:rsidP="006F3CEA">
      <w:pPr>
        <w:spacing w:after="1" w:line="260" w:lineRule="auto"/>
        <w:ind w:left="-5" w:right="1119"/>
      </w:pPr>
      <w:r>
        <w:t xml:space="preserve">  *(undefined2 *)(*(int *)(param_1 + 0x44) + 0x16) = 0x214d;</w:t>
      </w:r>
    </w:p>
    <w:p w14:paraId="75EBC058" w14:textId="77777777" w:rsidR="006F3CEA" w:rsidRDefault="006F3CEA" w:rsidP="006F3CEA">
      <w:pPr>
        <w:spacing w:after="1" w:line="260" w:lineRule="auto"/>
        <w:ind w:left="-5" w:right="1119"/>
      </w:pPr>
      <w:r>
        <w:t xml:space="preserve">  *(undefined2 *)(*(int *)(param_1 + 0x44) + 0x18) = 0x15e;</w:t>
      </w:r>
    </w:p>
    <w:p w14:paraId="703EEFDE" w14:textId="77777777" w:rsidR="006F3CEA" w:rsidRDefault="006F3CEA" w:rsidP="006F3CEA">
      <w:pPr>
        <w:spacing w:after="1" w:line="260" w:lineRule="auto"/>
        <w:ind w:left="-5" w:right="1119"/>
      </w:pPr>
      <w:r>
        <w:t xml:space="preserve">  *(undefined2 *)(*(int *)(param_1 + 0x44) + 0x1a) = 0x10a5;</w:t>
      </w:r>
    </w:p>
    <w:p w14:paraId="39851A40" w14:textId="77777777" w:rsidR="006F3CEA" w:rsidRDefault="006F3CEA" w:rsidP="006F3CEA">
      <w:pPr>
        <w:spacing w:after="1" w:line="260" w:lineRule="auto"/>
        <w:ind w:left="-5" w:right="1119"/>
      </w:pPr>
      <w:r>
        <w:t xml:space="preserve">  *(undefined2 *)(*(int *)(param_1 + 0x44) + 0x1c) = 0x4136;</w:t>
      </w:r>
    </w:p>
    <w:p w14:paraId="424CD3CE" w14:textId="77777777" w:rsidR="006F3CEA" w:rsidRDefault="006F3CEA" w:rsidP="006F3CEA">
      <w:pPr>
        <w:spacing w:after="1" w:line="260" w:lineRule="auto"/>
        <w:ind w:left="-5" w:right="1119"/>
      </w:pPr>
      <w:r>
        <w:t xml:space="preserve">  *(undefined2 *)(*(int *)(param_1 + 0x44) + 0x1e) = 0x40cd;</w:t>
      </w:r>
    </w:p>
    <w:p w14:paraId="1866556A" w14:textId="77777777" w:rsidR="006F3CEA" w:rsidRDefault="006F3CEA" w:rsidP="006F3CEA">
      <w:pPr>
        <w:spacing w:after="1" w:line="260" w:lineRule="auto"/>
        <w:ind w:left="-5" w:right="1119"/>
      </w:pPr>
      <w:r>
        <w:t xml:space="preserve">  *(undefined2 *)(*(int *)(param_1 + 0x44) + 0x20) = 0x14c;</w:t>
      </w:r>
    </w:p>
    <w:p w14:paraId="28E7733D" w14:textId="77777777" w:rsidR="006F3CEA" w:rsidRDefault="006F3CEA" w:rsidP="006F3CEA">
      <w:pPr>
        <w:spacing w:after="1" w:line="260" w:lineRule="auto"/>
        <w:ind w:left="-5" w:right="1119"/>
      </w:pPr>
      <w:r>
        <w:t xml:space="preserve">  *(undefined2 *)(*(int *)(param_1 + 0x44) + 0x22) = 0x87a5;</w:t>
      </w:r>
    </w:p>
    <w:p w14:paraId="523CB9AF" w14:textId="77777777" w:rsidR="006F3CEA" w:rsidRDefault="006F3CEA" w:rsidP="006F3CEA">
      <w:pPr>
        <w:spacing w:after="1" w:line="260" w:lineRule="auto"/>
        <w:ind w:left="-5" w:right="1119"/>
      </w:pPr>
      <w:r>
        <w:t xml:space="preserve">  *(undefined2 *)(*(int *)(param_1 + 0x44) + 0x24) = 0x2558;</w:t>
      </w:r>
    </w:p>
    <w:p w14:paraId="7EAC5632" w14:textId="77777777" w:rsidR="006F3CEA" w:rsidRDefault="006F3CEA" w:rsidP="006F3CEA">
      <w:pPr>
        <w:spacing w:after="1" w:line="260" w:lineRule="auto"/>
        <w:ind w:left="-5" w:right="1119"/>
      </w:pPr>
      <w:r>
        <w:t xml:space="preserve">  *(undefined2 *)(*(int *)(param_1 + 0x44) + 0x26) = 0x50a5;</w:t>
      </w:r>
    </w:p>
    <w:p w14:paraId="3473C462" w14:textId="77777777" w:rsidR="006F3CEA" w:rsidRDefault="006F3CEA" w:rsidP="006F3CEA">
      <w:pPr>
        <w:spacing w:after="1" w:line="260" w:lineRule="auto"/>
        <w:ind w:left="-5" w:right="1119"/>
      </w:pPr>
      <w:r>
        <w:t xml:space="preserve">  *(undefined2 *)(*(int *)(param_1 + 0x44) + 0x28) = 0x15c;</w:t>
      </w:r>
    </w:p>
    <w:p w14:paraId="5841C622" w14:textId="77777777" w:rsidR="006F3CEA" w:rsidRDefault="006F3CEA" w:rsidP="006F3CEA">
      <w:pPr>
        <w:spacing w:after="1" w:line="260" w:lineRule="auto"/>
        <w:ind w:left="-5" w:right="1119"/>
      </w:pPr>
      <w:r>
        <w:t xml:space="preserve">  *(undefined2 *)(*(int *)(param_1 + 0x44) + 0x2a) = 0x2af1;</w:t>
      </w:r>
    </w:p>
    <w:p w14:paraId="6E5ADAB8" w14:textId="77777777" w:rsidR="006F3CEA" w:rsidRDefault="006F3CEA" w:rsidP="006F3CEA">
      <w:pPr>
        <w:spacing w:after="1" w:line="260" w:lineRule="auto"/>
        <w:ind w:left="-5" w:right="1119"/>
      </w:pPr>
      <w:r>
        <w:t xml:space="preserve">  *(undefined2 *)(*(int *)(param_1 + 0x44) + 0x2c) = 0x885c;</w:t>
      </w:r>
    </w:p>
    <w:p w14:paraId="2E85B2EA" w14:textId="77777777" w:rsidR="006F3CEA" w:rsidRDefault="006F3CEA" w:rsidP="006F3CEA">
      <w:pPr>
        <w:spacing w:after="1" w:line="260" w:lineRule="auto"/>
        <w:ind w:left="-5" w:right="1119"/>
      </w:pPr>
      <w:r>
        <w:t xml:space="preserve">  *(undefined2 *)(*(int *)(param_1 + 0x44) + 0x2e) = 0x1742;</w:t>
      </w:r>
    </w:p>
    <w:p w14:paraId="5A2D8E67" w14:textId="77777777" w:rsidR="006F3CEA" w:rsidRDefault="006F3CEA" w:rsidP="006F3CEA">
      <w:pPr>
        <w:spacing w:after="1" w:line="260" w:lineRule="auto"/>
        <w:ind w:left="-5" w:right="1119"/>
      </w:pPr>
      <w:r>
        <w:t xml:space="preserve">  *(undefined2 *)(*(int *)(param_1 + 0x44) + 0x30) = 0xfe36;</w:t>
      </w:r>
    </w:p>
    <w:p w14:paraId="20BCE5A1" w14:textId="77777777" w:rsidR="006F3CEA" w:rsidRDefault="006F3CEA" w:rsidP="006F3CEA">
      <w:pPr>
        <w:spacing w:after="1" w:line="260" w:lineRule="auto"/>
        <w:ind w:left="-5" w:right="1119"/>
      </w:pPr>
      <w:r>
        <w:t xml:space="preserve">  *(undefined2 *)(*(int *)(param_1 + 0x44) + 0x32) = 0x905a;</w:t>
      </w:r>
    </w:p>
    <w:p w14:paraId="09C20DA9" w14:textId="77777777" w:rsidR="006F3CEA" w:rsidRDefault="006F3CEA" w:rsidP="006F3CEA">
      <w:pPr>
        <w:spacing w:after="1" w:line="260" w:lineRule="auto"/>
        <w:ind w:left="-5" w:right="1119"/>
      </w:pPr>
      <w:r>
        <w:t xml:space="preserve">  *(undefined2 *)(*(int *)(param_1 + 0x44) + 0x34) = 0xf9df;</w:t>
      </w:r>
    </w:p>
    <w:p w14:paraId="7492BA66" w14:textId="77777777" w:rsidR="006F3CEA" w:rsidRDefault="006F3CEA" w:rsidP="006F3CEA">
      <w:pPr>
        <w:spacing w:after="1" w:line="260" w:lineRule="auto"/>
        <w:ind w:left="-5" w:right="1119"/>
      </w:pPr>
      <w:r>
        <w:t xml:space="preserve">  *(undefined2 *)(*(int *)(param_1 + 0x44) + 0x36) = 0x35a5;</w:t>
      </w:r>
    </w:p>
    <w:p w14:paraId="3C05C920" w14:textId="77777777" w:rsidR="006F3CEA" w:rsidRDefault="006F3CEA" w:rsidP="006F3CEA">
      <w:pPr>
        <w:spacing w:after="1" w:line="260" w:lineRule="auto"/>
        <w:ind w:left="-5" w:right="1119"/>
      </w:pPr>
      <w:r>
        <w:t xml:space="preserve">  *(undefined2 *)(*(int *)(param_1 + 0x44) + 0x38) = 0x8a93;</w:t>
      </w:r>
    </w:p>
    <w:p w14:paraId="4501A405" w14:textId="77777777" w:rsidR="006F3CEA" w:rsidRDefault="006F3CEA" w:rsidP="006F3CEA">
      <w:pPr>
        <w:spacing w:after="1" w:line="260" w:lineRule="auto"/>
        <w:ind w:left="-5" w:right="1119"/>
      </w:pPr>
      <w:r>
        <w:t xml:space="preserve">  *(undefined2 *)(*(int *)(param_1 + 0x44) + 0x3a) = 0xc99a;</w:t>
      </w:r>
    </w:p>
    <w:p w14:paraId="6AFE3406" w14:textId="77777777" w:rsidR="006F3CEA" w:rsidRDefault="006F3CEA" w:rsidP="006F3CEA">
      <w:pPr>
        <w:spacing w:after="1" w:line="260" w:lineRule="auto"/>
        <w:ind w:left="-5" w:right="1119"/>
      </w:pPr>
      <w:r>
        <w:t xml:space="preserve">  *(undefined2 *)(*(int *)(param_1 + 0x44) + 0x3c) = 0x1503;</w:t>
      </w:r>
    </w:p>
    <w:p w14:paraId="351EACB6" w14:textId="77777777" w:rsidR="006F3CEA" w:rsidRDefault="006F3CEA" w:rsidP="006F3CEA">
      <w:pPr>
        <w:spacing w:after="1" w:line="260" w:lineRule="auto"/>
        <w:ind w:left="-5" w:right="1119"/>
      </w:pPr>
      <w:r>
        <w:t xml:space="preserve">  *(undefined2 *)(*(int *)(param_1 + 0x44) + 0x3e) = 0xc9fd;</w:t>
      </w:r>
    </w:p>
    <w:p w14:paraId="74D4968F" w14:textId="77777777" w:rsidR="006F3CEA" w:rsidRDefault="006F3CEA" w:rsidP="006F3CEA">
      <w:pPr>
        <w:spacing w:after="1" w:line="260" w:lineRule="auto"/>
        <w:ind w:left="-5" w:right="1119"/>
      </w:pPr>
      <w:r>
        <w:t xml:space="preserve">  *(undefined2 *)(*(int *)(param_1 + 0x44) + 0x40) = 0xfddb;</w:t>
      </w:r>
    </w:p>
    <w:p w14:paraId="1AA0E0FD" w14:textId="77777777" w:rsidR="006F3CEA" w:rsidRDefault="006F3CEA" w:rsidP="006F3CEA">
      <w:pPr>
        <w:spacing w:after="1" w:line="260" w:lineRule="auto"/>
        <w:ind w:left="-5" w:right="1119"/>
      </w:pPr>
      <w:r>
        <w:t xml:space="preserve">  *(undefined2 *)(*(int *)(param_1 + 0x44) + 0x42) = 0x40aa;</w:t>
      </w:r>
    </w:p>
    <w:p w14:paraId="28E41943" w14:textId="77777777" w:rsidR="006F3CEA" w:rsidRDefault="006F3CEA" w:rsidP="006F3CEA">
      <w:pPr>
        <w:spacing w:after="1" w:line="260" w:lineRule="auto"/>
        <w:ind w:left="-5" w:right="1119"/>
      </w:pPr>
      <w:r>
        <w:t xml:space="preserve">  *(undefined2 *)(*(int *)(param_1 + 0x44) + 0x44) = 0x8a5c;</w:t>
      </w:r>
    </w:p>
    <w:p w14:paraId="51A9E087" w14:textId="77777777" w:rsidR="006F3CEA" w:rsidRDefault="006F3CEA" w:rsidP="006F3CEA">
      <w:pPr>
        <w:spacing w:after="1" w:line="260" w:lineRule="auto"/>
        <w:ind w:left="-5" w:right="1119"/>
      </w:pPr>
      <w:r>
        <w:t xml:space="preserve">  *(undefined2 *)(*(int *)(param_1 + 0x44) + 0x46) = 0x48e8;</w:t>
      </w:r>
    </w:p>
    <w:p w14:paraId="7D1775ED" w14:textId="77777777" w:rsidR="006F3CEA" w:rsidRDefault="006F3CEA" w:rsidP="006F3CEA">
      <w:pPr>
        <w:spacing w:after="1" w:line="260" w:lineRule="auto"/>
        <w:ind w:left="-5" w:right="1119"/>
      </w:pPr>
      <w:r>
        <w:t xml:space="preserve">  *(undefined2 *)(*(int *)(param_1 + 0x44) + 0x48) = 0x70d7;</w:t>
      </w:r>
    </w:p>
    <w:p w14:paraId="081411F7" w14:textId="77777777" w:rsidR="006F3CEA" w:rsidRDefault="006F3CEA" w:rsidP="006F3CEA">
      <w:pPr>
        <w:spacing w:after="1" w:line="260" w:lineRule="auto"/>
        <w:ind w:left="-5" w:right="1119"/>
      </w:pPr>
      <w:r>
        <w:t xml:space="preserve">  *(undefined2 *)(*(int *)(param_1 + 0x44) + 0x4a) = 0x4199;</w:t>
      </w:r>
    </w:p>
    <w:p w14:paraId="0501F6CB" w14:textId="77777777" w:rsidR="006F3CEA" w:rsidRDefault="006F3CEA" w:rsidP="006F3CEA">
      <w:pPr>
        <w:spacing w:after="1" w:line="260" w:lineRule="auto"/>
        <w:ind w:left="-5" w:right="1119"/>
      </w:pPr>
      <w:r>
        <w:t xml:space="preserve">  *(undefined2 *)(*(int *)(param_1 + 0x44) + 0x4c) = 0x8892;</w:t>
      </w:r>
    </w:p>
    <w:p w14:paraId="376576DB" w14:textId="77777777" w:rsidR="006F3CEA" w:rsidRDefault="006F3CEA" w:rsidP="006F3CEA">
      <w:pPr>
        <w:spacing w:after="1" w:line="260" w:lineRule="auto"/>
        <w:ind w:left="-5" w:right="1119"/>
      </w:pPr>
      <w:r>
        <w:t xml:space="preserve">  *(undefined2 *)(*(int *)(param_1 + 0x44) + 0x4e) = 0xcb92;</w:t>
      </w:r>
    </w:p>
    <w:p w14:paraId="4A8D705F" w14:textId="77777777" w:rsidR="006F3CEA" w:rsidRDefault="006F3CEA" w:rsidP="006F3CEA">
      <w:pPr>
        <w:spacing w:after="1" w:line="260" w:lineRule="auto"/>
        <w:ind w:left="-5" w:right="1119"/>
      </w:pPr>
      <w:r>
        <w:t xml:space="preserve">  *(undefined2 *)(*(int *)(param_1 + 0x44) + 0x50) = 0x3512;</w:t>
      </w:r>
    </w:p>
    <w:p w14:paraId="2F1CCAEC" w14:textId="77777777" w:rsidR="006F3CEA" w:rsidRDefault="006F3CEA" w:rsidP="006F3CEA">
      <w:pPr>
        <w:spacing w:after="1" w:line="260" w:lineRule="auto"/>
        <w:ind w:left="-5" w:right="1119"/>
      </w:pPr>
      <w:r>
        <w:t xml:space="preserve">  *(undefined2 *)(*(int *)(param_1 + 0x44) + 0x52) = 0xf2c;</w:t>
      </w:r>
    </w:p>
    <w:p w14:paraId="7EA1947A" w14:textId="77777777" w:rsidR="006F3CEA" w:rsidRDefault="006F3CEA" w:rsidP="006F3CEA">
      <w:pPr>
        <w:spacing w:after="1" w:line="260" w:lineRule="auto"/>
        <w:ind w:left="-5" w:right="1119"/>
      </w:pPr>
      <w:r>
        <w:t xml:space="preserve">  *(undefined2 *)(*(int *)(param_1 + 0x44) + 0x54) = 0x8858;</w:t>
      </w:r>
    </w:p>
    <w:p w14:paraId="17C9F6DF" w14:textId="77777777" w:rsidR="006F3CEA" w:rsidRDefault="006F3CEA" w:rsidP="006F3CEA">
      <w:pPr>
        <w:spacing w:after="1" w:line="260" w:lineRule="auto"/>
        <w:ind w:left="-5" w:right="1119"/>
      </w:pPr>
      <w:r>
        <w:t xml:space="preserve">  *(undefined2 *)(*(int *)(param_1 + 0x44) + 0x56) = 0xc35c;</w:t>
      </w:r>
    </w:p>
    <w:p w14:paraId="3A1087E1" w14:textId="77777777" w:rsidR="006F3CEA" w:rsidRDefault="006F3CEA" w:rsidP="006F3CEA">
      <w:pPr>
        <w:spacing w:after="1" w:line="260" w:lineRule="auto"/>
        <w:ind w:left="-5" w:right="1119"/>
      </w:pPr>
      <w:r>
        <w:t xml:space="preserve">  *(undefined2 *)(*(int *)(param_1 + 0x44) + 0x58) = 0x499d;</w:t>
      </w:r>
    </w:p>
    <w:p w14:paraId="2739856D" w14:textId="77777777" w:rsidR="006F3CEA" w:rsidRDefault="006F3CEA" w:rsidP="006F3CEA">
      <w:pPr>
        <w:spacing w:after="1" w:line="260" w:lineRule="auto"/>
        <w:ind w:left="-5" w:right="1119"/>
      </w:pPr>
      <w:r>
        <w:lastRenderedPageBreak/>
        <w:t xml:space="preserve">  *(undefined2 *)(*(int *)(param_1 + 0x44) + 0x5a) = 0xf2c;</w:t>
      </w:r>
    </w:p>
    <w:p w14:paraId="64C07366" w14:textId="77777777" w:rsidR="006F3CEA" w:rsidRDefault="006F3CEA" w:rsidP="006F3CEA">
      <w:pPr>
        <w:spacing w:after="1" w:line="260" w:lineRule="auto"/>
        <w:ind w:left="-5" w:right="1119"/>
      </w:pPr>
      <w:r>
        <w:t xml:space="preserve">  *(undefined2 *)(*(int *)(param_1 + 0x44) + 0x5c) = 0x8250;</w:t>
      </w:r>
    </w:p>
    <w:p w14:paraId="4617F0DD" w14:textId="77777777" w:rsidR="006F3CEA" w:rsidRDefault="006F3CEA" w:rsidP="006F3CEA">
      <w:pPr>
        <w:spacing w:after="1" w:line="260" w:lineRule="auto"/>
        <w:ind w:left="-5" w:right="1119"/>
      </w:pPr>
      <w:r>
        <w:t xml:space="preserve">  *(undefined2 *)(*(int *)(param_1 + 0x44) + 0x5e) = 0x464;</w:t>
      </w:r>
    </w:p>
    <w:p w14:paraId="1F801BD7" w14:textId="77777777" w:rsidR="006F3CEA" w:rsidRDefault="006F3CEA" w:rsidP="006F3CEA">
      <w:pPr>
        <w:spacing w:after="1" w:line="260" w:lineRule="auto"/>
        <w:ind w:left="-5" w:right="1119"/>
      </w:pPr>
      <w:r>
        <w:t xml:space="preserve">  *(undefined2 *)(*(int *)(param_1 + 0x44) + 0x60) = 0x4ed5;</w:t>
      </w:r>
    </w:p>
    <w:p w14:paraId="10B8BA82" w14:textId="77777777" w:rsidR="006F3CEA" w:rsidRDefault="006F3CEA" w:rsidP="006F3CEA">
      <w:pPr>
        <w:spacing w:after="1" w:line="260" w:lineRule="auto"/>
        <w:ind w:left="-5" w:right="1119"/>
      </w:pPr>
      <w:r>
        <w:t xml:space="preserve">  *(undefined2 *)(*(int *)(param_1 + 0x44) + 0x62) = 0xc3ad;</w:t>
      </w:r>
    </w:p>
    <w:p w14:paraId="19D7D7EF" w14:textId="77777777" w:rsidR="006F3CEA" w:rsidRDefault="006F3CEA" w:rsidP="006F3CEA">
      <w:pPr>
        <w:spacing w:after="1" w:line="260" w:lineRule="auto"/>
        <w:ind w:left="-5" w:right="1119"/>
      </w:pPr>
      <w:r>
        <w:t xml:space="preserve">  *(undefined2 *)(*(int *)(param_1 + 0x44) + 100) = 0x119d;</w:t>
      </w:r>
    </w:p>
    <w:p w14:paraId="0883A2FA" w14:textId="77777777" w:rsidR="006F3CEA" w:rsidRDefault="006F3CEA" w:rsidP="006F3CEA">
      <w:pPr>
        <w:spacing w:after="1" w:line="260" w:lineRule="auto"/>
        <w:ind w:left="-5" w:right="1119"/>
      </w:pPr>
      <w:r>
        <w:t xml:space="preserve">  *(undefined2 *)(*(int *)(param_1 + 0x44) + 0x66) = 0xf2c;</w:t>
      </w:r>
    </w:p>
    <w:p w14:paraId="3D0FF84F" w14:textId="77777777" w:rsidR="006F3CEA" w:rsidRDefault="006F3CEA" w:rsidP="006F3CEA">
      <w:pPr>
        <w:spacing w:after="1" w:line="260" w:lineRule="auto"/>
        <w:ind w:left="-5" w:right="1119"/>
      </w:pPr>
      <w:r>
        <w:t xml:space="preserve">  *(undefined2 *)(*(int *)(param_1 + 0x44) + 0x68) = 0x804c;</w:t>
      </w:r>
    </w:p>
    <w:p w14:paraId="28B5BDFA" w14:textId="77777777" w:rsidR="006F3CEA" w:rsidRDefault="006F3CEA" w:rsidP="006F3CEA">
      <w:pPr>
        <w:spacing w:after="1" w:line="260" w:lineRule="auto"/>
        <w:ind w:left="-5" w:right="1119"/>
      </w:pPr>
      <w:r>
        <w:t xml:space="preserve">  *(undefined2 *)(*(int *)(param_1 + 0x44) + 0x6a) = 0x9064;</w:t>
      </w:r>
    </w:p>
    <w:p w14:paraId="5F45DA0A" w14:textId="77777777" w:rsidR="006F3CEA" w:rsidRDefault="006F3CEA" w:rsidP="006F3CEA">
      <w:pPr>
        <w:spacing w:after="1" w:line="260" w:lineRule="auto"/>
        <w:ind w:left="-5" w:right="1119"/>
      </w:pPr>
      <w:r>
        <w:t xml:space="preserve">  *(undefined2 *)(*(int *)(param_1 + 0x44) + 0x6c) = 0x15c;</w:t>
      </w:r>
    </w:p>
    <w:p w14:paraId="15CA90A5" w14:textId="77777777" w:rsidR="006F3CEA" w:rsidRDefault="006F3CEA" w:rsidP="006F3CEA">
      <w:pPr>
        <w:spacing w:after="1" w:line="260" w:lineRule="auto"/>
        <w:ind w:left="-5" w:right="1119"/>
      </w:pPr>
      <w:r>
        <w:t xml:space="preserve">  *(undefined2 *)(*(int *)(param_1 + 0x44) + 0x6e) = 0xc9a5;</w:t>
      </w:r>
    </w:p>
    <w:p w14:paraId="171BC9B5" w14:textId="77777777" w:rsidR="006F3CEA" w:rsidRDefault="006F3CEA" w:rsidP="006F3CEA">
      <w:pPr>
        <w:spacing w:after="1" w:line="260" w:lineRule="auto"/>
        <w:ind w:left="-5" w:right="1119"/>
      </w:pPr>
      <w:r>
        <w:t xml:space="preserve">  *(undefined2 *)(*(int *)(param_1 + 0x44) + 0x70) = 0x4513;</w:t>
      </w:r>
    </w:p>
    <w:p w14:paraId="2015EE56" w14:textId="77777777" w:rsidR="006F3CEA" w:rsidRDefault="006F3CEA" w:rsidP="006F3CEA">
      <w:pPr>
        <w:spacing w:after="1" w:line="260" w:lineRule="auto"/>
        <w:ind w:left="-5" w:right="1119"/>
      </w:pPr>
      <w:r>
        <w:t xml:space="preserve">  *(undefined2 *)(*(int *)(param_1 + 0x44) + 0x72) = 0x704c;</w:t>
      </w:r>
    </w:p>
    <w:p w14:paraId="04651AF5" w14:textId="77777777" w:rsidR="006F3CEA" w:rsidRDefault="006F3CEA" w:rsidP="006F3CEA">
      <w:pPr>
        <w:spacing w:after="1" w:line="260" w:lineRule="auto"/>
        <w:ind w:left="-5" w:right="1119"/>
      </w:pPr>
      <w:r>
        <w:t xml:space="preserve">  *(undefined2 *)(*(int *)(param_1 + 0x44) + 0x74) = 0x15e;</w:t>
      </w:r>
    </w:p>
    <w:p w14:paraId="35C7E7F2" w14:textId="77777777" w:rsidR="006F3CEA" w:rsidRDefault="006F3CEA" w:rsidP="006F3CEA">
      <w:pPr>
        <w:spacing w:after="1" w:line="260" w:lineRule="auto"/>
        <w:ind w:left="-5" w:right="1119"/>
      </w:pPr>
      <w:r>
        <w:t xml:space="preserve">  *(undefined2 *)(*(int *)(param_1 + 0x44) + 0x76) = 0x19a5;</w:t>
      </w:r>
    </w:p>
    <w:p w14:paraId="5119F891" w14:textId="77777777" w:rsidR="006F3CEA" w:rsidRDefault="006F3CEA" w:rsidP="006F3CEA">
      <w:pPr>
        <w:spacing w:after="1" w:line="260" w:lineRule="auto"/>
        <w:ind w:left="-5" w:right="1119"/>
      </w:pPr>
      <w:r>
        <w:t xml:space="preserve">  *(undefined2 *)(*(int *)(param_1 + 0x44) + 0x78) = 0x4ed5;</w:t>
      </w:r>
    </w:p>
    <w:p w14:paraId="6C61C1B8" w14:textId="77777777" w:rsidR="006F3CEA" w:rsidRDefault="006F3CEA" w:rsidP="006F3CEA">
      <w:pPr>
        <w:spacing w:after="1" w:line="260" w:lineRule="auto"/>
        <w:ind w:left="-5" w:right="1119"/>
      </w:pPr>
      <w:r>
        <w:t xml:space="preserve">  *(undefined2 *)(*(int *)(param_1 + 0x44) + 0x7a) = 0xc38d;</w:t>
      </w:r>
    </w:p>
    <w:p w14:paraId="7D519106" w14:textId="77777777" w:rsidR="006F3CEA" w:rsidRDefault="006F3CEA" w:rsidP="006F3CEA">
      <w:pPr>
        <w:spacing w:after="1" w:line="260" w:lineRule="auto"/>
        <w:ind w:left="-5" w:right="1119"/>
      </w:pPr>
      <w:r>
        <w:t xml:space="preserve">  *(undefined2 *)(*(int *)(param_1 + 0x44) + 0x7c) = 0x1121;</w:t>
      </w:r>
    </w:p>
    <w:p w14:paraId="3D3583A6" w14:textId="77777777" w:rsidR="006F3CEA" w:rsidRDefault="006F3CEA" w:rsidP="006F3CEA">
      <w:pPr>
        <w:spacing w:after="1" w:line="260" w:lineRule="auto"/>
        <w:ind w:left="-5" w:right="1119"/>
      </w:pPr>
      <w:r>
        <w:t xml:space="preserve">  *(undefined2 *)(*(int *)(param_1 + 0x44) + 0x7e) = 0x35a4;</w:t>
      </w:r>
    </w:p>
    <w:p w14:paraId="49084382" w14:textId="77777777" w:rsidR="006F3CEA" w:rsidRDefault="006F3CEA" w:rsidP="006F3CEA">
      <w:pPr>
        <w:spacing w:after="1" w:line="260" w:lineRule="auto"/>
        <w:ind w:left="-5" w:right="1119"/>
      </w:pPr>
      <w:r>
        <w:t xml:space="preserve">  *(undefined2 *)(*(int *)(param_1 + 0x44) + 0x80) = 0xe84c;</w:t>
      </w:r>
    </w:p>
    <w:p w14:paraId="5D12A1A6" w14:textId="77777777" w:rsidR="006F3CEA" w:rsidRDefault="006F3CEA" w:rsidP="006F3CEA">
      <w:pPr>
        <w:spacing w:after="1" w:line="260" w:lineRule="auto"/>
        <w:ind w:left="-5" w:right="1119"/>
      </w:pPr>
      <w:r>
        <w:t xml:space="preserve">  *(undefined2 *)(*(int *)(param_1 + 0x44) + 0x82) = 0x43b4;</w:t>
      </w:r>
    </w:p>
    <w:p w14:paraId="2ED04BD3" w14:textId="77777777" w:rsidR="006F3CEA" w:rsidRDefault="006F3CEA" w:rsidP="006F3CEA">
      <w:pPr>
        <w:spacing w:after="1" w:line="260" w:lineRule="auto"/>
        <w:ind w:left="-5" w:right="1119"/>
      </w:pPr>
      <w:r>
        <w:t xml:space="preserve">  *(undefined2 *)(*(int *)(param_1 + 0x44) + 0x84) = 0x15c;</w:t>
      </w:r>
    </w:p>
    <w:p w14:paraId="07F9B46C" w14:textId="77777777" w:rsidR="006F3CEA" w:rsidRDefault="006F3CEA" w:rsidP="006F3CEA">
      <w:pPr>
        <w:spacing w:after="1" w:line="260" w:lineRule="auto"/>
        <w:ind w:left="-5" w:right="1119"/>
      </w:pPr>
      <w:r>
        <w:t xml:space="preserve">  *(undefined2 *)(*(int *)(param_1 + 0x44) + 0x86) = 0xa8ff;</w:t>
      </w:r>
    </w:p>
    <w:p w14:paraId="118B53C0" w14:textId="77777777" w:rsidR="006F3CEA" w:rsidRDefault="006F3CEA" w:rsidP="006F3CEA">
      <w:pPr>
        <w:spacing w:after="1" w:line="260" w:lineRule="auto"/>
        <w:ind w:left="-5" w:right="1119"/>
      </w:pPr>
      <w:r>
        <w:t xml:space="preserve">  *(undefined2 *)(*(int *)(param_1 + 0x44) + 0x88) = 0xac;</w:t>
      </w:r>
    </w:p>
    <w:p w14:paraId="2918AF4A" w14:textId="77777777" w:rsidR="006F3CEA" w:rsidRDefault="006F3CEA" w:rsidP="006F3CEA">
      <w:pPr>
        <w:spacing w:after="1" w:line="260" w:lineRule="auto"/>
        <w:ind w:left="-5" w:right="1119"/>
      </w:pPr>
      <w:r>
        <w:t xml:space="preserve">  *(undefined2 *)(*(int *)(param_1 + 0x44) + 0x8a) = 0x40a5;</w:t>
      </w:r>
    </w:p>
    <w:p w14:paraId="330968C0" w14:textId="77777777" w:rsidR="006F3CEA" w:rsidRDefault="006F3CEA" w:rsidP="006F3CEA">
      <w:pPr>
        <w:spacing w:after="1" w:line="260" w:lineRule="auto"/>
        <w:ind w:left="-5" w:right="1119"/>
      </w:pPr>
      <w:r>
        <w:t xml:space="preserve">  *(undefined2 *)(*(int *)(param_1 + 0x44) + 0x8c) = 0xd1a3;</w:t>
      </w:r>
    </w:p>
    <w:p w14:paraId="0B045071" w14:textId="77777777" w:rsidR="006F3CEA" w:rsidRDefault="006F3CEA" w:rsidP="006F3CEA">
      <w:pPr>
        <w:spacing w:after="1" w:line="260" w:lineRule="auto"/>
        <w:ind w:left="-5" w:right="1119"/>
      </w:pPr>
      <w:r>
        <w:t xml:space="preserve">  *(undefined2 *)(*(int *)(param_1 + 0x44) + 0x8e) = 0x52c;</w:t>
      </w:r>
    </w:p>
    <w:p w14:paraId="3F8EA57D" w14:textId="77777777" w:rsidR="006F3CEA" w:rsidRDefault="006F3CEA" w:rsidP="006F3CEA">
      <w:pPr>
        <w:spacing w:after="1" w:line="260" w:lineRule="auto"/>
        <w:ind w:left="-5" w:right="1119"/>
      </w:pPr>
      <w:r>
        <w:t xml:space="preserve">  *(undefined2 *)(*(int *)(param_1 + 0x44) + 0x90) = 0x824c;</w:t>
      </w:r>
    </w:p>
    <w:p w14:paraId="5E6F8D37" w14:textId="77777777" w:rsidR="006F3CEA" w:rsidRDefault="006F3CEA" w:rsidP="006F3CEA">
      <w:pPr>
        <w:spacing w:after="1" w:line="260" w:lineRule="auto"/>
        <w:ind w:left="-5" w:right="1119"/>
      </w:pPr>
      <w:r>
        <w:t xml:space="preserve">  *(undefined2 *)(*(int *)(param_1 + 0x44) + 0x92) = 0x4cd8;</w:t>
      </w:r>
    </w:p>
    <w:p w14:paraId="78896AE4" w14:textId="77777777" w:rsidR="006F3CEA" w:rsidRDefault="006F3CEA" w:rsidP="006F3CEA">
      <w:pPr>
        <w:spacing w:after="1" w:line="260" w:lineRule="auto"/>
        <w:ind w:left="-5" w:right="1119"/>
      </w:pPr>
      <w:r>
        <w:t xml:space="preserve">  *(undefined2 *)(*(int *)(param_1 + 0x44) + 0x94) = 0x745c;</w:t>
      </w:r>
    </w:p>
    <w:p w14:paraId="4AD6ACF5" w14:textId="77777777" w:rsidR="006F3CEA" w:rsidRDefault="006F3CEA" w:rsidP="006F3CEA">
      <w:pPr>
        <w:spacing w:after="1" w:line="260" w:lineRule="auto"/>
        <w:ind w:left="-5" w:right="1119"/>
      </w:pPr>
      <w:r>
        <w:t xml:space="preserve">  *(undefined2 *)(*(int *)(param_1 + 0x44) + 0x96) = 0x24b5;</w:t>
      </w:r>
    </w:p>
    <w:p w14:paraId="28B5FDDC" w14:textId="77777777" w:rsidR="006F3CEA" w:rsidRDefault="006F3CEA" w:rsidP="006F3CEA">
      <w:pPr>
        <w:spacing w:after="1" w:line="260" w:lineRule="auto"/>
        <w:ind w:left="-5" w:right="1119"/>
      </w:pPr>
      <w:r>
        <w:t xml:space="preserve">  *(undefined2 *)(*(int *)(param_1 + 0x44) + 0x98) = 0x1cd7;</w:t>
      </w:r>
    </w:p>
    <w:p w14:paraId="68D8A601" w14:textId="77777777" w:rsidR="006F3CEA" w:rsidRDefault="006F3CEA" w:rsidP="006F3CEA">
      <w:pPr>
        <w:spacing w:after="1" w:line="260" w:lineRule="auto"/>
        <w:ind w:left="-5" w:right="1119"/>
      </w:pPr>
      <w:r>
        <w:t xml:space="preserve">  *(undefined2 *)(*(int *)(param_1 + 0x44) + 0x9a) = 0x4095;</w:t>
      </w:r>
    </w:p>
    <w:p w14:paraId="5A656055" w14:textId="77777777" w:rsidR="006F3CEA" w:rsidRDefault="006F3CEA" w:rsidP="006F3CEA">
      <w:pPr>
        <w:spacing w:after="1" w:line="260" w:lineRule="auto"/>
        <w:ind w:left="-5" w:right="1119"/>
      </w:pPr>
      <w:r>
        <w:t xml:space="preserve">  *(undefined2 *)(*(int *)(param_1 + 0x44) + 0x9c) = 0x15c;</w:t>
      </w:r>
    </w:p>
    <w:p w14:paraId="7E2D9343" w14:textId="77777777" w:rsidR="006F3CEA" w:rsidRDefault="006F3CEA" w:rsidP="006F3CEA">
      <w:pPr>
        <w:spacing w:after="1" w:line="260" w:lineRule="auto"/>
        <w:ind w:left="-5" w:right="1119"/>
      </w:pPr>
      <w:r>
        <w:t xml:space="preserve">  *(undefined2 *)(*(int *)(param_1 + 0x44) + 0x9e) = 0x1b2e;</w:t>
      </w:r>
    </w:p>
    <w:p w14:paraId="3577713E" w14:textId="77777777" w:rsidR="006F3CEA" w:rsidRDefault="006F3CEA" w:rsidP="006F3CEA">
      <w:pPr>
        <w:spacing w:after="1" w:line="260" w:lineRule="auto"/>
        <w:ind w:left="-5" w:right="1119"/>
      </w:pPr>
      <w:r>
        <w:t xml:space="preserve">  *(undefined2 *)(*(int *)(param_1 + 0x44) + 0xa0) = 0x8a4c;</w:t>
      </w:r>
    </w:p>
    <w:p w14:paraId="424033C3" w14:textId="77777777" w:rsidR="006F3CEA" w:rsidRDefault="006F3CEA" w:rsidP="006F3CEA">
      <w:pPr>
        <w:spacing w:after="1" w:line="260" w:lineRule="auto"/>
        <w:ind w:left="-5" w:right="1119"/>
      </w:pPr>
      <w:r>
        <w:t xml:space="preserve">  *(undefined2 *)(*(int *)(param_1 + 0x44) + 0xa2) = 0x7cfe;</w:t>
      </w:r>
    </w:p>
    <w:p w14:paraId="340E8A52" w14:textId="77777777" w:rsidR="006F3CEA" w:rsidRDefault="006F3CEA" w:rsidP="006F3CEA">
      <w:pPr>
        <w:spacing w:after="1" w:line="260" w:lineRule="auto"/>
        <w:ind w:left="-5" w:right="1119"/>
      </w:pPr>
      <w:r>
        <w:t xml:space="preserve">  *(undefined2 *)(*(int *)(param_1 + 0x44) + 0xa4) = 0x5cd5;</w:t>
      </w:r>
    </w:p>
    <w:p w14:paraId="2CDD3465" w14:textId="77777777" w:rsidR="006F3CEA" w:rsidRDefault="006F3CEA" w:rsidP="006F3CEA">
      <w:pPr>
        <w:spacing w:after="1" w:line="260" w:lineRule="auto"/>
        <w:ind w:left="-5" w:right="1119"/>
      </w:pPr>
      <w:r>
        <w:t xml:space="preserve">  *(undefined2 *)(*(int *)(param_1 + 0x44) + 0xa6) = 0xcba9;</w:t>
      </w:r>
    </w:p>
    <w:p w14:paraId="3D2FE0E8" w14:textId="77777777" w:rsidR="006F3CEA" w:rsidRDefault="006F3CEA" w:rsidP="006F3CEA">
      <w:pPr>
        <w:spacing w:after="1" w:line="260" w:lineRule="auto"/>
        <w:ind w:left="-5" w:right="1119"/>
      </w:pPr>
      <w:r>
        <w:t xml:space="preserve">  *(undefined2 *)(*(int *)(param_1 + 0x44) + 0xa8) = 0x2913;</w:t>
      </w:r>
    </w:p>
    <w:p w14:paraId="70D3F26E" w14:textId="77777777" w:rsidR="006F3CEA" w:rsidRDefault="006F3CEA" w:rsidP="006F3CEA">
      <w:pPr>
        <w:spacing w:after="1" w:line="260" w:lineRule="auto"/>
        <w:ind w:left="-5" w:right="1119"/>
      </w:pPr>
      <w:r>
        <w:t xml:space="preserve">  *(undefined2 *)(*(int *)(param_1 + 0x44) + 0xaa) = 0x464c;</w:t>
      </w:r>
    </w:p>
    <w:p w14:paraId="0E08511D" w14:textId="77777777" w:rsidR="006F3CEA" w:rsidRDefault="006F3CEA" w:rsidP="006F3CEA">
      <w:pPr>
        <w:spacing w:after="1" w:line="260" w:lineRule="auto"/>
        <w:ind w:left="-5" w:right="1119"/>
      </w:pPr>
      <w:r>
        <w:t xml:space="preserve">  *(undefined2 *)(*(int *)(param_1 + 0x44) + 0xac) = 0x15e;</w:t>
      </w:r>
    </w:p>
    <w:p w14:paraId="701C6F6B" w14:textId="77777777" w:rsidR="006F3CEA" w:rsidRDefault="006F3CEA" w:rsidP="006F3CEA">
      <w:pPr>
        <w:spacing w:after="1" w:line="260" w:lineRule="auto"/>
        <w:ind w:left="-5" w:right="1119"/>
      </w:pPr>
      <w:r>
        <w:t xml:space="preserve">  *(undefined2 *)(*(int *)(param_1 + 0x44) + 0xae) = 0x1aa5;</w:t>
      </w:r>
    </w:p>
    <w:p w14:paraId="0DEB4A52" w14:textId="77777777" w:rsidR="006F3CEA" w:rsidRDefault="006F3CEA" w:rsidP="006F3CEA">
      <w:pPr>
        <w:spacing w:after="1" w:line="260" w:lineRule="auto"/>
        <w:ind w:left="-5" w:right="1119"/>
      </w:pPr>
      <w:r>
        <w:t xml:space="preserve">  *(undefined2 *)(*(int *)(param_1 + 0x44) + 0xb0) = 0xc6b4;</w:t>
      </w:r>
    </w:p>
    <w:p w14:paraId="168ED561" w14:textId="77777777" w:rsidR="006F3CEA" w:rsidRDefault="006F3CEA" w:rsidP="006F3CEA">
      <w:pPr>
        <w:spacing w:after="1" w:line="260" w:lineRule="auto"/>
        <w:ind w:left="-5" w:right="1119"/>
      </w:pPr>
      <w:r>
        <w:lastRenderedPageBreak/>
        <w:t xml:space="preserve">  *(undefined2 *)(*(int *)(param_1 + 0x44) + 0xb2) = 0x40a4;</w:t>
      </w:r>
    </w:p>
    <w:p w14:paraId="009C9673" w14:textId="77777777" w:rsidR="006F3CEA" w:rsidRDefault="006F3CEA" w:rsidP="006F3CEA">
      <w:pPr>
        <w:spacing w:after="1" w:line="260" w:lineRule="auto"/>
        <w:ind w:left="-5" w:right="1119"/>
      </w:pPr>
      <w:r>
        <w:t xml:space="preserve">  *(undefined2 *)(*(int *)(param_1 + 0x44) + 0xb4) = 0xfe5c;</w:t>
      </w:r>
    </w:p>
    <w:p w14:paraId="124473B3" w14:textId="77777777" w:rsidR="006F3CEA" w:rsidRDefault="006F3CEA" w:rsidP="006F3CEA">
      <w:pPr>
        <w:spacing w:after="1" w:line="260" w:lineRule="auto"/>
        <w:ind w:left="-5" w:right="1119"/>
      </w:pPr>
      <w:r>
        <w:t xml:space="preserve">  *(undefined2 *)(*(int *)(param_1 + 0x44) + 0xb6) = 0x48d2;</w:t>
      </w:r>
    </w:p>
    <w:p w14:paraId="67175D2A" w14:textId="77777777" w:rsidR="006F3CEA" w:rsidRDefault="006F3CEA" w:rsidP="006F3CEA">
      <w:pPr>
        <w:spacing w:after="1" w:line="260" w:lineRule="auto"/>
        <w:ind w:left="-5" w:right="1119"/>
      </w:pPr>
      <w:r>
        <w:t xml:space="preserve">  *(undefined2 *)(*(int *)(param_1 + 0x44) + 0xb8) = 0x76a3;</w:t>
      </w:r>
    </w:p>
    <w:p w14:paraId="065DF003" w14:textId="77777777" w:rsidR="006F3CEA" w:rsidRDefault="006F3CEA" w:rsidP="006F3CEA">
      <w:pPr>
        <w:spacing w:after="1" w:line="260" w:lineRule="auto"/>
        <w:ind w:left="-5" w:right="1119"/>
      </w:pPr>
      <w:r>
        <w:t xml:space="preserve">  *(undefined2 *)(*(int *)(param_1 + 0x44) + 0xba) = 0x2aa9;</w:t>
      </w:r>
    </w:p>
    <w:p w14:paraId="5CCD537E" w14:textId="77777777" w:rsidR="006F3CEA" w:rsidRDefault="006F3CEA" w:rsidP="006F3CEA">
      <w:pPr>
        <w:spacing w:after="1" w:line="260" w:lineRule="auto"/>
        <w:ind w:left="-5" w:right="1119"/>
      </w:pPr>
      <w:r>
        <w:t xml:space="preserve">  *(undefined2 *)(*(int *)(param_1 + 0x44) + 0xbc) = 0x6b5c;</w:t>
      </w:r>
    </w:p>
    <w:p w14:paraId="4C08EFA6" w14:textId="77777777" w:rsidR="006F3CEA" w:rsidRDefault="006F3CEA" w:rsidP="006F3CEA">
      <w:pPr>
        <w:spacing w:after="1" w:line="260" w:lineRule="auto"/>
        <w:ind w:left="-5" w:right="1119"/>
      </w:pPr>
      <w:r>
        <w:t xml:space="preserve">  *(undefined2 *)(*(int *)(param_1 + 0x44) + 0xbe) = 0x2aa5;</w:t>
      </w:r>
    </w:p>
    <w:p w14:paraId="0DDE9C35" w14:textId="77777777" w:rsidR="006F3CEA" w:rsidRDefault="006F3CEA" w:rsidP="006F3CEA">
      <w:pPr>
        <w:spacing w:after="1" w:line="260" w:lineRule="auto"/>
        <w:ind w:left="-5" w:right="1119"/>
      </w:pPr>
      <w:r>
        <w:t xml:space="preserve">  *(undefined2 *)(*(int *)(param_1 + 0x44) + 0xc0) = 0x6b58;</w:t>
      </w:r>
    </w:p>
    <w:p w14:paraId="301B5C1F" w14:textId="77777777" w:rsidR="006F3CEA" w:rsidRDefault="006F3CEA" w:rsidP="006F3CEA">
      <w:pPr>
        <w:spacing w:after="1" w:line="260" w:lineRule="auto"/>
        <w:ind w:left="-5" w:right="1119"/>
      </w:pPr>
      <w:r>
        <w:t xml:space="preserve">  *(undefined2 *)(*(int *)(param_1 + 0x44) + 0xc2) = 0x2aa5;</w:t>
      </w:r>
    </w:p>
    <w:p w14:paraId="24A9D3F3" w14:textId="77777777" w:rsidR="006F3CEA" w:rsidRDefault="006F3CEA" w:rsidP="006F3CEA">
      <w:pPr>
        <w:spacing w:after="1" w:line="260" w:lineRule="auto"/>
        <w:ind w:left="-5" w:right="1119"/>
      </w:pPr>
      <w:r>
        <w:t xml:space="preserve">  *(undefined2 *)(*(int *)(param_1 + 0x44) + 0xc4) = 0x6b5c;</w:t>
      </w:r>
    </w:p>
    <w:p w14:paraId="2234DE15" w14:textId="77777777" w:rsidR="006F3CEA" w:rsidRDefault="006F3CEA" w:rsidP="006F3CEA">
      <w:pPr>
        <w:spacing w:after="1" w:line="260" w:lineRule="auto"/>
        <w:ind w:left="-5" w:right="1119"/>
      </w:pPr>
      <w:r>
        <w:t xml:space="preserve">  *(undefined2 *)(*(int *)(param_1 + 0x44) + 0xc6) = 0xbfa5;</w:t>
      </w:r>
    </w:p>
    <w:p w14:paraId="61388612" w14:textId="77777777" w:rsidR="006F3CEA" w:rsidRDefault="006F3CEA" w:rsidP="006F3CEA">
      <w:pPr>
        <w:spacing w:after="1" w:line="260" w:lineRule="auto"/>
        <w:ind w:left="-5" w:right="1119"/>
      </w:pPr>
      <w:r>
        <w:t xml:space="preserve">  *(undefined2 *)(*(int *)(param_1 + 0x44) + 200) = 0x1129;</w:t>
      </w:r>
    </w:p>
    <w:p w14:paraId="507C5474" w14:textId="77777777" w:rsidR="006F3CEA" w:rsidRDefault="006F3CEA" w:rsidP="006F3CEA">
      <w:pPr>
        <w:spacing w:after="1" w:line="260" w:lineRule="auto"/>
        <w:ind w:left="-5" w:right="1119"/>
      </w:pPr>
      <w:r>
        <w:t xml:space="preserve">  *(undefined2 *)(*(int *)(param_1 + 0x44) + 0xca) = 0x355a;</w:t>
      </w:r>
    </w:p>
    <w:p w14:paraId="4CC0BFE7" w14:textId="77777777" w:rsidR="006F3CEA" w:rsidRDefault="006F3CEA" w:rsidP="006F3CEA">
      <w:pPr>
        <w:spacing w:after="1" w:line="260" w:lineRule="auto"/>
        <w:ind w:left="-5" w:right="1119"/>
      </w:pPr>
      <w:r>
        <w:t xml:space="preserve">  *(undefined2 *)(*(int *)(param_1 + 0x44) + 0xcc) = 0xfe50;</w:t>
      </w:r>
    </w:p>
    <w:p w14:paraId="198EF1FD" w14:textId="77777777" w:rsidR="006F3CEA" w:rsidRDefault="006F3CEA" w:rsidP="006F3CEA">
      <w:pPr>
        <w:spacing w:after="1" w:line="260" w:lineRule="auto"/>
        <w:ind w:left="-5" w:right="1119"/>
      </w:pPr>
      <w:r>
        <w:t xml:space="preserve">  *(undefined2 *)(*(int *)(param_1 + 0x44) + 0xce) = 0xc375;</w:t>
      </w:r>
    </w:p>
    <w:p w14:paraId="1BE62E0F" w14:textId="77777777" w:rsidR="006F3CEA" w:rsidRDefault="006F3CEA" w:rsidP="006F3CEA">
      <w:pPr>
        <w:spacing w:after="1" w:line="260" w:lineRule="auto"/>
        <w:ind w:left="-5" w:right="1119"/>
      </w:pPr>
      <w:r>
        <w:t xml:space="preserve">  *(undefined2 *)(*(int *)(param_1 + 0x44) + 0xd0) = 0xa4;</w:t>
      </w:r>
    </w:p>
    <w:p w14:paraId="6881C34C" w14:textId="77777777" w:rsidR="006F3CEA" w:rsidRDefault="006F3CEA" w:rsidP="006F3CEA">
      <w:pPr>
        <w:spacing w:after="1" w:line="260" w:lineRule="auto"/>
        <w:ind w:left="-5" w:right="1119"/>
      </w:pPr>
      <w:r>
        <w:t xml:space="preserve">  *(undefined2 *)(*(int *)(param_1 + 0x44) + 0xd2) = 0xc5aa;</w:t>
      </w:r>
    </w:p>
    <w:p w14:paraId="552E303F" w14:textId="77777777" w:rsidR="006F3CEA" w:rsidRDefault="006F3CEA" w:rsidP="006F3CEA">
      <w:pPr>
        <w:spacing w:after="1" w:line="260" w:lineRule="auto"/>
        <w:ind w:left="-5" w:right="1119"/>
      </w:pPr>
      <w:r>
        <w:t xml:space="preserve">  *(undefined2 *)(*(int *)(param_1 + 0x44) + 0xd4) = 0xfe6c;</w:t>
      </w:r>
    </w:p>
    <w:p w14:paraId="67FDC178" w14:textId="77777777" w:rsidR="006F3CEA" w:rsidRDefault="006F3CEA" w:rsidP="006F3CEA">
      <w:pPr>
        <w:spacing w:after="1" w:line="260" w:lineRule="auto"/>
        <w:ind w:left="-5" w:right="1119"/>
      </w:pPr>
      <w:r>
        <w:t xml:space="preserve">  *(undefined2 *)(*(int *)(param_1 + 0x44) + 0xd6) = 0xbf5a;</w:t>
      </w:r>
    </w:p>
    <w:p w14:paraId="0CF3F79B" w14:textId="77777777" w:rsidR="006F3CEA" w:rsidRDefault="006F3CEA" w:rsidP="006F3CEA">
      <w:pPr>
        <w:spacing w:after="1" w:line="260" w:lineRule="auto"/>
        <w:ind w:left="-5" w:right="1119"/>
      </w:pPr>
      <w:r>
        <w:t xml:space="preserve">  *(undefined2 *)(*(int *)(param_1 + 0x44) + 0xd8) = 0x4ed7;</w:t>
      </w:r>
    </w:p>
    <w:p w14:paraId="066EB514" w14:textId="77777777" w:rsidR="006F3CEA" w:rsidRDefault="006F3CEA" w:rsidP="006F3CEA">
      <w:pPr>
        <w:spacing w:after="1" w:line="260" w:lineRule="auto"/>
        <w:ind w:left="-5" w:right="1119"/>
      </w:pPr>
      <w:r>
        <w:t xml:space="preserve">  *(undefined2 *)(*(int *)(param_1 + 0x44) + 0xda) = 0xa9b1;</w:t>
      </w:r>
    </w:p>
    <w:p w14:paraId="6025637B" w14:textId="77777777" w:rsidR="006F3CEA" w:rsidRDefault="006F3CEA" w:rsidP="006F3CEA">
      <w:pPr>
        <w:spacing w:after="1" w:line="260" w:lineRule="auto"/>
        <w:ind w:left="-5" w:right="1119"/>
      </w:pPr>
      <w:r>
        <w:t xml:space="preserve">  *(undefined2 *)(*(int *)(param_1 + 0x44) + 0xdc) = 0xb5;</w:t>
      </w:r>
    </w:p>
    <w:p w14:paraId="15664DC3" w14:textId="77777777" w:rsidR="006F3CEA" w:rsidRDefault="006F3CEA" w:rsidP="006F3CEA">
      <w:pPr>
        <w:spacing w:after="1" w:line="260" w:lineRule="auto"/>
        <w:ind w:left="-5" w:right="1119"/>
      </w:pPr>
      <w:r>
        <w:t xml:space="preserve">  *(undefined2 *)(*(int *)(param_1 + 0x44) + 0xde) = 0x40a5;</w:t>
      </w:r>
    </w:p>
    <w:p w14:paraId="10C1F0C8" w14:textId="77777777" w:rsidR="006F3CEA" w:rsidRDefault="006F3CEA" w:rsidP="006F3CEA">
      <w:pPr>
        <w:spacing w:after="1" w:line="260" w:lineRule="auto"/>
        <w:ind w:left="-5" w:right="1119"/>
      </w:pPr>
      <w:r>
        <w:t xml:space="preserve">  *(undefined2 *)(*(int *)(param_1 + 0x44) + 0xe0) = 0xe906;</w:t>
      </w:r>
    </w:p>
    <w:p w14:paraId="7B3EF24F" w14:textId="77777777" w:rsidR="006F3CEA" w:rsidRDefault="006F3CEA" w:rsidP="006F3CEA">
      <w:pPr>
        <w:spacing w:after="1" w:line="260" w:lineRule="auto"/>
        <w:ind w:left="-5" w:right="1119"/>
      </w:pPr>
      <w:r>
        <w:t xml:space="preserve">  *(undefined2 *)(*(int *)(param_1 + 0x44) + 0xe2) = 0x4133;</w:t>
      </w:r>
    </w:p>
    <w:p w14:paraId="38E2AFBE" w14:textId="77777777" w:rsidR="006F3CEA" w:rsidRDefault="006F3CEA" w:rsidP="006F3CEA">
      <w:pPr>
        <w:spacing w:after="1" w:line="260" w:lineRule="auto"/>
        <w:ind w:left="-5" w:right="1119"/>
      </w:pPr>
      <w:r>
        <w:t xml:space="preserve">  *(undefined2 *)(*(int *)(param_1 + 0x44) + 0xe4) = 0x15c;</w:t>
      </w:r>
    </w:p>
    <w:p w14:paraId="6B7CED5A" w14:textId="77777777" w:rsidR="006F3CEA" w:rsidRDefault="006F3CEA" w:rsidP="006F3CEA">
      <w:pPr>
        <w:spacing w:after="1" w:line="260" w:lineRule="auto"/>
        <w:ind w:left="-5" w:right="1119"/>
      </w:pPr>
      <w:r>
        <w:t xml:space="preserve">  *(undefined2 *)(*(int *)(param_1 + 0x44) + 0xe6) = 0x375a;</w:t>
      </w:r>
    </w:p>
    <w:p w14:paraId="32AA9407" w14:textId="77777777" w:rsidR="006F3CEA" w:rsidRDefault="006F3CEA" w:rsidP="006F3CEA">
      <w:pPr>
        <w:spacing w:after="1" w:line="260" w:lineRule="auto"/>
        <w:ind w:left="-5" w:right="1119"/>
      </w:pPr>
      <w:r>
        <w:t xml:space="preserve">  *(undefined2 *)(*(int *)(param_1 + 0x44) + 0xe8) = 0x8a58;</w:t>
      </w:r>
    </w:p>
    <w:p w14:paraId="54FD8D9C" w14:textId="77777777" w:rsidR="006F3CEA" w:rsidRDefault="006F3CEA" w:rsidP="006F3CEA">
      <w:pPr>
        <w:spacing w:after="1" w:line="260" w:lineRule="auto"/>
        <w:ind w:left="-5" w:right="1119"/>
      </w:pPr>
      <w:r>
        <w:t xml:space="preserve">  *(undefined2 *)(*(int *)(param_1 + 0x44) + 0xea) = 0x48ea;</w:t>
      </w:r>
    </w:p>
    <w:p w14:paraId="1E2E74F0" w14:textId="77777777" w:rsidR="006F3CEA" w:rsidRDefault="006F3CEA" w:rsidP="006F3CEA">
      <w:pPr>
        <w:spacing w:after="1" w:line="260" w:lineRule="auto"/>
        <w:ind w:left="-5" w:right="1119"/>
      </w:pPr>
      <w:r>
        <w:t xml:space="preserve">  *(undefined2 *)(*(int *)(param_1 + 0x44) + 0xec) = 0x30a3;</w:t>
      </w:r>
    </w:p>
    <w:p w14:paraId="7748D7CD" w14:textId="77777777" w:rsidR="006F3CEA" w:rsidRDefault="006F3CEA" w:rsidP="006F3CEA">
      <w:pPr>
        <w:spacing w:after="1" w:line="260" w:lineRule="auto"/>
        <w:ind w:left="-5" w:right="1119"/>
      </w:pPr>
      <w:r>
        <w:t xml:space="preserve">  *(undefined2 *)(*(int *)(param_1 + 0x44) + 0xee) = 0x905a;</w:t>
      </w:r>
    </w:p>
    <w:p w14:paraId="408BD1A7" w14:textId="77777777" w:rsidR="006F3CEA" w:rsidRDefault="006F3CEA" w:rsidP="006F3CEA">
      <w:pPr>
        <w:spacing w:after="1" w:line="260" w:lineRule="auto"/>
        <w:ind w:left="-5" w:right="1119"/>
      </w:pPr>
      <w:r>
        <w:t xml:space="preserve">  *(undefined2 *)(*(int *)(param_1 + 0x44) + 0xf0) = 0x86d7;</w:t>
      </w:r>
    </w:p>
    <w:p w14:paraId="4EF6C903" w14:textId="77777777" w:rsidR="006F3CEA" w:rsidRDefault="006F3CEA" w:rsidP="006F3CEA">
      <w:pPr>
        <w:spacing w:after="1" w:line="260" w:lineRule="auto"/>
        <w:ind w:left="-5" w:right="1119"/>
      </w:pPr>
      <w:r>
        <w:t xml:space="preserve">  *(undefined2 *)(*(int *)(param_1 + 0x44) + 0xf2) = 0x4f59;</w:t>
      </w:r>
    </w:p>
    <w:p w14:paraId="6C8A4DA8" w14:textId="77777777" w:rsidR="006F3CEA" w:rsidRDefault="006F3CEA" w:rsidP="006F3CEA">
      <w:pPr>
        <w:spacing w:after="1" w:line="260" w:lineRule="auto"/>
        <w:ind w:left="-5" w:right="1119"/>
      </w:pPr>
      <w:r>
        <w:t xml:space="preserve">  *(undefined2 *)(*(int *)(param_1 + 0x44) + 0xf4) = 0x15c;</w:t>
      </w:r>
    </w:p>
    <w:p w14:paraId="10D21082" w14:textId="77777777" w:rsidR="006F3CEA" w:rsidRDefault="006F3CEA" w:rsidP="006F3CEA">
      <w:pPr>
        <w:spacing w:after="1" w:line="260" w:lineRule="auto"/>
        <w:ind w:left="-5" w:right="1119"/>
      </w:pPr>
      <w:r>
        <w:t xml:space="preserve">  *(undefined2 *)(*(int *)(param_1 + 0x44) + 0xf6) = 0xcf;</w:t>
      </w:r>
    </w:p>
    <w:p w14:paraId="65D0030C" w14:textId="77777777" w:rsidR="006F3CEA" w:rsidRDefault="006F3CEA" w:rsidP="006F3CEA">
      <w:pPr>
        <w:spacing w:after="1" w:line="260" w:lineRule="auto"/>
        <w:ind w:left="-5" w:right="1119"/>
      </w:pPr>
      <w:r>
        <w:t xml:space="preserve">  *(undefined2 *)(*(int *)(param_1 + 0x44) + 0xf8) = 0x134;</w:t>
      </w:r>
    </w:p>
    <w:p w14:paraId="7811C98F" w14:textId="77777777" w:rsidR="006F3CEA" w:rsidRDefault="006F3CEA" w:rsidP="006F3CEA">
      <w:pPr>
        <w:spacing w:after="1" w:line="260" w:lineRule="auto"/>
        <w:ind w:left="-5" w:right="1119"/>
      </w:pPr>
      <w:r>
        <w:t xml:space="preserve">  *(undefined2 *)(*(int *)(param_1 + 0x44) + 0xfa) = 0x4095;</w:t>
      </w:r>
    </w:p>
    <w:p w14:paraId="5D6E69DC" w14:textId="77777777" w:rsidR="006F3CEA" w:rsidRDefault="006F3CEA" w:rsidP="006F3CEA">
      <w:pPr>
        <w:spacing w:after="1" w:line="260" w:lineRule="auto"/>
        <w:ind w:left="-5" w:right="1119"/>
      </w:pPr>
      <w:r>
        <w:t xml:space="preserve">  *(undefined2 *)(*(int *)(param_1 + 0x44) + 0xfc) = 0x8a5c;</w:t>
      </w:r>
    </w:p>
    <w:p w14:paraId="6FE000F3" w14:textId="77777777" w:rsidR="006F3CEA" w:rsidRDefault="006F3CEA" w:rsidP="006F3CEA">
      <w:pPr>
        <w:spacing w:after="1" w:line="260" w:lineRule="auto"/>
        <w:ind w:left="-5" w:right="1119"/>
      </w:pPr>
      <w:r>
        <w:t xml:space="preserve">  *(undefined2 *)(*(int *)(param_1 + 0x44) + 0xfe) = 0xc3aa;</w:t>
      </w:r>
    </w:p>
    <w:p w14:paraId="7F9156EB" w14:textId="77777777" w:rsidR="006F3CEA" w:rsidRDefault="006F3CEA" w:rsidP="006F3CEA">
      <w:pPr>
        <w:spacing w:after="1" w:line="260" w:lineRule="auto"/>
        <w:ind w:left="-5" w:right="1119"/>
      </w:pPr>
      <w:r>
        <w:t xml:space="preserve">  *(undefined2 *)(*(int *)(param_1 + 0x44) + 0x100) = 0x519d;</w:t>
      </w:r>
    </w:p>
    <w:p w14:paraId="05C08443" w14:textId="77777777" w:rsidR="006F3CEA" w:rsidRDefault="006F3CEA" w:rsidP="006F3CEA">
      <w:pPr>
        <w:spacing w:after="1" w:line="260" w:lineRule="auto"/>
        <w:ind w:left="-5" w:right="1119"/>
      </w:pPr>
      <w:r>
        <w:t xml:space="preserve">  *(undefined2 *)(*(int *)(param_1 + 0x44) + 0x102) = 0x2af4;</w:t>
      </w:r>
    </w:p>
    <w:p w14:paraId="459EC0CD" w14:textId="77777777" w:rsidR="006F3CEA" w:rsidRDefault="006F3CEA" w:rsidP="006F3CEA">
      <w:pPr>
        <w:spacing w:after="1" w:line="260" w:lineRule="auto"/>
        <w:ind w:left="-5" w:right="1119"/>
      </w:pPr>
      <w:r>
        <w:t xml:space="preserve">  *(undefined2 *)(*(int *)(param_1 + 0x44) + 0x104) = 0x885c;</w:t>
      </w:r>
    </w:p>
    <w:p w14:paraId="765756BB" w14:textId="77777777" w:rsidR="006F3CEA" w:rsidRDefault="006F3CEA" w:rsidP="006F3CEA">
      <w:pPr>
        <w:spacing w:after="1" w:line="260" w:lineRule="auto"/>
        <w:ind w:left="-5" w:right="1119"/>
      </w:pPr>
      <w:r>
        <w:t xml:space="preserve">  *(undefined2 *)(*(int *)(param_1 + 0x44) + 0x106) = 0xc35e;</w:t>
      </w:r>
    </w:p>
    <w:p w14:paraId="0FA7311B" w14:textId="77777777" w:rsidR="006F3CEA" w:rsidRDefault="006F3CEA" w:rsidP="006F3CEA">
      <w:pPr>
        <w:spacing w:after="1" w:line="260" w:lineRule="auto"/>
        <w:ind w:left="-5" w:right="1119"/>
      </w:pPr>
      <w:r>
        <w:t xml:space="preserve">  *(undefined2 *)(*(int *)(param_1 + 0x44) + 0x108) = 0x59f;</w:t>
      </w:r>
    </w:p>
    <w:p w14:paraId="1C13A550" w14:textId="77777777" w:rsidR="006F3CEA" w:rsidRDefault="006F3CEA" w:rsidP="006F3CEA">
      <w:pPr>
        <w:spacing w:after="1" w:line="260" w:lineRule="auto"/>
        <w:ind w:left="-5" w:right="1119"/>
      </w:pPr>
      <w:r>
        <w:lastRenderedPageBreak/>
        <w:t xml:space="preserve">  *(undefined2 *)(*(int *)(param_1 + 0x44) + 0x10a) = 0xcbf6;</w:t>
      </w:r>
    </w:p>
    <w:p w14:paraId="38B9B2FF" w14:textId="77777777" w:rsidR="006F3CEA" w:rsidRDefault="006F3CEA" w:rsidP="006F3CEA">
      <w:pPr>
        <w:spacing w:after="1" w:line="260" w:lineRule="auto"/>
        <w:ind w:left="-5" w:right="1119"/>
      </w:pPr>
      <w:r>
        <w:t xml:space="preserve">  *(undefined2 *)(*(int *)(param_1 + 0x44) + 0x10c) = 0x90b;</w:t>
      </w:r>
    </w:p>
    <w:p w14:paraId="4714BEAC" w14:textId="77777777" w:rsidR="006F3CEA" w:rsidRDefault="006F3CEA" w:rsidP="006F3CEA">
      <w:pPr>
        <w:spacing w:after="1" w:line="260" w:lineRule="auto"/>
        <w:ind w:left="-5" w:right="1119"/>
      </w:pPr>
      <w:r>
        <w:t xml:space="preserve">  *(undefined2 *)(*(int *)(param_1 + 0x44) + 0x10e) = 0x725a;</w:t>
      </w:r>
    </w:p>
    <w:p w14:paraId="01E3A4C1" w14:textId="77777777" w:rsidR="006F3CEA" w:rsidRDefault="006F3CEA" w:rsidP="006F3CEA">
      <w:pPr>
        <w:spacing w:after="1" w:line="260" w:lineRule="auto"/>
        <w:ind w:left="-5" w:right="1119"/>
      </w:pPr>
      <w:r>
        <w:t xml:space="preserve">  *(undefined2 *)(*(int *)(param_1 + 0x44) + 0x110) = 0xd1a3;</w:t>
      </w:r>
    </w:p>
    <w:p w14:paraId="1534328B" w14:textId="77777777" w:rsidR="006F3CEA" w:rsidRDefault="006F3CEA" w:rsidP="006F3CEA">
      <w:pPr>
        <w:spacing w:after="1" w:line="260" w:lineRule="auto"/>
        <w:ind w:left="-5" w:right="1119"/>
      </w:pPr>
      <w:r>
        <w:t xml:space="preserve">  *(undefined2 *)(*(int *)(param_1 + 0x44) + 0x112) = 0xb826;</w:t>
      </w:r>
    </w:p>
    <w:p w14:paraId="0E83BB58" w14:textId="77777777" w:rsidR="006F3CEA" w:rsidRDefault="006F3CEA" w:rsidP="006F3CEA">
      <w:pPr>
        <w:spacing w:after="1" w:line="260" w:lineRule="auto"/>
        <w:ind w:left="-5" w:right="1119"/>
      </w:pPr>
      <w:r>
        <w:t xml:space="preserve">  *(undefined2 *)(*(int *)(param_1 + 0x44) + 0x114) = 0xe5c;</w:t>
      </w:r>
    </w:p>
    <w:p w14:paraId="6EB6D5F7" w14:textId="77777777" w:rsidR="006F3CEA" w:rsidRDefault="006F3CEA" w:rsidP="006F3CEA">
      <w:pPr>
        <w:spacing w:after="1" w:line="260" w:lineRule="auto"/>
        <w:ind w:left="-5" w:right="1119"/>
      </w:pPr>
      <w:r>
        <w:t xml:space="preserve">  *(undefined2 *)(*(int *)(param_1 + 0x44) + 0x116) = 0x520;</w:t>
      </w:r>
    </w:p>
    <w:p w14:paraId="773B4B01" w14:textId="77777777" w:rsidR="006F3CEA" w:rsidRDefault="006F3CEA" w:rsidP="006F3CEA">
      <w:pPr>
        <w:spacing w:after="1" w:line="260" w:lineRule="auto"/>
        <w:ind w:left="-5" w:right="1119"/>
      </w:pPr>
      <w:r>
        <w:t xml:space="preserve">  *(undefined2 *)(*(int *)(param_1 + 0x44) + 0x118) = 0x15d;</w:t>
      </w:r>
    </w:p>
    <w:p w14:paraId="38B96352" w14:textId="77777777" w:rsidR="006F3CEA" w:rsidRDefault="006F3CEA" w:rsidP="006F3CEA">
      <w:pPr>
        <w:spacing w:after="1" w:line="260" w:lineRule="auto"/>
        <w:ind w:left="-5" w:right="1119"/>
      </w:pPr>
      <w:r>
        <w:t xml:space="preserve">  *(undefined2 *)(*(int *)(param_1 + 0x44) + 0x11a) = 0xcba5;</w:t>
      </w:r>
    </w:p>
    <w:p w14:paraId="3B24014E" w14:textId="77777777" w:rsidR="006F3CEA" w:rsidRDefault="006F3CEA" w:rsidP="006F3CEA">
      <w:pPr>
        <w:spacing w:after="1" w:line="260" w:lineRule="auto"/>
        <w:ind w:left="-5" w:right="1119"/>
      </w:pPr>
      <w:r>
        <w:t xml:space="preserve">  *(undefined2 *)(*(int *)(param_1 + 0x44) + 0x11c) = 0x1513;</w:t>
      </w:r>
    </w:p>
    <w:p w14:paraId="6F52CFDF" w14:textId="77777777" w:rsidR="006F3CEA" w:rsidRDefault="006F3CEA" w:rsidP="006F3CEA">
      <w:pPr>
        <w:spacing w:after="1" w:line="260" w:lineRule="auto"/>
        <w:ind w:left="-5" w:right="1119"/>
      </w:pPr>
      <w:r>
        <w:t xml:space="preserve">  *(undefined2 *)(*(int *)(param_1 + 0x44) + 0x11e) = 0xa84c;</w:t>
      </w:r>
    </w:p>
    <w:p w14:paraId="56FD833D" w14:textId="77777777" w:rsidR="006F3CEA" w:rsidRDefault="006F3CEA" w:rsidP="006F3CEA">
      <w:pPr>
        <w:spacing w:after="1" w:line="260" w:lineRule="auto"/>
        <w:ind w:left="-5" w:right="1119"/>
      </w:pPr>
      <w:r>
        <w:t xml:space="preserve">  *(undefined2 *)(*(int *)(param_1 + 0x44) + 0x120) = 0x15d;</w:t>
      </w:r>
    </w:p>
    <w:p w14:paraId="56A0A449" w14:textId="77777777" w:rsidR="006F3CEA" w:rsidRDefault="006F3CEA" w:rsidP="006F3CEA">
      <w:pPr>
        <w:spacing w:after="1" w:line="260" w:lineRule="auto"/>
        <w:ind w:left="-5" w:right="1119"/>
      </w:pPr>
      <w:r>
        <w:t xml:space="preserve">  *(undefined2 *)(*(int *)(param_1 + 0x44) + 0x122) = 0x1aa5;</w:t>
      </w:r>
    </w:p>
    <w:p w14:paraId="6BCB5849" w14:textId="77777777" w:rsidR="006F3CEA" w:rsidRDefault="006F3CEA" w:rsidP="006F3CEA">
      <w:pPr>
        <w:spacing w:after="1" w:line="260" w:lineRule="auto"/>
        <w:ind w:left="-5" w:right="1119"/>
      </w:pPr>
      <w:r>
        <w:t xml:space="preserve">  *(undefined2 *)(*(int *)(param_1 + 0x44) + 0x124) = 0x52b4;</w:t>
      </w:r>
    </w:p>
    <w:p w14:paraId="7306EB91" w14:textId="77777777" w:rsidR="006F3CEA" w:rsidRDefault="006F3CEA" w:rsidP="006F3CEA">
      <w:pPr>
        <w:spacing w:after="1" w:line="260" w:lineRule="auto"/>
        <w:ind w:left="-5" w:right="1119"/>
      </w:pPr>
      <w:r>
        <w:t xml:space="preserve">  *(undefined2 *)(*(int *)(param_1 + 0x44) + 0x126) = 0x40a4;</w:t>
      </w:r>
    </w:p>
    <w:p w14:paraId="6B880E09" w14:textId="77777777" w:rsidR="006F3CEA" w:rsidRDefault="006F3CEA" w:rsidP="006F3CEA">
      <w:pPr>
        <w:spacing w:after="1" w:line="260" w:lineRule="auto"/>
        <w:ind w:left="-5" w:right="1119"/>
      </w:pPr>
      <w:r>
        <w:t xml:space="preserve">  *(undefined2 *)(*(int *)(param_1 + 0x44) + 0x128) = 0x885c;</w:t>
      </w:r>
    </w:p>
    <w:p w14:paraId="5D8F72EB" w14:textId="77777777" w:rsidR="006F3CEA" w:rsidRDefault="006F3CEA" w:rsidP="006F3CEA">
      <w:pPr>
        <w:spacing w:after="1" w:line="260" w:lineRule="auto"/>
        <w:ind w:left="-5" w:right="1119"/>
      </w:pPr>
      <w:r>
        <w:t xml:space="preserve">  *(undefined2 *)(*(int *)(param_1 + 0x44) + 0x12a) = 0x58e2;</w:t>
      </w:r>
    </w:p>
    <w:p w14:paraId="633880C1" w14:textId="77777777" w:rsidR="006F3CEA" w:rsidRDefault="006F3CEA" w:rsidP="006F3CEA">
      <w:pPr>
        <w:spacing w:after="1" w:line="260" w:lineRule="auto"/>
        <w:ind w:left="-5" w:right="1119"/>
      </w:pPr>
      <w:r>
        <w:t xml:space="preserve">  *(undefined2 *)(*(int *)(param_1 + 0x44) + 300) = 0x136;</w:t>
      </w:r>
    </w:p>
    <w:p w14:paraId="09B04EB9" w14:textId="77777777" w:rsidR="006F3CEA" w:rsidRDefault="006F3CEA" w:rsidP="006F3CEA">
      <w:pPr>
        <w:spacing w:after="1" w:line="260" w:lineRule="auto"/>
        <w:ind w:left="-5" w:right="1119"/>
      </w:pPr>
      <w:r>
        <w:t xml:space="preserve">  *(undefined2 *)(*(int *)(param_1 + 0x44) + 0x12e) = 0x4f2e;</w:t>
      </w:r>
    </w:p>
    <w:p w14:paraId="4BC8C42E" w14:textId="77777777" w:rsidR="006F3CEA" w:rsidRDefault="006F3CEA" w:rsidP="006F3CEA">
      <w:pPr>
        <w:spacing w:after="1" w:line="260" w:lineRule="auto"/>
        <w:ind w:left="-5" w:right="1119"/>
      </w:pPr>
      <w:r>
        <w:t xml:space="preserve">  *(undefined2 *)(*(int *)(param_1 + 0x44) + 0x130) = 0x70a3;</w:t>
      </w:r>
    </w:p>
    <w:p w14:paraId="701B02A8" w14:textId="77777777" w:rsidR="006F3CEA" w:rsidRDefault="006F3CEA" w:rsidP="006F3CEA">
      <w:pPr>
        <w:spacing w:after="1" w:line="260" w:lineRule="auto"/>
        <w:ind w:left="-5" w:right="1119"/>
      </w:pPr>
      <w:r>
        <w:t xml:space="preserve">  *(undefined2 *)(*(int *)(param_1 + 0x44) + 0x132) = 0xbff1;</w:t>
      </w:r>
    </w:p>
    <w:p w14:paraId="5741E117" w14:textId="77777777" w:rsidR="006F3CEA" w:rsidRDefault="006F3CEA" w:rsidP="006F3CEA">
      <w:pPr>
        <w:spacing w:after="1" w:line="260" w:lineRule="auto"/>
        <w:ind w:left="-5" w:right="1119"/>
      </w:pPr>
      <w:r>
        <w:t xml:space="preserve">  *(undefined2 *)(*(int *)(param_1 + 0x44) + 0x134) = 0x929;</w:t>
      </w:r>
    </w:p>
    <w:p w14:paraId="15650527" w14:textId="77777777" w:rsidR="006F3CEA" w:rsidRDefault="006F3CEA" w:rsidP="006F3CEA">
      <w:pPr>
        <w:spacing w:after="1" w:line="260" w:lineRule="auto"/>
        <w:ind w:left="-5" w:right="1119"/>
      </w:pPr>
      <w:r>
        <w:t xml:space="preserve">  *(undefined2 *)(*(int *)(param_1 + 0x44) + 0x136) = 0x375a;</w:t>
      </w:r>
    </w:p>
    <w:p w14:paraId="5F835BD1" w14:textId="77777777" w:rsidR="006F3CEA" w:rsidRDefault="006F3CEA" w:rsidP="006F3CEA">
      <w:pPr>
        <w:spacing w:after="1" w:line="260" w:lineRule="auto"/>
        <w:ind w:left="-5" w:right="1119"/>
      </w:pPr>
      <w:r>
        <w:t xml:space="preserve">  *(undefined2 *)(*(int *)(param_1 + 0x44) + 0x138) = 0x8a58;</w:t>
      </w:r>
    </w:p>
    <w:p w14:paraId="4D665909" w14:textId="77777777" w:rsidR="006F3CEA" w:rsidRDefault="006F3CEA" w:rsidP="006F3CEA">
      <w:pPr>
        <w:spacing w:after="1" w:line="260" w:lineRule="auto"/>
        <w:ind w:left="-5" w:right="1119"/>
      </w:pPr>
      <w:r>
        <w:t xml:space="preserve">  *(undefined2 *)(*(int *)(param_1 + 0x44) + 0x13a) = 0x48f2;</w:t>
      </w:r>
    </w:p>
    <w:p w14:paraId="6A728EA0" w14:textId="77777777" w:rsidR="006F3CEA" w:rsidRDefault="006F3CEA" w:rsidP="006F3CEA">
      <w:pPr>
        <w:spacing w:after="1" w:line="260" w:lineRule="auto"/>
        <w:ind w:left="-5" w:right="1119"/>
      </w:pPr>
      <w:r>
        <w:t xml:space="preserve">  *(undefined2 *)(*(int *)(param_1 + 0x44) + 0x13c) = 0x33a3;</w:t>
      </w:r>
    </w:p>
    <w:p w14:paraId="47D68098" w14:textId="77777777" w:rsidR="006F3CEA" w:rsidRDefault="006F3CEA" w:rsidP="006F3CEA">
      <w:pPr>
        <w:spacing w:after="1" w:line="260" w:lineRule="auto"/>
        <w:ind w:left="-5" w:right="1119"/>
      </w:pPr>
      <w:r>
        <w:t xml:space="preserve">  *(undefined2 *)(*(int *)(param_1 + 0x44) + 0x13e) = 0x905a;</w:t>
      </w:r>
    </w:p>
    <w:p w14:paraId="0B101359" w14:textId="77777777" w:rsidR="006F3CEA" w:rsidRDefault="006F3CEA" w:rsidP="006F3CEA">
      <w:pPr>
        <w:spacing w:after="1" w:line="260" w:lineRule="auto"/>
        <w:ind w:left="-5" w:right="1119"/>
      </w:pPr>
      <w:r>
        <w:t xml:space="preserve">  *(undefined2 *)(*(int *)(param_1 + 0x44) + 0x140) = 0xf9df;</w:t>
      </w:r>
    </w:p>
    <w:p w14:paraId="02C305CB" w14:textId="77777777" w:rsidR="006F3CEA" w:rsidRDefault="006F3CEA" w:rsidP="006F3CEA">
      <w:pPr>
        <w:spacing w:after="1" w:line="260" w:lineRule="auto"/>
        <w:ind w:left="-5" w:right="1119"/>
      </w:pPr>
      <w:r>
        <w:t xml:space="preserve">  *(undefined2 *)(*(int *)(param_1 + 0x44) + 0x142) = 0x4fa5;</w:t>
      </w:r>
    </w:p>
    <w:p w14:paraId="0EC1E2AA" w14:textId="77777777" w:rsidR="006F3CEA" w:rsidRDefault="006F3CEA" w:rsidP="006F3CEA">
      <w:pPr>
        <w:spacing w:after="1" w:line="260" w:lineRule="auto"/>
        <w:ind w:left="-5" w:right="1119"/>
      </w:pPr>
      <w:r>
        <w:t xml:space="preserve">  *(undefined2 *)(*(int *)(param_1 + 0x44) + 0x144) = 0x16d9;</w:t>
      </w:r>
    </w:p>
    <w:p w14:paraId="3F2143CA" w14:textId="77777777" w:rsidR="006F3CEA" w:rsidRDefault="006F3CEA" w:rsidP="006F3CEA">
      <w:pPr>
        <w:spacing w:after="1" w:line="260" w:lineRule="auto"/>
        <w:ind w:left="-5" w:right="1119"/>
      </w:pPr>
      <w:r>
        <w:t xml:space="preserve">  *(undefined2 *)(*(int *)(param_1 + 0x44) + 0x146) = 0x40a4;</w:t>
      </w:r>
    </w:p>
    <w:p w14:paraId="7A32776B" w14:textId="77777777" w:rsidR="006F3CEA" w:rsidRDefault="006F3CEA" w:rsidP="006F3CEA">
      <w:pPr>
        <w:spacing w:after="1" w:line="260" w:lineRule="auto"/>
        <w:ind w:left="-5" w:right="1119"/>
      </w:pPr>
      <w:r>
        <w:t xml:space="preserve">  *(undefined2 *)(*(int *)(param_1 + 0x44) + 0x148) = 0x8a5c;</w:t>
      </w:r>
    </w:p>
    <w:p w14:paraId="7D1C384E" w14:textId="77777777" w:rsidR="006F3CEA" w:rsidRDefault="006F3CEA" w:rsidP="006F3CEA">
      <w:pPr>
        <w:spacing w:after="1" w:line="260" w:lineRule="auto"/>
        <w:ind w:left="-5" w:right="1119"/>
      </w:pPr>
      <w:r>
        <w:t xml:space="preserve">  *(undefined2 *)(*(int *)(param_1 + 0x44) + 0x14a) = 0x26b2;</w:t>
      </w:r>
    </w:p>
    <w:p w14:paraId="3EA91307" w14:textId="77777777" w:rsidR="006F3CEA" w:rsidRDefault="006F3CEA" w:rsidP="006F3CEA">
      <w:pPr>
        <w:spacing w:after="1" w:line="260" w:lineRule="auto"/>
        <w:ind w:left="-5" w:right="1119"/>
      </w:pPr>
      <w:r>
        <w:t xml:space="preserve">  *(undefined2 *)(*(int *)(param_1 + 0x44) + 0x14c) = 0x4bd7;</w:t>
      </w:r>
    </w:p>
    <w:p w14:paraId="774BD5C5" w14:textId="77777777" w:rsidR="006F3CEA" w:rsidRDefault="006F3CEA" w:rsidP="006F3CEA">
      <w:pPr>
        <w:spacing w:after="1" w:line="260" w:lineRule="auto"/>
        <w:ind w:left="-5" w:right="1119"/>
      </w:pPr>
      <w:r>
        <w:t xml:space="preserve">  *(undefined2 *)(*(int *)(param_1 + 0x44) + 0x14e) = 0x26a3;</w:t>
      </w:r>
    </w:p>
    <w:p w14:paraId="3354EBCA" w14:textId="77777777" w:rsidR="006F3CEA" w:rsidRDefault="006F3CEA" w:rsidP="006F3CEA">
      <w:pPr>
        <w:spacing w:after="1" w:line="260" w:lineRule="auto"/>
        <w:ind w:left="-5" w:right="1119"/>
      </w:pPr>
      <w:r>
        <w:t xml:space="preserve">  *(undefined2 *)(*(int *)(param_1 + 0x44) + 0x150) = 0x6715;</w:t>
      </w:r>
    </w:p>
    <w:p w14:paraId="5BE67CB9" w14:textId="77777777" w:rsidR="006F3CEA" w:rsidRDefault="006F3CEA" w:rsidP="006F3CEA">
      <w:pPr>
        <w:spacing w:after="1" w:line="260" w:lineRule="auto"/>
        <w:ind w:left="-5" w:right="1119"/>
      </w:pPr>
      <w:r>
        <w:t xml:space="preserve">  *(undefined2 *)(*(int *)(param_1 + 0x44) + 0x152) = 0x2af4;</w:t>
      </w:r>
    </w:p>
    <w:p w14:paraId="344BA4F7" w14:textId="77777777" w:rsidR="006F3CEA" w:rsidRDefault="006F3CEA" w:rsidP="006F3CEA">
      <w:pPr>
        <w:spacing w:after="1" w:line="260" w:lineRule="auto"/>
        <w:ind w:left="-5" w:right="1119"/>
      </w:pPr>
      <w:r>
        <w:t xml:space="preserve">  *(undefined2 *)(*(int *)(param_1 + 0x44) + 0x154) = 0x8a5c;</w:t>
      </w:r>
    </w:p>
    <w:p w14:paraId="550476D0" w14:textId="77777777" w:rsidR="006F3CEA" w:rsidRDefault="006F3CEA" w:rsidP="006F3CEA">
      <w:pPr>
        <w:spacing w:after="1" w:line="260" w:lineRule="auto"/>
        <w:ind w:left="-5" w:right="1119"/>
      </w:pPr>
      <w:r>
        <w:t xml:space="preserve">  *(undefined2 *)(*(int *)(param_1 + 0x44) + 0x156) = 0xc1b2;</w:t>
      </w:r>
    </w:p>
    <w:p w14:paraId="274EF6A9" w14:textId="77777777" w:rsidR="006F3CEA" w:rsidRDefault="006F3CEA" w:rsidP="006F3CEA">
      <w:pPr>
        <w:spacing w:after="1" w:line="260" w:lineRule="auto"/>
        <w:ind w:left="-5" w:right="1119"/>
      </w:pPr>
      <w:r>
        <w:t xml:space="preserve">  *(undefined2 *)(*(int *)(param_1 + 0x44) + 0x158) = 0xf99e;</w:t>
      </w:r>
    </w:p>
    <w:p w14:paraId="1B5976DB" w14:textId="77777777" w:rsidR="006F3CEA" w:rsidRDefault="006F3CEA" w:rsidP="006F3CEA">
      <w:pPr>
        <w:spacing w:after="1" w:line="260" w:lineRule="auto"/>
        <w:ind w:left="-5" w:right="1119"/>
      </w:pPr>
      <w:r>
        <w:t xml:space="preserve">  *(undefined2 *)(*(int *)(param_1 + 0x44) + 0x15a) = 0x40a5;</w:t>
      </w:r>
    </w:p>
    <w:p w14:paraId="523171A5" w14:textId="77777777" w:rsidR="006F3CEA" w:rsidRDefault="006F3CEA" w:rsidP="006F3CEA">
      <w:pPr>
        <w:spacing w:after="1" w:line="260" w:lineRule="auto"/>
        <w:ind w:left="-5" w:right="1119"/>
      </w:pPr>
      <w:r>
        <w:t xml:space="preserve">  *(undefined2 *)(*(int *)(param_1 + 0x44) + 0x15c) = 0x675c;</w:t>
      </w:r>
    </w:p>
    <w:p w14:paraId="4DE1A8B9" w14:textId="77777777" w:rsidR="006F3CEA" w:rsidRDefault="006F3CEA" w:rsidP="006F3CEA">
      <w:pPr>
        <w:spacing w:after="1" w:line="260" w:lineRule="auto"/>
        <w:ind w:left="-5" w:right="1119"/>
      </w:pPr>
      <w:r>
        <w:t xml:space="preserve">  *(undefined2 *)(*(int *)(param_1 + 0x44) + 0x15e) = 0x681e;</w:t>
      </w:r>
    </w:p>
    <w:p w14:paraId="65129C9E" w14:textId="77777777" w:rsidR="006F3CEA" w:rsidRDefault="006F3CEA" w:rsidP="006F3CEA">
      <w:pPr>
        <w:spacing w:after="1" w:line="260" w:lineRule="auto"/>
        <w:ind w:left="-5" w:right="1119"/>
      </w:pPr>
      <w:r>
        <w:t xml:space="preserve">  *(undefined2 *)(*(int *)(param_1 + 0x44) + 0x160) = 0x675c;</w:t>
      </w:r>
    </w:p>
    <w:p w14:paraId="160F4A51" w14:textId="77777777" w:rsidR="006F3CEA" w:rsidRDefault="006F3CEA" w:rsidP="006F3CEA">
      <w:pPr>
        <w:spacing w:after="1" w:line="260" w:lineRule="auto"/>
        <w:ind w:left="-5" w:right="1119"/>
      </w:pPr>
      <w:r>
        <w:lastRenderedPageBreak/>
        <w:t xml:space="preserve">  *(undefined2 *)(*(int *)(param_1 + 0x44) + 0x162) = 0xefaa;</w:t>
      </w:r>
    </w:p>
    <w:p w14:paraId="63A2D4FF" w14:textId="77777777" w:rsidR="006F3CEA" w:rsidRDefault="006F3CEA" w:rsidP="006F3CEA">
      <w:pPr>
        <w:spacing w:after="1" w:line="260" w:lineRule="auto"/>
        <w:ind w:left="-5" w:right="1119"/>
      </w:pPr>
      <w:r>
        <w:t xml:space="preserve">  *(undefined2 *)(*(int *)(param_1 + 0x44) + 0x164) = 0x6785;</w:t>
      </w:r>
    </w:p>
    <w:p w14:paraId="78D23717" w14:textId="77777777" w:rsidR="006F3CEA" w:rsidRDefault="006F3CEA" w:rsidP="006F3CEA">
      <w:pPr>
        <w:spacing w:after="1" w:line="260" w:lineRule="auto"/>
        <w:ind w:left="-5" w:right="1119"/>
      </w:pPr>
      <w:r>
        <w:t xml:space="preserve">  *(undefined2 *)(*(int *)(param_1 + 0x44) + 0x166) = 0x9aa4;</w:t>
      </w:r>
    </w:p>
    <w:p w14:paraId="3398623F" w14:textId="77777777" w:rsidR="006F3CEA" w:rsidRDefault="006F3CEA" w:rsidP="006F3CEA">
      <w:pPr>
        <w:spacing w:after="1" w:line="260" w:lineRule="auto"/>
        <w:ind w:left="-5" w:right="1119"/>
      </w:pPr>
      <w:r>
        <w:t xml:space="preserve">  *(undefined2 *)(*(int *)(param_1 + 0x44) + 0x168) = 0x73a3;</w:t>
      </w:r>
    </w:p>
    <w:p w14:paraId="77FDCC25" w14:textId="77777777" w:rsidR="006F3CEA" w:rsidRDefault="006F3CEA" w:rsidP="006F3CEA">
      <w:pPr>
        <w:spacing w:after="1" w:line="260" w:lineRule="auto"/>
        <w:ind w:left="-5" w:right="1119"/>
      </w:pPr>
      <w:r>
        <w:t xml:space="preserve">  *(undefined2 *)(*(int *)(param_1 + 0x44) + 0x16a) = 0xcbb5;</w:t>
      </w:r>
    </w:p>
    <w:p w14:paraId="5E8DAFA9" w14:textId="77777777" w:rsidR="006F3CEA" w:rsidRDefault="006F3CEA" w:rsidP="006F3CEA">
      <w:pPr>
        <w:spacing w:after="1" w:line="260" w:lineRule="auto"/>
        <w:ind w:left="-5" w:right="1119"/>
      </w:pPr>
      <w:r>
        <w:t xml:space="preserve">  *(undefined2 *)(*(int *)(param_1 + 0x44) + 0x16c) = 0x1506;</w:t>
      </w:r>
    </w:p>
    <w:p w14:paraId="7C98C8EC" w14:textId="77777777" w:rsidR="006F3CEA" w:rsidRDefault="006F3CEA" w:rsidP="006F3CEA">
      <w:pPr>
        <w:spacing w:after="1" w:line="260" w:lineRule="auto"/>
        <w:ind w:left="-5" w:right="1119"/>
      </w:pPr>
      <w:r>
        <w:t xml:space="preserve">  *(undefined2 *)(*(int *)(param_1 + 0x44) + 0x16e) = 0x1da6;</w:t>
      </w:r>
    </w:p>
    <w:p w14:paraId="0C610078" w14:textId="77777777" w:rsidR="006F3CEA" w:rsidRDefault="006F3CEA" w:rsidP="006F3CEA">
      <w:pPr>
        <w:spacing w:after="1" w:line="260" w:lineRule="auto"/>
        <w:ind w:left="-5" w:right="1119"/>
      </w:pPr>
      <w:r>
        <w:t xml:space="preserve">  *(undefined2 *)(*(int *)(param_1 + 0x44) + 0x170) = 0x5254;</w:t>
      </w:r>
    </w:p>
    <w:p w14:paraId="005BC374" w14:textId="77777777" w:rsidR="006F3CEA" w:rsidRDefault="006F3CEA" w:rsidP="006F3CEA">
      <w:pPr>
        <w:spacing w:after="1" w:line="260" w:lineRule="auto"/>
        <w:ind w:left="-5" w:right="1119"/>
      </w:pPr>
      <w:r>
        <w:t xml:space="preserve">  *(undefined2 *)(*(int *)(param_1 + 0x44) + 0x172) = 0x1a2e;</w:t>
      </w:r>
    </w:p>
    <w:p w14:paraId="5B65F408" w14:textId="77777777" w:rsidR="006F3CEA" w:rsidRDefault="006F3CEA" w:rsidP="006F3CEA">
      <w:pPr>
        <w:spacing w:after="1" w:line="260" w:lineRule="auto"/>
        <w:ind w:left="-5" w:right="1119"/>
      </w:pPr>
      <w:r>
        <w:t xml:space="preserve">  *(undefined2 *)(*(int *)(param_1 + 0x44) + 0x174) = 0x250;</w:t>
      </w:r>
    </w:p>
    <w:p w14:paraId="714FCE44" w14:textId="77777777" w:rsidR="006F3CEA" w:rsidRDefault="006F3CEA" w:rsidP="006F3CEA">
      <w:pPr>
        <w:spacing w:after="1" w:line="260" w:lineRule="auto"/>
        <w:ind w:left="-5" w:right="1119"/>
      </w:pPr>
      <w:r>
        <w:t xml:space="preserve">  *(undefined2 *)(*(int *)(param_1 + 0x44) + 0x176) = 0x44fa;</w:t>
      </w:r>
    </w:p>
    <w:p w14:paraId="1DA8FC7E" w14:textId="77777777" w:rsidR="006F3CEA" w:rsidRDefault="006F3CEA" w:rsidP="006F3CEA">
      <w:pPr>
        <w:spacing w:after="1" w:line="260" w:lineRule="auto"/>
        <w:ind w:left="-5" w:right="1119"/>
      </w:pPr>
      <w:r>
        <w:t xml:space="preserve">  *(undefined2 *)(*(int *)(param_1 + 0x44) + 0x178) = 0x8a0f;</w:t>
      </w:r>
    </w:p>
    <w:p w14:paraId="76EB35ED" w14:textId="77777777" w:rsidR="006F3CEA" w:rsidRDefault="006F3CEA" w:rsidP="006F3CEA">
      <w:pPr>
        <w:spacing w:after="1" w:line="260" w:lineRule="auto"/>
        <w:ind w:left="-5" w:right="1119"/>
      </w:pPr>
      <w:r>
        <w:t xml:space="preserve">  *(undefined2 *)(*(int *)(param_1 + 0x44) + 0x17a) = 0x48f2;</w:t>
      </w:r>
    </w:p>
    <w:p w14:paraId="3880C23B" w14:textId="77777777" w:rsidR="006F3CEA" w:rsidRDefault="006F3CEA" w:rsidP="006F3CEA">
      <w:pPr>
        <w:spacing w:after="1" w:line="260" w:lineRule="auto"/>
        <w:ind w:left="-5" w:right="1119"/>
      </w:pPr>
      <w:r>
        <w:t xml:space="preserve">  *(undefined2 *)(*(int *)(param_1 + 0x44) + 0x17c) = 0x33a3;</w:t>
      </w:r>
    </w:p>
    <w:p w14:paraId="3EA81219" w14:textId="77777777" w:rsidR="006F3CEA" w:rsidRDefault="006F3CEA" w:rsidP="006F3CEA">
      <w:pPr>
        <w:spacing w:after="1" w:line="260" w:lineRule="auto"/>
        <w:ind w:left="-5" w:right="1119"/>
      </w:pPr>
      <w:r>
        <w:t xml:space="preserve">  *(undefined2 *)(*(int *)(param_1 + 0x44) + 0x17e) = 0x175a;</w:t>
      </w:r>
    </w:p>
    <w:p w14:paraId="50CB198E" w14:textId="77777777" w:rsidR="006F3CEA" w:rsidRDefault="006F3CEA" w:rsidP="006F3CEA">
      <w:pPr>
        <w:spacing w:after="1" w:line="260" w:lineRule="auto"/>
        <w:ind w:left="-5" w:right="1119"/>
      </w:pPr>
      <w:r>
        <w:t xml:space="preserve">  *(undefined2 *)(*(int *)(param_1 + 0x44) + 0x180) = 0x8244;</w:t>
      </w:r>
    </w:p>
    <w:p w14:paraId="1AA03993" w14:textId="77777777" w:rsidR="006F3CEA" w:rsidRDefault="006F3CEA" w:rsidP="006F3CEA">
      <w:pPr>
        <w:spacing w:after="1" w:line="260" w:lineRule="auto"/>
        <w:ind w:left="-5" w:right="1119"/>
      </w:pPr>
      <w:r>
        <w:t xml:space="preserve">  *(undefined2 *)(*(int *)(param_1 + 0x44) + 0x182) = 0x405d;</w:t>
      </w:r>
    </w:p>
    <w:p w14:paraId="0FCD7FD7" w14:textId="77777777" w:rsidR="006F3CEA" w:rsidRDefault="006F3CEA" w:rsidP="006F3CEA">
      <w:pPr>
        <w:spacing w:after="1" w:line="260" w:lineRule="auto"/>
        <w:ind w:left="-5" w:right="1119"/>
      </w:pPr>
      <w:r>
        <w:t xml:space="preserve">  *(undefined2 *)(*(int *)(param_1 + 0x44) + 0x184) = 0x8453;</w:t>
      </w:r>
    </w:p>
    <w:p w14:paraId="59AE20DD" w14:textId="77777777" w:rsidR="006F3CEA" w:rsidRDefault="006F3CEA" w:rsidP="006F3CEA">
      <w:pPr>
        <w:spacing w:after="1" w:line="260" w:lineRule="auto"/>
        <w:ind w:left="-5" w:right="1119"/>
      </w:pPr>
      <w:r>
        <w:t xml:space="preserve">  *(undefined2 *)(*(int *)(param_1 + 0x44) + 0x186) = 0x4073;</w:t>
      </w:r>
    </w:p>
    <w:p w14:paraId="082F9C40" w14:textId="77777777" w:rsidR="006F3CEA" w:rsidRDefault="006F3CEA" w:rsidP="006F3CEA">
      <w:pPr>
        <w:spacing w:after="1" w:line="260" w:lineRule="auto"/>
        <w:ind w:left="-5" w:right="1119"/>
      </w:pPr>
      <w:r>
        <w:t xml:space="preserve">  *(undefined2 *)(*(int *)(param_1 + 0x44) + 0x188) = 0x15c;</w:t>
      </w:r>
    </w:p>
    <w:p w14:paraId="2589EE30" w14:textId="77777777" w:rsidR="006F3CEA" w:rsidRDefault="006F3CEA" w:rsidP="006F3CEA">
      <w:pPr>
        <w:spacing w:after="1" w:line="260" w:lineRule="auto"/>
        <w:ind w:left="-5" w:right="1119"/>
      </w:pPr>
      <w:r>
        <w:t xml:space="preserve">  *(undefined2 *)(*(int *)(param_1 + 0x44) + 0x18a) = 0x19c3;</w:t>
      </w:r>
    </w:p>
    <w:p w14:paraId="37835DFC" w14:textId="77777777" w:rsidR="006F3CEA" w:rsidRDefault="006F3CEA" w:rsidP="006F3CEA">
      <w:pPr>
        <w:spacing w:after="1" w:line="260" w:lineRule="auto"/>
        <w:ind w:left="-5" w:right="1119"/>
      </w:pPr>
      <w:r>
        <w:t xml:space="preserve">  *(undefined2 *)(*(int *)(param_1 + 0x44) + 0x18c) = 0x483a;</w:t>
      </w:r>
    </w:p>
    <w:p w14:paraId="45B96F61" w14:textId="77777777" w:rsidR="006F3CEA" w:rsidRDefault="006F3CEA" w:rsidP="006F3CEA">
      <w:pPr>
        <w:spacing w:after="1" w:line="260" w:lineRule="auto"/>
        <w:ind w:left="-5" w:right="1119"/>
      </w:pPr>
      <w:r>
        <w:t xml:space="preserve">  *(undefined2 *)(*(int *)(param_1 + 0x44) + 0x18e) = 0xc3c3;</w:t>
      </w:r>
    </w:p>
    <w:p w14:paraId="75F2A61D" w14:textId="77777777" w:rsidR="006F3CEA" w:rsidRDefault="006F3CEA" w:rsidP="006F3CEA">
      <w:pPr>
        <w:spacing w:after="1" w:line="260" w:lineRule="auto"/>
        <w:ind w:left="-5" w:right="1119"/>
      </w:pPr>
      <w:r>
        <w:t xml:space="preserve">  *(undefined2 *)(*(int *)(param_1 + 0x44) + 400) = 0x1a5;</w:t>
      </w:r>
    </w:p>
    <w:p w14:paraId="78DBAA7B" w14:textId="77777777" w:rsidR="006F3CEA" w:rsidRDefault="006F3CEA" w:rsidP="006F3CEA">
      <w:pPr>
        <w:spacing w:after="1" w:line="260" w:lineRule="auto"/>
        <w:ind w:left="-5" w:right="1119"/>
      </w:pPr>
      <w:r>
        <w:t xml:space="preserve">  *(undefined2 *)(*(int *)(param_1 + 0x44) + 0x192) = 0xfdd8;</w:t>
      </w:r>
    </w:p>
    <w:p w14:paraId="1E282BF1" w14:textId="77777777" w:rsidR="006F3CEA" w:rsidRDefault="006F3CEA" w:rsidP="006F3CEA">
      <w:pPr>
        <w:spacing w:after="1" w:line="260" w:lineRule="auto"/>
        <w:ind w:left="-5" w:right="1119"/>
      </w:pPr>
      <w:r>
        <w:t xml:space="preserve">  *(undefined2 *)(*(int *)(param_1 + 0x44) + 0x194) = 0x4ed7;</w:t>
      </w:r>
    </w:p>
    <w:p w14:paraId="062A8EC0" w14:textId="77777777" w:rsidR="006F3CEA" w:rsidRDefault="006F3CEA" w:rsidP="006F3CEA">
      <w:pPr>
        <w:spacing w:after="1" w:line="260" w:lineRule="auto"/>
        <w:ind w:left="-5" w:right="1119"/>
      </w:pPr>
      <w:r>
        <w:t xml:space="preserve">  *(undefined2 *)(*(int *)(param_1 + 0x44) + 0x196) = 0x87b5;</w:t>
      </w:r>
    </w:p>
    <w:p w14:paraId="29B31931" w14:textId="77777777" w:rsidR="006F3CEA" w:rsidRDefault="006F3CEA" w:rsidP="006F3CEA">
      <w:pPr>
        <w:spacing w:after="1" w:line="260" w:lineRule="auto"/>
        <w:ind w:left="-5" w:right="1119"/>
      </w:pPr>
      <w:r>
        <w:t xml:space="preserve">  *(undefined2 *)(*(int *)(param_1 + 0x44) + 0x198) = 0x65d;</w:t>
      </w:r>
    </w:p>
    <w:p w14:paraId="56DA448A" w14:textId="77777777" w:rsidR="006F3CEA" w:rsidRDefault="006F3CEA" w:rsidP="006F3CEA">
      <w:pPr>
        <w:spacing w:after="1" w:line="260" w:lineRule="auto"/>
        <w:ind w:left="-5" w:right="1119"/>
      </w:pPr>
      <w:r>
        <w:t xml:space="preserve">  *(undefined2 *)(*(int *)(param_1 + 0x44) + 0x19a) = 0x41a5;</w:t>
      </w:r>
    </w:p>
    <w:p w14:paraId="0E8456E0" w14:textId="77777777" w:rsidR="006F3CEA" w:rsidRDefault="006F3CEA" w:rsidP="006F3CEA">
      <w:pPr>
        <w:spacing w:after="1" w:line="260" w:lineRule="auto"/>
        <w:ind w:left="-5" w:right="1119"/>
      </w:pPr>
      <w:r>
        <w:t xml:space="preserve">  *(undefined2 *)(*(int *)(param_1 + 0x44) + 0x19c) = 0x8a5c;</w:t>
      </w:r>
    </w:p>
    <w:p w14:paraId="060582B4" w14:textId="77777777" w:rsidR="006F3CEA" w:rsidRDefault="006F3CEA" w:rsidP="006F3CEA">
      <w:pPr>
        <w:spacing w:after="1" w:line="260" w:lineRule="auto"/>
        <w:ind w:left="-5" w:right="1119"/>
      </w:pPr>
      <w:r>
        <w:t xml:space="preserve">  *(undefined2 *)(*(int *)(param_1 + 0x44) + 0x19e) = 0x54ea;</w:t>
      </w:r>
    </w:p>
    <w:p w14:paraId="1C73F721" w14:textId="77777777" w:rsidR="006F3CEA" w:rsidRDefault="006F3CEA" w:rsidP="006F3CEA">
      <w:pPr>
        <w:spacing w:after="1" w:line="260" w:lineRule="auto"/>
        <w:ind w:left="-5" w:right="1119"/>
      </w:pPr>
      <w:r>
        <w:t xml:space="preserve">  *(undefined2 *)(*(int *)(param_1 + 0x44) + 0x1a0) = 0x81b5;</w:t>
      </w:r>
    </w:p>
    <w:p w14:paraId="27DC6842" w14:textId="77777777" w:rsidR="006F3CEA" w:rsidRDefault="006F3CEA" w:rsidP="006F3CEA">
      <w:pPr>
        <w:spacing w:after="1" w:line="260" w:lineRule="auto"/>
        <w:ind w:left="-5" w:right="1119"/>
      </w:pPr>
      <w:r>
        <w:t xml:space="preserve">  *(undefined2 *)(*(int *)(param_1 + 0x44) + 0x1a2) = 0x40a4;</w:t>
      </w:r>
    </w:p>
    <w:p w14:paraId="4D987974" w14:textId="77777777" w:rsidR="006F3CEA" w:rsidRDefault="006F3CEA" w:rsidP="006F3CEA">
      <w:pPr>
        <w:spacing w:after="1" w:line="260" w:lineRule="auto"/>
        <w:ind w:left="-5" w:right="1119"/>
      </w:pPr>
      <w:r>
        <w:t xml:space="preserve">  *(undefined2 *)(*(int *)(param_1 + 0x44) + 0x1a4) = 0x5b5c;</w:t>
      </w:r>
    </w:p>
    <w:p w14:paraId="6D7829EF" w14:textId="77777777" w:rsidR="006F3CEA" w:rsidRDefault="006F3CEA" w:rsidP="006F3CEA">
      <w:pPr>
        <w:spacing w:after="1" w:line="260" w:lineRule="auto"/>
        <w:ind w:left="-5" w:right="1119"/>
      </w:pPr>
      <w:r>
        <w:t xml:space="preserve">  *(undefined2 *)(*(int *)(param_1 + 0x44) + 0x1a6) = 0x914d;</w:t>
      </w:r>
    </w:p>
    <w:p w14:paraId="35EDAB03" w14:textId="77777777" w:rsidR="006F3CEA" w:rsidRDefault="006F3CEA" w:rsidP="006F3CEA">
      <w:pPr>
        <w:spacing w:after="1" w:line="260" w:lineRule="auto"/>
        <w:ind w:left="-5" w:right="1119"/>
      </w:pPr>
      <w:r>
        <w:t xml:space="preserve">  *(undefined2 *)(*(int *)(param_1 + 0x44) + 0x1a8) = 0x15c;</w:t>
      </w:r>
    </w:p>
    <w:p w14:paraId="79C66F39" w14:textId="77777777" w:rsidR="006F3CEA" w:rsidRDefault="006F3CEA" w:rsidP="006F3CEA">
      <w:pPr>
        <w:spacing w:after="1" w:line="260" w:lineRule="auto"/>
        <w:ind w:left="-5" w:right="1119"/>
      </w:pPr>
      <w:r>
        <w:t xml:space="preserve">  *(undefined2 *)(*(int *)(param_1 + 0x44) + 0x1aa) = 0xbfa5;</w:t>
      </w:r>
    </w:p>
    <w:p w14:paraId="4CA5D571" w14:textId="77777777" w:rsidR="006F3CEA" w:rsidRDefault="006F3CEA" w:rsidP="006F3CEA">
      <w:pPr>
        <w:spacing w:after="1" w:line="260" w:lineRule="auto"/>
        <w:ind w:left="-5" w:right="1119"/>
      </w:pPr>
      <w:r>
        <w:t xml:space="preserve">  *(undefined2 *)(*(int *)(param_1 + 0x44) + 0x1ac) = 0x112b;</w:t>
      </w:r>
    </w:p>
    <w:p w14:paraId="10FA3415" w14:textId="77777777" w:rsidR="006F3CEA" w:rsidRDefault="006F3CEA" w:rsidP="006F3CEA">
      <w:pPr>
        <w:spacing w:after="1" w:line="260" w:lineRule="auto"/>
        <w:ind w:left="-5" w:right="1119"/>
      </w:pPr>
      <w:r>
        <w:t xml:space="preserve">  *(undefined2 *)(*(int *)(param_1 + 0x44) + 0x1ae) = 0x172e;</w:t>
      </w:r>
    </w:p>
    <w:p w14:paraId="69ACCFE9" w14:textId="77777777" w:rsidR="006F3CEA" w:rsidRDefault="006F3CEA" w:rsidP="006F3CEA">
      <w:pPr>
        <w:spacing w:after="1" w:line="260" w:lineRule="auto"/>
        <w:ind w:left="-5" w:right="1119"/>
      </w:pPr>
      <w:r>
        <w:t xml:space="preserve">  *(undefined2 *)(*(int *)(param_1 + 0x44) + 0x1b0) = 0xfe54;</w:t>
      </w:r>
    </w:p>
    <w:p w14:paraId="25B10606" w14:textId="77777777" w:rsidR="006F3CEA" w:rsidRDefault="006F3CEA" w:rsidP="006F3CEA">
      <w:pPr>
        <w:spacing w:after="1" w:line="260" w:lineRule="auto"/>
        <w:ind w:left="-5" w:right="1119"/>
      </w:pPr>
      <w:r>
        <w:t xml:space="preserve">  *(undefined2 *)(*(int *)(param_1 + 0x44) + 0x1b2) = 0x44d7;</w:t>
      </w:r>
    </w:p>
    <w:p w14:paraId="1340C8A2" w14:textId="77777777" w:rsidR="006F3CEA" w:rsidRDefault="006F3CEA" w:rsidP="006F3CEA">
      <w:pPr>
        <w:spacing w:after="1" w:line="260" w:lineRule="auto"/>
        <w:ind w:left="-5" w:right="1119"/>
      </w:pPr>
      <w:r>
        <w:t xml:space="preserve">  *(undefined2 *)(*(int *)(param_1 + 0x44) + 0x1b4) = 0xd1a3;</w:t>
      </w:r>
    </w:p>
    <w:p w14:paraId="375DA806" w14:textId="77777777" w:rsidR="006F3CEA" w:rsidRDefault="006F3CEA" w:rsidP="006F3CEA">
      <w:pPr>
        <w:spacing w:after="1" w:line="260" w:lineRule="auto"/>
        <w:ind w:left="-5" w:right="1119"/>
      </w:pPr>
      <w:r>
        <w:t xml:space="preserve">  *(undefined2 *)(*(int *)(param_1 + 0x44) + 0x1b6) = 0xb826;</w:t>
      </w:r>
    </w:p>
    <w:p w14:paraId="1F03B85C" w14:textId="77777777" w:rsidR="006F3CEA" w:rsidRDefault="006F3CEA" w:rsidP="006F3CEA">
      <w:pPr>
        <w:spacing w:after="1" w:line="260" w:lineRule="auto"/>
        <w:ind w:left="-5" w:right="1119"/>
      </w:pPr>
      <w:r>
        <w:t xml:space="preserve">  *(undefined2 *)(*(int *)(param_1 + 0x44) + 0x1b8) = 0xe5c;</w:t>
      </w:r>
    </w:p>
    <w:p w14:paraId="6CC47484" w14:textId="77777777" w:rsidR="006F3CEA" w:rsidRDefault="006F3CEA" w:rsidP="006F3CEA">
      <w:pPr>
        <w:spacing w:after="1" w:line="260" w:lineRule="auto"/>
        <w:ind w:left="-5" w:right="1119"/>
      </w:pPr>
      <w:r>
        <w:lastRenderedPageBreak/>
        <w:t xml:space="preserve">  *(undefined2 *)(*(int *)(param_1 + 0x44) + 0x1ba) = 0xe120;</w:t>
      </w:r>
    </w:p>
    <w:p w14:paraId="47B6D6A7" w14:textId="77777777" w:rsidR="006F3CEA" w:rsidRDefault="006F3CEA" w:rsidP="006F3CEA">
      <w:pPr>
        <w:spacing w:after="1" w:line="260" w:lineRule="auto"/>
        <w:ind w:left="-5" w:right="1119"/>
      </w:pPr>
      <w:r>
        <w:t xml:space="preserve">  *(undefined2 *)(*(int *)(param_1 + 0x44) + 0x1bc) = 0x15c;</w:t>
      </w:r>
    </w:p>
    <w:p w14:paraId="4C559152" w14:textId="77777777" w:rsidR="006F3CEA" w:rsidRDefault="006F3CEA" w:rsidP="006F3CEA">
      <w:pPr>
        <w:spacing w:after="1" w:line="260" w:lineRule="auto"/>
        <w:ind w:left="-5" w:right="1119"/>
      </w:pPr>
      <w:r>
        <w:t xml:space="preserve">  *(undefined2 *)(*(int *)(param_1 + 0x44) + 0x1be) = 0xcba5;</w:t>
      </w:r>
    </w:p>
    <w:p w14:paraId="09B4C9AA" w14:textId="77777777" w:rsidR="006F3CEA" w:rsidRDefault="006F3CEA" w:rsidP="006F3CEA">
      <w:pPr>
        <w:spacing w:after="1" w:line="260" w:lineRule="auto"/>
        <w:ind w:left="-5" w:right="1119"/>
      </w:pPr>
      <w:r>
        <w:t xml:space="preserve">  *(undefined2 *)(*(int *)(param_1 + 0x44) + 0x1c0) = 0x191b;</w:t>
      </w:r>
    </w:p>
    <w:p w14:paraId="77A92E2F" w14:textId="77777777" w:rsidR="006F3CEA" w:rsidRDefault="006F3CEA" w:rsidP="006F3CEA">
      <w:pPr>
        <w:spacing w:after="1" w:line="260" w:lineRule="auto"/>
        <w:ind w:left="-5" w:right="1119"/>
      </w:pPr>
      <w:r>
        <w:t xml:space="preserve">  *(undefined2 *)(*(int *)(param_1 + 0x44) + 0x1c2) = 0x40cf;</w:t>
      </w:r>
    </w:p>
    <w:p w14:paraId="305DC074" w14:textId="77777777" w:rsidR="006F3CEA" w:rsidRDefault="006F3CEA" w:rsidP="006F3CEA">
      <w:pPr>
        <w:spacing w:after="1" w:line="260" w:lineRule="auto"/>
        <w:ind w:left="-5" w:right="1119"/>
      </w:pPr>
      <w:r>
        <w:t xml:space="preserve">  *(undefined2 *)(*(int *)(param_1 + 0x44) + 0x1c4) = 0x536;</w:t>
      </w:r>
    </w:p>
    <w:p w14:paraId="17ACF3E4" w14:textId="77777777" w:rsidR="006F3CEA" w:rsidRDefault="006F3CEA" w:rsidP="006F3CEA">
      <w:pPr>
        <w:spacing w:after="1" w:line="260" w:lineRule="auto"/>
        <w:ind w:left="-5" w:right="1119"/>
      </w:pPr>
      <w:r>
        <w:t xml:space="preserve">  *(undefined2 *)(*(int *)(param_1 + 0x44) + 0x1c6) = 0xbb2c;</w:t>
      </w:r>
    </w:p>
    <w:p w14:paraId="61152BD2" w14:textId="77777777" w:rsidR="006F3CEA" w:rsidRDefault="006F3CEA" w:rsidP="006F3CEA">
      <w:pPr>
        <w:spacing w:after="1" w:line="260" w:lineRule="auto"/>
        <w:ind w:left="-5" w:right="1119"/>
      </w:pPr>
      <w:r>
        <w:t xml:space="preserve">  *(undefined2 *)(*(int *)(param_1 + 0x44) + 0x1c8) = 0xc2df;</w:t>
      </w:r>
    </w:p>
    <w:p w14:paraId="043F07C3" w14:textId="77777777" w:rsidR="006F3CEA" w:rsidRDefault="006F3CEA" w:rsidP="006F3CEA">
      <w:pPr>
        <w:spacing w:after="1" w:line="260" w:lineRule="auto"/>
        <w:ind w:left="-5" w:right="1119"/>
      </w:pPr>
      <w:r>
        <w:t xml:space="preserve">  *(undefined2 *)(*(int *)(param_1 + 0x44) + 0x1ca) = 0x13a1;</w:t>
      </w:r>
    </w:p>
    <w:p w14:paraId="0119699C" w14:textId="77777777" w:rsidR="006F3CEA" w:rsidRDefault="006F3CEA" w:rsidP="006F3CEA">
      <w:pPr>
        <w:spacing w:after="1" w:line="260" w:lineRule="auto"/>
        <w:ind w:left="-5" w:right="1119"/>
      </w:pPr>
      <w:r>
        <w:t xml:space="preserve">  *(undefined2 *)(*(int *)(param_1 + 0x44) + 0x1cc) = 0x5ed7;</w:t>
      </w:r>
    </w:p>
    <w:p w14:paraId="46F527C4" w14:textId="77777777" w:rsidR="006F3CEA" w:rsidRDefault="006F3CEA" w:rsidP="006F3CEA">
      <w:pPr>
        <w:spacing w:after="1" w:line="260" w:lineRule="auto"/>
        <w:ind w:left="-5" w:right="1119"/>
      </w:pPr>
      <w:r>
        <w:t xml:space="preserve">  *(undefined2 *)(*(int *)(param_1 + 0x44) + 0x1ce) = 0xcbb5;</w:t>
      </w:r>
    </w:p>
    <w:p w14:paraId="4603567B" w14:textId="77777777" w:rsidR="006F3CEA" w:rsidRDefault="006F3CEA" w:rsidP="006F3CEA">
      <w:pPr>
        <w:spacing w:after="1" w:line="260" w:lineRule="auto"/>
        <w:ind w:left="-5" w:right="1119"/>
      </w:pPr>
      <w:r>
        <w:t xml:space="preserve">  *(undefined2 *)(*(int *)(param_1 + 0x44) + 0x1d0) = 0xa5d7;</w:t>
      </w:r>
    </w:p>
    <w:p w14:paraId="09198E8B" w14:textId="77777777" w:rsidR="006F3CEA" w:rsidRDefault="006F3CEA" w:rsidP="006F3CEA">
      <w:pPr>
        <w:spacing w:after="1" w:line="260" w:lineRule="auto"/>
        <w:ind w:left="-5" w:right="1119"/>
      </w:pPr>
      <w:r>
        <w:t xml:space="preserve">  *(undefined2 *)(*(int *)(param_1 + 0x44) + 0x1d2) = 0x40a5;</w:t>
      </w:r>
    </w:p>
    <w:p w14:paraId="347E2684" w14:textId="77777777" w:rsidR="006F3CEA" w:rsidRDefault="006F3CEA" w:rsidP="006F3CEA">
      <w:pPr>
        <w:spacing w:after="1" w:line="260" w:lineRule="auto"/>
        <w:ind w:left="-5" w:right="1119"/>
      </w:pPr>
      <w:r>
        <w:t xml:space="preserve">  *(undefined2 *)(*(int *)(param_1 + 0x44) + 0x1d4) = 0x825c;</w:t>
      </w:r>
    </w:p>
    <w:p w14:paraId="66985C62" w14:textId="77777777" w:rsidR="006F3CEA" w:rsidRDefault="006F3CEA" w:rsidP="006F3CEA">
      <w:pPr>
        <w:spacing w:after="1" w:line="260" w:lineRule="auto"/>
        <w:ind w:left="-5" w:right="1119"/>
      </w:pPr>
      <w:r>
        <w:t xml:space="preserve">  *(undefined2 *)(*(int *)(param_1 + 0x44) + 0x1d6) = 0x4864;</w:t>
      </w:r>
    </w:p>
    <w:p w14:paraId="7E1D11E9" w14:textId="77777777" w:rsidR="006F3CEA" w:rsidRDefault="006F3CEA" w:rsidP="006F3CEA">
      <w:pPr>
        <w:spacing w:after="1" w:line="260" w:lineRule="auto"/>
        <w:ind w:left="-5" w:right="1119"/>
      </w:pPr>
      <w:r>
        <w:t xml:space="preserve">  *(undefined2 *)(*(int *)(param_1 + 0x44) + 0x1d8) = 0x8a0d;</w:t>
      </w:r>
    </w:p>
    <w:p w14:paraId="3C451094" w14:textId="77777777" w:rsidR="006F3CEA" w:rsidRDefault="006F3CEA" w:rsidP="006F3CEA">
      <w:pPr>
        <w:spacing w:after="1" w:line="260" w:lineRule="auto"/>
        <w:ind w:left="-5" w:right="1119"/>
      </w:pPr>
      <w:r>
        <w:t xml:space="preserve">  *(undefined2 *)(*(int *)(param_1 + 0x44) + 0x1da) = 0x48f2;</w:t>
      </w:r>
    </w:p>
    <w:p w14:paraId="4099DE33" w14:textId="77777777" w:rsidR="006F3CEA" w:rsidRDefault="006F3CEA" w:rsidP="006F3CEA">
      <w:pPr>
        <w:spacing w:after="1" w:line="260" w:lineRule="auto"/>
        <w:ind w:left="-5" w:right="1119"/>
      </w:pPr>
      <w:r>
        <w:t xml:space="preserve">  *(undefined2 *)(*(int *)(param_1 + 0x44) + 0x1dc) = 0x33a3;</w:t>
      </w:r>
    </w:p>
    <w:p w14:paraId="69EE1B99" w14:textId="77777777" w:rsidR="006F3CEA" w:rsidRDefault="006F3CEA" w:rsidP="006F3CEA">
      <w:pPr>
        <w:spacing w:after="1" w:line="260" w:lineRule="auto"/>
        <w:ind w:left="-5" w:right="1119"/>
      </w:pPr>
      <w:r>
        <w:t xml:space="preserve">  *(undefined2 *)(*(int *)(param_1 + 0x44) + 0x1de) = 0x905a;</w:t>
      </w:r>
    </w:p>
    <w:p w14:paraId="6EA5AAF3" w14:textId="77777777" w:rsidR="006F3CEA" w:rsidRDefault="006F3CEA" w:rsidP="006F3CEA">
      <w:pPr>
        <w:spacing w:after="1" w:line="260" w:lineRule="auto"/>
        <w:ind w:left="-5" w:right="1119"/>
      </w:pPr>
      <w:r>
        <w:t xml:space="preserve">  *(undefined2 *)(*(int *)(param_1 + 0x44) + 0x1e0) = 0xf9df;</w:t>
      </w:r>
    </w:p>
    <w:p w14:paraId="649C1B78" w14:textId="77777777" w:rsidR="006F3CEA" w:rsidRDefault="006F3CEA" w:rsidP="006F3CEA">
      <w:pPr>
        <w:spacing w:after="1" w:line="260" w:lineRule="auto"/>
        <w:ind w:left="-5" w:right="1119"/>
      </w:pPr>
      <w:r>
        <w:t xml:space="preserve">  *(undefined2 *)(*(int *)(param_1 + 0x44) + 0x1e2) = 0x35a5;</w:t>
      </w:r>
    </w:p>
    <w:p w14:paraId="53D6B9B6" w14:textId="77777777" w:rsidR="006F3CEA" w:rsidRDefault="006F3CEA" w:rsidP="006F3CEA">
      <w:pPr>
        <w:spacing w:after="1" w:line="260" w:lineRule="auto"/>
        <w:ind w:left="-5" w:right="1119"/>
      </w:pPr>
      <w:r>
        <w:t xml:space="preserve">  *(undefined2 *)(*(int *)(param_1 + 0x44) + 0x1e4) = 0x8a27;</w:t>
      </w:r>
    </w:p>
    <w:p w14:paraId="6F9F6344" w14:textId="77777777" w:rsidR="006F3CEA" w:rsidRDefault="006F3CEA" w:rsidP="006F3CEA">
      <w:pPr>
        <w:spacing w:after="1" w:line="260" w:lineRule="auto"/>
        <w:ind w:left="-5" w:right="1119"/>
      </w:pPr>
      <w:r>
        <w:t xml:space="preserve">  *(undefined2 *)(*(int *)(param_1 + 0x44) + 0x1e6) = 0x50fa;</w:t>
      </w:r>
    </w:p>
    <w:p w14:paraId="50B013F9" w14:textId="77777777" w:rsidR="006F3CEA" w:rsidRDefault="006F3CEA" w:rsidP="006F3CEA">
      <w:pPr>
        <w:spacing w:after="1" w:line="260" w:lineRule="auto"/>
        <w:ind w:left="-5" w:right="1119"/>
      </w:pPr>
      <w:r>
        <w:t xml:space="preserve">  *(undefined2 *)(*(int *)(param_1 + 0x44) + 0x1e8) = 0xc2dd;</w:t>
      </w:r>
    </w:p>
    <w:p w14:paraId="0DFB236F" w14:textId="77777777" w:rsidR="006F3CEA" w:rsidRDefault="006F3CEA" w:rsidP="006F3CEA">
      <w:pPr>
        <w:spacing w:after="1" w:line="260" w:lineRule="auto"/>
        <w:ind w:left="-5" w:right="1119"/>
      </w:pPr>
      <w:r>
        <w:t xml:space="preserve">  *(undefined2 *)(*(int *)(param_1 + 0x44) + 0x1ea) = 0x4015;</w:t>
      </w:r>
    </w:p>
    <w:p w14:paraId="768B02FB" w14:textId="77777777" w:rsidR="006F3CEA" w:rsidRDefault="006F3CEA" w:rsidP="006F3CEA">
      <w:pPr>
        <w:spacing w:after="1" w:line="260" w:lineRule="auto"/>
        <w:ind w:left="-5" w:right="1119"/>
      </w:pPr>
      <w:r>
        <w:t xml:space="preserve">  *(undefined2 *)(*(int *)(param_1 + 0x44) + 0x1ec) = 0x15c;</w:t>
      </w:r>
    </w:p>
    <w:p w14:paraId="4DFE5716" w14:textId="77777777" w:rsidR="006F3CEA" w:rsidRDefault="006F3CEA" w:rsidP="006F3CEA">
      <w:pPr>
        <w:spacing w:after="1" w:line="260" w:lineRule="auto"/>
        <w:ind w:left="-5" w:right="1119"/>
      </w:pPr>
      <w:r>
        <w:t xml:space="preserve">  *(undefined2 *)(*(int *)(param_1 + 0x44) + 0x1ee) = 0xf2e;</w:t>
      </w:r>
    </w:p>
    <w:p w14:paraId="315FC33B" w14:textId="77777777" w:rsidR="006F3CEA" w:rsidRDefault="006F3CEA" w:rsidP="006F3CEA">
      <w:pPr>
        <w:spacing w:after="1" w:line="260" w:lineRule="auto"/>
        <w:ind w:left="-5" w:right="1119"/>
      </w:pPr>
      <w:r>
        <w:t xml:space="preserve">  *(undefined2 *)(*(int *)(param_1 + 0x44) + 0x1f0) = 0x8a58;</w:t>
      </w:r>
    </w:p>
    <w:p w14:paraId="41D178EA" w14:textId="77777777" w:rsidR="006F3CEA" w:rsidRDefault="006F3CEA" w:rsidP="006F3CEA">
      <w:pPr>
        <w:spacing w:after="1" w:line="260" w:lineRule="auto"/>
        <w:ind w:left="-5" w:right="1119"/>
      </w:pPr>
      <w:r>
        <w:t xml:space="preserve">  *(undefined2 *)(*(int *)(param_1 + 0x44) + 0x1f2) = 0x43b2;</w:t>
      </w:r>
    </w:p>
    <w:p w14:paraId="1C18719E" w14:textId="77777777" w:rsidR="006F3CEA" w:rsidRDefault="006F3CEA" w:rsidP="006F3CEA">
      <w:pPr>
        <w:spacing w:after="1" w:line="260" w:lineRule="auto"/>
        <w:ind w:left="-5" w:right="1119"/>
      </w:pPr>
      <w:r>
        <w:t xml:space="preserve">  *(undefined2 *)(*(int *)(param_1 + 0x44) + 500) = 0x2916;</w:t>
      </w:r>
    </w:p>
    <w:p w14:paraId="70CB6E3F" w14:textId="77777777" w:rsidR="006F3CEA" w:rsidRDefault="006F3CEA" w:rsidP="006F3CEA">
      <w:pPr>
        <w:spacing w:after="1" w:line="260" w:lineRule="auto"/>
        <w:ind w:left="-5" w:right="1119"/>
      </w:pPr>
      <w:r>
        <w:t xml:space="preserve">  *(undefined2 *)(*(int *)(param_1 + 0x44) + 0x1f6) = 0x4b2c;</w:t>
      </w:r>
    </w:p>
    <w:p w14:paraId="47515B66" w14:textId="77777777" w:rsidR="006F3CEA" w:rsidRDefault="006F3CEA" w:rsidP="006F3CEA">
      <w:pPr>
        <w:spacing w:after="1" w:line="260" w:lineRule="auto"/>
        <w:ind w:left="-5" w:right="1119"/>
      </w:pPr>
      <w:r>
        <w:t xml:space="preserve">  *(undefined2 *)(*(int *)(param_1 + 0x44) + 0x1f8) = 0x4ed7;</w:t>
      </w:r>
    </w:p>
    <w:p w14:paraId="172C4348" w14:textId="77777777" w:rsidR="006F3CEA" w:rsidRDefault="006F3CEA" w:rsidP="006F3CEA">
      <w:pPr>
        <w:spacing w:after="1" w:line="260" w:lineRule="auto"/>
        <w:ind w:left="-5" w:right="1119"/>
      </w:pPr>
      <w:r>
        <w:t xml:space="preserve">  *(undefined2 *)(*(int *)(param_1 + 0x44) + 0x1fa) = 0xa9b1;</w:t>
      </w:r>
    </w:p>
    <w:p w14:paraId="181DD1DD" w14:textId="77777777" w:rsidR="006F3CEA" w:rsidRDefault="006F3CEA" w:rsidP="006F3CEA">
      <w:pPr>
        <w:spacing w:after="1" w:line="260" w:lineRule="auto"/>
        <w:ind w:left="-5" w:right="1119"/>
      </w:pPr>
      <w:r>
        <w:t xml:space="preserve">  *(undefined2 *)(*(int *)(param_1 + 0x44) + 0x1fc) = 0x61;</w:t>
      </w:r>
    </w:p>
    <w:p w14:paraId="4B08C14F" w14:textId="77777777" w:rsidR="006F3CEA" w:rsidRDefault="006F3CEA" w:rsidP="006F3CEA">
      <w:pPr>
        <w:spacing w:after="1" w:line="260" w:lineRule="auto"/>
        <w:ind w:left="-5" w:right="1119"/>
      </w:pPr>
      <w:r>
        <w:t xml:space="preserve">  *(undefined2 *)(*(int *)(param_1 + 0x44) + 0x1fe) = 0x40a5;</w:t>
      </w:r>
    </w:p>
    <w:p w14:paraId="29ECCC1E" w14:textId="77777777" w:rsidR="006F3CEA" w:rsidRDefault="006F3CEA" w:rsidP="006F3CEA">
      <w:pPr>
        <w:spacing w:after="1" w:line="260" w:lineRule="auto"/>
        <w:ind w:left="-5" w:right="1119"/>
      </w:pPr>
      <w:r>
        <w:t xml:space="preserve">  *(undefined2 *)(*(int *)(param_1 + 0x44) + 0x200) = 0xe906;</w:t>
      </w:r>
    </w:p>
    <w:p w14:paraId="7C5F5B42" w14:textId="77777777" w:rsidR="006F3CEA" w:rsidRDefault="006F3CEA" w:rsidP="006F3CEA">
      <w:pPr>
        <w:spacing w:after="1" w:line="260" w:lineRule="auto"/>
        <w:ind w:left="-5" w:right="1119"/>
      </w:pPr>
      <w:r>
        <w:t xml:space="preserve">  *(undefined2 *)(*(int *)(param_1 + 0x44) + 0x202) = 0x40d3;</w:t>
      </w:r>
    </w:p>
    <w:p w14:paraId="713CF44D" w14:textId="77777777" w:rsidR="006F3CEA" w:rsidRDefault="006F3CEA" w:rsidP="006F3CEA">
      <w:pPr>
        <w:spacing w:after="1" w:line="260" w:lineRule="auto"/>
        <w:ind w:left="-5" w:right="1119"/>
      </w:pPr>
      <w:r>
        <w:t xml:space="preserve">  *(undefined2 *)(*(int *)(param_1 + 0x44) + 0x204) = 0x15c;</w:t>
      </w:r>
    </w:p>
    <w:p w14:paraId="4A751B98" w14:textId="77777777" w:rsidR="006F3CEA" w:rsidRDefault="006F3CEA" w:rsidP="006F3CEA">
      <w:pPr>
        <w:spacing w:after="1" w:line="260" w:lineRule="auto"/>
        <w:ind w:left="-5" w:right="1119"/>
      </w:pPr>
      <w:r>
        <w:t xml:space="preserve">  *(undefined2 *)(*(int *)(param_1 + 0x44) + 0x206) = 0x375a;</w:t>
      </w:r>
    </w:p>
    <w:p w14:paraId="09B0662C" w14:textId="77777777" w:rsidR="006F3CEA" w:rsidRDefault="006F3CEA" w:rsidP="006F3CEA">
      <w:pPr>
        <w:spacing w:after="1" w:line="260" w:lineRule="auto"/>
        <w:ind w:left="-5" w:right="1119"/>
      </w:pPr>
      <w:r>
        <w:t xml:space="preserve">  *(undefined2 *)(*(int *)(param_1 + 0x44) + 0x208) = 0x8a4c;</w:t>
      </w:r>
    </w:p>
    <w:p w14:paraId="4F4C5231" w14:textId="77777777" w:rsidR="006F3CEA" w:rsidRDefault="006F3CEA" w:rsidP="006F3CEA">
      <w:pPr>
        <w:spacing w:after="1" w:line="260" w:lineRule="auto"/>
        <w:ind w:left="-5" w:right="1119"/>
      </w:pPr>
      <w:r>
        <w:t xml:space="preserve">  *(undefined2 *)(*(int *)(param_1 + 0x44) + 0x20a) = 0x48f2;</w:t>
      </w:r>
    </w:p>
    <w:p w14:paraId="3DFA0216" w14:textId="77777777" w:rsidR="006F3CEA" w:rsidRDefault="006F3CEA" w:rsidP="006F3CEA">
      <w:pPr>
        <w:spacing w:after="1" w:line="260" w:lineRule="auto"/>
        <w:ind w:left="-5" w:right="1119"/>
      </w:pPr>
      <w:r>
        <w:t xml:space="preserve">  *(undefined2 *)(*(int *)(param_1 + 0x44) + 0x20c) = 0x73a3;</w:t>
      </w:r>
    </w:p>
    <w:p w14:paraId="3B2EC921" w14:textId="77777777" w:rsidR="006F3CEA" w:rsidRDefault="006F3CEA" w:rsidP="006F3CEA">
      <w:pPr>
        <w:spacing w:after="1" w:line="260" w:lineRule="auto"/>
        <w:ind w:left="-5" w:right="1119"/>
      </w:pPr>
      <w:r>
        <w:t xml:space="preserve">  *(undefined2 *)(*(int *)(param_1 + 0x44) + 0x20e) = 0xbfa1;</w:t>
      </w:r>
    </w:p>
    <w:p w14:paraId="0CE6C73D" w14:textId="77777777" w:rsidR="006F3CEA" w:rsidRDefault="006F3CEA" w:rsidP="006F3CEA">
      <w:pPr>
        <w:spacing w:after="1" w:line="260" w:lineRule="auto"/>
        <w:ind w:left="-5" w:right="1119"/>
      </w:pPr>
      <w:r>
        <w:t xml:space="preserve">  *(undefined2 *)(*(int *)(param_1 + 0x44) + 0x210) = 0x828c;</w:t>
      </w:r>
    </w:p>
    <w:p w14:paraId="0C76373F" w14:textId="77777777" w:rsidR="006F3CEA" w:rsidRDefault="006F3CEA" w:rsidP="006F3CEA">
      <w:pPr>
        <w:spacing w:after="1" w:line="260" w:lineRule="auto"/>
        <w:ind w:left="-5" w:right="1119"/>
      </w:pPr>
      <w:r>
        <w:lastRenderedPageBreak/>
        <w:t xml:space="preserve">  *(undefined2 *)(*(int *)(param_1 + 0x44) + 0x212) = 0x405d;</w:t>
      </w:r>
    </w:p>
    <w:p w14:paraId="2E321553" w14:textId="77777777" w:rsidR="006F3CEA" w:rsidRDefault="006F3CEA" w:rsidP="006F3CEA">
      <w:pPr>
        <w:spacing w:after="1" w:line="260" w:lineRule="auto"/>
        <w:ind w:left="-5" w:right="1119"/>
      </w:pPr>
      <w:r>
        <w:t xml:space="preserve">  *(undefined2 *)(*(int *)(param_1 + 0x44) + 0x214) = 0x4b29;</w:t>
      </w:r>
    </w:p>
    <w:p w14:paraId="5268D5C9" w14:textId="77777777" w:rsidR="006F3CEA" w:rsidRDefault="006F3CEA" w:rsidP="006F3CEA">
      <w:pPr>
        <w:spacing w:after="1" w:line="260" w:lineRule="auto"/>
        <w:ind w:left="-5" w:right="1119"/>
      </w:pPr>
      <w:r>
        <w:t xml:space="preserve">  *(undefined2 *)(*(int *)(param_1 + 0x44) + 0x216) = 0xf2e;</w:t>
      </w:r>
    </w:p>
    <w:p w14:paraId="1ADE688C" w14:textId="77777777" w:rsidR="006F3CEA" w:rsidRDefault="006F3CEA" w:rsidP="006F3CEA">
      <w:pPr>
        <w:spacing w:after="1" w:line="260" w:lineRule="auto"/>
        <w:ind w:left="-5" w:right="1119"/>
      </w:pPr>
      <w:r>
        <w:t xml:space="preserve">  *(undefined2 *)(*(int *)(param_1 + 0x44) + 0x218) = 0xe848;</w:t>
      </w:r>
    </w:p>
    <w:p w14:paraId="615D853E" w14:textId="77777777" w:rsidR="006F3CEA" w:rsidRDefault="006F3CEA" w:rsidP="006F3CEA">
      <w:pPr>
        <w:spacing w:after="1" w:line="260" w:lineRule="auto"/>
        <w:ind w:left="-5" w:right="1119"/>
      </w:pPr>
      <w:r>
        <w:t xml:space="preserve">  *(undefined2 *)(*(int *)(param_1 + 0x44) + 0x21a) = 0x4192;</w:t>
      </w:r>
    </w:p>
    <w:p w14:paraId="5BCD992D" w14:textId="77777777" w:rsidR="006F3CEA" w:rsidRDefault="006F3CEA" w:rsidP="006F3CEA">
      <w:pPr>
        <w:spacing w:after="1" w:line="260" w:lineRule="auto"/>
        <w:ind w:left="-5" w:right="1119"/>
      </w:pPr>
      <w:r>
        <w:t xml:space="preserve">  *(undefined2 *)(*(int *)(param_1 + 0x44) + 0x21c) = 0x15c;</w:t>
      </w:r>
    </w:p>
    <w:p w14:paraId="797A44A3" w14:textId="77777777" w:rsidR="006F3CEA" w:rsidRDefault="006F3CEA" w:rsidP="006F3CEA">
      <w:pPr>
        <w:spacing w:after="1" w:line="260" w:lineRule="auto"/>
        <w:ind w:left="-5" w:right="1119"/>
      </w:pPr>
      <w:r>
        <w:t xml:space="preserve">  *(undefined2 *)(*(int *)(param_1 + 0x44) + 0x21e) = 0xa8ff;</w:t>
      </w:r>
    </w:p>
    <w:p w14:paraId="62A813A1" w14:textId="77777777" w:rsidR="006F3CEA" w:rsidRDefault="006F3CEA" w:rsidP="006F3CEA">
      <w:pPr>
        <w:spacing w:after="1" w:line="260" w:lineRule="auto"/>
        <w:ind w:left="-5" w:right="1119"/>
      </w:pPr>
      <w:r>
        <w:t xml:space="preserve">  *(undefined2 *)(*(int *)(param_1 + 0x44) + 0x220) = 0x104;</w:t>
      </w:r>
    </w:p>
    <w:p w14:paraId="6505EF69" w14:textId="77777777" w:rsidR="006F3CEA" w:rsidRDefault="006F3CEA" w:rsidP="006F3CEA">
      <w:pPr>
        <w:spacing w:after="1" w:line="260" w:lineRule="auto"/>
        <w:ind w:left="-5" w:right="1119"/>
      </w:pPr>
      <w:r>
        <w:t xml:space="preserve">  *(undefined2 *)(*(int *)(param_1 + 0x44) + 0x222) = 0x40a5;</w:t>
      </w:r>
    </w:p>
    <w:p w14:paraId="2FBE8CE0" w14:textId="77777777" w:rsidR="006F3CEA" w:rsidRDefault="006F3CEA" w:rsidP="006F3CEA">
      <w:pPr>
        <w:spacing w:after="1" w:line="260" w:lineRule="auto"/>
        <w:ind w:left="-5" w:right="1119"/>
      </w:pPr>
      <w:r>
        <w:t xml:space="preserve">  *(undefined2 *)(*(int *)(param_1 + 0x44) + 0x224) = 0x136;</w:t>
      </w:r>
    </w:p>
    <w:p w14:paraId="3C2F3F46" w14:textId="77777777" w:rsidR="006F3CEA" w:rsidRDefault="006F3CEA" w:rsidP="006F3CEA">
      <w:pPr>
        <w:spacing w:after="1" w:line="260" w:lineRule="auto"/>
        <w:ind w:left="-5" w:right="1119"/>
      </w:pPr>
      <w:r>
        <w:t xml:space="preserve">  *(undefined2 *)(*(int *)(param_1 + 0x44) + 0x226) = 0x172e;</w:t>
      </w:r>
    </w:p>
    <w:p w14:paraId="7B9B285C" w14:textId="77777777" w:rsidR="006F3CEA" w:rsidRDefault="006F3CEA" w:rsidP="006F3CEA">
      <w:pPr>
        <w:spacing w:after="1" w:line="260" w:lineRule="auto"/>
        <w:ind w:left="-5" w:right="1119"/>
      </w:pPr>
      <w:r>
        <w:t xml:space="preserve">  *(undefined2 *)(*(int *)(param_1 + 0x44) + 0x228) = 0xfe54;</w:t>
      </w:r>
    </w:p>
    <w:p w14:paraId="0A6839A7" w14:textId="77777777" w:rsidR="006F3CEA" w:rsidRDefault="006F3CEA" w:rsidP="006F3CEA">
      <w:pPr>
        <w:spacing w:after="1" w:line="260" w:lineRule="auto"/>
        <w:ind w:left="-5" w:right="1119"/>
      </w:pPr>
      <w:r>
        <w:t xml:space="preserve">  *(undefined2 *)(*(int *)(param_1 + 0x44) + 0x22a) = 0x44d7;</w:t>
      </w:r>
    </w:p>
    <w:p w14:paraId="5B786241" w14:textId="77777777" w:rsidR="006F3CEA" w:rsidRDefault="006F3CEA" w:rsidP="006F3CEA">
      <w:pPr>
        <w:spacing w:after="1" w:line="260" w:lineRule="auto"/>
        <w:ind w:left="-5" w:right="1119"/>
      </w:pPr>
      <w:r>
        <w:t xml:space="preserve">  *(undefined2 *)(*(int *)(param_1 + 0x44) + 0x22c) = 0xd1a3;</w:t>
      </w:r>
    </w:p>
    <w:p w14:paraId="345E465C" w14:textId="77777777" w:rsidR="006F3CEA" w:rsidRDefault="006F3CEA" w:rsidP="006F3CEA">
      <w:pPr>
        <w:spacing w:after="1" w:line="260" w:lineRule="auto"/>
        <w:ind w:left="-5" w:right="1119"/>
      </w:pPr>
      <w:r>
        <w:t xml:space="preserve">  *(undefined2 *)(*(int *)(param_1 + 0x44) + 0x22e) = 0xb826;</w:t>
      </w:r>
    </w:p>
    <w:p w14:paraId="1FBDFCBC" w14:textId="77777777" w:rsidR="006F3CEA" w:rsidRDefault="006F3CEA" w:rsidP="006F3CEA">
      <w:pPr>
        <w:spacing w:after="1" w:line="260" w:lineRule="auto"/>
        <w:ind w:left="-5" w:right="1119"/>
      </w:pPr>
      <w:r>
        <w:t xml:space="preserve">  *(undefined2 *)(*(int *)(param_1 + 0x44) + 0x230) = 0x745c;</w:t>
      </w:r>
    </w:p>
    <w:p w14:paraId="56956C72" w14:textId="77777777" w:rsidR="006F3CEA" w:rsidRDefault="006F3CEA" w:rsidP="006F3CEA">
      <w:pPr>
        <w:spacing w:after="1" w:line="260" w:lineRule="auto"/>
        <w:ind w:left="-5" w:right="1119"/>
      </w:pPr>
      <w:r>
        <w:t xml:space="preserve">  *(undefined2 *)(*(int *)(param_1 + 0x44) + 0x232) = 0xcb88;</w:t>
      </w:r>
    </w:p>
    <w:p w14:paraId="3D6E3B70" w14:textId="77777777" w:rsidR="006F3CEA" w:rsidRDefault="006F3CEA" w:rsidP="006F3CEA">
      <w:pPr>
        <w:spacing w:after="1" w:line="260" w:lineRule="auto"/>
        <w:ind w:left="-5" w:right="1119"/>
      </w:pPr>
      <w:r>
        <w:t xml:space="preserve">  *(undefined2 *)(*(int *)(param_1 + 0x44) + 0x234) = 0x2913;</w:t>
      </w:r>
    </w:p>
    <w:p w14:paraId="48EB125A" w14:textId="77777777" w:rsidR="006F3CEA" w:rsidRDefault="006F3CEA" w:rsidP="006F3CEA">
      <w:pPr>
        <w:spacing w:after="1" w:line="260" w:lineRule="auto"/>
        <w:ind w:left="-5" w:right="1119"/>
      </w:pPr>
      <w:r>
        <w:t xml:space="preserve">  *(undefined2 *)(*(int *)(param_1 + 0x44) + 0x236) = 0x44c;</w:t>
      </w:r>
    </w:p>
    <w:p w14:paraId="7D2BD84A" w14:textId="77777777" w:rsidR="006F3CEA" w:rsidRDefault="006F3CEA" w:rsidP="006F3CEA">
      <w:pPr>
        <w:spacing w:after="1" w:line="260" w:lineRule="auto"/>
        <w:ind w:left="-5" w:right="1119"/>
      </w:pPr>
      <w:r>
        <w:t xml:space="preserve">  *(undefined2 *)(*(int *)(param_1 + 0x44) + 0x238) = 0x15d;</w:t>
      </w:r>
    </w:p>
    <w:p w14:paraId="161587AC" w14:textId="77777777" w:rsidR="006F3CEA" w:rsidRDefault="006F3CEA" w:rsidP="006F3CEA">
      <w:pPr>
        <w:spacing w:after="1" w:line="260" w:lineRule="auto"/>
        <w:ind w:left="-5" w:right="1119"/>
      </w:pPr>
      <w:r>
        <w:t xml:space="preserve">  *(undefined2 *)(*(int *)(param_1 + 0x44) + 0x23a) = 0x1aa5;</w:t>
      </w:r>
    </w:p>
    <w:p w14:paraId="53027D77" w14:textId="77777777" w:rsidR="006F3CEA" w:rsidRDefault="006F3CEA" w:rsidP="006F3CEA">
      <w:pPr>
        <w:spacing w:after="1" w:line="260" w:lineRule="auto"/>
        <w:ind w:left="-5" w:right="1119"/>
      </w:pPr>
      <w:r>
        <w:t xml:space="preserve">  *(undefined2 *)(*(int *)(param_1 + 0x44) + 0x23c) = 0x3ab4;</w:t>
      </w:r>
    </w:p>
    <w:p w14:paraId="21942FF9" w14:textId="77777777" w:rsidR="006F3CEA" w:rsidRDefault="006F3CEA" w:rsidP="006F3CEA">
      <w:pPr>
        <w:spacing w:after="1" w:line="260" w:lineRule="auto"/>
        <w:ind w:left="-5" w:right="1119"/>
      </w:pPr>
      <w:r>
        <w:t xml:space="preserve">  *(undefined2 *)(*(int *)(param_1 + 0x44) + 0x23e) = 0x40a5;</w:t>
      </w:r>
    </w:p>
    <w:p w14:paraId="4D0132F5" w14:textId="77777777" w:rsidR="006F3CEA" w:rsidRDefault="006F3CEA" w:rsidP="006F3CEA">
      <w:pPr>
        <w:spacing w:after="1" w:line="260" w:lineRule="auto"/>
        <w:ind w:left="-5" w:right="1119"/>
      </w:pPr>
      <w:r>
        <w:t xml:space="preserve">  *(undefined2 *)(*(int *)(param_1 + 0x44) + 0x240) = 0x555c;</w:t>
      </w:r>
    </w:p>
    <w:p w14:paraId="420CB021" w14:textId="77777777" w:rsidR="006F3CEA" w:rsidRDefault="006F3CEA" w:rsidP="006F3CEA">
      <w:pPr>
        <w:spacing w:after="1" w:line="260" w:lineRule="auto"/>
        <w:ind w:left="-5" w:right="1119"/>
      </w:pPr>
      <w:r>
        <w:t xml:space="preserve">  *(undefined2 *)(*(int *)(param_1 + 0x44) + 0x242) = 0x172e;</w:t>
      </w:r>
    </w:p>
    <w:p w14:paraId="7BCDB4A2" w14:textId="77777777" w:rsidR="006F3CEA" w:rsidRDefault="006F3CEA" w:rsidP="006F3CEA">
      <w:pPr>
        <w:spacing w:after="1" w:line="260" w:lineRule="auto"/>
        <w:ind w:left="-5" w:right="1119"/>
      </w:pPr>
      <w:r>
        <w:t xml:space="preserve">  *(undefined2 *)(*(int *)(param_1 + 0x44) + 0x244) = 0xfe54;</w:t>
      </w:r>
    </w:p>
    <w:p w14:paraId="1D97921B" w14:textId="77777777" w:rsidR="006F3CEA" w:rsidRDefault="006F3CEA" w:rsidP="006F3CEA">
      <w:pPr>
        <w:spacing w:after="1" w:line="260" w:lineRule="auto"/>
        <w:ind w:left="-5" w:right="1119"/>
      </w:pPr>
      <w:r>
        <w:t xml:space="preserve">  *(undefined2 *)(*(int *)(param_1 + 0x44) + 0x246) = 0xbf97;</w:t>
      </w:r>
    </w:p>
    <w:p w14:paraId="5ACCD4F9" w14:textId="77777777" w:rsidR="006F3CEA" w:rsidRDefault="006F3CEA" w:rsidP="006F3CEA">
      <w:pPr>
        <w:spacing w:after="1" w:line="260" w:lineRule="auto"/>
        <w:ind w:left="-5" w:right="1119"/>
      </w:pPr>
      <w:r>
        <w:t xml:space="preserve">  *(undefined2 *)(*(int *)(param_1 + 0x44) + 0x248) = 0x808c;</w:t>
      </w:r>
    </w:p>
    <w:p w14:paraId="7F133303" w14:textId="77777777" w:rsidR="006F3CEA" w:rsidRDefault="006F3CEA" w:rsidP="006F3CEA">
      <w:pPr>
        <w:spacing w:after="1" w:line="260" w:lineRule="auto"/>
        <w:ind w:left="-5" w:right="1119"/>
      </w:pPr>
      <w:r>
        <w:t xml:space="preserve">  *(undefined2 *)(*(int *)(param_1 + 0x44) + 0x24a) = 0x6499;</w:t>
      </w:r>
    </w:p>
    <w:p w14:paraId="1E990323" w14:textId="77777777" w:rsidR="006F3CEA" w:rsidRDefault="006F3CEA" w:rsidP="006F3CEA">
      <w:pPr>
        <w:spacing w:after="1" w:line="260" w:lineRule="auto"/>
        <w:ind w:left="-5" w:right="1119"/>
      </w:pPr>
      <w:r>
        <w:t xml:space="preserve">  *(undefined2 *)(*(int *)(param_1 + 0x44) + 0x24c) = 0x5f;</w:t>
      </w:r>
    </w:p>
    <w:p w14:paraId="6F1A11BB" w14:textId="77777777" w:rsidR="006F3CEA" w:rsidRDefault="006F3CEA" w:rsidP="006F3CEA">
      <w:pPr>
        <w:spacing w:after="1" w:line="260" w:lineRule="auto"/>
        <w:ind w:left="-5" w:right="1119"/>
      </w:pPr>
      <w:r>
        <w:t xml:space="preserve">  *(undefined2 *)(*(int *)(param_1 + 0x44) + 0x24e) = 0x40a5;</w:t>
      </w:r>
    </w:p>
    <w:p w14:paraId="56271FBA" w14:textId="77777777" w:rsidR="006F3CEA" w:rsidRDefault="006F3CEA" w:rsidP="006F3CEA">
      <w:pPr>
        <w:spacing w:after="1" w:line="260" w:lineRule="auto"/>
        <w:ind w:left="-5" w:right="1119"/>
      </w:pPr>
      <w:r>
        <w:t xml:space="preserve">  *(undefined2 *)(*(int *)(param_1 + 0x44) + 0x250) = 0x8453;</w:t>
      </w:r>
    </w:p>
    <w:p w14:paraId="35F918E2" w14:textId="77777777" w:rsidR="006F3CEA" w:rsidRDefault="006F3CEA" w:rsidP="006F3CEA">
      <w:pPr>
        <w:spacing w:after="1" w:line="260" w:lineRule="auto"/>
        <w:ind w:left="-5" w:right="1119"/>
      </w:pPr>
      <w:r>
        <w:t xml:space="preserve">  *(undefined2 *)(*(int *)(param_1 + 0x44) + 0x252) = 0xbd17;</w:t>
      </w:r>
    </w:p>
    <w:p w14:paraId="303C68AD" w14:textId="77777777" w:rsidR="006F3CEA" w:rsidRDefault="006F3CEA" w:rsidP="006F3CEA">
      <w:pPr>
        <w:spacing w:after="1" w:line="260" w:lineRule="auto"/>
        <w:ind w:left="-5" w:right="1119"/>
      </w:pPr>
      <w:r>
        <w:t xml:space="preserve">  *(undefined2 *)(*(int *)(param_1 + 0x44) + 0x254) = 0xfea3;</w:t>
      </w:r>
    </w:p>
    <w:p w14:paraId="18886EC5" w14:textId="77777777" w:rsidR="006F3CEA" w:rsidRDefault="006F3CEA" w:rsidP="006F3CEA">
      <w:pPr>
        <w:spacing w:after="1" w:line="260" w:lineRule="auto"/>
        <w:ind w:left="-5" w:right="1119"/>
      </w:pPr>
      <w:r>
        <w:t xml:space="preserve">  *(undefined2 *)(*(int *)(param_1 + 0x44) + 0x256) = 0x172e;</w:t>
      </w:r>
    </w:p>
    <w:p w14:paraId="450E3EB4" w14:textId="77777777" w:rsidR="006F3CEA" w:rsidRDefault="006F3CEA" w:rsidP="006F3CEA">
      <w:pPr>
        <w:spacing w:after="1" w:line="260" w:lineRule="auto"/>
        <w:ind w:left="-5" w:right="1119"/>
      </w:pPr>
      <w:r>
        <w:t xml:space="preserve">  *(undefined2 *)(*(int *)(param_1 + 0x44) + 600) = 0x8254;</w:t>
      </w:r>
    </w:p>
    <w:p w14:paraId="4E884FA3" w14:textId="77777777" w:rsidR="006F3CEA" w:rsidRDefault="006F3CEA" w:rsidP="006F3CEA">
      <w:pPr>
        <w:spacing w:after="1" w:line="260" w:lineRule="auto"/>
        <w:ind w:left="-5" w:right="1119"/>
      </w:pPr>
      <w:r>
        <w:t xml:space="preserve">  *(undefined2 *)(*(int *)(param_1 + 0x44) + 0x25a) = 0x4867;</w:t>
      </w:r>
    </w:p>
    <w:p w14:paraId="5E640EA8" w14:textId="77777777" w:rsidR="006F3CEA" w:rsidRDefault="006F3CEA" w:rsidP="006F3CEA">
      <w:pPr>
        <w:spacing w:after="1" w:line="260" w:lineRule="auto"/>
        <w:ind w:left="-5" w:right="1119"/>
      </w:pPr>
      <w:r>
        <w:t xml:space="preserve">  *(undefined2 *)(*(int *)(param_1 + 0x44) + 0x25c) = 0x3d7;</w:t>
      </w:r>
    </w:p>
    <w:p w14:paraId="3F933932" w14:textId="77777777" w:rsidR="006F3CEA" w:rsidRDefault="006F3CEA" w:rsidP="006F3CEA">
      <w:pPr>
        <w:spacing w:after="1" w:line="260" w:lineRule="auto"/>
        <w:ind w:left="-5" w:right="1119"/>
      </w:pPr>
      <w:r>
        <w:t xml:space="preserve">  *(undefined2 *)(*(int *)(param_1 + 0x44) + 0x25e) = 0x836c;</w:t>
      </w:r>
    </w:p>
    <w:p w14:paraId="0E05F7CD" w14:textId="77777777" w:rsidR="006F3CEA" w:rsidRDefault="006F3CEA" w:rsidP="006F3CEA">
      <w:pPr>
        <w:spacing w:after="1" w:line="260" w:lineRule="auto"/>
        <w:ind w:left="-5" w:right="1119"/>
      </w:pPr>
      <w:r>
        <w:t xml:space="preserve">  *(undefined2 *)(*(int *)(param_1 + 0x44) + 0x260) = 0x4ed7;</w:t>
      </w:r>
    </w:p>
    <w:p w14:paraId="160035A3" w14:textId="77777777" w:rsidR="006F3CEA" w:rsidRDefault="006F3CEA" w:rsidP="006F3CEA">
      <w:pPr>
        <w:spacing w:after="1" w:line="260" w:lineRule="auto"/>
        <w:ind w:left="-5" w:right="1119"/>
      </w:pPr>
      <w:r>
        <w:t xml:space="preserve">  *(undefined2 *)(*(int *)(param_1 + 0x44) + 0x262) = 0xa98d;</w:t>
      </w:r>
    </w:p>
    <w:p w14:paraId="2116709B" w14:textId="77777777" w:rsidR="006F3CEA" w:rsidRDefault="006F3CEA" w:rsidP="006F3CEA">
      <w:pPr>
        <w:spacing w:after="1" w:line="260" w:lineRule="auto"/>
        <w:ind w:left="-5" w:right="1119"/>
      </w:pPr>
      <w:r>
        <w:t xml:space="preserve">  *(undefined2 *)(*(int *)(param_1 + 0x44) + 0x264) = 0x5d;</w:t>
      </w:r>
    </w:p>
    <w:p w14:paraId="74EA9B3C" w14:textId="77777777" w:rsidR="006F3CEA" w:rsidRDefault="006F3CEA" w:rsidP="006F3CEA">
      <w:pPr>
        <w:spacing w:after="1" w:line="260" w:lineRule="auto"/>
        <w:ind w:left="-5" w:right="1119"/>
      </w:pPr>
      <w:r>
        <w:t xml:space="preserve">  *(undefined2 *)(*(int *)(param_1 + 0x44) + 0x266) = 0x40a5;</w:t>
      </w:r>
    </w:p>
    <w:p w14:paraId="67523E16" w14:textId="77777777" w:rsidR="006F3CEA" w:rsidRDefault="006F3CEA" w:rsidP="006F3CEA">
      <w:pPr>
        <w:spacing w:after="1" w:line="260" w:lineRule="auto"/>
        <w:ind w:left="-5" w:right="1119"/>
      </w:pPr>
      <w:r>
        <w:t xml:space="preserve">  *(undefined2 *)(*(int *)(param_1 + 0x44) + 0x268) = 0xe906;</w:t>
      </w:r>
    </w:p>
    <w:p w14:paraId="5924C468" w14:textId="77777777" w:rsidR="006F3CEA" w:rsidRDefault="006F3CEA" w:rsidP="006F3CEA">
      <w:pPr>
        <w:spacing w:after="1" w:line="260" w:lineRule="auto"/>
        <w:ind w:left="-5" w:right="1119"/>
      </w:pPr>
      <w:r>
        <w:lastRenderedPageBreak/>
        <w:t xml:space="preserve">  *(undefined2 *)(*(int *)(param_1 + 0x44) + 0x26a) = 0x40ab;</w:t>
      </w:r>
    </w:p>
    <w:p w14:paraId="728FB1A1" w14:textId="77777777" w:rsidR="006F3CEA" w:rsidRDefault="006F3CEA" w:rsidP="006F3CEA">
      <w:pPr>
        <w:spacing w:after="1" w:line="260" w:lineRule="auto"/>
        <w:ind w:left="-5" w:right="1119"/>
      </w:pPr>
      <w:r>
        <w:t xml:space="preserve">  *(undefined2 *)(*(int *)(param_1 + 0x44) + 0x26c) = 0x15c;</w:t>
      </w:r>
    </w:p>
    <w:p w14:paraId="0D9E6441" w14:textId="77777777" w:rsidR="006F3CEA" w:rsidRDefault="006F3CEA" w:rsidP="006F3CEA">
      <w:pPr>
        <w:spacing w:after="1" w:line="260" w:lineRule="auto"/>
        <w:ind w:left="-5" w:right="1119"/>
      </w:pPr>
      <w:r>
        <w:t xml:space="preserve">  *(undefined2 *)(*(int *)(param_1 + 0x44) + 0x26e) = 0x40cf;</w:t>
      </w:r>
    </w:p>
    <w:p w14:paraId="1078C159" w14:textId="77777777" w:rsidR="006F3CEA" w:rsidRDefault="006F3CEA" w:rsidP="006F3CEA">
      <w:pPr>
        <w:spacing w:after="1" w:line="260" w:lineRule="auto"/>
        <w:ind w:left="-5" w:right="1119"/>
      </w:pPr>
      <w:r>
        <w:t xml:space="preserve">  *(undefined2 *)(*(int *)(param_1 + 0x44) + 0x270) = 0x56d7;</w:t>
      </w:r>
    </w:p>
    <w:p w14:paraId="039E1B7F" w14:textId="77777777" w:rsidR="006F3CEA" w:rsidRDefault="006F3CEA" w:rsidP="006F3CEA">
      <w:pPr>
        <w:spacing w:after="1" w:line="260" w:lineRule="auto"/>
        <w:ind w:left="-5" w:right="1119"/>
      </w:pPr>
      <w:r>
        <w:t xml:space="preserve">  *(undefined2 *)(*(int *)(param_1 + 0x44) + 0x272) = 0xbfad;</w:t>
      </w:r>
    </w:p>
    <w:p w14:paraId="63919866" w14:textId="77777777" w:rsidR="006F3CEA" w:rsidRDefault="006F3CEA" w:rsidP="006F3CEA">
      <w:pPr>
        <w:spacing w:after="1" w:line="260" w:lineRule="auto"/>
        <w:ind w:left="-5" w:right="1119"/>
      </w:pPr>
      <w:r>
        <w:t xml:space="preserve">  *(undefined2 *)(*(int *)(param_1 + 0x44) + 0x274) = 0xfe6e;</w:t>
      </w:r>
    </w:p>
    <w:p w14:paraId="639062E9" w14:textId="77777777" w:rsidR="006F3CEA" w:rsidRDefault="006F3CEA" w:rsidP="006F3CEA">
      <w:pPr>
        <w:spacing w:after="1" w:line="260" w:lineRule="auto"/>
        <w:ind w:left="-5" w:right="1119"/>
      </w:pPr>
      <w:r>
        <w:t xml:space="preserve">  *(undefined2 *)(*(int *)(param_1 + 0x44) + 0x276) = 0xa975;</w:t>
      </w:r>
    </w:p>
    <w:p w14:paraId="352F6707" w14:textId="77777777" w:rsidR="006F3CEA" w:rsidRDefault="006F3CEA" w:rsidP="006F3CEA">
      <w:pPr>
        <w:spacing w:after="1" w:line="260" w:lineRule="auto"/>
        <w:ind w:left="-5" w:right="1119"/>
      </w:pPr>
      <w:r>
        <w:t xml:space="preserve">  *(undefined2 *)(*(int *)(param_1 + 0x44) + 0x278) = 0xfcd0;</w:t>
      </w:r>
    </w:p>
    <w:p w14:paraId="76903DF9" w14:textId="77777777" w:rsidR="006F3CEA" w:rsidRDefault="006F3CEA" w:rsidP="006F3CEA">
      <w:pPr>
        <w:spacing w:after="1" w:line="260" w:lineRule="auto"/>
        <w:ind w:left="-5" w:right="1119"/>
      </w:pPr>
      <w:r>
        <w:t xml:space="preserve">  *(undefined2 *)(*(int *)(param_1 + 0x44) + 0x27a) = 0xbf5a;</w:t>
      </w:r>
    </w:p>
    <w:p w14:paraId="16A66FC6" w14:textId="77777777" w:rsidR="006F3CEA" w:rsidRDefault="006F3CEA" w:rsidP="006F3CEA">
      <w:pPr>
        <w:spacing w:after="1" w:line="260" w:lineRule="auto"/>
        <w:ind w:left="-5" w:right="1119"/>
      </w:pPr>
      <w:r>
        <w:t xml:space="preserve">  *(undefined2 *)(*(int *)(param_1 + 0x44) + 0x27c) = 0x1e2;</w:t>
      </w:r>
    </w:p>
    <w:p w14:paraId="0A1AAB37" w14:textId="77777777" w:rsidR="006F3CEA" w:rsidRDefault="006F3CEA" w:rsidP="006F3CEA">
      <w:pPr>
        <w:spacing w:after="1" w:line="260" w:lineRule="auto"/>
        <w:ind w:left="-5" w:right="1119"/>
      </w:pPr>
      <w:r>
        <w:t xml:space="preserve">  *(undefined2 *)(*(int *)(param_1 + 0x44) + 0x27e) = 0xb5;</w:t>
      </w:r>
    </w:p>
    <w:p w14:paraId="3C271DDE" w14:textId="77777777" w:rsidR="006F3CEA" w:rsidRDefault="006F3CEA" w:rsidP="006F3CEA">
      <w:pPr>
        <w:spacing w:after="1" w:line="260" w:lineRule="auto"/>
        <w:ind w:left="-5" w:right="1119"/>
      </w:pPr>
      <w:r>
        <w:t xml:space="preserve">  *(undefined2 *)(*(int *)(param_1 + 0x44) + 0x280) = 0xac5c;</w:t>
      </w:r>
    </w:p>
    <w:p w14:paraId="43B1B307" w14:textId="77777777" w:rsidR="006F3CEA" w:rsidRDefault="006F3CEA" w:rsidP="006F3CEA">
      <w:pPr>
        <w:spacing w:after="1" w:line="260" w:lineRule="auto"/>
        <w:ind w:left="-5" w:right="1119"/>
      </w:pPr>
      <w:r>
        <w:t xml:space="preserve">  *(undefined2 *)(*(int *)(param_1 + 0x44) + 0x282) = 0x7824;</w:t>
      </w:r>
    </w:p>
    <w:p w14:paraId="132DE42B" w14:textId="77777777" w:rsidR="006F3CEA" w:rsidRDefault="006F3CEA" w:rsidP="006F3CEA">
      <w:pPr>
        <w:spacing w:after="1" w:line="260" w:lineRule="auto"/>
        <w:ind w:left="-5" w:right="1119"/>
      </w:pPr>
      <w:r>
        <w:t xml:space="preserve">  *(undefined2 *)(*(int *)(param_1 + 0x44) + 0x284) = 0x8a09;</w:t>
      </w:r>
    </w:p>
    <w:p w14:paraId="62970A2E" w14:textId="77777777" w:rsidR="006F3CEA" w:rsidRDefault="006F3CEA" w:rsidP="006F3CEA">
      <w:pPr>
        <w:spacing w:after="1" w:line="260" w:lineRule="auto"/>
        <w:ind w:left="-5" w:right="1119"/>
      </w:pPr>
      <w:r>
        <w:t xml:space="preserve">  *(undefined2 *)(*(int *)(param_1 + 0x44) + 0x286) = 0xc349;</w:t>
      </w:r>
    </w:p>
    <w:p w14:paraId="576E6844" w14:textId="77777777" w:rsidR="006F3CEA" w:rsidRDefault="006F3CEA" w:rsidP="006F3CEA">
      <w:pPr>
        <w:spacing w:after="1" w:line="260" w:lineRule="auto"/>
        <w:ind w:left="-5" w:right="1119"/>
      </w:pPr>
      <w:r>
        <w:t xml:space="preserve">  *(undefined2 *)(*(int *)(param_1 + 0x44) + 0x288) = 0xf629;</w:t>
      </w:r>
    </w:p>
    <w:p w14:paraId="41A2E593" w14:textId="77777777" w:rsidR="006F3CEA" w:rsidRDefault="006F3CEA" w:rsidP="006F3CEA">
      <w:pPr>
        <w:spacing w:after="1" w:line="260" w:lineRule="auto"/>
        <w:ind w:left="-5" w:right="1119"/>
      </w:pPr>
      <w:r>
        <w:t xml:space="preserve">  *(undefined2 *)(*(int *)(param_1 + 0x44) + 0x28a) = 0x3824;</w:t>
      </w:r>
    </w:p>
    <w:p w14:paraId="214E0F52" w14:textId="77777777" w:rsidR="006F3CEA" w:rsidRDefault="006F3CEA" w:rsidP="006F3CEA">
      <w:pPr>
        <w:spacing w:after="1" w:line="260" w:lineRule="auto"/>
        <w:ind w:left="-5" w:right="1119"/>
      </w:pPr>
      <w:r>
        <w:t xml:space="preserve">  *(undefined2 *)(*(int *)(param_1 + 0x44) + 0x28c) = 0xed58;</w:t>
      </w:r>
    </w:p>
    <w:p w14:paraId="4AAE8B3D" w14:textId="77777777" w:rsidR="006F3CEA" w:rsidRDefault="006F3CEA" w:rsidP="006F3CEA">
      <w:pPr>
        <w:spacing w:after="1" w:line="260" w:lineRule="auto"/>
        <w:ind w:left="-5" w:right="1119"/>
      </w:pPr>
      <w:r>
        <w:t xml:space="preserve">  *(undefined2 *)(*(int *)(param_1 + 0x44) + 0x28e) = 0x16a9;</w:t>
      </w:r>
    </w:p>
    <w:p w14:paraId="252083D2" w14:textId="77777777" w:rsidR="006F3CEA" w:rsidRDefault="006F3CEA" w:rsidP="006F3CEA">
      <w:pPr>
        <w:spacing w:after="1" w:line="260" w:lineRule="auto"/>
        <w:ind w:left="-5" w:right="1119"/>
      </w:pPr>
      <w:r>
        <w:t xml:space="preserve">  *(undefined2 *)(*(int *)(param_1 + 0x44) + 0x290) = 0x74d1;</w:t>
      </w:r>
    </w:p>
    <w:p w14:paraId="6B6DCEE7" w14:textId="77777777" w:rsidR="006F3CEA" w:rsidRDefault="006F3CEA" w:rsidP="006F3CEA">
      <w:pPr>
        <w:spacing w:after="1" w:line="260" w:lineRule="auto"/>
        <w:ind w:left="-5" w:right="1119"/>
      </w:pPr>
      <w:r>
        <w:t xml:space="preserve">  *(undefined2 *)(*(int *)(param_1 + 0x44) + 0x292) = 0x714b;</w:t>
      </w:r>
    </w:p>
    <w:p w14:paraId="6EA755EC" w14:textId="77777777" w:rsidR="006F3CEA" w:rsidRDefault="006F3CEA" w:rsidP="006F3CEA">
      <w:pPr>
        <w:spacing w:after="1" w:line="260" w:lineRule="auto"/>
        <w:ind w:left="-5" w:right="1119"/>
      </w:pPr>
      <w:r>
        <w:t xml:space="preserve">  *(undefined2 *)(*(int *)(param_1 + 0x44) + 0x294) = 0x57aa;</w:t>
      </w:r>
    </w:p>
    <w:p w14:paraId="24982F0E" w14:textId="77777777" w:rsidR="006F3CEA" w:rsidRDefault="006F3CEA" w:rsidP="006F3CEA">
      <w:pPr>
        <w:spacing w:after="1" w:line="260" w:lineRule="auto"/>
        <w:ind w:left="-5" w:right="1119"/>
      </w:pPr>
      <w:r>
        <w:t xml:space="preserve">  *(undefined2 *)(*(int *)(param_1 + 0x44) + 0x296) = 0x16f3;</w:t>
      </w:r>
    </w:p>
    <w:p w14:paraId="7D51EA59" w14:textId="77777777" w:rsidR="006F3CEA" w:rsidRDefault="006F3CEA" w:rsidP="006F3CEA">
      <w:pPr>
        <w:spacing w:after="1" w:line="260" w:lineRule="auto"/>
        <w:ind w:left="-5" w:right="1119"/>
      </w:pPr>
      <w:r>
        <w:t xml:space="preserve">  *(undefined2 *)(*(int *)(param_1 + 0x44) + 0x298) = 0x6908;</w:t>
      </w:r>
    </w:p>
    <w:p w14:paraId="4A98565C" w14:textId="77777777" w:rsidR="006F3CEA" w:rsidRDefault="006F3CEA" w:rsidP="006F3CEA">
      <w:pPr>
        <w:spacing w:after="1" w:line="260" w:lineRule="auto"/>
        <w:ind w:left="-5" w:right="1119"/>
      </w:pPr>
      <w:r>
        <w:t xml:space="preserve">  *(undefined2 *)(*(int *)(param_1 + 0x44) + 0x29a) = 0x40a5;</w:t>
      </w:r>
    </w:p>
    <w:p w14:paraId="5135F557" w14:textId="77777777" w:rsidR="006F3CEA" w:rsidRDefault="006F3CEA" w:rsidP="006F3CEA">
      <w:pPr>
        <w:spacing w:after="1" w:line="260" w:lineRule="auto"/>
        <w:ind w:left="-5" w:right="1119"/>
      </w:pPr>
      <w:r>
        <w:t xml:space="preserve">  *(undefined2 *)(*(int *)(param_1 + 0x44) + 0x29c) = 0x158;</w:t>
      </w:r>
    </w:p>
    <w:p w14:paraId="1E11F65B" w14:textId="77777777" w:rsidR="006F3CEA" w:rsidRDefault="006F3CEA" w:rsidP="006F3CEA">
      <w:pPr>
        <w:spacing w:after="1" w:line="260" w:lineRule="auto"/>
        <w:ind w:left="-5" w:right="1119"/>
      </w:pPr>
      <w:r>
        <w:t xml:space="preserve">  *(undefined2 *)(*(int *)(param_1 + 0x44) + 0x29e) = 0x11f7;</w:t>
      </w:r>
    </w:p>
    <w:p w14:paraId="3224BC2E" w14:textId="77777777" w:rsidR="006F3CEA" w:rsidRDefault="006F3CEA" w:rsidP="006F3CEA">
      <w:pPr>
        <w:spacing w:after="1" w:line="260" w:lineRule="auto"/>
        <w:ind w:left="-5" w:right="1119"/>
      </w:pPr>
      <w:r>
        <w:t xml:space="preserve">  *(undefined2 *)(*(int *)(param_1 + 0x44) + 0x2a0) = 0xfe08;</w:t>
      </w:r>
    </w:p>
    <w:p w14:paraId="4653F040" w14:textId="77777777" w:rsidR="006F3CEA" w:rsidRDefault="006F3CEA" w:rsidP="006F3CEA">
      <w:pPr>
        <w:spacing w:after="1" w:line="260" w:lineRule="auto"/>
        <w:ind w:left="-5" w:right="1119"/>
      </w:pPr>
      <w:r>
        <w:t xml:space="preserve">  *(undefined2 *)(*(int *)(param_1 + 0x44) + 0x2a2) = 0xc375;</w:t>
      </w:r>
    </w:p>
    <w:p w14:paraId="1D34A24A" w14:textId="77777777" w:rsidR="006F3CEA" w:rsidRDefault="006F3CEA" w:rsidP="006F3CEA">
      <w:pPr>
        <w:spacing w:after="1" w:line="260" w:lineRule="auto"/>
        <w:ind w:left="-5" w:right="1119"/>
      </w:pPr>
      <w:r>
        <w:t xml:space="preserve">  *(undefined2 *)(*(int *)(param_1 + 0x44) + 0x2a4) = 0x1d98;</w:t>
      </w:r>
    </w:p>
    <w:p w14:paraId="0742BEF6" w14:textId="77777777" w:rsidR="006F3CEA" w:rsidRDefault="006F3CEA" w:rsidP="006F3CEA">
      <w:pPr>
        <w:spacing w:after="1" w:line="260" w:lineRule="auto"/>
        <w:ind w:left="-5" w:right="1119"/>
      </w:pPr>
      <w:r>
        <w:t xml:space="preserve">  *(undefined2 *)(*(int *)(param_1 + 0x44) + 0x2a6) = 0xa866;</w:t>
      </w:r>
    </w:p>
    <w:p w14:paraId="26A4A12F" w14:textId="77777777" w:rsidR="006F3CEA" w:rsidRDefault="006F3CEA" w:rsidP="006F3CEA">
      <w:pPr>
        <w:spacing w:after="1" w:line="260" w:lineRule="auto"/>
        <w:ind w:left="-5" w:right="1119"/>
      </w:pPr>
      <w:r>
        <w:t xml:space="preserve">  *(undefined2 *)(*(int *)(param_1 + 0x44) + 0x2a8) = 0xfc97;</w:t>
      </w:r>
    </w:p>
    <w:p w14:paraId="14C85C4C" w14:textId="77777777" w:rsidR="006F3CEA" w:rsidRDefault="006F3CEA" w:rsidP="006F3CEA">
      <w:pPr>
        <w:spacing w:after="1" w:line="260" w:lineRule="auto"/>
        <w:ind w:left="-5" w:right="1119"/>
      </w:pPr>
      <w:r>
        <w:t xml:space="preserve">  *(undefined2 *)(*(int *)(param_1 + 0x44) + 0x2aa) = 0xbf5a;</w:t>
      </w:r>
    </w:p>
    <w:p w14:paraId="65898961" w14:textId="77777777" w:rsidR="006F3CEA" w:rsidRDefault="006F3CEA" w:rsidP="006F3CEA">
      <w:pPr>
        <w:spacing w:after="1" w:line="260" w:lineRule="auto"/>
        <w:ind w:left="-5" w:right="1119"/>
      </w:pPr>
      <w:r>
        <w:t xml:space="preserve">  *(undefined2 *)(*(int *)(param_1 + 0x44) + 0x2ac) = 0x6437;</w:t>
      </w:r>
    </w:p>
    <w:p w14:paraId="686829CC" w14:textId="77777777" w:rsidR="006F3CEA" w:rsidRDefault="006F3CEA" w:rsidP="006F3CEA">
      <w:pPr>
        <w:spacing w:after="1" w:line="260" w:lineRule="auto"/>
        <w:ind w:left="-5" w:right="1119"/>
      </w:pPr>
      <w:r>
        <w:t xml:space="preserve">  *(undefined2 *)(*(int *)(param_1 + 0x44) + 0x2ae) = 0x2ed7;</w:t>
      </w:r>
    </w:p>
    <w:p w14:paraId="7F1875F6" w14:textId="77777777" w:rsidR="006F3CEA" w:rsidRDefault="006F3CEA" w:rsidP="006F3CEA">
      <w:pPr>
        <w:spacing w:after="1" w:line="260" w:lineRule="auto"/>
        <w:ind w:left="-5" w:right="1119"/>
      </w:pPr>
      <w:r>
        <w:t xml:space="preserve">  *(undefined2 *)(*(int *)(param_1 + 0x44) + 0x2b0) = 0x6d39;</w:t>
      </w:r>
    </w:p>
    <w:p w14:paraId="68724C0F" w14:textId="77777777" w:rsidR="006F3CEA" w:rsidRDefault="006F3CEA" w:rsidP="006F3CEA">
      <w:pPr>
        <w:spacing w:after="1" w:line="260" w:lineRule="auto"/>
        <w:ind w:left="-5" w:right="1119"/>
      </w:pPr>
      <w:r>
        <w:t xml:space="preserve">  *(undefined2 *)(*(int *)(param_1 + 0x44) + 0x2b2) = 0x7296;</w:t>
      </w:r>
    </w:p>
    <w:p w14:paraId="03DCD8A9" w14:textId="77777777" w:rsidR="006F3CEA" w:rsidRDefault="006F3CEA" w:rsidP="006F3CEA">
      <w:pPr>
        <w:spacing w:after="1" w:line="260" w:lineRule="auto"/>
        <w:ind w:left="-5" w:right="1119"/>
      </w:pPr>
      <w:r>
        <w:t xml:space="preserve">  *(undefined2 *)(*(int *)(param_1 + 0x44) + 0x2b4) = 0xe95c;</w:t>
      </w:r>
    </w:p>
    <w:p w14:paraId="4A706C83" w14:textId="77777777" w:rsidR="006F3CEA" w:rsidRDefault="006F3CEA" w:rsidP="006F3CEA">
      <w:pPr>
        <w:spacing w:after="1" w:line="260" w:lineRule="auto"/>
        <w:ind w:left="-5" w:right="1119"/>
      </w:pPr>
      <w:r>
        <w:t xml:space="preserve">  *(undefined2 *)(*(int *)(param_1 + 0x44) + 0x2b6) = 0xbd50;</w:t>
      </w:r>
    </w:p>
    <w:p w14:paraId="55FFC25E" w14:textId="77777777" w:rsidR="006F3CEA" w:rsidRDefault="006F3CEA" w:rsidP="006F3CEA">
      <w:pPr>
        <w:spacing w:after="1" w:line="260" w:lineRule="auto"/>
        <w:ind w:left="-5" w:right="1119"/>
      </w:pPr>
      <w:r>
        <w:t xml:space="preserve">  *(undefined2 *)(*(int *)(param_1 + 0x44) + 0x2b8) = 0xfea3;</w:t>
      </w:r>
    </w:p>
    <w:p w14:paraId="4FD075C0" w14:textId="77777777" w:rsidR="006F3CEA" w:rsidRDefault="006F3CEA" w:rsidP="006F3CEA">
      <w:pPr>
        <w:spacing w:after="1" w:line="260" w:lineRule="auto"/>
        <w:ind w:left="-5" w:right="1119"/>
      </w:pPr>
      <w:r>
        <w:t xml:space="preserve">  *(undefined2 *)(*(int *)(param_1 + 0x44) + 0x2ba) = 0x32e6;</w:t>
      </w:r>
    </w:p>
    <w:p w14:paraId="0B422C48" w14:textId="77777777" w:rsidR="006F3CEA" w:rsidRDefault="006F3CEA" w:rsidP="006F3CEA">
      <w:pPr>
        <w:spacing w:after="1" w:line="260" w:lineRule="auto"/>
        <w:ind w:left="-5" w:right="1119"/>
      </w:pPr>
      <w:r>
        <w:t xml:space="preserve">  *(undefined2 *)(*(int *)(param_1 + 0x44) + 700) = 0x6039;</w:t>
      </w:r>
    </w:p>
    <w:p w14:paraId="04A97E5B" w14:textId="77777777" w:rsidR="006F3CEA" w:rsidRDefault="006F3CEA" w:rsidP="006F3CEA">
      <w:pPr>
        <w:spacing w:after="1" w:line="260" w:lineRule="auto"/>
        <w:ind w:left="-5" w:right="1119"/>
      </w:pPr>
      <w:r>
        <w:t xml:space="preserve">  *(undefined2 *)(*(int *)(param_1 + 0x44) + 0x2be) = 0x25d1;</w:t>
      </w:r>
    </w:p>
    <w:p w14:paraId="7561255F" w14:textId="77777777" w:rsidR="006F3CEA" w:rsidRDefault="006F3CEA" w:rsidP="006F3CEA">
      <w:pPr>
        <w:spacing w:after="1" w:line="260" w:lineRule="auto"/>
        <w:ind w:left="-5" w:right="1119"/>
      </w:pPr>
      <w:r>
        <w:t xml:space="preserve">  *(undefined2 *)(*(int *)(param_1 + 0x44) + 0x2c0) = 0x730c;</w:t>
      </w:r>
    </w:p>
    <w:p w14:paraId="2AE3B62F" w14:textId="77777777" w:rsidR="006F3CEA" w:rsidRDefault="006F3CEA" w:rsidP="006F3CEA">
      <w:pPr>
        <w:spacing w:after="1" w:line="260" w:lineRule="auto"/>
        <w:ind w:left="-5" w:right="1119"/>
      </w:pPr>
      <w:r>
        <w:lastRenderedPageBreak/>
        <w:t xml:space="preserve">  *(undefined2 *)(*(int *)(param_1 + 0x44) + 0x2c2) = 0x23ca;</w:t>
      </w:r>
    </w:p>
    <w:p w14:paraId="7CD0E889" w14:textId="77777777" w:rsidR="006F3CEA" w:rsidRDefault="006F3CEA" w:rsidP="006F3CEA">
      <w:pPr>
        <w:spacing w:after="1" w:line="260" w:lineRule="auto"/>
        <w:ind w:left="-5" w:right="1119"/>
      </w:pPr>
      <w:r>
        <w:t xml:space="preserve">  *(undefined2 *)(*(int *)(param_1 + 0x44) + 0x2c4) = 0x7239;</w:t>
      </w:r>
    </w:p>
    <w:p w14:paraId="7575CA33" w14:textId="77777777" w:rsidR="006F3CEA" w:rsidRDefault="006F3CEA" w:rsidP="006F3CEA">
      <w:pPr>
        <w:spacing w:after="1" w:line="260" w:lineRule="auto"/>
        <w:ind w:left="-5" w:right="1119"/>
      </w:pPr>
      <w:r>
        <w:t xml:space="preserve">  *(undefined2 *)(*(int *)(param_1 + 0x44) + 0x2c6) = 0x17d6;</w:t>
      </w:r>
    </w:p>
    <w:p w14:paraId="42DAFF3D" w14:textId="77777777" w:rsidR="006F3CEA" w:rsidRDefault="006F3CEA" w:rsidP="006F3CEA">
      <w:pPr>
        <w:spacing w:after="1" w:line="260" w:lineRule="auto"/>
        <w:ind w:left="-5" w:right="1119"/>
      </w:pPr>
      <w:r>
        <w:t xml:space="preserve">  *(undefined2 *)(*(int *)(param_1 + 0x44) + 0x2c8) = 0xe95c;</w:t>
      </w:r>
    </w:p>
    <w:p w14:paraId="667E929C" w14:textId="77777777" w:rsidR="006F3CEA" w:rsidRDefault="006F3CEA" w:rsidP="006F3CEA">
      <w:pPr>
        <w:spacing w:after="1" w:line="260" w:lineRule="auto"/>
        <w:ind w:left="-5" w:right="1119"/>
      </w:pPr>
      <w:r>
        <w:t xml:space="preserve">  *(undefined2 *)(*(int *)(param_1 + 0x44) + 0x2ca) = 0xbeb7;</w:t>
      </w:r>
    </w:p>
    <w:p w14:paraId="20CB6781" w14:textId="77777777" w:rsidR="006F3CEA" w:rsidRDefault="006F3CEA" w:rsidP="006F3CEA">
      <w:pPr>
        <w:spacing w:after="1" w:line="260" w:lineRule="auto"/>
        <w:ind w:left="-5" w:right="1119"/>
      </w:pPr>
      <w:r>
        <w:t xml:space="preserve">  *(undefined2 *)(*(int *)(param_1 + 0x44) + 0x2cc) = 0xfea3;</w:t>
      </w:r>
    </w:p>
    <w:p w14:paraId="364E8ADE" w14:textId="77777777" w:rsidR="006F3CEA" w:rsidRDefault="006F3CEA" w:rsidP="006F3CEA">
      <w:pPr>
        <w:spacing w:after="1" w:line="260" w:lineRule="auto"/>
        <w:ind w:left="-5" w:right="1119"/>
      </w:pPr>
      <w:r>
        <w:t xml:space="preserve">  *(undefined2 *)(*(int *)(param_1 + 0x44) + 0x2ce) = 0x34eb;</w:t>
      </w:r>
    </w:p>
    <w:p w14:paraId="7E3239AA" w14:textId="77777777" w:rsidR="006F3CEA" w:rsidRDefault="006F3CEA" w:rsidP="006F3CEA">
      <w:pPr>
        <w:spacing w:after="1" w:line="260" w:lineRule="auto"/>
        <w:ind w:left="-5" w:right="1119"/>
      </w:pPr>
      <w:r>
        <w:t xml:space="preserve">  *(undefined2 *)(*(int *)(param_1 + 0x44) + 0x2d0) = 0x6f09;</w:t>
      </w:r>
    </w:p>
    <w:p w14:paraId="67DB38D9" w14:textId="77777777" w:rsidR="006F3CEA" w:rsidRDefault="006F3CEA" w:rsidP="006F3CEA">
      <w:pPr>
        <w:spacing w:after="1" w:line="260" w:lineRule="auto"/>
        <w:ind w:left="-5" w:right="1119"/>
      </w:pPr>
      <w:r>
        <w:t xml:space="preserve">  *(undefined2 *)(*(int *)(param_1 + 0x44) + 0x2d2) = 0x21c8;</w:t>
      </w:r>
    </w:p>
    <w:p w14:paraId="6020D40B" w14:textId="77777777" w:rsidR="006F3CEA" w:rsidRDefault="006F3CEA" w:rsidP="006F3CEA">
      <w:pPr>
        <w:spacing w:after="1" w:line="260" w:lineRule="auto"/>
        <w:ind w:left="-5" w:right="1119"/>
      </w:pPr>
      <w:r>
        <w:t xml:space="preserve">  *(undefined2 *)(*(int *)(param_1 + 0x44) + 0x2d4) = 0x572c;</w:t>
      </w:r>
    </w:p>
    <w:p w14:paraId="66738375" w14:textId="77777777" w:rsidR="006F3CEA" w:rsidRDefault="006F3CEA" w:rsidP="006F3CEA">
      <w:pPr>
        <w:spacing w:after="1" w:line="260" w:lineRule="auto"/>
        <w:ind w:left="-5" w:right="1119"/>
      </w:pPr>
      <w:r>
        <w:t xml:space="preserve">  *(undefined2 *)(*(int *)(param_1 + 0x44) + 0x2d6) = 0x25cc;</w:t>
      </w:r>
    </w:p>
    <w:p w14:paraId="78871B0F" w14:textId="77777777" w:rsidR="006F3CEA" w:rsidRDefault="006F3CEA" w:rsidP="006F3CEA">
      <w:pPr>
        <w:spacing w:after="1" w:line="260" w:lineRule="auto"/>
        <w:ind w:left="-5" w:right="1119"/>
      </w:pPr>
      <w:r>
        <w:t xml:space="preserve">  *(undefined2 *)(*(int *)(param_1 + 0x44) + 0x2d8) = 0x4e2b;</w:t>
      </w:r>
    </w:p>
    <w:p w14:paraId="7225FC71" w14:textId="77777777" w:rsidR="006F3CEA" w:rsidRDefault="006F3CEA" w:rsidP="006F3CEA">
      <w:pPr>
        <w:spacing w:after="1" w:line="260" w:lineRule="auto"/>
        <w:ind w:left="-5" w:right="1119"/>
      </w:pPr>
      <w:r>
        <w:t xml:space="preserve">  *(undefined2 *)(*(int *)(param_1 + 0x44) + 0x2da) = 0x13c3;</w:t>
      </w:r>
    </w:p>
    <w:p w14:paraId="36526DC4" w14:textId="77777777" w:rsidR="006F3CEA" w:rsidRDefault="006F3CEA" w:rsidP="006F3CEA">
      <w:pPr>
        <w:spacing w:after="1" w:line="260" w:lineRule="auto"/>
        <w:ind w:left="-5" w:right="1119"/>
      </w:pPr>
      <w:r>
        <w:t xml:space="preserve">  *(undefined2 *)(*(int *)(param_1 + 0x44) + 0x2dc) = 0x6239;</w:t>
      </w:r>
    </w:p>
    <w:p w14:paraId="1349D5A4" w14:textId="77777777" w:rsidR="006F3CEA" w:rsidRDefault="006F3CEA" w:rsidP="006F3CEA">
      <w:pPr>
        <w:spacing w:after="1" w:line="260" w:lineRule="auto"/>
        <w:ind w:left="-5" w:right="1119"/>
      </w:pPr>
      <w:r>
        <w:t xml:space="preserve">  *(undefined2 *)(*(int *)(param_1 + 0x44) + 0x2de) = 0x29d1;</w:t>
      </w:r>
    </w:p>
    <w:p w14:paraId="1295BB77" w14:textId="77777777" w:rsidR="006F3CEA" w:rsidRDefault="006F3CEA" w:rsidP="006F3CEA">
      <w:pPr>
        <w:spacing w:after="1" w:line="260" w:lineRule="auto"/>
        <w:ind w:left="-5" w:right="1119"/>
      </w:pPr>
      <w:r>
        <w:t xml:space="preserve">  *(undefined2 *)(*(int *)(param_1 + 0x44) + 0x2e0) = 0x6f33;</w:t>
      </w:r>
    </w:p>
    <w:p w14:paraId="15457144" w14:textId="77777777" w:rsidR="006F3CEA" w:rsidRDefault="006F3CEA" w:rsidP="006F3CEA">
      <w:pPr>
        <w:spacing w:after="1" w:line="260" w:lineRule="auto"/>
        <w:ind w:left="-5" w:right="1119"/>
      </w:pPr>
      <w:r>
        <w:t xml:space="preserve">  *(undefined2 *)(*(int *)(param_1 + 0x44) + 0x2e2) = 0xa8a5;</w:t>
      </w:r>
    </w:p>
    <w:p w14:paraId="2416F78D" w14:textId="77777777" w:rsidR="006F3CEA" w:rsidRDefault="006F3CEA" w:rsidP="006F3CEA">
      <w:pPr>
        <w:spacing w:after="1" w:line="260" w:lineRule="auto"/>
        <w:ind w:left="-5" w:right="1119"/>
      </w:pPr>
      <w:r>
        <w:t xml:space="preserve">  *(undefined2 *)(*(int *)(param_1 + 0x44) + 0x2e4) = 0xfc79;</w:t>
      </w:r>
    </w:p>
    <w:p w14:paraId="20239864" w14:textId="77777777" w:rsidR="006F3CEA" w:rsidRDefault="006F3CEA" w:rsidP="006F3CEA">
      <w:pPr>
        <w:spacing w:after="1" w:line="260" w:lineRule="auto"/>
        <w:ind w:left="-5" w:right="1119"/>
      </w:pPr>
      <w:r>
        <w:t xml:space="preserve">  *(undefined2 *)(*(int *)(param_1 + 0x44) + 0x2e6) = 0xbf5a;</w:t>
      </w:r>
    </w:p>
    <w:p w14:paraId="109A08B3" w14:textId="77777777" w:rsidR="006F3CEA" w:rsidRDefault="006F3CEA" w:rsidP="006F3CEA">
      <w:pPr>
        <w:spacing w:after="1" w:line="260" w:lineRule="auto"/>
        <w:ind w:left="-5" w:right="1119"/>
      </w:pPr>
      <w:r>
        <w:t xml:space="preserve">  *(undefined2 *)(*(int *)(param_1 + 0x44) + 0x2e8) = 0x7532;</w:t>
      </w:r>
    </w:p>
    <w:p w14:paraId="004C82BD" w14:textId="77777777" w:rsidR="006F3CEA" w:rsidRDefault="006F3CEA" w:rsidP="006F3CEA">
      <w:pPr>
        <w:spacing w:after="1" w:line="260" w:lineRule="auto"/>
        <w:ind w:left="-5" w:right="1119"/>
      </w:pPr>
      <w:r>
        <w:t xml:space="preserve">  *(undefined2 *)(*(int *)(param_1 + 0x44) + 0x2ea) = 0x2cc1;</w:t>
      </w:r>
    </w:p>
    <w:p w14:paraId="1240399F" w14:textId="77777777" w:rsidR="006F3CEA" w:rsidRDefault="006F3CEA" w:rsidP="006F3CEA">
      <w:pPr>
        <w:spacing w:after="1" w:line="260" w:lineRule="auto"/>
        <w:ind w:left="-5" w:right="1119"/>
      </w:pPr>
      <w:r>
        <w:t xml:space="preserve">  *(undefined2 *)(*(int *)(param_1 + 0x44) + 0x2ec) = 0x130;</w:t>
      </w:r>
    </w:p>
    <w:p w14:paraId="44EF3BA4" w14:textId="77777777" w:rsidR="006F3CEA" w:rsidRDefault="006F3CEA" w:rsidP="006F3CEA">
      <w:pPr>
        <w:spacing w:after="1" w:line="260" w:lineRule="auto"/>
        <w:ind w:left="-5" w:right="1119"/>
      </w:pPr>
      <w:r>
        <w:t xml:space="preserve">  *(undefined2 *)(*(int *)(param_1 + 0x44) + 0x2ee) = 0x624d;</w:t>
      </w:r>
    </w:p>
    <w:p w14:paraId="28CFD13C" w14:textId="77777777" w:rsidR="006F3CEA" w:rsidRDefault="006F3CEA" w:rsidP="006F3CEA">
      <w:pPr>
        <w:spacing w:after="1" w:line="260" w:lineRule="auto"/>
        <w:ind w:left="-5" w:right="1119"/>
      </w:pPr>
      <w:r>
        <w:t xml:space="preserve">  *(undefined2 *)(*(int *)(param_1 + 0x44) + 0x2f0) = 0xfea1;</w:t>
      </w:r>
    </w:p>
    <w:p w14:paraId="479AC1DD" w14:textId="77777777" w:rsidR="006F3CEA" w:rsidRDefault="006F3CEA" w:rsidP="006F3CEA">
      <w:pPr>
        <w:spacing w:after="1" w:line="260" w:lineRule="auto"/>
        <w:ind w:left="-5" w:right="1119"/>
      </w:pPr>
      <w:r>
        <w:t xml:space="preserve">  *(undefined2 *)(*(int *)(param_1 + 0x44) + 0x2f2) = 0xe5a;</w:t>
      </w:r>
    </w:p>
    <w:p w14:paraId="170C17AD" w14:textId="77777777" w:rsidR="006F3CEA" w:rsidRDefault="006F3CEA" w:rsidP="006F3CEA">
      <w:pPr>
        <w:spacing w:after="1" w:line="260" w:lineRule="auto"/>
        <w:ind w:left="-5" w:right="1119"/>
      </w:pPr>
      <w:r>
        <w:t xml:space="preserve">  *(undefined2 *)(*(int *)(param_1 + 0x44) + 0x2f4) = 0x4028;</w:t>
      </w:r>
    </w:p>
    <w:p w14:paraId="45F4F9E6" w14:textId="77777777" w:rsidR="006F3CEA" w:rsidRDefault="006F3CEA" w:rsidP="006F3CEA">
      <w:pPr>
        <w:spacing w:after="1" w:line="260" w:lineRule="auto"/>
        <w:ind w:left="-5" w:right="1119"/>
      </w:pPr>
      <w:r>
        <w:t xml:space="preserve">  *(undefined2 *)(*(int *)(param_1 + 0x44) + 0x2f6) = 0x2cc9;</w:t>
      </w:r>
    </w:p>
    <w:p w14:paraId="6223D348" w14:textId="77777777" w:rsidR="006F3CEA" w:rsidRDefault="006F3CEA" w:rsidP="006F3CEA">
      <w:pPr>
        <w:spacing w:after="1" w:line="260" w:lineRule="auto"/>
        <w:ind w:left="-5" w:right="1119"/>
      </w:pPr>
      <w:r>
        <w:t xml:space="preserve">  *(undefined2 *)(*(int *)(param_1 + 0x44) + 0x2f8) = 0x6233;</w:t>
      </w:r>
    </w:p>
    <w:p w14:paraId="136D4C1F" w14:textId="77777777" w:rsidR="006F3CEA" w:rsidRDefault="006F3CEA" w:rsidP="006F3CEA">
      <w:pPr>
        <w:spacing w:after="1" w:line="260" w:lineRule="auto"/>
        <w:ind w:left="-5" w:right="1119"/>
      </w:pPr>
      <w:r>
        <w:t xml:space="preserve">  *(undefined2 *)(*(int *)(param_1 + 0x44) + 0x2fa) = 0x34c4;</w:t>
      </w:r>
    </w:p>
    <w:p w14:paraId="630E085E" w14:textId="77777777" w:rsidR="006F3CEA" w:rsidRDefault="006F3CEA" w:rsidP="006F3CEA">
      <w:pPr>
        <w:spacing w:after="1" w:line="260" w:lineRule="auto"/>
        <w:ind w:left="-5" w:right="1119"/>
      </w:pPr>
      <w:r>
        <w:t xml:space="preserve">  *(undefined2 *)(*(int *)(param_1 + 0x44) + 0x2fc) = 0x5739;</w:t>
      </w:r>
    </w:p>
    <w:p w14:paraId="2C63E673" w14:textId="77777777" w:rsidR="006F3CEA" w:rsidRDefault="006F3CEA" w:rsidP="006F3CEA">
      <w:pPr>
        <w:spacing w:after="1" w:line="260" w:lineRule="auto"/>
        <w:ind w:left="-5" w:right="1119"/>
      </w:pPr>
      <w:r>
        <w:t xml:space="preserve">  *(undefined2 *)(*(int *)(param_1 + 0x44) + 0x2fe) = 0x32cc;</w:t>
      </w:r>
    </w:p>
    <w:p w14:paraId="0F8C9DA0" w14:textId="77777777" w:rsidR="006F3CEA" w:rsidRDefault="006F3CEA" w:rsidP="006F3CEA">
      <w:pPr>
        <w:spacing w:after="1" w:line="260" w:lineRule="auto"/>
        <w:ind w:left="-5" w:right="1119"/>
      </w:pPr>
      <w:r>
        <w:t xml:space="preserve">  *(undefined2 *)(*(int *)(param_1 + 0x44) + 0x300) = 0x7428;</w:t>
      </w:r>
    </w:p>
    <w:p w14:paraId="2087C06B" w14:textId="77777777" w:rsidR="006F3CEA" w:rsidRDefault="006F3CEA" w:rsidP="006F3CEA">
      <w:pPr>
        <w:spacing w:after="1" w:line="260" w:lineRule="auto"/>
        <w:ind w:left="-5" w:right="1119"/>
      </w:pPr>
      <w:r>
        <w:t xml:space="preserve">  *(undefined2 *)(*(int *)(param_1 + 0x44) + 0x302) = 0x2cc4;</w:t>
      </w:r>
    </w:p>
    <w:p w14:paraId="12ED92AE" w14:textId="77777777" w:rsidR="006F3CEA" w:rsidRDefault="006F3CEA" w:rsidP="006F3CEA">
      <w:pPr>
        <w:spacing w:after="1" w:line="260" w:lineRule="auto"/>
        <w:ind w:left="-5" w:right="1119"/>
      </w:pPr>
      <w:r>
        <w:t xml:space="preserve">  *(undefined2 *)(*(int *)(param_1 + 0x44) + 0x304) = 0x6411;</w:t>
      </w:r>
    </w:p>
    <w:p w14:paraId="3F20CD77" w14:textId="77777777" w:rsidR="006F3CEA" w:rsidRDefault="006F3CEA" w:rsidP="006F3CEA">
      <w:pPr>
        <w:spacing w:after="1" w:line="260" w:lineRule="auto"/>
        <w:ind w:left="-5" w:right="1119"/>
      </w:pPr>
      <w:r>
        <w:t xml:space="preserve">  *(undefined2 *)(*(int *)(param_1 + 0x44) + 0x306) = 0x2fc8;</w:t>
      </w:r>
    </w:p>
    <w:p w14:paraId="6877272B" w14:textId="77777777" w:rsidR="006F3CEA" w:rsidRDefault="006F3CEA" w:rsidP="006F3CEA">
      <w:pPr>
        <w:spacing w:after="1" w:line="260" w:lineRule="auto"/>
        <w:ind w:left="-5" w:right="1119"/>
      </w:pPr>
      <w:r>
        <w:t xml:space="preserve">  *(undefined2 *)(*(int *)(param_1 + 0x44) + 0x308) = 0x782e;</w:t>
      </w:r>
    </w:p>
    <w:p w14:paraId="3E268DC3" w14:textId="77777777" w:rsidR="006F3CEA" w:rsidRDefault="006F3CEA" w:rsidP="006F3CEA">
      <w:pPr>
        <w:spacing w:after="1" w:line="260" w:lineRule="auto"/>
        <w:ind w:left="-5" w:right="1119"/>
      </w:pPr>
      <w:r>
        <w:t xml:space="preserve">  *(undefined2 *)(*(int *)(param_1 + 0x44) + 0x30a) = 0xa8a5;</w:t>
      </w:r>
    </w:p>
    <w:p w14:paraId="68195651" w14:textId="77777777" w:rsidR="006F3CEA" w:rsidRDefault="006F3CEA" w:rsidP="006F3CEA">
      <w:pPr>
        <w:spacing w:after="1" w:line="260" w:lineRule="auto"/>
        <w:ind w:left="-5" w:right="1119"/>
      </w:pPr>
      <w:r>
        <w:t xml:space="preserve">  *(undefined2 *)(*(int *)(param_1 + 0x44) + 0x30c) = 0xff4f;</w:t>
      </w:r>
    </w:p>
    <w:p w14:paraId="2F115185" w14:textId="77777777" w:rsidR="006F3CEA" w:rsidRDefault="006F3CEA" w:rsidP="006F3CEA">
      <w:pPr>
        <w:spacing w:after="1" w:line="260" w:lineRule="auto"/>
        <w:ind w:left="-5" w:right="1119"/>
      </w:pPr>
      <w:r>
        <w:t xml:space="preserve">  *(undefined2 *)(*(int *)(param_1 + 0x44) + 0x30e) = 0xbf5a;</w:t>
      </w:r>
    </w:p>
    <w:p w14:paraId="46712AF7" w14:textId="77777777" w:rsidR="006F3CEA" w:rsidRDefault="006F3CEA" w:rsidP="006F3CEA">
      <w:pPr>
        <w:spacing w:after="1" w:line="260" w:lineRule="auto"/>
        <w:ind w:left="-5" w:right="1119"/>
      </w:pPr>
      <w:r>
        <w:t xml:space="preserve">  *(undefined2 *)(*(int *)(param_1 + 0x44) + 0x310) = 0x7512;</w:t>
      </w:r>
    </w:p>
    <w:p w14:paraId="7E8A22CA" w14:textId="77777777" w:rsidR="006F3CEA" w:rsidRDefault="006F3CEA" w:rsidP="006F3CEA">
      <w:pPr>
        <w:spacing w:after="1" w:line="260" w:lineRule="auto"/>
        <w:ind w:left="-5" w:right="1119"/>
      </w:pPr>
      <w:r>
        <w:t xml:space="preserve">  *(undefined2 *)(*(int *)(param_1 + 0x44) + 0x312) = 0x32f2;</w:t>
      </w:r>
    </w:p>
    <w:p w14:paraId="14659027" w14:textId="77777777" w:rsidR="006F3CEA" w:rsidRDefault="006F3CEA" w:rsidP="006F3CEA">
      <w:pPr>
        <w:spacing w:after="1" w:line="260" w:lineRule="auto"/>
        <w:ind w:left="-5" w:right="1119"/>
      </w:pPr>
      <w:r>
        <w:t xml:space="preserve">  *(undefined2 *)(*(int *)(param_1 + 0x44) + 0x314) = 0x7535;</w:t>
      </w:r>
    </w:p>
    <w:p w14:paraId="1757E9E2" w14:textId="77777777" w:rsidR="006F3CEA" w:rsidRDefault="006F3CEA" w:rsidP="006F3CEA">
      <w:pPr>
        <w:spacing w:after="1" w:line="260" w:lineRule="auto"/>
        <w:ind w:left="-5" w:right="1119"/>
      </w:pPr>
      <w:r>
        <w:t xml:space="preserve">  *(undefined2 *)(*(int *)(param_1 + 0x44) + 0x316) = 0x16c0;</w:t>
      </w:r>
    </w:p>
    <w:p w14:paraId="22B4420B" w14:textId="77777777" w:rsidR="006F3CEA" w:rsidRDefault="006F3CEA" w:rsidP="006F3CEA">
      <w:pPr>
        <w:spacing w:after="1" w:line="260" w:lineRule="auto"/>
        <w:ind w:left="-5" w:right="1119"/>
      </w:pPr>
      <w:r>
        <w:t xml:space="preserve">  *(undefined2 *)(*(int *)(param_1 + 0x44) + 0x318) = 0x7335;</w:t>
      </w:r>
    </w:p>
    <w:p w14:paraId="785669A6" w14:textId="77777777" w:rsidR="006F3CEA" w:rsidRDefault="006F3CEA" w:rsidP="006F3CEA">
      <w:pPr>
        <w:spacing w:after="1" w:line="260" w:lineRule="auto"/>
        <w:ind w:left="-5" w:right="1119"/>
      </w:pPr>
      <w:r>
        <w:lastRenderedPageBreak/>
        <w:t xml:space="preserve">  *(undefined2 *)(*(int *)(param_1 + 0x44) + 0x31a) = 0x35d1;</w:t>
      </w:r>
    </w:p>
    <w:p w14:paraId="261FF45A" w14:textId="77777777" w:rsidR="006F3CEA" w:rsidRDefault="006F3CEA" w:rsidP="006F3CEA">
      <w:pPr>
        <w:spacing w:after="1" w:line="260" w:lineRule="auto"/>
        <w:ind w:left="-5" w:right="1119"/>
      </w:pPr>
      <w:r>
        <w:t xml:space="preserve">  *(undefined2 *)(*(int *)(param_1 + 0x44) + 0x31c) = 0x6d3d;</w:t>
      </w:r>
    </w:p>
    <w:p w14:paraId="32EDDBAA" w14:textId="77777777" w:rsidR="006F3CEA" w:rsidRDefault="006F3CEA" w:rsidP="006F3CEA">
      <w:pPr>
        <w:spacing w:after="1" w:line="260" w:lineRule="auto"/>
        <w:ind w:left="-5" w:right="1119"/>
      </w:pPr>
      <w:r>
        <w:t xml:space="preserve">  *(undefined2 *)(*(int *)(param_1 + 0x44) + 0x31e) = 0x25e8;</w:t>
      </w:r>
    </w:p>
    <w:p w14:paraId="6A10E0B9" w14:textId="77777777" w:rsidR="006F3CEA" w:rsidRDefault="006F3CEA" w:rsidP="006F3CEA">
      <w:pPr>
        <w:spacing w:after="1" w:line="260" w:lineRule="auto"/>
        <w:ind w:left="-5" w:right="1119"/>
      </w:pPr>
      <w:r>
        <w:t xml:space="preserve">  *(undefined2 *)(*(int *)(param_1 + 0x44) + 800) = 0x6e31;</w:t>
      </w:r>
    </w:p>
    <w:p w14:paraId="2489FC7D" w14:textId="77777777" w:rsidR="006F3CEA" w:rsidRDefault="006F3CEA" w:rsidP="006F3CEA">
      <w:pPr>
        <w:spacing w:after="1" w:line="260" w:lineRule="auto"/>
        <w:ind w:left="-5" w:right="1119"/>
      </w:pPr>
      <w:r>
        <w:t xml:space="preserve">  *(undefined2 *)(*(int *)(param_1 + 0x44) + 0x322) = 0x39d7;</w:t>
      </w:r>
    </w:p>
    <w:p w14:paraId="5CA814BC" w14:textId="77777777" w:rsidR="006F3CEA" w:rsidRDefault="006F3CEA" w:rsidP="006F3CEA">
      <w:pPr>
        <w:spacing w:after="1" w:line="260" w:lineRule="auto"/>
        <w:ind w:left="-5" w:right="1119"/>
      </w:pPr>
      <w:r>
        <w:t xml:space="preserve">  *(undefined2 *)(*(int *)(param_1 + 0x44) + 0x324) = 0xe95c;</w:t>
      </w:r>
    </w:p>
    <w:p w14:paraId="37305B85" w14:textId="77777777" w:rsidR="006F3CEA" w:rsidRDefault="006F3CEA" w:rsidP="006F3CEA">
      <w:pPr>
        <w:spacing w:after="1" w:line="260" w:lineRule="auto"/>
        <w:ind w:left="-5" w:right="1119"/>
      </w:pPr>
      <w:r>
        <w:t xml:space="preserve">  *(undefined2 *)(*(int *)(param_1 + 0x44) + 0x326) = 0xbede;</w:t>
      </w:r>
    </w:p>
    <w:p w14:paraId="5533D462" w14:textId="77777777" w:rsidR="006F3CEA" w:rsidRDefault="006F3CEA" w:rsidP="006F3CEA">
      <w:pPr>
        <w:spacing w:after="1" w:line="260" w:lineRule="auto"/>
        <w:ind w:left="-5" w:right="1119"/>
      </w:pPr>
      <w:r>
        <w:t xml:space="preserve">  *(undefined2 *)(*(int *)(param_1 + 0x44) + 0x328) = 0xfea3;</w:t>
      </w:r>
    </w:p>
    <w:p w14:paraId="40678FFD" w14:textId="77777777" w:rsidR="006F3CEA" w:rsidRDefault="006F3CEA" w:rsidP="006F3CEA">
      <w:pPr>
        <w:spacing w:after="1" w:line="260" w:lineRule="auto"/>
        <w:ind w:left="-5" w:right="1119"/>
      </w:pPr>
      <w:r>
        <w:t xml:space="preserve">  *(undefined2 *)(*(int *)(param_1 + 0x44) + 0x32a) = 0x34eb;</w:t>
      </w:r>
    </w:p>
    <w:p w14:paraId="600BB553" w14:textId="77777777" w:rsidR="006F3CEA" w:rsidRDefault="006F3CEA" w:rsidP="006F3CEA">
      <w:pPr>
        <w:spacing w:after="1" w:line="260" w:lineRule="auto"/>
        <w:ind w:left="-5" w:right="1119"/>
      </w:pPr>
      <w:r>
        <w:t xml:space="preserve">  *(undefined2 *)(*(int *)(param_1 + 0x44) + 0x32c) = 0x641b;</w:t>
      </w:r>
    </w:p>
    <w:p w14:paraId="3C3817E1" w14:textId="77777777" w:rsidR="006F3CEA" w:rsidRDefault="006F3CEA" w:rsidP="006F3CEA">
      <w:pPr>
        <w:spacing w:after="1" w:line="260" w:lineRule="auto"/>
        <w:ind w:left="-5" w:right="1119"/>
      </w:pPr>
      <w:r>
        <w:t xml:space="preserve">  *(undefined2 *)(*(int *)(param_1 + 0x44) + 0x32e) = 0x3d1;</w:t>
      </w:r>
    </w:p>
    <w:p w14:paraId="4EF8EDB3" w14:textId="77777777" w:rsidR="006F3CEA" w:rsidRDefault="006F3CEA" w:rsidP="006F3CEA">
      <w:pPr>
        <w:spacing w:after="1" w:line="260" w:lineRule="auto"/>
        <w:ind w:left="-5" w:right="1119"/>
      </w:pPr>
      <w:r>
        <w:t xml:space="preserve">  *(undefined2 *)(*(int *)(param_1 + 0x44) + 0x330) = 0x6f33;</w:t>
      </w:r>
    </w:p>
    <w:p w14:paraId="3EC3D97F" w14:textId="77777777" w:rsidR="006F3CEA" w:rsidRDefault="006F3CEA" w:rsidP="006F3CEA">
      <w:pPr>
        <w:spacing w:after="1" w:line="260" w:lineRule="auto"/>
        <w:ind w:left="-5" w:right="1119"/>
      </w:pPr>
      <w:r>
        <w:t xml:space="preserve">  *(undefined2 *)(*(int *)(param_1 + 0x44) + 0x332) = 0x25d1;</w:t>
      </w:r>
    </w:p>
    <w:p w14:paraId="7A7BC56F" w14:textId="77777777" w:rsidR="006F3CEA" w:rsidRDefault="006F3CEA" w:rsidP="006F3CEA">
      <w:pPr>
        <w:spacing w:after="1" w:line="260" w:lineRule="auto"/>
        <w:ind w:left="-5" w:right="1119"/>
      </w:pPr>
      <w:r>
        <w:t xml:space="preserve">  *(undefined2 *)(*(int *)(param_1 + 0x44) + 0x334) = 0x7524;</w:t>
      </w:r>
    </w:p>
    <w:p w14:paraId="79522D87" w14:textId="77777777" w:rsidR="006F3CEA" w:rsidRDefault="006F3CEA" w:rsidP="006F3CEA">
      <w:pPr>
        <w:spacing w:after="1" w:line="260" w:lineRule="auto"/>
        <w:ind w:left="-5" w:right="1119"/>
      </w:pPr>
      <w:r>
        <w:t xml:space="preserve">  *(undefined2 *)(*(int *)(param_1 + 0x44) + 0x336) = 0x28f1;</w:t>
      </w:r>
    </w:p>
    <w:p w14:paraId="60A99E22" w14:textId="77777777" w:rsidR="006F3CEA" w:rsidRDefault="006F3CEA" w:rsidP="006F3CEA">
      <w:pPr>
        <w:spacing w:after="1" w:line="260" w:lineRule="auto"/>
        <w:ind w:left="-5" w:right="1119"/>
      </w:pPr>
      <w:r>
        <w:t xml:space="preserve">  *(undefined2 *)(*(int *)(param_1 + 0x44) + 0x338) = 0x642e;</w:t>
      </w:r>
    </w:p>
    <w:p w14:paraId="6624758F" w14:textId="77777777" w:rsidR="006F3CEA" w:rsidRDefault="006F3CEA" w:rsidP="006F3CEA">
      <w:pPr>
        <w:spacing w:after="1" w:line="260" w:lineRule="auto"/>
        <w:ind w:left="-5" w:right="1119"/>
      </w:pPr>
      <w:r>
        <w:t xml:space="preserve">  *(undefined2 *)(*(int *)(param_1 + 0x44) + 0x33a) = 0x24c4;</w:t>
      </w:r>
    </w:p>
    <w:p w14:paraId="1FBEEEC7" w14:textId="77777777" w:rsidR="006F3CEA" w:rsidRDefault="006F3CEA" w:rsidP="006F3CEA">
      <w:pPr>
        <w:spacing w:after="1" w:line="260" w:lineRule="auto"/>
        <w:ind w:left="-5" w:right="1119"/>
      </w:pPr>
      <w:r>
        <w:t xml:space="preserve">  *(undefined2 *)(*(int *)(param_1 + 0x44) + 0x33c) = 0xe95c;</w:t>
      </w:r>
    </w:p>
    <w:p w14:paraId="7ADB1D7C" w14:textId="77777777" w:rsidR="006F3CEA" w:rsidRDefault="006F3CEA" w:rsidP="006F3CEA">
      <w:pPr>
        <w:spacing w:after="1" w:line="260" w:lineRule="auto"/>
        <w:ind w:left="-5" w:right="1119"/>
      </w:pPr>
      <w:r>
        <w:t xml:space="preserve">  *(undefined2 *)(*(int *)(param_1 + 0x44) + 0x33e) = 0xbe1b;</w:t>
      </w:r>
    </w:p>
    <w:p w14:paraId="43070C0B" w14:textId="77777777" w:rsidR="006F3CEA" w:rsidRDefault="006F3CEA" w:rsidP="006F3CEA">
      <w:pPr>
        <w:spacing w:after="1" w:line="260" w:lineRule="auto"/>
        <w:ind w:left="-5" w:right="1119"/>
      </w:pPr>
      <w:r>
        <w:t xml:space="preserve">  *(undefined2 *)(*(int *)(param_1 + 0x44) + 0x340) = 0xfea3;</w:t>
      </w:r>
    </w:p>
    <w:p w14:paraId="0065CE5A" w14:textId="77777777" w:rsidR="006F3CEA" w:rsidRDefault="006F3CEA" w:rsidP="006F3CEA">
      <w:pPr>
        <w:spacing w:after="1" w:line="260" w:lineRule="auto"/>
        <w:ind w:left="-5" w:right="1119"/>
      </w:pPr>
      <w:r>
        <w:t xml:space="preserve">  *(undefined2 *)(*(int *)(param_1 + 0x44) + 0x342) = 0x34eb;</w:t>
      </w:r>
    </w:p>
    <w:p w14:paraId="5CAA09B1" w14:textId="77777777" w:rsidR="006F3CEA" w:rsidRDefault="006F3CEA" w:rsidP="006F3CEA">
      <w:pPr>
        <w:spacing w:after="1" w:line="260" w:lineRule="auto"/>
        <w:ind w:left="-5" w:right="1119"/>
      </w:pPr>
      <w:r>
        <w:t xml:space="preserve">  *(undefined2 *)(*(int *)(param_1 + 0x44) + 0x344) = 0x640f;</w:t>
      </w:r>
    </w:p>
    <w:p w14:paraId="0242B195" w14:textId="77777777" w:rsidR="006F3CEA" w:rsidRDefault="006F3CEA" w:rsidP="006F3CEA">
      <w:pPr>
        <w:spacing w:after="1" w:line="260" w:lineRule="auto"/>
        <w:ind w:left="-5" w:right="1119"/>
      </w:pPr>
      <w:r>
        <w:t xml:space="preserve">  *(undefined2 *)(*(int *)(param_1 + 0x44) + 0x346) = 0x3d1;</w:t>
      </w:r>
    </w:p>
    <w:p w14:paraId="53A360AB" w14:textId="77777777" w:rsidR="006F3CEA" w:rsidRDefault="006F3CEA" w:rsidP="006F3CEA">
      <w:pPr>
        <w:spacing w:after="1" w:line="260" w:lineRule="auto"/>
        <w:ind w:left="-5" w:right="1119"/>
      </w:pPr>
      <w:r>
        <w:t xml:space="preserve">  *(undefined2 *)(*(int *)(param_1 + 0x44) + 0x348) = 0x6f33;</w:t>
      </w:r>
    </w:p>
    <w:p w14:paraId="3DC05B29" w14:textId="77777777" w:rsidR="006F3CEA" w:rsidRDefault="006F3CEA" w:rsidP="006F3CEA">
      <w:pPr>
        <w:spacing w:after="1" w:line="260" w:lineRule="auto"/>
        <w:ind w:left="-5" w:right="1119"/>
      </w:pPr>
      <w:r>
        <w:t xml:space="preserve">  *(undefined2 *)(*(int *)(param_1 + 0x44) + 0x34a) = 0x25d1;</w:t>
      </w:r>
    </w:p>
    <w:p w14:paraId="177618FA" w14:textId="77777777" w:rsidR="006F3CEA" w:rsidRDefault="006F3CEA" w:rsidP="006F3CEA">
      <w:pPr>
        <w:spacing w:after="1" w:line="260" w:lineRule="auto"/>
        <w:ind w:left="-5" w:right="1119"/>
      </w:pPr>
      <w:r>
        <w:t xml:space="preserve">  *(undefined2 *)(*(int *)(param_1 + 0x44) + 0x34c) = 0x7524;</w:t>
      </w:r>
    </w:p>
    <w:p w14:paraId="28A8E392" w14:textId="77777777" w:rsidR="006F3CEA" w:rsidRDefault="006F3CEA" w:rsidP="006F3CEA">
      <w:pPr>
        <w:spacing w:after="1" w:line="260" w:lineRule="auto"/>
        <w:ind w:left="-5" w:right="1119"/>
      </w:pPr>
      <w:r>
        <w:t xml:space="preserve">  *(undefined2 *)(*(int *)(param_1 + 0x44) + 0x34e) = 0x28f1;</w:t>
      </w:r>
    </w:p>
    <w:p w14:paraId="722F2D14" w14:textId="77777777" w:rsidR="006F3CEA" w:rsidRDefault="006F3CEA" w:rsidP="006F3CEA">
      <w:pPr>
        <w:spacing w:after="1" w:line="260" w:lineRule="auto"/>
        <w:ind w:left="-5" w:right="1119"/>
      </w:pPr>
      <w:r>
        <w:t xml:space="preserve">  *(undefined2 *)(*(int *)(param_1 + 0x44) + 0x350) = 0x642e;</w:t>
      </w:r>
    </w:p>
    <w:p w14:paraId="16E15EB1" w14:textId="77777777" w:rsidR="006F3CEA" w:rsidRDefault="006F3CEA" w:rsidP="006F3CEA">
      <w:pPr>
        <w:spacing w:after="1" w:line="260" w:lineRule="auto"/>
        <w:ind w:left="-5" w:right="1119"/>
      </w:pPr>
      <w:r>
        <w:t xml:space="preserve">  *(undefined2 *)(*(int *)(param_1 + 0x44) + 0x352) = 0x24c4;</w:t>
      </w:r>
    </w:p>
    <w:p w14:paraId="5EFA5AAE" w14:textId="77777777" w:rsidR="006F3CEA" w:rsidRDefault="006F3CEA" w:rsidP="006F3CEA">
      <w:pPr>
        <w:spacing w:after="1" w:line="260" w:lineRule="auto"/>
        <w:ind w:left="-5" w:right="1119"/>
      </w:pPr>
      <w:r>
        <w:t xml:space="preserve">  *(undefined2 *)(*(int *)(param_1 + 0x44) + 0x354) = 0xe95c;</w:t>
      </w:r>
    </w:p>
    <w:p w14:paraId="4575AFC2" w14:textId="77777777" w:rsidR="006F3CEA" w:rsidRDefault="006F3CEA" w:rsidP="006F3CEA">
      <w:pPr>
        <w:spacing w:after="1" w:line="260" w:lineRule="auto"/>
        <w:ind w:left="-5" w:right="1119"/>
      </w:pPr>
      <w:r>
        <w:t xml:space="preserve">  *(undefined2 *)(*(int *)(param_1 + 0x44) + 0x356) = 0xbe61;</w:t>
      </w:r>
    </w:p>
    <w:p w14:paraId="4EE48A8E" w14:textId="77777777" w:rsidR="006F3CEA" w:rsidRDefault="006F3CEA" w:rsidP="006F3CEA">
      <w:pPr>
        <w:spacing w:after="1" w:line="260" w:lineRule="auto"/>
        <w:ind w:left="-5" w:right="1119"/>
      </w:pPr>
      <w:r>
        <w:t xml:space="preserve">  *(undefined2 *)(*(int *)(param_1 + 0x44) + 0x358) = 0xfea3;</w:t>
      </w:r>
    </w:p>
    <w:p w14:paraId="30A444B3" w14:textId="77777777" w:rsidR="006F3CEA" w:rsidRDefault="006F3CEA" w:rsidP="006F3CEA">
      <w:pPr>
        <w:spacing w:after="1" w:line="260" w:lineRule="auto"/>
        <w:ind w:left="-5" w:right="1119"/>
      </w:pPr>
      <w:r>
        <w:t xml:space="preserve">  *(undefined2 *)(*(int *)(param_1 + 0x44) + 0x35a) = 0x34eb;</w:t>
      </w:r>
    </w:p>
    <w:p w14:paraId="28EC5C13" w14:textId="77777777" w:rsidR="006F3CEA" w:rsidRDefault="006F3CEA" w:rsidP="006F3CEA">
      <w:pPr>
        <w:spacing w:after="1" w:line="260" w:lineRule="auto"/>
        <w:ind w:left="-5" w:right="1119"/>
      </w:pPr>
      <w:r>
        <w:t xml:space="preserve">  *(undefined2 *)(*(int *)(param_1 + 0x44) + 0x35c) = 0x640e;</w:t>
      </w:r>
    </w:p>
    <w:p w14:paraId="0E94FE9A" w14:textId="77777777" w:rsidR="006F3CEA" w:rsidRDefault="006F3CEA" w:rsidP="006F3CEA">
      <w:pPr>
        <w:spacing w:after="1" w:line="260" w:lineRule="auto"/>
        <w:ind w:left="-5" w:right="1119"/>
      </w:pPr>
      <w:r>
        <w:t xml:space="preserve">  *(undefined2 *)(*(int *)(param_1 + 0x44) + 0x35e) = 0x35d6;</w:t>
      </w:r>
    </w:p>
    <w:p w14:paraId="04F8082E" w14:textId="77777777" w:rsidR="006F3CEA" w:rsidRDefault="006F3CEA" w:rsidP="006F3CEA">
      <w:pPr>
        <w:spacing w:after="1" w:line="260" w:lineRule="auto"/>
        <w:ind w:left="-5" w:right="1119"/>
      </w:pPr>
      <w:r>
        <w:t xml:space="preserve">  *(undefined2 *)(*(int *)(param_1 + 0x44) + 0x360) = 0x6431;</w:t>
      </w:r>
    </w:p>
    <w:p w14:paraId="3A5E82F6" w14:textId="77777777" w:rsidR="006F3CEA" w:rsidRDefault="006F3CEA" w:rsidP="006F3CEA">
      <w:pPr>
        <w:spacing w:after="1" w:line="260" w:lineRule="auto"/>
        <w:ind w:left="-5" w:right="1119"/>
      </w:pPr>
      <w:r>
        <w:t xml:space="preserve">  *(undefined2 *)(*(int *)(param_1 + 0x44) + 0x362) = 0x28f1;</w:t>
      </w:r>
    </w:p>
    <w:p w14:paraId="56D2DE53" w14:textId="77777777" w:rsidR="006F3CEA" w:rsidRDefault="006F3CEA" w:rsidP="006F3CEA">
      <w:pPr>
        <w:spacing w:after="1" w:line="260" w:lineRule="auto"/>
        <w:ind w:left="-5" w:right="1119"/>
      </w:pPr>
      <w:r>
        <w:t xml:space="preserve">  *(undefined2 *)(*(int *)(param_1 + 0x44) + 0x364) = 0x642e;</w:t>
      </w:r>
    </w:p>
    <w:p w14:paraId="72A7F083" w14:textId="77777777" w:rsidR="006F3CEA" w:rsidRDefault="006F3CEA" w:rsidP="006F3CEA">
      <w:pPr>
        <w:spacing w:after="1" w:line="260" w:lineRule="auto"/>
        <w:ind w:left="-5" w:right="1119"/>
      </w:pPr>
      <w:r>
        <w:t xml:space="preserve">  *(undefined2 *)(*(int *)(param_1 + 0x44) + 0x366) = 0x24c4;</w:t>
      </w:r>
    </w:p>
    <w:p w14:paraId="2FC2D40B" w14:textId="77777777" w:rsidR="006F3CEA" w:rsidRDefault="006F3CEA" w:rsidP="006F3CEA">
      <w:pPr>
        <w:spacing w:after="1" w:line="260" w:lineRule="auto"/>
        <w:ind w:left="-5" w:right="1119"/>
      </w:pPr>
      <w:r>
        <w:t xml:space="preserve">  *(undefined2 *)(*(int *)(param_1 + 0x44) + 0x368) = 0xe95c;</w:t>
      </w:r>
    </w:p>
    <w:p w14:paraId="604D669D" w14:textId="77777777" w:rsidR="006F3CEA" w:rsidRDefault="006F3CEA" w:rsidP="006F3CEA">
      <w:pPr>
        <w:spacing w:after="1" w:line="260" w:lineRule="auto"/>
        <w:ind w:left="-5" w:right="1119"/>
      </w:pPr>
      <w:r>
        <w:t xml:space="preserve">  *(undefined2 *)(*(int *)(param_1 + 0x44) + 0x36a) = 0xbe5f;</w:t>
      </w:r>
    </w:p>
    <w:p w14:paraId="14666CDB" w14:textId="77777777" w:rsidR="006F3CEA" w:rsidRDefault="006F3CEA" w:rsidP="006F3CEA">
      <w:pPr>
        <w:spacing w:after="1" w:line="260" w:lineRule="auto"/>
        <w:ind w:left="-5" w:right="1119"/>
      </w:pPr>
      <w:r>
        <w:t xml:space="preserve">  *(undefined2 *)(*(int *)(param_1 + 0x44) + 0x36c) = 0xfea3;</w:t>
      </w:r>
    </w:p>
    <w:p w14:paraId="386ABC8A" w14:textId="77777777" w:rsidR="006F3CEA" w:rsidRDefault="006F3CEA" w:rsidP="006F3CEA">
      <w:pPr>
        <w:spacing w:after="1" w:line="260" w:lineRule="auto"/>
        <w:ind w:left="-5" w:right="1119"/>
      </w:pPr>
      <w:r>
        <w:t xml:space="preserve">  *(undefined2 *)(*(int *)(param_1 + 0x44) + 0x36e) = 0x25f1;</w:t>
      </w:r>
    </w:p>
    <w:p w14:paraId="71CFCFB3" w14:textId="77777777" w:rsidR="006F3CEA" w:rsidRDefault="006F3CEA" w:rsidP="006F3CEA">
      <w:pPr>
        <w:spacing w:after="1" w:line="260" w:lineRule="auto"/>
        <w:ind w:left="-5" w:right="1119"/>
      </w:pPr>
      <w:r>
        <w:t xml:space="preserve">  *(undefined2 *)(*(int *)(param_1 + 0x44) + 0x370) = 0x6c2e;</w:t>
      </w:r>
    </w:p>
    <w:p w14:paraId="4C5FF080" w14:textId="77777777" w:rsidR="006F3CEA" w:rsidRDefault="006F3CEA" w:rsidP="006F3CEA">
      <w:pPr>
        <w:spacing w:after="1" w:line="260" w:lineRule="auto"/>
        <w:ind w:left="-5" w:right="1119"/>
      </w:pPr>
      <w:r>
        <w:lastRenderedPageBreak/>
        <w:t xml:space="preserve">  *(undefined2 *)(*(int *)(param_1 + 0x44) + 0x372) = 0x2ecc;</w:t>
      </w:r>
    </w:p>
    <w:p w14:paraId="179A3CB0" w14:textId="77777777" w:rsidR="006F3CEA" w:rsidRDefault="006F3CEA" w:rsidP="006F3CEA">
      <w:pPr>
        <w:spacing w:after="1" w:line="260" w:lineRule="auto"/>
        <w:ind w:left="-5" w:right="1119"/>
      </w:pPr>
      <w:r>
        <w:t xml:space="preserve">  *(undefined2 *)(*(int *)(param_1 + 0x44) + 0x374) = 0x753d;</w:t>
      </w:r>
    </w:p>
    <w:p w14:paraId="1316EBC8" w14:textId="77777777" w:rsidR="006F3CEA" w:rsidRDefault="006F3CEA" w:rsidP="006F3CEA">
      <w:pPr>
        <w:spacing w:after="1" w:line="260" w:lineRule="auto"/>
        <w:ind w:left="-5" w:right="1119"/>
      </w:pPr>
      <w:r>
        <w:t xml:space="preserve">  *(undefined2 *)(*(int *)(param_1 + 0x44) + 0x376) = 0x10c0;</w:t>
      </w:r>
    </w:p>
    <w:p w14:paraId="716001D7" w14:textId="77777777" w:rsidR="006F3CEA" w:rsidRDefault="006F3CEA" w:rsidP="006F3CEA">
      <w:pPr>
        <w:spacing w:after="1" w:line="260" w:lineRule="auto"/>
        <w:ind w:left="-5" w:right="1119"/>
      </w:pPr>
      <w:r>
        <w:t xml:space="preserve">  *(undefined2 *)(*(int *)(param_1 + 0x44) + 0x378) = 0x6e2e;</w:t>
      </w:r>
    </w:p>
    <w:p w14:paraId="0B337910" w14:textId="77777777" w:rsidR="006F3CEA" w:rsidRDefault="006F3CEA" w:rsidP="006F3CEA">
      <w:pPr>
        <w:spacing w:after="1" w:line="260" w:lineRule="auto"/>
        <w:ind w:left="-5" w:right="1119"/>
      </w:pPr>
      <w:r>
        <w:t xml:space="preserve">  *(undefined2 *)(*(int *)(param_1 + 0x44) + 0x37a) = 0x25c6;</w:t>
      </w:r>
    </w:p>
    <w:p w14:paraId="50B81A47" w14:textId="77777777" w:rsidR="006F3CEA" w:rsidRDefault="006F3CEA" w:rsidP="006F3CEA">
      <w:pPr>
        <w:spacing w:after="1" w:line="260" w:lineRule="auto"/>
        <w:ind w:left="-5" w:right="1119"/>
      </w:pPr>
      <w:r>
        <w:t xml:space="preserve">  *(undefined2 *)(*(int *)(param_1 + 0x44) + 0x37c) = 0x722f;</w:t>
      </w:r>
    </w:p>
    <w:p w14:paraId="41D4E9DD" w14:textId="77777777" w:rsidR="006F3CEA" w:rsidRDefault="006F3CEA" w:rsidP="006F3CEA">
      <w:pPr>
        <w:spacing w:after="1" w:line="260" w:lineRule="auto"/>
        <w:ind w:left="-5" w:right="1119"/>
      </w:pPr>
      <w:r>
        <w:t xml:space="preserve">  *(undefined2 *)(*(int *)(param_1 + 0x44) + 0x37e) = 0xa8a5;</w:t>
      </w:r>
    </w:p>
    <w:p w14:paraId="201C957C" w14:textId="77777777" w:rsidR="006F3CEA" w:rsidRDefault="006F3CEA" w:rsidP="006F3CEA">
      <w:pPr>
        <w:spacing w:after="1" w:line="260" w:lineRule="auto"/>
        <w:ind w:left="-5" w:right="1119"/>
      </w:pPr>
      <w:r>
        <w:t xml:space="preserve">  *(undefined2 *)(*(int *)(param_1 + 0x44) + 0x380) = 0xffeb;</w:t>
      </w:r>
    </w:p>
    <w:p w14:paraId="039F737E" w14:textId="77777777" w:rsidR="006F3CEA" w:rsidRDefault="006F3CEA" w:rsidP="006F3CEA">
      <w:pPr>
        <w:spacing w:after="1" w:line="260" w:lineRule="auto"/>
        <w:ind w:left="-5" w:right="1119"/>
      </w:pPr>
      <w:r>
        <w:t xml:space="preserve">  *(undefined2 *)(*(int *)(param_1 + 0x44) + 0x382) = 0xbf5a;</w:t>
      </w:r>
    </w:p>
    <w:p w14:paraId="171E5A27" w14:textId="77777777" w:rsidR="006F3CEA" w:rsidRDefault="006F3CEA" w:rsidP="006F3CEA">
      <w:pPr>
        <w:spacing w:after="1" w:line="260" w:lineRule="auto"/>
        <w:ind w:left="-5" w:right="1119"/>
      </w:pPr>
      <w:r>
        <w:t xml:space="preserve">  *(undefined2 *)(*(int *)(param_1 + 0x44) + 900) = 0x641b;</w:t>
      </w:r>
    </w:p>
    <w:p w14:paraId="0275588C" w14:textId="77777777" w:rsidR="006F3CEA" w:rsidRDefault="006F3CEA" w:rsidP="006F3CEA">
      <w:pPr>
        <w:spacing w:after="1" w:line="260" w:lineRule="auto"/>
        <w:ind w:left="-5" w:right="1119"/>
      </w:pPr>
      <w:r>
        <w:t xml:space="preserve">  *(undefined2 *)(*(int *)(param_1 + 0x44) + 0x386) = 0x5d1;</w:t>
      </w:r>
    </w:p>
    <w:p w14:paraId="6AD2A62F" w14:textId="77777777" w:rsidR="006F3CEA" w:rsidRDefault="006F3CEA" w:rsidP="006F3CEA">
      <w:pPr>
        <w:spacing w:after="1" w:line="260" w:lineRule="auto"/>
        <w:ind w:left="-5" w:right="1119"/>
      </w:pPr>
      <w:r>
        <w:t xml:space="preserve">  *(undefined2 *)(*(int *)(param_1 + 0x44) + 0x388) = 0x6824;</w:t>
      </w:r>
    </w:p>
    <w:p w14:paraId="2E3E432D" w14:textId="77777777" w:rsidR="006F3CEA" w:rsidRDefault="006F3CEA" w:rsidP="006F3CEA">
      <w:pPr>
        <w:spacing w:after="1" w:line="260" w:lineRule="auto"/>
        <w:ind w:left="-5" w:right="1119"/>
      </w:pPr>
      <w:r>
        <w:t xml:space="preserve">  *(undefined2 *)(*(int *)(param_1 + 0x44) + 0x38a) = 0x3d1;</w:t>
      </w:r>
    </w:p>
    <w:p w14:paraId="25A3E7B2" w14:textId="77777777" w:rsidR="006F3CEA" w:rsidRDefault="006F3CEA" w:rsidP="006F3CEA">
      <w:pPr>
        <w:spacing w:after="1" w:line="260" w:lineRule="auto"/>
        <w:ind w:left="-5" w:right="1119"/>
      </w:pPr>
      <w:r>
        <w:t xml:space="preserve">  *(undefined2 *)(*(int *)(param_1 + 0x44) + 0x38c) = 0x6533;</w:t>
      </w:r>
    </w:p>
    <w:p w14:paraId="1BFC630B" w14:textId="77777777" w:rsidR="006F3CEA" w:rsidRDefault="006F3CEA" w:rsidP="006F3CEA">
      <w:pPr>
        <w:spacing w:after="1" w:line="260" w:lineRule="auto"/>
        <w:ind w:left="-5" w:right="1119"/>
      </w:pPr>
      <w:r>
        <w:t xml:space="preserve">  *(undefined2 *)(*(int *)(param_1 + 0x44) + 0x38e) = 0x10c0;</w:t>
      </w:r>
    </w:p>
    <w:p w14:paraId="3C706C7F" w14:textId="77777777" w:rsidR="006F3CEA" w:rsidRDefault="006F3CEA" w:rsidP="006F3CEA">
      <w:pPr>
        <w:spacing w:after="1" w:line="260" w:lineRule="auto"/>
        <w:ind w:left="-5" w:right="1119"/>
      </w:pPr>
      <w:r>
        <w:t xml:space="preserve">  *(undefined2 *)(*(int *)(param_1 + 0x44) + 0x390) = 0x6e2e;</w:t>
      </w:r>
    </w:p>
    <w:p w14:paraId="3FFF1343" w14:textId="77777777" w:rsidR="006F3CEA" w:rsidRDefault="006F3CEA" w:rsidP="006F3CEA">
      <w:pPr>
        <w:spacing w:after="1" w:line="260" w:lineRule="auto"/>
        <w:ind w:left="-5" w:right="1119"/>
      </w:pPr>
      <w:r>
        <w:t xml:space="preserve">  *(undefined2 *)(*(int *)(param_1 + 0x44) + 0x392) = 0x25c6;</w:t>
      </w:r>
    </w:p>
    <w:p w14:paraId="3792C3FD" w14:textId="77777777" w:rsidR="006F3CEA" w:rsidRDefault="006F3CEA" w:rsidP="006F3CEA">
      <w:pPr>
        <w:spacing w:after="1" w:line="260" w:lineRule="auto"/>
        <w:ind w:left="-5" w:right="1119"/>
      </w:pPr>
      <w:r>
        <w:t xml:space="preserve">  *(undefined2 *)(*(int *)(param_1 + 0x44) + 0x394) = 0x722f;</w:t>
      </w:r>
    </w:p>
    <w:p w14:paraId="147581CD" w14:textId="77777777" w:rsidR="006F3CEA" w:rsidRDefault="006F3CEA" w:rsidP="006F3CEA">
      <w:pPr>
        <w:spacing w:after="1" w:line="260" w:lineRule="auto"/>
        <w:ind w:left="-5" w:right="1119"/>
      </w:pPr>
      <w:r>
        <w:t xml:space="preserve">  *(undefined2 *)(*(int *)(param_1 + 0x44) + 0x396) = 0xa8a5;</w:t>
      </w:r>
    </w:p>
    <w:p w14:paraId="7B01547C" w14:textId="77777777" w:rsidR="006F3CEA" w:rsidRDefault="006F3CEA" w:rsidP="006F3CEA">
      <w:pPr>
        <w:spacing w:after="1" w:line="260" w:lineRule="auto"/>
        <w:ind w:left="-5" w:right="1119"/>
      </w:pPr>
      <w:r>
        <w:t xml:space="preserve">  *(undefined2 *)(*(int *)(param_1 + 0x44) + 0x398) = 0xfdb6;</w:t>
      </w:r>
    </w:p>
    <w:p w14:paraId="7D131008" w14:textId="77777777" w:rsidR="006F3CEA" w:rsidRDefault="006F3CEA" w:rsidP="006F3CEA">
      <w:pPr>
        <w:spacing w:after="1" w:line="260" w:lineRule="auto"/>
        <w:ind w:left="-5" w:right="1119"/>
      </w:pPr>
      <w:r>
        <w:t xml:space="preserve">  *(undefined2 *)(*(int *)(param_1 + 0x44) + 0x39a) = 0xbf5a;</w:t>
      </w:r>
    </w:p>
    <w:p w14:paraId="5F5AEDD4" w14:textId="77777777" w:rsidR="006F3CEA" w:rsidRDefault="006F3CEA" w:rsidP="006F3CEA">
      <w:pPr>
        <w:spacing w:after="1" w:line="260" w:lineRule="auto"/>
        <w:ind w:left="-5" w:right="1119"/>
      </w:pPr>
      <w:r>
        <w:t xml:space="preserve">  *(undefined2 *)(*(int *)(param_1 + 0x44) + 0x39c) = 0x641b;</w:t>
      </w:r>
    </w:p>
    <w:p w14:paraId="3E62BFA6" w14:textId="77777777" w:rsidR="006F3CEA" w:rsidRDefault="006F3CEA" w:rsidP="006F3CEA">
      <w:pPr>
        <w:spacing w:after="1" w:line="260" w:lineRule="auto"/>
        <w:ind w:left="-5" w:right="1119"/>
      </w:pPr>
      <w:r>
        <w:t xml:space="preserve">  *(undefined2 *)(*(int *)(param_1 + 0x44) + 0x39e) = 0x3d1;</w:t>
      </w:r>
    </w:p>
    <w:p w14:paraId="6D5F10C7" w14:textId="77777777" w:rsidR="006F3CEA" w:rsidRDefault="006F3CEA" w:rsidP="006F3CEA">
      <w:pPr>
        <w:spacing w:after="1" w:line="260" w:lineRule="auto"/>
        <w:ind w:left="-5" w:right="1119"/>
      </w:pPr>
      <w:r>
        <w:t xml:space="preserve">  *(undefined2 *)(*(int *)(param_1 + 0x44) + 0x3a0) = 0x6c33;</w:t>
      </w:r>
    </w:p>
    <w:p w14:paraId="73139B73" w14:textId="77777777" w:rsidR="006F3CEA" w:rsidRDefault="006F3CEA" w:rsidP="006F3CEA">
      <w:pPr>
        <w:spacing w:after="1" w:line="260" w:lineRule="auto"/>
        <w:ind w:left="-5" w:right="1119"/>
      </w:pPr>
      <w:r>
        <w:t xml:space="preserve">  *(undefined2 *)(*(int *)(param_1 + 0x44) + 0x3a2) = 0x21c8;</w:t>
      </w:r>
    </w:p>
    <w:p w14:paraId="523F800A" w14:textId="77777777" w:rsidR="006F3CEA" w:rsidRDefault="006F3CEA" w:rsidP="006F3CEA">
      <w:pPr>
        <w:spacing w:after="1" w:line="260" w:lineRule="auto"/>
        <w:ind w:left="-5" w:right="1119"/>
      </w:pPr>
      <w:r>
        <w:t xml:space="preserve">  *(undefined2 *)(*(int *)(param_1 + 0x44) + 0x3a4) = 0x6532;</w:t>
      </w:r>
    </w:p>
    <w:p w14:paraId="691FE3CF" w14:textId="77777777" w:rsidR="006F3CEA" w:rsidRDefault="006F3CEA" w:rsidP="006F3CEA">
      <w:pPr>
        <w:spacing w:after="1" w:line="260" w:lineRule="auto"/>
        <w:ind w:left="-5" w:right="1119"/>
      </w:pPr>
      <w:r>
        <w:t xml:space="preserve">  *(undefined2 *)(*(int *)(param_1 + 0x44) + 0x3a6) = 0x29e9;</w:t>
      </w:r>
    </w:p>
    <w:p w14:paraId="077376C9" w14:textId="77777777" w:rsidR="006F3CEA" w:rsidRDefault="006F3CEA" w:rsidP="006F3CEA">
      <w:pPr>
        <w:spacing w:after="1" w:line="260" w:lineRule="auto"/>
        <w:ind w:left="-5" w:right="1119"/>
      </w:pPr>
      <w:r>
        <w:t xml:space="preserve">  *(undefined2 *)(*(int *)(param_1 + 0x44) + 0x3a8) = 0x6432;</w:t>
      </w:r>
    </w:p>
    <w:p w14:paraId="73A0B6C9" w14:textId="77777777" w:rsidR="006F3CEA" w:rsidRDefault="006F3CEA" w:rsidP="006F3CEA">
      <w:pPr>
        <w:spacing w:after="1" w:line="260" w:lineRule="auto"/>
        <w:ind w:left="-5" w:right="1119"/>
      </w:pPr>
      <w:r>
        <w:t xml:space="preserve">  *(undefined2 *)(*(int *)(param_1 + 0x44) + 0x3aa) = 0x40f2;</w:t>
      </w:r>
    </w:p>
    <w:p w14:paraId="77913EF1" w14:textId="77777777" w:rsidR="006F3CEA" w:rsidRDefault="006F3CEA" w:rsidP="006F3CEA">
      <w:pPr>
        <w:spacing w:after="1" w:line="260" w:lineRule="auto"/>
        <w:ind w:left="-5" w:right="1119"/>
      </w:pPr>
      <w:r>
        <w:t xml:space="preserve">  *(undefined2 *)(*(int *)(param_1 + 0x44) + 0x3ac) = 0x9090;</w:t>
      </w:r>
    </w:p>
    <w:p w14:paraId="1A28A28F" w14:textId="77777777" w:rsidR="006F3CEA" w:rsidRDefault="006F3CEA" w:rsidP="006F3CEA">
      <w:pPr>
        <w:spacing w:after="1" w:line="260" w:lineRule="auto"/>
        <w:ind w:left="-5" w:right="1119"/>
      </w:pPr>
      <w:r>
        <w:t xml:space="preserve">  *(undefined2 *)(*(int *)(param_1 + 0x44) + 0x3ae) = 0x9090;</w:t>
      </w:r>
    </w:p>
    <w:p w14:paraId="23F0F6EE" w14:textId="77777777" w:rsidR="006F3CEA" w:rsidRDefault="006F3CEA" w:rsidP="006F3CEA">
      <w:pPr>
        <w:spacing w:after="1" w:line="260" w:lineRule="auto"/>
        <w:ind w:left="-5" w:right="1119"/>
      </w:pPr>
      <w:r>
        <w:t xml:space="preserve">  *(undefined2 *)(*(int *)(param_1 + 0x44) + 0x3b0) = 0x5cbe;</w:t>
      </w:r>
    </w:p>
    <w:p w14:paraId="6E3DDE07" w14:textId="77777777" w:rsidR="006F3CEA" w:rsidRDefault="006F3CEA" w:rsidP="006F3CEA">
      <w:pPr>
        <w:spacing w:after="1" w:line="260" w:lineRule="auto"/>
        <w:ind w:left="-5" w:right="1119"/>
      </w:pPr>
      <w:r>
        <w:t xml:space="preserve">  *(undefined2 *)(*(int *)(param_1 + 0x44) + 0x3b2) = 0xa501;</w:t>
      </w:r>
    </w:p>
    <w:p w14:paraId="567B9D04" w14:textId="77777777" w:rsidR="006F3CEA" w:rsidRDefault="006F3CEA" w:rsidP="006F3CEA">
      <w:pPr>
        <w:spacing w:after="1" w:line="260" w:lineRule="auto"/>
        <w:ind w:left="-5" w:right="1119"/>
      </w:pPr>
      <w:r>
        <w:t xml:space="preserve">  *(undefined2 *)(*(int *)(param_1 + 0x44) + 0x3b4) = 0x8b40;</w:t>
      </w:r>
    </w:p>
    <w:p w14:paraId="5F4380A3" w14:textId="77777777" w:rsidR="006F3CEA" w:rsidRDefault="006F3CEA" w:rsidP="006F3CEA">
      <w:pPr>
        <w:spacing w:after="1" w:line="260" w:lineRule="auto"/>
        <w:ind w:left="-5" w:right="1119"/>
      </w:pPr>
      <w:r>
        <w:t xml:space="preserve">  *(undefined2 *)(*(int *)(param_1 + 0x44) + 0x3b6) = 0x243c;</w:t>
      </w:r>
    </w:p>
    <w:p w14:paraId="3BAAD36B" w14:textId="77777777" w:rsidR="006F3CEA" w:rsidRDefault="006F3CEA" w:rsidP="006F3CEA">
      <w:pPr>
        <w:spacing w:after="1" w:line="260" w:lineRule="auto"/>
        <w:ind w:left="-5" w:right="1119"/>
      </w:pPr>
      <w:r>
        <w:t xml:space="preserve">  *(undefined2 *)(*(int *)(param_1 + 0x44) + 0x3b8) = 0xa4b8;</w:t>
      </w:r>
    </w:p>
    <w:p w14:paraId="237D806C" w14:textId="77777777" w:rsidR="006F3CEA" w:rsidRDefault="006F3CEA" w:rsidP="006F3CEA">
      <w:pPr>
        <w:spacing w:after="1" w:line="260" w:lineRule="auto"/>
        <w:ind w:left="-5" w:right="1119"/>
      </w:pPr>
      <w:r>
        <w:t xml:space="preserve">  *(undefined2 *)(*(int *)(param_1 + 0x44) + 0x3ba) = 3;</w:t>
      </w:r>
    </w:p>
    <w:p w14:paraId="20B46CD4" w14:textId="77777777" w:rsidR="006F3CEA" w:rsidRDefault="006F3CEA" w:rsidP="006F3CEA">
      <w:pPr>
        <w:spacing w:after="1" w:line="260" w:lineRule="auto"/>
        <w:ind w:left="-5" w:right="1119"/>
      </w:pPr>
      <w:r>
        <w:t xml:space="preserve">  *(undefined2 *)(*(int *)(param_1 + 0x44) + 0x3bc) = 0x8300;</w:t>
      </w:r>
    </w:p>
    <w:p w14:paraId="44BFC054" w14:textId="77777777" w:rsidR="006F3CEA" w:rsidRDefault="006F3CEA" w:rsidP="006F3CEA">
      <w:pPr>
        <w:spacing w:after="1" w:line="260" w:lineRule="auto"/>
        <w:ind w:left="-5" w:right="1119"/>
      </w:pPr>
      <w:r>
        <w:t xml:space="preserve">  *(undefined2 *)(*(int *)(param_1 + 0x44) + 0x3be) = 0x4e8;</w:t>
      </w:r>
    </w:p>
    <w:p w14:paraId="0B424304" w14:textId="77777777" w:rsidR="006F3CEA" w:rsidRDefault="006F3CEA" w:rsidP="006F3CEA">
      <w:pPr>
        <w:spacing w:after="1" w:line="260" w:lineRule="auto"/>
        <w:ind w:left="-5" w:right="1119"/>
      </w:pPr>
      <w:r>
        <w:t xml:space="preserve">  *(undefined2 *)(*(int *)(param_1 + 0x44) + 0x3c0) = 0x3731;</w:t>
      </w:r>
    </w:p>
    <w:p w14:paraId="0811A488" w14:textId="77777777" w:rsidR="006F3CEA" w:rsidRDefault="006F3CEA" w:rsidP="006F3CEA">
      <w:pPr>
        <w:spacing w:after="1" w:line="260" w:lineRule="auto"/>
        <w:ind w:left="-5" w:right="1119"/>
      </w:pPr>
      <w:r>
        <w:t xml:space="preserve">  *(undefined2 *)(*(int *)(param_1 + 0x44) + 0x3c2) = 0xc783;</w:t>
      </w:r>
    </w:p>
    <w:p w14:paraId="27E1B21A" w14:textId="77777777" w:rsidR="006F3CEA" w:rsidRDefault="006F3CEA" w:rsidP="006F3CEA">
      <w:pPr>
        <w:spacing w:after="1" w:line="260" w:lineRule="auto"/>
        <w:ind w:left="-5" w:right="1119"/>
      </w:pPr>
      <w:r>
        <w:t xml:space="preserve">  *(undefined2 *)(*(int *)(param_1 + 0x44) + 0x3c4) = 0x8504;</w:t>
      </w:r>
    </w:p>
    <w:p w14:paraId="187A47DE" w14:textId="77777777" w:rsidR="006F3CEA" w:rsidRDefault="006F3CEA" w:rsidP="006F3CEA">
      <w:pPr>
        <w:spacing w:after="1" w:line="260" w:lineRule="auto"/>
        <w:ind w:left="-5" w:right="1119"/>
      </w:pPr>
      <w:r>
        <w:t xml:space="preserve">  *(undefined2 *)(*(int *)(param_1 + 0x44) + 0x3c6) = 0x75c0;</w:t>
      </w:r>
    </w:p>
    <w:p w14:paraId="2623E0DF" w14:textId="77777777" w:rsidR="006F3CEA" w:rsidRDefault="006F3CEA" w:rsidP="006F3CEA">
      <w:pPr>
        <w:spacing w:after="1" w:line="260" w:lineRule="auto"/>
        <w:ind w:left="-5" w:right="1119"/>
      </w:pPr>
      <w:r>
        <w:t xml:space="preserve">  *(undefined2 *)(*(int *)(param_1 + 0x44) + 0x3c8) = 0xc3f4;</w:t>
      </w:r>
    </w:p>
    <w:p w14:paraId="4976A0F4" w14:textId="77777777" w:rsidR="006F3CEA" w:rsidRDefault="006F3CEA" w:rsidP="006F3CEA">
      <w:pPr>
        <w:spacing w:after="1" w:line="260" w:lineRule="auto"/>
        <w:ind w:left="-5" w:right="1119"/>
      </w:pPr>
      <w:r>
        <w:lastRenderedPageBreak/>
        <w:t xml:space="preserve">  local_24 = *(undefined4 *)(param_1 + 0x44);</w:t>
      </w:r>
    </w:p>
    <w:p w14:paraId="67099797" w14:textId="77777777" w:rsidR="006F3CEA" w:rsidRDefault="006F3CEA" w:rsidP="006F3CEA">
      <w:pPr>
        <w:spacing w:after="1" w:line="260" w:lineRule="auto"/>
        <w:ind w:left="-5" w:right="1119"/>
      </w:pPr>
      <w:r>
        <w:t xml:space="preserve">  puVar5 = local_2c;</w:t>
      </w:r>
    </w:p>
    <w:p w14:paraId="76096BB8" w14:textId="77777777" w:rsidR="006F3CEA" w:rsidRDefault="006F3CEA" w:rsidP="006F3CEA">
      <w:pPr>
        <w:spacing w:after="1" w:line="260" w:lineRule="auto"/>
        <w:ind w:left="-5" w:right="1119"/>
      </w:pPr>
      <w:r>
        <w:t xml:space="preserve">  local_2c[0] = 0x4002;</w:t>
      </w:r>
    </w:p>
    <w:p w14:paraId="62767950" w14:textId="77777777" w:rsidR="006F3CEA" w:rsidRDefault="006F3CEA" w:rsidP="006F3CEA">
      <w:pPr>
        <w:spacing w:after="1" w:line="260" w:lineRule="auto"/>
        <w:ind w:left="-5" w:right="1119"/>
      </w:pPr>
      <w:r>
        <w:t xml:space="preserve">  uVar1 = FUN_00404be0(puVar5);</w:t>
      </w:r>
    </w:p>
    <w:p w14:paraId="7618DB7C" w14:textId="77777777" w:rsidR="006F3CEA" w:rsidRDefault="006F3CEA" w:rsidP="006F3CEA">
      <w:pPr>
        <w:spacing w:after="1" w:line="260" w:lineRule="auto"/>
        <w:ind w:left="-5" w:right="1119"/>
      </w:pPr>
      <w:r>
        <w:t xml:space="preserve">  __vbaAryLock(local_1c,*param_2);</w:t>
      </w:r>
    </w:p>
    <w:p w14:paraId="32A913B1" w14:textId="77777777" w:rsidR="006F3CEA" w:rsidRDefault="006F3CEA" w:rsidP="006F3CEA">
      <w:pPr>
        <w:spacing w:after="1" w:line="260" w:lineRule="auto"/>
        <w:ind w:left="-5" w:right="1119"/>
      </w:pPr>
      <w:r>
        <w:t xml:space="preserve">  if ((local_1c[0] == (short *)0x0) || (*local_1c[0] != 1)) {</w:t>
      </w:r>
    </w:p>
    <w:p w14:paraId="1B6539A8" w14:textId="77777777" w:rsidR="006F3CEA" w:rsidRDefault="006F3CEA" w:rsidP="006F3CEA">
      <w:pPr>
        <w:spacing w:after="1" w:line="260" w:lineRule="auto"/>
        <w:ind w:left="-5" w:right="1119"/>
      </w:pPr>
      <w:r>
        <w:t xml:space="preserve">    uVar3 = __vbaGenerateBoundsError(puVar5);</w:t>
      </w:r>
    </w:p>
    <w:p w14:paraId="15619908" w14:textId="77777777" w:rsidR="006F3CEA" w:rsidRDefault="006F3CEA" w:rsidP="006F3CEA">
      <w:pPr>
        <w:spacing w:after="1" w:line="260" w:lineRule="auto"/>
        <w:ind w:left="-5" w:right="1119"/>
      </w:pPr>
      <w:r>
        <w:t xml:space="preserve">  }</w:t>
      </w:r>
    </w:p>
    <w:p w14:paraId="5C3887D2" w14:textId="77777777" w:rsidR="006F3CEA" w:rsidRDefault="006F3CEA" w:rsidP="006F3CEA">
      <w:pPr>
        <w:spacing w:after="1" w:line="260" w:lineRule="auto"/>
        <w:ind w:left="-5" w:right="1119"/>
      </w:pPr>
      <w:r>
        <w:t xml:space="preserve">  else {</w:t>
      </w:r>
    </w:p>
    <w:p w14:paraId="7FBF5ACD" w14:textId="77777777" w:rsidR="006F3CEA" w:rsidRDefault="006F3CEA" w:rsidP="006F3CEA">
      <w:pPr>
        <w:spacing w:after="1" w:line="260" w:lineRule="auto"/>
        <w:ind w:left="-5" w:right="1119"/>
      </w:pPr>
      <w:r>
        <w:t xml:space="preserve">    uVar3 = -*(int *)(local_1c[0] + 10);</w:t>
      </w:r>
    </w:p>
    <w:p w14:paraId="6B0B70AB" w14:textId="77777777" w:rsidR="006F3CEA" w:rsidRDefault="006F3CEA" w:rsidP="006F3CEA">
      <w:pPr>
        <w:spacing w:after="1" w:line="260" w:lineRule="auto"/>
        <w:ind w:left="-5" w:right="1119"/>
      </w:pPr>
      <w:r>
        <w:t xml:space="preserve">    if (*(uint *)(local_1c[0] + 8) &lt;= uVar3) {</w:t>
      </w:r>
    </w:p>
    <w:p w14:paraId="30EE3640" w14:textId="77777777" w:rsidR="006F3CEA" w:rsidRDefault="006F3CEA" w:rsidP="006F3CEA">
      <w:pPr>
        <w:spacing w:after="1" w:line="260" w:lineRule="auto"/>
        <w:ind w:left="-5" w:right="1119"/>
      </w:pPr>
      <w:r>
        <w:t xml:space="preserve">      __vbaGenerateBoundsError(puVar5);</w:t>
      </w:r>
    </w:p>
    <w:p w14:paraId="3DA3FEE8" w14:textId="77777777" w:rsidR="006F3CEA" w:rsidRDefault="006F3CEA" w:rsidP="006F3CEA">
      <w:pPr>
        <w:spacing w:after="1" w:line="260" w:lineRule="auto"/>
        <w:ind w:left="-5" w:right="1119"/>
      </w:pPr>
      <w:r>
        <w:t xml:space="preserve">    }</w:t>
      </w:r>
    </w:p>
    <w:p w14:paraId="5776D2F6" w14:textId="77777777" w:rsidR="006F3CEA" w:rsidRDefault="006F3CEA" w:rsidP="006F3CEA">
      <w:pPr>
        <w:spacing w:after="1" w:line="260" w:lineRule="auto"/>
        <w:ind w:left="-5" w:right="1119"/>
      </w:pPr>
      <w:r>
        <w:t xml:space="preserve">  }</w:t>
      </w:r>
    </w:p>
    <w:p w14:paraId="0488088E" w14:textId="77777777" w:rsidR="006F3CEA" w:rsidRDefault="006F3CEA" w:rsidP="006F3CEA">
      <w:pPr>
        <w:spacing w:after="1" w:line="260" w:lineRule="auto"/>
        <w:ind w:left="-5" w:right="1119"/>
      </w:pPr>
      <w:r>
        <w:t xml:space="preserve">  local_34 = *(int *)(local_1c[0] + 6) + uVar3;</w:t>
      </w:r>
    </w:p>
    <w:p w14:paraId="71BCD340" w14:textId="77777777" w:rsidR="006F3CEA" w:rsidRDefault="006F3CEA" w:rsidP="006F3CEA">
      <w:pPr>
        <w:spacing w:after="1" w:line="260" w:lineRule="auto"/>
        <w:ind w:left="-5" w:right="1119"/>
      </w:pPr>
      <w:r>
        <w:t xml:space="preserve">  local_3c[0] = 0x4011;</w:t>
      </w:r>
    </w:p>
    <w:p w14:paraId="740129C5" w14:textId="77777777" w:rsidR="006F3CEA" w:rsidRDefault="006F3CEA" w:rsidP="006F3CEA">
      <w:pPr>
        <w:spacing w:after="1" w:line="260" w:lineRule="auto"/>
        <w:ind w:left="-5" w:right="1119"/>
      </w:pPr>
      <w:r>
        <w:t xml:space="preserve">  uVar2 = FUN_00404be0(local_3c);</w:t>
      </w:r>
    </w:p>
    <w:p w14:paraId="6BAC5D94" w14:textId="77777777" w:rsidR="006F3CEA" w:rsidRDefault="006F3CEA" w:rsidP="006F3CEA">
      <w:pPr>
        <w:spacing w:after="1" w:line="260" w:lineRule="auto"/>
        <w:ind w:left="-5" w:right="1119"/>
      </w:pPr>
      <w:r>
        <w:t xml:space="preserve">  __vbaAryUnlock(local_1c);</w:t>
      </w:r>
    </w:p>
    <w:p w14:paraId="4E8EF013" w14:textId="77777777" w:rsidR="006F3CEA" w:rsidRDefault="006F3CEA" w:rsidP="006F3CEA">
      <w:pPr>
        <w:spacing w:after="1" w:line="260" w:lineRule="auto"/>
        <w:ind w:left="-5" w:right="1119"/>
      </w:pPr>
      <w:r>
        <w:t xml:space="preserve">  uVar4 = 0;</w:t>
      </w:r>
    </w:p>
    <w:p w14:paraId="5C9CE5BD" w14:textId="77777777" w:rsidR="006F3CEA" w:rsidRDefault="006F3CEA" w:rsidP="006F3CEA">
      <w:pPr>
        <w:spacing w:after="1" w:line="260" w:lineRule="auto"/>
        <w:ind w:left="-5" w:right="1119"/>
      </w:pPr>
      <w:r>
        <w:t xml:space="preserve">  FUN_0040430c();</w:t>
      </w:r>
    </w:p>
    <w:p w14:paraId="0A265F87" w14:textId="77777777" w:rsidR="006F3CEA" w:rsidRDefault="006F3CEA" w:rsidP="006F3CEA">
      <w:pPr>
        <w:spacing w:after="1" w:line="260" w:lineRule="auto"/>
        <w:ind w:left="-5" w:right="1119"/>
      </w:pPr>
      <w:r>
        <w:t xml:space="preserve">  __vbaSetSystemError(uVar1,uVar2,param_3,param_4,uVar4);</w:t>
      </w:r>
    </w:p>
    <w:p w14:paraId="7D2B65AD" w14:textId="77777777" w:rsidR="006F3CEA" w:rsidRDefault="006F3CEA" w:rsidP="006F3CEA">
      <w:pPr>
        <w:spacing w:after="1" w:line="260" w:lineRule="auto"/>
        <w:ind w:left="-5" w:right="1119"/>
      </w:pPr>
      <w:r>
        <w:t xml:space="preserve">  return;</w:t>
      </w:r>
    </w:p>
    <w:p w14:paraId="04E8A16D" w14:textId="77777777" w:rsidR="006F3CEA" w:rsidRDefault="006F3CEA" w:rsidP="006F3CEA">
      <w:pPr>
        <w:spacing w:after="1" w:line="260" w:lineRule="auto"/>
        <w:ind w:left="-5" w:right="1119"/>
      </w:pPr>
      <w:r>
        <w:t>}</w:t>
      </w:r>
    </w:p>
    <w:p w14:paraId="29598FF2" w14:textId="77777777" w:rsidR="006F3CEA" w:rsidRDefault="006F3CEA" w:rsidP="009525A9">
      <w:pPr>
        <w:spacing w:after="1" w:line="260" w:lineRule="auto"/>
        <w:ind w:left="-5" w:right="1119"/>
      </w:pPr>
    </w:p>
    <w:p w14:paraId="124908EE" w14:textId="77777777" w:rsidR="002D2A5E" w:rsidRDefault="002D2A5E" w:rsidP="002D2A5E">
      <w:pPr>
        <w:spacing w:after="1" w:line="260" w:lineRule="auto"/>
        <w:ind w:left="-5" w:right="1119"/>
      </w:pPr>
    </w:p>
    <w:p w14:paraId="16E85500" w14:textId="77777777" w:rsidR="002D2A5E" w:rsidRDefault="002D2A5E" w:rsidP="002D2A5E">
      <w:pPr>
        <w:spacing w:after="1" w:line="260" w:lineRule="auto"/>
        <w:ind w:left="-5" w:right="1119"/>
      </w:pPr>
      <w:r>
        <w:t>/* WARNING: Restarted to delay deadcode elimination for space: stack */</w:t>
      </w:r>
    </w:p>
    <w:p w14:paraId="6A119FDD" w14:textId="77777777" w:rsidR="002D2A5E" w:rsidRDefault="002D2A5E" w:rsidP="002D2A5E">
      <w:pPr>
        <w:spacing w:after="1" w:line="260" w:lineRule="auto"/>
        <w:ind w:left="-5" w:right="1119"/>
      </w:pPr>
    </w:p>
    <w:p w14:paraId="412ECA56" w14:textId="77777777" w:rsidR="002D2A5E" w:rsidRDefault="002D2A5E" w:rsidP="002D2A5E">
      <w:pPr>
        <w:spacing w:after="1" w:line="260" w:lineRule="auto"/>
        <w:ind w:left="-5" w:right="1119"/>
      </w:pPr>
      <w:r>
        <w:t>void __cdecl FUN_004063c0(int ***param_1)</w:t>
      </w:r>
    </w:p>
    <w:p w14:paraId="3B15120B" w14:textId="77777777" w:rsidR="002D2A5E" w:rsidRDefault="002D2A5E" w:rsidP="002D2A5E">
      <w:pPr>
        <w:spacing w:after="1" w:line="260" w:lineRule="auto"/>
        <w:ind w:left="-5" w:right="1119"/>
      </w:pPr>
    </w:p>
    <w:p w14:paraId="326210CE" w14:textId="77777777" w:rsidR="002D2A5E" w:rsidRDefault="002D2A5E" w:rsidP="002D2A5E">
      <w:pPr>
        <w:spacing w:after="1" w:line="260" w:lineRule="auto"/>
        <w:ind w:left="-5" w:right="1119"/>
      </w:pPr>
      <w:r>
        <w:t>{</w:t>
      </w:r>
    </w:p>
    <w:p w14:paraId="772B7C62" w14:textId="77777777" w:rsidR="002D2A5E" w:rsidRDefault="002D2A5E" w:rsidP="002D2A5E">
      <w:pPr>
        <w:spacing w:after="1" w:line="260" w:lineRule="auto"/>
        <w:ind w:left="-5" w:right="1119"/>
      </w:pPr>
      <w:r>
        <w:t xml:space="preserve">  undefined4 ***unaff_EBX;</w:t>
      </w:r>
    </w:p>
    <w:p w14:paraId="5A4FBBBA" w14:textId="77777777" w:rsidR="002D2A5E" w:rsidRDefault="002D2A5E" w:rsidP="002D2A5E">
      <w:pPr>
        <w:spacing w:after="1" w:line="260" w:lineRule="auto"/>
        <w:ind w:left="-5" w:right="1119"/>
      </w:pPr>
      <w:r>
        <w:t xml:space="preserve">  int local_b8;</w:t>
      </w:r>
    </w:p>
    <w:p w14:paraId="3FE1BFCA" w14:textId="77777777" w:rsidR="002D2A5E" w:rsidRDefault="002D2A5E" w:rsidP="002D2A5E">
      <w:pPr>
        <w:spacing w:after="1" w:line="260" w:lineRule="auto"/>
        <w:ind w:left="-5" w:right="1119"/>
      </w:pPr>
      <w:r>
        <w:t xml:space="preserve">  undefined4 **local_94;</w:t>
      </w:r>
    </w:p>
    <w:p w14:paraId="52876D77" w14:textId="77777777" w:rsidR="002D2A5E" w:rsidRDefault="002D2A5E" w:rsidP="002D2A5E">
      <w:pPr>
        <w:spacing w:after="1" w:line="260" w:lineRule="auto"/>
        <w:ind w:left="-5" w:right="1119"/>
      </w:pPr>
      <w:r>
        <w:t xml:space="preserve">  int *****local_90;</w:t>
      </w:r>
    </w:p>
    <w:p w14:paraId="307F5A34" w14:textId="77777777" w:rsidR="002D2A5E" w:rsidRDefault="002D2A5E" w:rsidP="002D2A5E">
      <w:pPr>
        <w:spacing w:after="1" w:line="260" w:lineRule="auto"/>
        <w:ind w:left="-5" w:right="1119"/>
      </w:pPr>
      <w:r>
        <w:t xml:space="preserve">  undefined4 **local_8c;</w:t>
      </w:r>
    </w:p>
    <w:p w14:paraId="20B44CEB" w14:textId="77777777" w:rsidR="002D2A5E" w:rsidRDefault="002D2A5E" w:rsidP="002D2A5E">
      <w:pPr>
        <w:spacing w:after="1" w:line="260" w:lineRule="auto"/>
        <w:ind w:left="-5" w:right="1119"/>
      </w:pPr>
      <w:r>
        <w:t xml:space="preserve">  undefined4 local_88;</w:t>
      </w:r>
    </w:p>
    <w:p w14:paraId="3FF7868C" w14:textId="77777777" w:rsidR="002D2A5E" w:rsidRDefault="002D2A5E" w:rsidP="002D2A5E">
      <w:pPr>
        <w:spacing w:after="1" w:line="260" w:lineRule="auto"/>
        <w:ind w:left="-5" w:right="1119"/>
      </w:pPr>
      <w:r>
        <w:t xml:space="preserve">  undefined4 local_84;</w:t>
      </w:r>
    </w:p>
    <w:p w14:paraId="15F18506" w14:textId="77777777" w:rsidR="002D2A5E" w:rsidRDefault="002D2A5E" w:rsidP="002D2A5E">
      <w:pPr>
        <w:spacing w:after="1" w:line="260" w:lineRule="auto"/>
        <w:ind w:left="-5" w:right="1119"/>
      </w:pPr>
      <w:r>
        <w:t xml:space="preserve">  undefined4 local_7c;</w:t>
      </w:r>
    </w:p>
    <w:p w14:paraId="6D88FAB0" w14:textId="77777777" w:rsidR="002D2A5E" w:rsidRDefault="002D2A5E" w:rsidP="002D2A5E">
      <w:pPr>
        <w:spacing w:after="1" w:line="260" w:lineRule="auto"/>
        <w:ind w:left="-5" w:right="1119"/>
      </w:pPr>
      <w:r>
        <w:t xml:space="preserve">  undefined4 local_74;</w:t>
      </w:r>
    </w:p>
    <w:p w14:paraId="3B062507" w14:textId="77777777" w:rsidR="002D2A5E" w:rsidRDefault="002D2A5E" w:rsidP="002D2A5E">
      <w:pPr>
        <w:spacing w:after="1" w:line="260" w:lineRule="auto"/>
        <w:ind w:left="-5" w:right="1119"/>
      </w:pPr>
      <w:r>
        <w:t xml:space="preserve">  int ****local_70;</w:t>
      </w:r>
    </w:p>
    <w:p w14:paraId="75C75761" w14:textId="77777777" w:rsidR="002D2A5E" w:rsidRDefault="002D2A5E" w:rsidP="002D2A5E">
      <w:pPr>
        <w:spacing w:after="1" w:line="260" w:lineRule="auto"/>
        <w:ind w:left="-5" w:right="1119"/>
      </w:pPr>
      <w:r>
        <w:t xml:space="preserve">  int ******ppppppiStack_6c;</w:t>
      </w:r>
    </w:p>
    <w:p w14:paraId="7B701C45" w14:textId="77777777" w:rsidR="002D2A5E" w:rsidRDefault="002D2A5E" w:rsidP="002D2A5E">
      <w:pPr>
        <w:spacing w:after="1" w:line="260" w:lineRule="auto"/>
        <w:ind w:left="-5" w:right="1119"/>
      </w:pPr>
      <w:r>
        <w:t xml:space="preserve">  undefined *puStack_68;</w:t>
      </w:r>
    </w:p>
    <w:p w14:paraId="16F982F9" w14:textId="77777777" w:rsidR="002D2A5E" w:rsidRDefault="002D2A5E" w:rsidP="002D2A5E">
      <w:pPr>
        <w:spacing w:after="1" w:line="260" w:lineRule="auto"/>
        <w:ind w:left="-5" w:right="1119"/>
      </w:pPr>
      <w:r>
        <w:t xml:space="preserve">  int ***pppiStack_64;</w:t>
      </w:r>
    </w:p>
    <w:p w14:paraId="7D224054" w14:textId="77777777" w:rsidR="002D2A5E" w:rsidRDefault="002D2A5E" w:rsidP="002D2A5E">
      <w:pPr>
        <w:spacing w:after="1" w:line="260" w:lineRule="auto"/>
        <w:ind w:left="-5" w:right="1119"/>
      </w:pPr>
      <w:r>
        <w:t xml:space="preserve">  int ******local_60;</w:t>
      </w:r>
    </w:p>
    <w:p w14:paraId="260AC75C" w14:textId="77777777" w:rsidR="002D2A5E" w:rsidRDefault="002D2A5E" w:rsidP="002D2A5E">
      <w:pPr>
        <w:spacing w:after="1" w:line="260" w:lineRule="auto"/>
        <w:ind w:left="-5" w:right="1119"/>
      </w:pPr>
      <w:r>
        <w:lastRenderedPageBreak/>
        <w:t xml:space="preserve">  int ******ppppppiStack_5c;</w:t>
      </w:r>
    </w:p>
    <w:p w14:paraId="068EDD2E" w14:textId="77777777" w:rsidR="002D2A5E" w:rsidRDefault="002D2A5E" w:rsidP="002D2A5E">
      <w:pPr>
        <w:spacing w:after="1" w:line="260" w:lineRule="auto"/>
        <w:ind w:left="-5" w:right="1119"/>
      </w:pPr>
      <w:r>
        <w:t xml:space="preserve">  int ******local_58;</w:t>
      </w:r>
    </w:p>
    <w:p w14:paraId="31C7EF80" w14:textId="77777777" w:rsidR="002D2A5E" w:rsidRDefault="002D2A5E" w:rsidP="002D2A5E">
      <w:pPr>
        <w:spacing w:after="1" w:line="260" w:lineRule="auto"/>
        <w:ind w:left="-5" w:right="1119"/>
      </w:pPr>
      <w:r>
        <w:t xml:space="preserve">  undefined4 ****ppppuStack_54;</w:t>
      </w:r>
    </w:p>
    <w:p w14:paraId="5E3BC768" w14:textId="77777777" w:rsidR="002D2A5E" w:rsidRDefault="002D2A5E" w:rsidP="002D2A5E">
      <w:pPr>
        <w:spacing w:after="1" w:line="260" w:lineRule="auto"/>
        <w:ind w:left="-5" w:right="1119"/>
      </w:pPr>
      <w:r>
        <w:t xml:space="preserve">  int ***local_50;</w:t>
      </w:r>
    </w:p>
    <w:p w14:paraId="365DCCAE" w14:textId="77777777" w:rsidR="002D2A5E" w:rsidRDefault="002D2A5E" w:rsidP="002D2A5E">
      <w:pPr>
        <w:spacing w:after="1" w:line="260" w:lineRule="auto"/>
        <w:ind w:left="-5" w:right="1119"/>
      </w:pPr>
      <w:r>
        <w:t xml:space="preserve">  int ****local_4c;</w:t>
      </w:r>
    </w:p>
    <w:p w14:paraId="4781F844" w14:textId="77777777" w:rsidR="002D2A5E" w:rsidRDefault="002D2A5E" w:rsidP="002D2A5E">
      <w:pPr>
        <w:spacing w:after="1" w:line="260" w:lineRule="auto"/>
        <w:ind w:left="-5" w:right="1119"/>
      </w:pPr>
      <w:r>
        <w:t xml:space="preserve">  int ****local_48;</w:t>
      </w:r>
    </w:p>
    <w:p w14:paraId="601E265D" w14:textId="77777777" w:rsidR="002D2A5E" w:rsidRDefault="002D2A5E" w:rsidP="002D2A5E">
      <w:pPr>
        <w:spacing w:after="1" w:line="260" w:lineRule="auto"/>
        <w:ind w:left="-5" w:right="1119"/>
      </w:pPr>
      <w:r>
        <w:t xml:space="preserve">  int ****local_44;</w:t>
      </w:r>
    </w:p>
    <w:p w14:paraId="7FB29992" w14:textId="77777777" w:rsidR="002D2A5E" w:rsidRDefault="002D2A5E" w:rsidP="002D2A5E">
      <w:pPr>
        <w:spacing w:after="1" w:line="260" w:lineRule="auto"/>
        <w:ind w:left="-5" w:right="1119"/>
      </w:pPr>
      <w:r>
        <w:t xml:space="preserve">  int *****local_40;</w:t>
      </w:r>
    </w:p>
    <w:p w14:paraId="01BA6370" w14:textId="77777777" w:rsidR="002D2A5E" w:rsidRDefault="002D2A5E" w:rsidP="002D2A5E">
      <w:pPr>
        <w:spacing w:after="1" w:line="260" w:lineRule="auto"/>
        <w:ind w:left="-5" w:right="1119"/>
      </w:pPr>
      <w:r>
        <w:t xml:space="preserve">  int *****local_3c;</w:t>
      </w:r>
    </w:p>
    <w:p w14:paraId="66857AA7" w14:textId="77777777" w:rsidR="002D2A5E" w:rsidRDefault="002D2A5E" w:rsidP="002D2A5E">
      <w:pPr>
        <w:spacing w:after="1" w:line="260" w:lineRule="auto"/>
        <w:ind w:left="-5" w:right="1119"/>
      </w:pPr>
      <w:r>
        <w:t xml:space="preserve">  undefined4 **local_38;</w:t>
      </w:r>
    </w:p>
    <w:p w14:paraId="29BF5700" w14:textId="77777777" w:rsidR="002D2A5E" w:rsidRDefault="002D2A5E" w:rsidP="002D2A5E">
      <w:pPr>
        <w:spacing w:after="1" w:line="260" w:lineRule="auto"/>
        <w:ind w:left="-5" w:right="1119"/>
      </w:pPr>
      <w:r>
        <w:t xml:space="preserve">  int ***pppiStack_34;</w:t>
      </w:r>
    </w:p>
    <w:p w14:paraId="2C796EEC" w14:textId="77777777" w:rsidR="002D2A5E" w:rsidRDefault="002D2A5E" w:rsidP="002D2A5E">
      <w:pPr>
        <w:spacing w:after="1" w:line="260" w:lineRule="auto"/>
        <w:ind w:left="-5" w:right="1119"/>
      </w:pPr>
      <w:r>
        <w:t xml:space="preserve">  void *pvStack_24;</w:t>
      </w:r>
    </w:p>
    <w:p w14:paraId="49A117FE" w14:textId="77777777" w:rsidR="002D2A5E" w:rsidRDefault="002D2A5E" w:rsidP="002D2A5E">
      <w:pPr>
        <w:spacing w:after="1" w:line="260" w:lineRule="auto"/>
        <w:ind w:left="-5" w:right="1119"/>
      </w:pPr>
      <w:r>
        <w:t xml:space="preserve">  undefined *puStack_20;</w:t>
      </w:r>
    </w:p>
    <w:p w14:paraId="44225752" w14:textId="77777777" w:rsidR="002D2A5E" w:rsidRDefault="002D2A5E" w:rsidP="002D2A5E">
      <w:pPr>
        <w:spacing w:after="1" w:line="260" w:lineRule="auto"/>
        <w:ind w:left="-5" w:right="1119"/>
      </w:pPr>
      <w:r>
        <w:t xml:space="preserve">  undefined *local_1c;</w:t>
      </w:r>
    </w:p>
    <w:p w14:paraId="747CBBC7" w14:textId="77777777" w:rsidR="002D2A5E" w:rsidRDefault="002D2A5E" w:rsidP="002D2A5E">
      <w:pPr>
        <w:spacing w:after="1" w:line="260" w:lineRule="auto"/>
        <w:ind w:left="-5" w:right="1119"/>
      </w:pPr>
      <w:r>
        <w:t xml:space="preserve">  undefined *local_18;</w:t>
      </w:r>
    </w:p>
    <w:p w14:paraId="703CBD12" w14:textId="77777777" w:rsidR="002D2A5E" w:rsidRDefault="002D2A5E" w:rsidP="002D2A5E">
      <w:pPr>
        <w:spacing w:after="1" w:line="260" w:lineRule="auto"/>
        <w:ind w:left="-5" w:right="1119"/>
      </w:pPr>
      <w:r>
        <w:t xml:space="preserve">  undefined4 local_14;</w:t>
      </w:r>
    </w:p>
    <w:p w14:paraId="652E5E70" w14:textId="77777777" w:rsidR="002D2A5E" w:rsidRDefault="002D2A5E" w:rsidP="002D2A5E">
      <w:pPr>
        <w:spacing w:after="1" w:line="260" w:lineRule="auto"/>
        <w:ind w:left="-5" w:right="1119"/>
      </w:pPr>
      <w:r>
        <w:t xml:space="preserve">  undefined4 local_10;</w:t>
      </w:r>
    </w:p>
    <w:p w14:paraId="3EE9D51D" w14:textId="77777777" w:rsidR="002D2A5E" w:rsidRDefault="002D2A5E" w:rsidP="002D2A5E">
      <w:pPr>
        <w:spacing w:after="1" w:line="260" w:lineRule="auto"/>
        <w:ind w:left="-5" w:right="1119"/>
      </w:pPr>
      <w:r>
        <w:t xml:space="preserve">  undefined4 local_8;</w:t>
      </w:r>
    </w:p>
    <w:p w14:paraId="2BA19EFD" w14:textId="77777777" w:rsidR="002D2A5E" w:rsidRDefault="002D2A5E" w:rsidP="002D2A5E">
      <w:pPr>
        <w:spacing w:after="1" w:line="260" w:lineRule="auto"/>
        <w:ind w:left="-5" w:right="1119"/>
      </w:pPr>
      <w:r>
        <w:t xml:space="preserve">  </w:t>
      </w:r>
    </w:p>
    <w:p w14:paraId="725D2780" w14:textId="77777777" w:rsidR="002D2A5E" w:rsidRDefault="002D2A5E" w:rsidP="002D2A5E">
      <w:pPr>
        <w:spacing w:after="1" w:line="260" w:lineRule="auto"/>
        <w:ind w:left="-5" w:right="1119"/>
      </w:pPr>
      <w:r>
        <w:t xml:space="preserve">  puStack_20 = &amp;LAB_00401226;</w:t>
      </w:r>
    </w:p>
    <w:p w14:paraId="7AC1404C" w14:textId="77777777" w:rsidR="002D2A5E" w:rsidRDefault="002D2A5E" w:rsidP="002D2A5E">
      <w:pPr>
        <w:spacing w:after="1" w:line="260" w:lineRule="auto"/>
        <w:ind w:left="-5" w:right="1119"/>
      </w:pPr>
      <w:r>
        <w:t xml:space="preserve">  pvStack_24 = ExceptionList;</w:t>
      </w:r>
    </w:p>
    <w:p w14:paraId="62CCABE7" w14:textId="77777777" w:rsidR="002D2A5E" w:rsidRDefault="002D2A5E" w:rsidP="002D2A5E">
      <w:pPr>
        <w:spacing w:after="1" w:line="260" w:lineRule="auto"/>
        <w:ind w:left="-5" w:right="1119"/>
      </w:pPr>
      <w:r>
        <w:t xml:space="preserve">  ExceptionList = &amp;pvStack_24;</w:t>
      </w:r>
    </w:p>
    <w:p w14:paraId="60EBA657" w14:textId="77777777" w:rsidR="002D2A5E" w:rsidRDefault="002D2A5E" w:rsidP="002D2A5E">
      <w:pPr>
        <w:spacing w:after="1" w:line="260" w:lineRule="auto"/>
        <w:ind w:left="-5" w:right="1119"/>
      </w:pPr>
      <w:r>
        <w:t xml:space="preserve">  __vbaChkstk();</w:t>
      </w:r>
    </w:p>
    <w:p w14:paraId="4B594740" w14:textId="77777777" w:rsidR="002D2A5E" w:rsidRDefault="002D2A5E" w:rsidP="002D2A5E">
      <w:pPr>
        <w:spacing w:after="1" w:line="260" w:lineRule="auto"/>
        <w:ind w:left="-5" w:right="1119"/>
      </w:pPr>
      <w:r>
        <w:t xml:space="preserve">  local_1c = &amp;stack0xffffffd0;</w:t>
      </w:r>
    </w:p>
    <w:p w14:paraId="3B0F2E74" w14:textId="77777777" w:rsidR="002D2A5E" w:rsidRDefault="002D2A5E" w:rsidP="002D2A5E">
      <w:pPr>
        <w:spacing w:after="1" w:line="260" w:lineRule="auto"/>
        <w:ind w:left="-5" w:right="1119"/>
      </w:pPr>
      <w:r>
        <w:t xml:space="preserve">  local_18 = &amp;DAT_00401198;</w:t>
      </w:r>
    </w:p>
    <w:p w14:paraId="5075E790" w14:textId="77777777" w:rsidR="002D2A5E" w:rsidRDefault="002D2A5E" w:rsidP="002D2A5E">
      <w:pPr>
        <w:spacing w:after="1" w:line="260" w:lineRule="auto"/>
        <w:ind w:left="-5" w:right="1119"/>
      </w:pPr>
      <w:r>
        <w:t xml:space="preserve">  local_14 = 0;</w:t>
      </w:r>
    </w:p>
    <w:p w14:paraId="56416DD5" w14:textId="77777777" w:rsidR="002D2A5E" w:rsidRDefault="002D2A5E" w:rsidP="002D2A5E">
      <w:pPr>
        <w:spacing w:after="1" w:line="260" w:lineRule="auto"/>
        <w:ind w:left="-5" w:right="1119"/>
      </w:pPr>
      <w:r>
        <w:t xml:space="preserve">  local_10 = 0;</w:t>
      </w:r>
    </w:p>
    <w:p w14:paraId="271F5B26" w14:textId="77777777" w:rsidR="002D2A5E" w:rsidRDefault="002D2A5E" w:rsidP="002D2A5E">
      <w:pPr>
        <w:spacing w:after="1" w:line="260" w:lineRule="auto"/>
        <w:ind w:left="-5" w:right="1119"/>
      </w:pPr>
      <w:r>
        <w:t xml:space="preserve">  pppiStack_34 = param_1;</w:t>
      </w:r>
    </w:p>
    <w:p w14:paraId="78F88151" w14:textId="77777777" w:rsidR="002D2A5E" w:rsidRDefault="002D2A5E" w:rsidP="002D2A5E">
      <w:pPr>
        <w:spacing w:after="1" w:line="260" w:lineRule="auto"/>
        <w:ind w:left="-5" w:right="1119"/>
      </w:pPr>
      <w:r>
        <w:t xml:space="preserve">  local_38 = (undefined4 **)0x40640a;</w:t>
      </w:r>
    </w:p>
    <w:p w14:paraId="7085E953" w14:textId="77777777" w:rsidR="002D2A5E" w:rsidRDefault="002D2A5E" w:rsidP="002D2A5E">
      <w:pPr>
        <w:spacing w:after="1" w:line="260" w:lineRule="auto"/>
        <w:ind w:left="-5" w:right="1119"/>
      </w:pPr>
      <w:r>
        <w:t xml:space="preserve">  (*(code *)(*param_1)[1])();</w:t>
      </w:r>
    </w:p>
    <w:p w14:paraId="5C54FA61" w14:textId="77777777" w:rsidR="002D2A5E" w:rsidRDefault="002D2A5E" w:rsidP="002D2A5E">
      <w:pPr>
        <w:spacing w:after="1" w:line="260" w:lineRule="auto"/>
        <w:ind w:left="-5" w:right="1119"/>
      </w:pPr>
      <w:r>
        <w:t xml:space="preserve">  local_8 = 2;</w:t>
      </w:r>
    </w:p>
    <w:p w14:paraId="4316445D" w14:textId="77777777" w:rsidR="002D2A5E" w:rsidRDefault="002D2A5E" w:rsidP="002D2A5E">
      <w:pPr>
        <w:spacing w:after="1" w:line="260" w:lineRule="auto"/>
        <w:ind w:left="-5" w:right="1119"/>
      </w:pPr>
      <w:r>
        <w:t xml:space="preserve">  local_38 = (undefined4 **)0xffffffff;</w:t>
      </w:r>
    </w:p>
    <w:p w14:paraId="4849778E" w14:textId="77777777" w:rsidR="002D2A5E" w:rsidRDefault="002D2A5E" w:rsidP="002D2A5E">
      <w:pPr>
        <w:spacing w:after="1" w:line="260" w:lineRule="auto"/>
        <w:ind w:left="-5" w:right="1119"/>
      </w:pPr>
      <w:r>
        <w:t xml:space="preserve">  local_3c = (int *****)0x406420;</w:t>
      </w:r>
    </w:p>
    <w:p w14:paraId="457C5F46" w14:textId="77777777" w:rsidR="002D2A5E" w:rsidRDefault="002D2A5E" w:rsidP="002D2A5E">
      <w:pPr>
        <w:spacing w:after="1" w:line="260" w:lineRule="auto"/>
        <w:ind w:left="-5" w:right="1119"/>
      </w:pPr>
      <w:r>
        <w:t xml:space="preserve">  __vbaOnError();</w:t>
      </w:r>
    </w:p>
    <w:p w14:paraId="4F5FCE5B" w14:textId="77777777" w:rsidR="002D2A5E" w:rsidRDefault="002D2A5E" w:rsidP="002D2A5E">
      <w:pPr>
        <w:spacing w:after="1" w:line="260" w:lineRule="auto"/>
        <w:ind w:left="-5" w:right="1119"/>
      </w:pPr>
      <w:r>
        <w:t xml:space="preserve">  local_8 = 3;</w:t>
      </w:r>
    </w:p>
    <w:p w14:paraId="297C4F4E" w14:textId="77777777" w:rsidR="002D2A5E" w:rsidRDefault="002D2A5E" w:rsidP="002D2A5E">
      <w:pPr>
        <w:spacing w:after="1" w:line="260" w:lineRule="auto"/>
        <w:ind w:left="-5" w:right="1119"/>
      </w:pPr>
      <w:r>
        <w:t xml:space="preserve">  local_38 = (undefined4 **)0x40642c;</w:t>
      </w:r>
    </w:p>
    <w:p w14:paraId="20FB1970" w14:textId="77777777" w:rsidR="002D2A5E" w:rsidRDefault="002D2A5E" w:rsidP="002D2A5E">
      <w:pPr>
        <w:spacing w:after="1" w:line="260" w:lineRule="auto"/>
        <w:ind w:left="-5" w:right="1119"/>
      </w:pPr>
      <w:r>
        <w:t xml:space="preserve">  FUN_00404970();</w:t>
      </w:r>
    </w:p>
    <w:p w14:paraId="5C0B96B5" w14:textId="77777777" w:rsidR="002D2A5E" w:rsidRDefault="002D2A5E" w:rsidP="002D2A5E">
      <w:pPr>
        <w:spacing w:after="1" w:line="260" w:lineRule="auto"/>
        <w:ind w:left="-5" w:right="1119"/>
      </w:pPr>
      <w:r>
        <w:t xml:space="preserve">  local_38 = (undefined4 **)0x406437;</w:t>
      </w:r>
    </w:p>
    <w:p w14:paraId="43A1805C" w14:textId="77777777" w:rsidR="002D2A5E" w:rsidRDefault="002D2A5E" w:rsidP="002D2A5E">
      <w:pPr>
        <w:spacing w:after="1" w:line="260" w:lineRule="auto"/>
        <w:ind w:left="-5" w:right="1119"/>
      </w:pPr>
      <w:r>
        <w:t xml:space="preserve">  local_38 = (undefined4 **)__vbaStrMove();</w:t>
      </w:r>
    </w:p>
    <w:p w14:paraId="25C624C3" w14:textId="77777777" w:rsidR="002D2A5E" w:rsidRDefault="002D2A5E" w:rsidP="002D2A5E">
      <w:pPr>
        <w:spacing w:after="1" w:line="260" w:lineRule="auto"/>
        <w:ind w:left="-5" w:right="1119"/>
      </w:pPr>
      <w:r>
        <w:t xml:space="preserve">  local_3c = (int *****)0xd;</w:t>
      </w:r>
    </w:p>
    <w:p w14:paraId="3D7D106D" w14:textId="77777777" w:rsidR="002D2A5E" w:rsidRDefault="002D2A5E" w:rsidP="002D2A5E">
      <w:pPr>
        <w:spacing w:after="1" w:line="260" w:lineRule="auto"/>
        <w:ind w:left="-5" w:right="1119"/>
      </w:pPr>
      <w:r>
        <w:t xml:space="preserve">  local_40 = (int *****)0xffffffff;</w:t>
      </w:r>
    </w:p>
    <w:p w14:paraId="01EBF94C" w14:textId="77777777" w:rsidR="002D2A5E" w:rsidRDefault="002D2A5E" w:rsidP="002D2A5E">
      <w:pPr>
        <w:spacing w:after="1" w:line="260" w:lineRule="auto"/>
        <w:ind w:left="-5" w:right="1119"/>
      </w:pPr>
      <w:r>
        <w:t xml:space="preserve">  local_44 = (int ****)0x120;</w:t>
      </w:r>
    </w:p>
    <w:p w14:paraId="54C787F7" w14:textId="77777777" w:rsidR="002D2A5E" w:rsidRDefault="002D2A5E" w:rsidP="002D2A5E">
      <w:pPr>
        <w:spacing w:after="1" w:line="260" w:lineRule="auto"/>
        <w:ind w:left="-5" w:right="1119"/>
      </w:pPr>
      <w:r>
        <w:t xml:space="preserve">  local_48 = (int ****)0x406447;</w:t>
      </w:r>
    </w:p>
    <w:p w14:paraId="05B7E0C8" w14:textId="77777777" w:rsidR="002D2A5E" w:rsidRDefault="002D2A5E" w:rsidP="002D2A5E">
      <w:pPr>
        <w:spacing w:after="1" w:line="260" w:lineRule="auto"/>
        <w:ind w:left="-5" w:right="1119"/>
      </w:pPr>
      <w:r>
        <w:t xml:space="preserve">  __vbaFileOpen();</w:t>
      </w:r>
    </w:p>
    <w:p w14:paraId="7A371F29" w14:textId="77777777" w:rsidR="002D2A5E" w:rsidRDefault="002D2A5E" w:rsidP="002D2A5E">
      <w:pPr>
        <w:spacing w:after="1" w:line="260" w:lineRule="auto"/>
        <w:ind w:left="-5" w:right="1119"/>
      </w:pPr>
      <w:r>
        <w:lastRenderedPageBreak/>
        <w:t xml:space="preserve">  local_38 = (undefined4 **)0x406450;</w:t>
      </w:r>
    </w:p>
    <w:p w14:paraId="2FB3652D" w14:textId="77777777" w:rsidR="002D2A5E" w:rsidRDefault="002D2A5E" w:rsidP="002D2A5E">
      <w:pPr>
        <w:spacing w:after="1" w:line="260" w:lineRule="auto"/>
        <w:ind w:left="-5" w:right="1119"/>
      </w:pPr>
      <w:r>
        <w:t xml:space="preserve">  __vbaFreeStr();</w:t>
      </w:r>
    </w:p>
    <w:p w14:paraId="103D3DCD" w14:textId="77777777" w:rsidR="002D2A5E" w:rsidRDefault="002D2A5E" w:rsidP="002D2A5E">
      <w:pPr>
        <w:spacing w:after="1" w:line="260" w:lineRule="auto"/>
        <w:ind w:left="-5" w:right="1119"/>
      </w:pPr>
      <w:r>
        <w:t xml:space="preserve">  local_8 = 4;</w:t>
      </w:r>
    </w:p>
    <w:p w14:paraId="18789BC5" w14:textId="77777777" w:rsidR="002D2A5E" w:rsidRDefault="002D2A5E" w:rsidP="002D2A5E">
      <w:pPr>
        <w:spacing w:after="1" w:line="260" w:lineRule="auto"/>
        <w:ind w:left="-5" w:right="1119"/>
      </w:pPr>
      <w:r>
        <w:t xml:space="preserve">  local_38 = (undefined4 **)0xd;</w:t>
      </w:r>
    </w:p>
    <w:p w14:paraId="65FC942E" w14:textId="77777777" w:rsidR="002D2A5E" w:rsidRDefault="002D2A5E" w:rsidP="002D2A5E">
      <w:pPr>
        <w:spacing w:after="1" w:line="260" w:lineRule="auto"/>
        <w:ind w:left="-5" w:right="1119"/>
      </w:pPr>
      <w:r>
        <w:t xml:space="preserve">  local_3c = (int *****)0x40645f;</w:t>
      </w:r>
    </w:p>
    <w:p w14:paraId="25CD8AB8" w14:textId="77777777" w:rsidR="002D2A5E" w:rsidRDefault="002D2A5E" w:rsidP="002D2A5E">
      <w:pPr>
        <w:spacing w:after="1" w:line="260" w:lineRule="auto"/>
        <w:ind w:left="-5" w:right="1119"/>
      </w:pPr>
      <w:r>
        <w:t xml:space="preserve">  local_38 = (undefined4 **)rtcFileLength();</w:t>
      </w:r>
    </w:p>
    <w:p w14:paraId="594F7ECC" w14:textId="77777777" w:rsidR="002D2A5E" w:rsidRDefault="002D2A5E" w:rsidP="002D2A5E">
      <w:pPr>
        <w:spacing w:after="1" w:line="260" w:lineRule="auto"/>
        <w:ind w:left="-5" w:right="1119"/>
      </w:pPr>
      <w:r>
        <w:t xml:space="preserve">  local_3c = (int *****)0x406466;</w:t>
      </w:r>
    </w:p>
    <w:p w14:paraId="59C03CA9" w14:textId="77777777" w:rsidR="002D2A5E" w:rsidRDefault="002D2A5E" w:rsidP="002D2A5E">
      <w:pPr>
        <w:spacing w:after="1" w:line="260" w:lineRule="auto"/>
        <w:ind w:left="-5" w:right="1119"/>
      </w:pPr>
      <w:r>
        <w:t xml:space="preserve">  rtcSpaceBstr();</w:t>
      </w:r>
    </w:p>
    <w:p w14:paraId="3EE41675" w14:textId="77777777" w:rsidR="002D2A5E" w:rsidRDefault="002D2A5E" w:rsidP="002D2A5E">
      <w:pPr>
        <w:spacing w:after="1" w:line="260" w:lineRule="auto"/>
        <w:ind w:left="-5" w:right="1119"/>
      </w:pPr>
      <w:r>
        <w:t xml:space="preserve">  local_38 = (undefined4 **)0x406471;</w:t>
      </w:r>
    </w:p>
    <w:p w14:paraId="4F3E5208" w14:textId="77777777" w:rsidR="002D2A5E" w:rsidRDefault="002D2A5E" w:rsidP="002D2A5E">
      <w:pPr>
        <w:spacing w:after="1" w:line="260" w:lineRule="auto"/>
        <w:ind w:left="-5" w:right="1119"/>
      </w:pPr>
      <w:r>
        <w:t xml:space="preserve">  __vbaStrMove();</w:t>
      </w:r>
    </w:p>
    <w:p w14:paraId="24DDDA58" w14:textId="77777777" w:rsidR="002D2A5E" w:rsidRDefault="002D2A5E" w:rsidP="002D2A5E">
      <w:pPr>
        <w:spacing w:after="1" w:line="260" w:lineRule="auto"/>
        <w:ind w:left="-5" w:right="1119"/>
      </w:pPr>
      <w:r>
        <w:t xml:space="preserve">  local_8 = 5;</w:t>
      </w:r>
    </w:p>
    <w:p w14:paraId="6E0E28D9" w14:textId="77777777" w:rsidR="002D2A5E" w:rsidRDefault="002D2A5E" w:rsidP="002D2A5E">
      <w:pPr>
        <w:spacing w:after="1" w:line="260" w:lineRule="auto"/>
        <w:ind w:left="-5" w:right="1119"/>
      </w:pPr>
      <w:r>
        <w:t xml:space="preserve">  local_38 = (undefined4 **)0xd;</w:t>
      </w:r>
    </w:p>
    <w:p w14:paraId="30420697" w14:textId="77777777" w:rsidR="002D2A5E" w:rsidRDefault="002D2A5E" w:rsidP="002D2A5E">
      <w:pPr>
        <w:spacing w:after="1" w:line="260" w:lineRule="auto"/>
        <w:ind w:left="-5" w:right="1119"/>
      </w:pPr>
      <w:r>
        <w:t xml:space="preserve">  local_3c = &amp;local_44;</w:t>
      </w:r>
    </w:p>
    <w:p w14:paraId="7003AF23" w14:textId="77777777" w:rsidR="002D2A5E" w:rsidRDefault="002D2A5E" w:rsidP="002D2A5E">
      <w:pPr>
        <w:spacing w:after="1" w:line="260" w:lineRule="auto"/>
        <w:ind w:left="-5" w:right="1119"/>
      </w:pPr>
      <w:r>
        <w:t xml:space="preserve">  local_40 = (int *****)0x0;</w:t>
      </w:r>
    </w:p>
    <w:p w14:paraId="5862BB36" w14:textId="77777777" w:rsidR="002D2A5E" w:rsidRDefault="002D2A5E" w:rsidP="002D2A5E">
      <w:pPr>
        <w:spacing w:after="1" w:line="260" w:lineRule="auto"/>
        <w:ind w:left="-5" w:right="1119"/>
      </w:pPr>
      <w:r>
        <w:t xml:space="preserve">  local_44 = (int ****)0x406486;</w:t>
      </w:r>
    </w:p>
    <w:p w14:paraId="5EB4FD3A" w14:textId="77777777" w:rsidR="002D2A5E" w:rsidRDefault="002D2A5E" w:rsidP="002D2A5E">
      <w:pPr>
        <w:spacing w:after="1" w:line="260" w:lineRule="auto"/>
        <w:ind w:left="-5" w:right="1119"/>
      </w:pPr>
      <w:r>
        <w:t xml:space="preserve">  __vbaGet3();</w:t>
      </w:r>
    </w:p>
    <w:p w14:paraId="60638883" w14:textId="77777777" w:rsidR="002D2A5E" w:rsidRDefault="002D2A5E" w:rsidP="002D2A5E">
      <w:pPr>
        <w:spacing w:after="1" w:line="260" w:lineRule="auto"/>
        <w:ind w:left="-5" w:right="1119"/>
      </w:pPr>
      <w:r>
        <w:t xml:space="preserve">  local_8 = 6;</w:t>
      </w:r>
    </w:p>
    <w:p w14:paraId="6578FFC0" w14:textId="77777777" w:rsidR="002D2A5E" w:rsidRDefault="002D2A5E" w:rsidP="002D2A5E">
      <w:pPr>
        <w:spacing w:after="1" w:line="260" w:lineRule="auto"/>
        <w:ind w:left="-5" w:right="1119"/>
      </w:pPr>
      <w:r>
        <w:t xml:space="preserve">  local_38 = (undefined4 **)0xd;</w:t>
      </w:r>
    </w:p>
    <w:p w14:paraId="6DF853BF" w14:textId="77777777" w:rsidR="002D2A5E" w:rsidRDefault="002D2A5E" w:rsidP="002D2A5E">
      <w:pPr>
        <w:spacing w:after="1" w:line="260" w:lineRule="auto"/>
        <w:ind w:left="-5" w:right="1119"/>
      </w:pPr>
      <w:r>
        <w:t xml:space="preserve">  local_3c = (int *****)0x406495;</w:t>
      </w:r>
    </w:p>
    <w:p w14:paraId="6AB1AEE9" w14:textId="77777777" w:rsidR="002D2A5E" w:rsidRDefault="002D2A5E" w:rsidP="002D2A5E">
      <w:pPr>
        <w:spacing w:after="1" w:line="260" w:lineRule="auto"/>
        <w:ind w:left="-5" w:right="1119"/>
      </w:pPr>
      <w:r>
        <w:t xml:space="preserve">  __vbaFileClose();</w:t>
      </w:r>
    </w:p>
    <w:p w14:paraId="3D900978" w14:textId="77777777" w:rsidR="002D2A5E" w:rsidRDefault="002D2A5E" w:rsidP="002D2A5E">
      <w:pPr>
        <w:spacing w:after="1" w:line="260" w:lineRule="auto"/>
        <w:ind w:left="-5" w:right="1119"/>
      </w:pPr>
      <w:r>
        <w:t xml:space="preserve">  local_8 = 7;</w:t>
      </w:r>
    </w:p>
    <w:p w14:paraId="59C81EDA" w14:textId="77777777" w:rsidR="002D2A5E" w:rsidRDefault="002D2A5E" w:rsidP="002D2A5E">
      <w:pPr>
        <w:spacing w:after="1" w:line="260" w:lineRule="auto"/>
        <w:ind w:left="-5" w:right="1119"/>
      </w:pPr>
      <w:r>
        <w:t xml:space="preserve">  local_38 = (undefined4 **)0x4064aa;</w:t>
      </w:r>
    </w:p>
    <w:p w14:paraId="6D547E5D" w14:textId="77777777" w:rsidR="002D2A5E" w:rsidRDefault="002D2A5E" w:rsidP="002D2A5E">
      <w:pPr>
        <w:spacing w:after="1" w:line="260" w:lineRule="auto"/>
        <w:ind w:left="-5" w:right="1119"/>
      </w:pPr>
      <w:r>
        <w:t xml:space="preserve">  __vbaStrCopy();</w:t>
      </w:r>
    </w:p>
    <w:p w14:paraId="5D80A893" w14:textId="77777777" w:rsidR="002D2A5E" w:rsidRDefault="002D2A5E" w:rsidP="002D2A5E">
      <w:pPr>
        <w:spacing w:after="1" w:line="260" w:lineRule="auto"/>
        <w:ind w:left="-5" w:right="1119"/>
      </w:pPr>
      <w:r>
        <w:t xml:space="preserve">  local_38 = &amp;local_94;</w:t>
      </w:r>
    </w:p>
    <w:p w14:paraId="2BCFF3BC" w14:textId="77777777" w:rsidR="002D2A5E" w:rsidRDefault="002D2A5E" w:rsidP="002D2A5E">
      <w:pPr>
        <w:spacing w:after="1" w:line="260" w:lineRule="auto"/>
        <w:ind w:left="-5" w:right="1119"/>
      </w:pPr>
      <w:r>
        <w:t xml:space="preserve">  local_3c = &amp;local_4c;</w:t>
      </w:r>
    </w:p>
    <w:p w14:paraId="63C62F16" w14:textId="77777777" w:rsidR="002D2A5E" w:rsidRDefault="002D2A5E" w:rsidP="002D2A5E">
      <w:pPr>
        <w:spacing w:after="1" w:line="260" w:lineRule="auto"/>
        <w:ind w:left="-5" w:right="1119"/>
      </w:pPr>
      <w:r>
        <w:t xml:space="preserve">  local_40 = &amp;local_44;</w:t>
      </w:r>
    </w:p>
    <w:p w14:paraId="45095D3F" w14:textId="77777777" w:rsidR="002D2A5E" w:rsidRDefault="002D2A5E" w:rsidP="002D2A5E">
      <w:pPr>
        <w:spacing w:after="1" w:line="260" w:lineRule="auto"/>
        <w:ind w:left="-5" w:right="1119"/>
      </w:pPr>
      <w:r>
        <w:t xml:space="preserve">  local_44 = (int ****)param_1;</w:t>
      </w:r>
    </w:p>
    <w:p w14:paraId="134B1634" w14:textId="77777777" w:rsidR="002D2A5E" w:rsidRDefault="002D2A5E" w:rsidP="002D2A5E">
      <w:pPr>
        <w:spacing w:after="1" w:line="260" w:lineRule="auto"/>
        <w:ind w:left="-5" w:right="1119"/>
      </w:pPr>
      <w:r>
        <w:t xml:space="preserve">  local_48 = (int ****)0x4064c8;</w:t>
      </w:r>
    </w:p>
    <w:p w14:paraId="429F73F9" w14:textId="77777777" w:rsidR="002D2A5E" w:rsidRDefault="002D2A5E" w:rsidP="002D2A5E">
      <w:pPr>
        <w:spacing w:after="1" w:line="260" w:lineRule="auto"/>
        <w:ind w:left="-5" w:right="1119"/>
      </w:pPr>
      <w:r>
        <w:t xml:space="preserve">  local_8c = (undefined4 **)(*(code *)(*param_1)[0x1bf])();</w:t>
      </w:r>
    </w:p>
    <w:p w14:paraId="7A31024D" w14:textId="77777777" w:rsidR="002D2A5E" w:rsidRDefault="002D2A5E" w:rsidP="002D2A5E">
      <w:pPr>
        <w:spacing w:after="1" w:line="260" w:lineRule="auto"/>
        <w:ind w:left="-5" w:right="1119"/>
      </w:pPr>
      <w:r>
        <w:t xml:space="preserve">  if ((int)local_8c &lt; 0) {</w:t>
      </w:r>
    </w:p>
    <w:p w14:paraId="453244ED" w14:textId="77777777" w:rsidR="002D2A5E" w:rsidRDefault="002D2A5E" w:rsidP="002D2A5E">
      <w:pPr>
        <w:spacing w:after="1" w:line="260" w:lineRule="auto"/>
        <w:ind w:left="-5" w:right="1119"/>
      </w:pPr>
      <w:r>
        <w:t xml:space="preserve">    local_48 = (int ****)0x6fc;</w:t>
      </w:r>
    </w:p>
    <w:p w14:paraId="348B02CD" w14:textId="77777777" w:rsidR="002D2A5E" w:rsidRDefault="002D2A5E" w:rsidP="002D2A5E">
      <w:pPr>
        <w:spacing w:after="1" w:line="260" w:lineRule="auto"/>
        <w:ind w:left="-5" w:right="1119"/>
      </w:pPr>
      <w:r>
        <w:t xml:space="preserve">    local_4c = (int ****)&amp;DAT_00404480;</w:t>
      </w:r>
    </w:p>
    <w:p w14:paraId="53F74FFB" w14:textId="77777777" w:rsidR="002D2A5E" w:rsidRDefault="002D2A5E" w:rsidP="002D2A5E">
      <w:pPr>
        <w:spacing w:after="1" w:line="260" w:lineRule="auto"/>
        <w:ind w:left="-5" w:right="1119"/>
      </w:pPr>
      <w:r>
        <w:t xml:space="preserve">    local_50 = param_1;</w:t>
      </w:r>
    </w:p>
    <w:p w14:paraId="51C44466" w14:textId="77777777" w:rsidR="002D2A5E" w:rsidRDefault="002D2A5E" w:rsidP="002D2A5E">
      <w:pPr>
        <w:spacing w:after="1" w:line="260" w:lineRule="auto"/>
        <w:ind w:left="-5" w:right="1119"/>
      </w:pPr>
      <w:r>
        <w:t xml:space="preserve">    local_58 = (int ******)0x4064f2;</w:t>
      </w:r>
    </w:p>
    <w:p w14:paraId="7180CC53" w14:textId="77777777" w:rsidR="002D2A5E" w:rsidRDefault="002D2A5E" w:rsidP="002D2A5E">
      <w:pPr>
        <w:spacing w:after="1" w:line="260" w:lineRule="auto"/>
        <w:ind w:left="-5" w:right="1119"/>
      </w:pPr>
      <w:r>
        <w:t xml:space="preserve">    ppppuStack_54 = (undefined4 ****)local_8c;</w:t>
      </w:r>
    </w:p>
    <w:p w14:paraId="752B9318" w14:textId="77777777" w:rsidR="002D2A5E" w:rsidRDefault="002D2A5E" w:rsidP="002D2A5E">
      <w:pPr>
        <w:spacing w:after="1" w:line="260" w:lineRule="auto"/>
        <w:ind w:left="-5" w:right="1119"/>
      </w:pPr>
      <w:r>
        <w:t xml:space="preserve">    __vbaHresultCheckObj();</w:t>
      </w:r>
    </w:p>
    <w:p w14:paraId="23B7052B" w14:textId="77777777" w:rsidR="002D2A5E" w:rsidRDefault="002D2A5E" w:rsidP="002D2A5E">
      <w:pPr>
        <w:spacing w:after="1" w:line="260" w:lineRule="auto"/>
        <w:ind w:left="-5" w:right="1119"/>
      </w:pPr>
      <w:r>
        <w:t xml:space="preserve">  }</w:t>
      </w:r>
    </w:p>
    <w:p w14:paraId="3F4E096E" w14:textId="77777777" w:rsidR="002D2A5E" w:rsidRDefault="002D2A5E" w:rsidP="002D2A5E">
      <w:pPr>
        <w:spacing w:after="1" w:line="260" w:lineRule="auto"/>
        <w:ind w:left="-5" w:right="1119"/>
      </w:pPr>
      <w:r>
        <w:t xml:space="preserve">  local_48 = (int ****)&amp;local_94;</w:t>
      </w:r>
    </w:p>
    <w:p w14:paraId="2FCC8D64" w14:textId="77777777" w:rsidR="002D2A5E" w:rsidRDefault="002D2A5E" w:rsidP="002D2A5E">
      <w:pPr>
        <w:spacing w:after="1" w:line="260" w:lineRule="auto"/>
        <w:ind w:left="-5" w:right="1119"/>
      </w:pPr>
      <w:r>
        <w:t xml:space="preserve">  local_4c = (int ****)&amp;stack0xffffffd8;</w:t>
      </w:r>
    </w:p>
    <w:p w14:paraId="5558F34B" w14:textId="77777777" w:rsidR="002D2A5E" w:rsidRDefault="002D2A5E" w:rsidP="002D2A5E">
      <w:pPr>
        <w:spacing w:after="1" w:line="260" w:lineRule="auto"/>
        <w:ind w:left="-5" w:right="1119"/>
      </w:pPr>
      <w:r>
        <w:t xml:space="preserve">  local_50 = (int ***)0x406515;</w:t>
      </w:r>
    </w:p>
    <w:p w14:paraId="507A6667" w14:textId="77777777" w:rsidR="002D2A5E" w:rsidRDefault="002D2A5E" w:rsidP="002D2A5E">
      <w:pPr>
        <w:spacing w:after="1" w:line="260" w:lineRule="auto"/>
        <w:ind w:left="-5" w:right="1119"/>
      </w:pPr>
      <w:r>
        <w:t xml:space="preserve">  __vbaAryMove();</w:t>
      </w:r>
    </w:p>
    <w:p w14:paraId="02B75550" w14:textId="77777777" w:rsidR="002D2A5E" w:rsidRDefault="002D2A5E" w:rsidP="002D2A5E">
      <w:pPr>
        <w:spacing w:after="1" w:line="260" w:lineRule="auto"/>
        <w:ind w:left="-5" w:right="1119"/>
      </w:pPr>
      <w:r>
        <w:t xml:space="preserve">  local_48 = (int ****)0x40651e;</w:t>
      </w:r>
    </w:p>
    <w:p w14:paraId="4E509403" w14:textId="77777777" w:rsidR="002D2A5E" w:rsidRDefault="002D2A5E" w:rsidP="002D2A5E">
      <w:pPr>
        <w:spacing w:after="1" w:line="260" w:lineRule="auto"/>
        <w:ind w:left="-5" w:right="1119"/>
      </w:pPr>
      <w:r>
        <w:t xml:space="preserve">  __vbaFreeStr();</w:t>
      </w:r>
    </w:p>
    <w:p w14:paraId="044B088B" w14:textId="77777777" w:rsidR="002D2A5E" w:rsidRDefault="002D2A5E" w:rsidP="002D2A5E">
      <w:pPr>
        <w:spacing w:after="1" w:line="260" w:lineRule="auto"/>
        <w:ind w:left="-5" w:right="1119"/>
      </w:pPr>
      <w:r>
        <w:t xml:space="preserve">  local_8 = 8;</w:t>
      </w:r>
    </w:p>
    <w:p w14:paraId="4D93719F" w14:textId="77777777" w:rsidR="002D2A5E" w:rsidRDefault="002D2A5E" w:rsidP="002D2A5E">
      <w:pPr>
        <w:spacing w:after="1" w:line="260" w:lineRule="auto"/>
        <w:ind w:left="-5" w:right="1119"/>
      </w:pPr>
      <w:r>
        <w:lastRenderedPageBreak/>
        <w:t xml:space="preserve">  local_48 = (int ****)0x406533;</w:t>
      </w:r>
    </w:p>
    <w:p w14:paraId="2C7AB249" w14:textId="77777777" w:rsidR="002D2A5E" w:rsidRDefault="002D2A5E" w:rsidP="002D2A5E">
      <w:pPr>
        <w:spacing w:after="1" w:line="260" w:lineRule="auto"/>
        <w:ind w:left="-5" w:right="1119"/>
      </w:pPr>
      <w:r>
        <w:t xml:space="preserve">  __vbaStrCopy();</w:t>
      </w:r>
    </w:p>
    <w:p w14:paraId="7A1665F8" w14:textId="77777777" w:rsidR="002D2A5E" w:rsidRDefault="002D2A5E" w:rsidP="002D2A5E">
      <w:pPr>
        <w:spacing w:after="1" w:line="260" w:lineRule="auto"/>
        <w:ind w:left="-5" w:right="1119"/>
      </w:pPr>
      <w:r>
        <w:t xml:space="preserve">  local_48 = (int ****)unaff_EBX;</w:t>
      </w:r>
    </w:p>
    <w:p w14:paraId="4852D7ED" w14:textId="77777777" w:rsidR="002D2A5E" w:rsidRDefault="002D2A5E" w:rsidP="002D2A5E">
      <w:pPr>
        <w:spacing w:after="1" w:line="260" w:lineRule="auto"/>
        <w:ind w:left="-5" w:right="1119"/>
      </w:pPr>
      <w:r>
        <w:t xml:space="preserve">  local_4c = (int ****)&amp;local_48;</w:t>
      </w:r>
    </w:p>
    <w:p w14:paraId="2D326A41" w14:textId="77777777" w:rsidR="002D2A5E" w:rsidRDefault="002D2A5E" w:rsidP="002D2A5E">
      <w:pPr>
        <w:spacing w:after="1" w:line="260" w:lineRule="auto"/>
        <w:ind w:left="-5" w:right="1119"/>
      </w:pPr>
      <w:r>
        <w:t xml:space="preserve">  local_50 = (int ***)0x406541;</w:t>
      </w:r>
    </w:p>
    <w:p w14:paraId="0222FA36" w14:textId="77777777" w:rsidR="002D2A5E" w:rsidRDefault="002D2A5E" w:rsidP="002D2A5E">
      <w:pPr>
        <w:spacing w:after="1" w:line="260" w:lineRule="auto"/>
        <w:ind w:left="-5" w:right="1119"/>
      </w:pPr>
      <w:r>
        <w:t xml:space="preserve">  __vbaAryLock();</w:t>
      </w:r>
    </w:p>
    <w:p w14:paraId="12E59EBF" w14:textId="77777777" w:rsidR="002D2A5E" w:rsidRDefault="002D2A5E" w:rsidP="002D2A5E">
      <w:pPr>
        <w:spacing w:after="1" w:line="260" w:lineRule="auto"/>
        <w:ind w:left="-5" w:right="1119"/>
      </w:pPr>
      <w:r>
        <w:t xml:space="preserve">  if ((local_48 == (int ****)0x0) || (*(short *)local_48 != 1)) {</w:t>
      </w:r>
    </w:p>
    <w:p w14:paraId="0E07B08D" w14:textId="77777777" w:rsidR="002D2A5E" w:rsidRDefault="002D2A5E" w:rsidP="002D2A5E">
      <w:pPr>
        <w:spacing w:after="1" w:line="260" w:lineRule="auto"/>
        <w:ind w:left="-5" w:right="1119"/>
      </w:pPr>
      <w:r>
        <w:t xml:space="preserve">    local_48 = (int ****)0x40659e;</w:t>
      </w:r>
    </w:p>
    <w:p w14:paraId="580CCD50" w14:textId="77777777" w:rsidR="002D2A5E" w:rsidRDefault="002D2A5E" w:rsidP="002D2A5E">
      <w:pPr>
        <w:spacing w:after="1" w:line="260" w:lineRule="auto"/>
        <w:ind w:left="-5" w:right="1119"/>
      </w:pPr>
      <w:r>
        <w:t xml:space="preserve">    local_b8 = __vbaGenerateBoundsError();</w:t>
      </w:r>
    </w:p>
    <w:p w14:paraId="7E2D69D3" w14:textId="77777777" w:rsidR="002D2A5E" w:rsidRDefault="002D2A5E" w:rsidP="002D2A5E">
      <w:pPr>
        <w:spacing w:after="1" w:line="260" w:lineRule="auto"/>
        <w:ind w:left="-5" w:right="1119"/>
      </w:pPr>
      <w:r>
        <w:t xml:space="preserve">  }</w:t>
      </w:r>
    </w:p>
    <w:p w14:paraId="2F41B5D8" w14:textId="77777777" w:rsidR="002D2A5E" w:rsidRDefault="002D2A5E" w:rsidP="002D2A5E">
      <w:pPr>
        <w:spacing w:after="1" w:line="260" w:lineRule="auto"/>
        <w:ind w:left="-5" w:right="1119"/>
      </w:pPr>
      <w:r>
        <w:t xml:space="preserve">  else {</w:t>
      </w:r>
    </w:p>
    <w:p w14:paraId="06E9F26B" w14:textId="77777777" w:rsidR="002D2A5E" w:rsidRDefault="002D2A5E" w:rsidP="002D2A5E">
      <w:pPr>
        <w:spacing w:after="1" w:line="260" w:lineRule="auto"/>
        <w:ind w:left="-5" w:right="1119"/>
      </w:pPr>
      <w:r>
        <w:t xml:space="preserve">    local_8c = (undefined4 **)(1 - (int)local_48[5]);</w:t>
      </w:r>
    </w:p>
    <w:p w14:paraId="5805A945" w14:textId="77777777" w:rsidR="002D2A5E" w:rsidRDefault="002D2A5E" w:rsidP="002D2A5E">
      <w:pPr>
        <w:spacing w:after="1" w:line="260" w:lineRule="auto"/>
        <w:ind w:left="-5" w:right="1119"/>
      </w:pPr>
      <w:r>
        <w:t xml:space="preserve">    if (local_48[4] &lt;= local_8c) {</w:t>
      </w:r>
    </w:p>
    <w:p w14:paraId="6C3B90F5" w14:textId="77777777" w:rsidR="002D2A5E" w:rsidRDefault="002D2A5E" w:rsidP="002D2A5E">
      <w:pPr>
        <w:spacing w:after="1" w:line="260" w:lineRule="auto"/>
        <w:ind w:left="-5" w:right="1119"/>
      </w:pPr>
      <w:r>
        <w:t xml:space="preserve">      local_48 = (int ****)0x406581;</w:t>
      </w:r>
    </w:p>
    <w:p w14:paraId="4434FF7D" w14:textId="77777777" w:rsidR="002D2A5E" w:rsidRDefault="002D2A5E" w:rsidP="002D2A5E">
      <w:pPr>
        <w:spacing w:after="1" w:line="260" w:lineRule="auto"/>
        <w:ind w:left="-5" w:right="1119"/>
      </w:pPr>
      <w:r>
        <w:t xml:space="preserve">      __vbaGenerateBoundsError();</w:t>
      </w:r>
    </w:p>
    <w:p w14:paraId="403A3B3F" w14:textId="77777777" w:rsidR="002D2A5E" w:rsidRDefault="002D2A5E" w:rsidP="002D2A5E">
      <w:pPr>
        <w:spacing w:after="1" w:line="260" w:lineRule="auto"/>
        <w:ind w:left="-5" w:right="1119"/>
      </w:pPr>
      <w:r>
        <w:t xml:space="preserve">    }</w:t>
      </w:r>
    </w:p>
    <w:p w14:paraId="14FFBBC0" w14:textId="77777777" w:rsidR="002D2A5E" w:rsidRDefault="002D2A5E" w:rsidP="002D2A5E">
      <w:pPr>
        <w:spacing w:after="1" w:line="260" w:lineRule="auto"/>
        <w:ind w:left="-5" w:right="1119"/>
      </w:pPr>
      <w:r>
        <w:t xml:space="preserve">    local_b8 = (int)local_8c &lt;&lt; 2;</w:t>
      </w:r>
    </w:p>
    <w:p w14:paraId="31D282C0" w14:textId="77777777" w:rsidR="002D2A5E" w:rsidRDefault="002D2A5E" w:rsidP="002D2A5E">
      <w:pPr>
        <w:spacing w:after="1" w:line="260" w:lineRule="auto"/>
        <w:ind w:left="-5" w:right="1119"/>
      </w:pPr>
      <w:r>
        <w:t xml:space="preserve">  }</w:t>
      </w:r>
    </w:p>
    <w:p w14:paraId="73EEDCF5" w14:textId="77777777" w:rsidR="002D2A5E" w:rsidRDefault="002D2A5E" w:rsidP="002D2A5E">
      <w:pPr>
        <w:spacing w:after="1" w:line="260" w:lineRule="auto"/>
        <w:ind w:left="-5" w:right="1119"/>
      </w:pPr>
      <w:r>
        <w:t xml:space="preserve">  local_44 = &amp;local_50;</w:t>
      </w:r>
    </w:p>
    <w:p w14:paraId="2D9FA1B6" w14:textId="77777777" w:rsidR="002D2A5E" w:rsidRDefault="002D2A5E" w:rsidP="002D2A5E">
      <w:pPr>
        <w:spacing w:after="1" w:line="260" w:lineRule="auto"/>
        <w:ind w:left="-5" w:right="1119"/>
      </w:pPr>
      <w:r>
        <w:t xml:space="preserve">  local_48 = (int ****)&amp;local_4c;</w:t>
      </w:r>
    </w:p>
    <w:p w14:paraId="600B7C96" w14:textId="77777777" w:rsidR="002D2A5E" w:rsidRDefault="002D2A5E" w:rsidP="002D2A5E">
      <w:pPr>
        <w:spacing w:after="1" w:line="260" w:lineRule="auto"/>
        <w:ind w:left="-5" w:right="1119"/>
      </w:pPr>
      <w:r>
        <w:t xml:space="preserve">  local_4c = (int ****)((int)local_40 + local_b8);</w:t>
      </w:r>
    </w:p>
    <w:p w14:paraId="33B76C8C" w14:textId="77777777" w:rsidR="002D2A5E" w:rsidRDefault="002D2A5E" w:rsidP="002D2A5E">
      <w:pPr>
        <w:spacing w:after="1" w:line="260" w:lineRule="auto"/>
        <w:ind w:left="-5" w:right="1119"/>
      </w:pPr>
      <w:r>
        <w:t xml:space="preserve">  local_50 = param_1;</w:t>
      </w:r>
    </w:p>
    <w:p w14:paraId="1ECBF979" w14:textId="77777777" w:rsidR="002D2A5E" w:rsidRDefault="002D2A5E" w:rsidP="002D2A5E">
      <w:pPr>
        <w:spacing w:after="1" w:line="260" w:lineRule="auto"/>
        <w:ind w:left="-5" w:right="1119"/>
      </w:pPr>
      <w:r>
        <w:t xml:space="preserve">  ppppuStack_54 = (undefined4 ****)0x4065c8;</w:t>
      </w:r>
    </w:p>
    <w:p w14:paraId="122E5CCB" w14:textId="77777777" w:rsidR="002D2A5E" w:rsidRDefault="002D2A5E" w:rsidP="002D2A5E">
      <w:pPr>
        <w:spacing w:after="1" w:line="260" w:lineRule="auto"/>
        <w:ind w:left="-5" w:right="1119"/>
      </w:pPr>
      <w:r>
        <w:t xml:space="preserve">  local_90 = (int *****)(*(code *)(*param_1)[0x1c0])();</w:t>
      </w:r>
    </w:p>
    <w:p w14:paraId="17AA9650" w14:textId="77777777" w:rsidR="002D2A5E" w:rsidRDefault="002D2A5E" w:rsidP="002D2A5E">
      <w:pPr>
        <w:spacing w:after="1" w:line="260" w:lineRule="auto"/>
        <w:ind w:left="-5" w:right="1119"/>
      </w:pPr>
      <w:r>
        <w:t xml:space="preserve">  if ((int)local_90 &lt; 0) {</w:t>
      </w:r>
    </w:p>
    <w:p w14:paraId="0655483E" w14:textId="77777777" w:rsidR="002D2A5E" w:rsidRDefault="002D2A5E" w:rsidP="002D2A5E">
      <w:pPr>
        <w:spacing w:after="1" w:line="260" w:lineRule="auto"/>
        <w:ind w:left="-5" w:right="1119"/>
      </w:pPr>
      <w:r>
        <w:t xml:space="preserve">    ppppuStack_54 = (undefined4 ****)0x700;</w:t>
      </w:r>
    </w:p>
    <w:p w14:paraId="10C12973" w14:textId="77777777" w:rsidR="002D2A5E" w:rsidRDefault="002D2A5E" w:rsidP="002D2A5E">
      <w:pPr>
        <w:spacing w:after="1" w:line="260" w:lineRule="auto"/>
        <w:ind w:left="-5" w:right="1119"/>
      </w:pPr>
      <w:r>
        <w:t xml:space="preserve">    local_58 = (int ******)&amp;DAT_00404480;</w:t>
      </w:r>
    </w:p>
    <w:p w14:paraId="5D5FD9B9" w14:textId="77777777" w:rsidR="002D2A5E" w:rsidRDefault="002D2A5E" w:rsidP="002D2A5E">
      <w:pPr>
        <w:spacing w:after="1" w:line="260" w:lineRule="auto"/>
        <w:ind w:left="-5" w:right="1119"/>
      </w:pPr>
      <w:r>
        <w:t xml:space="preserve">    ppppppiStack_5c = (int ******)param_1;</w:t>
      </w:r>
    </w:p>
    <w:p w14:paraId="413069D8" w14:textId="77777777" w:rsidR="002D2A5E" w:rsidRDefault="002D2A5E" w:rsidP="002D2A5E">
      <w:pPr>
        <w:spacing w:after="1" w:line="260" w:lineRule="auto"/>
        <w:ind w:left="-5" w:right="1119"/>
      </w:pPr>
      <w:r>
        <w:t xml:space="preserve">    pppiStack_64 = (int ***)0x4065f2;</w:t>
      </w:r>
    </w:p>
    <w:p w14:paraId="795962ED" w14:textId="77777777" w:rsidR="002D2A5E" w:rsidRDefault="002D2A5E" w:rsidP="002D2A5E">
      <w:pPr>
        <w:spacing w:after="1" w:line="260" w:lineRule="auto"/>
        <w:ind w:left="-5" w:right="1119"/>
      </w:pPr>
      <w:r>
        <w:t xml:space="preserve">    local_60 = (int ******)local_90;</w:t>
      </w:r>
    </w:p>
    <w:p w14:paraId="753507AB" w14:textId="77777777" w:rsidR="002D2A5E" w:rsidRDefault="002D2A5E" w:rsidP="002D2A5E">
      <w:pPr>
        <w:spacing w:after="1" w:line="260" w:lineRule="auto"/>
        <w:ind w:left="-5" w:right="1119"/>
      </w:pPr>
      <w:r>
        <w:t xml:space="preserve">    __vbaHresultCheckObj();</w:t>
      </w:r>
    </w:p>
    <w:p w14:paraId="0E7428C7" w14:textId="77777777" w:rsidR="002D2A5E" w:rsidRDefault="002D2A5E" w:rsidP="002D2A5E">
      <w:pPr>
        <w:spacing w:after="1" w:line="260" w:lineRule="auto"/>
        <w:ind w:left="-5" w:right="1119"/>
      </w:pPr>
      <w:r>
        <w:t xml:space="preserve">  }</w:t>
      </w:r>
    </w:p>
    <w:p w14:paraId="194D254D" w14:textId="77777777" w:rsidR="002D2A5E" w:rsidRDefault="002D2A5E" w:rsidP="002D2A5E">
      <w:pPr>
        <w:spacing w:after="1" w:line="260" w:lineRule="auto"/>
        <w:ind w:left="-5" w:right="1119"/>
      </w:pPr>
      <w:r>
        <w:t xml:space="preserve">  ppppuStack_54 = &amp;local_48;</w:t>
      </w:r>
    </w:p>
    <w:p w14:paraId="3F9CA7A1" w14:textId="77777777" w:rsidR="002D2A5E" w:rsidRDefault="002D2A5E" w:rsidP="002D2A5E">
      <w:pPr>
        <w:spacing w:after="1" w:line="260" w:lineRule="auto"/>
        <w:ind w:left="-5" w:right="1119"/>
      </w:pPr>
      <w:r>
        <w:t xml:space="preserve">  local_58 = (int ******)0x40660e;</w:t>
      </w:r>
    </w:p>
    <w:p w14:paraId="77D7AF37" w14:textId="77777777" w:rsidR="002D2A5E" w:rsidRDefault="002D2A5E" w:rsidP="002D2A5E">
      <w:pPr>
        <w:spacing w:after="1" w:line="260" w:lineRule="auto"/>
        <w:ind w:left="-5" w:right="1119"/>
      </w:pPr>
      <w:r>
        <w:t xml:space="preserve">  __vbaAryUnlock();</w:t>
      </w:r>
    </w:p>
    <w:p w14:paraId="2869C81E" w14:textId="77777777" w:rsidR="002D2A5E" w:rsidRDefault="002D2A5E" w:rsidP="002D2A5E">
      <w:pPr>
        <w:spacing w:after="1" w:line="260" w:lineRule="auto"/>
        <w:ind w:left="-5" w:right="1119"/>
      </w:pPr>
      <w:r>
        <w:t xml:space="preserve">  local_50 = (int ***)0x0;</w:t>
      </w:r>
    </w:p>
    <w:p w14:paraId="7D2EF98A" w14:textId="77777777" w:rsidR="002D2A5E" w:rsidRDefault="002D2A5E" w:rsidP="002D2A5E">
      <w:pPr>
        <w:spacing w:after="1" w:line="260" w:lineRule="auto"/>
        <w:ind w:left="-5" w:right="1119"/>
      </w:pPr>
      <w:r>
        <w:t xml:space="preserve">  ppppuStack_54 = (undefined4 ****)0x0;</w:t>
      </w:r>
    </w:p>
    <w:p w14:paraId="0E2830C0" w14:textId="77777777" w:rsidR="002D2A5E" w:rsidRDefault="002D2A5E" w:rsidP="002D2A5E">
      <w:pPr>
        <w:spacing w:after="1" w:line="260" w:lineRule="auto"/>
        <w:ind w:left="-5" w:right="1119"/>
      </w:pPr>
      <w:r>
        <w:t xml:space="preserve">  local_58 = (int ******)0x80;</w:t>
      </w:r>
    </w:p>
    <w:p w14:paraId="36E2F4EA" w14:textId="77777777" w:rsidR="002D2A5E" w:rsidRDefault="002D2A5E" w:rsidP="002D2A5E">
      <w:pPr>
        <w:spacing w:after="1" w:line="260" w:lineRule="auto"/>
        <w:ind w:left="-5" w:right="1119"/>
      </w:pPr>
      <w:r>
        <w:t xml:space="preserve">  ppppppiStack_5c = (int ******)&amp;local_60;</w:t>
      </w:r>
    </w:p>
    <w:p w14:paraId="3BDA9391" w14:textId="77777777" w:rsidR="002D2A5E" w:rsidRDefault="002D2A5E" w:rsidP="002D2A5E">
      <w:pPr>
        <w:spacing w:after="1" w:line="260" w:lineRule="auto"/>
        <w:ind w:left="-5" w:right="1119"/>
      </w:pPr>
      <w:r>
        <w:t xml:space="preserve">  local_60 = (int ******)&amp;local_70;</w:t>
      </w:r>
    </w:p>
    <w:p w14:paraId="4B5C045B" w14:textId="77777777" w:rsidR="002D2A5E" w:rsidRDefault="002D2A5E" w:rsidP="002D2A5E">
      <w:pPr>
        <w:spacing w:after="1" w:line="260" w:lineRule="auto"/>
        <w:ind w:left="-5" w:right="1119"/>
      </w:pPr>
      <w:r>
        <w:t xml:space="preserve">  pppiStack_64 = (int ***)0x406643;</w:t>
      </w:r>
    </w:p>
    <w:p w14:paraId="241FF95E" w14:textId="77777777" w:rsidR="002D2A5E" w:rsidRDefault="002D2A5E" w:rsidP="002D2A5E">
      <w:pPr>
        <w:spacing w:after="1" w:line="260" w:lineRule="auto"/>
        <w:ind w:left="-5" w:right="1119"/>
      </w:pPr>
      <w:r>
        <w:t xml:space="preserve">  rtcStrConvVar2();</w:t>
      </w:r>
    </w:p>
    <w:p w14:paraId="79AE4A9C" w14:textId="77777777" w:rsidR="002D2A5E" w:rsidRDefault="002D2A5E" w:rsidP="002D2A5E">
      <w:pPr>
        <w:spacing w:after="1" w:line="260" w:lineRule="auto"/>
        <w:ind w:left="-5" w:right="1119"/>
      </w:pPr>
      <w:r>
        <w:t xml:space="preserve">  ppppuStack_54 = &amp;local_70;</w:t>
      </w:r>
    </w:p>
    <w:p w14:paraId="2E713D1B" w14:textId="77777777" w:rsidR="002D2A5E" w:rsidRDefault="002D2A5E" w:rsidP="002D2A5E">
      <w:pPr>
        <w:spacing w:after="1" w:line="260" w:lineRule="auto"/>
        <w:ind w:left="-5" w:right="1119"/>
      </w:pPr>
      <w:r>
        <w:t xml:space="preserve">  local_58 = (int ******)&amp;local_74;</w:t>
      </w:r>
    </w:p>
    <w:p w14:paraId="49420728" w14:textId="77777777" w:rsidR="002D2A5E" w:rsidRDefault="002D2A5E" w:rsidP="002D2A5E">
      <w:pPr>
        <w:spacing w:after="1" w:line="260" w:lineRule="auto"/>
        <w:ind w:left="-5" w:right="1119"/>
      </w:pPr>
      <w:r>
        <w:lastRenderedPageBreak/>
        <w:t xml:space="preserve">  ppppppiStack_5c = (int ******)0x406651;</w:t>
      </w:r>
    </w:p>
    <w:p w14:paraId="051954EA" w14:textId="77777777" w:rsidR="002D2A5E" w:rsidRDefault="002D2A5E" w:rsidP="002D2A5E">
      <w:pPr>
        <w:spacing w:after="1" w:line="260" w:lineRule="auto"/>
        <w:ind w:left="-5" w:right="1119"/>
      </w:pPr>
      <w:r>
        <w:t xml:space="preserve">  __vbaVar2Vec();</w:t>
      </w:r>
    </w:p>
    <w:p w14:paraId="37DB3E25" w14:textId="77777777" w:rsidR="002D2A5E" w:rsidRDefault="002D2A5E" w:rsidP="002D2A5E">
      <w:pPr>
        <w:spacing w:after="1" w:line="260" w:lineRule="auto"/>
        <w:ind w:left="-5" w:right="1119"/>
      </w:pPr>
      <w:r>
        <w:t xml:space="preserve">  ppppuStack_54 = (undefined4 ****)&amp;local_74;</w:t>
      </w:r>
    </w:p>
    <w:p w14:paraId="70EBE090" w14:textId="77777777" w:rsidR="002D2A5E" w:rsidRDefault="002D2A5E" w:rsidP="002D2A5E">
      <w:pPr>
        <w:spacing w:after="1" w:line="260" w:lineRule="auto"/>
        <w:ind w:left="-5" w:right="1119"/>
      </w:pPr>
      <w:r>
        <w:t xml:space="preserve">  local_58 = &amp;local_3c;</w:t>
      </w:r>
    </w:p>
    <w:p w14:paraId="2412ED53" w14:textId="77777777" w:rsidR="002D2A5E" w:rsidRDefault="002D2A5E" w:rsidP="002D2A5E">
      <w:pPr>
        <w:spacing w:after="1" w:line="260" w:lineRule="auto"/>
        <w:ind w:left="-5" w:right="1119"/>
      </w:pPr>
      <w:r>
        <w:t xml:space="preserve">  ppppppiStack_5c = (int ******)0x40665f;</w:t>
      </w:r>
    </w:p>
    <w:p w14:paraId="05274A1E" w14:textId="77777777" w:rsidR="002D2A5E" w:rsidRDefault="002D2A5E" w:rsidP="002D2A5E">
      <w:pPr>
        <w:spacing w:after="1" w:line="260" w:lineRule="auto"/>
        <w:ind w:left="-5" w:right="1119"/>
      </w:pPr>
      <w:r>
        <w:t xml:space="preserve">  __vbaAryMove();</w:t>
      </w:r>
    </w:p>
    <w:p w14:paraId="4F5326E1" w14:textId="77777777" w:rsidR="002D2A5E" w:rsidRDefault="002D2A5E" w:rsidP="002D2A5E">
      <w:pPr>
        <w:spacing w:after="1" w:line="260" w:lineRule="auto"/>
        <w:ind w:left="-5" w:right="1119"/>
      </w:pPr>
      <w:r>
        <w:t xml:space="preserve">  ppppuStack_54 = (undefined4 ****)0x406668;</w:t>
      </w:r>
    </w:p>
    <w:p w14:paraId="4407789A" w14:textId="77777777" w:rsidR="002D2A5E" w:rsidRDefault="002D2A5E" w:rsidP="002D2A5E">
      <w:pPr>
        <w:spacing w:after="1" w:line="260" w:lineRule="auto"/>
        <w:ind w:left="-5" w:right="1119"/>
      </w:pPr>
      <w:r>
        <w:t xml:space="preserve">  __vbaFreeStr();</w:t>
      </w:r>
    </w:p>
    <w:p w14:paraId="6DAA973D" w14:textId="77777777" w:rsidR="002D2A5E" w:rsidRDefault="002D2A5E" w:rsidP="002D2A5E">
      <w:pPr>
        <w:spacing w:after="1" w:line="260" w:lineRule="auto"/>
        <w:ind w:left="-5" w:right="1119"/>
      </w:pPr>
      <w:r>
        <w:t xml:space="preserve">  ppppuStack_54 = &amp;local_70;</w:t>
      </w:r>
    </w:p>
    <w:p w14:paraId="4479038F" w14:textId="77777777" w:rsidR="002D2A5E" w:rsidRDefault="002D2A5E" w:rsidP="002D2A5E">
      <w:pPr>
        <w:spacing w:after="1" w:line="260" w:lineRule="auto"/>
        <w:ind w:left="-5" w:right="1119"/>
      </w:pPr>
      <w:r>
        <w:t xml:space="preserve">  local_58 = (int ******)&amp;local_60;</w:t>
      </w:r>
    </w:p>
    <w:p w14:paraId="718A5D49" w14:textId="77777777" w:rsidR="002D2A5E" w:rsidRDefault="002D2A5E" w:rsidP="002D2A5E">
      <w:pPr>
        <w:spacing w:after="1" w:line="260" w:lineRule="auto"/>
        <w:ind w:left="-5" w:right="1119"/>
      </w:pPr>
      <w:r>
        <w:t xml:space="preserve">  ppppppiStack_5c = (int ******)0x2;</w:t>
      </w:r>
    </w:p>
    <w:p w14:paraId="6429BFA4" w14:textId="77777777" w:rsidR="002D2A5E" w:rsidRDefault="002D2A5E" w:rsidP="002D2A5E">
      <w:pPr>
        <w:spacing w:after="1" w:line="260" w:lineRule="auto"/>
        <w:ind w:left="-5" w:right="1119"/>
      </w:pPr>
      <w:r>
        <w:t xml:space="preserve">  local_60 = (int ******)0x406678;</w:t>
      </w:r>
    </w:p>
    <w:p w14:paraId="30A9D5D0" w14:textId="77777777" w:rsidR="002D2A5E" w:rsidRDefault="002D2A5E" w:rsidP="002D2A5E">
      <w:pPr>
        <w:spacing w:after="1" w:line="260" w:lineRule="auto"/>
        <w:ind w:left="-5" w:right="1119"/>
      </w:pPr>
      <w:r>
        <w:t xml:space="preserve">  __vbaFreeVarList();</w:t>
      </w:r>
    </w:p>
    <w:p w14:paraId="7E7C613A" w14:textId="77777777" w:rsidR="002D2A5E" w:rsidRDefault="002D2A5E" w:rsidP="002D2A5E">
      <w:pPr>
        <w:spacing w:after="1" w:line="260" w:lineRule="auto"/>
        <w:ind w:left="-5" w:right="1119"/>
      </w:pPr>
      <w:r>
        <w:t xml:space="preserve">  local_8 = 9;</w:t>
      </w:r>
    </w:p>
    <w:p w14:paraId="04AAF804" w14:textId="77777777" w:rsidR="002D2A5E" w:rsidRDefault="002D2A5E" w:rsidP="002D2A5E">
      <w:pPr>
        <w:spacing w:after="1" w:line="260" w:lineRule="auto"/>
        <w:ind w:left="-5" w:right="1119"/>
      </w:pPr>
      <w:r>
        <w:t xml:space="preserve">  ppppuStack_54 = (undefined4 ****)&amp;local_88;</w:t>
      </w:r>
    </w:p>
    <w:p w14:paraId="2DF9745E" w14:textId="77777777" w:rsidR="002D2A5E" w:rsidRDefault="002D2A5E" w:rsidP="002D2A5E">
      <w:pPr>
        <w:spacing w:after="1" w:line="260" w:lineRule="auto"/>
        <w:ind w:left="-5" w:right="1119"/>
      </w:pPr>
      <w:r>
        <w:t xml:space="preserve">  local_58 = (int ******)0x0;</w:t>
      </w:r>
    </w:p>
    <w:p w14:paraId="55F1F57E" w14:textId="77777777" w:rsidR="002D2A5E" w:rsidRDefault="002D2A5E" w:rsidP="002D2A5E">
      <w:pPr>
        <w:spacing w:after="1" w:line="260" w:lineRule="auto"/>
        <w:ind w:left="-5" w:right="1119"/>
      </w:pPr>
      <w:r>
        <w:t xml:space="preserve">  ppppppiStack_5c = (int ******)0x0;</w:t>
      </w:r>
    </w:p>
    <w:p w14:paraId="3E63B738" w14:textId="77777777" w:rsidR="002D2A5E" w:rsidRDefault="002D2A5E" w:rsidP="002D2A5E">
      <w:pPr>
        <w:spacing w:after="1" w:line="260" w:lineRule="auto"/>
        <w:ind w:left="-5" w:right="1119"/>
      </w:pPr>
      <w:r>
        <w:t xml:space="preserve">  local_60 = &amp;local_3c;</w:t>
      </w:r>
    </w:p>
    <w:p w14:paraId="1278AE06" w14:textId="77777777" w:rsidR="002D2A5E" w:rsidRDefault="002D2A5E" w:rsidP="002D2A5E">
      <w:pPr>
        <w:spacing w:after="1" w:line="260" w:lineRule="auto"/>
        <w:ind w:left="-5" w:right="1119"/>
      </w:pPr>
      <w:r>
        <w:t xml:space="preserve">  pppiStack_64 = param_1;</w:t>
      </w:r>
    </w:p>
    <w:p w14:paraId="3AB8C504" w14:textId="77777777" w:rsidR="002D2A5E" w:rsidRDefault="002D2A5E" w:rsidP="002D2A5E">
      <w:pPr>
        <w:spacing w:after="1" w:line="260" w:lineRule="auto"/>
        <w:ind w:left="-5" w:right="1119"/>
      </w:pPr>
      <w:r>
        <w:t xml:space="preserve">  puStack_68 = (undefined *)0x4066a0;</w:t>
      </w:r>
    </w:p>
    <w:p w14:paraId="5D6B0411" w14:textId="77777777" w:rsidR="002D2A5E" w:rsidRDefault="002D2A5E" w:rsidP="002D2A5E">
      <w:pPr>
        <w:spacing w:after="1" w:line="260" w:lineRule="auto"/>
        <w:ind w:left="-5" w:right="1119"/>
      </w:pPr>
      <w:r>
        <w:t xml:space="preserve">  (*(code *)(*param_1)[0x1c2])();</w:t>
      </w:r>
    </w:p>
    <w:p w14:paraId="6D87E34E" w14:textId="77777777" w:rsidR="002D2A5E" w:rsidRDefault="002D2A5E" w:rsidP="002D2A5E">
      <w:pPr>
        <w:spacing w:after="1" w:line="260" w:lineRule="auto"/>
        <w:ind w:left="-5" w:right="1119"/>
      </w:pPr>
      <w:r>
        <w:t xml:space="preserve">  local_7c = local_88;</w:t>
      </w:r>
    </w:p>
    <w:p w14:paraId="11280D17" w14:textId="77777777" w:rsidR="002D2A5E" w:rsidRDefault="002D2A5E" w:rsidP="002D2A5E">
      <w:pPr>
        <w:spacing w:after="1" w:line="260" w:lineRule="auto"/>
        <w:ind w:left="-5" w:right="1119"/>
      </w:pPr>
      <w:r>
        <w:t xml:space="preserve">  local_84 = 3;</w:t>
      </w:r>
    </w:p>
    <w:p w14:paraId="488AF89B" w14:textId="77777777" w:rsidR="002D2A5E" w:rsidRDefault="002D2A5E" w:rsidP="002D2A5E">
      <w:pPr>
        <w:spacing w:after="1" w:line="260" w:lineRule="auto"/>
        <w:ind w:left="-5" w:right="1119"/>
      </w:pPr>
      <w:r>
        <w:t xml:space="preserve">  puStack_68 = (undefined *)0x4066bc;</w:t>
      </w:r>
    </w:p>
    <w:p w14:paraId="16703691" w14:textId="77777777" w:rsidR="002D2A5E" w:rsidRDefault="002D2A5E" w:rsidP="002D2A5E">
      <w:pPr>
        <w:spacing w:after="1" w:line="260" w:lineRule="auto"/>
        <w:ind w:left="-5" w:right="1119"/>
      </w:pPr>
      <w:r>
        <w:t xml:space="preserve">  __vbaVarMove();</w:t>
      </w:r>
    </w:p>
    <w:p w14:paraId="69EA0D7F" w14:textId="77777777" w:rsidR="002D2A5E" w:rsidRDefault="002D2A5E" w:rsidP="002D2A5E">
      <w:pPr>
        <w:spacing w:after="1" w:line="260" w:lineRule="auto"/>
        <w:ind w:left="-5" w:right="1119"/>
      </w:pPr>
      <w:r>
        <w:t xml:space="preserve">  puStack_68 = &amp;LAB_00406743;</w:t>
      </w:r>
    </w:p>
    <w:p w14:paraId="5314C383" w14:textId="77777777" w:rsidR="002D2A5E" w:rsidRDefault="002D2A5E" w:rsidP="002D2A5E">
      <w:pPr>
        <w:spacing w:after="1" w:line="260" w:lineRule="auto"/>
        <w:ind w:left="-5" w:right="1119"/>
      </w:pPr>
      <w:r>
        <w:t xml:space="preserve">  ppppppiStack_6c = (int ******)&amp;local_94;</w:t>
      </w:r>
    </w:p>
    <w:p w14:paraId="5E9D5486" w14:textId="77777777" w:rsidR="002D2A5E" w:rsidRDefault="002D2A5E" w:rsidP="002D2A5E">
      <w:pPr>
        <w:spacing w:after="1" w:line="260" w:lineRule="auto"/>
        <w:ind w:left="-5" w:right="1119"/>
      </w:pPr>
      <w:r>
        <w:t xml:space="preserve">  local_70 = (int ****)0x0;</w:t>
      </w:r>
    </w:p>
    <w:p w14:paraId="54C09403" w14:textId="77777777" w:rsidR="002D2A5E" w:rsidRDefault="002D2A5E" w:rsidP="002D2A5E">
      <w:pPr>
        <w:spacing w:after="1" w:line="260" w:lineRule="auto"/>
        <w:ind w:left="-5" w:right="1119"/>
      </w:pPr>
      <w:r>
        <w:t xml:space="preserve">  local_74 = 0x40670f;</w:t>
      </w:r>
    </w:p>
    <w:p w14:paraId="7AFB102D" w14:textId="77777777" w:rsidR="002D2A5E" w:rsidRDefault="002D2A5E" w:rsidP="002D2A5E">
      <w:pPr>
        <w:spacing w:after="1" w:line="260" w:lineRule="auto"/>
        <w:ind w:left="-5" w:right="1119"/>
      </w:pPr>
      <w:r>
        <w:t xml:space="preserve">  __vbaAryDestruct();</w:t>
      </w:r>
    </w:p>
    <w:p w14:paraId="0CA88D6E" w14:textId="77777777" w:rsidR="002D2A5E" w:rsidRDefault="002D2A5E" w:rsidP="002D2A5E">
      <w:pPr>
        <w:spacing w:after="1" w:line="260" w:lineRule="auto"/>
        <w:ind w:left="-5" w:right="1119"/>
      </w:pPr>
      <w:r>
        <w:t xml:space="preserve">  ppppppiStack_6c = (int ******)&amp;stack0xffffffd8;</w:t>
      </w:r>
    </w:p>
    <w:p w14:paraId="39466AD6" w14:textId="77777777" w:rsidR="002D2A5E" w:rsidRDefault="002D2A5E" w:rsidP="002D2A5E">
      <w:pPr>
        <w:spacing w:after="1" w:line="260" w:lineRule="auto"/>
        <w:ind w:left="-5" w:right="1119"/>
      </w:pPr>
      <w:r>
        <w:t xml:space="preserve">  local_70 = (int ****)0x0;</w:t>
      </w:r>
    </w:p>
    <w:p w14:paraId="5D7D5E38" w14:textId="77777777" w:rsidR="002D2A5E" w:rsidRDefault="002D2A5E" w:rsidP="002D2A5E">
      <w:pPr>
        <w:spacing w:after="1" w:line="260" w:lineRule="auto"/>
        <w:ind w:left="-5" w:right="1119"/>
      </w:pPr>
      <w:r>
        <w:t xml:space="preserve">  local_74 = 0x40671b;</w:t>
      </w:r>
    </w:p>
    <w:p w14:paraId="2D947950" w14:textId="77777777" w:rsidR="002D2A5E" w:rsidRDefault="002D2A5E" w:rsidP="002D2A5E">
      <w:pPr>
        <w:spacing w:after="1" w:line="260" w:lineRule="auto"/>
        <w:ind w:left="-5" w:right="1119"/>
      </w:pPr>
      <w:r>
        <w:t xml:space="preserve">  __vbaAryDestruct();</w:t>
      </w:r>
    </w:p>
    <w:p w14:paraId="33FECC47" w14:textId="77777777" w:rsidR="002D2A5E" w:rsidRDefault="002D2A5E" w:rsidP="002D2A5E">
      <w:pPr>
        <w:spacing w:after="1" w:line="260" w:lineRule="auto"/>
        <w:ind w:left="-5" w:right="1119"/>
      </w:pPr>
      <w:r>
        <w:t xml:space="preserve">  ppppppiStack_6c = (int ******)0x406724;</w:t>
      </w:r>
    </w:p>
    <w:p w14:paraId="50EF8DF1" w14:textId="77777777" w:rsidR="002D2A5E" w:rsidRDefault="002D2A5E" w:rsidP="002D2A5E">
      <w:pPr>
        <w:spacing w:after="1" w:line="260" w:lineRule="auto"/>
        <w:ind w:left="-5" w:right="1119"/>
      </w:pPr>
      <w:r>
        <w:t xml:space="preserve">  __vbaFreeVar();</w:t>
      </w:r>
    </w:p>
    <w:p w14:paraId="112541B4" w14:textId="77777777" w:rsidR="002D2A5E" w:rsidRDefault="002D2A5E" w:rsidP="002D2A5E">
      <w:pPr>
        <w:spacing w:after="1" w:line="260" w:lineRule="auto"/>
        <w:ind w:left="-5" w:right="1119"/>
      </w:pPr>
      <w:r>
        <w:t xml:space="preserve">  ppppppiStack_6c = &amp;local_3c;</w:t>
      </w:r>
    </w:p>
    <w:p w14:paraId="5D564020" w14:textId="77777777" w:rsidR="002D2A5E" w:rsidRDefault="002D2A5E" w:rsidP="002D2A5E">
      <w:pPr>
        <w:spacing w:after="1" w:line="260" w:lineRule="auto"/>
        <w:ind w:left="-5" w:right="1119"/>
      </w:pPr>
      <w:r>
        <w:t xml:space="preserve">  local_70 = (int ****)0x0;</w:t>
      </w:r>
    </w:p>
    <w:p w14:paraId="50E6EC22" w14:textId="77777777" w:rsidR="002D2A5E" w:rsidRDefault="002D2A5E" w:rsidP="002D2A5E">
      <w:pPr>
        <w:spacing w:after="1" w:line="260" w:lineRule="auto"/>
        <w:ind w:left="-5" w:right="1119"/>
      </w:pPr>
      <w:r>
        <w:t xml:space="preserve">  local_74 = 0x406730;</w:t>
      </w:r>
    </w:p>
    <w:p w14:paraId="45FDAC64" w14:textId="77777777" w:rsidR="002D2A5E" w:rsidRDefault="002D2A5E" w:rsidP="002D2A5E">
      <w:pPr>
        <w:spacing w:after="1" w:line="260" w:lineRule="auto"/>
        <w:ind w:left="-5" w:right="1119"/>
      </w:pPr>
      <w:r>
        <w:t xml:space="preserve">  __vbaAryDestruct();</w:t>
      </w:r>
    </w:p>
    <w:p w14:paraId="2FCB6294" w14:textId="77777777" w:rsidR="002D2A5E" w:rsidRDefault="002D2A5E" w:rsidP="002D2A5E">
      <w:pPr>
        <w:spacing w:after="1" w:line="260" w:lineRule="auto"/>
        <w:ind w:left="-5" w:right="1119"/>
      </w:pPr>
      <w:r>
        <w:t xml:space="preserve">  ppppppiStack_6c = (int ******)0x406739;</w:t>
      </w:r>
    </w:p>
    <w:p w14:paraId="289190F9" w14:textId="77777777" w:rsidR="002D2A5E" w:rsidRDefault="002D2A5E" w:rsidP="002D2A5E">
      <w:pPr>
        <w:spacing w:after="1" w:line="260" w:lineRule="auto"/>
        <w:ind w:left="-5" w:right="1119"/>
      </w:pPr>
      <w:r>
        <w:t xml:space="preserve">  __vbaFreeStr();</w:t>
      </w:r>
    </w:p>
    <w:p w14:paraId="737365B0" w14:textId="77777777" w:rsidR="002D2A5E" w:rsidRDefault="002D2A5E" w:rsidP="002D2A5E">
      <w:pPr>
        <w:spacing w:after="1" w:line="260" w:lineRule="auto"/>
        <w:ind w:left="-5" w:right="1119"/>
      </w:pPr>
      <w:r>
        <w:t xml:space="preserve">  ppppppiStack_6c = (int ******)0x406742;</w:t>
      </w:r>
    </w:p>
    <w:p w14:paraId="2D110AD9" w14:textId="77777777" w:rsidR="002D2A5E" w:rsidRDefault="002D2A5E" w:rsidP="002D2A5E">
      <w:pPr>
        <w:spacing w:after="1" w:line="260" w:lineRule="auto"/>
        <w:ind w:left="-5" w:right="1119"/>
      </w:pPr>
      <w:r>
        <w:t xml:space="preserve">  __vbaFreeStr();</w:t>
      </w:r>
    </w:p>
    <w:p w14:paraId="01D9EEB1" w14:textId="77777777" w:rsidR="002D2A5E" w:rsidRDefault="002D2A5E" w:rsidP="002D2A5E">
      <w:pPr>
        <w:spacing w:after="1" w:line="260" w:lineRule="auto"/>
        <w:ind w:left="-5" w:right="1119"/>
      </w:pPr>
      <w:r>
        <w:lastRenderedPageBreak/>
        <w:t xml:space="preserve">  return;</w:t>
      </w:r>
    </w:p>
    <w:p w14:paraId="20A6B732" w14:textId="77777777" w:rsidR="002D2A5E" w:rsidRDefault="002D2A5E" w:rsidP="002D2A5E">
      <w:pPr>
        <w:spacing w:after="1" w:line="260" w:lineRule="auto"/>
        <w:ind w:left="-5" w:right="1119"/>
      </w:pPr>
      <w:r>
        <w:t>}</w:t>
      </w:r>
    </w:p>
    <w:p w14:paraId="1E4F5962" w14:textId="77777777" w:rsidR="006F3CEA" w:rsidRDefault="006F3CEA" w:rsidP="009525A9">
      <w:pPr>
        <w:spacing w:after="1" w:line="260" w:lineRule="auto"/>
        <w:ind w:left="-5" w:right="1119"/>
      </w:pPr>
    </w:p>
    <w:p w14:paraId="168008D4" w14:textId="77777777" w:rsidR="002D2A5E" w:rsidRDefault="002D2A5E" w:rsidP="002D2A5E">
      <w:pPr>
        <w:spacing w:after="1" w:line="260" w:lineRule="auto"/>
        <w:ind w:left="-5" w:right="1119"/>
      </w:pPr>
    </w:p>
    <w:p w14:paraId="48DF6729" w14:textId="77777777" w:rsidR="002D2A5E" w:rsidRDefault="002D2A5E" w:rsidP="002D2A5E">
      <w:pPr>
        <w:spacing w:after="1" w:line="260" w:lineRule="auto"/>
        <w:ind w:left="-5" w:right="1119"/>
      </w:pPr>
      <w:r>
        <w:t>void __cdecl FUN_00406770(int *param_1,int *param_2,int *param_3)</w:t>
      </w:r>
    </w:p>
    <w:p w14:paraId="3D8567F0" w14:textId="77777777" w:rsidR="002D2A5E" w:rsidRDefault="002D2A5E" w:rsidP="002D2A5E">
      <w:pPr>
        <w:spacing w:after="1" w:line="260" w:lineRule="auto"/>
        <w:ind w:left="-5" w:right="1119"/>
      </w:pPr>
    </w:p>
    <w:p w14:paraId="41F12613" w14:textId="77777777" w:rsidR="002D2A5E" w:rsidRDefault="002D2A5E" w:rsidP="002D2A5E">
      <w:pPr>
        <w:spacing w:after="1" w:line="260" w:lineRule="auto"/>
        <w:ind w:left="-5" w:right="1119"/>
      </w:pPr>
      <w:r>
        <w:t>{</w:t>
      </w:r>
    </w:p>
    <w:p w14:paraId="5B4E701B" w14:textId="77777777" w:rsidR="002D2A5E" w:rsidRDefault="002D2A5E" w:rsidP="002D2A5E">
      <w:pPr>
        <w:spacing w:after="1" w:line="260" w:lineRule="auto"/>
        <w:ind w:left="-5" w:right="1119"/>
      </w:pPr>
      <w:r>
        <w:t xml:space="preserve">  int iVar1;</w:t>
      </w:r>
    </w:p>
    <w:p w14:paraId="6B2FA767" w14:textId="77777777" w:rsidR="002D2A5E" w:rsidRDefault="002D2A5E" w:rsidP="002D2A5E">
      <w:pPr>
        <w:spacing w:after="1" w:line="260" w:lineRule="auto"/>
        <w:ind w:left="-5" w:right="1119"/>
      </w:pPr>
      <w:r>
        <w:t xml:space="preserve">  short **unaff_EBX;</w:t>
      </w:r>
    </w:p>
    <w:p w14:paraId="1E361454" w14:textId="77777777" w:rsidR="002D2A5E" w:rsidRDefault="002D2A5E" w:rsidP="002D2A5E">
      <w:pPr>
        <w:spacing w:after="1" w:line="260" w:lineRule="auto"/>
        <w:ind w:left="-5" w:right="1119"/>
      </w:pPr>
      <w:r>
        <w:t xml:space="preserve">  int *unaff_ESI;</w:t>
      </w:r>
    </w:p>
    <w:p w14:paraId="1BB6A260" w14:textId="77777777" w:rsidR="002D2A5E" w:rsidRDefault="002D2A5E" w:rsidP="002D2A5E">
      <w:pPr>
        <w:spacing w:after="1" w:line="260" w:lineRule="auto"/>
        <w:ind w:left="-5" w:right="1119"/>
      </w:pPr>
      <w:r>
        <w:t xml:space="preserve">  bool bVar2;</w:t>
      </w:r>
    </w:p>
    <w:p w14:paraId="487FF7C5" w14:textId="77777777" w:rsidR="002D2A5E" w:rsidRDefault="002D2A5E" w:rsidP="002D2A5E">
      <w:pPr>
        <w:spacing w:after="1" w:line="260" w:lineRule="auto"/>
        <w:ind w:left="-5" w:right="1119"/>
      </w:pPr>
      <w:r>
        <w:t xml:space="preserve">  int iStack_e8;</w:t>
      </w:r>
    </w:p>
    <w:p w14:paraId="70511190" w14:textId="77777777" w:rsidR="002D2A5E" w:rsidRDefault="002D2A5E" w:rsidP="002D2A5E">
      <w:pPr>
        <w:spacing w:after="1" w:line="260" w:lineRule="auto"/>
        <w:ind w:left="-5" w:right="1119"/>
      </w:pPr>
      <w:r>
        <w:t xml:space="preserve">  int iStack_e4;</w:t>
      </w:r>
    </w:p>
    <w:p w14:paraId="711BA8B6" w14:textId="77777777" w:rsidR="002D2A5E" w:rsidRDefault="002D2A5E" w:rsidP="002D2A5E">
      <w:pPr>
        <w:spacing w:after="1" w:line="260" w:lineRule="auto"/>
        <w:ind w:left="-5" w:right="1119"/>
      </w:pPr>
      <w:r>
        <w:t xml:space="preserve">  int iStack_e0;</w:t>
      </w:r>
    </w:p>
    <w:p w14:paraId="4D24416E" w14:textId="77777777" w:rsidR="002D2A5E" w:rsidRDefault="002D2A5E" w:rsidP="002D2A5E">
      <w:pPr>
        <w:spacing w:after="1" w:line="260" w:lineRule="auto"/>
        <w:ind w:left="-5" w:right="1119"/>
      </w:pPr>
      <w:r>
        <w:t xml:space="preserve">  uint uStack_dc;</w:t>
      </w:r>
    </w:p>
    <w:p w14:paraId="02EF07C9" w14:textId="77777777" w:rsidR="002D2A5E" w:rsidRDefault="002D2A5E" w:rsidP="002D2A5E">
      <w:pPr>
        <w:spacing w:after="1" w:line="260" w:lineRule="auto"/>
        <w:ind w:left="-5" w:right="1119"/>
      </w:pPr>
      <w:r>
        <w:t xml:space="preserve">  undefined4 auStack_cc [2];</w:t>
      </w:r>
    </w:p>
    <w:p w14:paraId="270A4FEF" w14:textId="77777777" w:rsidR="002D2A5E" w:rsidRDefault="002D2A5E" w:rsidP="002D2A5E">
      <w:pPr>
        <w:spacing w:after="1" w:line="260" w:lineRule="auto"/>
        <w:ind w:left="-5" w:right="1119"/>
      </w:pPr>
      <w:r>
        <w:t xml:space="preserve">  short **ppsStack_c4;</w:t>
      </w:r>
    </w:p>
    <w:p w14:paraId="51A95A38" w14:textId="77777777" w:rsidR="002D2A5E" w:rsidRDefault="002D2A5E" w:rsidP="002D2A5E">
      <w:pPr>
        <w:spacing w:after="1" w:line="260" w:lineRule="auto"/>
        <w:ind w:left="-5" w:right="1119"/>
      </w:pPr>
      <w:r>
        <w:t xml:space="preserve">  undefined4 uStack_bc;</w:t>
      </w:r>
    </w:p>
    <w:p w14:paraId="68F6F161" w14:textId="77777777" w:rsidR="002D2A5E" w:rsidRDefault="002D2A5E" w:rsidP="002D2A5E">
      <w:pPr>
        <w:spacing w:after="1" w:line="260" w:lineRule="auto"/>
        <w:ind w:left="-5" w:right="1119"/>
      </w:pPr>
      <w:r>
        <w:t xml:space="preserve">  undefined4 auStack_b8 [3];</w:t>
      </w:r>
    </w:p>
    <w:p w14:paraId="64970AAD" w14:textId="77777777" w:rsidR="002D2A5E" w:rsidRDefault="002D2A5E" w:rsidP="002D2A5E">
      <w:pPr>
        <w:spacing w:after="1" w:line="260" w:lineRule="auto"/>
        <w:ind w:left="-5" w:right="1119"/>
      </w:pPr>
      <w:r>
        <w:t xml:space="preserve">  undefined4 uStack_ac;</w:t>
      </w:r>
    </w:p>
    <w:p w14:paraId="11817308" w14:textId="77777777" w:rsidR="002D2A5E" w:rsidRDefault="002D2A5E" w:rsidP="002D2A5E">
      <w:pPr>
        <w:spacing w:after="1" w:line="260" w:lineRule="auto"/>
        <w:ind w:left="-5" w:right="1119"/>
      </w:pPr>
      <w:r>
        <w:t xml:space="preserve">  undefined4 uStack_a8;</w:t>
      </w:r>
    </w:p>
    <w:p w14:paraId="2E26A7C4" w14:textId="77777777" w:rsidR="002D2A5E" w:rsidRDefault="002D2A5E" w:rsidP="002D2A5E">
      <w:pPr>
        <w:spacing w:after="1" w:line="260" w:lineRule="auto"/>
        <w:ind w:left="-5" w:right="1119"/>
      </w:pPr>
      <w:r>
        <w:t xml:space="preserve">  undefined4 uStack_a4;</w:t>
      </w:r>
    </w:p>
    <w:p w14:paraId="1BFEC3FA" w14:textId="77777777" w:rsidR="002D2A5E" w:rsidRDefault="002D2A5E" w:rsidP="002D2A5E">
      <w:pPr>
        <w:spacing w:after="1" w:line="260" w:lineRule="auto"/>
        <w:ind w:left="-5" w:right="1119"/>
      </w:pPr>
      <w:r>
        <w:t xml:space="preserve">  short **ppsStack_a0;</w:t>
      </w:r>
    </w:p>
    <w:p w14:paraId="17B10306" w14:textId="77777777" w:rsidR="002D2A5E" w:rsidRDefault="002D2A5E" w:rsidP="002D2A5E">
      <w:pPr>
        <w:spacing w:after="1" w:line="260" w:lineRule="auto"/>
        <w:ind w:left="-5" w:right="1119"/>
      </w:pPr>
      <w:r>
        <w:t xml:space="preserve">  short **ppsStack_9c;</w:t>
      </w:r>
    </w:p>
    <w:p w14:paraId="7CCDAF4E" w14:textId="77777777" w:rsidR="002D2A5E" w:rsidRDefault="002D2A5E" w:rsidP="002D2A5E">
      <w:pPr>
        <w:spacing w:after="1" w:line="260" w:lineRule="auto"/>
        <w:ind w:left="-5" w:right="1119"/>
      </w:pPr>
      <w:r>
        <w:t xml:space="preserve">  int *piStack_98;</w:t>
      </w:r>
    </w:p>
    <w:p w14:paraId="79CB3107" w14:textId="77777777" w:rsidR="002D2A5E" w:rsidRDefault="002D2A5E" w:rsidP="002D2A5E">
      <w:pPr>
        <w:spacing w:after="1" w:line="260" w:lineRule="auto"/>
        <w:ind w:left="-5" w:right="1119"/>
      </w:pPr>
      <w:r>
        <w:t xml:space="preserve">  short **ppsStack_94;</w:t>
      </w:r>
    </w:p>
    <w:p w14:paraId="0324D6C1" w14:textId="77777777" w:rsidR="002D2A5E" w:rsidRDefault="002D2A5E" w:rsidP="002D2A5E">
      <w:pPr>
        <w:spacing w:after="1" w:line="260" w:lineRule="auto"/>
        <w:ind w:left="-5" w:right="1119"/>
      </w:pPr>
      <w:r>
        <w:t xml:space="preserve">  short **ppsStack_90;</w:t>
      </w:r>
    </w:p>
    <w:p w14:paraId="374F4B4F" w14:textId="77777777" w:rsidR="002D2A5E" w:rsidRDefault="002D2A5E" w:rsidP="002D2A5E">
      <w:pPr>
        <w:spacing w:after="1" w:line="260" w:lineRule="auto"/>
        <w:ind w:left="-5" w:right="1119"/>
      </w:pPr>
      <w:r>
        <w:t xml:space="preserve">  int *piStack_8c;</w:t>
      </w:r>
    </w:p>
    <w:p w14:paraId="7808DB15" w14:textId="77777777" w:rsidR="002D2A5E" w:rsidRDefault="002D2A5E" w:rsidP="002D2A5E">
      <w:pPr>
        <w:spacing w:after="1" w:line="260" w:lineRule="auto"/>
        <w:ind w:left="-5" w:right="1119"/>
      </w:pPr>
      <w:r>
        <w:t xml:space="preserve">  undefined4 *puStack_7c;</w:t>
      </w:r>
    </w:p>
    <w:p w14:paraId="06C9AD1E" w14:textId="77777777" w:rsidR="002D2A5E" w:rsidRDefault="002D2A5E" w:rsidP="002D2A5E">
      <w:pPr>
        <w:spacing w:after="1" w:line="260" w:lineRule="auto"/>
        <w:ind w:left="-5" w:right="1119"/>
      </w:pPr>
      <w:r>
        <w:t xml:space="preserve">  undefined4 *puStack_78;</w:t>
      </w:r>
    </w:p>
    <w:p w14:paraId="02030E60" w14:textId="77777777" w:rsidR="002D2A5E" w:rsidRDefault="002D2A5E" w:rsidP="002D2A5E">
      <w:pPr>
        <w:spacing w:after="1" w:line="260" w:lineRule="auto"/>
        <w:ind w:left="-5" w:right="1119"/>
      </w:pPr>
      <w:r>
        <w:t xml:space="preserve">  undefined4 local_60 [2];</w:t>
      </w:r>
    </w:p>
    <w:p w14:paraId="4A4B2E60" w14:textId="77777777" w:rsidR="002D2A5E" w:rsidRDefault="002D2A5E" w:rsidP="002D2A5E">
      <w:pPr>
        <w:spacing w:after="1" w:line="260" w:lineRule="auto"/>
        <w:ind w:left="-5" w:right="1119"/>
      </w:pPr>
      <w:r>
        <w:t xml:space="preserve">  int *local_58;</w:t>
      </w:r>
    </w:p>
    <w:p w14:paraId="413EE6E1" w14:textId="77777777" w:rsidR="002D2A5E" w:rsidRDefault="002D2A5E" w:rsidP="002D2A5E">
      <w:pPr>
        <w:spacing w:after="1" w:line="260" w:lineRule="auto"/>
        <w:ind w:left="-5" w:right="1119"/>
      </w:pPr>
      <w:r>
        <w:t xml:space="preserve">  short *local_50 [4];</w:t>
      </w:r>
    </w:p>
    <w:p w14:paraId="252C1397" w14:textId="77777777" w:rsidR="002D2A5E" w:rsidRDefault="002D2A5E" w:rsidP="002D2A5E">
      <w:pPr>
        <w:spacing w:after="1" w:line="260" w:lineRule="auto"/>
        <w:ind w:left="-5" w:right="1119"/>
      </w:pPr>
      <w:r>
        <w:t xml:space="preserve">  int local_40 [2];</w:t>
      </w:r>
    </w:p>
    <w:p w14:paraId="26F85722" w14:textId="77777777" w:rsidR="002D2A5E" w:rsidRDefault="002D2A5E" w:rsidP="002D2A5E">
      <w:pPr>
        <w:spacing w:after="1" w:line="260" w:lineRule="auto"/>
        <w:ind w:left="-5" w:right="1119"/>
      </w:pPr>
      <w:r>
        <w:t xml:space="preserve">  int local_38;</w:t>
      </w:r>
    </w:p>
    <w:p w14:paraId="20336D93" w14:textId="77777777" w:rsidR="002D2A5E" w:rsidRDefault="002D2A5E" w:rsidP="002D2A5E">
      <w:pPr>
        <w:spacing w:after="1" w:line="260" w:lineRule="auto"/>
        <w:ind w:left="-5" w:right="1119"/>
      </w:pPr>
      <w:r>
        <w:t xml:space="preserve">  undefined4 local_30;</w:t>
      </w:r>
    </w:p>
    <w:p w14:paraId="6FFF590C" w14:textId="77777777" w:rsidR="002D2A5E" w:rsidRDefault="002D2A5E" w:rsidP="002D2A5E">
      <w:pPr>
        <w:spacing w:after="1" w:line="260" w:lineRule="auto"/>
        <w:ind w:left="-5" w:right="1119"/>
      </w:pPr>
      <w:r>
        <w:t xml:space="preserve">  undefined4 local_2c [4];</w:t>
      </w:r>
    </w:p>
    <w:p w14:paraId="3208077D" w14:textId="77777777" w:rsidR="002D2A5E" w:rsidRDefault="002D2A5E" w:rsidP="002D2A5E">
      <w:pPr>
        <w:spacing w:after="1" w:line="260" w:lineRule="auto"/>
        <w:ind w:left="-5" w:right="1119"/>
      </w:pPr>
      <w:r>
        <w:t xml:space="preserve">  short *local_1c;</w:t>
      </w:r>
    </w:p>
    <w:p w14:paraId="79141010" w14:textId="77777777" w:rsidR="002D2A5E" w:rsidRDefault="002D2A5E" w:rsidP="002D2A5E">
      <w:pPr>
        <w:spacing w:after="1" w:line="260" w:lineRule="auto"/>
        <w:ind w:left="-5" w:right="1119"/>
      </w:pPr>
      <w:r>
        <w:t xml:space="preserve">  void *pvStack_18;</w:t>
      </w:r>
    </w:p>
    <w:p w14:paraId="11B924DC" w14:textId="77777777" w:rsidR="002D2A5E" w:rsidRDefault="002D2A5E" w:rsidP="002D2A5E">
      <w:pPr>
        <w:spacing w:after="1" w:line="260" w:lineRule="auto"/>
        <w:ind w:left="-5" w:right="1119"/>
      </w:pPr>
      <w:r>
        <w:t xml:space="preserve">  undefined *puStack_14;</w:t>
      </w:r>
    </w:p>
    <w:p w14:paraId="06C7C6E5" w14:textId="77777777" w:rsidR="002D2A5E" w:rsidRDefault="002D2A5E" w:rsidP="002D2A5E">
      <w:pPr>
        <w:spacing w:after="1" w:line="260" w:lineRule="auto"/>
        <w:ind w:left="-5" w:right="1119"/>
      </w:pPr>
      <w:r>
        <w:t xml:space="preserve">  undefined *local_10;</w:t>
      </w:r>
    </w:p>
    <w:p w14:paraId="3925F0CB" w14:textId="77777777" w:rsidR="002D2A5E" w:rsidRDefault="002D2A5E" w:rsidP="002D2A5E">
      <w:pPr>
        <w:spacing w:after="1" w:line="260" w:lineRule="auto"/>
        <w:ind w:left="-5" w:right="1119"/>
      </w:pPr>
      <w:r>
        <w:t xml:space="preserve">  undefined *local_c;</w:t>
      </w:r>
    </w:p>
    <w:p w14:paraId="7F937F06" w14:textId="77777777" w:rsidR="002D2A5E" w:rsidRDefault="002D2A5E" w:rsidP="002D2A5E">
      <w:pPr>
        <w:spacing w:after="1" w:line="260" w:lineRule="auto"/>
        <w:ind w:left="-5" w:right="1119"/>
      </w:pPr>
      <w:r>
        <w:t xml:space="preserve">  undefined4 local_8;</w:t>
      </w:r>
    </w:p>
    <w:p w14:paraId="587CFCDE" w14:textId="77777777" w:rsidR="002D2A5E" w:rsidRDefault="002D2A5E" w:rsidP="002D2A5E">
      <w:pPr>
        <w:spacing w:after="1" w:line="260" w:lineRule="auto"/>
        <w:ind w:left="-5" w:right="1119"/>
      </w:pPr>
      <w:r>
        <w:t xml:space="preserve">  </w:t>
      </w:r>
    </w:p>
    <w:p w14:paraId="4DFDBBDF" w14:textId="77777777" w:rsidR="002D2A5E" w:rsidRDefault="002D2A5E" w:rsidP="002D2A5E">
      <w:pPr>
        <w:spacing w:after="1" w:line="260" w:lineRule="auto"/>
        <w:ind w:left="-5" w:right="1119"/>
      </w:pPr>
      <w:r>
        <w:lastRenderedPageBreak/>
        <w:t xml:space="preserve">  puStack_14 = &amp;LAB_00401226;</w:t>
      </w:r>
    </w:p>
    <w:p w14:paraId="1A1D3115" w14:textId="77777777" w:rsidR="002D2A5E" w:rsidRDefault="002D2A5E" w:rsidP="002D2A5E">
      <w:pPr>
        <w:spacing w:after="1" w:line="260" w:lineRule="auto"/>
        <w:ind w:left="-5" w:right="1119"/>
      </w:pPr>
      <w:r>
        <w:t xml:space="preserve">  pvStack_18 = ExceptionList;</w:t>
      </w:r>
    </w:p>
    <w:p w14:paraId="6CF0A8A6" w14:textId="77777777" w:rsidR="002D2A5E" w:rsidRDefault="002D2A5E" w:rsidP="002D2A5E">
      <w:pPr>
        <w:spacing w:after="1" w:line="260" w:lineRule="auto"/>
        <w:ind w:left="-5" w:right="1119"/>
      </w:pPr>
      <w:r>
        <w:t xml:space="preserve">  local_10 = &amp;stack0xffffff78;</w:t>
      </w:r>
    </w:p>
    <w:p w14:paraId="6782E715" w14:textId="77777777" w:rsidR="002D2A5E" w:rsidRDefault="002D2A5E" w:rsidP="002D2A5E">
      <w:pPr>
        <w:spacing w:after="1" w:line="260" w:lineRule="auto"/>
        <w:ind w:left="-5" w:right="1119"/>
      </w:pPr>
      <w:r>
        <w:t xml:space="preserve">  local_c = &amp;DAT_004011e0;</w:t>
      </w:r>
    </w:p>
    <w:p w14:paraId="23E7F75C" w14:textId="77777777" w:rsidR="002D2A5E" w:rsidRDefault="002D2A5E" w:rsidP="002D2A5E">
      <w:pPr>
        <w:spacing w:after="1" w:line="260" w:lineRule="auto"/>
        <w:ind w:left="-5" w:right="1119"/>
      </w:pPr>
      <w:r>
        <w:t xml:space="preserve">  local_8 = 0;</w:t>
      </w:r>
    </w:p>
    <w:p w14:paraId="15093906" w14:textId="77777777" w:rsidR="002D2A5E" w:rsidRDefault="002D2A5E" w:rsidP="002D2A5E">
      <w:pPr>
        <w:spacing w:after="1" w:line="260" w:lineRule="auto"/>
        <w:ind w:left="-5" w:right="1119"/>
      </w:pPr>
      <w:r>
        <w:t xml:space="preserve">  piStack_8c = param_1;</w:t>
      </w:r>
    </w:p>
    <w:p w14:paraId="1DDD624A" w14:textId="77777777" w:rsidR="002D2A5E" w:rsidRDefault="002D2A5E" w:rsidP="002D2A5E">
      <w:pPr>
        <w:spacing w:after="1" w:line="260" w:lineRule="auto"/>
        <w:ind w:left="-5" w:right="1119"/>
      </w:pPr>
      <w:r>
        <w:t xml:space="preserve">  ppsStack_90 = (short **)0x4067a7;</w:t>
      </w:r>
    </w:p>
    <w:p w14:paraId="511072D2" w14:textId="77777777" w:rsidR="002D2A5E" w:rsidRDefault="002D2A5E" w:rsidP="002D2A5E">
      <w:pPr>
        <w:spacing w:after="1" w:line="260" w:lineRule="auto"/>
        <w:ind w:left="-5" w:right="1119"/>
      </w:pPr>
      <w:r>
        <w:t xml:space="preserve">  ExceptionList = &amp;pvStack_18;</w:t>
      </w:r>
    </w:p>
    <w:p w14:paraId="7F11B621" w14:textId="77777777" w:rsidR="002D2A5E" w:rsidRDefault="002D2A5E" w:rsidP="002D2A5E">
      <w:pPr>
        <w:spacing w:after="1" w:line="260" w:lineRule="auto"/>
        <w:ind w:left="-5" w:right="1119"/>
      </w:pPr>
      <w:r>
        <w:t xml:space="preserve">  (**(code **)(*param_1 + 4))();</w:t>
      </w:r>
    </w:p>
    <w:p w14:paraId="65851A01" w14:textId="77777777" w:rsidR="002D2A5E" w:rsidRDefault="002D2A5E" w:rsidP="002D2A5E">
      <w:pPr>
        <w:spacing w:after="1" w:line="260" w:lineRule="auto"/>
        <w:ind w:left="-5" w:right="1119"/>
      </w:pPr>
      <w:r>
        <w:t xml:space="preserve">  ppsStack_90 = (short **)0x0;</w:t>
      </w:r>
    </w:p>
    <w:p w14:paraId="3E4388AE" w14:textId="77777777" w:rsidR="002D2A5E" w:rsidRDefault="002D2A5E" w:rsidP="002D2A5E">
      <w:pPr>
        <w:spacing w:after="1" w:line="260" w:lineRule="auto"/>
        <w:ind w:left="-5" w:right="1119"/>
      </w:pPr>
      <w:r>
        <w:t xml:space="preserve">  ppsStack_94 = (short **)0x0;</w:t>
      </w:r>
    </w:p>
    <w:p w14:paraId="3FDF5FC4" w14:textId="77777777" w:rsidR="002D2A5E" w:rsidRDefault="002D2A5E" w:rsidP="002D2A5E">
      <w:pPr>
        <w:spacing w:after="1" w:line="260" w:lineRule="auto"/>
        <w:ind w:left="-5" w:right="1119"/>
      </w:pPr>
      <w:r>
        <w:t xml:space="preserve">  piStack_98 = (int *)0x1;</w:t>
      </w:r>
    </w:p>
    <w:p w14:paraId="7769B2E6" w14:textId="77777777" w:rsidR="002D2A5E" w:rsidRDefault="002D2A5E" w:rsidP="002D2A5E">
      <w:pPr>
        <w:spacing w:after="1" w:line="260" w:lineRule="auto"/>
        <w:ind w:left="-5" w:right="1119"/>
      </w:pPr>
      <w:r>
        <w:t xml:space="preserve">  ppsStack_a0 = &amp;local_1c;</w:t>
      </w:r>
    </w:p>
    <w:p w14:paraId="2D011372" w14:textId="77777777" w:rsidR="002D2A5E" w:rsidRDefault="002D2A5E" w:rsidP="002D2A5E">
      <w:pPr>
        <w:spacing w:after="1" w:line="260" w:lineRule="auto"/>
        <w:ind w:left="-5" w:right="1119"/>
      </w:pPr>
      <w:r>
        <w:t xml:space="preserve">  ppsStack_9c = (short **)0x8;</w:t>
      </w:r>
    </w:p>
    <w:p w14:paraId="1D53D9DA" w14:textId="77777777" w:rsidR="002D2A5E" w:rsidRDefault="002D2A5E" w:rsidP="002D2A5E">
      <w:pPr>
        <w:spacing w:after="1" w:line="260" w:lineRule="auto"/>
        <w:ind w:left="-5" w:right="1119"/>
      </w:pPr>
      <w:r>
        <w:t xml:space="preserve">  uStack_a4 = 4;</w:t>
      </w:r>
    </w:p>
    <w:p w14:paraId="34D94714" w14:textId="77777777" w:rsidR="002D2A5E" w:rsidRDefault="002D2A5E" w:rsidP="002D2A5E">
      <w:pPr>
        <w:spacing w:after="1" w:line="260" w:lineRule="auto"/>
        <w:ind w:left="-5" w:right="1119"/>
      </w:pPr>
      <w:r>
        <w:t xml:space="preserve">  uStack_a8 = 0x180;</w:t>
      </w:r>
    </w:p>
    <w:p w14:paraId="0E889DAA" w14:textId="77777777" w:rsidR="002D2A5E" w:rsidRDefault="002D2A5E" w:rsidP="002D2A5E">
      <w:pPr>
        <w:spacing w:after="1" w:line="260" w:lineRule="auto"/>
        <w:ind w:left="-5" w:right="1119"/>
      </w:pPr>
      <w:r>
        <w:t xml:space="preserve">  local_1c = (short *)0x0;</w:t>
      </w:r>
    </w:p>
    <w:p w14:paraId="2A153C9B" w14:textId="77777777" w:rsidR="002D2A5E" w:rsidRDefault="002D2A5E" w:rsidP="002D2A5E">
      <w:pPr>
        <w:spacing w:after="1" w:line="260" w:lineRule="auto"/>
        <w:ind w:left="-5" w:right="1119"/>
      </w:pPr>
      <w:r>
        <w:t xml:space="preserve">  iStack_e8 = 0;</w:t>
      </w:r>
    </w:p>
    <w:p w14:paraId="0BC2C27B" w14:textId="77777777" w:rsidR="002D2A5E" w:rsidRDefault="002D2A5E" w:rsidP="002D2A5E">
      <w:pPr>
        <w:spacing w:after="1" w:line="260" w:lineRule="auto"/>
        <w:ind w:left="-5" w:right="1119"/>
      </w:pPr>
      <w:r>
        <w:t xml:space="preserve">  local_2c[0] = 0;</w:t>
      </w:r>
    </w:p>
    <w:p w14:paraId="49AB96B0" w14:textId="77777777" w:rsidR="002D2A5E" w:rsidRDefault="002D2A5E" w:rsidP="002D2A5E">
      <w:pPr>
        <w:spacing w:after="1" w:line="260" w:lineRule="auto"/>
        <w:ind w:left="-5" w:right="1119"/>
      </w:pPr>
      <w:r>
        <w:t xml:space="preserve">  local_30 = 0;</w:t>
      </w:r>
    </w:p>
    <w:p w14:paraId="56C0CC02" w14:textId="77777777" w:rsidR="002D2A5E" w:rsidRDefault="002D2A5E" w:rsidP="002D2A5E">
      <w:pPr>
        <w:spacing w:after="1" w:line="260" w:lineRule="auto"/>
        <w:ind w:left="-5" w:right="1119"/>
      </w:pPr>
      <w:r>
        <w:t xml:space="preserve">  local_40[0] = 0;</w:t>
      </w:r>
    </w:p>
    <w:p w14:paraId="3D5F3C0C" w14:textId="77777777" w:rsidR="002D2A5E" w:rsidRDefault="002D2A5E" w:rsidP="002D2A5E">
      <w:pPr>
        <w:spacing w:after="1" w:line="260" w:lineRule="auto"/>
        <w:ind w:left="-5" w:right="1119"/>
      </w:pPr>
      <w:r>
        <w:t xml:space="preserve">  local_50[0] = (short *)0x0;</w:t>
      </w:r>
    </w:p>
    <w:p w14:paraId="098F719A" w14:textId="77777777" w:rsidR="002D2A5E" w:rsidRDefault="002D2A5E" w:rsidP="002D2A5E">
      <w:pPr>
        <w:spacing w:after="1" w:line="260" w:lineRule="auto"/>
        <w:ind w:left="-5" w:right="1119"/>
      </w:pPr>
      <w:r>
        <w:t xml:space="preserve">  local_60[0] = 0;</w:t>
      </w:r>
    </w:p>
    <w:p w14:paraId="5F05E13B" w14:textId="77777777" w:rsidR="002D2A5E" w:rsidRDefault="002D2A5E" w:rsidP="002D2A5E">
      <w:pPr>
        <w:spacing w:after="1" w:line="260" w:lineRule="auto"/>
        <w:ind w:left="-5" w:right="1119"/>
      </w:pPr>
      <w:r>
        <w:t xml:space="preserve">  uStack_ac = 0x4067d2;</w:t>
      </w:r>
    </w:p>
    <w:p w14:paraId="7F9E8ECA" w14:textId="77777777" w:rsidR="002D2A5E" w:rsidRDefault="002D2A5E" w:rsidP="002D2A5E">
      <w:pPr>
        <w:spacing w:after="1" w:line="260" w:lineRule="auto"/>
        <w:ind w:left="-5" w:right="1119"/>
      </w:pPr>
      <w:r>
        <w:t xml:space="preserve">  __vbaRedim();</w:t>
      </w:r>
    </w:p>
    <w:p w14:paraId="00D8CCFA" w14:textId="77777777" w:rsidR="002D2A5E" w:rsidRDefault="002D2A5E" w:rsidP="002D2A5E">
      <w:pPr>
        <w:spacing w:after="1" w:line="260" w:lineRule="auto"/>
        <w:ind w:left="-5" w:right="1119"/>
      </w:pPr>
      <w:r>
        <w:t xml:space="preserve">  iStack_e4 = 1;</w:t>
      </w:r>
    </w:p>
    <w:p w14:paraId="183C5463" w14:textId="77777777" w:rsidR="002D2A5E" w:rsidRDefault="002D2A5E" w:rsidP="002D2A5E">
      <w:pPr>
        <w:spacing w:after="1" w:line="260" w:lineRule="auto"/>
        <w:ind w:left="-5" w:right="1119"/>
      </w:pPr>
      <w:r>
        <w:t xml:space="preserve">  do {</w:t>
      </w:r>
    </w:p>
    <w:p w14:paraId="5D7E0AF8" w14:textId="77777777" w:rsidR="002D2A5E" w:rsidRDefault="002D2A5E" w:rsidP="002D2A5E">
      <w:pPr>
        <w:spacing w:after="1" w:line="260" w:lineRule="auto"/>
        <w:ind w:left="-5" w:right="1119"/>
      </w:pPr>
      <w:r>
        <w:t xml:space="preserve">    ppsStack_94 = (short **)*param_2;</w:t>
      </w:r>
    </w:p>
    <w:p w14:paraId="4777A97E" w14:textId="77777777" w:rsidR="002D2A5E" w:rsidRDefault="002D2A5E" w:rsidP="002D2A5E">
      <w:pPr>
        <w:spacing w:after="1" w:line="260" w:lineRule="auto"/>
        <w:ind w:left="-5" w:right="1119"/>
      </w:pPr>
      <w:r>
        <w:t xml:space="preserve">    piStack_98 = (int *)*param_3;</w:t>
      </w:r>
    </w:p>
    <w:p w14:paraId="54AE1D64" w14:textId="77777777" w:rsidR="002D2A5E" w:rsidRDefault="002D2A5E" w:rsidP="002D2A5E">
      <w:pPr>
        <w:spacing w:after="1" w:line="260" w:lineRule="auto"/>
        <w:ind w:left="-5" w:right="1119"/>
      </w:pPr>
      <w:r>
        <w:t xml:space="preserve">    ppsStack_9c = (short **)0x0;</w:t>
      </w:r>
    </w:p>
    <w:p w14:paraId="36AA5E45" w14:textId="77777777" w:rsidR="002D2A5E" w:rsidRDefault="002D2A5E" w:rsidP="002D2A5E">
      <w:pPr>
        <w:spacing w:after="1" w:line="260" w:lineRule="auto"/>
        <w:ind w:left="-5" w:right="1119"/>
      </w:pPr>
      <w:r>
        <w:t xml:space="preserve">    ppsStack_a0 = (short **)0x4067f0;</w:t>
      </w:r>
    </w:p>
    <w:p w14:paraId="40EF47D8" w14:textId="77777777" w:rsidR="002D2A5E" w:rsidRDefault="002D2A5E" w:rsidP="002D2A5E">
      <w:pPr>
        <w:spacing w:after="1" w:line="260" w:lineRule="auto"/>
        <w:ind w:left="-5" w:right="1119"/>
      </w:pPr>
      <w:r>
        <w:t xml:space="preserve">    ppsStack_90 = (short **)iStack_e4;</w:t>
      </w:r>
    </w:p>
    <w:p w14:paraId="36A40DF3" w14:textId="77777777" w:rsidR="002D2A5E" w:rsidRDefault="002D2A5E" w:rsidP="002D2A5E">
      <w:pPr>
        <w:spacing w:after="1" w:line="260" w:lineRule="auto"/>
        <w:ind w:left="-5" w:right="1119"/>
      </w:pPr>
      <w:r>
        <w:t xml:space="preserve">    iStack_e0 = __vbaInStr();</w:t>
      </w:r>
    </w:p>
    <w:p w14:paraId="4EB7ED02" w14:textId="77777777" w:rsidR="002D2A5E" w:rsidRDefault="002D2A5E" w:rsidP="002D2A5E">
      <w:pPr>
        <w:spacing w:after="1" w:line="260" w:lineRule="auto"/>
        <w:ind w:left="-5" w:right="1119"/>
      </w:pPr>
      <w:r>
        <w:t xml:space="preserve">    if (iStack_e0 == 0) {</w:t>
      </w:r>
    </w:p>
    <w:p w14:paraId="010C3561" w14:textId="77777777" w:rsidR="002D2A5E" w:rsidRDefault="002D2A5E" w:rsidP="002D2A5E">
      <w:pPr>
        <w:spacing w:after="1" w:line="260" w:lineRule="auto"/>
        <w:ind w:left="-5" w:right="1119"/>
      </w:pPr>
      <w:r>
        <w:t xml:space="preserve">      ppsStack_90 = (short **)*param_2;</w:t>
      </w:r>
    </w:p>
    <w:p w14:paraId="4C6880EF" w14:textId="77777777" w:rsidR="002D2A5E" w:rsidRDefault="002D2A5E" w:rsidP="002D2A5E">
      <w:pPr>
        <w:spacing w:after="1" w:line="260" w:lineRule="auto"/>
        <w:ind w:left="-5" w:right="1119"/>
      </w:pPr>
      <w:r>
        <w:t xml:space="preserve">      ppsStack_94 = (short **)0x4068e9;</w:t>
      </w:r>
    </w:p>
    <w:p w14:paraId="60274197" w14:textId="77777777" w:rsidR="002D2A5E" w:rsidRDefault="002D2A5E" w:rsidP="002D2A5E">
      <w:pPr>
        <w:spacing w:after="1" w:line="260" w:lineRule="auto"/>
        <w:ind w:left="-5" w:right="1119"/>
      </w:pPr>
      <w:r>
        <w:t xml:space="preserve">      iVar1 = __vbaLenBstr();</w:t>
      </w:r>
    </w:p>
    <w:p w14:paraId="5D0C3152" w14:textId="77777777" w:rsidR="002D2A5E" w:rsidRDefault="002D2A5E" w:rsidP="002D2A5E">
      <w:pPr>
        <w:spacing w:after="1" w:line="260" w:lineRule="auto"/>
        <w:ind w:left="-5" w:right="1119"/>
      </w:pPr>
      <w:r>
        <w:t xml:space="preserve">      if (iStack_e4 != iVar1) {</w:t>
      </w:r>
    </w:p>
    <w:p w14:paraId="37CCED1B" w14:textId="77777777" w:rsidR="002D2A5E" w:rsidRDefault="002D2A5E" w:rsidP="002D2A5E">
      <w:pPr>
        <w:spacing w:after="1" w:line="260" w:lineRule="auto"/>
        <w:ind w:left="-5" w:right="1119"/>
      </w:pPr>
      <w:r>
        <w:t xml:space="preserve">        ppsStack_90 = (short **)local_40;</w:t>
      </w:r>
    </w:p>
    <w:p w14:paraId="4BB1083D" w14:textId="77777777" w:rsidR="002D2A5E" w:rsidRDefault="002D2A5E" w:rsidP="002D2A5E">
      <w:pPr>
        <w:spacing w:after="1" w:line="260" w:lineRule="auto"/>
        <w:ind w:left="-5" w:right="1119"/>
      </w:pPr>
      <w:r>
        <w:t xml:space="preserve">        piStack_98 = local_60;</w:t>
      </w:r>
    </w:p>
    <w:p w14:paraId="6195E76C" w14:textId="77777777" w:rsidR="002D2A5E" w:rsidRDefault="002D2A5E" w:rsidP="002D2A5E">
      <w:pPr>
        <w:spacing w:after="1" w:line="260" w:lineRule="auto"/>
        <w:ind w:left="-5" w:right="1119"/>
      </w:pPr>
      <w:r>
        <w:t xml:space="preserve">        ppsStack_9c = local_50;</w:t>
      </w:r>
    </w:p>
    <w:p w14:paraId="4EDBFD37" w14:textId="77777777" w:rsidR="002D2A5E" w:rsidRDefault="002D2A5E" w:rsidP="002D2A5E">
      <w:pPr>
        <w:spacing w:after="1" w:line="260" w:lineRule="auto"/>
        <w:ind w:left="-5" w:right="1119"/>
      </w:pPr>
      <w:r>
        <w:t xml:space="preserve">        local_38 = -0x7ffdfffc;</w:t>
      </w:r>
    </w:p>
    <w:p w14:paraId="688DFECB" w14:textId="77777777" w:rsidR="002D2A5E" w:rsidRDefault="002D2A5E" w:rsidP="002D2A5E">
      <w:pPr>
        <w:spacing w:after="1" w:line="260" w:lineRule="auto"/>
        <w:ind w:left="-5" w:right="1119"/>
      </w:pPr>
      <w:r>
        <w:t xml:space="preserve">        local_40[0] = 10;</w:t>
      </w:r>
    </w:p>
    <w:p w14:paraId="2A74AD74" w14:textId="77777777" w:rsidR="002D2A5E" w:rsidRDefault="002D2A5E" w:rsidP="002D2A5E">
      <w:pPr>
        <w:spacing w:after="1" w:line="260" w:lineRule="auto"/>
        <w:ind w:left="-5" w:right="1119"/>
      </w:pPr>
      <w:r>
        <w:t xml:space="preserve">        local_58 = param_2;</w:t>
      </w:r>
    </w:p>
    <w:p w14:paraId="592F10B5" w14:textId="77777777" w:rsidR="002D2A5E" w:rsidRDefault="002D2A5E" w:rsidP="002D2A5E">
      <w:pPr>
        <w:spacing w:after="1" w:line="260" w:lineRule="auto"/>
        <w:ind w:left="-5" w:right="1119"/>
      </w:pPr>
      <w:r>
        <w:lastRenderedPageBreak/>
        <w:t xml:space="preserve">        local_60[0] = 0x4008;</w:t>
      </w:r>
    </w:p>
    <w:p w14:paraId="7DA0DA39" w14:textId="77777777" w:rsidR="002D2A5E" w:rsidRDefault="002D2A5E" w:rsidP="002D2A5E">
      <w:pPr>
        <w:spacing w:after="1" w:line="260" w:lineRule="auto"/>
        <w:ind w:left="-5" w:right="1119"/>
      </w:pPr>
      <w:r>
        <w:t xml:space="preserve">        ppsStack_a0 = (short **)0x40691c;</w:t>
      </w:r>
    </w:p>
    <w:p w14:paraId="1EE0C12F" w14:textId="77777777" w:rsidR="002D2A5E" w:rsidRDefault="002D2A5E" w:rsidP="002D2A5E">
      <w:pPr>
        <w:spacing w:after="1" w:line="260" w:lineRule="auto"/>
        <w:ind w:left="-5" w:right="1119"/>
      </w:pPr>
      <w:r>
        <w:t xml:space="preserve">        ppsStack_94 = (short **)iStack_e4;</w:t>
      </w:r>
    </w:p>
    <w:p w14:paraId="2F5FE0F2" w14:textId="77777777" w:rsidR="002D2A5E" w:rsidRDefault="002D2A5E" w:rsidP="002D2A5E">
      <w:pPr>
        <w:spacing w:after="1" w:line="260" w:lineRule="auto"/>
        <w:ind w:left="-5" w:right="1119"/>
      </w:pPr>
      <w:r>
        <w:t xml:space="preserve">        rtcMidCharVar();</w:t>
      </w:r>
    </w:p>
    <w:p w14:paraId="0C457896" w14:textId="77777777" w:rsidR="002D2A5E" w:rsidRDefault="002D2A5E" w:rsidP="002D2A5E">
      <w:pPr>
        <w:spacing w:after="1" w:line="260" w:lineRule="auto"/>
        <w:ind w:left="-5" w:right="1119"/>
      </w:pPr>
      <w:r>
        <w:t xml:space="preserve">        if ((local_1c == (short *)0x0) || (*local_1c != 1)) {</w:t>
      </w:r>
    </w:p>
    <w:p w14:paraId="602FCFB5" w14:textId="77777777" w:rsidR="002D2A5E" w:rsidRDefault="002D2A5E" w:rsidP="002D2A5E">
      <w:pPr>
        <w:spacing w:after="1" w:line="260" w:lineRule="auto"/>
        <w:ind w:left="-5" w:right="1119"/>
      </w:pPr>
      <w:r>
        <w:t xml:space="preserve">          ppsStack_94 = (short **)0x406948;</w:t>
      </w:r>
    </w:p>
    <w:p w14:paraId="25403BF5" w14:textId="77777777" w:rsidR="002D2A5E" w:rsidRDefault="002D2A5E" w:rsidP="002D2A5E">
      <w:pPr>
        <w:spacing w:after="1" w:line="260" w:lineRule="auto"/>
        <w:ind w:left="-5" w:right="1119"/>
      </w:pPr>
      <w:r>
        <w:t xml:space="preserve">          __vbaGenerateBoundsError();</w:t>
      </w:r>
    </w:p>
    <w:p w14:paraId="2C48DA61" w14:textId="77777777" w:rsidR="002D2A5E" w:rsidRDefault="002D2A5E" w:rsidP="002D2A5E">
      <w:pPr>
        <w:spacing w:after="1" w:line="260" w:lineRule="auto"/>
        <w:ind w:left="-5" w:right="1119"/>
      </w:pPr>
      <w:r>
        <w:t xml:space="preserve">        }</w:t>
      </w:r>
    </w:p>
    <w:p w14:paraId="01EE93CF" w14:textId="77777777" w:rsidR="002D2A5E" w:rsidRDefault="002D2A5E" w:rsidP="002D2A5E">
      <w:pPr>
        <w:spacing w:after="1" w:line="260" w:lineRule="auto"/>
        <w:ind w:left="-5" w:right="1119"/>
      </w:pPr>
      <w:r>
        <w:t xml:space="preserve">        else if (*(uint *)(local_1c + 8) &lt;= (uint)(iStack_e8 - *(int *)(local_1c + 10))) {</w:t>
      </w:r>
    </w:p>
    <w:p w14:paraId="38A91423" w14:textId="77777777" w:rsidR="002D2A5E" w:rsidRDefault="002D2A5E" w:rsidP="002D2A5E">
      <w:pPr>
        <w:spacing w:after="1" w:line="260" w:lineRule="auto"/>
        <w:ind w:left="-5" w:right="1119"/>
      </w:pPr>
      <w:r>
        <w:t xml:space="preserve">          ppsStack_94 = (short **)0x40693d;</w:t>
      </w:r>
    </w:p>
    <w:p w14:paraId="49765570" w14:textId="77777777" w:rsidR="002D2A5E" w:rsidRDefault="002D2A5E" w:rsidP="002D2A5E">
      <w:pPr>
        <w:spacing w:after="1" w:line="260" w:lineRule="auto"/>
        <w:ind w:left="-5" w:right="1119"/>
      </w:pPr>
      <w:r>
        <w:t xml:space="preserve">          __vbaGenerateBoundsError();</w:t>
      </w:r>
    </w:p>
    <w:p w14:paraId="5BB8888C" w14:textId="77777777" w:rsidR="002D2A5E" w:rsidRDefault="002D2A5E" w:rsidP="002D2A5E">
      <w:pPr>
        <w:spacing w:after="1" w:line="260" w:lineRule="auto"/>
        <w:ind w:left="-5" w:right="1119"/>
      </w:pPr>
      <w:r>
        <w:t xml:space="preserve">        }</w:t>
      </w:r>
    </w:p>
    <w:p w14:paraId="515B3B0D" w14:textId="77777777" w:rsidR="002D2A5E" w:rsidRDefault="002D2A5E" w:rsidP="002D2A5E">
      <w:pPr>
        <w:spacing w:after="1" w:line="260" w:lineRule="auto"/>
        <w:ind w:left="-5" w:right="1119"/>
      </w:pPr>
      <w:r>
        <w:t xml:space="preserve">        ppsStack_90 = local_50;</w:t>
      </w:r>
    </w:p>
    <w:p w14:paraId="33F5338C" w14:textId="77777777" w:rsidR="002D2A5E" w:rsidRDefault="002D2A5E" w:rsidP="002D2A5E">
      <w:pPr>
        <w:spacing w:after="1" w:line="260" w:lineRule="auto"/>
        <w:ind w:left="-5" w:right="1119"/>
      </w:pPr>
      <w:r>
        <w:t xml:space="preserve">        ppsStack_94 = (short **)0x406954;</w:t>
      </w:r>
    </w:p>
    <w:p w14:paraId="60C742D2" w14:textId="77777777" w:rsidR="002D2A5E" w:rsidRDefault="002D2A5E" w:rsidP="002D2A5E">
      <w:pPr>
        <w:spacing w:after="1" w:line="260" w:lineRule="auto"/>
        <w:ind w:left="-5" w:right="1119"/>
      </w:pPr>
      <w:r>
        <w:t xml:space="preserve">        __vbaStrVarMove();</w:t>
      </w:r>
    </w:p>
    <w:p w14:paraId="575B5EA2" w14:textId="77777777" w:rsidR="002D2A5E" w:rsidRDefault="002D2A5E" w:rsidP="002D2A5E">
      <w:pPr>
        <w:spacing w:after="1" w:line="260" w:lineRule="auto"/>
        <w:ind w:left="-5" w:right="1119"/>
      </w:pPr>
      <w:r>
        <w:t xml:space="preserve">        ppsStack_90 = (short **)0x40695f;</w:t>
      </w:r>
    </w:p>
    <w:p w14:paraId="674A5FB7" w14:textId="77777777" w:rsidR="002D2A5E" w:rsidRDefault="002D2A5E" w:rsidP="002D2A5E">
      <w:pPr>
        <w:spacing w:after="1" w:line="260" w:lineRule="auto"/>
        <w:ind w:left="-5" w:right="1119"/>
      </w:pPr>
      <w:r>
        <w:t xml:space="preserve">        __vbaStrMove();</w:t>
      </w:r>
    </w:p>
    <w:p w14:paraId="2B46DAC8" w14:textId="77777777" w:rsidR="002D2A5E" w:rsidRDefault="002D2A5E" w:rsidP="002D2A5E">
      <w:pPr>
        <w:spacing w:after="1" w:line="260" w:lineRule="auto"/>
        <w:ind w:left="-5" w:right="1119"/>
      </w:pPr>
      <w:r>
        <w:t xml:space="preserve">        ppsStack_90 = (short **)0x40696f;</w:t>
      </w:r>
    </w:p>
    <w:p w14:paraId="5843E254" w14:textId="77777777" w:rsidR="002D2A5E" w:rsidRDefault="002D2A5E" w:rsidP="002D2A5E">
      <w:pPr>
        <w:spacing w:after="1" w:line="260" w:lineRule="auto"/>
        <w:ind w:left="-5" w:right="1119"/>
      </w:pPr>
      <w:r>
        <w:t xml:space="preserve">        __vbaStrCopy();</w:t>
      </w:r>
    </w:p>
    <w:p w14:paraId="3F4E88C8" w14:textId="77777777" w:rsidR="002D2A5E" w:rsidRDefault="002D2A5E" w:rsidP="002D2A5E">
      <w:pPr>
        <w:spacing w:after="1" w:line="260" w:lineRule="auto"/>
        <w:ind w:left="-5" w:right="1119"/>
      </w:pPr>
      <w:r>
        <w:t xml:space="preserve">        ppsStack_90 = (short **)0x406978;</w:t>
      </w:r>
    </w:p>
    <w:p w14:paraId="42E23972" w14:textId="77777777" w:rsidR="002D2A5E" w:rsidRDefault="002D2A5E" w:rsidP="002D2A5E">
      <w:pPr>
        <w:spacing w:after="1" w:line="260" w:lineRule="auto"/>
        <w:ind w:left="-5" w:right="1119"/>
      </w:pPr>
      <w:r>
        <w:t xml:space="preserve">        __vbaFreeStr();</w:t>
      </w:r>
    </w:p>
    <w:p w14:paraId="7BC2AD9E" w14:textId="77777777" w:rsidR="002D2A5E" w:rsidRDefault="002D2A5E" w:rsidP="002D2A5E">
      <w:pPr>
        <w:spacing w:after="1" w:line="260" w:lineRule="auto"/>
        <w:ind w:left="-5" w:right="1119"/>
      </w:pPr>
      <w:r>
        <w:t xml:space="preserve">        ppsStack_90 = local_50;</w:t>
      </w:r>
    </w:p>
    <w:p w14:paraId="768B731E" w14:textId="77777777" w:rsidR="002D2A5E" w:rsidRDefault="002D2A5E" w:rsidP="002D2A5E">
      <w:pPr>
        <w:spacing w:after="1" w:line="260" w:lineRule="auto"/>
        <w:ind w:left="-5" w:right="1119"/>
      </w:pPr>
      <w:r>
        <w:t xml:space="preserve">        ppsStack_94 = (short **)local_40;</w:t>
      </w:r>
    </w:p>
    <w:p w14:paraId="5ECC3551" w14:textId="77777777" w:rsidR="002D2A5E" w:rsidRDefault="002D2A5E" w:rsidP="002D2A5E">
      <w:pPr>
        <w:spacing w:after="1" w:line="260" w:lineRule="auto"/>
        <w:ind w:left="-5" w:right="1119"/>
      </w:pPr>
      <w:r>
        <w:t xml:space="preserve">        piStack_98 = (int *)0x2;</w:t>
      </w:r>
    </w:p>
    <w:p w14:paraId="5B264229" w14:textId="77777777" w:rsidR="002D2A5E" w:rsidRDefault="002D2A5E" w:rsidP="002D2A5E">
      <w:pPr>
        <w:spacing w:after="1" w:line="260" w:lineRule="auto"/>
        <w:ind w:left="-5" w:right="1119"/>
      </w:pPr>
      <w:r>
        <w:t xml:space="preserve">        ppsStack_9c = (short **)0x406988;</w:t>
      </w:r>
    </w:p>
    <w:p w14:paraId="65C501A6" w14:textId="77777777" w:rsidR="002D2A5E" w:rsidRDefault="002D2A5E" w:rsidP="002D2A5E">
      <w:pPr>
        <w:spacing w:after="1" w:line="260" w:lineRule="auto"/>
        <w:ind w:left="-5" w:right="1119"/>
      </w:pPr>
      <w:r>
        <w:t xml:space="preserve">        __vbaFreeVarList();</w:t>
      </w:r>
    </w:p>
    <w:p w14:paraId="51DD2694" w14:textId="77777777" w:rsidR="002D2A5E" w:rsidRDefault="002D2A5E" w:rsidP="002D2A5E">
      <w:pPr>
        <w:spacing w:after="1" w:line="260" w:lineRule="auto"/>
        <w:ind w:left="-5" w:right="1119"/>
      </w:pPr>
      <w:r>
        <w:t xml:space="preserve">      }</w:t>
      </w:r>
    </w:p>
    <w:p w14:paraId="2C1DDD79" w14:textId="77777777" w:rsidR="002D2A5E" w:rsidRDefault="002D2A5E" w:rsidP="002D2A5E">
      <w:pPr>
        <w:spacing w:after="1" w:line="260" w:lineRule="auto"/>
        <w:ind w:left="-5" w:right="1119"/>
      </w:pPr>
      <w:r>
        <w:t xml:space="preserve">      ppsStack_90 = (short **)0x0;</w:t>
      </w:r>
    </w:p>
    <w:p w14:paraId="10C63F68" w14:textId="77777777" w:rsidR="002D2A5E" w:rsidRDefault="002D2A5E" w:rsidP="002D2A5E">
      <w:pPr>
        <w:spacing w:after="1" w:line="260" w:lineRule="auto"/>
        <w:ind w:left="-5" w:right="1119"/>
      </w:pPr>
      <w:r>
        <w:t xml:space="preserve">      piStack_98 = (int *)0x1;</w:t>
      </w:r>
    </w:p>
    <w:p w14:paraId="207B2118" w14:textId="77777777" w:rsidR="002D2A5E" w:rsidRDefault="002D2A5E" w:rsidP="002D2A5E">
      <w:pPr>
        <w:spacing w:after="1" w:line="260" w:lineRule="auto"/>
        <w:ind w:left="-5" w:right="1119"/>
      </w:pPr>
      <w:r>
        <w:t xml:space="preserve">      ppsStack_a0 = &amp;local_1c;</w:t>
      </w:r>
    </w:p>
    <w:p w14:paraId="2EB164EB" w14:textId="77777777" w:rsidR="002D2A5E" w:rsidRDefault="002D2A5E" w:rsidP="002D2A5E">
      <w:pPr>
        <w:spacing w:after="1" w:line="260" w:lineRule="auto"/>
        <w:ind w:left="-5" w:right="1119"/>
      </w:pPr>
      <w:r>
        <w:t xml:space="preserve">      ppsStack_9c = (short **)0x8;</w:t>
      </w:r>
    </w:p>
    <w:p w14:paraId="667964FC" w14:textId="77777777" w:rsidR="002D2A5E" w:rsidRDefault="002D2A5E" w:rsidP="002D2A5E">
      <w:pPr>
        <w:spacing w:after="1" w:line="260" w:lineRule="auto"/>
        <w:ind w:left="-5" w:right="1119"/>
      </w:pPr>
      <w:r>
        <w:t xml:space="preserve">      uStack_a4 = 4;</w:t>
      </w:r>
    </w:p>
    <w:p w14:paraId="5A23FAAD" w14:textId="77777777" w:rsidR="002D2A5E" w:rsidRDefault="002D2A5E" w:rsidP="002D2A5E">
      <w:pPr>
        <w:spacing w:after="1" w:line="260" w:lineRule="auto"/>
        <w:ind w:left="-5" w:right="1119"/>
      </w:pPr>
      <w:r>
        <w:t xml:space="preserve">      uStack_a8 = 0x180;</w:t>
      </w:r>
    </w:p>
    <w:p w14:paraId="3154A49A" w14:textId="77777777" w:rsidR="002D2A5E" w:rsidRDefault="002D2A5E" w:rsidP="002D2A5E">
      <w:pPr>
        <w:spacing w:after="1" w:line="260" w:lineRule="auto"/>
        <w:ind w:left="-5" w:right="1119"/>
      </w:pPr>
      <w:r>
        <w:t xml:space="preserve">      uStack_ac = 0x4069a3;</w:t>
      </w:r>
    </w:p>
    <w:p w14:paraId="173B750D" w14:textId="77777777" w:rsidR="002D2A5E" w:rsidRDefault="002D2A5E" w:rsidP="002D2A5E">
      <w:pPr>
        <w:spacing w:after="1" w:line="260" w:lineRule="auto"/>
        <w:ind w:left="-5" w:right="1119"/>
      </w:pPr>
      <w:r>
        <w:t xml:space="preserve">      ppsStack_94 = (short **)iStack_e8;</w:t>
      </w:r>
    </w:p>
    <w:p w14:paraId="5F0623AD" w14:textId="77777777" w:rsidR="002D2A5E" w:rsidRDefault="002D2A5E" w:rsidP="002D2A5E">
      <w:pPr>
        <w:spacing w:after="1" w:line="260" w:lineRule="auto"/>
        <w:ind w:left="-5" w:right="1119"/>
      </w:pPr>
      <w:r>
        <w:t xml:space="preserve">      __vbaRedimPreserve();</w:t>
      </w:r>
    </w:p>
    <w:p w14:paraId="09938748" w14:textId="77777777" w:rsidR="002D2A5E" w:rsidRDefault="002D2A5E" w:rsidP="002D2A5E">
      <w:pPr>
        <w:spacing w:after="1" w:line="260" w:lineRule="auto"/>
        <w:ind w:left="-5" w:right="1119"/>
      </w:pPr>
      <w:r>
        <w:t xml:space="preserve">      ppsStack_90 = &amp;local_1c;</w:t>
      </w:r>
    </w:p>
    <w:p w14:paraId="7BB98A0D" w14:textId="77777777" w:rsidR="002D2A5E" w:rsidRDefault="002D2A5E" w:rsidP="002D2A5E">
      <w:pPr>
        <w:spacing w:after="1" w:line="260" w:lineRule="auto"/>
        <w:ind w:left="-5" w:right="1119"/>
      </w:pPr>
      <w:r>
        <w:t xml:space="preserve">      ppsStack_94 = (short **)local_2c;</w:t>
      </w:r>
    </w:p>
    <w:p w14:paraId="17F21E12" w14:textId="77777777" w:rsidR="002D2A5E" w:rsidRDefault="002D2A5E" w:rsidP="002D2A5E">
      <w:pPr>
        <w:spacing w:after="1" w:line="260" w:lineRule="auto"/>
        <w:ind w:left="-5" w:right="1119"/>
      </w:pPr>
      <w:r>
        <w:t xml:space="preserve">      piStack_98 = (int *)0x4069b4;</w:t>
      </w:r>
    </w:p>
    <w:p w14:paraId="3E784A11" w14:textId="77777777" w:rsidR="002D2A5E" w:rsidRDefault="002D2A5E" w:rsidP="002D2A5E">
      <w:pPr>
        <w:spacing w:after="1" w:line="260" w:lineRule="auto"/>
        <w:ind w:left="-5" w:right="1119"/>
      </w:pPr>
      <w:r>
        <w:t xml:space="preserve">      __vbaAryMove();</w:t>
      </w:r>
    </w:p>
    <w:p w14:paraId="27BE4A7D" w14:textId="77777777" w:rsidR="002D2A5E" w:rsidRDefault="002D2A5E" w:rsidP="002D2A5E">
      <w:pPr>
        <w:spacing w:after="1" w:line="260" w:lineRule="auto"/>
        <w:ind w:left="-5" w:right="1119"/>
      </w:pPr>
      <w:r>
        <w:t xml:space="preserve">      ppsStack_90 = (short **)&amp;LAB_004069f7;</w:t>
      </w:r>
    </w:p>
    <w:p w14:paraId="4A3C6EDB" w14:textId="77777777" w:rsidR="002D2A5E" w:rsidRDefault="002D2A5E" w:rsidP="002D2A5E">
      <w:pPr>
        <w:spacing w:after="1" w:line="260" w:lineRule="auto"/>
        <w:ind w:left="-5" w:right="1119"/>
      </w:pPr>
      <w:r>
        <w:t xml:space="preserve">      ppsStack_94 = &amp;local_1c;</w:t>
      </w:r>
    </w:p>
    <w:p w14:paraId="0B75B269" w14:textId="77777777" w:rsidR="002D2A5E" w:rsidRDefault="002D2A5E" w:rsidP="002D2A5E">
      <w:pPr>
        <w:spacing w:after="1" w:line="260" w:lineRule="auto"/>
        <w:ind w:left="-5" w:right="1119"/>
      </w:pPr>
      <w:r>
        <w:t xml:space="preserve">      piStack_98 = (int *)0x0;</w:t>
      </w:r>
    </w:p>
    <w:p w14:paraId="3D4A1A5F" w14:textId="77777777" w:rsidR="002D2A5E" w:rsidRDefault="002D2A5E" w:rsidP="002D2A5E">
      <w:pPr>
        <w:spacing w:after="1" w:line="260" w:lineRule="auto"/>
        <w:ind w:left="-5" w:right="1119"/>
      </w:pPr>
      <w:r>
        <w:t xml:space="preserve">      ppsStack_9c = (short **)0x4069f6;</w:t>
      </w:r>
    </w:p>
    <w:p w14:paraId="5EE27924" w14:textId="77777777" w:rsidR="002D2A5E" w:rsidRDefault="002D2A5E" w:rsidP="002D2A5E">
      <w:pPr>
        <w:spacing w:after="1" w:line="260" w:lineRule="auto"/>
        <w:ind w:left="-5" w:right="1119"/>
      </w:pPr>
      <w:r>
        <w:lastRenderedPageBreak/>
        <w:t xml:space="preserve">      __vbaAryDestruct();</w:t>
      </w:r>
    </w:p>
    <w:p w14:paraId="314E309F" w14:textId="77777777" w:rsidR="002D2A5E" w:rsidRDefault="002D2A5E" w:rsidP="002D2A5E">
      <w:pPr>
        <w:spacing w:after="1" w:line="260" w:lineRule="auto"/>
        <w:ind w:left="-5" w:right="1119"/>
      </w:pPr>
      <w:r>
        <w:t xml:space="preserve">      return;</w:t>
      </w:r>
    </w:p>
    <w:p w14:paraId="1FAC15BC" w14:textId="77777777" w:rsidR="002D2A5E" w:rsidRDefault="002D2A5E" w:rsidP="002D2A5E">
      <w:pPr>
        <w:spacing w:after="1" w:line="260" w:lineRule="auto"/>
        <w:ind w:left="-5" w:right="1119"/>
      </w:pPr>
      <w:r>
        <w:t xml:space="preserve">    }</w:t>
      </w:r>
    </w:p>
    <w:p w14:paraId="27CA9C33" w14:textId="77777777" w:rsidR="002D2A5E" w:rsidRDefault="002D2A5E" w:rsidP="002D2A5E">
      <w:pPr>
        <w:spacing w:after="1" w:line="260" w:lineRule="auto"/>
        <w:ind w:left="-5" w:right="1119"/>
      </w:pPr>
      <w:r>
        <w:t xml:space="preserve">    ppsStack_90 = (short **)local_40;</w:t>
      </w:r>
    </w:p>
    <w:p w14:paraId="22D70E45" w14:textId="77777777" w:rsidR="002D2A5E" w:rsidRDefault="002D2A5E" w:rsidP="002D2A5E">
      <w:pPr>
        <w:spacing w:after="1" w:line="260" w:lineRule="auto"/>
        <w:ind w:left="-5" w:right="1119"/>
      </w:pPr>
      <w:r>
        <w:t xml:space="preserve">    if (SBORROW4(iStack_e0,iStack_e4)) break;</w:t>
      </w:r>
    </w:p>
    <w:p w14:paraId="2F4B3A52" w14:textId="77777777" w:rsidR="002D2A5E" w:rsidRDefault="002D2A5E" w:rsidP="002D2A5E">
      <w:pPr>
        <w:spacing w:after="1" w:line="260" w:lineRule="auto"/>
        <w:ind w:left="-5" w:right="1119"/>
      </w:pPr>
      <w:r>
        <w:t xml:space="preserve">    local_58 = param_2;</w:t>
      </w:r>
    </w:p>
    <w:p w14:paraId="740919AD" w14:textId="77777777" w:rsidR="002D2A5E" w:rsidRDefault="002D2A5E" w:rsidP="002D2A5E">
      <w:pPr>
        <w:spacing w:after="1" w:line="260" w:lineRule="auto"/>
        <w:ind w:left="-5" w:right="1119"/>
      </w:pPr>
      <w:r>
        <w:t xml:space="preserve">    piStack_98 = local_60;</w:t>
      </w:r>
    </w:p>
    <w:p w14:paraId="1C2B0367" w14:textId="77777777" w:rsidR="002D2A5E" w:rsidRDefault="002D2A5E" w:rsidP="002D2A5E">
      <w:pPr>
        <w:spacing w:after="1" w:line="260" w:lineRule="auto"/>
        <w:ind w:left="-5" w:right="1119"/>
      </w:pPr>
      <w:r>
        <w:t xml:space="preserve">    ppsStack_9c = local_50;</w:t>
      </w:r>
    </w:p>
    <w:p w14:paraId="392E3C24" w14:textId="77777777" w:rsidR="002D2A5E" w:rsidRDefault="002D2A5E" w:rsidP="002D2A5E">
      <w:pPr>
        <w:spacing w:after="1" w:line="260" w:lineRule="auto"/>
        <w:ind w:left="-5" w:right="1119"/>
      </w:pPr>
      <w:r>
        <w:t xml:space="preserve">    local_40[0] = 3;</w:t>
      </w:r>
    </w:p>
    <w:p w14:paraId="3DC613FC" w14:textId="77777777" w:rsidR="002D2A5E" w:rsidRDefault="002D2A5E" w:rsidP="002D2A5E">
      <w:pPr>
        <w:spacing w:after="1" w:line="260" w:lineRule="auto"/>
        <w:ind w:left="-5" w:right="1119"/>
      </w:pPr>
      <w:r>
        <w:t xml:space="preserve">    local_60[0] = 0x4008;</w:t>
      </w:r>
    </w:p>
    <w:p w14:paraId="72F97B64" w14:textId="77777777" w:rsidR="002D2A5E" w:rsidRDefault="002D2A5E" w:rsidP="002D2A5E">
      <w:pPr>
        <w:spacing w:after="1" w:line="260" w:lineRule="auto"/>
        <w:ind w:left="-5" w:right="1119"/>
      </w:pPr>
      <w:r>
        <w:t xml:space="preserve">    ppsStack_a0 = (short **)0x40682e;</w:t>
      </w:r>
    </w:p>
    <w:p w14:paraId="67FFAB27" w14:textId="77777777" w:rsidR="002D2A5E" w:rsidRDefault="002D2A5E" w:rsidP="002D2A5E">
      <w:pPr>
        <w:spacing w:after="1" w:line="260" w:lineRule="auto"/>
        <w:ind w:left="-5" w:right="1119"/>
      </w:pPr>
      <w:r>
        <w:t xml:space="preserve">    ppsStack_94 = (short **)iStack_e4;</w:t>
      </w:r>
    </w:p>
    <w:p w14:paraId="5655F2E0" w14:textId="77777777" w:rsidR="002D2A5E" w:rsidRDefault="002D2A5E" w:rsidP="002D2A5E">
      <w:pPr>
        <w:spacing w:after="1" w:line="260" w:lineRule="auto"/>
        <w:ind w:left="-5" w:right="1119"/>
      </w:pPr>
      <w:r>
        <w:t xml:space="preserve">    local_38 = iStack_e0 - iStack_e4;</w:t>
      </w:r>
    </w:p>
    <w:p w14:paraId="3A5350F2" w14:textId="77777777" w:rsidR="002D2A5E" w:rsidRDefault="002D2A5E" w:rsidP="002D2A5E">
      <w:pPr>
        <w:spacing w:after="1" w:line="260" w:lineRule="auto"/>
        <w:ind w:left="-5" w:right="1119"/>
      </w:pPr>
      <w:r>
        <w:t xml:space="preserve">    rtcMidCharVar();</w:t>
      </w:r>
    </w:p>
    <w:p w14:paraId="29551807" w14:textId="77777777" w:rsidR="002D2A5E" w:rsidRDefault="002D2A5E" w:rsidP="002D2A5E">
      <w:pPr>
        <w:spacing w:after="1" w:line="260" w:lineRule="auto"/>
        <w:ind w:left="-5" w:right="1119"/>
      </w:pPr>
      <w:r>
        <w:t xml:space="preserve">    if ((local_1c == (short *)0x0) || (*local_1c != 1)) {</w:t>
      </w:r>
    </w:p>
    <w:p w14:paraId="40877C4A" w14:textId="77777777" w:rsidR="002D2A5E" w:rsidRDefault="002D2A5E" w:rsidP="002D2A5E">
      <w:pPr>
        <w:spacing w:after="1" w:line="260" w:lineRule="auto"/>
        <w:ind w:left="-5" w:right="1119"/>
      </w:pPr>
      <w:r>
        <w:t xml:space="preserve">      iStack_e4 = __vbaGenerateBoundsError();</w:t>
      </w:r>
    </w:p>
    <w:p w14:paraId="28B8021E" w14:textId="77777777" w:rsidR="002D2A5E" w:rsidRDefault="002D2A5E" w:rsidP="002D2A5E">
      <w:pPr>
        <w:spacing w:after="1" w:line="260" w:lineRule="auto"/>
        <w:ind w:left="-5" w:right="1119"/>
      </w:pPr>
      <w:r>
        <w:t xml:space="preserve">    }</w:t>
      </w:r>
    </w:p>
    <w:p w14:paraId="36360D91" w14:textId="77777777" w:rsidR="002D2A5E" w:rsidRDefault="002D2A5E" w:rsidP="002D2A5E">
      <w:pPr>
        <w:spacing w:after="1" w:line="260" w:lineRule="auto"/>
        <w:ind w:left="-5" w:right="1119"/>
      </w:pPr>
      <w:r>
        <w:t xml:space="preserve">    else {</w:t>
      </w:r>
    </w:p>
    <w:p w14:paraId="52B35741" w14:textId="77777777" w:rsidR="002D2A5E" w:rsidRDefault="002D2A5E" w:rsidP="002D2A5E">
      <w:pPr>
        <w:spacing w:after="1" w:line="260" w:lineRule="auto"/>
        <w:ind w:left="-5" w:right="1119"/>
      </w:pPr>
      <w:r>
        <w:t xml:space="preserve">      iVar1 = *(int *)(local_1c + 10);</w:t>
      </w:r>
    </w:p>
    <w:p w14:paraId="452741D0" w14:textId="77777777" w:rsidR="002D2A5E" w:rsidRDefault="002D2A5E" w:rsidP="002D2A5E">
      <w:pPr>
        <w:spacing w:after="1" w:line="260" w:lineRule="auto"/>
        <w:ind w:left="-5" w:right="1119"/>
      </w:pPr>
      <w:r>
        <w:t xml:space="preserve">      if (*(uint *)(local_1c + 8) &lt;= (uint)(iStack_e8 - iVar1)) {</w:t>
      </w:r>
    </w:p>
    <w:p w14:paraId="0E14A34E" w14:textId="77777777" w:rsidR="002D2A5E" w:rsidRDefault="002D2A5E" w:rsidP="002D2A5E">
      <w:pPr>
        <w:spacing w:after="1" w:line="260" w:lineRule="auto"/>
        <w:ind w:left="-5" w:right="1119"/>
      </w:pPr>
      <w:r>
        <w:t xml:space="preserve">        __vbaGenerateBoundsError();</w:t>
      </w:r>
    </w:p>
    <w:p w14:paraId="48C9998A" w14:textId="77777777" w:rsidR="002D2A5E" w:rsidRDefault="002D2A5E" w:rsidP="002D2A5E">
      <w:pPr>
        <w:spacing w:after="1" w:line="260" w:lineRule="auto"/>
        <w:ind w:left="-5" w:right="1119"/>
      </w:pPr>
      <w:r>
        <w:t xml:space="preserve">      }</w:t>
      </w:r>
    </w:p>
    <w:p w14:paraId="7914116E" w14:textId="77777777" w:rsidR="002D2A5E" w:rsidRDefault="002D2A5E" w:rsidP="002D2A5E">
      <w:pPr>
        <w:spacing w:after="1" w:line="260" w:lineRule="auto"/>
        <w:ind w:left="-5" w:right="1119"/>
      </w:pPr>
      <w:r>
        <w:t xml:space="preserve">      iStack_e4 = (iStack_e8 - iVar1) * 4;</w:t>
      </w:r>
    </w:p>
    <w:p w14:paraId="11EDA20C" w14:textId="77777777" w:rsidR="002D2A5E" w:rsidRDefault="002D2A5E" w:rsidP="002D2A5E">
      <w:pPr>
        <w:spacing w:after="1" w:line="260" w:lineRule="auto"/>
        <w:ind w:left="-5" w:right="1119"/>
      </w:pPr>
      <w:r>
        <w:t xml:space="preserve">    }</w:t>
      </w:r>
    </w:p>
    <w:p w14:paraId="646E6E37" w14:textId="77777777" w:rsidR="002D2A5E" w:rsidRDefault="002D2A5E" w:rsidP="002D2A5E">
      <w:pPr>
        <w:spacing w:after="1" w:line="260" w:lineRule="auto"/>
        <w:ind w:left="-5" w:right="1119"/>
      </w:pPr>
      <w:r>
        <w:t xml:space="preserve">    __vbaStrVarMove();</w:t>
      </w:r>
    </w:p>
    <w:p w14:paraId="7B87153C" w14:textId="77777777" w:rsidR="002D2A5E" w:rsidRDefault="002D2A5E" w:rsidP="002D2A5E">
      <w:pPr>
        <w:spacing w:after="1" w:line="260" w:lineRule="auto"/>
        <w:ind w:left="-5" w:right="1119"/>
      </w:pPr>
      <w:r>
        <w:t xml:space="preserve">    __vbaStrMove();</w:t>
      </w:r>
    </w:p>
    <w:p w14:paraId="08469629" w14:textId="77777777" w:rsidR="002D2A5E" w:rsidRDefault="002D2A5E" w:rsidP="002D2A5E">
      <w:pPr>
        <w:spacing w:after="1" w:line="260" w:lineRule="auto"/>
        <w:ind w:left="-5" w:right="1119"/>
      </w:pPr>
      <w:r>
        <w:t xml:space="preserve">    __vbaStrCopy();</w:t>
      </w:r>
    </w:p>
    <w:p w14:paraId="16FB6403" w14:textId="77777777" w:rsidR="002D2A5E" w:rsidRDefault="002D2A5E" w:rsidP="002D2A5E">
      <w:pPr>
        <w:spacing w:after="1" w:line="260" w:lineRule="auto"/>
        <w:ind w:left="-5" w:right="1119"/>
      </w:pPr>
      <w:r>
        <w:t xml:space="preserve">    __vbaFreeStr();</w:t>
      </w:r>
    </w:p>
    <w:p w14:paraId="453874A5" w14:textId="77777777" w:rsidR="002D2A5E" w:rsidRDefault="002D2A5E" w:rsidP="002D2A5E">
      <w:pPr>
        <w:spacing w:after="1" w:line="260" w:lineRule="auto"/>
        <w:ind w:left="-5" w:right="1119"/>
      </w:pPr>
      <w:r>
        <w:t xml:space="preserve">    unaff_EBX = local_50;</w:t>
      </w:r>
    </w:p>
    <w:p w14:paraId="21DFC891" w14:textId="77777777" w:rsidR="002D2A5E" w:rsidRDefault="002D2A5E" w:rsidP="002D2A5E">
      <w:pPr>
        <w:spacing w:after="1" w:line="260" w:lineRule="auto"/>
        <w:ind w:left="-5" w:right="1119"/>
      </w:pPr>
      <w:r>
        <w:t xml:space="preserve">    unaff_ESI = local_40;</w:t>
      </w:r>
    </w:p>
    <w:p w14:paraId="211E285C" w14:textId="77777777" w:rsidR="002D2A5E" w:rsidRDefault="002D2A5E" w:rsidP="002D2A5E">
      <w:pPr>
        <w:spacing w:after="1" w:line="260" w:lineRule="auto"/>
        <w:ind w:left="-5" w:right="1119"/>
      </w:pPr>
      <w:r>
        <w:t xml:space="preserve">    piStack_8c = (int *)0x40689a;</w:t>
      </w:r>
    </w:p>
    <w:p w14:paraId="1CFF286B" w14:textId="77777777" w:rsidR="002D2A5E" w:rsidRDefault="002D2A5E" w:rsidP="002D2A5E">
      <w:pPr>
        <w:spacing w:after="1" w:line="260" w:lineRule="auto"/>
        <w:ind w:left="-5" w:right="1119"/>
      </w:pPr>
      <w:r>
        <w:t xml:space="preserve">    __vbaFreeVarList();</w:t>
      </w:r>
    </w:p>
    <w:p w14:paraId="03BE3FEE" w14:textId="77777777" w:rsidR="002D2A5E" w:rsidRDefault="002D2A5E" w:rsidP="002D2A5E">
      <w:pPr>
        <w:spacing w:after="1" w:line="260" w:lineRule="auto"/>
        <w:ind w:left="-5" w:right="1119"/>
      </w:pPr>
      <w:r>
        <w:t xml:space="preserve">    bVar2 = SCARRY4(iStack_e8,1);</w:t>
      </w:r>
    </w:p>
    <w:p w14:paraId="34A743A3" w14:textId="77777777" w:rsidR="002D2A5E" w:rsidRDefault="002D2A5E" w:rsidP="002D2A5E">
      <w:pPr>
        <w:spacing w:after="1" w:line="260" w:lineRule="auto"/>
        <w:ind w:left="-5" w:right="1119"/>
      </w:pPr>
      <w:r>
        <w:t xml:space="preserve">    iStack_e8 = iStack_e8 + 1;</w:t>
      </w:r>
    </w:p>
    <w:p w14:paraId="0FDA8435" w14:textId="77777777" w:rsidR="002D2A5E" w:rsidRDefault="002D2A5E" w:rsidP="002D2A5E">
      <w:pPr>
        <w:spacing w:after="1" w:line="260" w:lineRule="auto"/>
        <w:ind w:left="-5" w:right="1119"/>
      </w:pPr>
      <w:r>
        <w:t xml:space="preserve">    piStack_8c = (int *)0x0;</w:t>
      </w:r>
    </w:p>
    <w:p w14:paraId="4D0E9D60" w14:textId="77777777" w:rsidR="002D2A5E" w:rsidRDefault="002D2A5E" w:rsidP="002D2A5E">
      <w:pPr>
        <w:spacing w:after="1" w:line="260" w:lineRule="auto"/>
        <w:ind w:left="-5" w:right="1119"/>
      </w:pPr>
      <w:r>
        <w:t xml:space="preserve">    if (bVar2) break;</w:t>
      </w:r>
    </w:p>
    <w:p w14:paraId="44B84796" w14:textId="77777777" w:rsidR="002D2A5E" w:rsidRDefault="002D2A5E" w:rsidP="002D2A5E">
      <w:pPr>
        <w:spacing w:after="1" w:line="260" w:lineRule="auto"/>
        <w:ind w:left="-5" w:right="1119"/>
      </w:pPr>
      <w:r>
        <w:t xml:space="preserve">    ppsStack_94 = (short **)0x1;</w:t>
      </w:r>
    </w:p>
    <w:p w14:paraId="6C9F2BEB" w14:textId="77777777" w:rsidR="002D2A5E" w:rsidRDefault="002D2A5E" w:rsidP="002D2A5E">
      <w:pPr>
        <w:spacing w:after="1" w:line="260" w:lineRule="auto"/>
        <w:ind w:left="-5" w:right="1119"/>
      </w:pPr>
      <w:r>
        <w:t xml:space="preserve">    ppsStack_9c = &amp;local_1c;</w:t>
      </w:r>
    </w:p>
    <w:p w14:paraId="3164BBD3" w14:textId="77777777" w:rsidR="002D2A5E" w:rsidRDefault="002D2A5E" w:rsidP="002D2A5E">
      <w:pPr>
        <w:spacing w:after="1" w:line="260" w:lineRule="auto"/>
        <w:ind w:left="-5" w:right="1119"/>
      </w:pPr>
      <w:r>
        <w:t xml:space="preserve">    piStack_98 = (undefined4 *)0x8;</w:t>
      </w:r>
    </w:p>
    <w:p w14:paraId="00866566" w14:textId="77777777" w:rsidR="002D2A5E" w:rsidRDefault="002D2A5E" w:rsidP="002D2A5E">
      <w:pPr>
        <w:spacing w:after="1" w:line="260" w:lineRule="auto"/>
        <w:ind w:left="-5" w:right="1119"/>
      </w:pPr>
      <w:r>
        <w:t xml:space="preserve">    ppsStack_a0 = (short **)0x4;</w:t>
      </w:r>
    </w:p>
    <w:p w14:paraId="3EECA211" w14:textId="77777777" w:rsidR="002D2A5E" w:rsidRDefault="002D2A5E" w:rsidP="002D2A5E">
      <w:pPr>
        <w:spacing w:after="1" w:line="260" w:lineRule="auto"/>
        <w:ind w:left="-5" w:right="1119"/>
      </w:pPr>
      <w:r>
        <w:t xml:space="preserve">    uStack_a4 = 0x180;</w:t>
      </w:r>
    </w:p>
    <w:p w14:paraId="17123FDE" w14:textId="77777777" w:rsidR="002D2A5E" w:rsidRDefault="002D2A5E" w:rsidP="002D2A5E">
      <w:pPr>
        <w:spacing w:after="1" w:line="260" w:lineRule="auto"/>
        <w:ind w:left="-5" w:right="1119"/>
      </w:pPr>
      <w:r>
        <w:t xml:space="preserve">    uStack_a8 = 0x4068bb;</w:t>
      </w:r>
    </w:p>
    <w:p w14:paraId="3228F6D9" w14:textId="77777777" w:rsidR="002D2A5E" w:rsidRDefault="002D2A5E" w:rsidP="002D2A5E">
      <w:pPr>
        <w:spacing w:after="1" w:line="260" w:lineRule="auto"/>
        <w:ind w:left="-5" w:right="1119"/>
      </w:pPr>
      <w:r>
        <w:t xml:space="preserve">    ppsStack_90 = (short **)iStack_e8;</w:t>
      </w:r>
    </w:p>
    <w:p w14:paraId="6892BC72" w14:textId="77777777" w:rsidR="002D2A5E" w:rsidRDefault="002D2A5E" w:rsidP="002D2A5E">
      <w:pPr>
        <w:spacing w:after="1" w:line="260" w:lineRule="auto"/>
        <w:ind w:left="-5" w:right="1119"/>
      </w:pPr>
      <w:r>
        <w:t xml:space="preserve">    __vbaRedimPreserve();</w:t>
      </w:r>
    </w:p>
    <w:p w14:paraId="6054448B" w14:textId="77777777" w:rsidR="002D2A5E" w:rsidRDefault="002D2A5E" w:rsidP="002D2A5E">
      <w:pPr>
        <w:spacing w:after="1" w:line="260" w:lineRule="auto"/>
        <w:ind w:left="-5" w:right="1119"/>
      </w:pPr>
      <w:r>
        <w:lastRenderedPageBreak/>
        <w:t xml:space="preserve">    unaff_EBX = (short **)*param_3;</w:t>
      </w:r>
    </w:p>
    <w:p w14:paraId="1BD66E40" w14:textId="77777777" w:rsidR="002D2A5E" w:rsidRDefault="002D2A5E" w:rsidP="002D2A5E">
      <w:pPr>
        <w:spacing w:after="1" w:line="260" w:lineRule="auto"/>
        <w:ind w:left="-5" w:right="1119"/>
      </w:pPr>
      <w:r>
        <w:t xml:space="preserve">    unaff_ESI = (int *)0x4068ca;</w:t>
      </w:r>
    </w:p>
    <w:p w14:paraId="0C505A5B" w14:textId="77777777" w:rsidR="002D2A5E" w:rsidRDefault="002D2A5E" w:rsidP="002D2A5E">
      <w:pPr>
        <w:spacing w:after="1" w:line="260" w:lineRule="auto"/>
        <w:ind w:left="-5" w:right="1119"/>
      </w:pPr>
      <w:r>
        <w:t xml:space="preserve">    iVar1 = __vbaLenBstr();</w:t>
      </w:r>
    </w:p>
    <w:p w14:paraId="01A70504" w14:textId="77777777" w:rsidR="002D2A5E" w:rsidRDefault="002D2A5E" w:rsidP="002D2A5E">
      <w:pPr>
        <w:spacing w:after="1" w:line="260" w:lineRule="auto"/>
        <w:ind w:left="-5" w:right="1119"/>
      </w:pPr>
      <w:r>
        <w:t xml:space="preserve">    iStack_e4 = iVar1 + iStack_e0;</w:t>
      </w:r>
    </w:p>
    <w:p w14:paraId="7F782784" w14:textId="77777777" w:rsidR="002D2A5E" w:rsidRDefault="002D2A5E" w:rsidP="002D2A5E">
      <w:pPr>
        <w:spacing w:after="1" w:line="260" w:lineRule="auto"/>
        <w:ind w:left="-5" w:right="1119"/>
      </w:pPr>
      <w:r>
        <w:t xml:space="preserve">  } while (!SCARRY4(iVar1,iStack_e0));</w:t>
      </w:r>
    </w:p>
    <w:p w14:paraId="3F90F495" w14:textId="77777777" w:rsidR="002D2A5E" w:rsidRDefault="002D2A5E" w:rsidP="002D2A5E">
      <w:pPr>
        <w:spacing w:after="1" w:line="260" w:lineRule="auto"/>
        <w:ind w:left="-5" w:right="1119"/>
      </w:pPr>
      <w:r>
        <w:t xml:space="preserve">  ppsStack_90 = (short **)0x406a24;</w:t>
      </w:r>
    </w:p>
    <w:p w14:paraId="3703C049" w14:textId="77777777" w:rsidR="002D2A5E" w:rsidRDefault="002D2A5E" w:rsidP="002D2A5E">
      <w:pPr>
        <w:spacing w:after="1" w:line="260" w:lineRule="auto"/>
        <w:ind w:left="-5" w:right="1119"/>
      </w:pPr>
      <w:r>
        <w:t xml:space="preserve">  __vbaErrorOverflow();</w:t>
      </w:r>
    </w:p>
    <w:p w14:paraId="25F4874A" w14:textId="77777777" w:rsidR="002D2A5E" w:rsidRDefault="002D2A5E" w:rsidP="002D2A5E">
      <w:pPr>
        <w:spacing w:after="1" w:line="260" w:lineRule="auto"/>
        <w:ind w:left="-5" w:right="1119"/>
      </w:pPr>
      <w:r>
        <w:t xml:space="preserve">  ppsStack_9c = (short **)&amp;LAB_00401226;</w:t>
      </w:r>
    </w:p>
    <w:p w14:paraId="30F6E266" w14:textId="77777777" w:rsidR="002D2A5E" w:rsidRDefault="002D2A5E" w:rsidP="002D2A5E">
      <w:pPr>
        <w:spacing w:after="1" w:line="260" w:lineRule="auto"/>
        <w:ind w:left="-5" w:right="1119"/>
      </w:pPr>
      <w:r>
        <w:t xml:space="preserve">  ppsStack_a0 = (short **)ExceptionList;</w:t>
      </w:r>
    </w:p>
    <w:p w14:paraId="0A582598" w14:textId="77777777" w:rsidR="002D2A5E" w:rsidRDefault="002D2A5E" w:rsidP="002D2A5E">
      <w:pPr>
        <w:spacing w:after="1" w:line="260" w:lineRule="auto"/>
        <w:ind w:left="-5" w:right="1119"/>
      </w:pPr>
      <w:r>
        <w:t xml:space="preserve">  piStack_98 = &amp;iStack_e8;</w:t>
      </w:r>
    </w:p>
    <w:p w14:paraId="72A6F715" w14:textId="77777777" w:rsidR="002D2A5E" w:rsidRDefault="002D2A5E" w:rsidP="002D2A5E">
      <w:pPr>
        <w:spacing w:after="1" w:line="260" w:lineRule="auto"/>
        <w:ind w:left="-5" w:right="1119"/>
      </w:pPr>
      <w:r>
        <w:t xml:space="preserve">  ppsStack_94 = (short **)&amp;DAT_004011f0;</w:t>
      </w:r>
    </w:p>
    <w:p w14:paraId="0A61C9AF" w14:textId="77777777" w:rsidR="002D2A5E" w:rsidRDefault="002D2A5E" w:rsidP="002D2A5E">
      <w:pPr>
        <w:spacing w:after="1" w:line="260" w:lineRule="auto"/>
        <w:ind w:left="-5" w:right="1119"/>
      </w:pPr>
      <w:r>
        <w:t xml:space="preserve">  ppsStack_90 = (short **)0x0;</w:t>
      </w:r>
    </w:p>
    <w:p w14:paraId="6482E529" w14:textId="77777777" w:rsidR="002D2A5E" w:rsidRDefault="002D2A5E" w:rsidP="002D2A5E">
      <w:pPr>
        <w:spacing w:after="1" w:line="260" w:lineRule="auto"/>
        <w:ind w:left="-5" w:right="1119"/>
      </w:pPr>
      <w:r>
        <w:t xml:space="preserve">  ExceptionList = &amp;ppsStack_a0;</w:t>
      </w:r>
    </w:p>
    <w:p w14:paraId="0C9E44A4" w14:textId="77777777" w:rsidR="002D2A5E" w:rsidRDefault="002D2A5E" w:rsidP="002D2A5E">
      <w:pPr>
        <w:spacing w:after="1" w:line="260" w:lineRule="auto"/>
        <w:ind w:left="-5" w:right="1119"/>
      </w:pPr>
      <w:r>
        <w:t xml:space="preserve">  piStack_8c = (int *)&amp;stack0xfffffffc;</w:t>
      </w:r>
    </w:p>
    <w:p w14:paraId="2EBC0CE3" w14:textId="77777777" w:rsidR="002D2A5E" w:rsidRDefault="002D2A5E" w:rsidP="002D2A5E">
      <w:pPr>
        <w:spacing w:after="1" w:line="260" w:lineRule="auto"/>
        <w:ind w:left="-5" w:right="1119"/>
      </w:pPr>
      <w:r>
        <w:t xml:space="preserve">  (**(code **)(*unaff_ESI + 4))(unaff_ESI);</w:t>
      </w:r>
    </w:p>
    <w:p w14:paraId="7F473AFA" w14:textId="77777777" w:rsidR="002D2A5E" w:rsidRDefault="002D2A5E" w:rsidP="002D2A5E">
      <w:pPr>
        <w:spacing w:after="1" w:line="260" w:lineRule="auto"/>
        <w:ind w:left="-5" w:right="1119"/>
      </w:pPr>
      <w:r>
        <w:t xml:space="preserve">  uStack_a4 = 0;</w:t>
      </w:r>
    </w:p>
    <w:p w14:paraId="6AAE72D7" w14:textId="77777777" w:rsidR="002D2A5E" w:rsidRDefault="002D2A5E" w:rsidP="002D2A5E">
      <w:pPr>
        <w:spacing w:after="1" w:line="260" w:lineRule="auto"/>
        <w:ind w:left="-5" w:right="1119"/>
      </w:pPr>
      <w:r>
        <w:t xml:space="preserve">  uStack_a8 = 0;</w:t>
      </w:r>
    </w:p>
    <w:p w14:paraId="4178A335" w14:textId="77777777" w:rsidR="002D2A5E" w:rsidRDefault="002D2A5E" w:rsidP="002D2A5E">
      <w:pPr>
        <w:spacing w:after="1" w:line="260" w:lineRule="auto"/>
        <w:ind w:left="-5" w:right="1119"/>
      </w:pPr>
      <w:r>
        <w:t xml:space="preserve">  auStack_b8[0] = 0;</w:t>
      </w:r>
    </w:p>
    <w:p w14:paraId="4C1A00D2" w14:textId="77777777" w:rsidR="002D2A5E" w:rsidRDefault="002D2A5E" w:rsidP="002D2A5E">
      <w:pPr>
        <w:spacing w:after="1" w:line="260" w:lineRule="auto"/>
        <w:ind w:left="-5" w:right="1119"/>
      </w:pPr>
      <w:r>
        <w:t xml:space="preserve">  uStack_bc = 0;</w:t>
      </w:r>
    </w:p>
    <w:p w14:paraId="1C9E4697" w14:textId="77777777" w:rsidR="002D2A5E" w:rsidRDefault="002D2A5E" w:rsidP="002D2A5E">
      <w:pPr>
        <w:spacing w:after="1" w:line="260" w:lineRule="auto"/>
        <w:ind w:left="-5" w:right="1119"/>
      </w:pPr>
      <w:r>
        <w:t xml:space="preserve">  auStack_cc[0] = 0;</w:t>
      </w:r>
    </w:p>
    <w:p w14:paraId="7F06E193" w14:textId="77777777" w:rsidR="002D2A5E" w:rsidRDefault="002D2A5E" w:rsidP="002D2A5E">
      <w:pPr>
        <w:spacing w:after="1" w:line="260" w:lineRule="auto"/>
        <w:ind w:left="-5" w:right="1119"/>
      </w:pPr>
      <w:r>
        <w:t xml:space="preserve">  *puStack_78 = 0;</w:t>
      </w:r>
    </w:p>
    <w:p w14:paraId="4608B29F" w14:textId="77777777" w:rsidR="002D2A5E" w:rsidRDefault="002D2A5E" w:rsidP="002D2A5E">
      <w:pPr>
        <w:spacing w:after="1" w:line="260" w:lineRule="auto"/>
        <w:ind w:left="-5" w:right="1119"/>
      </w:pPr>
      <w:r>
        <w:t xml:space="preserve">  iVar1 = __vbaLenBstr(*puStack_7c);</w:t>
      </w:r>
    </w:p>
    <w:p w14:paraId="56B95F18" w14:textId="77777777" w:rsidR="002D2A5E" w:rsidRDefault="002D2A5E" w:rsidP="002D2A5E">
      <w:pPr>
        <w:spacing w:after="1" w:line="260" w:lineRule="auto"/>
        <w:ind w:left="-5" w:right="1119"/>
      </w:pPr>
      <w:r>
        <w:t xml:space="preserve">  uStack_dc = (uint)(iVar1 != 0);</w:t>
      </w:r>
    </w:p>
    <w:p w14:paraId="2081F3B0" w14:textId="77777777" w:rsidR="002D2A5E" w:rsidRDefault="002D2A5E" w:rsidP="002D2A5E">
      <w:pPr>
        <w:spacing w:after="1" w:line="260" w:lineRule="auto"/>
        <w:ind w:left="-5" w:right="1119"/>
      </w:pPr>
      <w:r>
        <w:t xml:space="preserve">  iVar1 = __vbaLenBstr(*unaff_EBX);</w:t>
      </w:r>
    </w:p>
    <w:p w14:paraId="346E63DB" w14:textId="77777777" w:rsidR="002D2A5E" w:rsidRDefault="002D2A5E" w:rsidP="002D2A5E">
      <w:pPr>
        <w:spacing w:after="1" w:line="260" w:lineRule="auto"/>
        <w:ind w:left="-5" w:right="1119"/>
      </w:pPr>
      <w:r>
        <w:t xml:space="preserve">  if ((iVar1 != 0 &amp; uStack_dc) != 0) {</w:t>
      </w:r>
    </w:p>
    <w:p w14:paraId="09F995E3" w14:textId="77777777" w:rsidR="002D2A5E" w:rsidRDefault="002D2A5E" w:rsidP="002D2A5E">
      <w:pPr>
        <w:spacing w:after="1" w:line="260" w:lineRule="auto"/>
        <w:ind w:left="-5" w:right="1119"/>
      </w:pPr>
      <w:r>
        <w:t xml:space="preserve">    auStack_cc[0] = 0x4008;</w:t>
      </w:r>
    </w:p>
    <w:p w14:paraId="46F7EA53" w14:textId="77777777" w:rsidR="002D2A5E" w:rsidRDefault="002D2A5E" w:rsidP="002D2A5E">
      <w:pPr>
        <w:spacing w:after="1" w:line="260" w:lineRule="auto"/>
        <w:ind w:left="-5" w:right="1119"/>
      </w:pPr>
      <w:r>
        <w:t xml:space="preserve">    ppsStack_c4 = unaff_EBX;</w:t>
      </w:r>
    </w:p>
    <w:p w14:paraId="2FE54938" w14:textId="77777777" w:rsidR="002D2A5E" w:rsidRDefault="002D2A5E" w:rsidP="002D2A5E">
      <w:pPr>
        <w:spacing w:after="1" w:line="260" w:lineRule="auto"/>
        <w:ind w:left="-5" w:right="1119"/>
      </w:pPr>
      <w:r>
        <w:t xml:space="preserve">    rtcStrConvVar2(auStack_b8,auStack_cc,0x80,0);</w:t>
      </w:r>
    </w:p>
    <w:p w14:paraId="0A36C5BC" w14:textId="77777777" w:rsidR="002D2A5E" w:rsidRDefault="002D2A5E" w:rsidP="002D2A5E">
      <w:pPr>
        <w:spacing w:after="1" w:line="260" w:lineRule="auto"/>
        <w:ind w:left="-5" w:right="1119"/>
      </w:pPr>
      <w:r>
        <w:t xml:space="preserve">    __vbaVar2Vec(&amp;uStack_bc,auStack_b8);</w:t>
      </w:r>
    </w:p>
    <w:p w14:paraId="724C6F59" w14:textId="77777777" w:rsidR="002D2A5E" w:rsidRDefault="002D2A5E" w:rsidP="002D2A5E">
      <w:pPr>
        <w:spacing w:after="1" w:line="260" w:lineRule="auto"/>
        <w:ind w:left="-5" w:right="1119"/>
      </w:pPr>
      <w:r>
        <w:t xml:space="preserve">    __vbaAryMove(&amp;uStack_a8,&amp;uStack_bc);</w:t>
      </w:r>
    </w:p>
    <w:p w14:paraId="7958900E" w14:textId="77777777" w:rsidR="002D2A5E" w:rsidRDefault="002D2A5E" w:rsidP="002D2A5E">
      <w:pPr>
        <w:spacing w:after="1" w:line="260" w:lineRule="auto"/>
        <w:ind w:left="-5" w:right="1119"/>
      </w:pPr>
      <w:r>
        <w:t xml:space="preserve">    __vbaFreeVar();</w:t>
      </w:r>
    </w:p>
    <w:p w14:paraId="559B6A7C" w14:textId="77777777" w:rsidR="002D2A5E" w:rsidRDefault="002D2A5E" w:rsidP="002D2A5E">
      <w:pPr>
        <w:spacing w:after="1" w:line="260" w:lineRule="auto"/>
        <w:ind w:left="-5" w:right="1119"/>
      </w:pPr>
      <w:r>
        <w:t xml:space="preserve">    iVar1 = (**(code **)(*unaff_ESI + 0x704))(unaff_ESI,&amp;uStack_a8,*puStack_7c);</w:t>
      </w:r>
    </w:p>
    <w:p w14:paraId="46510B8F" w14:textId="77777777" w:rsidR="002D2A5E" w:rsidRDefault="002D2A5E" w:rsidP="002D2A5E">
      <w:pPr>
        <w:spacing w:after="1" w:line="260" w:lineRule="auto"/>
        <w:ind w:left="-5" w:right="1119"/>
      </w:pPr>
      <w:r>
        <w:t xml:space="preserve">    if (iVar1 &lt; 0) {</w:t>
      </w:r>
    </w:p>
    <w:p w14:paraId="2E355819" w14:textId="77777777" w:rsidR="002D2A5E" w:rsidRDefault="002D2A5E" w:rsidP="002D2A5E">
      <w:pPr>
        <w:spacing w:after="1" w:line="260" w:lineRule="auto"/>
        <w:ind w:left="-5" w:right="1119"/>
      </w:pPr>
      <w:r>
        <w:t xml:space="preserve">      __vbaHresultCheckObj(iVar1,unaff_ESI,&amp;DAT_00404480,0x704);</w:t>
      </w:r>
    </w:p>
    <w:p w14:paraId="4F81872E" w14:textId="77777777" w:rsidR="002D2A5E" w:rsidRDefault="002D2A5E" w:rsidP="002D2A5E">
      <w:pPr>
        <w:spacing w:after="1" w:line="260" w:lineRule="auto"/>
        <w:ind w:left="-5" w:right="1119"/>
      </w:pPr>
      <w:r>
        <w:t xml:space="preserve">    }</w:t>
      </w:r>
    </w:p>
    <w:p w14:paraId="372BD038" w14:textId="77777777" w:rsidR="002D2A5E" w:rsidRDefault="002D2A5E" w:rsidP="002D2A5E">
      <w:pPr>
        <w:spacing w:after="1" w:line="260" w:lineRule="auto"/>
        <w:ind w:left="-5" w:right="1119"/>
      </w:pPr>
      <w:r>
        <w:t xml:space="preserve">    ppsStack_c4 = (short **)&amp;uStack_a8;</w:t>
      </w:r>
    </w:p>
    <w:p w14:paraId="26DFCC63" w14:textId="77777777" w:rsidR="002D2A5E" w:rsidRDefault="002D2A5E" w:rsidP="002D2A5E">
      <w:pPr>
        <w:spacing w:after="1" w:line="260" w:lineRule="auto"/>
        <w:ind w:left="-5" w:right="1119"/>
      </w:pPr>
      <w:r>
        <w:t xml:space="preserve">    auStack_cc[0] = 0x6011;</w:t>
      </w:r>
    </w:p>
    <w:p w14:paraId="72B0B5D9" w14:textId="77777777" w:rsidR="002D2A5E" w:rsidRDefault="002D2A5E" w:rsidP="002D2A5E">
      <w:pPr>
        <w:spacing w:after="1" w:line="260" w:lineRule="auto"/>
        <w:ind w:left="-5" w:right="1119"/>
      </w:pPr>
      <w:r>
        <w:t xml:space="preserve">    rtcStrConvVar2(auStack_b8,auStack_cc,0x40,0);</w:t>
      </w:r>
    </w:p>
    <w:p w14:paraId="003D3568" w14:textId="77777777" w:rsidR="002D2A5E" w:rsidRDefault="002D2A5E" w:rsidP="002D2A5E">
      <w:pPr>
        <w:spacing w:after="1" w:line="260" w:lineRule="auto"/>
        <w:ind w:left="-5" w:right="1119"/>
      </w:pPr>
      <w:r>
        <w:t xml:space="preserve">    __vbaStrVarMove(auStack_b8);</w:t>
      </w:r>
    </w:p>
    <w:p w14:paraId="473675BA" w14:textId="77777777" w:rsidR="002D2A5E" w:rsidRDefault="002D2A5E" w:rsidP="002D2A5E">
      <w:pPr>
        <w:spacing w:after="1" w:line="260" w:lineRule="auto"/>
        <w:ind w:left="-5" w:right="1119"/>
      </w:pPr>
      <w:r>
        <w:t xml:space="preserve">    __vbaStrMove();</w:t>
      </w:r>
    </w:p>
    <w:p w14:paraId="0F4F3B17" w14:textId="77777777" w:rsidR="002D2A5E" w:rsidRDefault="002D2A5E" w:rsidP="002D2A5E">
      <w:pPr>
        <w:spacing w:after="1" w:line="260" w:lineRule="auto"/>
        <w:ind w:left="-5" w:right="1119"/>
      </w:pPr>
      <w:r>
        <w:t xml:space="preserve">    __vbaFreeVar();</w:t>
      </w:r>
    </w:p>
    <w:p w14:paraId="6D9A8D09" w14:textId="77777777" w:rsidR="002D2A5E" w:rsidRDefault="002D2A5E" w:rsidP="002D2A5E">
      <w:pPr>
        <w:spacing w:after="1" w:line="260" w:lineRule="auto"/>
        <w:ind w:left="-5" w:right="1119"/>
      </w:pPr>
      <w:r>
        <w:t xml:space="preserve">  }</w:t>
      </w:r>
    </w:p>
    <w:p w14:paraId="5D218E80" w14:textId="77777777" w:rsidR="002D2A5E" w:rsidRDefault="002D2A5E" w:rsidP="002D2A5E">
      <w:pPr>
        <w:spacing w:after="1" w:line="260" w:lineRule="auto"/>
        <w:ind w:left="-5" w:right="1119"/>
      </w:pPr>
      <w:r>
        <w:t xml:space="preserve">  __vbaAryDestruct(0,&amp;uStack_a8);</w:t>
      </w:r>
    </w:p>
    <w:p w14:paraId="6B64A4A1" w14:textId="77777777" w:rsidR="002D2A5E" w:rsidRDefault="002D2A5E" w:rsidP="002D2A5E">
      <w:pPr>
        <w:spacing w:after="1" w:line="260" w:lineRule="auto"/>
        <w:ind w:left="-5" w:right="1119"/>
      </w:pPr>
      <w:r>
        <w:t xml:space="preserve">  return;</w:t>
      </w:r>
    </w:p>
    <w:p w14:paraId="0F0CB66B" w14:textId="77777777" w:rsidR="002D2A5E" w:rsidRDefault="002D2A5E" w:rsidP="002D2A5E">
      <w:pPr>
        <w:spacing w:after="1" w:line="260" w:lineRule="auto"/>
        <w:ind w:left="-5" w:right="1119"/>
      </w:pPr>
      <w:r>
        <w:lastRenderedPageBreak/>
        <w:t>}</w:t>
      </w:r>
    </w:p>
    <w:p w14:paraId="0C0B6BC8" w14:textId="77777777" w:rsidR="002D2A5E" w:rsidRDefault="002D2A5E" w:rsidP="009525A9">
      <w:pPr>
        <w:spacing w:after="1" w:line="260" w:lineRule="auto"/>
        <w:ind w:left="-5" w:right="1119"/>
      </w:pPr>
    </w:p>
    <w:p w14:paraId="595349C4" w14:textId="77777777" w:rsidR="002D2A5E" w:rsidRDefault="002D2A5E" w:rsidP="002D2A5E">
      <w:pPr>
        <w:spacing w:after="1" w:line="260" w:lineRule="auto"/>
        <w:ind w:left="-5" w:right="1119"/>
      </w:pPr>
    </w:p>
    <w:p w14:paraId="6B41BB45" w14:textId="77777777" w:rsidR="002D2A5E" w:rsidRDefault="002D2A5E" w:rsidP="002D2A5E">
      <w:pPr>
        <w:spacing w:after="1" w:line="260" w:lineRule="auto"/>
        <w:ind w:left="-5" w:right="1119"/>
      </w:pPr>
      <w:r>
        <w:t>void __cdecl FUN_00406a30(int *param_1,undefined4 *param_2,undefined4 *param_3,undefined4 *param_4)</w:t>
      </w:r>
    </w:p>
    <w:p w14:paraId="53BA3975" w14:textId="77777777" w:rsidR="002D2A5E" w:rsidRDefault="002D2A5E" w:rsidP="002D2A5E">
      <w:pPr>
        <w:spacing w:after="1" w:line="260" w:lineRule="auto"/>
        <w:ind w:left="-5" w:right="1119"/>
      </w:pPr>
    </w:p>
    <w:p w14:paraId="2A3B0CDB" w14:textId="77777777" w:rsidR="002D2A5E" w:rsidRDefault="002D2A5E" w:rsidP="002D2A5E">
      <w:pPr>
        <w:spacing w:after="1" w:line="260" w:lineRule="auto"/>
        <w:ind w:left="-5" w:right="1119"/>
      </w:pPr>
      <w:r>
        <w:t>{</w:t>
      </w:r>
    </w:p>
    <w:p w14:paraId="3668EEBF" w14:textId="77777777" w:rsidR="002D2A5E" w:rsidRDefault="002D2A5E" w:rsidP="002D2A5E">
      <w:pPr>
        <w:spacing w:after="1" w:line="260" w:lineRule="auto"/>
        <w:ind w:left="-5" w:right="1119"/>
      </w:pPr>
      <w:r>
        <w:t xml:space="preserve">  int iVar1;</w:t>
      </w:r>
    </w:p>
    <w:p w14:paraId="729BF046" w14:textId="77777777" w:rsidR="002D2A5E" w:rsidRDefault="002D2A5E" w:rsidP="002D2A5E">
      <w:pPr>
        <w:spacing w:after="1" w:line="260" w:lineRule="auto"/>
        <w:ind w:left="-5" w:right="1119"/>
      </w:pPr>
      <w:r>
        <w:t xml:space="preserve">  int iVar2;</w:t>
      </w:r>
    </w:p>
    <w:p w14:paraId="635D93EE" w14:textId="77777777" w:rsidR="002D2A5E" w:rsidRDefault="002D2A5E" w:rsidP="002D2A5E">
      <w:pPr>
        <w:spacing w:after="1" w:line="260" w:lineRule="auto"/>
        <w:ind w:left="-5" w:right="1119"/>
      </w:pPr>
      <w:r>
        <w:t xml:space="preserve">  undefined4 local_44 [2];</w:t>
      </w:r>
    </w:p>
    <w:p w14:paraId="1800FDE3" w14:textId="77777777" w:rsidR="002D2A5E" w:rsidRDefault="002D2A5E" w:rsidP="002D2A5E">
      <w:pPr>
        <w:spacing w:after="1" w:line="260" w:lineRule="auto"/>
        <w:ind w:left="-5" w:right="1119"/>
      </w:pPr>
      <w:r>
        <w:t xml:space="preserve">  undefined4 *local_3c;</w:t>
      </w:r>
    </w:p>
    <w:p w14:paraId="79189A92" w14:textId="77777777" w:rsidR="002D2A5E" w:rsidRDefault="002D2A5E" w:rsidP="002D2A5E">
      <w:pPr>
        <w:spacing w:after="1" w:line="260" w:lineRule="auto"/>
        <w:ind w:left="-5" w:right="1119"/>
      </w:pPr>
      <w:r>
        <w:t xml:space="preserve">  undefined4 local_34;</w:t>
      </w:r>
    </w:p>
    <w:p w14:paraId="3FEEBA37" w14:textId="77777777" w:rsidR="002D2A5E" w:rsidRDefault="002D2A5E" w:rsidP="002D2A5E">
      <w:pPr>
        <w:spacing w:after="1" w:line="260" w:lineRule="auto"/>
        <w:ind w:left="-5" w:right="1119"/>
      </w:pPr>
      <w:r>
        <w:t xml:space="preserve">  undefined4 local_30 [4];</w:t>
      </w:r>
    </w:p>
    <w:p w14:paraId="446AAE77" w14:textId="77777777" w:rsidR="002D2A5E" w:rsidRDefault="002D2A5E" w:rsidP="002D2A5E">
      <w:pPr>
        <w:spacing w:after="1" w:line="260" w:lineRule="auto"/>
        <w:ind w:left="-5" w:right="1119"/>
      </w:pPr>
      <w:r>
        <w:t xml:space="preserve">  undefined4 local_20;</w:t>
      </w:r>
    </w:p>
    <w:p w14:paraId="4BB3E6F1" w14:textId="77777777" w:rsidR="002D2A5E" w:rsidRDefault="002D2A5E" w:rsidP="002D2A5E">
      <w:pPr>
        <w:spacing w:after="1" w:line="260" w:lineRule="auto"/>
        <w:ind w:left="-5" w:right="1119"/>
      </w:pPr>
      <w:r>
        <w:t xml:space="preserve">  undefined4 local_1c;</w:t>
      </w:r>
    </w:p>
    <w:p w14:paraId="4FAF91FA" w14:textId="77777777" w:rsidR="002D2A5E" w:rsidRDefault="002D2A5E" w:rsidP="002D2A5E">
      <w:pPr>
        <w:spacing w:after="1" w:line="260" w:lineRule="auto"/>
        <w:ind w:left="-5" w:right="1119"/>
      </w:pPr>
      <w:r>
        <w:t xml:space="preserve">  void *pvStack_18;</w:t>
      </w:r>
    </w:p>
    <w:p w14:paraId="1D800947" w14:textId="77777777" w:rsidR="002D2A5E" w:rsidRDefault="002D2A5E" w:rsidP="002D2A5E">
      <w:pPr>
        <w:spacing w:after="1" w:line="260" w:lineRule="auto"/>
        <w:ind w:left="-5" w:right="1119"/>
      </w:pPr>
      <w:r>
        <w:t xml:space="preserve">  undefined *puStack_14;</w:t>
      </w:r>
    </w:p>
    <w:p w14:paraId="53F09A05" w14:textId="77777777" w:rsidR="002D2A5E" w:rsidRDefault="002D2A5E" w:rsidP="002D2A5E">
      <w:pPr>
        <w:spacing w:after="1" w:line="260" w:lineRule="auto"/>
        <w:ind w:left="-5" w:right="1119"/>
      </w:pPr>
      <w:r>
        <w:t xml:space="preserve">  undefined *local_10;</w:t>
      </w:r>
    </w:p>
    <w:p w14:paraId="5051989E" w14:textId="77777777" w:rsidR="002D2A5E" w:rsidRDefault="002D2A5E" w:rsidP="002D2A5E">
      <w:pPr>
        <w:spacing w:after="1" w:line="260" w:lineRule="auto"/>
        <w:ind w:left="-5" w:right="1119"/>
      </w:pPr>
      <w:r>
        <w:t xml:space="preserve">  undefined *local_c;</w:t>
      </w:r>
    </w:p>
    <w:p w14:paraId="6558C754" w14:textId="77777777" w:rsidR="002D2A5E" w:rsidRDefault="002D2A5E" w:rsidP="002D2A5E">
      <w:pPr>
        <w:spacing w:after="1" w:line="260" w:lineRule="auto"/>
        <w:ind w:left="-5" w:right="1119"/>
      </w:pPr>
      <w:r>
        <w:t xml:space="preserve">  undefined4 local_8;</w:t>
      </w:r>
    </w:p>
    <w:p w14:paraId="19E3CADE" w14:textId="77777777" w:rsidR="002D2A5E" w:rsidRDefault="002D2A5E" w:rsidP="002D2A5E">
      <w:pPr>
        <w:spacing w:after="1" w:line="260" w:lineRule="auto"/>
        <w:ind w:left="-5" w:right="1119"/>
      </w:pPr>
      <w:r>
        <w:t xml:space="preserve">  </w:t>
      </w:r>
    </w:p>
    <w:p w14:paraId="52EA68F6" w14:textId="77777777" w:rsidR="002D2A5E" w:rsidRDefault="002D2A5E" w:rsidP="002D2A5E">
      <w:pPr>
        <w:spacing w:after="1" w:line="260" w:lineRule="auto"/>
        <w:ind w:left="-5" w:right="1119"/>
      </w:pPr>
      <w:r>
        <w:t xml:space="preserve">  puStack_14 = &amp;LAB_00401226;</w:t>
      </w:r>
    </w:p>
    <w:p w14:paraId="05C975B2" w14:textId="77777777" w:rsidR="002D2A5E" w:rsidRDefault="002D2A5E" w:rsidP="002D2A5E">
      <w:pPr>
        <w:spacing w:after="1" w:line="260" w:lineRule="auto"/>
        <w:ind w:left="-5" w:right="1119"/>
      </w:pPr>
      <w:r>
        <w:t xml:space="preserve">  pvStack_18 = ExceptionList;</w:t>
      </w:r>
    </w:p>
    <w:p w14:paraId="1CB4D65A" w14:textId="77777777" w:rsidR="002D2A5E" w:rsidRDefault="002D2A5E" w:rsidP="002D2A5E">
      <w:pPr>
        <w:spacing w:after="1" w:line="260" w:lineRule="auto"/>
        <w:ind w:left="-5" w:right="1119"/>
      </w:pPr>
      <w:r>
        <w:t xml:space="preserve">  local_10 = &amp;stack0xffffffa0;</w:t>
      </w:r>
    </w:p>
    <w:p w14:paraId="6090065F" w14:textId="77777777" w:rsidR="002D2A5E" w:rsidRDefault="002D2A5E" w:rsidP="002D2A5E">
      <w:pPr>
        <w:spacing w:after="1" w:line="260" w:lineRule="auto"/>
        <w:ind w:left="-5" w:right="1119"/>
      </w:pPr>
      <w:r>
        <w:t xml:space="preserve">  local_c = &amp;DAT_004011f0;</w:t>
      </w:r>
    </w:p>
    <w:p w14:paraId="105155E3" w14:textId="77777777" w:rsidR="002D2A5E" w:rsidRDefault="002D2A5E" w:rsidP="002D2A5E">
      <w:pPr>
        <w:spacing w:after="1" w:line="260" w:lineRule="auto"/>
        <w:ind w:left="-5" w:right="1119"/>
      </w:pPr>
      <w:r>
        <w:t xml:space="preserve">  local_8 = 0;</w:t>
      </w:r>
    </w:p>
    <w:p w14:paraId="1B58A41C" w14:textId="77777777" w:rsidR="002D2A5E" w:rsidRDefault="002D2A5E" w:rsidP="002D2A5E">
      <w:pPr>
        <w:spacing w:after="1" w:line="260" w:lineRule="auto"/>
        <w:ind w:left="-5" w:right="1119"/>
      </w:pPr>
      <w:r>
        <w:t xml:space="preserve">  ExceptionList = &amp;pvStack_18;</w:t>
      </w:r>
    </w:p>
    <w:p w14:paraId="329C73F4" w14:textId="77777777" w:rsidR="002D2A5E" w:rsidRDefault="002D2A5E" w:rsidP="002D2A5E">
      <w:pPr>
        <w:spacing w:after="1" w:line="260" w:lineRule="auto"/>
        <w:ind w:left="-5" w:right="1119"/>
      </w:pPr>
      <w:r>
        <w:t xml:space="preserve">  (**(code **)(*param_1 + 4))(param_1);</w:t>
      </w:r>
    </w:p>
    <w:p w14:paraId="371930CE" w14:textId="77777777" w:rsidR="002D2A5E" w:rsidRDefault="002D2A5E" w:rsidP="002D2A5E">
      <w:pPr>
        <w:spacing w:after="1" w:line="260" w:lineRule="auto"/>
        <w:ind w:left="-5" w:right="1119"/>
      </w:pPr>
      <w:r>
        <w:t xml:space="preserve">  local_1c = 0;</w:t>
      </w:r>
    </w:p>
    <w:p w14:paraId="5C722E85" w14:textId="77777777" w:rsidR="002D2A5E" w:rsidRDefault="002D2A5E" w:rsidP="002D2A5E">
      <w:pPr>
        <w:spacing w:after="1" w:line="260" w:lineRule="auto"/>
        <w:ind w:left="-5" w:right="1119"/>
      </w:pPr>
      <w:r>
        <w:t xml:space="preserve">  local_20 = 0;</w:t>
      </w:r>
    </w:p>
    <w:p w14:paraId="236F7C6F" w14:textId="77777777" w:rsidR="002D2A5E" w:rsidRDefault="002D2A5E" w:rsidP="002D2A5E">
      <w:pPr>
        <w:spacing w:after="1" w:line="260" w:lineRule="auto"/>
        <w:ind w:left="-5" w:right="1119"/>
      </w:pPr>
      <w:r>
        <w:t xml:space="preserve">  local_30[0] = 0;</w:t>
      </w:r>
    </w:p>
    <w:p w14:paraId="0705792E" w14:textId="77777777" w:rsidR="002D2A5E" w:rsidRDefault="002D2A5E" w:rsidP="002D2A5E">
      <w:pPr>
        <w:spacing w:after="1" w:line="260" w:lineRule="auto"/>
        <w:ind w:left="-5" w:right="1119"/>
      </w:pPr>
      <w:r>
        <w:t xml:space="preserve">  local_34 = 0;</w:t>
      </w:r>
    </w:p>
    <w:p w14:paraId="78069ECB" w14:textId="77777777" w:rsidR="002D2A5E" w:rsidRDefault="002D2A5E" w:rsidP="002D2A5E">
      <w:pPr>
        <w:spacing w:after="1" w:line="260" w:lineRule="auto"/>
        <w:ind w:left="-5" w:right="1119"/>
      </w:pPr>
      <w:r>
        <w:t xml:space="preserve">  local_44[0] = 0;</w:t>
      </w:r>
    </w:p>
    <w:p w14:paraId="3106BDB8" w14:textId="77777777" w:rsidR="002D2A5E" w:rsidRDefault="002D2A5E" w:rsidP="002D2A5E">
      <w:pPr>
        <w:spacing w:after="1" w:line="260" w:lineRule="auto"/>
        <w:ind w:left="-5" w:right="1119"/>
      </w:pPr>
      <w:r>
        <w:t xml:space="preserve">  *param_4 = 0;</w:t>
      </w:r>
    </w:p>
    <w:p w14:paraId="6AA90BF1" w14:textId="77777777" w:rsidR="002D2A5E" w:rsidRDefault="002D2A5E" w:rsidP="002D2A5E">
      <w:pPr>
        <w:spacing w:after="1" w:line="260" w:lineRule="auto"/>
        <w:ind w:left="-5" w:right="1119"/>
      </w:pPr>
      <w:r>
        <w:t xml:space="preserve">  iVar1 = __vbaLenBstr(*param_3);</w:t>
      </w:r>
    </w:p>
    <w:p w14:paraId="723BFD0E" w14:textId="77777777" w:rsidR="002D2A5E" w:rsidRDefault="002D2A5E" w:rsidP="002D2A5E">
      <w:pPr>
        <w:spacing w:after="1" w:line="260" w:lineRule="auto"/>
        <w:ind w:left="-5" w:right="1119"/>
      </w:pPr>
      <w:r>
        <w:t xml:space="preserve">  iVar2 = __vbaLenBstr(*param_2);</w:t>
      </w:r>
    </w:p>
    <w:p w14:paraId="0268007E" w14:textId="77777777" w:rsidR="002D2A5E" w:rsidRDefault="002D2A5E" w:rsidP="002D2A5E">
      <w:pPr>
        <w:spacing w:after="1" w:line="260" w:lineRule="auto"/>
        <w:ind w:left="-5" w:right="1119"/>
      </w:pPr>
      <w:r>
        <w:t xml:space="preserve">  if (iVar2 != 0 &amp;&amp; iVar1 != 0) {</w:t>
      </w:r>
    </w:p>
    <w:p w14:paraId="6AE7A5BB" w14:textId="77777777" w:rsidR="002D2A5E" w:rsidRDefault="002D2A5E" w:rsidP="002D2A5E">
      <w:pPr>
        <w:spacing w:after="1" w:line="260" w:lineRule="auto"/>
        <w:ind w:left="-5" w:right="1119"/>
      </w:pPr>
      <w:r>
        <w:t xml:space="preserve">    local_3c = param_2;</w:t>
      </w:r>
    </w:p>
    <w:p w14:paraId="53CDED79" w14:textId="77777777" w:rsidR="002D2A5E" w:rsidRDefault="002D2A5E" w:rsidP="002D2A5E">
      <w:pPr>
        <w:spacing w:after="1" w:line="260" w:lineRule="auto"/>
        <w:ind w:left="-5" w:right="1119"/>
      </w:pPr>
      <w:r>
        <w:t xml:space="preserve">    local_44[0] = 0x4008;</w:t>
      </w:r>
    </w:p>
    <w:p w14:paraId="1E1C1326" w14:textId="77777777" w:rsidR="002D2A5E" w:rsidRDefault="002D2A5E" w:rsidP="002D2A5E">
      <w:pPr>
        <w:spacing w:after="1" w:line="260" w:lineRule="auto"/>
        <w:ind w:left="-5" w:right="1119"/>
      </w:pPr>
      <w:r>
        <w:t xml:space="preserve">    rtcStrConvVar2(local_30,local_44,0x80,0);</w:t>
      </w:r>
    </w:p>
    <w:p w14:paraId="36176AA1" w14:textId="77777777" w:rsidR="002D2A5E" w:rsidRDefault="002D2A5E" w:rsidP="002D2A5E">
      <w:pPr>
        <w:spacing w:after="1" w:line="260" w:lineRule="auto"/>
        <w:ind w:left="-5" w:right="1119"/>
      </w:pPr>
      <w:r>
        <w:t xml:space="preserve">    __vbaVar2Vec(&amp;local_34,local_30);</w:t>
      </w:r>
    </w:p>
    <w:p w14:paraId="3B626374" w14:textId="77777777" w:rsidR="002D2A5E" w:rsidRDefault="002D2A5E" w:rsidP="002D2A5E">
      <w:pPr>
        <w:spacing w:after="1" w:line="260" w:lineRule="auto"/>
        <w:ind w:left="-5" w:right="1119"/>
      </w:pPr>
      <w:r>
        <w:t xml:space="preserve">    __vbaAryMove(&amp;local_20,&amp;local_34);</w:t>
      </w:r>
    </w:p>
    <w:p w14:paraId="488E1F20" w14:textId="77777777" w:rsidR="002D2A5E" w:rsidRDefault="002D2A5E" w:rsidP="002D2A5E">
      <w:pPr>
        <w:spacing w:after="1" w:line="260" w:lineRule="auto"/>
        <w:ind w:left="-5" w:right="1119"/>
      </w:pPr>
      <w:r>
        <w:t xml:space="preserve">    __vbaFreeVar();</w:t>
      </w:r>
    </w:p>
    <w:p w14:paraId="0F4CDB21" w14:textId="77777777" w:rsidR="002D2A5E" w:rsidRDefault="002D2A5E" w:rsidP="002D2A5E">
      <w:pPr>
        <w:spacing w:after="1" w:line="260" w:lineRule="auto"/>
        <w:ind w:left="-5" w:right="1119"/>
      </w:pPr>
      <w:r>
        <w:t xml:space="preserve">    iVar1 = (**(code **)(*param_1 + 0x704))(param_1,&amp;local_20,*param_3);</w:t>
      </w:r>
    </w:p>
    <w:p w14:paraId="127F45ED" w14:textId="77777777" w:rsidR="002D2A5E" w:rsidRDefault="002D2A5E" w:rsidP="002D2A5E">
      <w:pPr>
        <w:spacing w:after="1" w:line="260" w:lineRule="auto"/>
        <w:ind w:left="-5" w:right="1119"/>
      </w:pPr>
      <w:r>
        <w:lastRenderedPageBreak/>
        <w:t xml:space="preserve">    if (iVar1 &lt; 0) {</w:t>
      </w:r>
    </w:p>
    <w:p w14:paraId="37AA4CC5" w14:textId="77777777" w:rsidR="002D2A5E" w:rsidRDefault="002D2A5E" w:rsidP="002D2A5E">
      <w:pPr>
        <w:spacing w:after="1" w:line="260" w:lineRule="auto"/>
        <w:ind w:left="-5" w:right="1119"/>
      </w:pPr>
      <w:r>
        <w:t xml:space="preserve">      __vbaHresultCheckObj(iVar1,param_1,&amp;DAT_00404480,0x704);</w:t>
      </w:r>
    </w:p>
    <w:p w14:paraId="1B4FF9D6" w14:textId="77777777" w:rsidR="002D2A5E" w:rsidRDefault="002D2A5E" w:rsidP="002D2A5E">
      <w:pPr>
        <w:spacing w:after="1" w:line="260" w:lineRule="auto"/>
        <w:ind w:left="-5" w:right="1119"/>
      </w:pPr>
      <w:r>
        <w:t xml:space="preserve">    }</w:t>
      </w:r>
    </w:p>
    <w:p w14:paraId="6630392B" w14:textId="77777777" w:rsidR="002D2A5E" w:rsidRDefault="002D2A5E" w:rsidP="002D2A5E">
      <w:pPr>
        <w:spacing w:after="1" w:line="260" w:lineRule="auto"/>
        <w:ind w:left="-5" w:right="1119"/>
      </w:pPr>
      <w:r>
        <w:t xml:space="preserve">    local_3c = &amp;local_20;</w:t>
      </w:r>
    </w:p>
    <w:p w14:paraId="630E09D3" w14:textId="77777777" w:rsidR="002D2A5E" w:rsidRDefault="002D2A5E" w:rsidP="002D2A5E">
      <w:pPr>
        <w:spacing w:after="1" w:line="260" w:lineRule="auto"/>
        <w:ind w:left="-5" w:right="1119"/>
      </w:pPr>
      <w:r>
        <w:t xml:space="preserve">    local_44[0] = 0x6011;</w:t>
      </w:r>
    </w:p>
    <w:p w14:paraId="2C9BD060" w14:textId="77777777" w:rsidR="002D2A5E" w:rsidRDefault="002D2A5E" w:rsidP="002D2A5E">
      <w:pPr>
        <w:spacing w:after="1" w:line="260" w:lineRule="auto"/>
        <w:ind w:left="-5" w:right="1119"/>
      </w:pPr>
      <w:r>
        <w:t xml:space="preserve">    rtcStrConvVar2(local_30,local_44,0x40,0);</w:t>
      </w:r>
    </w:p>
    <w:p w14:paraId="7095BBDA" w14:textId="77777777" w:rsidR="002D2A5E" w:rsidRDefault="002D2A5E" w:rsidP="002D2A5E">
      <w:pPr>
        <w:spacing w:after="1" w:line="260" w:lineRule="auto"/>
        <w:ind w:left="-5" w:right="1119"/>
      </w:pPr>
      <w:r>
        <w:t xml:space="preserve">    __vbaStrVarMove(local_30);</w:t>
      </w:r>
    </w:p>
    <w:p w14:paraId="3B549740" w14:textId="77777777" w:rsidR="002D2A5E" w:rsidRDefault="002D2A5E" w:rsidP="002D2A5E">
      <w:pPr>
        <w:spacing w:after="1" w:line="260" w:lineRule="auto"/>
        <w:ind w:left="-5" w:right="1119"/>
      </w:pPr>
      <w:r>
        <w:t xml:space="preserve">    __vbaStrMove();</w:t>
      </w:r>
    </w:p>
    <w:p w14:paraId="373B523C" w14:textId="77777777" w:rsidR="002D2A5E" w:rsidRDefault="002D2A5E" w:rsidP="002D2A5E">
      <w:pPr>
        <w:spacing w:after="1" w:line="260" w:lineRule="auto"/>
        <w:ind w:left="-5" w:right="1119"/>
      </w:pPr>
      <w:r>
        <w:t xml:space="preserve">    __vbaFreeVar();</w:t>
      </w:r>
    </w:p>
    <w:p w14:paraId="79CE956B" w14:textId="77777777" w:rsidR="002D2A5E" w:rsidRDefault="002D2A5E" w:rsidP="002D2A5E">
      <w:pPr>
        <w:spacing w:after="1" w:line="260" w:lineRule="auto"/>
        <w:ind w:left="-5" w:right="1119"/>
      </w:pPr>
      <w:r>
        <w:t xml:space="preserve">  }</w:t>
      </w:r>
    </w:p>
    <w:p w14:paraId="054730F9" w14:textId="77777777" w:rsidR="002D2A5E" w:rsidRDefault="002D2A5E" w:rsidP="002D2A5E">
      <w:pPr>
        <w:spacing w:after="1" w:line="260" w:lineRule="auto"/>
        <w:ind w:left="-5" w:right="1119"/>
      </w:pPr>
      <w:r>
        <w:t xml:space="preserve">  __vbaAryDestruct(0,&amp;local_20);</w:t>
      </w:r>
    </w:p>
    <w:p w14:paraId="172E60C1" w14:textId="77777777" w:rsidR="002D2A5E" w:rsidRDefault="002D2A5E" w:rsidP="002D2A5E">
      <w:pPr>
        <w:spacing w:after="1" w:line="260" w:lineRule="auto"/>
        <w:ind w:left="-5" w:right="1119"/>
      </w:pPr>
      <w:r>
        <w:t xml:space="preserve">  return;</w:t>
      </w:r>
    </w:p>
    <w:p w14:paraId="69428A9A" w14:textId="77777777" w:rsidR="002D2A5E" w:rsidRDefault="002D2A5E" w:rsidP="002D2A5E">
      <w:pPr>
        <w:spacing w:after="1" w:line="260" w:lineRule="auto"/>
        <w:ind w:left="-5" w:right="1119"/>
      </w:pPr>
      <w:r>
        <w:t>}</w:t>
      </w:r>
    </w:p>
    <w:p w14:paraId="6AC3A104" w14:textId="77777777" w:rsidR="002D2A5E" w:rsidRDefault="002D2A5E" w:rsidP="009525A9">
      <w:pPr>
        <w:spacing w:after="1" w:line="260" w:lineRule="auto"/>
        <w:ind w:left="-5" w:right="1119"/>
      </w:pPr>
    </w:p>
    <w:p w14:paraId="19CDF48B" w14:textId="77777777" w:rsidR="00A62A22" w:rsidRDefault="00A62A22" w:rsidP="00A62A22">
      <w:pPr>
        <w:spacing w:after="1" w:line="260" w:lineRule="auto"/>
        <w:ind w:left="-5" w:right="1119"/>
      </w:pPr>
    </w:p>
    <w:p w14:paraId="0D2B43CD" w14:textId="77777777" w:rsidR="00A62A22" w:rsidRDefault="00A62A22" w:rsidP="00A62A22">
      <w:pPr>
        <w:spacing w:after="1" w:line="260" w:lineRule="auto"/>
        <w:ind w:left="-5" w:right="1119"/>
      </w:pPr>
      <w:r>
        <w:t>void __cdecl FUN_00406bc0(int *param_1,short **param_2)</w:t>
      </w:r>
    </w:p>
    <w:p w14:paraId="4FD4D801" w14:textId="77777777" w:rsidR="00A62A22" w:rsidRDefault="00A62A22" w:rsidP="00A62A22">
      <w:pPr>
        <w:spacing w:after="1" w:line="260" w:lineRule="auto"/>
        <w:ind w:left="-5" w:right="1119"/>
      </w:pPr>
    </w:p>
    <w:p w14:paraId="336F719C" w14:textId="77777777" w:rsidR="00A62A22" w:rsidRDefault="00A62A22" w:rsidP="00A62A22">
      <w:pPr>
        <w:spacing w:after="1" w:line="260" w:lineRule="auto"/>
        <w:ind w:left="-5" w:right="1119"/>
      </w:pPr>
      <w:r>
        <w:t>{</w:t>
      </w:r>
    </w:p>
    <w:p w14:paraId="55663FF1" w14:textId="77777777" w:rsidR="00A62A22" w:rsidRDefault="00A62A22" w:rsidP="00A62A22">
      <w:pPr>
        <w:spacing w:after="1" w:line="260" w:lineRule="auto"/>
        <w:ind w:left="-5" w:right="1119"/>
      </w:pPr>
      <w:r>
        <w:t xml:space="preserve">  short *psVar1;</w:t>
      </w:r>
    </w:p>
    <w:p w14:paraId="4EAFEB53" w14:textId="77777777" w:rsidR="00A62A22" w:rsidRDefault="00A62A22" w:rsidP="00A62A22">
      <w:pPr>
        <w:spacing w:after="1" w:line="260" w:lineRule="auto"/>
        <w:ind w:left="-5" w:right="1119"/>
      </w:pPr>
      <w:r>
        <w:t xml:space="preserve">  int *piVar2;</w:t>
      </w:r>
    </w:p>
    <w:p w14:paraId="4DE3A2C6" w14:textId="77777777" w:rsidR="00A62A22" w:rsidRDefault="00A62A22" w:rsidP="00A62A22">
      <w:pPr>
        <w:spacing w:after="1" w:line="260" w:lineRule="auto"/>
        <w:ind w:left="-5" w:right="1119"/>
      </w:pPr>
      <w:r>
        <w:t xml:space="preserve">  undefined uVar3;</w:t>
      </w:r>
    </w:p>
    <w:p w14:paraId="30E854AE" w14:textId="77777777" w:rsidR="00A62A22" w:rsidRDefault="00A62A22" w:rsidP="00A62A22">
      <w:pPr>
        <w:spacing w:after="1" w:line="260" w:lineRule="auto"/>
        <w:ind w:left="-5" w:right="1119"/>
      </w:pPr>
      <w:r>
        <w:t xml:space="preserve">  int iVar4;</w:t>
      </w:r>
    </w:p>
    <w:p w14:paraId="5C056D61" w14:textId="77777777" w:rsidR="00A62A22" w:rsidRDefault="00A62A22" w:rsidP="00A62A22">
      <w:pPr>
        <w:spacing w:after="1" w:line="260" w:lineRule="auto"/>
        <w:ind w:left="-5" w:right="1119"/>
      </w:pPr>
      <w:r>
        <w:t xml:space="preserve">  code *pcVar5;</w:t>
      </w:r>
    </w:p>
    <w:p w14:paraId="5741F7BB" w14:textId="77777777" w:rsidR="00A62A22" w:rsidRDefault="00A62A22" w:rsidP="00A62A22">
      <w:pPr>
        <w:spacing w:after="1" w:line="260" w:lineRule="auto"/>
        <w:ind w:left="-5" w:right="1119"/>
      </w:pPr>
      <w:r>
        <w:t xml:space="preserve">  undefined4 uVar6;</w:t>
      </w:r>
    </w:p>
    <w:p w14:paraId="18C9A471" w14:textId="77777777" w:rsidR="00A62A22" w:rsidRDefault="00A62A22" w:rsidP="00A62A22">
      <w:pPr>
        <w:spacing w:after="1" w:line="260" w:lineRule="auto"/>
        <w:ind w:left="-5" w:right="1119"/>
      </w:pPr>
      <w:r>
        <w:t xml:space="preserve">  uint unaff_ESI;</w:t>
      </w:r>
    </w:p>
    <w:p w14:paraId="0AB63EEC" w14:textId="77777777" w:rsidR="00A62A22" w:rsidRDefault="00A62A22" w:rsidP="00A62A22">
      <w:pPr>
        <w:spacing w:after="1" w:line="260" w:lineRule="auto"/>
        <w:ind w:left="-5" w:right="1119"/>
      </w:pPr>
      <w:r>
        <w:t xml:space="preserve">  code *pcVar7;</w:t>
      </w:r>
    </w:p>
    <w:p w14:paraId="0C989C3C" w14:textId="77777777" w:rsidR="00A62A22" w:rsidRDefault="00A62A22" w:rsidP="00A62A22">
      <w:pPr>
        <w:spacing w:after="1" w:line="260" w:lineRule="auto"/>
        <w:ind w:left="-5" w:right="1119"/>
      </w:pPr>
      <w:r>
        <w:t xml:space="preserve">  int *piVar8;</w:t>
      </w:r>
    </w:p>
    <w:p w14:paraId="55AE5BA0" w14:textId="77777777" w:rsidR="00A62A22" w:rsidRDefault="00A62A22" w:rsidP="00A62A22">
      <w:pPr>
        <w:spacing w:after="1" w:line="260" w:lineRule="auto"/>
        <w:ind w:left="-5" w:right="1119"/>
      </w:pPr>
      <w:r>
        <w:t xml:space="preserve">  short **ppsStack_cc;</w:t>
      </w:r>
    </w:p>
    <w:p w14:paraId="1CFDDAF3" w14:textId="77777777" w:rsidR="00A62A22" w:rsidRDefault="00A62A22" w:rsidP="00A62A22">
      <w:pPr>
        <w:spacing w:after="1" w:line="260" w:lineRule="auto"/>
        <w:ind w:left="-5" w:right="1119"/>
      </w:pPr>
      <w:r>
        <w:t xml:space="preserve">  code *pcStack_c8;</w:t>
      </w:r>
    </w:p>
    <w:p w14:paraId="51C55D3D" w14:textId="77777777" w:rsidR="00A62A22" w:rsidRDefault="00A62A22" w:rsidP="00A62A22">
      <w:pPr>
        <w:spacing w:after="1" w:line="260" w:lineRule="auto"/>
        <w:ind w:left="-5" w:right="1119"/>
      </w:pPr>
      <w:r>
        <w:t xml:space="preserve">  int iStack_c4;</w:t>
      </w:r>
    </w:p>
    <w:p w14:paraId="1B96D982" w14:textId="77777777" w:rsidR="00A62A22" w:rsidRDefault="00A62A22" w:rsidP="00A62A22">
      <w:pPr>
        <w:spacing w:after="1" w:line="260" w:lineRule="auto"/>
        <w:ind w:left="-5" w:right="1119"/>
      </w:pPr>
      <w:r>
        <w:t xml:space="preserve">  int iStack_c0;</w:t>
      </w:r>
    </w:p>
    <w:p w14:paraId="05231CBB" w14:textId="77777777" w:rsidR="00A62A22" w:rsidRDefault="00A62A22" w:rsidP="00A62A22">
      <w:pPr>
        <w:spacing w:after="1" w:line="260" w:lineRule="auto"/>
        <w:ind w:left="-5" w:right="1119"/>
      </w:pPr>
      <w:r>
        <w:t xml:space="preserve">  undefined4 uStack_ac;</w:t>
      </w:r>
    </w:p>
    <w:p w14:paraId="2F11F6DE" w14:textId="77777777" w:rsidR="00A62A22" w:rsidRDefault="00A62A22" w:rsidP="00A62A22">
      <w:pPr>
        <w:spacing w:after="1" w:line="260" w:lineRule="auto"/>
        <w:ind w:left="-5" w:right="1119"/>
      </w:pPr>
      <w:r>
        <w:t xml:space="preserve">  void *pvStack_a8;</w:t>
      </w:r>
    </w:p>
    <w:p w14:paraId="5F3880AF" w14:textId="77777777" w:rsidR="00A62A22" w:rsidRDefault="00A62A22" w:rsidP="00A62A22">
      <w:pPr>
        <w:spacing w:after="1" w:line="260" w:lineRule="auto"/>
        <w:ind w:left="-5" w:right="1119"/>
      </w:pPr>
      <w:r>
        <w:t xml:space="preserve">  undefined *puStack_a4;</w:t>
      </w:r>
    </w:p>
    <w:p w14:paraId="15AD91D8" w14:textId="77777777" w:rsidR="00A62A22" w:rsidRDefault="00A62A22" w:rsidP="00A62A22">
      <w:pPr>
        <w:spacing w:after="1" w:line="260" w:lineRule="auto"/>
        <w:ind w:left="-5" w:right="1119"/>
      </w:pPr>
      <w:r>
        <w:t xml:space="preserve">  short ***pppsStack_a0;</w:t>
      </w:r>
    </w:p>
    <w:p w14:paraId="3EC0BDE5" w14:textId="77777777" w:rsidR="00A62A22" w:rsidRDefault="00A62A22" w:rsidP="00A62A22">
      <w:pPr>
        <w:spacing w:after="1" w:line="260" w:lineRule="auto"/>
        <w:ind w:left="-5" w:right="1119"/>
      </w:pPr>
      <w:r>
        <w:t xml:space="preserve">  undefined *puStack_9c;</w:t>
      </w:r>
    </w:p>
    <w:p w14:paraId="0341DD67" w14:textId="77777777" w:rsidR="00A62A22" w:rsidRDefault="00A62A22" w:rsidP="00A62A22">
      <w:pPr>
        <w:spacing w:after="1" w:line="260" w:lineRule="auto"/>
        <w:ind w:left="-5" w:right="1119"/>
      </w:pPr>
      <w:r>
        <w:t xml:space="preserve">  wchar_t *pwStack_98;</w:t>
      </w:r>
    </w:p>
    <w:p w14:paraId="10D7586A" w14:textId="77777777" w:rsidR="00A62A22" w:rsidRDefault="00A62A22" w:rsidP="00A62A22">
      <w:pPr>
        <w:spacing w:after="1" w:line="260" w:lineRule="auto"/>
        <w:ind w:left="-5" w:right="1119"/>
      </w:pPr>
      <w:r>
        <w:t xml:space="preserve">  int *piStack_94;</w:t>
      </w:r>
    </w:p>
    <w:p w14:paraId="3067A37E" w14:textId="77777777" w:rsidR="00A62A22" w:rsidRDefault="00A62A22" w:rsidP="00A62A22">
      <w:pPr>
        <w:spacing w:after="1" w:line="260" w:lineRule="auto"/>
        <w:ind w:left="-5" w:right="1119"/>
      </w:pPr>
      <w:r>
        <w:t xml:space="preserve">  uint local_84;</w:t>
      </w:r>
    </w:p>
    <w:p w14:paraId="12F7E01C" w14:textId="77777777" w:rsidR="00A62A22" w:rsidRDefault="00A62A22" w:rsidP="00A62A22">
      <w:pPr>
        <w:spacing w:after="1" w:line="260" w:lineRule="auto"/>
        <w:ind w:left="-5" w:right="1119"/>
      </w:pPr>
      <w:r>
        <w:t xml:space="preserve">  undefined4 local_4c [2];</w:t>
      </w:r>
    </w:p>
    <w:p w14:paraId="4A5D42A6" w14:textId="77777777" w:rsidR="00A62A22" w:rsidRDefault="00A62A22" w:rsidP="00A62A22">
      <w:pPr>
        <w:spacing w:after="1" w:line="260" w:lineRule="auto"/>
        <w:ind w:left="-5" w:right="1119"/>
      </w:pPr>
      <w:r>
        <w:t xml:space="preserve">  undefined4 local_44;</w:t>
      </w:r>
    </w:p>
    <w:p w14:paraId="76D2C826" w14:textId="77777777" w:rsidR="00A62A22" w:rsidRDefault="00A62A22" w:rsidP="00A62A22">
      <w:pPr>
        <w:spacing w:after="1" w:line="260" w:lineRule="auto"/>
        <w:ind w:left="-5" w:right="1119"/>
      </w:pPr>
      <w:r>
        <w:t xml:space="preserve">  undefined4 local_3c;</w:t>
      </w:r>
    </w:p>
    <w:p w14:paraId="0F553E96" w14:textId="77777777" w:rsidR="00A62A22" w:rsidRDefault="00A62A22" w:rsidP="00A62A22">
      <w:pPr>
        <w:spacing w:after="1" w:line="260" w:lineRule="auto"/>
        <w:ind w:left="-5" w:right="1119"/>
      </w:pPr>
      <w:r>
        <w:t xml:space="preserve">  undefined4 local_38;</w:t>
      </w:r>
    </w:p>
    <w:p w14:paraId="544EBFCE" w14:textId="77777777" w:rsidR="00A62A22" w:rsidRDefault="00A62A22" w:rsidP="00A62A22">
      <w:pPr>
        <w:spacing w:after="1" w:line="260" w:lineRule="auto"/>
        <w:ind w:left="-5" w:right="1119"/>
      </w:pPr>
      <w:r>
        <w:t xml:space="preserve">  undefined local_34;</w:t>
      </w:r>
    </w:p>
    <w:p w14:paraId="6C212E54" w14:textId="77777777" w:rsidR="00A62A22" w:rsidRDefault="00A62A22" w:rsidP="00A62A22">
      <w:pPr>
        <w:spacing w:after="1" w:line="260" w:lineRule="auto"/>
        <w:ind w:left="-5" w:right="1119"/>
      </w:pPr>
      <w:r>
        <w:lastRenderedPageBreak/>
        <w:t xml:space="preserve">  int local_30;</w:t>
      </w:r>
    </w:p>
    <w:p w14:paraId="4FFB4D51" w14:textId="77777777" w:rsidR="00A62A22" w:rsidRDefault="00A62A22" w:rsidP="00A62A22">
      <w:pPr>
        <w:spacing w:after="1" w:line="260" w:lineRule="auto"/>
        <w:ind w:left="-5" w:right="1119"/>
      </w:pPr>
      <w:r>
        <w:t xml:space="preserve">  code *local_2c;</w:t>
      </w:r>
    </w:p>
    <w:p w14:paraId="76D1FF8E" w14:textId="77777777" w:rsidR="00A62A22" w:rsidRDefault="00A62A22" w:rsidP="00A62A22">
      <w:pPr>
        <w:spacing w:after="1" w:line="260" w:lineRule="auto"/>
        <w:ind w:left="-5" w:right="1119"/>
      </w:pPr>
      <w:r>
        <w:t xml:space="preserve">  int local_28;</w:t>
      </w:r>
    </w:p>
    <w:p w14:paraId="7145D056" w14:textId="77777777" w:rsidR="00A62A22" w:rsidRDefault="00A62A22" w:rsidP="00A62A22">
      <w:pPr>
        <w:spacing w:after="1" w:line="260" w:lineRule="auto"/>
        <w:ind w:left="-5" w:right="1119"/>
      </w:pPr>
      <w:r>
        <w:t xml:space="preserve">  undefined local_20;</w:t>
      </w:r>
    </w:p>
    <w:p w14:paraId="1E5666DC" w14:textId="77777777" w:rsidR="00A62A22" w:rsidRDefault="00A62A22" w:rsidP="00A62A22">
      <w:pPr>
        <w:spacing w:after="1" w:line="260" w:lineRule="auto"/>
        <w:ind w:left="-5" w:right="1119"/>
      </w:pPr>
      <w:r>
        <w:t xml:space="preserve">  uint local_1c;</w:t>
      </w:r>
    </w:p>
    <w:p w14:paraId="73B4C3E2" w14:textId="77777777" w:rsidR="00A62A22" w:rsidRDefault="00A62A22" w:rsidP="00A62A22">
      <w:pPr>
        <w:spacing w:after="1" w:line="260" w:lineRule="auto"/>
        <w:ind w:left="-5" w:right="1119"/>
      </w:pPr>
      <w:r>
        <w:t xml:space="preserve">  void *pvStack_18;</w:t>
      </w:r>
    </w:p>
    <w:p w14:paraId="78CBBD9E" w14:textId="77777777" w:rsidR="00A62A22" w:rsidRDefault="00A62A22" w:rsidP="00A62A22">
      <w:pPr>
        <w:spacing w:after="1" w:line="260" w:lineRule="auto"/>
        <w:ind w:left="-5" w:right="1119"/>
      </w:pPr>
      <w:r>
        <w:t xml:space="preserve">  undefined *puStack_14;</w:t>
      </w:r>
    </w:p>
    <w:p w14:paraId="3B3654CE" w14:textId="77777777" w:rsidR="00A62A22" w:rsidRDefault="00A62A22" w:rsidP="00A62A22">
      <w:pPr>
        <w:spacing w:after="1" w:line="260" w:lineRule="auto"/>
        <w:ind w:left="-5" w:right="1119"/>
      </w:pPr>
      <w:r>
        <w:t xml:space="preserve">  undefined *local_10;</w:t>
      </w:r>
    </w:p>
    <w:p w14:paraId="2E6026CC" w14:textId="77777777" w:rsidR="00A62A22" w:rsidRDefault="00A62A22" w:rsidP="00A62A22">
      <w:pPr>
        <w:spacing w:after="1" w:line="260" w:lineRule="auto"/>
        <w:ind w:left="-5" w:right="1119"/>
      </w:pPr>
      <w:r>
        <w:t xml:space="preserve">  undefined *local_c;</w:t>
      </w:r>
    </w:p>
    <w:p w14:paraId="39BD3049" w14:textId="77777777" w:rsidR="00A62A22" w:rsidRDefault="00A62A22" w:rsidP="00A62A22">
      <w:pPr>
        <w:spacing w:after="1" w:line="260" w:lineRule="auto"/>
        <w:ind w:left="-5" w:right="1119"/>
      </w:pPr>
      <w:r>
        <w:t xml:space="preserve">  undefined4 local_8;</w:t>
      </w:r>
    </w:p>
    <w:p w14:paraId="29F221A2" w14:textId="77777777" w:rsidR="00A62A22" w:rsidRDefault="00A62A22" w:rsidP="00A62A22">
      <w:pPr>
        <w:spacing w:after="1" w:line="260" w:lineRule="auto"/>
        <w:ind w:left="-5" w:right="1119"/>
      </w:pPr>
      <w:r>
        <w:t xml:space="preserve">  </w:t>
      </w:r>
    </w:p>
    <w:p w14:paraId="490117C5" w14:textId="77777777" w:rsidR="00A62A22" w:rsidRDefault="00A62A22" w:rsidP="00A62A22">
      <w:pPr>
        <w:spacing w:after="1" w:line="260" w:lineRule="auto"/>
        <w:ind w:left="-5" w:right="1119"/>
      </w:pPr>
      <w:r>
        <w:t xml:space="preserve">  puStack_14 = &amp;LAB_00401226;</w:t>
      </w:r>
    </w:p>
    <w:p w14:paraId="49F9CB30" w14:textId="77777777" w:rsidR="00A62A22" w:rsidRDefault="00A62A22" w:rsidP="00A62A22">
      <w:pPr>
        <w:spacing w:after="1" w:line="260" w:lineRule="auto"/>
        <w:ind w:left="-5" w:right="1119"/>
      </w:pPr>
      <w:r>
        <w:t xml:space="preserve">  pvStack_18 = ExceptionList;</w:t>
      </w:r>
    </w:p>
    <w:p w14:paraId="0EF4DC7D" w14:textId="77777777" w:rsidR="00A62A22" w:rsidRDefault="00A62A22" w:rsidP="00A62A22">
      <w:pPr>
        <w:spacing w:after="1" w:line="260" w:lineRule="auto"/>
        <w:ind w:left="-5" w:right="1119"/>
      </w:pPr>
      <w:r>
        <w:t xml:space="preserve">  local_10 = &amp;stack0xffffff70;</w:t>
      </w:r>
    </w:p>
    <w:p w14:paraId="62BB5809" w14:textId="77777777" w:rsidR="00A62A22" w:rsidRDefault="00A62A22" w:rsidP="00A62A22">
      <w:pPr>
        <w:spacing w:after="1" w:line="260" w:lineRule="auto"/>
        <w:ind w:left="-5" w:right="1119"/>
      </w:pPr>
      <w:r>
        <w:t xml:space="preserve">  local_c = &amp;DAT_00401200;</w:t>
      </w:r>
    </w:p>
    <w:p w14:paraId="482D4D0D" w14:textId="77777777" w:rsidR="00A62A22" w:rsidRDefault="00A62A22" w:rsidP="00A62A22">
      <w:pPr>
        <w:spacing w:after="1" w:line="260" w:lineRule="auto"/>
        <w:ind w:left="-5" w:right="1119"/>
      </w:pPr>
      <w:r>
        <w:t xml:space="preserve">  local_8 = 0;</w:t>
      </w:r>
    </w:p>
    <w:p w14:paraId="0CF1C843" w14:textId="77777777" w:rsidR="00A62A22" w:rsidRDefault="00A62A22" w:rsidP="00A62A22">
      <w:pPr>
        <w:spacing w:after="1" w:line="260" w:lineRule="auto"/>
        <w:ind w:left="-5" w:right="1119"/>
      </w:pPr>
      <w:r>
        <w:t xml:space="preserve">  piStack_94 = param_1;</w:t>
      </w:r>
    </w:p>
    <w:p w14:paraId="329C7254" w14:textId="77777777" w:rsidR="00A62A22" w:rsidRDefault="00A62A22" w:rsidP="00A62A22">
      <w:pPr>
        <w:spacing w:after="1" w:line="260" w:lineRule="auto"/>
        <w:ind w:left="-5" w:right="1119"/>
      </w:pPr>
      <w:r>
        <w:t xml:space="preserve">  pwStack_98 = (wchar_t *)0x406bf7;</w:t>
      </w:r>
    </w:p>
    <w:p w14:paraId="36DADF00" w14:textId="77777777" w:rsidR="00A62A22" w:rsidRDefault="00A62A22" w:rsidP="00A62A22">
      <w:pPr>
        <w:spacing w:after="1" w:line="260" w:lineRule="auto"/>
        <w:ind w:left="-5" w:right="1119"/>
      </w:pPr>
      <w:r>
        <w:t xml:space="preserve">  ExceptionList = &amp;pvStack_18;</w:t>
      </w:r>
    </w:p>
    <w:p w14:paraId="05A9DEB7" w14:textId="77777777" w:rsidR="00A62A22" w:rsidRDefault="00A62A22" w:rsidP="00A62A22">
      <w:pPr>
        <w:spacing w:after="1" w:line="260" w:lineRule="auto"/>
        <w:ind w:left="-5" w:right="1119"/>
      </w:pPr>
      <w:r>
        <w:t xml:space="preserve">  (**(code **)(*param_1 + 4))();</w:t>
      </w:r>
    </w:p>
    <w:p w14:paraId="60D1D28B" w14:textId="77777777" w:rsidR="00A62A22" w:rsidRDefault="00A62A22" w:rsidP="00A62A22">
      <w:pPr>
        <w:spacing w:after="1" w:line="260" w:lineRule="auto"/>
        <w:ind w:left="-5" w:right="1119"/>
      </w:pPr>
      <w:r>
        <w:t xml:space="preserve">  local_38 = 0;</w:t>
      </w:r>
    </w:p>
    <w:p w14:paraId="6C8703F2" w14:textId="77777777" w:rsidR="00A62A22" w:rsidRDefault="00A62A22" w:rsidP="00A62A22">
      <w:pPr>
        <w:spacing w:after="1" w:line="260" w:lineRule="auto"/>
        <w:ind w:left="-5" w:right="1119"/>
      </w:pPr>
      <w:r>
        <w:t xml:space="preserve">  local_3c = 0;</w:t>
      </w:r>
    </w:p>
    <w:p w14:paraId="12AF58DF" w14:textId="77777777" w:rsidR="00A62A22" w:rsidRDefault="00A62A22" w:rsidP="00A62A22">
      <w:pPr>
        <w:spacing w:after="1" w:line="260" w:lineRule="auto"/>
        <w:ind w:left="-5" w:right="1119"/>
      </w:pPr>
      <w:r>
        <w:t xml:space="preserve">  local_4c[0] = 0;</w:t>
      </w:r>
    </w:p>
    <w:p w14:paraId="6BF12386" w14:textId="77777777" w:rsidR="00A62A22" w:rsidRDefault="00A62A22" w:rsidP="00A62A22">
      <w:pPr>
        <w:spacing w:after="1" w:line="260" w:lineRule="auto"/>
        <w:ind w:left="-5" w:right="1119"/>
      </w:pPr>
      <w:r>
        <w:t xml:space="preserve">  pwStack_98 = (wchar_t *)0x406c0c;</w:t>
      </w:r>
    </w:p>
    <w:p w14:paraId="1CECB495" w14:textId="77777777" w:rsidR="00A62A22" w:rsidRDefault="00A62A22" w:rsidP="00A62A22">
      <w:pPr>
        <w:spacing w:after="1" w:line="260" w:lineRule="auto"/>
        <w:ind w:left="-5" w:right="1119"/>
      </w:pPr>
      <w:r>
        <w:t xml:space="preserve">  __vbaStrCopy();</w:t>
      </w:r>
    </w:p>
    <w:p w14:paraId="3FD876FE" w14:textId="77777777" w:rsidR="00A62A22" w:rsidRDefault="00A62A22" w:rsidP="00A62A22">
      <w:pPr>
        <w:spacing w:after="1" w:line="260" w:lineRule="auto"/>
        <w:ind w:left="-5" w:right="1119"/>
      </w:pPr>
      <w:r>
        <w:t xml:space="preserve">  pcVar7 = __vbaI4Str_exref;</w:t>
      </w:r>
    </w:p>
    <w:p w14:paraId="6E59D752" w14:textId="77777777" w:rsidR="00A62A22" w:rsidRDefault="00A62A22" w:rsidP="00A62A22">
      <w:pPr>
        <w:spacing w:after="1" w:line="260" w:lineRule="auto"/>
        <w:ind w:left="-5" w:right="1119"/>
      </w:pPr>
      <w:r>
        <w:t xml:space="preserve">  pwStack_98 = L"&amp;HFF";</w:t>
      </w:r>
    </w:p>
    <w:p w14:paraId="07A657F5" w14:textId="77777777" w:rsidR="00A62A22" w:rsidRDefault="00A62A22" w:rsidP="00A62A22">
      <w:pPr>
        <w:spacing w:after="1" w:line="260" w:lineRule="auto"/>
        <w:ind w:left="-5" w:right="1119"/>
      </w:pPr>
      <w:r>
        <w:t xml:space="preserve">  puStack_9c = (undefined *)0x406c19;</w:t>
      </w:r>
    </w:p>
    <w:p w14:paraId="13890C87" w14:textId="77777777" w:rsidR="00A62A22" w:rsidRDefault="00A62A22" w:rsidP="00A62A22">
      <w:pPr>
        <w:spacing w:after="1" w:line="260" w:lineRule="auto"/>
        <w:ind w:left="-5" w:right="1119"/>
      </w:pPr>
      <w:r>
        <w:t xml:space="preserve">  __vbaI4Str();</w:t>
      </w:r>
    </w:p>
    <w:p w14:paraId="0BB24534" w14:textId="77777777" w:rsidR="00A62A22" w:rsidRDefault="00A62A22" w:rsidP="00A62A22">
      <w:pPr>
        <w:spacing w:after="1" w:line="260" w:lineRule="auto"/>
        <w:ind w:left="-5" w:right="1119"/>
      </w:pPr>
      <w:r>
        <w:t xml:space="preserve">  pwStack_98 = (wchar_t *)0x406c21;</w:t>
      </w:r>
    </w:p>
    <w:p w14:paraId="51158B2B" w14:textId="77777777" w:rsidR="00A62A22" w:rsidRDefault="00A62A22" w:rsidP="00A62A22">
      <w:pPr>
        <w:spacing w:after="1" w:line="260" w:lineRule="auto"/>
        <w:ind w:left="-5" w:right="1119"/>
      </w:pPr>
      <w:r>
        <w:t xml:space="preserve">  local_20 = __vbaUI1I4();</w:t>
      </w:r>
    </w:p>
    <w:p w14:paraId="4288E210" w14:textId="77777777" w:rsidR="00A62A22" w:rsidRDefault="00A62A22" w:rsidP="00A62A22">
      <w:pPr>
        <w:spacing w:after="1" w:line="260" w:lineRule="auto"/>
        <w:ind w:left="-5" w:right="1119"/>
      </w:pPr>
      <w:r>
        <w:t xml:space="preserve">  pwStack_98 = (wchar_t *)local_38;</w:t>
      </w:r>
    </w:p>
    <w:p w14:paraId="185559CE" w14:textId="77777777" w:rsidR="00A62A22" w:rsidRDefault="00A62A22" w:rsidP="00A62A22">
      <w:pPr>
        <w:spacing w:after="1" w:line="260" w:lineRule="auto"/>
        <w:ind w:left="-5" w:right="1119"/>
      </w:pPr>
      <w:r>
        <w:t xml:space="preserve">  puStack_9c = (undefined *)0x406c2e;</w:t>
      </w:r>
    </w:p>
    <w:p w14:paraId="1D62ED15" w14:textId="77777777" w:rsidR="00A62A22" w:rsidRDefault="00A62A22" w:rsidP="00A62A22">
      <w:pPr>
        <w:spacing w:after="1" w:line="260" w:lineRule="auto"/>
        <w:ind w:left="-5" w:right="1119"/>
      </w:pPr>
      <w:r>
        <w:t xml:space="preserve">  iStack_c4 = __vbaLenBstr();</w:t>
      </w:r>
    </w:p>
    <w:p w14:paraId="772E0FC6" w14:textId="77777777" w:rsidR="00A62A22" w:rsidRDefault="00A62A22" w:rsidP="00A62A22">
      <w:pPr>
        <w:spacing w:after="1" w:line="260" w:lineRule="auto"/>
        <w:ind w:left="-5" w:right="1119"/>
      </w:pPr>
      <w:r>
        <w:t xml:space="preserve">  pwStack_98 = *param_2;</w:t>
      </w:r>
    </w:p>
    <w:p w14:paraId="3D201445" w14:textId="77777777" w:rsidR="00A62A22" w:rsidRDefault="00A62A22" w:rsidP="00A62A22">
      <w:pPr>
        <w:spacing w:after="1" w:line="260" w:lineRule="auto"/>
        <w:ind w:left="-5" w:right="1119"/>
      </w:pPr>
      <w:r>
        <w:t xml:space="preserve">  puStack_9c = (undefined *)0x1;</w:t>
      </w:r>
    </w:p>
    <w:p w14:paraId="12B65FEE" w14:textId="77777777" w:rsidR="00A62A22" w:rsidRDefault="00A62A22" w:rsidP="00A62A22">
      <w:pPr>
        <w:spacing w:after="1" w:line="260" w:lineRule="auto"/>
        <w:ind w:left="-5" w:right="1119"/>
      </w:pPr>
      <w:r>
        <w:t xml:space="preserve">  pppsStack_a0 = (short ***)0x406c41;</w:t>
      </w:r>
    </w:p>
    <w:p w14:paraId="798ADE29" w14:textId="77777777" w:rsidR="00A62A22" w:rsidRDefault="00A62A22" w:rsidP="00A62A22">
      <w:pPr>
        <w:spacing w:after="1" w:line="260" w:lineRule="auto"/>
        <w:ind w:left="-5" w:right="1119"/>
      </w:pPr>
      <w:r>
        <w:t xml:space="preserve">  local_30 = iStack_c4;</w:t>
      </w:r>
    </w:p>
    <w:p w14:paraId="5F79CDA5" w14:textId="77777777" w:rsidR="00A62A22" w:rsidRDefault="00A62A22" w:rsidP="00A62A22">
      <w:pPr>
        <w:spacing w:after="1" w:line="260" w:lineRule="auto"/>
        <w:ind w:left="-5" w:right="1119"/>
      </w:pPr>
      <w:r>
        <w:t xml:space="preserve">  local_2c = (code *)__vbaLbound();</w:t>
      </w:r>
    </w:p>
    <w:p w14:paraId="5ED30B6E" w14:textId="77777777" w:rsidR="00A62A22" w:rsidRDefault="00A62A22" w:rsidP="00A62A22">
      <w:pPr>
        <w:spacing w:after="1" w:line="260" w:lineRule="auto"/>
        <w:ind w:left="-5" w:right="1119"/>
      </w:pPr>
      <w:r>
        <w:t xml:space="preserve">  pwStack_98 = *param_2;</w:t>
      </w:r>
    </w:p>
    <w:p w14:paraId="616A68A7" w14:textId="77777777" w:rsidR="00A62A22" w:rsidRDefault="00A62A22" w:rsidP="00A62A22">
      <w:pPr>
        <w:spacing w:after="1" w:line="260" w:lineRule="auto"/>
        <w:ind w:left="-5" w:right="1119"/>
      </w:pPr>
      <w:r>
        <w:t xml:space="preserve">  puStack_9c = (undefined *)0x1;</w:t>
      </w:r>
    </w:p>
    <w:p w14:paraId="4A3DCBDF" w14:textId="77777777" w:rsidR="00A62A22" w:rsidRDefault="00A62A22" w:rsidP="00A62A22">
      <w:pPr>
        <w:spacing w:after="1" w:line="260" w:lineRule="auto"/>
        <w:ind w:left="-5" w:right="1119"/>
      </w:pPr>
      <w:r>
        <w:t xml:space="preserve">  pppsStack_a0 = (short ***)0x406c4f;</w:t>
      </w:r>
    </w:p>
    <w:p w14:paraId="3FC317DB" w14:textId="77777777" w:rsidR="00A62A22" w:rsidRDefault="00A62A22" w:rsidP="00A62A22">
      <w:pPr>
        <w:spacing w:after="1" w:line="260" w:lineRule="auto"/>
        <w:ind w:left="-5" w:right="1119"/>
      </w:pPr>
      <w:r>
        <w:t xml:space="preserve">  local_1c = __vbaUbound();</w:t>
      </w:r>
    </w:p>
    <w:p w14:paraId="3A771156" w14:textId="77777777" w:rsidR="00A62A22" w:rsidRDefault="00A62A22" w:rsidP="00A62A22">
      <w:pPr>
        <w:spacing w:after="1" w:line="260" w:lineRule="auto"/>
        <w:ind w:left="-5" w:right="1119"/>
      </w:pPr>
      <w:r>
        <w:t xml:space="preserve">  pwStack_98 = (wchar_t *)&amp;DAT_00404610;</w:t>
      </w:r>
    </w:p>
    <w:p w14:paraId="04E0F5D9" w14:textId="77777777" w:rsidR="00A62A22" w:rsidRDefault="00A62A22" w:rsidP="00A62A22">
      <w:pPr>
        <w:spacing w:after="1" w:line="260" w:lineRule="auto"/>
        <w:ind w:left="-5" w:right="1119"/>
      </w:pPr>
      <w:r>
        <w:lastRenderedPageBreak/>
        <w:t xml:space="preserve">  puStack_9c = (undefined *)0x406c59;</w:t>
      </w:r>
    </w:p>
    <w:p w14:paraId="454444FF" w14:textId="77777777" w:rsidR="00A62A22" w:rsidRDefault="00A62A22" w:rsidP="00A62A22">
      <w:pPr>
        <w:spacing w:after="1" w:line="260" w:lineRule="auto"/>
        <w:ind w:left="-5" w:right="1119"/>
      </w:pPr>
      <w:r>
        <w:t xml:space="preserve">  iVar4 = __vbaI4Str();</w:t>
      </w:r>
    </w:p>
    <w:p w14:paraId="6717C932" w14:textId="77777777" w:rsidR="00A62A22" w:rsidRDefault="00A62A22" w:rsidP="00A62A22">
      <w:pPr>
        <w:spacing w:after="1" w:line="260" w:lineRule="auto"/>
        <w:ind w:left="-5" w:right="1119"/>
      </w:pPr>
      <w:r>
        <w:t xml:space="preserve">  do {</w:t>
      </w:r>
    </w:p>
    <w:p w14:paraId="168E65D9" w14:textId="77777777" w:rsidR="00A62A22" w:rsidRDefault="00A62A22" w:rsidP="00A62A22">
      <w:pPr>
        <w:spacing w:after="1" w:line="260" w:lineRule="auto"/>
        <w:ind w:left="-5" w:right="1119"/>
      </w:pPr>
      <w:r>
        <w:t xml:space="preserve">    local_28 = iVar4;</w:t>
      </w:r>
    </w:p>
    <w:p w14:paraId="6FE5F1C6" w14:textId="77777777" w:rsidR="00A62A22" w:rsidRDefault="00A62A22" w:rsidP="00A62A22">
      <w:pPr>
        <w:spacing w:after="1" w:line="260" w:lineRule="auto"/>
        <w:ind w:left="-5" w:right="1119"/>
      </w:pPr>
      <w:r>
        <w:t xml:space="preserve">    if (iStack_c4 &lt; local_28) {</w:t>
      </w:r>
    </w:p>
    <w:p w14:paraId="63791EC1" w14:textId="77777777" w:rsidR="00A62A22" w:rsidRDefault="00A62A22" w:rsidP="00A62A22">
      <w:pPr>
        <w:spacing w:after="1" w:line="260" w:lineRule="auto"/>
        <w:ind w:left="-5" w:right="1119"/>
      </w:pPr>
      <w:r>
        <w:t xml:space="preserve">      pwStack_98 = (wchar_t *)&amp;LAB_00406dd0;</w:t>
      </w:r>
    </w:p>
    <w:p w14:paraId="389DCC9F" w14:textId="77777777" w:rsidR="00A62A22" w:rsidRDefault="00A62A22" w:rsidP="00A62A22">
      <w:pPr>
        <w:spacing w:after="1" w:line="260" w:lineRule="auto"/>
        <w:ind w:left="-5" w:right="1119"/>
      </w:pPr>
      <w:r>
        <w:t xml:space="preserve">      puStack_9c = (undefined *)0x406dcf;</w:t>
      </w:r>
    </w:p>
    <w:p w14:paraId="18BFC8EE" w14:textId="77777777" w:rsidR="00A62A22" w:rsidRDefault="00A62A22" w:rsidP="00A62A22">
      <w:pPr>
        <w:spacing w:after="1" w:line="260" w:lineRule="auto"/>
        <w:ind w:left="-5" w:right="1119"/>
      </w:pPr>
      <w:r>
        <w:t xml:space="preserve">      __vbaFreeStr();</w:t>
      </w:r>
    </w:p>
    <w:p w14:paraId="108C0BC9" w14:textId="77777777" w:rsidR="00A62A22" w:rsidRDefault="00A62A22" w:rsidP="00A62A22">
      <w:pPr>
        <w:spacing w:after="1" w:line="260" w:lineRule="auto"/>
        <w:ind w:left="-5" w:right="1119"/>
      </w:pPr>
      <w:r>
        <w:t xml:space="preserve">      return;</w:t>
      </w:r>
    </w:p>
    <w:p w14:paraId="67ACCFC5" w14:textId="77777777" w:rsidR="00A62A22" w:rsidRDefault="00A62A22" w:rsidP="00A62A22">
      <w:pPr>
        <w:spacing w:after="1" w:line="260" w:lineRule="auto"/>
        <w:ind w:left="-5" w:right="1119"/>
      </w:pPr>
      <w:r>
        <w:t xml:space="preserve">    }</w:t>
      </w:r>
    </w:p>
    <w:p w14:paraId="6BABA9C8" w14:textId="77777777" w:rsidR="00A62A22" w:rsidRDefault="00A62A22" w:rsidP="00A62A22">
      <w:pPr>
        <w:spacing w:after="1" w:line="260" w:lineRule="auto"/>
        <w:ind w:left="-5" w:right="1119"/>
      </w:pPr>
      <w:r>
        <w:t xml:space="preserve">    pwStack_98 = (wchar_t *)&amp;DAT_00404610;</w:t>
      </w:r>
    </w:p>
    <w:p w14:paraId="339D491B" w14:textId="77777777" w:rsidR="00A62A22" w:rsidRDefault="00A62A22" w:rsidP="00A62A22">
      <w:pPr>
        <w:spacing w:after="1" w:line="260" w:lineRule="auto"/>
        <w:ind w:left="-5" w:right="1119"/>
      </w:pPr>
      <w:r>
        <w:t xml:space="preserve">    puStack_9c = (undefined *)0x406c6c;</w:t>
      </w:r>
    </w:p>
    <w:p w14:paraId="340A5691" w14:textId="77777777" w:rsidR="00A62A22" w:rsidRDefault="00A62A22" w:rsidP="00A62A22">
      <w:pPr>
        <w:spacing w:after="1" w:line="260" w:lineRule="auto"/>
        <w:ind w:left="-5" w:right="1119"/>
      </w:pPr>
      <w:r>
        <w:t xml:space="preserve">    local_44 = (*pcVar7)();</w:t>
      </w:r>
    </w:p>
    <w:p w14:paraId="0BA7D6A4" w14:textId="77777777" w:rsidR="00A62A22" w:rsidRDefault="00A62A22" w:rsidP="00A62A22">
      <w:pPr>
        <w:spacing w:after="1" w:line="260" w:lineRule="auto"/>
        <w:ind w:left="-5" w:right="1119"/>
      </w:pPr>
      <w:r>
        <w:t xml:space="preserve">    pwStack_98 = (wchar_t *)local_4c;</w:t>
      </w:r>
    </w:p>
    <w:p w14:paraId="40E1FC83" w14:textId="77777777" w:rsidR="00A62A22" w:rsidRDefault="00A62A22" w:rsidP="00A62A22">
      <w:pPr>
        <w:spacing w:after="1" w:line="260" w:lineRule="auto"/>
        <w:ind w:left="-5" w:right="1119"/>
      </w:pPr>
      <w:r>
        <w:t xml:space="preserve">    puStack_9c = (undefined *)local_28;</w:t>
      </w:r>
    </w:p>
    <w:p w14:paraId="38A10A80" w14:textId="77777777" w:rsidR="00A62A22" w:rsidRDefault="00A62A22" w:rsidP="00A62A22">
      <w:pPr>
        <w:spacing w:after="1" w:line="260" w:lineRule="auto"/>
        <w:ind w:left="-5" w:right="1119"/>
      </w:pPr>
      <w:r>
        <w:t xml:space="preserve">    pppsStack_a0 = (short ***)local_38;</w:t>
      </w:r>
    </w:p>
    <w:p w14:paraId="151CB355" w14:textId="77777777" w:rsidR="00A62A22" w:rsidRDefault="00A62A22" w:rsidP="00A62A22">
      <w:pPr>
        <w:spacing w:after="1" w:line="260" w:lineRule="auto"/>
        <w:ind w:left="-5" w:right="1119"/>
      </w:pPr>
      <w:r>
        <w:t xml:space="preserve">    local_4c[0] = 3;</w:t>
      </w:r>
    </w:p>
    <w:p w14:paraId="09188DC3" w14:textId="77777777" w:rsidR="00A62A22" w:rsidRDefault="00A62A22" w:rsidP="00A62A22">
      <w:pPr>
        <w:spacing w:after="1" w:line="260" w:lineRule="auto"/>
        <w:ind w:left="-5" w:right="1119"/>
      </w:pPr>
      <w:r>
        <w:t xml:space="preserve">    puStack_a4 = (undefined *)0x406c88;</w:t>
      </w:r>
    </w:p>
    <w:p w14:paraId="0E032911" w14:textId="77777777" w:rsidR="00A62A22" w:rsidRDefault="00A62A22" w:rsidP="00A62A22">
      <w:pPr>
        <w:spacing w:after="1" w:line="260" w:lineRule="auto"/>
        <w:ind w:left="-5" w:right="1119"/>
      </w:pPr>
      <w:r>
        <w:t xml:space="preserve">    rtcMidCharBstr();</w:t>
      </w:r>
    </w:p>
    <w:p w14:paraId="2A4B1FA2" w14:textId="77777777" w:rsidR="00A62A22" w:rsidRDefault="00A62A22" w:rsidP="00A62A22">
      <w:pPr>
        <w:spacing w:after="1" w:line="260" w:lineRule="auto"/>
        <w:ind w:left="-5" w:right="1119"/>
      </w:pPr>
      <w:r>
        <w:t xml:space="preserve">    pwStack_98 = </w:t>
      </w:r>
    </w:p>
    <w:p w14:paraId="1F095502" w14:textId="77777777" w:rsidR="00A62A22" w:rsidRDefault="00A62A22" w:rsidP="00A62A22">
      <w:pPr>
        <w:spacing w:after="1" w:line="260" w:lineRule="auto"/>
        <w:ind w:left="-5" w:right="1119"/>
      </w:pPr>
      <w:r>
        <w:t xml:space="preserve">    L"</w:t>
      </w:r>
      <w:r>
        <w:rPr>
          <w:rFonts w:ascii="MS Mincho" w:eastAsia="MS Mincho" w:hAnsi="MS Mincho" w:cs="MS Mincho" w:hint="eastAsia"/>
        </w:rPr>
        <w:t>ｐ</w:t>
      </w:r>
      <w:r>
        <w:rPr>
          <w:rFonts w:cs="Calibri"/>
        </w:rPr>
        <w:t>Ⱅ</w:t>
      </w:r>
      <w:r>
        <w:rPr>
          <w:rFonts w:ascii="SimSun" w:eastAsia="SimSun" w:hAnsi="SimSun" w:cs="SimSun" w:hint="eastAsia"/>
        </w:rPr>
        <w:t>䀐昀</w:t>
      </w:r>
      <w:r>
        <w:rPr>
          <w:rFonts w:ascii="Batang" w:eastAsia="Batang" w:hAnsi="Batang" w:cs="Batang" w:hint="eastAsia"/>
        </w:rPr>
        <w:t>똏</w:t>
      </w:r>
      <w:r>
        <w:t>\xe455</w:t>
      </w:r>
      <w:r>
        <w:rPr>
          <w:rFonts w:ascii="MS Mincho" w:eastAsia="MS Mincho" w:hAnsi="MS Mincho" w:cs="MS Mincho" w:hint="eastAsia"/>
        </w:rPr>
        <w:t>警</w:t>
      </w:r>
      <w:r>
        <w:rPr>
          <w:rFonts w:ascii="Yu Gothic" w:eastAsia="Yu Gothic" w:hAnsi="Yu Gothic" w:cs="Yu Gothic" w:hint="eastAsia"/>
        </w:rPr>
        <w:t>㏈</w:t>
      </w:r>
      <w:r>
        <w:rPr>
          <w:rFonts w:ascii="Microsoft YaHei" w:eastAsia="Microsoft YaHei" w:hAnsi="Microsoft YaHei" w:cs="Microsoft YaHei" w:hint="eastAsia"/>
        </w:rPr>
        <w:t>ￊ</w:t>
      </w:r>
      <w:r>
        <w:rPr>
          <w:rFonts w:ascii="Batang" w:eastAsia="Batang" w:hAnsi="Batang" w:cs="Batang" w:hint="eastAsia"/>
        </w:rPr>
        <w:t>강</w:t>
      </w:r>
      <w:r>
        <w:rPr>
          <w:rFonts w:ascii="SimSun" w:eastAsia="SimSun" w:hAnsi="SimSun" w:cs="SimSun" w:hint="eastAsia"/>
        </w:rPr>
        <w:t>䀐贀</w:t>
      </w:r>
      <w:r>
        <w:rPr>
          <w:rFonts w:ascii="Batang" w:eastAsia="Batang" w:hAnsi="Batang" w:cs="Batang" w:hint="eastAsia"/>
        </w:rPr>
        <w:t>졍</w:t>
      </w:r>
      <w:r>
        <w:rPr>
          <w:rFonts w:ascii="SimSun" w:eastAsia="SimSun" w:hAnsi="SimSun" w:cs="SimSun" w:hint="eastAsia"/>
        </w:rPr>
        <w:t>䖈</w:t>
      </w:r>
      <w:r>
        <w:rPr>
          <w:rFonts w:ascii="Times New Roman" w:eastAsia="Times New Roman" w:hAnsi="Times New Roman" w:cs="Times New Roman" w:hint="eastAsia"/>
        </w:rPr>
        <w:t>￐</w:t>
      </w:r>
      <w:r>
        <w:rPr>
          <w:rFonts w:ascii="PMingLiU" w:eastAsia="PMingLiU" w:hAnsi="PMingLiU" w:cs="PMingLiU" w:hint="eastAsia"/>
        </w:rPr>
        <w:t>尕</w:t>
      </w:r>
      <w:r>
        <w:rPr>
          <w:rFonts w:ascii="SimSun" w:eastAsia="SimSun" w:hAnsi="SimSun" w:cs="SimSun" w:hint="eastAsia"/>
        </w:rPr>
        <w:t>䀑贀</w:t>
      </w:r>
      <w:r>
        <w:rPr>
          <w:rFonts w:ascii="Batang" w:eastAsia="Batang" w:hAnsi="Batang" w:cs="Batang" w:hint="eastAsia"/>
        </w:rPr>
        <w:t>롍</w:t>
      </w:r>
      <w:r>
        <w:rPr>
          <w:rFonts w:ascii="Gadugi" w:hAnsi="Gadugi" w:cs="Gadugi"/>
        </w:rPr>
        <w:t>ᗿ</w:t>
      </w:r>
      <w:r>
        <w:rPr>
          <w:rFonts w:cs="Myanmar Text" w:hint="cs"/>
          <w:cs/>
          <w:lang w:bidi="my-MM"/>
        </w:rPr>
        <w:t>န</w:t>
      </w:r>
      <w:r>
        <w:t>@</w:t>
      </w:r>
      <w:r>
        <w:rPr>
          <w:rFonts w:ascii="MS Mincho" w:eastAsia="MS Mincho" w:hAnsi="MS Mincho" w:cs="MS Mincho" w:hint="eastAsia"/>
        </w:rPr>
        <w:t>疋</w:t>
      </w:r>
      <w:r>
        <w:rPr>
          <w:rFonts w:ascii="SimSun" w:eastAsia="SimSun" w:hAnsi="SimSun" w:cs="SimSun" w:hint="eastAsia"/>
        </w:rPr>
        <w:t>诘</w:t>
      </w:r>
      <w:r>
        <w:t>\xe855</w:t>
      </w:r>
      <w:r>
        <w:rPr>
          <w:rFonts w:ascii="Batang" w:eastAsia="Batang" w:hAnsi="Batang" w:cs="Batang" w:hint="eastAsia"/>
        </w:rPr>
        <w:t>쎋</w:t>
      </w:r>
      <w:r>
        <w:t>\xf8c1</w:t>
      </w:r>
      <w:r>
        <w:rPr>
          <w:rFonts w:ascii="Yu Gothic" w:eastAsia="Yu Gothic" w:hAnsi="Yu Gothic" w:cs="Yu Gothic" w:hint="eastAsia"/>
        </w:rPr>
        <w:t>謟㏈㏆</w:t>
      </w:r>
      <w:r>
        <w:rPr>
          <w:rFonts w:ascii="SimSun" w:eastAsia="SimSun" w:hAnsi="SimSun" w:cs="SimSun" w:hint="eastAsia"/>
        </w:rPr>
        <w:t>㯊</w:t>
      </w:r>
      <w:r>
        <w:rPr>
          <w:rFonts w:cs="Microsoft Himalaya" w:hint="eastAsia"/>
          <w:cs/>
          <w:lang w:bidi="bo-CN"/>
        </w:rPr>
        <w:t>࿁</w:t>
      </w:r>
      <w:r>
        <w:rPr>
          <w:rFonts w:ascii="Ebrima" w:hAnsi="Ebrima" w:cs="Ebrima" w:hint="cs"/>
          <w:cs/>
          <w:lang w:bidi="bo-CN"/>
        </w:rPr>
        <w:t>ꖏ</w:t>
      </w:r>
      <w:r>
        <w:rPr>
          <w:rFonts w:cs="Microsoft Himalaya"/>
          <w:cs/>
          <w:lang w:bidi="bo-CN"/>
        </w:rPr>
        <w:t>"</w:t>
      </w:r>
    </w:p>
    <w:p w14:paraId="440EE852" w14:textId="77777777" w:rsidR="00A62A22" w:rsidRDefault="00A62A22" w:rsidP="00A62A22">
      <w:pPr>
        <w:spacing w:after="1" w:line="260" w:lineRule="auto"/>
        <w:ind w:left="-5" w:right="1119"/>
      </w:pPr>
      <w:r>
        <w:t xml:space="preserve">    ;</w:t>
      </w:r>
    </w:p>
    <w:p w14:paraId="0AF36D48" w14:textId="77777777" w:rsidR="00A62A22" w:rsidRDefault="00A62A22" w:rsidP="00A62A22">
      <w:pPr>
        <w:spacing w:after="1" w:line="260" w:lineRule="auto"/>
        <w:ind w:left="-5" w:right="1119"/>
      </w:pPr>
      <w:r>
        <w:t xml:space="preserve">    pwStack_98 = (wchar_t *)__vbaStrMove();</w:t>
      </w:r>
    </w:p>
    <w:p w14:paraId="37B40E51" w14:textId="77777777" w:rsidR="00A62A22" w:rsidRDefault="00A62A22" w:rsidP="00A62A22">
      <w:pPr>
        <w:spacing w:after="1" w:line="260" w:lineRule="auto"/>
        <w:ind w:left="-5" w:right="1119"/>
      </w:pPr>
      <w:r>
        <w:t xml:space="preserve">    puStack_9c = (undefined *)0x406c9a;</w:t>
      </w:r>
    </w:p>
    <w:p w14:paraId="119604E2" w14:textId="77777777" w:rsidR="00A62A22" w:rsidRDefault="00A62A22" w:rsidP="00A62A22">
      <w:pPr>
        <w:spacing w:after="1" w:line="260" w:lineRule="auto"/>
        <w:ind w:left="-5" w:right="1119"/>
      </w:pPr>
      <w:r>
        <w:t xml:space="preserve">    rtcAnsiValueBstr();</w:t>
      </w:r>
    </w:p>
    <w:p w14:paraId="43460235" w14:textId="77777777" w:rsidR="00A62A22" w:rsidRDefault="00A62A22" w:rsidP="00A62A22">
      <w:pPr>
        <w:spacing w:after="1" w:line="260" w:lineRule="auto"/>
        <w:ind w:left="-5" w:right="1119"/>
      </w:pPr>
      <w:r>
        <w:t xml:space="preserve">    pwStack_98 = (wchar_t *)0x406caa;</w:t>
      </w:r>
    </w:p>
    <w:p w14:paraId="6FCF7641" w14:textId="77777777" w:rsidR="00A62A22" w:rsidRDefault="00A62A22" w:rsidP="00A62A22">
      <w:pPr>
        <w:spacing w:after="1" w:line="260" w:lineRule="auto"/>
        <w:ind w:left="-5" w:right="1119"/>
      </w:pPr>
      <w:r>
        <w:t xml:space="preserve">    local_34 = __vbaUI1I2();</w:t>
      </w:r>
    </w:p>
    <w:p w14:paraId="04F89500" w14:textId="77777777" w:rsidR="00A62A22" w:rsidRDefault="00A62A22" w:rsidP="00A62A22">
      <w:pPr>
        <w:spacing w:after="1" w:line="260" w:lineRule="auto"/>
        <w:ind w:left="-5" w:right="1119"/>
      </w:pPr>
      <w:r>
        <w:t xml:space="preserve">    pwStack_98 = (wchar_t *)0x406cb6;</w:t>
      </w:r>
    </w:p>
    <w:p w14:paraId="4F78DE5E" w14:textId="77777777" w:rsidR="00A62A22" w:rsidRDefault="00A62A22" w:rsidP="00A62A22">
      <w:pPr>
        <w:spacing w:after="1" w:line="260" w:lineRule="auto"/>
        <w:ind w:left="-5" w:right="1119"/>
      </w:pPr>
      <w:r>
        <w:t xml:space="preserve">    __vbaFreeStr();</w:t>
      </w:r>
    </w:p>
    <w:p w14:paraId="6AF78CEB" w14:textId="77777777" w:rsidR="00A62A22" w:rsidRDefault="00A62A22" w:rsidP="00A62A22">
      <w:pPr>
        <w:spacing w:after="1" w:line="260" w:lineRule="auto"/>
        <w:ind w:left="-5" w:right="1119"/>
      </w:pPr>
      <w:r>
        <w:t xml:space="preserve">    pwStack_98 = L"</w:t>
      </w:r>
      <w:r>
        <w:rPr>
          <w:rFonts w:ascii="MS Mincho" w:eastAsia="MS Mincho" w:hAnsi="MS Mincho" w:cs="MS Mincho" w:hint="eastAsia"/>
        </w:rPr>
        <w:t>疋</w:t>
      </w:r>
      <w:r>
        <w:rPr>
          <w:rFonts w:ascii="SimSun" w:eastAsia="SimSun" w:hAnsi="SimSun" w:cs="SimSun" w:hint="eastAsia"/>
        </w:rPr>
        <w:t>诘</w:t>
      </w:r>
      <w:r>
        <w:t>\xe855</w:t>
      </w:r>
      <w:r>
        <w:rPr>
          <w:rFonts w:ascii="Batang" w:eastAsia="Batang" w:hAnsi="Batang" w:cs="Batang" w:hint="eastAsia"/>
        </w:rPr>
        <w:t>쎋</w:t>
      </w:r>
      <w:r>
        <w:t>\xf8c1</w:t>
      </w:r>
      <w:r>
        <w:rPr>
          <w:rFonts w:ascii="Yu Gothic" w:eastAsia="Yu Gothic" w:hAnsi="Yu Gothic" w:cs="Yu Gothic" w:hint="eastAsia"/>
        </w:rPr>
        <w:t>謟㏈㏆</w:t>
      </w:r>
      <w:r>
        <w:rPr>
          <w:rFonts w:ascii="SimSun" w:eastAsia="SimSun" w:hAnsi="SimSun" w:cs="SimSun" w:hint="eastAsia"/>
        </w:rPr>
        <w:t>㯊</w:t>
      </w:r>
      <w:r>
        <w:rPr>
          <w:rFonts w:cs="Microsoft Himalaya" w:hint="eastAsia"/>
          <w:cs/>
          <w:lang w:bidi="bo-CN"/>
        </w:rPr>
        <w:t>࿁</w:t>
      </w:r>
      <w:r>
        <w:rPr>
          <w:rFonts w:ascii="Ebrima" w:hAnsi="Ebrima" w:cs="Ebrima" w:hint="cs"/>
          <w:cs/>
          <w:lang w:bidi="bo-CN"/>
        </w:rPr>
        <w:t>ꖏ</w:t>
      </w:r>
      <w:r>
        <w:rPr>
          <w:rFonts w:cs="Microsoft Himalaya"/>
          <w:cs/>
          <w:lang w:bidi="bo-CN"/>
        </w:rPr>
        <w:t>"</w:t>
      </w:r>
      <w:r>
        <w:t>;</w:t>
      </w:r>
    </w:p>
    <w:p w14:paraId="35E60C3B" w14:textId="77777777" w:rsidR="00A62A22" w:rsidRDefault="00A62A22" w:rsidP="00A62A22">
      <w:pPr>
        <w:spacing w:after="1" w:line="260" w:lineRule="auto"/>
        <w:ind w:left="-5" w:right="1119"/>
      </w:pPr>
      <w:r>
        <w:t xml:space="preserve">    __vbaFreeVar();</w:t>
      </w:r>
    </w:p>
    <w:p w14:paraId="55700CD2" w14:textId="77777777" w:rsidR="00A62A22" w:rsidRDefault="00A62A22" w:rsidP="00A62A22">
      <w:pPr>
        <w:spacing w:after="1" w:line="260" w:lineRule="auto"/>
        <w:ind w:left="-5" w:right="1119"/>
      </w:pPr>
      <w:r>
        <w:t xml:space="preserve">    pcVar7 = local_2c;</w:t>
      </w:r>
    </w:p>
    <w:p w14:paraId="46A8C8E1" w14:textId="77777777" w:rsidR="00A62A22" w:rsidRDefault="00A62A22" w:rsidP="00A62A22">
      <w:pPr>
        <w:spacing w:after="1" w:line="260" w:lineRule="auto"/>
        <w:ind w:left="-5" w:right="1119"/>
      </w:pPr>
      <w:r>
        <w:t xml:space="preserve">    while (pcStack_c8 = pcVar7,</w:t>
      </w:r>
    </w:p>
    <w:p w14:paraId="542F2B7D" w14:textId="77777777" w:rsidR="00A62A22" w:rsidRDefault="00A62A22" w:rsidP="00A62A22">
      <w:pPr>
        <w:spacing w:after="1" w:line="260" w:lineRule="auto"/>
        <w:ind w:left="-5" w:right="1119"/>
      </w:pPr>
      <w:r>
        <w:t xml:space="preserve">          (int)(iStack_c4 &gt;&gt; 0x1f ^ (uint)pcStack_c8) &lt;= (int)(iStack_c4 &gt;&gt; 0x1f ^ local_1c)) {</w:t>
      </w:r>
    </w:p>
    <w:p w14:paraId="30A44CC1" w14:textId="77777777" w:rsidR="00A62A22" w:rsidRDefault="00A62A22" w:rsidP="00A62A22">
      <w:pPr>
        <w:spacing w:after="1" w:line="260" w:lineRule="auto"/>
        <w:ind w:left="-5" w:right="1119"/>
      </w:pPr>
      <w:r>
        <w:t xml:space="preserve">      psVar1 = *param_2;</w:t>
      </w:r>
    </w:p>
    <w:p w14:paraId="2A2142A2" w14:textId="77777777" w:rsidR="00A62A22" w:rsidRDefault="00A62A22" w:rsidP="00A62A22">
      <w:pPr>
        <w:spacing w:after="1" w:line="260" w:lineRule="auto"/>
        <w:ind w:left="-5" w:right="1119"/>
      </w:pPr>
      <w:r>
        <w:t xml:space="preserve">      if ((psVar1 == (short *)0x0) || (*psVar1 != 1)) {</w:t>
      </w:r>
    </w:p>
    <w:p w14:paraId="5906155F" w14:textId="77777777" w:rsidR="00A62A22" w:rsidRDefault="00A62A22" w:rsidP="00A62A22">
      <w:pPr>
        <w:spacing w:after="1" w:line="260" w:lineRule="auto"/>
        <w:ind w:left="-5" w:right="1119"/>
      </w:pPr>
      <w:r>
        <w:t xml:space="preserve">        pwStack_98 = </w:t>
      </w:r>
    </w:p>
    <w:p w14:paraId="596EB327" w14:textId="77777777" w:rsidR="00A62A22" w:rsidRDefault="00A62A22" w:rsidP="00A62A22">
      <w:pPr>
        <w:spacing w:after="1" w:line="260" w:lineRule="auto"/>
        <w:ind w:left="-5" w:right="1119"/>
      </w:pPr>
      <w:r>
        <w:t xml:space="preserve">        L"</w:t>
      </w:r>
      <w:r>
        <w:rPr>
          <w:rFonts w:ascii="SimSun" w:eastAsia="SimSun" w:hAnsi="SimSun" w:cs="SimSun" w:hint="eastAsia"/>
        </w:rPr>
        <w:t>䖉讄蔇瓀星㢃甁謙</w:t>
      </w:r>
      <w:r>
        <w:rPr>
          <w:rFonts w:ascii="Gadugi" w:hAnsi="Gadugi" w:cs="Gadugi"/>
        </w:rPr>
        <w:t>ᑐ</w:t>
      </w:r>
      <w:r>
        <w:rPr>
          <w:rFonts w:ascii="SimSun" w:eastAsia="SimSun" w:hAnsi="SimSun" w:cs="SimSun" w:hint="eastAsia"/>
        </w:rPr>
        <w:t>䢋謐</w:t>
      </w:r>
      <w:r>
        <w:rPr>
          <w:rFonts w:cs="Calibri"/>
        </w:rPr>
        <w:t>⯞</w:t>
      </w:r>
      <w:r>
        <w:rPr>
          <w:rFonts w:ascii="SimSun" w:eastAsia="SimSun" w:hAnsi="SimSun" w:cs="SimSun" w:hint="eastAsia"/>
        </w:rPr>
        <w:t>㯚狙＆琕䀐褀聝</w:t>
      </w:r>
      <w:r>
        <w:rPr>
          <w:rFonts w:ascii="Nirmala UI" w:hAnsi="Nirmala UI" w:cs="Nirmala UI" w:hint="cs"/>
          <w:cs/>
          <w:lang w:bidi="bn-IN"/>
        </w:rPr>
        <w:t>৫</w:t>
      </w:r>
      <w:r>
        <w:rPr>
          <w:rFonts w:ascii="Gadugi" w:hAnsi="Gadugi" w:cs="Gadugi"/>
        </w:rPr>
        <w:t>ᗿ</w:t>
      </w:r>
      <w:r>
        <w:rPr>
          <w:rFonts w:cs="Myanmar Text" w:hint="cs"/>
          <w:cs/>
          <w:lang w:bidi="my-MM"/>
        </w:rPr>
        <w:t>ၴ</w:t>
      </w:r>
      <w:r>
        <w:t>@</w:t>
      </w:r>
      <w:r>
        <w:rPr>
          <w:rFonts w:ascii="SimSun" w:eastAsia="SimSun" w:hAnsi="SimSun" w:cs="SimSun" w:hint="eastAsia"/>
        </w:rPr>
        <w:t>䖉梀䘀</w:t>
      </w:r>
      <w:r>
        <w:t>@</w:t>
      </w:r>
      <w:r>
        <w:rPr>
          <w:rFonts w:ascii="Gadugi" w:hAnsi="Gadugi" w:cs="Gadugi"/>
        </w:rPr>
        <w:t>ᗿ</w:t>
      </w:r>
      <w:r>
        <w:rPr>
          <w:rFonts w:ascii="Malgun Gothic" w:eastAsia="Malgun Gothic" w:hAnsi="Malgun Gothic" w:cs="Malgun Gothic" w:hint="eastAsia"/>
        </w:rPr>
        <w:t>ᄈ</w:t>
      </w:r>
      <w:r>
        <w:t>@</w:t>
      </w:r>
      <w:r>
        <w:rPr>
          <w:rFonts w:ascii="Leelawadee UI" w:hAnsi="Leelawadee UI" w:cs="Leelawadee UI" w:hint="cs"/>
          <w:cs/>
          <w:lang w:bidi="km-KH"/>
        </w:rPr>
        <w:t>ឋ</w:t>
      </w:r>
      <w:r>
        <w:rPr>
          <w:rFonts w:ascii="MS Mincho" w:eastAsia="MS Mincho" w:hAnsi="MS Mincho" w:cs="MS Mincho" w:hint="eastAsia"/>
        </w:rPr>
        <w:t>嶋</w:t>
      </w:r>
      <w:r>
        <w:rPr>
          <w:rFonts w:ascii="Yu Gothic" w:eastAsia="Yu Gothic" w:hAnsi="Yu Gothic" w:cs="Yu Gothic" w:hint="eastAsia"/>
        </w:rPr>
        <w:t>讄</w:t>
      </w:r>
      <w:r>
        <w:rPr>
          <w:rFonts w:ascii="SimSun" w:eastAsia="SimSun" w:hAnsi="SimSun" w:cs="SimSun" w:hint="eastAsia"/>
        </w:rPr>
        <w:t>诈</w:t>
      </w:r>
      <w:r>
        <w:rPr>
          <w:rFonts w:ascii="Nirmala UI" w:hAnsi="Nirmala UI" w:cs="Nirmala UI" w:hint="cs"/>
          <w:cs/>
          <w:lang w:bidi="te-IN"/>
        </w:rPr>
        <w:t>ూ</w:t>
      </w:r>
      <w:r>
        <w:rPr>
          <w:rFonts w:ascii="Batang" w:eastAsia="Batang" w:hAnsi="Batang" w:cs="Batang" w:hint="eastAsia"/>
        </w:rPr>
        <w:t>툳츣</w:t>
      </w:r>
      <w:r>
        <w:rPr>
          <w:rFonts w:ascii="Gadugi" w:hAnsi="Gadugi" w:cs="Gadugi"/>
        </w:rPr>
        <w:t>ᒊ</w:t>
      </w:r>
      <w:r>
        <w:rPr>
          <w:rFonts w:ascii="PMingLiU" w:eastAsia="PMingLiU" w:hAnsi="PMingLiU" w:cs="PMingLiU" w:hint="eastAsia"/>
        </w:rPr>
        <w:t>謘</w:t>
      </w:r>
      <w:r>
        <w:rPr>
          <w:rFonts w:ascii="Batang" w:eastAsia="Batang" w:hAnsi="Batang" w:cs="Batang" w:hint="eastAsia"/>
        </w:rPr>
        <w:t>큅Ｅ</w:t>
      </w:r>
      <w:r>
        <w:t>"</w:t>
      </w:r>
    </w:p>
    <w:p w14:paraId="06DBD09D" w14:textId="77777777" w:rsidR="00A62A22" w:rsidRDefault="00A62A22" w:rsidP="00A62A22">
      <w:pPr>
        <w:spacing w:after="1" w:line="260" w:lineRule="auto"/>
        <w:ind w:left="-5" w:right="1119"/>
      </w:pPr>
      <w:r>
        <w:t xml:space="preserve">        ;</w:t>
      </w:r>
    </w:p>
    <w:p w14:paraId="39DECAA9" w14:textId="77777777" w:rsidR="00A62A22" w:rsidRDefault="00A62A22" w:rsidP="00A62A22">
      <w:pPr>
        <w:spacing w:after="1" w:line="260" w:lineRule="auto"/>
        <w:ind w:left="-5" w:right="1119"/>
      </w:pPr>
      <w:r>
        <w:t xml:space="preserve">        __vbaGenerateBoundsError();</w:t>
      </w:r>
    </w:p>
    <w:p w14:paraId="33119501" w14:textId="77777777" w:rsidR="00A62A22" w:rsidRDefault="00A62A22" w:rsidP="00A62A22">
      <w:pPr>
        <w:spacing w:after="1" w:line="260" w:lineRule="auto"/>
        <w:ind w:left="-5" w:right="1119"/>
      </w:pPr>
      <w:r>
        <w:lastRenderedPageBreak/>
        <w:t xml:space="preserve">      }</w:t>
      </w:r>
    </w:p>
    <w:p w14:paraId="448E1883" w14:textId="77777777" w:rsidR="00A62A22" w:rsidRDefault="00A62A22" w:rsidP="00A62A22">
      <w:pPr>
        <w:spacing w:after="1" w:line="260" w:lineRule="auto"/>
        <w:ind w:left="-5" w:right="1119"/>
      </w:pPr>
      <w:r>
        <w:t xml:space="preserve">      else if (*(uint *)(psVar1 + 8) &lt;= (uint)((int)pcStack_c8 - *(int *)(psVar1 + 10))) {</w:t>
      </w:r>
    </w:p>
    <w:p w14:paraId="1A4F2891" w14:textId="77777777" w:rsidR="00A62A22" w:rsidRDefault="00A62A22" w:rsidP="00A62A22">
      <w:pPr>
        <w:spacing w:after="1" w:line="260" w:lineRule="auto"/>
        <w:ind w:left="-5" w:right="1119"/>
      </w:pPr>
      <w:r>
        <w:t xml:space="preserve">        pwStack_98 = (wchar_t *)0x406cf8;</w:t>
      </w:r>
    </w:p>
    <w:p w14:paraId="69D40762" w14:textId="77777777" w:rsidR="00A62A22" w:rsidRDefault="00A62A22" w:rsidP="00A62A22">
      <w:pPr>
        <w:spacing w:after="1" w:line="260" w:lineRule="auto"/>
        <w:ind w:left="-5" w:right="1119"/>
      </w:pPr>
      <w:r>
        <w:t xml:space="preserve">        __vbaGenerateBoundsError();</w:t>
      </w:r>
    </w:p>
    <w:p w14:paraId="062C2A19" w14:textId="77777777" w:rsidR="00A62A22" w:rsidRDefault="00A62A22" w:rsidP="00A62A22">
      <w:pPr>
        <w:spacing w:after="1" w:line="260" w:lineRule="auto"/>
        <w:ind w:left="-5" w:right="1119"/>
      </w:pPr>
      <w:r>
        <w:t xml:space="preserve">      }</w:t>
      </w:r>
    </w:p>
    <w:p w14:paraId="6757BF58" w14:textId="77777777" w:rsidR="00A62A22" w:rsidRDefault="00A62A22" w:rsidP="00A62A22">
      <w:pPr>
        <w:spacing w:after="1" w:line="260" w:lineRule="auto"/>
        <w:ind w:left="-5" w:right="1119"/>
      </w:pPr>
      <w:r>
        <w:t xml:space="preserve">      psVar1 = *param_2;</w:t>
      </w:r>
    </w:p>
    <w:p w14:paraId="2C549100" w14:textId="77777777" w:rsidR="00A62A22" w:rsidRDefault="00A62A22" w:rsidP="00A62A22">
      <w:pPr>
        <w:spacing w:after="1" w:line="260" w:lineRule="auto"/>
        <w:ind w:left="-5" w:right="1119"/>
      </w:pPr>
      <w:r>
        <w:t xml:space="preserve">      if ((psVar1 == (short *)0x0) || (*psVar1 != 1)) {</w:t>
      </w:r>
    </w:p>
    <w:p w14:paraId="434B7468" w14:textId="77777777" w:rsidR="00A62A22" w:rsidRDefault="00A62A22" w:rsidP="00A62A22">
      <w:pPr>
        <w:spacing w:after="1" w:line="260" w:lineRule="auto"/>
        <w:ind w:left="-5" w:right="1119"/>
      </w:pPr>
      <w:r>
        <w:t xml:space="preserve">        piStack_94 = (int *)0x406d31;</w:t>
      </w:r>
    </w:p>
    <w:p w14:paraId="40BD9797" w14:textId="77777777" w:rsidR="00A62A22" w:rsidRDefault="00A62A22" w:rsidP="00A62A22">
      <w:pPr>
        <w:spacing w:after="1" w:line="260" w:lineRule="auto"/>
        <w:ind w:left="-5" w:right="1119"/>
      </w:pPr>
      <w:r>
        <w:t xml:space="preserve">        local_84 = __vbaGenerateBoundsError();</w:t>
      </w:r>
    </w:p>
    <w:p w14:paraId="446D6594" w14:textId="77777777" w:rsidR="00A62A22" w:rsidRDefault="00A62A22" w:rsidP="00A62A22">
      <w:pPr>
        <w:spacing w:after="1" w:line="260" w:lineRule="auto"/>
        <w:ind w:left="-5" w:right="1119"/>
      </w:pPr>
      <w:r>
        <w:t xml:space="preserve">      }</w:t>
      </w:r>
    </w:p>
    <w:p w14:paraId="33DEC3EB" w14:textId="77777777" w:rsidR="00A62A22" w:rsidRDefault="00A62A22" w:rsidP="00A62A22">
      <w:pPr>
        <w:spacing w:after="1" w:line="260" w:lineRule="auto"/>
        <w:ind w:left="-5" w:right="1119"/>
      </w:pPr>
      <w:r>
        <w:t xml:space="preserve">      else {</w:t>
      </w:r>
    </w:p>
    <w:p w14:paraId="040EF075" w14:textId="77777777" w:rsidR="00A62A22" w:rsidRDefault="00A62A22" w:rsidP="00A62A22">
      <w:pPr>
        <w:spacing w:after="1" w:line="260" w:lineRule="auto"/>
        <w:ind w:left="-5" w:right="1119"/>
      </w:pPr>
      <w:r>
        <w:t xml:space="preserve">        local_84 = (int)pcStack_c8 - *(int *)(psVar1 + 10);</w:t>
      </w:r>
    </w:p>
    <w:p w14:paraId="4C2B6310" w14:textId="77777777" w:rsidR="00A62A22" w:rsidRDefault="00A62A22" w:rsidP="00A62A22">
      <w:pPr>
        <w:spacing w:after="1" w:line="260" w:lineRule="auto"/>
        <w:ind w:left="-5" w:right="1119"/>
      </w:pPr>
      <w:r>
        <w:t xml:space="preserve">        if (*(uint *)(psVar1 + 8) &lt;= local_84) {</w:t>
      </w:r>
    </w:p>
    <w:p w14:paraId="37843D3F" w14:textId="77777777" w:rsidR="00A62A22" w:rsidRDefault="00A62A22" w:rsidP="00A62A22">
      <w:pPr>
        <w:spacing w:after="1" w:line="260" w:lineRule="auto"/>
        <w:ind w:left="-5" w:right="1119"/>
      </w:pPr>
      <w:r>
        <w:t xml:space="preserve">          piStack_94 = (int *)0x406d26;</w:t>
      </w:r>
    </w:p>
    <w:p w14:paraId="672E6AF5" w14:textId="77777777" w:rsidR="00A62A22" w:rsidRDefault="00A62A22" w:rsidP="00A62A22">
      <w:pPr>
        <w:spacing w:after="1" w:line="260" w:lineRule="auto"/>
        <w:ind w:left="-5" w:right="1119"/>
      </w:pPr>
      <w:r>
        <w:t xml:space="preserve">          __vbaGenerateBoundsError();</w:t>
      </w:r>
    </w:p>
    <w:p w14:paraId="7ACA275F" w14:textId="77777777" w:rsidR="00A62A22" w:rsidRDefault="00A62A22" w:rsidP="00A62A22">
      <w:pPr>
        <w:spacing w:after="1" w:line="260" w:lineRule="auto"/>
        <w:ind w:left="-5" w:right="1119"/>
      </w:pPr>
      <w:r>
        <w:t xml:space="preserve">        }</w:t>
      </w:r>
    </w:p>
    <w:p w14:paraId="385556B5" w14:textId="77777777" w:rsidR="00A62A22" w:rsidRDefault="00A62A22" w:rsidP="00A62A22">
      <w:pPr>
        <w:spacing w:after="1" w:line="260" w:lineRule="auto"/>
        <w:ind w:left="-5" w:right="1119"/>
      </w:pPr>
      <w:r>
        <w:t xml:space="preserve">      }</w:t>
      </w:r>
    </w:p>
    <w:p w14:paraId="3CEC2683" w14:textId="77777777" w:rsidR="00A62A22" w:rsidRDefault="00A62A22" w:rsidP="00A62A22">
      <w:pPr>
        <w:spacing w:after="1" w:line="260" w:lineRule="auto"/>
        <w:ind w:left="-5" w:right="1119"/>
      </w:pPr>
      <w:r>
        <w:t xml:space="preserve">      piStack_94 = (int *)0x406d3f;</w:t>
      </w:r>
    </w:p>
    <w:p w14:paraId="4A8E3160" w14:textId="77777777" w:rsidR="00A62A22" w:rsidRDefault="00A62A22" w:rsidP="00A62A22">
      <w:pPr>
        <w:spacing w:after="1" w:line="260" w:lineRule="auto"/>
        <w:ind w:left="-5" w:right="1119"/>
      </w:pPr>
      <w:r>
        <w:t xml:space="preserve">      __vbaI4Str();</w:t>
      </w:r>
    </w:p>
    <w:p w14:paraId="4C091C25" w14:textId="77777777" w:rsidR="00A62A22" w:rsidRDefault="00A62A22" w:rsidP="00A62A22">
      <w:pPr>
        <w:spacing w:after="1" w:line="260" w:lineRule="auto"/>
        <w:ind w:left="-5" w:right="1119"/>
      </w:pPr>
      <w:r>
        <w:t xml:space="preserve">      pwStack_98 = (wchar_t *)0x406d62;</w:t>
      </w:r>
    </w:p>
    <w:p w14:paraId="1489A357" w14:textId="77777777" w:rsidR="00A62A22" w:rsidRDefault="00A62A22" w:rsidP="00A62A22">
      <w:pPr>
        <w:spacing w:after="1" w:line="260" w:lineRule="auto"/>
        <w:ind w:left="-5" w:right="1119"/>
      </w:pPr>
      <w:r>
        <w:t xml:space="preserve">      uVar3 = __vbaUI1I4();</w:t>
      </w:r>
    </w:p>
    <w:p w14:paraId="7F4C09A8" w14:textId="77777777" w:rsidR="00A62A22" w:rsidRDefault="00A62A22" w:rsidP="00A62A22">
      <w:pPr>
        <w:spacing w:after="1" w:line="260" w:lineRule="auto"/>
        <w:ind w:left="-5" w:right="1119"/>
      </w:pPr>
      <w:r>
        <w:t xml:space="preserve">      *(undefined *)(*(int *)(*param_2 + 6) + local_84) = uVar3;</w:t>
      </w:r>
    </w:p>
    <w:p w14:paraId="231B760F" w14:textId="77777777" w:rsidR="00A62A22" w:rsidRDefault="00A62A22" w:rsidP="00A62A22">
      <w:pPr>
        <w:spacing w:after="1" w:line="260" w:lineRule="auto"/>
        <w:ind w:left="-5" w:right="1119"/>
      </w:pPr>
      <w:r>
        <w:t xml:space="preserve">      iStack_c4 = local_30;</w:t>
      </w:r>
    </w:p>
    <w:p w14:paraId="6F8CD305" w14:textId="77777777" w:rsidR="00A62A22" w:rsidRDefault="00A62A22" w:rsidP="00A62A22">
      <w:pPr>
        <w:spacing w:after="1" w:line="260" w:lineRule="auto"/>
        <w:ind w:left="-5" w:right="1119"/>
      </w:pPr>
      <w:r>
        <w:t xml:space="preserve">      pcVar7 = pcStack_c8 + local_30;</w:t>
      </w:r>
    </w:p>
    <w:p w14:paraId="08886227" w14:textId="77777777" w:rsidR="00A62A22" w:rsidRDefault="00A62A22" w:rsidP="00A62A22">
      <w:pPr>
        <w:spacing w:after="1" w:line="260" w:lineRule="auto"/>
        <w:ind w:left="-5" w:right="1119"/>
      </w:pPr>
      <w:r>
        <w:t xml:space="preserve">      if (SCARRY4(local_30,(int)pcStack_c8)) goto LAB_00406def;</w:t>
      </w:r>
    </w:p>
    <w:p w14:paraId="732A250B" w14:textId="77777777" w:rsidR="00A62A22" w:rsidRDefault="00A62A22" w:rsidP="00A62A22">
      <w:pPr>
        <w:spacing w:after="1" w:line="260" w:lineRule="auto"/>
        <w:ind w:left="-5" w:right="1119"/>
      </w:pPr>
      <w:r>
        <w:t xml:space="preserve">    }</w:t>
      </w:r>
    </w:p>
    <w:p w14:paraId="32DBFDA6" w14:textId="77777777" w:rsidR="00A62A22" w:rsidRDefault="00A62A22" w:rsidP="00A62A22">
      <w:pPr>
        <w:spacing w:after="1" w:line="260" w:lineRule="auto"/>
        <w:ind w:left="-5" w:right="1119"/>
      </w:pPr>
      <w:r>
        <w:t xml:space="preserve">    pwStack_98 = (wchar_t *)&amp;DAT_00404610;</w:t>
      </w:r>
    </w:p>
    <w:p w14:paraId="3C9E9D73" w14:textId="77777777" w:rsidR="00A62A22" w:rsidRDefault="00A62A22" w:rsidP="00A62A22">
      <w:pPr>
        <w:spacing w:after="1" w:line="260" w:lineRule="auto"/>
        <w:ind w:left="-5" w:right="1119"/>
      </w:pPr>
      <w:r>
        <w:t xml:space="preserve">    puStack_9c = (undefined *)0x406d88;</w:t>
      </w:r>
    </w:p>
    <w:p w14:paraId="2C0B1DF2" w14:textId="77777777" w:rsidR="00A62A22" w:rsidRDefault="00A62A22" w:rsidP="00A62A22">
      <w:pPr>
        <w:spacing w:after="1" w:line="260" w:lineRule="auto"/>
        <w:ind w:left="-5" w:right="1119"/>
      </w:pPr>
      <w:r>
        <w:t xml:space="preserve">    iVar4 = __vbaI4Str();</w:t>
      </w:r>
    </w:p>
    <w:p w14:paraId="4188863C" w14:textId="77777777" w:rsidR="00A62A22" w:rsidRDefault="00A62A22" w:rsidP="00A62A22">
      <w:pPr>
        <w:spacing w:after="1" w:line="260" w:lineRule="auto"/>
        <w:ind w:left="-5" w:right="1119"/>
      </w:pPr>
      <w:r>
        <w:t xml:space="preserve">    pcVar5 = local_2c + iVar4;</w:t>
      </w:r>
    </w:p>
    <w:p w14:paraId="2D9283EA" w14:textId="77777777" w:rsidR="00A62A22" w:rsidRDefault="00A62A22" w:rsidP="00A62A22">
      <w:pPr>
        <w:spacing w:after="1" w:line="260" w:lineRule="auto"/>
        <w:ind w:left="-5" w:right="1119"/>
      </w:pPr>
      <w:r>
        <w:t xml:space="preserve">    pcStack_c8 = __vbaI4Str_exref;</w:t>
      </w:r>
    </w:p>
    <w:p w14:paraId="68DB72DC" w14:textId="77777777" w:rsidR="00A62A22" w:rsidRDefault="00A62A22" w:rsidP="00A62A22">
      <w:pPr>
        <w:spacing w:after="1" w:line="260" w:lineRule="auto"/>
        <w:ind w:left="-5" w:right="1119"/>
      </w:pPr>
      <w:r>
        <w:t xml:space="preserve">  } while ((!SCARRY4(iVar4,(int)local_2c)) &amp;&amp;</w:t>
      </w:r>
    </w:p>
    <w:p w14:paraId="45D24D5E" w14:textId="77777777" w:rsidR="00A62A22" w:rsidRDefault="00A62A22" w:rsidP="00A62A22">
      <w:pPr>
        <w:spacing w:after="1" w:line="260" w:lineRule="auto"/>
        <w:ind w:left="-5" w:right="1119"/>
      </w:pPr>
      <w:r>
        <w:t xml:space="preserve">          (pcVar7 = __vbaI4Str_exref, local_2c = pcVar5, iVar4 = local_28 + 1, !SCARRY4(local_28,1))</w:t>
      </w:r>
    </w:p>
    <w:p w14:paraId="2FEEFB1F" w14:textId="77777777" w:rsidR="00A62A22" w:rsidRDefault="00A62A22" w:rsidP="00A62A22">
      <w:pPr>
        <w:spacing w:after="1" w:line="260" w:lineRule="auto"/>
        <w:ind w:left="-5" w:right="1119"/>
      </w:pPr>
      <w:r>
        <w:t xml:space="preserve">          );</w:t>
      </w:r>
    </w:p>
    <w:p w14:paraId="7E24A448" w14:textId="77777777" w:rsidR="00A62A22" w:rsidRDefault="00A62A22" w:rsidP="00A62A22">
      <w:pPr>
        <w:spacing w:after="1" w:line="260" w:lineRule="auto"/>
        <w:ind w:left="-5" w:right="1119"/>
      </w:pPr>
      <w:r>
        <w:t>LAB_00406def:</w:t>
      </w:r>
    </w:p>
    <w:p w14:paraId="5EBF5E0F" w14:textId="77777777" w:rsidR="00A62A22" w:rsidRDefault="00A62A22" w:rsidP="00A62A22">
      <w:pPr>
        <w:spacing w:after="1" w:line="260" w:lineRule="auto"/>
        <w:ind w:left="-5" w:right="1119"/>
      </w:pPr>
      <w:r>
        <w:t xml:space="preserve">  pwStack_98 = L"</w:t>
      </w:r>
      <w:r>
        <w:rPr>
          <w:rFonts w:ascii="Yu Gothic" w:eastAsia="Yu Gothic" w:hAnsi="Yu Gothic" w:cs="Yu Gothic" w:hint="eastAsia"/>
        </w:rPr>
        <w:t>邐邐邐邐邐</w:t>
      </w:r>
      <w:r>
        <w:rPr>
          <w:rFonts w:ascii="SimSun" w:eastAsia="SimSun" w:hAnsi="SimSun" w:cs="SimSun" w:hint="eastAsia"/>
        </w:rPr>
        <w:t>喐</w:t>
      </w:r>
      <w:r>
        <w:t>\xec8b\xec83</w:t>
      </w:r>
      <w:r>
        <w:rPr>
          <w:rFonts w:ascii="SimSun" w:eastAsia="SimSun" w:hAnsi="SimSun" w:cs="SimSun" w:hint="eastAsia"/>
        </w:rPr>
        <w:t>栌</w:t>
      </w:r>
      <w:r>
        <w:rPr>
          <w:rFonts w:ascii="Ebrima" w:hAnsi="Ebrima" w:cs="Ebrima"/>
        </w:rPr>
        <w:t>ሦ</w:t>
      </w:r>
      <w:r>
        <w:t>@</w:t>
      </w:r>
      <w:r>
        <w:rPr>
          <w:rFonts w:ascii="Microsoft Yi Baiti" w:eastAsia="Microsoft Yi Baiti" w:hAnsi="Microsoft Yi Baiti" w:cs="Microsoft Yi Baiti" w:hint="eastAsia"/>
        </w:rPr>
        <w:t>ꅤ</w:t>
      </w:r>
      <w:r>
        <w:t>";</w:t>
      </w:r>
    </w:p>
    <w:p w14:paraId="6E8841AF" w14:textId="77777777" w:rsidR="00A62A22" w:rsidRDefault="00A62A22" w:rsidP="00A62A22">
      <w:pPr>
        <w:spacing w:after="1" w:line="260" w:lineRule="auto"/>
        <w:ind w:left="-5" w:right="1119"/>
      </w:pPr>
      <w:r>
        <w:t xml:space="preserve">  __vbaErrorOverflow();</w:t>
      </w:r>
    </w:p>
    <w:p w14:paraId="7C4CC76A" w14:textId="77777777" w:rsidR="00A62A22" w:rsidRDefault="00A62A22" w:rsidP="00A62A22">
      <w:pPr>
        <w:spacing w:after="1" w:line="260" w:lineRule="auto"/>
        <w:ind w:left="-5" w:right="1119"/>
      </w:pPr>
      <w:r>
        <w:t xml:space="preserve">  puStack_a4 = &amp;LAB_00401226;</w:t>
      </w:r>
    </w:p>
    <w:p w14:paraId="288B1CA1" w14:textId="77777777" w:rsidR="00A62A22" w:rsidRDefault="00A62A22" w:rsidP="00A62A22">
      <w:pPr>
        <w:spacing w:after="1" w:line="260" w:lineRule="auto"/>
        <w:ind w:left="-5" w:right="1119"/>
      </w:pPr>
      <w:r>
        <w:t xml:space="preserve">  pvStack_a8 = ExceptionList;</w:t>
      </w:r>
    </w:p>
    <w:p w14:paraId="7BD60E59" w14:textId="77777777" w:rsidR="00A62A22" w:rsidRDefault="00A62A22" w:rsidP="00A62A22">
      <w:pPr>
        <w:spacing w:after="1" w:line="260" w:lineRule="auto"/>
        <w:ind w:left="-5" w:right="1119"/>
      </w:pPr>
      <w:r>
        <w:t xml:space="preserve">  pppsStack_a0 = &amp;ppsStack_cc;</w:t>
      </w:r>
    </w:p>
    <w:p w14:paraId="5DF15F92" w14:textId="77777777" w:rsidR="00A62A22" w:rsidRDefault="00A62A22" w:rsidP="00A62A22">
      <w:pPr>
        <w:spacing w:after="1" w:line="260" w:lineRule="auto"/>
        <w:ind w:left="-5" w:right="1119"/>
      </w:pPr>
      <w:r>
        <w:t xml:space="preserve">  ppsStack_cc = param_2;</w:t>
      </w:r>
    </w:p>
    <w:p w14:paraId="0FEC4BF8" w14:textId="77777777" w:rsidR="00A62A22" w:rsidRDefault="00A62A22" w:rsidP="00A62A22">
      <w:pPr>
        <w:spacing w:after="1" w:line="260" w:lineRule="auto"/>
        <w:ind w:left="-5" w:right="1119"/>
      </w:pPr>
      <w:r>
        <w:t xml:space="preserve">  puStack_9c = &amp;DAT_00401210;</w:t>
      </w:r>
    </w:p>
    <w:p w14:paraId="772B1A18" w14:textId="77777777" w:rsidR="00A62A22" w:rsidRDefault="00A62A22" w:rsidP="00A62A22">
      <w:pPr>
        <w:spacing w:after="1" w:line="260" w:lineRule="auto"/>
        <w:ind w:left="-5" w:right="1119"/>
      </w:pPr>
      <w:r>
        <w:t xml:space="preserve">  pwStack_98 = (wchar_t *)(unaff_ESI &amp; 1);</w:t>
      </w:r>
    </w:p>
    <w:p w14:paraId="4B9502FA" w14:textId="77777777" w:rsidR="00A62A22" w:rsidRDefault="00A62A22" w:rsidP="00A62A22">
      <w:pPr>
        <w:spacing w:after="1" w:line="260" w:lineRule="auto"/>
        <w:ind w:left="-5" w:right="1119"/>
      </w:pPr>
      <w:r>
        <w:lastRenderedPageBreak/>
        <w:t xml:space="preserve">  piVar8 = (int *)(unaff_ESI &amp; 0xfffffffe);</w:t>
      </w:r>
    </w:p>
    <w:p w14:paraId="2EA01F31" w14:textId="77777777" w:rsidR="00A62A22" w:rsidRDefault="00A62A22" w:rsidP="00A62A22">
      <w:pPr>
        <w:spacing w:after="1" w:line="260" w:lineRule="auto"/>
        <w:ind w:left="-5" w:right="1119"/>
      </w:pPr>
      <w:r>
        <w:t xml:space="preserve">  ExceptionList = &amp;pvStack_a8;</w:t>
      </w:r>
    </w:p>
    <w:p w14:paraId="4FD963A1" w14:textId="77777777" w:rsidR="00A62A22" w:rsidRDefault="00A62A22" w:rsidP="00A62A22">
      <w:pPr>
        <w:spacing w:after="1" w:line="260" w:lineRule="auto"/>
        <w:ind w:left="-5" w:right="1119"/>
      </w:pPr>
      <w:r>
        <w:t xml:space="preserve">  piStack_94 = (int *)&amp;stack0xfffffffc;</w:t>
      </w:r>
    </w:p>
    <w:p w14:paraId="61D0069B" w14:textId="77777777" w:rsidR="00A62A22" w:rsidRDefault="00A62A22" w:rsidP="00A62A22">
      <w:pPr>
        <w:spacing w:after="1" w:line="260" w:lineRule="auto"/>
        <w:ind w:left="-5" w:right="1119"/>
      </w:pPr>
      <w:r>
        <w:t xml:space="preserve">  (**(code **)(*piVar8 + 4))(piVar8);</w:t>
      </w:r>
    </w:p>
    <w:p w14:paraId="049A5076" w14:textId="77777777" w:rsidR="00A62A22" w:rsidRDefault="00A62A22" w:rsidP="00A62A22">
      <w:pPr>
        <w:spacing w:after="1" w:line="260" w:lineRule="auto"/>
        <w:ind w:left="-5" w:right="1119"/>
      </w:pPr>
      <w:r>
        <w:t xml:space="preserve">  uStack_ac = 0;</w:t>
      </w:r>
    </w:p>
    <w:p w14:paraId="2F0D84C7" w14:textId="77777777" w:rsidR="00A62A22" w:rsidRDefault="00A62A22" w:rsidP="00A62A22">
      <w:pPr>
        <w:spacing w:after="1" w:line="260" w:lineRule="auto"/>
        <w:ind w:left="-5" w:right="1119"/>
      </w:pPr>
      <w:r>
        <w:t xml:space="preserve">  iVar4 = (**(code **)(*piVar8 + 0x6f8))(piVar8);</w:t>
      </w:r>
    </w:p>
    <w:p w14:paraId="34AB8BD4" w14:textId="77777777" w:rsidR="00A62A22" w:rsidRDefault="00A62A22" w:rsidP="00A62A22">
      <w:pPr>
        <w:spacing w:after="1" w:line="260" w:lineRule="auto"/>
        <w:ind w:left="-5" w:right="1119"/>
      </w:pPr>
      <w:r>
        <w:t xml:space="preserve">  if (iVar4 &lt; 0) {</w:t>
      </w:r>
    </w:p>
    <w:p w14:paraId="34200D12" w14:textId="77777777" w:rsidR="00A62A22" w:rsidRDefault="00A62A22" w:rsidP="00A62A22">
      <w:pPr>
        <w:spacing w:after="1" w:line="260" w:lineRule="auto"/>
        <w:ind w:left="-5" w:right="1119"/>
      </w:pPr>
      <w:r>
        <w:t xml:space="preserve">    __vbaHresultCheckObj(iVar4,piVar8,&amp;DAT_00404480,0x6f8);</w:t>
      </w:r>
    </w:p>
    <w:p w14:paraId="4CA24933" w14:textId="77777777" w:rsidR="00A62A22" w:rsidRDefault="00A62A22" w:rsidP="00A62A22">
      <w:pPr>
        <w:spacing w:after="1" w:line="260" w:lineRule="auto"/>
        <w:ind w:left="-5" w:right="1119"/>
      </w:pPr>
      <w:r>
        <w:t xml:space="preserve">  }</w:t>
      </w:r>
    </w:p>
    <w:p w14:paraId="08DF0551" w14:textId="77777777" w:rsidR="00A62A22" w:rsidRDefault="00A62A22" w:rsidP="00A62A22">
      <w:pPr>
        <w:spacing w:after="1" w:line="260" w:lineRule="auto"/>
        <w:ind w:left="-5" w:right="1119"/>
      </w:pPr>
      <w:r>
        <w:t xml:space="preserve">  if (DAT_00408538 == (int *)0x0) {</w:t>
      </w:r>
    </w:p>
    <w:p w14:paraId="6EDBBB75" w14:textId="77777777" w:rsidR="00A62A22" w:rsidRDefault="00A62A22" w:rsidP="00A62A22">
      <w:pPr>
        <w:spacing w:after="1" w:line="260" w:lineRule="auto"/>
        <w:ind w:left="-5" w:right="1119"/>
      </w:pPr>
      <w:r>
        <w:t xml:space="preserve">    __vbaNew2(&amp;DAT_00404634,&amp;DAT_00408538);</w:t>
      </w:r>
    </w:p>
    <w:p w14:paraId="7EB358D5" w14:textId="77777777" w:rsidR="00A62A22" w:rsidRDefault="00A62A22" w:rsidP="00A62A22">
      <w:pPr>
        <w:spacing w:after="1" w:line="260" w:lineRule="auto"/>
        <w:ind w:left="-5" w:right="1119"/>
      </w:pPr>
      <w:r>
        <w:t xml:space="preserve">  }</w:t>
      </w:r>
    </w:p>
    <w:p w14:paraId="4163E1C8" w14:textId="77777777" w:rsidR="00A62A22" w:rsidRDefault="00A62A22" w:rsidP="00A62A22">
      <w:pPr>
        <w:spacing w:after="1" w:line="260" w:lineRule="auto"/>
        <w:ind w:left="-5" w:right="1119"/>
      </w:pPr>
      <w:r>
        <w:t xml:space="preserve">  piVar2 = DAT_00408538;</w:t>
      </w:r>
    </w:p>
    <w:p w14:paraId="2FD99FFB" w14:textId="77777777" w:rsidR="00A62A22" w:rsidRDefault="00A62A22" w:rsidP="00A62A22">
      <w:pPr>
        <w:spacing w:after="1" w:line="260" w:lineRule="auto"/>
        <w:ind w:left="-5" w:right="1119"/>
      </w:pPr>
      <w:r>
        <w:t xml:space="preserve">  iStack_c0 = *DAT_00408538;</w:t>
      </w:r>
    </w:p>
    <w:p w14:paraId="4ADB305B" w14:textId="77777777" w:rsidR="00A62A22" w:rsidRDefault="00A62A22" w:rsidP="00A62A22">
      <w:pPr>
        <w:spacing w:after="1" w:line="260" w:lineRule="auto"/>
        <w:ind w:left="-5" w:right="1119"/>
      </w:pPr>
      <w:r>
        <w:t xml:space="preserve">  uVar6 = __vbaObjSetAddref(&amp;uStack_ac,piVar8);</w:t>
      </w:r>
    </w:p>
    <w:p w14:paraId="55DAFA89" w14:textId="77777777" w:rsidR="00A62A22" w:rsidRDefault="00A62A22" w:rsidP="00A62A22">
      <w:pPr>
        <w:spacing w:after="1" w:line="260" w:lineRule="auto"/>
        <w:ind w:left="-5" w:right="1119"/>
      </w:pPr>
      <w:r>
        <w:t xml:space="preserve">  iVar4 = (**(code **)(iStack_c0 + 0x10))(piVar2,uVar6);</w:t>
      </w:r>
    </w:p>
    <w:p w14:paraId="4CCA2DB0" w14:textId="77777777" w:rsidR="00A62A22" w:rsidRDefault="00A62A22" w:rsidP="00A62A22">
      <w:pPr>
        <w:spacing w:after="1" w:line="260" w:lineRule="auto"/>
        <w:ind w:left="-5" w:right="1119"/>
      </w:pPr>
      <w:r>
        <w:t xml:space="preserve">  if (iVar4 &lt; 0) {</w:t>
      </w:r>
    </w:p>
    <w:p w14:paraId="0347A391" w14:textId="77777777" w:rsidR="00A62A22" w:rsidRDefault="00A62A22" w:rsidP="00A62A22">
      <w:pPr>
        <w:spacing w:after="1" w:line="260" w:lineRule="auto"/>
        <w:ind w:left="-5" w:right="1119"/>
      </w:pPr>
      <w:r>
        <w:t xml:space="preserve">    __vbaHresultCheckObj(iVar4,piVar2,&amp;DAT_00404624,0x10);</w:t>
      </w:r>
    </w:p>
    <w:p w14:paraId="6E5A90FE" w14:textId="77777777" w:rsidR="00A62A22" w:rsidRDefault="00A62A22" w:rsidP="00A62A22">
      <w:pPr>
        <w:spacing w:after="1" w:line="260" w:lineRule="auto"/>
        <w:ind w:left="-5" w:right="1119"/>
      </w:pPr>
      <w:r>
        <w:t xml:space="preserve">  }</w:t>
      </w:r>
    </w:p>
    <w:p w14:paraId="23795DA2" w14:textId="77777777" w:rsidR="00A62A22" w:rsidRDefault="00A62A22" w:rsidP="00A62A22">
      <w:pPr>
        <w:spacing w:after="1" w:line="260" w:lineRule="auto"/>
        <w:ind w:left="-5" w:right="1119"/>
      </w:pPr>
      <w:r>
        <w:t xml:space="preserve">  __vbaFreeObj();</w:t>
      </w:r>
    </w:p>
    <w:p w14:paraId="0209D5EA" w14:textId="77777777" w:rsidR="00A62A22" w:rsidRDefault="00A62A22" w:rsidP="00A62A22">
      <w:pPr>
        <w:spacing w:after="1" w:line="260" w:lineRule="auto"/>
        <w:ind w:left="-5" w:right="1119"/>
      </w:pPr>
      <w:r>
        <w:t xml:space="preserve">  return;</w:t>
      </w:r>
    </w:p>
    <w:p w14:paraId="4E601F1D" w14:textId="77777777" w:rsidR="00A62A22" w:rsidRDefault="00A62A22" w:rsidP="00A62A22">
      <w:pPr>
        <w:spacing w:after="1" w:line="260" w:lineRule="auto"/>
        <w:ind w:left="-5" w:right="1119"/>
      </w:pPr>
      <w:r>
        <w:t>}</w:t>
      </w:r>
    </w:p>
    <w:p w14:paraId="5C788B9A" w14:textId="77777777" w:rsidR="002D2A5E" w:rsidRDefault="002D2A5E" w:rsidP="009525A9">
      <w:pPr>
        <w:spacing w:after="1" w:line="260" w:lineRule="auto"/>
        <w:ind w:left="-5" w:right="1119"/>
      </w:pPr>
    </w:p>
    <w:p w14:paraId="1B753A71" w14:textId="77777777" w:rsidR="00A62A22" w:rsidRDefault="00A62A22" w:rsidP="00A62A22">
      <w:pPr>
        <w:spacing w:after="1" w:line="260" w:lineRule="auto"/>
        <w:ind w:left="-5" w:right="1119"/>
      </w:pPr>
    </w:p>
    <w:p w14:paraId="7B4FBC9E" w14:textId="77777777" w:rsidR="00A62A22" w:rsidRDefault="00A62A22" w:rsidP="00A62A22">
      <w:pPr>
        <w:spacing w:after="1" w:line="260" w:lineRule="auto"/>
        <w:ind w:left="-5" w:right="1119"/>
      </w:pPr>
      <w:r>
        <w:t>void __cdecl FUN_00406e00(uint param_1)</w:t>
      </w:r>
    </w:p>
    <w:p w14:paraId="3D03E2C0" w14:textId="77777777" w:rsidR="00A62A22" w:rsidRDefault="00A62A22" w:rsidP="00A62A22">
      <w:pPr>
        <w:spacing w:after="1" w:line="260" w:lineRule="auto"/>
        <w:ind w:left="-5" w:right="1119"/>
      </w:pPr>
    </w:p>
    <w:p w14:paraId="591EA236" w14:textId="77777777" w:rsidR="00A62A22" w:rsidRDefault="00A62A22" w:rsidP="00A62A22">
      <w:pPr>
        <w:spacing w:after="1" w:line="260" w:lineRule="auto"/>
        <w:ind w:left="-5" w:right="1119"/>
      </w:pPr>
      <w:r>
        <w:t>{</w:t>
      </w:r>
    </w:p>
    <w:p w14:paraId="0741CFE1" w14:textId="77777777" w:rsidR="00A62A22" w:rsidRDefault="00A62A22" w:rsidP="00A62A22">
      <w:pPr>
        <w:spacing w:after="1" w:line="260" w:lineRule="auto"/>
        <w:ind w:left="-5" w:right="1119"/>
      </w:pPr>
      <w:r>
        <w:t xml:space="preserve">  int *piVar1;</w:t>
      </w:r>
    </w:p>
    <w:p w14:paraId="02D0B18D" w14:textId="77777777" w:rsidR="00A62A22" w:rsidRDefault="00A62A22" w:rsidP="00A62A22">
      <w:pPr>
        <w:spacing w:after="1" w:line="260" w:lineRule="auto"/>
        <w:ind w:left="-5" w:right="1119"/>
      </w:pPr>
      <w:r>
        <w:t xml:space="preserve">  int iVar2;</w:t>
      </w:r>
    </w:p>
    <w:p w14:paraId="1B38144A" w14:textId="77777777" w:rsidR="00A62A22" w:rsidRDefault="00A62A22" w:rsidP="00A62A22">
      <w:pPr>
        <w:spacing w:after="1" w:line="260" w:lineRule="auto"/>
        <w:ind w:left="-5" w:right="1119"/>
      </w:pPr>
      <w:r>
        <w:t xml:space="preserve">  undefined4 uVar3;</w:t>
      </w:r>
    </w:p>
    <w:p w14:paraId="516F18DA" w14:textId="77777777" w:rsidR="00A62A22" w:rsidRDefault="00A62A22" w:rsidP="00A62A22">
      <w:pPr>
        <w:spacing w:after="1" w:line="260" w:lineRule="auto"/>
        <w:ind w:left="-5" w:right="1119"/>
      </w:pPr>
      <w:r>
        <w:t xml:space="preserve">  int *piVar4;</w:t>
      </w:r>
    </w:p>
    <w:p w14:paraId="2E1935FE" w14:textId="77777777" w:rsidR="00A62A22" w:rsidRDefault="00A62A22" w:rsidP="00A62A22">
      <w:pPr>
        <w:spacing w:after="1" w:line="260" w:lineRule="auto"/>
        <w:ind w:left="-5" w:right="1119"/>
      </w:pPr>
      <w:r>
        <w:t xml:space="preserve">  undefined4 local_1c;</w:t>
      </w:r>
    </w:p>
    <w:p w14:paraId="1839201A" w14:textId="77777777" w:rsidR="00A62A22" w:rsidRDefault="00A62A22" w:rsidP="00A62A22">
      <w:pPr>
        <w:spacing w:after="1" w:line="260" w:lineRule="auto"/>
        <w:ind w:left="-5" w:right="1119"/>
      </w:pPr>
      <w:r>
        <w:t xml:space="preserve">  void *pvStack_18;</w:t>
      </w:r>
    </w:p>
    <w:p w14:paraId="62913C37" w14:textId="77777777" w:rsidR="00A62A22" w:rsidRDefault="00A62A22" w:rsidP="00A62A22">
      <w:pPr>
        <w:spacing w:after="1" w:line="260" w:lineRule="auto"/>
        <w:ind w:left="-5" w:right="1119"/>
      </w:pPr>
      <w:r>
        <w:t xml:space="preserve">  undefined *puStack_14;</w:t>
      </w:r>
    </w:p>
    <w:p w14:paraId="78C001B6" w14:textId="77777777" w:rsidR="00A62A22" w:rsidRDefault="00A62A22" w:rsidP="00A62A22">
      <w:pPr>
        <w:spacing w:after="1" w:line="260" w:lineRule="auto"/>
        <w:ind w:left="-5" w:right="1119"/>
      </w:pPr>
      <w:r>
        <w:t xml:space="preserve">  undefined *local_10;</w:t>
      </w:r>
    </w:p>
    <w:p w14:paraId="790EAD5B" w14:textId="77777777" w:rsidR="00A62A22" w:rsidRDefault="00A62A22" w:rsidP="00A62A22">
      <w:pPr>
        <w:spacing w:after="1" w:line="260" w:lineRule="auto"/>
        <w:ind w:left="-5" w:right="1119"/>
      </w:pPr>
      <w:r>
        <w:t xml:space="preserve">  undefined *local_c;</w:t>
      </w:r>
    </w:p>
    <w:p w14:paraId="431D8135" w14:textId="77777777" w:rsidR="00A62A22" w:rsidRDefault="00A62A22" w:rsidP="00A62A22">
      <w:pPr>
        <w:spacing w:after="1" w:line="260" w:lineRule="auto"/>
        <w:ind w:left="-5" w:right="1119"/>
      </w:pPr>
      <w:r>
        <w:t xml:space="preserve">  uint local_8;</w:t>
      </w:r>
    </w:p>
    <w:p w14:paraId="5DF29F8D" w14:textId="77777777" w:rsidR="00A62A22" w:rsidRDefault="00A62A22" w:rsidP="00A62A22">
      <w:pPr>
        <w:spacing w:after="1" w:line="260" w:lineRule="auto"/>
        <w:ind w:left="-5" w:right="1119"/>
      </w:pPr>
      <w:r>
        <w:t xml:space="preserve">  </w:t>
      </w:r>
    </w:p>
    <w:p w14:paraId="3FDFC122" w14:textId="77777777" w:rsidR="00A62A22" w:rsidRDefault="00A62A22" w:rsidP="00A62A22">
      <w:pPr>
        <w:spacing w:after="1" w:line="260" w:lineRule="auto"/>
        <w:ind w:left="-5" w:right="1119"/>
      </w:pPr>
      <w:r>
        <w:t xml:space="preserve">  puStack_14 = &amp;LAB_00401226;</w:t>
      </w:r>
    </w:p>
    <w:p w14:paraId="06011830" w14:textId="77777777" w:rsidR="00A62A22" w:rsidRDefault="00A62A22" w:rsidP="00A62A22">
      <w:pPr>
        <w:spacing w:after="1" w:line="260" w:lineRule="auto"/>
        <w:ind w:left="-5" w:right="1119"/>
      </w:pPr>
      <w:r>
        <w:t xml:space="preserve">  pvStack_18 = ExceptionList;</w:t>
      </w:r>
    </w:p>
    <w:p w14:paraId="73098CF3" w14:textId="77777777" w:rsidR="00A62A22" w:rsidRDefault="00A62A22" w:rsidP="00A62A22">
      <w:pPr>
        <w:spacing w:after="1" w:line="260" w:lineRule="auto"/>
        <w:ind w:left="-5" w:right="1119"/>
      </w:pPr>
      <w:r>
        <w:t xml:space="preserve">  local_10 = &amp;stack0xffffffc4;</w:t>
      </w:r>
    </w:p>
    <w:p w14:paraId="50714A3A" w14:textId="77777777" w:rsidR="00A62A22" w:rsidRDefault="00A62A22" w:rsidP="00A62A22">
      <w:pPr>
        <w:spacing w:after="1" w:line="260" w:lineRule="auto"/>
        <w:ind w:left="-5" w:right="1119"/>
      </w:pPr>
      <w:r>
        <w:t xml:space="preserve">  local_c = &amp;DAT_00401210;</w:t>
      </w:r>
    </w:p>
    <w:p w14:paraId="253967F7" w14:textId="77777777" w:rsidR="00A62A22" w:rsidRDefault="00A62A22" w:rsidP="00A62A22">
      <w:pPr>
        <w:spacing w:after="1" w:line="260" w:lineRule="auto"/>
        <w:ind w:left="-5" w:right="1119"/>
      </w:pPr>
      <w:r>
        <w:t xml:space="preserve">  local_8 = param_1 &amp; 1;</w:t>
      </w:r>
    </w:p>
    <w:p w14:paraId="265640DB" w14:textId="77777777" w:rsidR="00A62A22" w:rsidRDefault="00A62A22" w:rsidP="00A62A22">
      <w:pPr>
        <w:spacing w:after="1" w:line="260" w:lineRule="auto"/>
        <w:ind w:left="-5" w:right="1119"/>
      </w:pPr>
      <w:r>
        <w:t xml:space="preserve">  piVar4 = (int *)(param_1 &amp; 0xfffffffe);</w:t>
      </w:r>
    </w:p>
    <w:p w14:paraId="5602C808" w14:textId="77777777" w:rsidR="00A62A22" w:rsidRDefault="00A62A22" w:rsidP="00A62A22">
      <w:pPr>
        <w:spacing w:after="1" w:line="260" w:lineRule="auto"/>
        <w:ind w:left="-5" w:right="1119"/>
      </w:pPr>
      <w:r>
        <w:lastRenderedPageBreak/>
        <w:t xml:space="preserve">  ExceptionList = &amp;pvStack_18;</w:t>
      </w:r>
    </w:p>
    <w:p w14:paraId="43C0B6C5" w14:textId="77777777" w:rsidR="00A62A22" w:rsidRDefault="00A62A22" w:rsidP="00A62A22">
      <w:pPr>
        <w:spacing w:after="1" w:line="260" w:lineRule="auto"/>
        <w:ind w:left="-5" w:right="1119"/>
      </w:pPr>
      <w:r>
        <w:t xml:space="preserve">  (**(code **)(*piVar4 + 4))(piVar4);</w:t>
      </w:r>
    </w:p>
    <w:p w14:paraId="53307191" w14:textId="77777777" w:rsidR="00A62A22" w:rsidRDefault="00A62A22" w:rsidP="00A62A22">
      <w:pPr>
        <w:spacing w:after="1" w:line="260" w:lineRule="auto"/>
        <w:ind w:left="-5" w:right="1119"/>
      </w:pPr>
      <w:r>
        <w:t xml:space="preserve">  local_1c = 0;</w:t>
      </w:r>
    </w:p>
    <w:p w14:paraId="0481A4E4" w14:textId="77777777" w:rsidR="00A62A22" w:rsidRDefault="00A62A22" w:rsidP="00A62A22">
      <w:pPr>
        <w:spacing w:after="1" w:line="260" w:lineRule="auto"/>
        <w:ind w:left="-5" w:right="1119"/>
      </w:pPr>
      <w:r>
        <w:t xml:space="preserve">  iVar2 = (**(code **)(*piVar4 + 0x6f8))(piVar4);</w:t>
      </w:r>
    </w:p>
    <w:p w14:paraId="7C9F70CD" w14:textId="77777777" w:rsidR="00A62A22" w:rsidRDefault="00A62A22" w:rsidP="00A62A22">
      <w:pPr>
        <w:spacing w:after="1" w:line="260" w:lineRule="auto"/>
        <w:ind w:left="-5" w:right="1119"/>
      </w:pPr>
      <w:r>
        <w:t xml:space="preserve">  if (iVar2 &lt; 0) {</w:t>
      </w:r>
    </w:p>
    <w:p w14:paraId="0BB76E99" w14:textId="77777777" w:rsidR="00A62A22" w:rsidRDefault="00A62A22" w:rsidP="00A62A22">
      <w:pPr>
        <w:spacing w:after="1" w:line="260" w:lineRule="auto"/>
        <w:ind w:left="-5" w:right="1119"/>
      </w:pPr>
      <w:r>
        <w:t xml:space="preserve">    __vbaHresultCheckObj(iVar2,piVar4,&amp;DAT_00404480,0x6f8);</w:t>
      </w:r>
    </w:p>
    <w:p w14:paraId="171A9C75" w14:textId="77777777" w:rsidR="00A62A22" w:rsidRDefault="00A62A22" w:rsidP="00A62A22">
      <w:pPr>
        <w:spacing w:after="1" w:line="260" w:lineRule="auto"/>
        <w:ind w:left="-5" w:right="1119"/>
      </w:pPr>
      <w:r>
        <w:t xml:space="preserve">  }</w:t>
      </w:r>
    </w:p>
    <w:p w14:paraId="72F0E2CF" w14:textId="77777777" w:rsidR="00A62A22" w:rsidRDefault="00A62A22" w:rsidP="00A62A22">
      <w:pPr>
        <w:spacing w:after="1" w:line="260" w:lineRule="auto"/>
        <w:ind w:left="-5" w:right="1119"/>
      </w:pPr>
      <w:r>
        <w:t xml:space="preserve">  if (DAT_00408538 == (int *)0x0) {</w:t>
      </w:r>
    </w:p>
    <w:p w14:paraId="1E3A02C8" w14:textId="77777777" w:rsidR="00A62A22" w:rsidRDefault="00A62A22" w:rsidP="00A62A22">
      <w:pPr>
        <w:spacing w:after="1" w:line="260" w:lineRule="auto"/>
        <w:ind w:left="-5" w:right="1119"/>
      </w:pPr>
      <w:r>
        <w:t xml:space="preserve">    __vbaNew2(&amp;DAT_00404634,&amp;DAT_00408538);</w:t>
      </w:r>
    </w:p>
    <w:p w14:paraId="32897592" w14:textId="77777777" w:rsidR="00A62A22" w:rsidRDefault="00A62A22" w:rsidP="00A62A22">
      <w:pPr>
        <w:spacing w:after="1" w:line="260" w:lineRule="auto"/>
        <w:ind w:left="-5" w:right="1119"/>
      </w:pPr>
      <w:r>
        <w:t xml:space="preserve">  }</w:t>
      </w:r>
    </w:p>
    <w:p w14:paraId="5E701D61" w14:textId="77777777" w:rsidR="00A62A22" w:rsidRDefault="00A62A22" w:rsidP="00A62A22">
      <w:pPr>
        <w:spacing w:after="1" w:line="260" w:lineRule="auto"/>
        <w:ind w:left="-5" w:right="1119"/>
      </w:pPr>
      <w:r>
        <w:t xml:space="preserve">  piVar1 = DAT_00408538;</w:t>
      </w:r>
    </w:p>
    <w:p w14:paraId="0E240D0D" w14:textId="77777777" w:rsidR="00A62A22" w:rsidRDefault="00A62A22" w:rsidP="00A62A22">
      <w:pPr>
        <w:spacing w:after="1" w:line="260" w:lineRule="auto"/>
        <w:ind w:left="-5" w:right="1119"/>
      </w:pPr>
      <w:r>
        <w:t xml:space="preserve">  iVar2 = *DAT_00408538;</w:t>
      </w:r>
    </w:p>
    <w:p w14:paraId="18155409" w14:textId="77777777" w:rsidR="00A62A22" w:rsidRDefault="00A62A22" w:rsidP="00A62A22">
      <w:pPr>
        <w:spacing w:after="1" w:line="260" w:lineRule="auto"/>
        <w:ind w:left="-5" w:right="1119"/>
      </w:pPr>
      <w:r>
        <w:t xml:space="preserve">  uVar3 = __vbaObjSetAddref(&amp;local_1c,piVar4);</w:t>
      </w:r>
    </w:p>
    <w:p w14:paraId="0545AC79" w14:textId="77777777" w:rsidR="00A62A22" w:rsidRDefault="00A62A22" w:rsidP="00A62A22">
      <w:pPr>
        <w:spacing w:after="1" w:line="260" w:lineRule="auto"/>
        <w:ind w:left="-5" w:right="1119"/>
      </w:pPr>
      <w:r>
        <w:t xml:space="preserve">  iVar2 = (**(code **)(iVar2 + 0x10))(piVar1,uVar3);</w:t>
      </w:r>
    </w:p>
    <w:p w14:paraId="5CF65135" w14:textId="77777777" w:rsidR="00A62A22" w:rsidRDefault="00A62A22" w:rsidP="00A62A22">
      <w:pPr>
        <w:spacing w:after="1" w:line="260" w:lineRule="auto"/>
        <w:ind w:left="-5" w:right="1119"/>
      </w:pPr>
      <w:r>
        <w:t xml:space="preserve">  if (iVar2 &lt; 0) {</w:t>
      </w:r>
    </w:p>
    <w:p w14:paraId="70964162" w14:textId="77777777" w:rsidR="00A62A22" w:rsidRDefault="00A62A22" w:rsidP="00A62A22">
      <w:pPr>
        <w:spacing w:after="1" w:line="260" w:lineRule="auto"/>
        <w:ind w:left="-5" w:right="1119"/>
      </w:pPr>
      <w:r>
        <w:t xml:space="preserve">    __vbaHresultCheckObj(iVar2,piVar1,&amp;DAT_00404624,0x10);</w:t>
      </w:r>
    </w:p>
    <w:p w14:paraId="4F57325B" w14:textId="77777777" w:rsidR="00A62A22" w:rsidRDefault="00A62A22" w:rsidP="00A62A22">
      <w:pPr>
        <w:spacing w:after="1" w:line="260" w:lineRule="auto"/>
        <w:ind w:left="-5" w:right="1119"/>
      </w:pPr>
      <w:r>
        <w:t xml:space="preserve">  }</w:t>
      </w:r>
    </w:p>
    <w:p w14:paraId="5F339A4F" w14:textId="77777777" w:rsidR="00A62A22" w:rsidRDefault="00A62A22" w:rsidP="00A62A22">
      <w:pPr>
        <w:spacing w:after="1" w:line="260" w:lineRule="auto"/>
        <w:ind w:left="-5" w:right="1119"/>
      </w:pPr>
      <w:r>
        <w:t xml:space="preserve">  __vbaFreeObj();</w:t>
      </w:r>
    </w:p>
    <w:p w14:paraId="59B3ACF4" w14:textId="77777777" w:rsidR="00A62A22" w:rsidRDefault="00A62A22" w:rsidP="00A62A22">
      <w:pPr>
        <w:spacing w:after="1" w:line="260" w:lineRule="auto"/>
        <w:ind w:left="-5" w:right="1119"/>
      </w:pPr>
      <w:r>
        <w:t xml:space="preserve">  return;</w:t>
      </w:r>
    </w:p>
    <w:p w14:paraId="5CFEE7D4" w14:textId="77777777" w:rsidR="00A62A22" w:rsidRDefault="00A62A22" w:rsidP="00A62A22">
      <w:pPr>
        <w:spacing w:after="1" w:line="260" w:lineRule="auto"/>
        <w:ind w:left="-5" w:right="1119"/>
      </w:pPr>
      <w:r>
        <w:t>}</w:t>
      </w:r>
    </w:p>
    <w:p w14:paraId="5F05E3CD" w14:textId="77777777" w:rsidR="00A62A22" w:rsidRDefault="00A62A22" w:rsidP="009525A9">
      <w:pPr>
        <w:spacing w:after="1" w:line="260" w:lineRule="auto"/>
        <w:ind w:left="-5" w:right="1119"/>
      </w:pPr>
    </w:p>
    <w:p w14:paraId="06BC5A79" w14:textId="0AB1A32C" w:rsidR="009525A9" w:rsidRDefault="009525A9" w:rsidP="009525A9">
      <w:pPr>
        <w:pStyle w:val="Heading2"/>
        <w:numPr>
          <w:ilvl w:val="0"/>
          <w:numId w:val="0"/>
        </w:numPr>
        <w:ind w:left="-5"/>
      </w:pPr>
      <w:bookmarkStart w:id="23" w:name="_Toc191121026"/>
      <w:r>
        <w:rPr>
          <w:lang w:eastAsia="en-US"/>
        </w:rPr>
        <w:t xml:space="preserve">Appendix C </w:t>
      </w:r>
      <w:r w:rsidR="00B57D6B">
        <w:rPr>
          <w:lang w:eastAsia="en-US"/>
        </w:rPr>
        <w:t>–</w:t>
      </w:r>
      <w:r>
        <w:rPr>
          <w:lang w:eastAsia="en-US"/>
        </w:rPr>
        <w:t xml:space="preserve"> </w:t>
      </w:r>
      <w:bookmarkEnd w:id="23"/>
      <w:r w:rsidR="00B57D6B">
        <w:t>IDAFree Machine Code</w:t>
      </w:r>
    </w:p>
    <w:p w14:paraId="2720EA88" w14:textId="77777777" w:rsidR="00435C7A" w:rsidRDefault="00435C7A" w:rsidP="00435C7A">
      <w:pPr>
        <w:spacing w:after="0"/>
        <w:ind w:right="1229"/>
      </w:pPr>
      <w:r>
        <w:t>.idata:00401000 ;</w:t>
      </w:r>
    </w:p>
    <w:p w14:paraId="34D2184E" w14:textId="77777777" w:rsidR="00435C7A" w:rsidRDefault="00435C7A" w:rsidP="00435C7A">
      <w:pPr>
        <w:spacing w:after="0"/>
        <w:ind w:right="1229"/>
      </w:pPr>
      <w:r>
        <w:t>.idata:00401000 ; +-------------------------------------------------------------------------+</w:t>
      </w:r>
    </w:p>
    <w:p w14:paraId="7AFB4B50" w14:textId="77777777" w:rsidR="00435C7A" w:rsidRDefault="00435C7A" w:rsidP="00435C7A">
      <w:pPr>
        <w:spacing w:after="0"/>
        <w:ind w:right="1229"/>
      </w:pPr>
      <w:r>
        <w:t>.idata:00401000 ; |      This file was generated by The Interactive Disassembler (IDA)      |</w:t>
      </w:r>
    </w:p>
    <w:p w14:paraId="15853A3F" w14:textId="77777777" w:rsidR="00435C7A" w:rsidRDefault="00435C7A" w:rsidP="00435C7A">
      <w:pPr>
        <w:spacing w:after="0"/>
        <w:ind w:right="1229"/>
      </w:pPr>
      <w:r>
        <w:t>.idata:00401000 ; |           Copyright (c) 2021 Hex-Rays, &lt;support@hex-rays.com&gt;           |</w:t>
      </w:r>
    </w:p>
    <w:p w14:paraId="331831DE" w14:textId="77777777" w:rsidR="00435C7A" w:rsidRDefault="00435C7A" w:rsidP="00435C7A">
      <w:pPr>
        <w:spacing w:after="0"/>
        <w:ind w:right="1229"/>
      </w:pPr>
      <w:r>
        <w:t>.idata:00401000 ; |                            Freeware version                             |</w:t>
      </w:r>
    </w:p>
    <w:p w14:paraId="423DE737" w14:textId="77777777" w:rsidR="00435C7A" w:rsidRDefault="00435C7A" w:rsidP="00435C7A">
      <w:pPr>
        <w:spacing w:after="0"/>
        <w:ind w:right="1229"/>
      </w:pPr>
      <w:r>
        <w:t>.idata:00401000 ; +-------------------------------------------------------------------------+</w:t>
      </w:r>
    </w:p>
    <w:p w14:paraId="5BDC1374" w14:textId="77777777" w:rsidR="00435C7A" w:rsidRDefault="00435C7A" w:rsidP="00435C7A">
      <w:pPr>
        <w:spacing w:after="0"/>
        <w:ind w:right="1229"/>
      </w:pPr>
      <w:r>
        <w:t>.idata:00401000 ;</w:t>
      </w:r>
    </w:p>
    <w:p w14:paraId="24E32741" w14:textId="77777777" w:rsidR="00435C7A" w:rsidRDefault="00435C7A" w:rsidP="00435C7A">
      <w:pPr>
        <w:spacing w:after="0"/>
        <w:ind w:right="1229"/>
      </w:pPr>
      <w:r>
        <w:t>.idata:00401000 ; Input SHA256 : 5843133FA2212C01DE33B155239F16957DAEDAFBA1DCEB153067B2620CEE9BB5</w:t>
      </w:r>
    </w:p>
    <w:p w14:paraId="3965A17C" w14:textId="77777777" w:rsidR="00435C7A" w:rsidRDefault="00435C7A" w:rsidP="00435C7A">
      <w:pPr>
        <w:spacing w:after="0"/>
        <w:ind w:right="1229"/>
      </w:pPr>
      <w:r>
        <w:t>.idata:00401000 ; Input MD5    : 561079D986097BDF170DB0A9F07CC1E6</w:t>
      </w:r>
    </w:p>
    <w:p w14:paraId="0AF0E6B8" w14:textId="77777777" w:rsidR="00435C7A" w:rsidRDefault="00435C7A" w:rsidP="00435C7A">
      <w:pPr>
        <w:spacing w:after="0"/>
        <w:ind w:right="1229"/>
      </w:pPr>
      <w:r>
        <w:t>.idata:00401000 ; Input CRC32  : 596FDBC0</w:t>
      </w:r>
    </w:p>
    <w:p w14:paraId="56CFDE0F" w14:textId="77777777" w:rsidR="00435C7A" w:rsidRDefault="00435C7A" w:rsidP="00435C7A">
      <w:pPr>
        <w:spacing w:after="0"/>
        <w:ind w:right="1229"/>
      </w:pPr>
      <w:r>
        <w:t>.idata:00401000</w:t>
      </w:r>
    </w:p>
    <w:p w14:paraId="7F86CEA5" w14:textId="77777777" w:rsidR="00435C7A" w:rsidRDefault="00435C7A" w:rsidP="00435C7A">
      <w:pPr>
        <w:spacing w:after="0"/>
        <w:ind w:right="1229"/>
      </w:pPr>
      <w:r>
        <w:t>.idata:00401000 ; File Name   : C:\Users\user\Desktop\Samples\Emotet\7\29D6161522C7F7F21B35401907C702BDDB05ED47.bin</w:t>
      </w:r>
    </w:p>
    <w:p w14:paraId="71B2910A" w14:textId="77777777" w:rsidR="00435C7A" w:rsidRDefault="00435C7A" w:rsidP="00435C7A">
      <w:pPr>
        <w:spacing w:after="0"/>
        <w:ind w:right="1229"/>
      </w:pPr>
      <w:r>
        <w:t>.idata:00401000 ; Format      : Portable executable for 80386 (PE)</w:t>
      </w:r>
    </w:p>
    <w:p w14:paraId="6A732BA2" w14:textId="77777777" w:rsidR="00435C7A" w:rsidRDefault="00435C7A" w:rsidP="00435C7A">
      <w:pPr>
        <w:spacing w:after="0"/>
        <w:ind w:right="1229"/>
      </w:pPr>
      <w:r>
        <w:t>.idata:00401000 ; Imagebase   : 400000</w:t>
      </w:r>
    </w:p>
    <w:p w14:paraId="5F5DE18E" w14:textId="77777777" w:rsidR="00435C7A" w:rsidRDefault="00435C7A" w:rsidP="00435C7A">
      <w:pPr>
        <w:spacing w:after="0"/>
        <w:ind w:right="1229"/>
      </w:pPr>
      <w:r>
        <w:t>.idata:00401000 ; Timestamp   : 551A609F (Tue Mar 31 08:53:51 2015)</w:t>
      </w:r>
    </w:p>
    <w:p w14:paraId="2FA30085" w14:textId="77777777" w:rsidR="00435C7A" w:rsidRDefault="00435C7A" w:rsidP="00435C7A">
      <w:pPr>
        <w:spacing w:after="0"/>
        <w:ind w:right="1229"/>
      </w:pPr>
      <w:r>
        <w:t>.idata:00401000 ; Section 1. (virtual address 00001000)</w:t>
      </w:r>
    </w:p>
    <w:p w14:paraId="1B57B26E" w14:textId="77777777" w:rsidR="00435C7A" w:rsidRDefault="00435C7A" w:rsidP="00435C7A">
      <w:pPr>
        <w:spacing w:after="0"/>
        <w:ind w:right="1229"/>
      </w:pPr>
      <w:r>
        <w:t>.idata:00401000 ; Virtual size                  : 0000659C (  26012.)</w:t>
      </w:r>
    </w:p>
    <w:p w14:paraId="0E64DDB6" w14:textId="77777777" w:rsidR="00435C7A" w:rsidRDefault="00435C7A" w:rsidP="00435C7A">
      <w:pPr>
        <w:spacing w:after="0"/>
        <w:ind w:right="1229"/>
      </w:pPr>
      <w:r>
        <w:lastRenderedPageBreak/>
        <w:t>.idata:00401000 ; Section size in file          : 00007000 (  28672.)</w:t>
      </w:r>
    </w:p>
    <w:p w14:paraId="4E9A47FD" w14:textId="77777777" w:rsidR="00435C7A" w:rsidRDefault="00435C7A" w:rsidP="00435C7A">
      <w:pPr>
        <w:spacing w:after="0"/>
        <w:ind w:right="1229"/>
      </w:pPr>
      <w:r>
        <w:t>.idata:00401000 ; Offset to raw data for section: 00001000</w:t>
      </w:r>
    </w:p>
    <w:p w14:paraId="0FC88995" w14:textId="77777777" w:rsidR="00435C7A" w:rsidRDefault="00435C7A" w:rsidP="00435C7A">
      <w:pPr>
        <w:spacing w:after="0"/>
        <w:ind w:right="1229"/>
      </w:pPr>
      <w:r>
        <w:t>.idata:00401000 ; Flags 60000020: Text Executable Readable</w:t>
      </w:r>
    </w:p>
    <w:p w14:paraId="1B52D659" w14:textId="77777777" w:rsidR="00435C7A" w:rsidRDefault="00435C7A" w:rsidP="00435C7A">
      <w:pPr>
        <w:spacing w:after="0"/>
        <w:ind w:right="1229"/>
      </w:pPr>
      <w:r>
        <w:t>.idata:00401000 ; Alignment     : default</w:t>
      </w:r>
    </w:p>
    <w:p w14:paraId="53F5D72B" w14:textId="77777777" w:rsidR="00435C7A" w:rsidRDefault="00435C7A" w:rsidP="00435C7A">
      <w:pPr>
        <w:spacing w:after="0"/>
        <w:ind w:right="1229"/>
      </w:pPr>
      <w:r>
        <w:t>.idata:00401000 ;</w:t>
      </w:r>
    </w:p>
    <w:p w14:paraId="194C675D" w14:textId="77777777" w:rsidR="00435C7A" w:rsidRDefault="00435C7A" w:rsidP="00435C7A">
      <w:pPr>
        <w:spacing w:after="0"/>
        <w:ind w:right="1229"/>
      </w:pPr>
      <w:r>
        <w:t>.idata:00401000 ; Imports from MSVBVM60.DLL</w:t>
      </w:r>
    </w:p>
    <w:p w14:paraId="23260CFD" w14:textId="77777777" w:rsidR="00435C7A" w:rsidRDefault="00435C7A" w:rsidP="00435C7A">
      <w:pPr>
        <w:spacing w:after="0"/>
        <w:ind w:right="1229"/>
      </w:pPr>
      <w:r>
        <w:t>.idata:00401000 ;</w:t>
      </w:r>
    </w:p>
    <w:p w14:paraId="05CD1437" w14:textId="77777777" w:rsidR="00435C7A" w:rsidRDefault="00435C7A" w:rsidP="00435C7A">
      <w:pPr>
        <w:spacing w:after="0"/>
        <w:ind w:right="1229"/>
      </w:pPr>
      <w:r>
        <w:t>.idata:00401000</w:t>
      </w:r>
    </w:p>
    <w:p w14:paraId="278D2E57" w14:textId="77777777" w:rsidR="00435C7A" w:rsidRDefault="00435C7A" w:rsidP="00435C7A">
      <w:pPr>
        <w:spacing w:after="0"/>
        <w:ind w:right="1229"/>
      </w:pPr>
      <w:r>
        <w:t>.idata:00401000                 .686p</w:t>
      </w:r>
    </w:p>
    <w:p w14:paraId="6E378776" w14:textId="77777777" w:rsidR="00435C7A" w:rsidRDefault="00435C7A" w:rsidP="00435C7A">
      <w:pPr>
        <w:spacing w:after="0"/>
        <w:ind w:right="1229"/>
      </w:pPr>
      <w:r>
        <w:t>.idata:00401000                 .mmx</w:t>
      </w:r>
    </w:p>
    <w:p w14:paraId="63549B1F" w14:textId="77777777" w:rsidR="00435C7A" w:rsidRDefault="00435C7A" w:rsidP="00435C7A">
      <w:pPr>
        <w:spacing w:after="0"/>
        <w:ind w:right="1229"/>
      </w:pPr>
      <w:r>
        <w:t>.idata:00401000                 .model flat</w:t>
      </w:r>
    </w:p>
    <w:p w14:paraId="3FCFEBC6" w14:textId="77777777" w:rsidR="00435C7A" w:rsidRDefault="00435C7A" w:rsidP="00435C7A">
      <w:pPr>
        <w:spacing w:after="0"/>
        <w:ind w:right="1229"/>
      </w:pPr>
      <w:r>
        <w:t>.idata:00401000</w:t>
      </w:r>
    </w:p>
    <w:p w14:paraId="2694D9E8" w14:textId="77777777" w:rsidR="00435C7A" w:rsidRDefault="00435C7A" w:rsidP="00435C7A">
      <w:pPr>
        <w:spacing w:after="0"/>
        <w:ind w:right="1229"/>
      </w:pPr>
      <w:r>
        <w:t>.idata:00401000 ; ===========================================================================</w:t>
      </w:r>
    </w:p>
    <w:p w14:paraId="37785DFE" w14:textId="77777777" w:rsidR="00435C7A" w:rsidRDefault="00435C7A" w:rsidP="00435C7A">
      <w:pPr>
        <w:spacing w:after="0"/>
        <w:ind w:right="1229"/>
      </w:pPr>
      <w:r>
        <w:t>.idata:00401000</w:t>
      </w:r>
    </w:p>
    <w:p w14:paraId="1FBAA268" w14:textId="77777777" w:rsidR="00435C7A" w:rsidRDefault="00435C7A" w:rsidP="00435C7A">
      <w:pPr>
        <w:spacing w:after="0"/>
        <w:ind w:right="1229"/>
      </w:pPr>
      <w:r>
        <w:t>.idata:00401000 ; Segment type: Externs</w:t>
      </w:r>
    </w:p>
    <w:p w14:paraId="55F52E0C" w14:textId="77777777" w:rsidR="00435C7A" w:rsidRDefault="00435C7A" w:rsidP="00435C7A">
      <w:pPr>
        <w:spacing w:after="0"/>
        <w:ind w:right="1229"/>
      </w:pPr>
      <w:r>
        <w:t>.idata:00401000 ; _idata</w:t>
      </w:r>
    </w:p>
    <w:p w14:paraId="39F45A07" w14:textId="77777777" w:rsidR="00435C7A" w:rsidRDefault="00435C7A" w:rsidP="00435C7A">
      <w:pPr>
        <w:spacing w:after="0"/>
        <w:ind w:right="1229"/>
      </w:pPr>
      <w:r>
        <w:t>.idata:00401000                 extrn _CIcos:dword      ; DATA XREF: .text:00401286↓r</w:t>
      </w:r>
    </w:p>
    <w:p w14:paraId="6E2E85F2" w14:textId="77777777" w:rsidR="00435C7A" w:rsidRDefault="00435C7A" w:rsidP="00435C7A">
      <w:pPr>
        <w:spacing w:after="0"/>
        <w:ind w:right="1229"/>
      </w:pPr>
      <w:r>
        <w:t>.idata:00401000                                         ; .text:00406F04↓o</w:t>
      </w:r>
    </w:p>
    <w:p w14:paraId="09D59917" w14:textId="77777777" w:rsidR="00435C7A" w:rsidRDefault="00435C7A" w:rsidP="00435C7A">
      <w:pPr>
        <w:spacing w:after="0"/>
        <w:ind w:right="1229"/>
      </w:pPr>
      <w:r>
        <w:t>.idata:00401004                 extrn _adj_fptan:dword  ; DATA XREF: .text:0040127A↓r</w:t>
      </w:r>
    </w:p>
    <w:p w14:paraId="625ECAB7" w14:textId="77777777" w:rsidR="00435C7A" w:rsidRDefault="00435C7A" w:rsidP="00435C7A">
      <w:pPr>
        <w:spacing w:after="0"/>
        <w:ind w:right="1229"/>
      </w:pPr>
      <w:r>
        <w:t>.idata:00401008                 extrn __vbaVarMove:dword</w:t>
      </w:r>
    </w:p>
    <w:p w14:paraId="6993B3A2" w14:textId="77777777" w:rsidR="00435C7A" w:rsidRDefault="00435C7A" w:rsidP="00435C7A">
      <w:pPr>
        <w:spacing w:after="0"/>
        <w:ind w:right="1229"/>
      </w:pPr>
      <w:r>
        <w:t>.idata:00401008                                         ; CODE XREF: .text:004066B6↓p</w:t>
      </w:r>
    </w:p>
    <w:p w14:paraId="625F2FEE" w14:textId="77777777" w:rsidR="00435C7A" w:rsidRDefault="00435C7A" w:rsidP="00435C7A">
      <w:pPr>
        <w:spacing w:after="0"/>
        <w:ind w:right="1229"/>
      </w:pPr>
      <w:r>
        <w:t>.idata:00401008                                         ; DATA XREF: .text:004012E6↓r ...</w:t>
      </w:r>
    </w:p>
    <w:p w14:paraId="78BEB4BE" w14:textId="77777777" w:rsidR="00435C7A" w:rsidRDefault="00435C7A" w:rsidP="00435C7A">
      <w:pPr>
        <w:spacing w:after="0"/>
        <w:ind w:right="1229"/>
      </w:pPr>
      <w:r>
        <w:t>.idata:0040100C                 extrn __vbaVarVargNofree:dword</w:t>
      </w:r>
    </w:p>
    <w:p w14:paraId="4728E3D2" w14:textId="77777777" w:rsidR="00435C7A" w:rsidRDefault="00435C7A" w:rsidP="00435C7A">
      <w:pPr>
        <w:spacing w:after="0"/>
        <w:ind w:right="1229"/>
      </w:pPr>
      <w:r>
        <w:t>.idata:0040100C                                         ; DATA XREF: .text:0040130A↓r</w:t>
      </w:r>
    </w:p>
    <w:p w14:paraId="06B8C071" w14:textId="77777777" w:rsidR="00435C7A" w:rsidRDefault="00435C7A" w:rsidP="00435C7A">
      <w:pPr>
        <w:spacing w:after="0"/>
        <w:ind w:right="1229"/>
      </w:pPr>
      <w:r>
        <w:t>.idata:00401010                 extrn __vbaAryMove:dword</w:t>
      </w:r>
    </w:p>
    <w:p w14:paraId="78BB57A9" w14:textId="77777777" w:rsidR="00435C7A" w:rsidRDefault="00435C7A" w:rsidP="00435C7A">
      <w:pPr>
        <w:spacing w:after="0"/>
        <w:ind w:right="1229"/>
      </w:pPr>
      <w:r>
        <w:t>.idata:00401010                                         ; CODE XREF: .text:0040650F↓p</w:t>
      </w:r>
    </w:p>
    <w:p w14:paraId="461ED978" w14:textId="77777777" w:rsidR="00435C7A" w:rsidRDefault="00435C7A" w:rsidP="00435C7A">
      <w:pPr>
        <w:spacing w:after="0"/>
        <w:ind w:right="1229"/>
      </w:pPr>
      <w:r>
        <w:t>.idata:00401010                                         ; .text:00406659↓p ...</w:t>
      </w:r>
    </w:p>
    <w:p w14:paraId="288999CD" w14:textId="77777777" w:rsidR="00435C7A" w:rsidRDefault="00435C7A" w:rsidP="00435C7A">
      <w:pPr>
        <w:spacing w:after="0"/>
        <w:ind w:right="1229"/>
      </w:pPr>
      <w:r>
        <w:t>.idata:00401014                 extrn __vbaFreeVar:dword</w:t>
      </w:r>
    </w:p>
    <w:p w14:paraId="41DE12B5" w14:textId="77777777" w:rsidR="00435C7A" w:rsidRDefault="00435C7A" w:rsidP="00435C7A">
      <w:pPr>
        <w:spacing w:after="0"/>
        <w:ind w:right="1229"/>
      </w:pPr>
      <w:r>
        <w:t>.idata:00401014                                         ; CODE XREF: .text:0040671E↓p</w:t>
      </w:r>
    </w:p>
    <w:p w14:paraId="7F807D4C" w14:textId="77777777" w:rsidR="00435C7A" w:rsidRDefault="00435C7A" w:rsidP="00435C7A">
      <w:pPr>
        <w:spacing w:after="0"/>
        <w:ind w:right="1229"/>
      </w:pPr>
      <w:r>
        <w:t>.idata:00401014                                         ; .text:00406AF0↓p ...</w:t>
      </w:r>
    </w:p>
    <w:p w14:paraId="7F53BAC0" w14:textId="77777777" w:rsidR="00435C7A" w:rsidRDefault="00435C7A" w:rsidP="00435C7A">
      <w:pPr>
        <w:spacing w:after="0"/>
        <w:ind w:right="1229"/>
      </w:pPr>
      <w:r>
        <w:t>.idata:00401018                 extrn __vbaLenBstr:dword</w:t>
      </w:r>
    </w:p>
    <w:p w14:paraId="4A30588D" w14:textId="77777777" w:rsidR="00435C7A" w:rsidRDefault="00435C7A" w:rsidP="00435C7A">
      <w:pPr>
        <w:spacing w:after="0"/>
        <w:ind w:right="1229"/>
      </w:pPr>
      <w:r>
        <w:t>.idata:00401018                                         ; CODE XREF: .text:004068C4↓p</w:t>
      </w:r>
    </w:p>
    <w:p w14:paraId="3BC1FC5A" w14:textId="77777777" w:rsidR="00435C7A" w:rsidRDefault="00435C7A" w:rsidP="00435C7A">
      <w:pPr>
        <w:spacing w:after="0"/>
        <w:ind w:right="1229"/>
      </w:pPr>
      <w:r>
        <w:t>.idata:00401018                                         ; .text:004068E3↓p ...</w:t>
      </w:r>
    </w:p>
    <w:p w14:paraId="1BFAEE73" w14:textId="77777777" w:rsidR="00435C7A" w:rsidRDefault="00435C7A" w:rsidP="00435C7A">
      <w:pPr>
        <w:spacing w:after="0"/>
        <w:ind w:right="1229"/>
      </w:pPr>
      <w:r>
        <w:t>.idata:0040101C                 extrn __vbaStrVarMove:dword</w:t>
      </w:r>
    </w:p>
    <w:p w14:paraId="049A7EE2" w14:textId="77777777" w:rsidR="00435C7A" w:rsidRDefault="00435C7A" w:rsidP="00435C7A">
      <w:pPr>
        <w:spacing w:after="0"/>
        <w:ind w:right="1229"/>
      </w:pPr>
      <w:r>
        <w:t>.idata:0040101C                                         ; CODE XREF: .text:00406860↓p</w:t>
      </w:r>
    </w:p>
    <w:p w14:paraId="3602540E" w14:textId="77777777" w:rsidR="00435C7A" w:rsidRDefault="00435C7A" w:rsidP="00435C7A">
      <w:pPr>
        <w:spacing w:after="0"/>
        <w:ind w:right="1229"/>
      </w:pPr>
      <w:r>
        <w:t>.idata:0040101C                                         ; .text:0040694E↓p ...</w:t>
      </w:r>
    </w:p>
    <w:p w14:paraId="125F8085" w14:textId="77777777" w:rsidR="00435C7A" w:rsidRDefault="00435C7A" w:rsidP="00435C7A">
      <w:pPr>
        <w:spacing w:after="0"/>
        <w:ind w:right="1229"/>
      </w:pPr>
      <w:r>
        <w:t>.idata:00401020                 extrn MSVBVM60_588:dword</w:t>
      </w:r>
    </w:p>
    <w:p w14:paraId="74D22336" w14:textId="77777777" w:rsidR="00435C7A" w:rsidRDefault="00435C7A" w:rsidP="00435C7A">
      <w:pPr>
        <w:spacing w:after="0"/>
        <w:ind w:right="1229"/>
      </w:pPr>
      <w:r>
        <w:t>.idata:00401020                                         ; DATA XREF: .text:004012D4↓r</w:t>
      </w:r>
    </w:p>
    <w:p w14:paraId="3C9DD7F6" w14:textId="77777777" w:rsidR="00435C7A" w:rsidRDefault="00435C7A" w:rsidP="00435C7A">
      <w:pPr>
        <w:spacing w:after="0"/>
        <w:ind w:right="1229"/>
      </w:pPr>
      <w:r>
        <w:t>.idata:00401020                                         ; Import by ordinal 588</w:t>
      </w:r>
    </w:p>
    <w:p w14:paraId="0E72D043" w14:textId="77777777" w:rsidR="00435C7A" w:rsidRDefault="00435C7A" w:rsidP="00435C7A">
      <w:pPr>
        <w:spacing w:after="0"/>
        <w:ind w:right="1229"/>
      </w:pPr>
      <w:r>
        <w:t>.idata:00401024                 extrn __vbaFreeVarList:dword</w:t>
      </w:r>
    </w:p>
    <w:p w14:paraId="65AC5049" w14:textId="77777777" w:rsidR="00435C7A" w:rsidRDefault="00435C7A" w:rsidP="00435C7A">
      <w:pPr>
        <w:spacing w:after="0"/>
        <w:ind w:right="1229"/>
      </w:pPr>
      <w:r>
        <w:t>.idata:00401024                                         ; CODE XREF: .text:00406672↓p</w:t>
      </w:r>
    </w:p>
    <w:p w14:paraId="1E90F855" w14:textId="77777777" w:rsidR="00435C7A" w:rsidRDefault="00435C7A" w:rsidP="00435C7A">
      <w:pPr>
        <w:spacing w:after="0"/>
        <w:ind w:right="1229"/>
      </w:pPr>
      <w:r>
        <w:t>.idata:00401024                                         ; .text:004066EA↓p ...</w:t>
      </w:r>
    </w:p>
    <w:p w14:paraId="3A93995D" w14:textId="77777777" w:rsidR="00435C7A" w:rsidRDefault="00435C7A" w:rsidP="00435C7A">
      <w:pPr>
        <w:spacing w:after="0"/>
        <w:ind w:right="1229"/>
      </w:pPr>
      <w:r>
        <w:lastRenderedPageBreak/>
        <w:t>.idata:00401028                 extrn _adj_fdiv_m64:dword</w:t>
      </w:r>
    </w:p>
    <w:p w14:paraId="4B6F5F60" w14:textId="77777777" w:rsidR="00435C7A" w:rsidRDefault="00435C7A" w:rsidP="00435C7A">
      <w:pPr>
        <w:spacing w:after="0"/>
        <w:ind w:right="1229"/>
      </w:pPr>
      <w:r>
        <w:t>.idata:00401028                                         ; DATA XREF: .text:00401244↓r</w:t>
      </w:r>
    </w:p>
    <w:p w14:paraId="0AAAB082" w14:textId="77777777" w:rsidR="00435C7A" w:rsidRDefault="00435C7A" w:rsidP="00435C7A">
      <w:pPr>
        <w:spacing w:after="0"/>
        <w:ind w:right="1229"/>
      </w:pPr>
      <w:r>
        <w:t>.idata:0040102C                 extrn MSVBVM60_516:dword</w:t>
      </w:r>
    </w:p>
    <w:p w14:paraId="51421B68" w14:textId="77777777" w:rsidR="00435C7A" w:rsidRDefault="00435C7A" w:rsidP="00435C7A">
      <w:pPr>
        <w:spacing w:after="0"/>
        <w:ind w:right="1229"/>
      </w:pPr>
      <w:r>
        <w:t>.idata:0040102C                                         ; CODE XREF: .text:00406C94↓p</w:t>
      </w:r>
    </w:p>
    <w:p w14:paraId="702236C0" w14:textId="77777777" w:rsidR="00435C7A" w:rsidRDefault="00435C7A" w:rsidP="00435C7A">
      <w:pPr>
        <w:spacing w:after="0"/>
        <w:ind w:right="1229"/>
      </w:pPr>
      <w:r>
        <w:t>.idata:0040102C                                         ; DATA XREF: .text:00401382↓r ...</w:t>
      </w:r>
    </w:p>
    <w:p w14:paraId="6B9B5903" w14:textId="77777777" w:rsidR="00435C7A" w:rsidRDefault="00435C7A" w:rsidP="00435C7A">
      <w:pPr>
        <w:spacing w:after="0"/>
        <w:ind w:right="1229"/>
      </w:pPr>
      <w:r>
        <w:t>.idata:0040102C                                         ; Import by ordinal 516</w:t>
      </w:r>
    </w:p>
    <w:p w14:paraId="41B2AC45" w14:textId="77777777" w:rsidR="00435C7A" w:rsidRDefault="00435C7A" w:rsidP="00435C7A">
      <w:pPr>
        <w:spacing w:after="0"/>
        <w:ind w:right="1229"/>
      </w:pPr>
      <w:r>
        <w:t>.idata:00401030                 extrn _adj_fprem1:dword ; DATA XREF: .text:00401274↓r</w:t>
      </w:r>
    </w:p>
    <w:p w14:paraId="7E87A75B" w14:textId="77777777" w:rsidR="00435C7A" w:rsidRDefault="00435C7A" w:rsidP="00435C7A">
      <w:pPr>
        <w:spacing w:after="0"/>
        <w:ind w:right="1229"/>
      </w:pPr>
      <w:r>
        <w:t>.idata:00401034                 extrn __vbaSetSystemError:dword</w:t>
      </w:r>
    </w:p>
    <w:p w14:paraId="352C5B86" w14:textId="77777777" w:rsidR="00435C7A" w:rsidRDefault="00435C7A" w:rsidP="00435C7A">
      <w:pPr>
        <w:spacing w:after="0"/>
        <w:ind w:right="1229"/>
      </w:pPr>
      <w:r>
        <w:t>.idata:00401034                                         ; CODE XREF: sub_404970+243↓p</w:t>
      </w:r>
    </w:p>
    <w:p w14:paraId="01BFFB20" w14:textId="77777777" w:rsidR="00435C7A" w:rsidRDefault="00435C7A" w:rsidP="00435C7A">
      <w:pPr>
        <w:spacing w:after="0"/>
        <w:ind w:right="1229"/>
      </w:pPr>
      <w:r>
        <w:t>.idata:00401034                                         ; sub_404BE0+E1↓p ...</w:t>
      </w:r>
    </w:p>
    <w:p w14:paraId="3D11AD21" w14:textId="77777777" w:rsidR="00435C7A" w:rsidRDefault="00435C7A" w:rsidP="00435C7A">
      <w:pPr>
        <w:spacing w:after="0"/>
        <w:ind w:right="1229"/>
      </w:pPr>
      <w:r>
        <w:t>.idata:00401038                 extrn __vbaHresultCheckObj:dword</w:t>
      </w:r>
    </w:p>
    <w:p w14:paraId="6A2B8ECC" w14:textId="77777777" w:rsidR="00435C7A" w:rsidRDefault="00435C7A" w:rsidP="00435C7A">
      <w:pPr>
        <w:spacing w:after="0"/>
        <w:ind w:right="1229"/>
      </w:pPr>
      <w:r>
        <w:t>.idata:00401038                                         ; CODE XREF: .text:004064EC↓p</w:t>
      </w:r>
    </w:p>
    <w:p w14:paraId="241227B7" w14:textId="77777777" w:rsidR="00435C7A" w:rsidRDefault="00435C7A" w:rsidP="00435C7A">
      <w:pPr>
        <w:spacing w:after="0"/>
        <w:ind w:right="1229"/>
      </w:pPr>
      <w:r>
        <w:t>.idata:00401038                                         ; .text:004065EC↓p ...</w:t>
      </w:r>
    </w:p>
    <w:p w14:paraId="678A57C4" w14:textId="77777777" w:rsidR="00435C7A" w:rsidRDefault="00435C7A" w:rsidP="00435C7A">
      <w:pPr>
        <w:spacing w:after="0"/>
        <w:ind w:right="1229"/>
      </w:pPr>
      <w:r>
        <w:t>.idata:0040103C                 extrn _adj_fdiv_m32:dword</w:t>
      </w:r>
    </w:p>
    <w:p w14:paraId="4155F490" w14:textId="77777777" w:rsidR="00435C7A" w:rsidRDefault="00435C7A" w:rsidP="00435C7A">
      <w:pPr>
        <w:spacing w:after="0"/>
        <w:ind w:right="1229"/>
      </w:pPr>
      <w:r>
        <w:t>.idata:0040103C                                         ; DATA XREF: .text:00401238↓r</w:t>
      </w:r>
    </w:p>
    <w:p w14:paraId="1994038B" w14:textId="77777777" w:rsidR="00435C7A" w:rsidRDefault="00435C7A" w:rsidP="00435C7A">
      <w:pPr>
        <w:spacing w:after="0"/>
        <w:ind w:right="1229"/>
      </w:pPr>
      <w:r>
        <w:t>.idata:00401040                 extrn __vbaAryDestruct:dword</w:t>
      </w:r>
    </w:p>
    <w:p w14:paraId="5E58AD0F" w14:textId="77777777" w:rsidR="00435C7A" w:rsidRDefault="00435C7A" w:rsidP="00435C7A">
      <w:pPr>
        <w:spacing w:after="0"/>
        <w:ind w:right="1229"/>
      </w:pPr>
      <w:r>
        <w:t>.idata:00401040                                         ; CODE XREF: sub_404BE0+FE↓p</w:t>
      </w:r>
    </w:p>
    <w:p w14:paraId="0AF3EFD2" w14:textId="77777777" w:rsidR="00435C7A" w:rsidRDefault="00435C7A" w:rsidP="00435C7A">
      <w:pPr>
        <w:spacing w:after="0"/>
        <w:ind w:right="1229"/>
      </w:pPr>
      <w:r>
        <w:t>.idata:00401040                                         ; .text:004066F9↓p ...</w:t>
      </w:r>
    </w:p>
    <w:p w14:paraId="4B43F6D2" w14:textId="77777777" w:rsidR="00435C7A" w:rsidRDefault="00435C7A" w:rsidP="00435C7A">
      <w:pPr>
        <w:spacing w:after="0"/>
        <w:ind w:right="1229"/>
      </w:pPr>
      <w:r>
        <w:t>.idata:00401044                 extrn __vbaVarForInit:dword</w:t>
      </w:r>
    </w:p>
    <w:p w14:paraId="0960C496" w14:textId="77777777" w:rsidR="00435C7A" w:rsidRDefault="00435C7A" w:rsidP="00435C7A">
      <w:pPr>
        <w:spacing w:after="0"/>
        <w:ind w:right="1229"/>
      </w:pPr>
      <w:r>
        <w:t>.idata:00401044                                         ; DATA XREF: .text:004012EC↓r</w:t>
      </w:r>
    </w:p>
    <w:p w14:paraId="6062705A" w14:textId="77777777" w:rsidR="00435C7A" w:rsidRDefault="00435C7A" w:rsidP="00435C7A">
      <w:pPr>
        <w:spacing w:after="0"/>
        <w:ind w:right="1229"/>
      </w:pPr>
      <w:r>
        <w:t>.idata:00401048                 extrn __vbaOnError:dword</w:t>
      </w:r>
    </w:p>
    <w:p w14:paraId="3B7D1FF0" w14:textId="77777777" w:rsidR="00435C7A" w:rsidRDefault="00435C7A" w:rsidP="00435C7A">
      <w:pPr>
        <w:spacing w:after="0"/>
        <w:ind w:right="1229"/>
      </w:pPr>
      <w:r>
        <w:t>.idata:00401048                                         ; CODE XREF: .text:0040641A↓p</w:t>
      </w:r>
    </w:p>
    <w:p w14:paraId="4A3EFB99" w14:textId="77777777" w:rsidR="00435C7A" w:rsidRDefault="00435C7A" w:rsidP="00435C7A">
      <w:pPr>
        <w:spacing w:after="0"/>
        <w:ind w:right="1229"/>
      </w:pPr>
      <w:r>
        <w:t>.idata:00401048                                         ; DATA XREF: .text:00401328↓r ...</w:t>
      </w:r>
    </w:p>
    <w:p w14:paraId="6D470C5F" w14:textId="77777777" w:rsidR="00435C7A" w:rsidRDefault="00435C7A" w:rsidP="00435C7A">
      <w:pPr>
        <w:spacing w:after="0"/>
        <w:ind w:right="1229"/>
      </w:pPr>
      <w:r>
        <w:t>.idata:0040104C                 extrn _adj_fdiv_m16i:dword</w:t>
      </w:r>
    </w:p>
    <w:p w14:paraId="59B29903" w14:textId="77777777" w:rsidR="00435C7A" w:rsidRDefault="00435C7A" w:rsidP="00435C7A">
      <w:pPr>
        <w:spacing w:after="0"/>
        <w:ind w:right="1229"/>
      </w:pPr>
      <w:r>
        <w:t>.idata:0040104C                                         ; DATA XREF: .text:00401232↓r</w:t>
      </w:r>
    </w:p>
    <w:p w14:paraId="33A4F5B6" w14:textId="77777777" w:rsidR="00435C7A" w:rsidRDefault="00435C7A" w:rsidP="00435C7A">
      <w:pPr>
        <w:spacing w:after="0"/>
        <w:ind w:right="1229"/>
      </w:pPr>
      <w:r>
        <w:t>.idata:00401050                 extrn __vbaObjSetAddref:dword</w:t>
      </w:r>
    </w:p>
    <w:p w14:paraId="5A7316FD" w14:textId="77777777" w:rsidR="00435C7A" w:rsidRDefault="00435C7A" w:rsidP="00435C7A">
      <w:pPr>
        <w:spacing w:after="0"/>
        <w:ind w:right="1229"/>
      </w:pPr>
      <w:r>
        <w:t>.idata:00401050                                         ; CODE XREF: .text:00406E8C↓p</w:t>
      </w:r>
    </w:p>
    <w:p w14:paraId="0C45D9E1" w14:textId="77777777" w:rsidR="00435C7A" w:rsidRDefault="00435C7A" w:rsidP="00435C7A">
      <w:pPr>
        <w:spacing w:after="0"/>
        <w:ind w:right="1229"/>
      </w:pPr>
      <w:r>
        <w:t>.idata:00401050                                         ; DATA XREF: .text:00401370↓r ...</w:t>
      </w:r>
    </w:p>
    <w:p w14:paraId="6EC44AC7" w14:textId="77777777" w:rsidR="00435C7A" w:rsidRDefault="00435C7A" w:rsidP="00435C7A">
      <w:pPr>
        <w:spacing w:after="0"/>
        <w:ind w:right="1229"/>
      </w:pPr>
      <w:r>
        <w:t>.idata:00401054                 extrn _adj_fdivr_m16i:dword</w:t>
      </w:r>
    </w:p>
    <w:p w14:paraId="7B759D6A" w14:textId="77777777" w:rsidR="00435C7A" w:rsidRDefault="00435C7A" w:rsidP="00435C7A">
      <w:pPr>
        <w:spacing w:after="0"/>
        <w:ind w:right="1229"/>
      </w:pPr>
      <w:r>
        <w:t>.idata:00401054                                         ; DATA XREF: .text:00401250↓r</w:t>
      </w:r>
    </w:p>
    <w:p w14:paraId="6A24E5B7" w14:textId="77777777" w:rsidR="00435C7A" w:rsidRDefault="00435C7A" w:rsidP="00435C7A">
      <w:pPr>
        <w:spacing w:after="0"/>
        <w:ind w:right="1229"/>
      </w:pPr>
      <w:r>
        <w:t>.idata:00401058                 extrn _CIsin:dword      ; DATA XREF: .text:00401298↓r</w:t>
      </w:r>
    </w:p>
    <w:p w14:paraId="248D8136" w14:textId="77777777" w:rsidR="00435C7A" w:rsidRDefault="00435C7A" w:rsidP="00435C7A">
      <w:pPr>
        <w:spacing w:after="0"/>
        <w:ind w:right="1229"/>
      </w:pPr>
      <w:r>
        <w:t>.idata:0040105C                 extrn MSVBVM60_631:dword</w:t>
      </w:r>
    </w:p>
    <w:p w14:paraId="63A2C563" w14:textId="77777777" w:rsidR="00435C7A" w:rsidRDefault="00435C7A" w:rsidP="00435C7A">
      <w:pPr>
        <w:spacing w:after="0"/>
        <w:ind w:right="1229"/>
      </w:pPr>
      <w:r>
        <w:t>.idata:0040105C                                         ; CODE XREF: .text:00406C82↓p</w:t>
      </w:r>
    </w:p>
    <w:p w14:paraId="767B5FD2" w14:textId="77777777" w:rsidR="00435C7A" w:rsidRDefault="00435C7A" w:rsidP="00435C7A">
      <w:pPr>
        <w:spacing w:after="0"/>
        <w:ind w:right="1229"/>
      </w:pPr>
      <w:r>
        <w:t>.idata:0040105C                                         ; DATA XREF: .text:0040137C↓r ...</w:t>
      </w:r>
    </w:p>
    <w:p w14:paraId="7617FAF7" w14:textId="77777777" w:rsidR="00435C7A" w:rsidRDefault="00435C7A" w:rsidP="00435C7A">
      <w:pPr>
        <w:spacing w:after="0"/>
        <w:ind w:right="1229"/>
      </w:pPr>
      <w:r>
        <w:t>.idata:0040105C                                         ; Import by ordinal 631</w:t>
      </w:r>
    </w:p>
    <w:p w14:paraId="1103C35B" w14:textId="77777777" w:rsidR="00435C7A" w:rsidRDefault="00435C7A" w:rsidP="00435C7A">
      <w:pPr>
        <w:spacing w:after="0"/>
        <w:ind w:right="1229"/>
      </w:pPr>
      <w:r>
        <w:t>.idata:00401060                 extrn MSVBVM60_525:dword</w:t>
      </w:r>
    </w:p>
    <w:p w14:paraId="586A23A5" w14:textId="77777777" w:rsidR="00435C7A" w:rsidRDefault="00435C7A" w:rsidP="00435C7A">
      <w:pPr>
        <w:spacing w:after="0"/>
        <w:ind w:right="1229"/>
      </w:pPr>
      <w:r>
        <w:t>.idata:00401060                                         ; CODE XREF: .text:00406460↓p</w:t>
      </w:r>
    </w:p>
    <w:p w14:paraId="7AE64382" w14:textId="77777777" w:rsidR="00435C7A" w:rsidRDefault="00435C7A" w:rsidP="00435C7A">
      <w:pPr>
        <w:spacing w:after="0"/>
        <w:ind w:right="1229"/>
      </w:pPr>
      <w:r>
        <w:t>.idata:00401060                                         ; DATA XREF: .text:00401400↓r ...</w:t>
      </w:r>
    </w:p>
    <w:p w14:paraId="6EB8D8DF" w14:textId="77777777" w:rsidR="00435C7A" w:rsidRDefault="00435C7A" w:rsidP="00435C7A">
      <w:pPr>
        <w:spacing w:after="0"/>
        <w:ind w:right="1229"/>
      </w:pPr>
      <w:r>
        <w:t>.idata:00401060                                         ; Import by ordinal 525</w:t>
      </w:r>
    </w:p>
    <w:p w14:paraId="4464CC96" w14:textId="77777777" w:rsidR="00435C7A" w:rsidRDefault="00435C7A" w:rsidP="00435C7A">
      <w:pPr>
        <w:spacing w:after="0"/>
        <w:ind w:right="1229"/>
      </w:pPr>
      <w:r>
        <w:t>.idata:00401064                 extrn MSVBVM60_632:dword</w:t>
      </w:r>
    </w:p>
    <w:p w14:paraId="6A096DC8" w14:textId="77777777" w:rsidR="00435C7A" w:rsidRDefault="00435C7A" w:rsidP="00435C7A">
      <w:pPr>
        <w:spacing w:after="0"/>
        <w:ind w:right="1229"/>
      </w:pPr>
      <w:r>
        <w:t>.idata:00401064                                         ; CODE XREF: .text:00406828↓p</w:t>
      </w:r>
    </w:p>
    <w:p w14:paraId="06C582F4" w14:textId="77777777" w:rsidR="00435C7A" w:rsidRDefault="00435C7A" w:rsidP="00435C7A">
      <w:pPr>
        <w:spacing w:after="0"/>
        <w:ind w:right="1229"/>
      </w:pPr>
      <w:r>
        <w:t>.idata:00401064                                         ; .text:00406916↓p</w:t>
      </w:r>
    </w:p>
    <w:p w14:paraId="623D7054" w14:textId="77777777" w:rsidR="00435C7A" w:rsidRDefault="00435C7A" w:rsidP="00435C7A">
      <w:pPr>
        <w:spacing w:after="0"/>
        <w:ind w:right="1229"/>
      </w:pPr>
      <w:r>
        <w:t>.idata:00401064                                         ; DATA XREF: ...</w:t>
      </w:r>
    </w:p>
    <w:p w14:paraId="6A0B2E5D" w14:textId="77777777" w:rsidR="00435C7A" w:rsidRDefault="00435C7A" w:rsidP="00435C7A">
      <w:pPr>
        <w:spacing w:after="0"/>
        <w:ind w:right="1229"/>
      </w:pPr>
      <w:r>
        <w:t>.idata:00401064                                         ; Import by ordinal 632</w:t>
      </w:r>
    </w:p>
    <w:p w14:paraId="49FE9C8C" w14:textId="77777777" w:rsidR="00435C7A" w:rsidRDefault="00435C7A" w:rsidP="00435C7A">
      <w:pPr>
        <w:spacing w:after="0"/>
        <w:ind w:right="1229"/>
      </w:pPr>
      <w:r>
        <w:lastRenderedPageBreak/>
        <w:t>.idata:00401068                 extrn __imp___vbaChkstk:dword</w:t>
      </w:r>
    </w:p>
    <w:p w14:paraId="47C87CE0" w14:textId="77777777" w:rsidR="00435C7A" w:rsidRDefault="00435C7A" w:rsidP="00435C7A">
      <w:pPr>
        <w:spacing w:after="0"/>
        <w:ind w:right="1229"/>
      </w:pPr>
      <w:r>
        <w:t>.idata:00401068                                         ; DATA XREF: __vbaChkstk↓r</w:t>
      </w:r>
    </w:p>
    <w:p w14:paraId="716B8B4B" w14:textId="77777777" w:rsidR="00435C7A" w:rsidRDefault="00435C7A" w:rsidP="00435C7A">
      <w:pPr>
        <w:spacing w:after="0"/>
        <w:ind w:right="1229"/>
      </w:pPr>
      <w:r>
        <w:t>.idata:0040106C                 extrn __vbaFileClose:dword</w:t>
      </w:r>
    </w:p>
    <w:p w14:paraId="45CBA7FE" w14:textId="77777777" w:rsidR="00435C7A" w:rsidRDefault="00435C7A" w:rsidP="00435C7A">
      <w:pPr>
        <w:spacing w:after="0"/>
        <w:ind w:right="1229"/>
      </w:pPr>
      <w:r>
        <w:t>.idata:0040106C                                         ; CODE XREF: .text:0040648F↓p</w:t>
      </w:r>
    </w:p>
    <w:p w14:paraId="30F89CE8" w14:textId="77777777" w:rsidR="00435C7A" w:rsidRDefault="00435C7A" w:rsidP="00435C7A">
      <w:pPr>
        <w:spacing w:after="0"/>
        <w:ind w:right="1229"/>
      </w:pPr>
      <w:r>
        <w:t>.idata:0040106C                                         ; DATA XREF: .text:004013EE↓r ...</w:t>
      </w:r>
    </w:p>
    <w:p w14:paraId="4CA83DC2" w14:textId="77777777" w:rsidR="00435C7A" w:rsidRDefault="00435C7A" w:rsidP="00435C7A">
      <w:pPr>
        <w:spacing w:after="0"/>
        <w:ind w:right="1229"/>
      </w:pPr>
      <w:r>
        <w:t>.idata:00401070                 extrn __imp_EVENT_SINK_AddRef:dword</w:t>
      </w:r>
    </w:p>
    <w:p w14:paraId="6D560E45" w14:textId="77777777" w:rsidR="00435C7A" w:rsidRDefault="00435C7A" w:rsidP="00435C7A">
      <w:pPr>
        <w:spacing w:after="0"/>
        <w:ind w:right="1229"/>
      </w:pPr>
      <w:r>
        <w:t>.idata:00401070                                         ; DATA XREF: EVENT_SINK_AddRef↓r</w:t>
      </w:r>
    </w:p>
    <w:p w14:paraId="196E6242" w14:textId="77777777" w:rsidR="00435C7A" w:rsidRDefault="00435C7A" w:rsidP="00435C7A">
      <w:pPr>
        <w:spacing w:after="0"/>
        <w:ind w:right="1229"/>
      </w:pPr>
      <w:r>
        <w:t>.idata:00401074                 extrn __vbaGenerateBoundsError:dword</w:t>
      </w:r>
    </w:p>
    <w:p w14:paraId="3ABC34C0" w14:textId="77777777" w:rsidR="00435C7A" w:rsidRDefault="00435C7A" w:rsidP="00435C7A">
      <w:pPr>
        <w:spacing w:after="0"/>
        <w:ind w:right="1229"/>
      </w:pPr>
      <w:r>
        <w:t>.idata:00401074                                         ; CODE XREF: .text:0040632C↓p</w:t>
      </w:r>
    </w:p>
    <w:p w14:paraId="61407B1F" w14:textId="77777777" w:rsidR="00435C7A" w:rsidRDefault="00435C7A" w:rsidP="00435C7A">
      <w:pPr>
        <w:spacing w:after="0"/>
        <w:ind w:right="1229"/>
      </w:pPr>
      <w:r>
        <w:t>.idata:00401074                                         ; .text:loc_406339↓p ...</w:t>
      </w:r>
    </w:p>
    <w:p w14:paraId="01C03825" w14:textId="77777777" w:rsidR="00435C7A" w:rsidRDefault="00435C7A" w:rsidP="00435C7A">
      <w:pPr>
        <w:spacing w:after="0"/>
        <w:ind w:right="1229"/>
      </w:pPr>
      <w:r>
        <w:t>.idata:00401078                 extrn __vbaGet3:dword   ; CODE XREF: .text:00406480↓p</w:t>
      </w:r>
    </w:p>
    <w:p w14:paraId="46369BCA" w14:textId="77777777" w:rsidR="00435C7A" w:rsidRDefault="00435C7A" w:rsidP="00435C7A">
      <w:pPr>
        <w:spacing w:after="0"/>
        <w:ind w:right="1229"/>
      </w:pPr>
      <w:r>
        <w:t>.idata:00401078                                         ; DATA XREF: .text:004013F4↓r ...</w:t>
      </w:r>
    </w:p>
    <w:p w14:paraId="38035EA4" w14:textId="77777777" w:rsidR="00435C7A" w:rsidRDefault="00435C7A" w:rsidP="00435C7A">
      <w:pPr>
        <w:spacing w:after="0"/>
        <w:ind w:right="1229"/>
      </w:pPr>
      <w:r>
        <w:t>.idata:0040107C                 extrn __vbaAryConstruct2:dword</w:t>
      </w:r>
    </w:p>
    <w:p w14:paraId="74528447" w14:textId="77777777" w:rsidR="00435C7A" w:rsidRDefault="00435C7A" w:rsidP="00435C7A">
      <w:pPr>
        <w:spacing w:after="0"/>
        <w:ind w:right="1229"/>
      </w:pPr>
      <w:r>
        <w:t>.idata:0040107C                                         ; CODE XREF: sub_404BE0+39↓p</w:t>
      </w:r>
    </w:p>
    <w:p w14:paraId="1CA99BAB" w14:textId="77777777" w:rsidR="00435C7A" w:rsidRDefault="00435C7A" w:rsidP="00435C7A">
      <w:pPr>
        <w:spacing w:after="0"/>
        <w:ind w:right="1229"/>
      </w:pPr>
      <w:r>
        <w:t>.idata:0040107C                                         ; DATA XREF: .text:00401364↓r ...</w:t>
      </w:r>
    </w:p>
    <w:p w14:paraId="31C5BCF9" w14:textId="77777777" w:rsidR="00435C7A" w:rsidRDefault="00435C7A" w:rsidP="00435C7A">
      <w:pPr>
        <w:spacing w:after="0"/>
        <w:ind w:right="1229"/>
      </w:pPr>
      <w:r>
        <w:t>.idata:00401080                 extrn __vbaVarTstEq:dword</w:t>
      </w:r>
    </w:p>
    <w:p w14:paraId="09EF6BBC" w14:textId="77777777" w:rsidR="00435C7A" w:rsidRDefault="00435C7A" w:rsidP="00435C7A">
      <w:pPr>
        <w:spacing w:after="0"/>
        <w:ind w:right="1229"/>
      </w:pPr>
      <w:r>
        <w:t>.idata:00401080                                         ; DATA XREF: .text:00401310↓r</w:t>
      </w:r>
    </w:p>
    <w:p w14:paraId="4104C584" w14:textId="77777777" w:rsidR="00435C7A" w:rsidRDefault="00435C7A" w:rsidP="00435C7A">
      <w:pPr>
        <w:spacing w:after="0"/>
        <w:ind w:right="1229"/>
      </w:pPr>
      <w:r>
        <w:t>.idata:00401084                 extrn __vbaI2I4:dword   ; DATA XREF: .text:00401316↓r</w:t>
      </w:r>
    </w:p>
    <w:p w14:paraId="6F1A37F6" w14:textId="77777777" w:rsidR="00435C7A" w:rsidRDefault="00435C7A" w:rsidP="00435C7A">
      <w:pPr>
        <w:spacing w:after="0"/>
        <w:ind w:right="1229"/>
      </w:pPr>
      <w:r>
        <w:t>.idata:00401088                 extrn __vbaObjVar:dword ; DATA XREF: .text:004012CE↓r</w:t>
      </w:r>
    </w:p>
    <w:p w14:paraId="5BE1BE7E" w14:textId="77777777" w:rsidR="00435C7A" w:rsidRDefault="00435C7A" w:rsidP="00435C7A">
      <w:pPr>
        <w:spacing w:after="0"/>
        <w:ind w:right="1229"/>
      </w:pPr>
      <w:r>
        <w:t>.idata:0040108C                 extrn __imp_DllFunctionCall:dword</w:t>
      </w:r>
    </w:p>
    <w:p w14:paraId="7E55D7CA" w14:textId="77777777" w:rsidR="00435C7A" w:rsidRDefault="00435C7A" w:rsidP="00435C7A">
      <w:pPr>
        <w:spacing w:after="0"/>
        <w:ind w:right="1229"/>
      </w:pPr>
      <w:r>
        <w:t>.idata:0040108C                                         ; DATA XREF: DllFunctionCall↓r</w:t>
      </w:r>
    </w:p>
    <w:p w14:paraId="3E444F6D" w14:textId="77777777" w:rsidR="00435C7A" w:rsidRDefault="00435C7A" w:rsidP="00435C7A">
      <w:pPr>
        <w:spacing w:after="0"/>
        <w:ind w:right="1229"/>
      </w:pPr>
      <w:r>
        <w:t>.idata:00401090                 extrn MSVBVM60_563:dword</w:t>
      </w:r>
    </w:p>
    <w:p w14:paraId="5DA7E9EE" w14:textId="77777777" w:rsidR="00435C7A" w:rsidRDefault="00435C7A" w:rsidP="00435C7A">
      <w:pPr>
        <w:spacing w:after="0"/>
        <w:ind w:right="1229"/>
      </w:pPr>
      <w:r>
        <w:t>.idata:00401090                                         ; CODE XREF: sub_404BE0+B7↓p</w:t>
      </w:r>
    </w:p>
    <w:p w14:paraId="0DC6276E" w14:textId="77777777" w:rsidR="00435C7A" w:rsidRDefault="00435C7A" w:rsidP="00435C7A">
      <w:pPr>
        <w:spacing w:after="0"/>
        <w:ind w:right="1229"/>
      </w:pPr>
      <w:r>
        <w:t>.idata:00401090                                         ; sub_404BE0+C2↓p</w:t>
      </w:r>
    </w:p>
    <w:p w14:paraId="05E363E2" w14:textId="77777777" w:rsidR="00435C7A" w:rsidRDefault="00435C7A" w:rsidP="00435C7A">
      <w:pPr>
        <w:spacing w:after="0"/>
        <w:ind w:right="1229"/>
      </w:pPr>
      <w:r>
        <w:t>.idata:00401090                                         ; DATA XREF: ...</w:t>
      </w:r>
    </w:p>
    <w:p w14:paraId="7F7B7C10" w14:textId="77777777" w:rsidR="00435C7A" w:rsidRDefault="00435C7A" w:rsidP="00435C7A">
      <w:pPr>
        <w:spacing w:after="0"/>
        <w:ind w:right="1229"/>
      </w:pPr>
      <w:r>
        <w:t>.idata:00401090                                         ; Import by ordinal 563</w:t>
      </w:r>
    </w:p>
    <w:p w14:paraId="3F535D09" w14:textId="77777777" w:rsidR="00435C7A" w:rsidRDefault="00435C7A" w:rsidP="00435C7A">
      <w:pPr>
        <w:spacing w:after="0"/>
        <w:ind w:right="1229"/>
      </w:pPr>
      <w:r>
        <w:t>.idata:00401094                 extrn __vbaRedimPreserve:dword</w:t>
      </w:r>
    </w:p>
    <w:p w14:paraId="7C24F968" w14:textId="77777777" w:rsidR="00435C7A" w:rsidRDefault="00435C7A" w:rsidP="00435C7A">
      <w:pPr>
        <w:spacing w:after="0"/>
        <w:ind w:right="1229"/>
      </w:pPr>
      <w:r>
        <w:t>.idata:00401094                                         ; CODE XREF: .text:004068B5↓p</w:t>
      </w:r>
    </w:p>
    <w:p w14:paraId="31811480" w14:textId="77777777" w:rsidR="00435C7A" w:rsidRDefault="00435C7A" w:rsidP="00435C7A">
      <w:pPr>
        <w:spacing w:after="0"/>
        <w:ind w:right="1229"/>
      </w:pPr>
      <w:r>
        <w:t>.idata:00401094                                         ; .text:0040699D↓p</w:t>
      </w:r>
    </w:p>
    <w:p w14:paraId="3FFC46F2" w14:textId="77777777" w:rsidR="00435C7A" w:rsidRDefault="00435C7A" w:rsidP="00435C7A">
      <w:pPr>
        <w:spacing w:after="0"/>
        <w:ind w:right="1229"/>
      </w:pPr>
      <w:r>
        <w:t>.idata:00401094                                         ; DATA XREF: ...</w:t>
      </w:r>
    </w:p>
    <w:p w14:paraId="4C3A8097" w14:textId="77777777" w:rsidR="00435C7A" w:rsidRDefault="00435C7A" w:rsidP="00435C7A">
      <w:pPr>
        <w:spacing w:after="0"/>
        <w:ind w:right="1229"/>
      </w:pPr>
      <w:r>
        <w:t>.idata:00401098                 extrn __vbaLbound:dword ; CODE XREF: .text:00406C3B↓p</w:t>
      </w:r>
    </w:p>
    <w:p w14:paraId="7B63F00D" w14:textId="77777777" w:rsidR="00435C7A" w:rsidRDefault="00435C7A" w:rsidP="00435C7A">
      <w:pPr>
        <w:spacing w:after="0"/>
        <w:ind w:right="1229"/>
      </w:pPr>
      <w:r>
        <w:t>.idata:00401098                                         ; DATA XREF: .text:0040138E↓r ...</w:t>
      </w:r>
    </w:p>
    <w:p w14:paraId="43FD22B3" w14:textId="77777777" w:rsidR="00435C7A" w:rsidRDefault="00435C7A" w:rsidP="00435C7A">
      <w:pPr>
        <w:spacing w:after="0"/>
        <w:ind w:right="1229"/>
      </w:pPr>
      <w:r>
        <w:t>.idata:0040109C                 extrn _adj_fpatan:dword ; DATA XREF: .text:00401268↓r</w:t>
      </w:r>
    </w:p>
    <w:p w14:paraId="61291028" w14:textId="77777777" w:rsidR="00435C7A" w:rsidRDefault="00435C7A" w:rsidP="00435C7A">
      <w:pPr>
        <w:spacing w:after="0"/>
        <w:ind w:right="1229"/>
      </w:pPr>
      <w:r>
        <w:t>.idata:004010A0                 extrn __vbaR4Var:dword  ; DATA XREF: .text:00401304↓r</w:t>
      </w:r>
    </w:p>
    <w:p w14:paraId="7F5DB448" w14:textId="77777777" w:rsidR="00435C7A" w:rsidRDefault="00435C7A" w:rsidP="00435C7A">
      <w:pPr>
        <w:spacing w:after="0"/>
        <w:ind w:right="1229"/>
      </w:pPr>
      <w:r>
        <w:t>.idata:004010A4                 extrn __vbaRedim:dword  ; CODE XREF: .text:004067CC↓p</w:t>
      </w:r>
    </w:p>
    <w:p w14:paraId="48DA219F" w14:textId="77777777" w:rsidR="00435C7A" w:rsidRDefault="00435C7A" w:rsidP="00435C7A">
      <w:pPr>
        <w:spacing w:after="0"/>
        <w:ind w:right="1229"/>
      </w:pPr>
      <w:r>
        <w:t>.idata:004010A4                                         ; DATA XREF: .text:004013C4↓r ...</w:t>
      </w:r>
    </w:p>
    <w:p w14:paraId="7348A727" w14:textId="77777777" w:rsidR="00435C7A" w:rsidRDefault="00435C7A" w:rsidP="00435C7A">
      <w:pPr>
        <w:spacing w:after="0"/>
        <w:ind w:right="1229"/>
      </w:pPr>
      <w:r>
        <w:t>.idata:004010A8                 extrn __imp_EVENT_SINK_Release:dword</w:t>
      </w:r>
    </w:p>
    <w:p w14:paraId="45416D91" w14:textId="77777777" w:rsidR="00435C7A" w:rsidRDefault="00435C7A" w:rsidP="00435C7A">
      <w:pPr>
        <w:spacing w:after="0"/>
        <w:ind w:right="1229"/>
      </w:pPr>
      <w:r>
        <w:t>.idata:004010A8                                         ; DATA XREF: EVENT_SINK_Release↓r</w:t>
      </w:r>
    </w:p>
    <w:p w14:paraId="7A152AD0" w14:textId="77777777" w:rsidR="00435C7A" w:rsidRDefault="00435C7A" w:rsidP="00435C7A">
      <w:pPr>
        <w:spacing w:after="0"/>
        <w:ind w:right="1229"/>
      </w:pPr>
      <w:r>
        <w:t>.idata:004010AC                 extrn __vbaUI1I2:dword  ; CODE XREF: sub_404970+3C↓p</w:t>
      </w:r>
    </w:p>
    <w:p w14:paraId="19187749" w14:textId="77777777" w:rsidR="00435C7A" w:rsidRDefault="00435C7A" w:rsidP="00435C7A">
      <w:pPr>
        <w:spacing w:after="0"/>
        <w:ind w:right="1229"/>
      </w:pPr>
      <w:r>
        <w:t>.idata:004010AC                                         ; sub_404970+4C↓p ...</w:t>
      </w:r>
    </w:p>
    <w:p w14:paraId="5AA4D999" w14:textId="77777777" w:rsidR="00435C7A" w:rsidRDefault="00435C7A" w:rsidP="00435C7A">
      <w:pPr>
        <w:spacing w:after="0"/>
        <w:ind w:right="1229"/>
      </w:pPr>
      <w:r>
        <w:t>.idata:004010B0                 extrn _CIsqrt:dword     ; DATA XREF: .text:0040129E↓r</w:t>
      </w:r>
    </w:p>
    <w:p w14:paraId="013CB7A0" w14:textId="77777777" w:rsidR="00435C7A" w:rsidRDefault="00435C7A" w:rsidP="00435C7A">
      <w:pPr>
        <w:spacing w:after="0"/>
        <w:ind w:right="1229"/>
      </w:pPr>
      <w:r>
        <w:t>.idata:004010B4                 extrn __imp_EVENT_SINK_QueryInterface:dword</w:t>
      </w:r>
    </w:p>
    <w:p w14:paraId="115D1DF7" w14:textId="77777777" w:rsidR="00435C7A" w:rsidRDefault="00435C7A" w:rsidP="00435C7A">
      <w:pPr>
        <w:spacing w:after="0"/>
        <w:ind w:right="1229"/>
      </w:pPr>
      <w:r>
        <w:t>.idata:004010B4                                         ; DATA XREF: EVENT_SINK_QueryInterface↓r</w:t>
      </w:r>
    </w:p>
    <w:p w14:paraId="3C533FFC" w14:textId="77777777" w:rsidR="00435C7A" w:rsidRDefault="00435C7A" w:rsidP="00435C7A">
      <w:pPr>
        <w:spacing w:after="0"/>
        <w:ind w:right="1229"/>
      </w:pPr>
      <w:r>
        <w:t>.idata:004010B8                 extrn __vbaUI1I4:dword  ; CODE XREF: .text:00406C1B↓p</w:t>
      </w:r>
    </w:p>
    <w:p w14:paraId="60CA6ED0" w14:textId="77777777" w:rsidR="00435C7A" w:rsidRDefault="00435C7A" w:rsidP="00435C7A">
      <w:pPr>
        <w:spacing w:after="0"/>
        <w:ind w:right="1229"/>
      </w:pPr>
      <w:r>
        <w:lastRenderedPageBreak/>
        <w:t>.idata:004010B8                                         ; .text:00406D5C↓p</w:t>
      </w:r>
    </w:p>
    <w:p w14:paraId="510A1600" w14:textId="77777777" w:rsidR="00435C7A" w:rsidRDefault="00435C7A" w:rsidP="00435C7A">
      <w:pPr>
        <w:spacing w:after="0"/>
        <w:ind w:right="1229"/>
      </w:pPr>
      <w:r>
        <w:t>.idata:004010B8                                         ; DATA XREF: ...</w:t>
      </w:r>
    </w:p>
    <w:p w14:paraId="0AFAE22F" w14:textId="77777777" w:rsidR="00435C7A" w:rsidRDefault="00435C7A" w:rsidP="00435C7A">
      <w:pPr>
        <w:spacing w:after="0"/>
        <w:ind w:right="1229"/>
      </w:pPr>
      <w:r>
        <w:t>.idata:004010BC                 extrn __vbaVarMul:dword ; DATA XREF: .text:004012BC↓r</w:t>
      </w:r>
    </w:p>
    <w:p w14:paraId="55C3D2EE" w14:textId="77777777" w:rsidR="00435C7A" w:rsidRDefault="00435C7A" w:rsidP="00435C7A">
      <w:pPr>
        <w:spacing w:after="0"/>
        <w:ind w:right="1229"/>
      </w:pPr>
      <w:r>
        <w:t>.idata:004010C0                 extrn __imp___vbaExceptHandler:dword</w:t>
      </w:r>
    </w:p>
    <w:p w14:paraId="547FD498" w14:textId="77777777" w:rsidR="00435C7A" w:rsidRDefault="00435C7A" w:rsidP="00435C7A">
      <w:pPr>
        <w:spacing w:after="0"/>
        <w:ind w:right="1229"/>
      </w:pPr>
      <w:r>
        <w:t>.idata:004010C0                                         ; DATA XREF: __vbaExceptHandler↓r</w:t>
      </w:r>
    </w:p>
    <w:p w14:paraId="470BA6C8" w14:textId="77777777" w:rsidR="00435C7A" w:rsidRDefault="00435C7A" w:rsidP="00435C7A">
      <w:pPr>
        <w:spacing w:after="0"/>
        <w:ind w:right="1229"/>
      </w:pPr>
      <w:r>
        <w:t>.idata:004010C4                 extrn _adj_fprem:dword  ; DATA XREF: .text:0040126E↓r</w:t>
      </w:r>
    </w:p>
    <w:p w14:paraId="250A1F26" w14:textId="77777777" w:rsidR="00435C7A" w:rsidRDefault="00435C7A" w:rsidP="00435C7A">
      <w:pPr>
        <w:spacing w:after="0"/>
        <w:ind w:right="1229"/>
      </w:pPr>
      <w:r>
        <w:t>.idata:004010C8                 extrn _adj_fdivr_m64:dword</w:t>
      </w:r>
    </w:p>
    <w:p w14:paraId="1059BC24" w14:textId="77777777" w:rsidR="00435C7A" w:rsidRDefault="00435C7A" w:rsidP="00435C7A">
      <w:pPr>
        <w:spacing w:after="0"/>
        <w:ind w:right="1229"/>
      </w:pPr>
      <w:r>
        <w:t>.idata:004010C8                                         ; DATA XREF: .text:00401262↓r</w:t>
      </w:r>
    </w:p>
    <w:p w14:paraId="5D93618E" w14:textId="77777777" w:rsidR="00435C7A" w:rsidRDefault="00435C7A" w:rsidP="00435C7A">
      <w:pPr>
        <w:spacing w:after="0"/>
        <w:ind w:right="1229"/>
      </w:pPr>
      <w:r>
        <w:t>.idata:004010CC                 extrn __vbaVarDiv:dword ; DATA XREF: .text:004012FE↓r</w:t>
      </w:r>
    </w:p>
    <w:p w14:paraId="7A12726D" w14:textId="77777777" w:rsidR="00435C7A" w:rsidRDefault="00435C7A" w:rsidP="00435C7A">
      <w:pPr>
        <w:spacing w:after="0"/>
        <w:ind w:right="1229"/>
      </w:pPr>
      <w:r>
        <w:t>.idata:004010D0                 extrn __vbaFPException:dword</w:t>
      </w:r>
    </w:p>
    <w:p w14:paraId="30BCCABE" w14:textId="77777777" w:rsidR="00435C7A" w:rsidRDefault="00435C7A" w:rsidP="00435C7A">
      <w:pPr>
        <w:spacing w:after="0"/>
        <w:ind w:right="1229"/>
      </w:pPr>
      <w:r>
        <w:t>.idata:004010D0                                         ; DATA XREF: .text:0040122C↓r</w:t>
      </w:r>
    </w:p>
    <w:p w14:paraId="55BA9A56" w14:textId="77777777" w:rsidR="00435C7A" w:rsidRDefault="00435C7A" w:rsidP="00435C7A">
      <w:pPr>
        <w:spacing w:after="0"/>
        <w:ind w:right="1229"/>
      </w:pPr>
      <w:r>
        <w:t>.idata:004010D4                 extrn MSVBVM60_717:dword</w:t>
      </w:r>
    </w:p>
    <w:p w14:paraId="72BFC1BC" w14:textId="77777777" w:rsidR="00435C7A" w:rsidRDefault="00435C7A" w:rsidP="00435C7A">
      <w:pPr>
        <w:spacing w:after="0"/>
        <w:ind w:right="1229"/>
      </w:pPr>
      <w:r>
        <w:t>.idata:004010D4                                         ; CODE XREF: .text:0040663D↓p</w:t>
      </w:r>
    </w:p>
    <w:p w14:paraId="41784A19" w14:textId="77777777" w:rsidR="00435C7A" w:rsidRDefault="00435C7A" w:rsidP="00435C7A">
      <w:pPr>
        <w:spacing w:after="0"/>
        <w:ind w:right="1229"/>
      </w:pPr>
      <w:r>
        <w:t>.idata:004010D4                                         ; .text:00406ACF↓p ...</w:t>
      </w:r>
    </w:p>
    <w:p w14:paraId="3EBF8436" w14:textId="77777777" w:rsidR="00435C7A" w:rsidRDefault="00435C7A" w:rsidP="00435C7A">
      <w:pPr>
        <w:spacing w:after="0"/>
        <w:ind w:right="1229"/>
      </w:pPr>
      <w:r>
        <w:t>.idata:004010D4                                         ; Import by ordinal 717</w:t>
      </w:r>
    </w:p>
    <w:p w14:paraId="543FF15E" w14:textId="77777777" w:rsidR="00435C7A" w:rsidRDefault="00435C7A" w:rsidP="00435C7A">
      <w:pPr>
        <w:spacing w:after="0"/>
        <w:ind w:right="1229"/>
      </w:pPr>
      <w:r>
        <w:t>.idata:004010D8                 extrn __vbaUbound:dword ; CODE XREF: .text:00406C49↓p</w:t>
      </w:r>
    </w:p>
    <w:p w14:paraId="341B969D" w14:textId="77777777" w:rsidR="00435C7A" w:rsidRDefault="00435C7A" w:rsidP="00435C7A">
      <w:pPr>
        <w:spacing w:after="0"/>
        <w:ind w:right="1229"/>
      </w:pPr>
      <w:r>
        <w:t>.idata:004010D8                                         ; DATA XREF: .text:00401388↓r ...</w:t>
      </w:r>
    </w:p>
    <w:p w14:paraId="216DDB5B" w14:textId="77777777" w:rsidR="00435C7A" w:rsidRDefault="00435C7A" w:rsidP="00435C7A">
      <w:pPr>
        <w:spacing w:after="0"/>
        <w:ind w:right="1229"/>
      </w:pPr>
      <w:r>
        <w:t>.idata:004010DC                 extrn __vbaI2Var:dword  ; DATA XREF: .text:004012B6↓r</w:t>
      </w:r>
    </w:p>
    <w:p w14:paraId="0E84EF21" w14:textId="77777777" w:rsidR="00435C7A" w:rsidRDefault="00435C7A" w:rsidP="00435C7A">
      <w:pPr>
        <w:spacing w:after="0"/>
        <w:ind w:right="1229"/>
      </w:pPr>
      <w:r>
        <w:t>.idata:004010E0                 extrn _CIlog:dword      ; DATA XREF: .text:00401292↓r</w:t>
      </w:r>
    </w:p>
    <w:p w14:paraId="1CD679E4" w14:textId="77777777" w:rsidR="00435C7A" w:rsidRDefault="00435C7A" w:rsidP="00435C7A">
      <w:pPr>
        <w:spacing w:after="0"/>
        <w:ind w:right="1229"/>
      </w:pPr>
      <w:r>
        <w:t>.idata:004010E4                 extrn __vbaErrorOverflow:dword</w:t>
      </w:r>
    </w:p>
    <w:p w14:paraId="6B0EDC71" w14:textId="77777777" w:rsidR="00435C7A" w:rsidRDefault="00435C7A" w:rsidP="00435C7A">
      <w:pPr>
        <w:spacing w:after="0"/>
        <w:ind w:right="1229"/>
      </w:pPr>
      <w:r>
        <w:t>.idata:004010E4                                         ; CODE XREF: .text:loc_406A1E↓p</w:t>
      </w:r>
    </w:p>
    <w:p w14:paraId="342BD93B" w14:textId="77777777" w:rsidR="00435C7A" w:rsidRDefault="00435C7A" w:rsidP="00435C7A">
      <w:pPr>
        <w:spacing w:after="0"/>
        <w:ind w:right="1229"/>
      </w:pPr>
      <w:r>
        <w:t>.idata:004010E4                                         ; .text:loc_406DEF↓p</w:t>
      </w:r>
    </w:p>
    <w:p w14:paraId="113981C8" w14:textId="77777777" w:rsidR="00435C7A" w:rsidRDefault="00435C7A" w:rsidP="00435C7A">
      <w:pPr>
        <w:spacing w:after="0"/>
        <w:ind w:right="1229"/>
      </w:pPr>
      <w:r>
        <w:t>.idata:004010E4                                         ; DATA XREF: ...</w:t>
      </w:r>
    </w:p>
    <w:p w14:paraId="663484DC" w14:textId="77777777" w:rsidR="00435C7A" w:rsidRDefault="00435C7A" w:rsidP="00435C7A">
      <w:pPr>
        <w:spacing w:after="0"/>
        <w:ind w:right="1229"/>
      </w:pPr>
      <w:r>
        <w:t>.idata:004010E8                 extrn __vbaFileOpen:dword</w:t>
      </w:r>
    </w:p>
    <w:p w14:paraId="07D9D666" w14:textId="77777777" w:rsidR="00435C7A" w:rsidRDefault="00435C7A" w:rsidP="00435C7A">
      <w:pPr>
        <w:spacing w:after="0"/>
        <w:ind w:right="1229"/>
      </w:pPr>
      <w:r>
        <w:t>.idata:004010E8                                         ; CODE XREF: .text:00406441↓p</w:t>
      </w:r>
    </w:p>
    <w:p w14:paraId="4B02BECD" w14:textId="77777777" w:rsidR="00435C7A" w:rsidRDefault="00435C7A" w:rsidP="00435C7A">
      <w:pPr>
        <w:spacing w:after="0"/>
        <w:ind w:right="1229"/>
      </w:pPr>
      <w:r>
        <w:t>.idata:004010E8                                         ; DATA XREF: .text:00401406↓r ...</w:t>
      </w:r>
    </w:p>
    <w:p w14:paraId="435E9DB5" w14:textId="77777777" w:rsidR="00435C7A" w:rsidRDefault="00435C7A" w:rsidP="00435C7A">
      <w:pPr>
        <w:spacing w:after="0"/>
        <w:ind w:right="1229"/>
      </w:pPr>
      <w:r>
        <w:t>.idata:004010EC                 extrn MSVBVM60_570:dword</w:t>
      </w:r>
    </w:p>
    <w:p w14:paraId="1FD4FD6D" w14:textId="77777777" w:rsidR="00435C7A" w:rsidRDefault="00435C7A" w:rsidP="00435C7A">
      <w:pPr>
        <w:spacing w:after="0"/>
        <w:ind w:right="1229"/>
      </w:pPr>
      <w:r>
        <w:t>.idata:004010EC                                         ; CODE XREF: .text:00406459↓p</w:t>
      </w:r>
    </w:p>
    <w:p w14:paraId="490AFBD0" w14:textId="77777777" w:rsidR="00435C7A" w:rsidRDefault="00435C7A" w:rsidP="00435C7A">
      <w:pPr>
        <w:spacing w:after="0"/>
        <w:ind w:right="1229"/>
      </w:pPr>
      <w:r>
        <w:t>.idata:004010EC                                         ; DATA XREF: .text:004013FA↓r ...</w:t>
      </w:r>
    </w:p>
    <w:p w14:paraId="456B43C3" w14:textId="77777777" w:rsidR="00435C7A" w:rsidRDefault="00435C7A" w:rsidP="00435C7A">
      <w:pPr>
        <w:spacing w:after="0"/>
        <w:ind w:right="1229"/>
      </w:pPr>
      <w:r>
        <w:t>.idata:004010EC                                         ; Import by ordinal 570</w:t>
      </w:r>
    </w:p>
    <w:p w14:paraId="3F136A94" w14:textId="77777777" w:rsidR="00435C7A" w:rsidRDefault="00435C7A" w:rsidP="00435C7A">
      <w:pPr>
        <w:spacing w:after="0"/>
        <w:ind w:right="1229"/>
      </w:pPr>
      <w:r>
        <w:t>.idata:004010F0                 extrn __vbaVar2Vec:dword</w:t>
      </w:r>
    </w:p>
    <w:p w14:paraId="66EC8854" w14:textId="77777777" w:rsidR="00435C7A" w:rsidRDefault="00435C7A" w:rsidP="00435C7A">
      <w:pPr>
        <w:spacing w:after="0"/>
        <w:ind w:right="1229"/>
      </w:pPr>
      <w:r>
        <w:t>.idata:004010F0                                         ; CODE XREF: .text:0040664B↓p</w:t>
      </w:r>
    </w:p>
    <w:p w14:paraId="1B36F32E" w14:textId="77777777" w:rsidR="00435C7A" w:rsidRDefault="00435C7A" w:rsidP="00435C7A">
      <w:pPr>
        <w:spacing w:after="0"/>
        <w:ind w:right="1229"/>
      </w:pPr>
      <w:r>
        <w:t>.idata:004010F0                                         ; .text:00406AD9↓p</w:t>
      </w:r>
    </w:p>
    <w:p w14:paraId="261BFE6F" w14:textId="77777777" w:rsidR="00435C7A" w:rsidRDefault="00435C7A" w:rsidP="00435C7A">
      <w:pPr>
        <w:spacing w:after="0"/>
        <w:ind w:right="1229"/>
      </w:pPr>
      <w:r>
        <w:t>.idata:004010F0                                         ; DATA XREF: ...</w:t>
      </w:r>
    </w:p>
    <w:p w14:paraId="1AFCB02F" w14:textId="77777777" w:rsidR="00435C7A" w:rsidRDefault="00435C7A" w:rsidP="00435C7A">
      <w:pPr>
        <w:spacing w:after="0"/>
        <w:ind w:right="1229"/>
      </w:pPr>
      <w:r>
        <w:t>.idata:004010F4                 extrn __vbaInStr:dword  ; CODE XREF: .text:004067EA↓p</w:t>
      </w:r>
    </w:p>
    <w:p w14:paraId="6AFFB5F7" w14:textId="77777777" w:rsidR="00435C7A" w:rsidRDefault="00435C7A" w:rsidP="00435C7A">
      <w:pPr>
        <w:spacing w:after="0"/>
        <w:ind w:right="1229"/>
      </w:pPr>
      <w:r>
        <w:t>.idata:004010F4                                         ; DATA XREF: .text:004013BE↓r ...</w:t>
      </w:r>
    </w:p>
    <w:p w14:paraId="6EF4BC17" w14:textId="77777777" w:rsidR="00435C7A" w:rsidRDefault="00435C7A" w:rsidP="00435C7A">
      <w:pPr>
        <w:spacing w:after="0"/>
        <w:ind w:right="1229"/>
      </w:pPr>
      <w:r>
        <w:t>.idata:004010F8                 extrn __vbaNew2:dword   ; CODE XREF: .text:00406E76↓p</w:t>
      </w:r>
    </w:p>
    <w:p w14:paraId="3DE0A5D5" w14:textId="77777777" w:rsidR="00435C7A" w:rsidRDefault="00435C7A" w:rsidP="00435C7A">
      <w:pPr>
        <w:spacing w:after="0"/>
        <w:ind w:right="1229"/>
      </w:pPr>
      <w:r>
        <w:t>.idata:004010F8                                         ; DATA XREF: .text:00401376↓r ...</w:t>
      </w:r>
    </w:p>
    <w:p w14:paraId="6E46B05F" w14:textId="77777777" w:rsidR="00435C7A" w:rsidRDefault="00435C7A" w:rsidP="00435C7A">
      <w:pPr>
        <w:spacing w:after="0"/>
        <w:ind w:right="1229"/>
      </w:pPr>
      <w:r>
        <w:t>.idata:004010FC                 extrn _adj_fdiv_m32i:dword</w:t>
      </w:r>
    </w:p>
    <w:p w14:paraId="28E91E1B" w14:textId="77777777" w:rsidR="00435C7A" w:rsidRDefault="00435C7A" w:rsidP="00435C7A">
      <w:pPr>
        <w:spacing w:after="0"/>
        <w:ind w:right="1229"/>
      </w:pPr>
      <w:r>
        <w:t>.idata:004010FC                                         ; DATA XREF: .text:0040123E↓r</w:t>
      </w:r>
    </w:p>
    <w:p w14:paraId="1234B360" w14:textId="77777777" w:rsidR="00435C7A" w:rsidRDefault="00435C7A" w:rsidP="00435C7A">
      <w:pPr>
        <w:spacing w:after="0"/>
        <w:ind w:right="1229"/>
      </w:pPr>
      <w:r>
        <w:t>.idata:00401100                 extrn _adj_fdivr_m32i:dword</w:t>
      </w:r>
    </w:p>
    <w:p w14:paraId="0AD21AE2" w14:textId="77777777" w:rsidR="00435C7A" w:rsidRDefault="00435C7A" w:rsidP="00435C7A">
      <w:pPr>
        <w:spacing w:after="0"/>
        <w:ind w:right="1229"/>
      </w:pPr>
      <w:r>
        <w:t>.idata:00401100                                         ; DATA XREF: .text:0040125C↓r</w:t>
      </w:r>
    </w:p>
    <w:p w14:paraId="395DFBA3" w14:textId="77777777" w:rsidR="00435C7A" w:rsidRDefault="00435C7A" w:rsidP="00435C7A">
      <w:pPr>
        <w:spacing w:after="0"/>
        <w:ind w:right="1229"/>
      </w:pPr>
      <w:r>
        <w:t>.idata:00401104                 extrn __vbaStrCopy:dword</w:t>
      </w:r>
    </w:p>
    <w:p w14:paraId="658B6425" w14:textId="77777777" w:rsidR="00435C7A" w:rsidRDefault="00435C7A" w:rsidP="00435C7A">
      <w:pPr>
        <w:spacing w:after="0"/>
        <w:ind w:right="1229"/>
      </w:pPr>
      <w:r>
        <w:t>.idata:00401104                                         ; CODE XREF: .text:004064A4↓p</w:t>
      </w:r>
    </w:p>
    <w:p w14:paraId="2F8DC7AB" w14:textId="77777777" w:rsidR="00435C7A" w:rsidRDefault="00435C7A" w:rsidP="00435C7A">
      <w:pPr>
        <w:spacing w:after="0"/>
        <w:ind w:right="1229"/>
      </w:pPr>
      <w:r>
        <w:lastRenderedPageBreak/>
        <w:t>.idata:00401104                                         ; .text:0040652D↓p ...</w:t>
      </w:r>
    </w:p>
    <w:p w14:paraId="6D31B7FF" w14:textId="77777777" w:rsidR="00435C7A" w:rsidRDefault="00435C7A" w:rsidP="00435C7A">
      <w:pPr>
        <w:spacing w:after="0"/>
        <w:ind w:right="1229"/>
      </w:pPr>
      <w:r>
        <w:t>.idata:00401108                 extrn __vbaI4Str:dword  ; CODE XREF: .text:00406C17↓p</w:t>
      </w:r>
    </w:p>
    <w:p w14:paraId="276C996A" w14:textId="77777777" w:rsidR="00435C7A" w:rsidRDefault="00435C7A" w:rsidP="00435C7A">
      <w:pPr>
        <w:spacing w:after="0"/>
        <w:ind w:right="1229"/>
      </w:pPr>
      <w:r>
        <w:t>.idata:00401108                                         ; .text:00406C57↓p ...</w:t>
      </w:r>
    </w:p>
    <w:p w14:paraId="0C464104" w14:textId="77777777" w:rsidR="00435C7A" w:rsidRDefault="00435C7A" w:rsidP="00435C7A">
      <w:pPr>
        <w:spacing w:after="0"/>
        <w:ind w:right="1229"/>
      </w:pPr>
      <w:r>
        <w:t>.idata:0040110C                 extrn __vbaFreeStrList:dword</w:t>
      </w:r>
    </w:p>
    <w:p w14:paraId="7E38F132" w14:textId="77777777" w:rsidR="00435C7A" w:rsidRDefault="00435C7A" w:rsidP="00435C7A">
      <w:pPr>
        <w:spacing w:after="0"/>
        <w:ind w:right="1229"/>
      </w:pPr>
      <w:r>
        <w:t>.idata:0040110C                                         ; CODE XREF: .text:004066D7↓p</w:t>
      </w:r>
    </w:p>
    <w:p w14:paraId="6989F496" w14:textId="77777777" w:rsidR="00435C7A" w:rsidRDefault="00435C7A" w:rsidP="00435C7A">
      <w:pPr>
        <w:spacing w:after="0"/>
        <w:ind w:right="1229"/>
      </w:pPr>
      <w:r>
        <w:t>.idata:0040110C                                         ; DATA XREF: .text:004013CA↓r ...</w:t>
      </w:r>
    </w:p>
    <w:p w14:paraId="6C790E35" w14:textId="77777777" w:rsidR="00435C7A" w:rsidRDefault="00435C7A" w:rsidP="00435C7A">
      <w:pPr>
        <w:spacing w:after="0"/>
        <w:ind w:right="1229"/>
      </w:pPr>
      <w:r>
        <w:t>.idata:00401110                 extrn _adj_fdivr_m32:dword</w:t>
      </w:r>
    </w:p>
    <w:p w14:paraId="7B2300C9" w14:textId="77777777" w:rsidR="00435C7A" w:rsidRDefault="00435C7A" w:rsidP="00435C7A">
      <w:pPr>
        <w:spacing w:after="0"/>
        <w:ind w:right="1229"/>
      </w:pPr>
      <w:r>
        <w:t>.idata:00401110                                         ; DATA XREF: .text:00401256↓r</w:t>
      </w:r>
    </w:p>
    <w:p w14:paraId="08E210D7" w14:textId="77777777" w:rsidR="00435C7A" w:rsidRDefault="00435C7A" w:rsidP="00435C7A">
      <w:pPr>
        <w:spacing w:after="0"/>
        <w:ind w:right="1229"/>
      </w:pPr>
      <w:r>
        <w:t>.idata:00401114                 extrn _adj_fdiv_r:dword ; DATA XREF: .text:0040124A↓r</w:t>
      </w:r>
    </w:p>
    <w:p w14:paraId="63ACB848" w14:textId="77777777" w:rsidR="00435C7A" w:rsidRDefault="00435C7A" w:rsidP="00435C7A">
      <w:pPr>
        <w:spacing w:after="0"/>
        <w:ind w:right="1229"/>
      </w:pPr>
      <w:r>
        <w:t>.idata:00401118                 extrn __imp_MSVBVM60_100:dword</w:t>
      </w:r>
    </w:p>
    <w:p w14:paraId="74269A7D" w14:textId="77777777" w:rsidR="00435C7A" w:rsidRDefault="00435C7A" w:rsidP="00435C7A">
      <w:pPr>
        <w:spacing w:after="0"/>
        <w:ind w:right="1229"/>
      </w:pPr>
      <w:r>
        <w:t>.idata:00401118                                         ; DATA XREF: MSVBVM60_100↓r</w:t>
      </w:r>
    </w:p>
    <w:p w14:paraId="0801A2AD" w14:textId="77777777" w:rsidR="00435C7A" w:rsidRDefault="00435C7A" w:rsidP="00435C7A">
      <w:pPr>
        <w:spacing w:after="0"/>
        <w:ind w:right="1229"/>
      </w:pPr>
      <w:r>
        <w:t>.idata:00401118                                         ; Import by ordinal 100</w:t>
      </w:r>
    </w:p>
    <w:p w14:paraId="41CA84AA" w14:textId="77777777" w:rsidR="00435C7A" w:rsidRDefault="00435C7A" w:rsidP="00435C7A">
      <w:pPr>
        <w:spacing w:after="0"/>
        <w:ind w:right="1229"/>
      </w:pPr>
      <w:r>
        <w:t>.idata:0040111C                 extrn __vbaAryLock:dword</w:t>
      </w:r>
    </w:p>
    <w:p w14:paraId="115041FB" w14:textId="77777777" w:rsidR="00435C7A" w:rsidRDefault="00435C7A" w:rsidP="00435C7A">
      <w:pPr>
        <w:spacing w:after="0"/>
        <w:ind w:right="1229"/>
      </w:pPr>
      <w:r>
        <w:t>.idata:0040111C                                         ; CODE XREF: .text:0040630D↓p</w:t>
      </w:r>
    </w:p>
    <w:p w14:paraId="4EFFF3F4" w14:textId="77777777" w:rsidR="00435C7A" w:rsidRDefault="00435C7A" w:rsidP="00435C7A">
      <w:pPr>
        <w:spacing w:after="0"/>
        <w:ind w:right="1229"/>
      </w:pPr>
      <w:r>
        <w:t>.idata:0040111C                                         ; .text:0040653B↓p</w:t>
      </w:r>
    </w:p>
    <w:p w14:paraId="4C3EB334" w14:textId="77777777" w:rsidR="00435C7A" w:rsidRDefault="00435C7A" w:rsidP="00435C7A">
      <w:pPr>
        <w:spacing w:after="0"/>
        <w:ind w:right="1229"/>
      </w:pPr>
      <w:r>
        <w:t>.idata:0040111C                                         ; DATA XREF: ...</w:t>
      </w:r>
    </w:p>
    <w:p w14:paraId="1C6DAA62" w14:textId="77777777" w:rsidR="00435C7A" w:rsidRDefault="00435C7A" w:rsidP="00435C7A">
      <w:pPr>
        <w:spacing w:after="0"/>
        <w:ind w:right="1229"/>
      </w:pPr>
      <w:r>
        <w:t>.idata:00401120                 extrn __vbaLateMemCall:dword</w:t>
      </w:r>
    </w:p>
    <w:p w14:paraId="362E38EF" w14:textId="77777777" w:rsidR="00435C7A" w:rsidRDefault="00435C7A" w:rsidP="00435C7A">
      <w:pPr>
        <w:spacing w:after="0"/>
        <w:ind w:right="1229"/>
      </w:pPr>
      <w:r>
        <w:t>.idata:00401120                                         ; DATA XREF: .text:004012DA↓r</w:t>
      </w:r>
    </w:p>
    <w:p w14:paraId="264AFFAB" w14:textId="77777777" w:rsidR="00435C7A" w:rsidRDefault="00435C7A" w:rsidP="00435C7A">
      <w:pPr>
        <w:spacing w:after="0"/>
        <w:ind w:right="1229"/>
      </w:pPr>
      <w:r>
        <w:t>.idata:00401124                 extrn __vbaVarAdd:dword ; DATA XREF: .text:004012C2↓r</w:t>
      </w:r>
    </w:p>
    <w:p w14:paraId="263F0A9B" w14:textId="77777777" w:rsidR="00435C7A" w:rsidRDefault="00435C7A" w:rsidP="00435C7A">
      <w:pPr>
        <w:spacing w:after="0"/>
        <w:ind w:right="1229"/>
      </w:pPr>
      <w:r>
        <w:t>.idata:00401128                 extrn __vbaFpI2:dword   ; DATA XREF: .text:004012E0↓r</w:t>
      </w:r>
    </w:p>
    <w:p w14:paraId="5B869AB9" w14:textId="77777777" w:rsidR="00435C7A" w:rsidRDefault="00435C7A" w:rsidP="00435C7A">
      <w:pPr>
        <w:spacing w:after="0"/>
        <w:ind w:right="1229"/>
      </w:pPr>
      <w:r>
        <w:t>.idata:0040112C                 extrn __vbaFpI4:dword   ; DATA XREF: .text:00401322↓r</w:t>
      </w:r>
    </w:p>
    <w:p w14:paraId="55EA90CF" w14:textId="77777777" w:rsidR="00435C7A" w:rsidRDefault="00435C7A" w:rsidP="00435C7A">
      <w:pPr>
        <w:spacing w:after="0"/>
        <w:ind w:right="1229"/>
      </w:pPr>
      <w:r>
        <w:t>.idata:00401130                 extrn __vbaVarLateMemCallLd:dword</w:t>
      </w:r>
    </w:p>
    <w:p w14:paraId="22C23ABB" w14:textId="77777777" w:rsidR="00435C7A" w:rsidRDefault="00435C7A" w:rsidP="00435C7A">
      <w:pPr>
        <w:spacing w:after="0"/>
        <w:ind w:right="1229"/>
      </w:pPr>
      <w:r>
        <w:t>.idata:00401130                                         ; DATA XREF: .text:004012F8↓r</w:t>
      </w:r>
    </w:p>
    <w:p w14:paraId="1053D022" w14:textId="77777777" w:rsidR="00435C7A" w:rsidRDefault="00435C7A" w:rsidP="00435C7A">
      <w:pPr>
        <w:spacing w:after="0"/>
        <w:ind w:right="1229"/>
      </w:pPr>
      <w:r>
        <w:t>.idata:00401134                 extrn _CIatan:dword     ; DATA XREF: .text:00401280↓r</w:t>
      </w:r>
    </w:p>
    <w:p w14:paraId="7A6464AA" w14:textId="77777777" w:rsidR="00435C7A" w:rsidRDefault="00435C7A" w:rsidP="00435C7A">
      <w:pPr>
        <w:spacing w:after="0"/>
        <w:ind w:right="1229"/>
      </w:pPr>
      <w:r>
        <w:t>.idata:00401138                 extrn __vbaStrMove:dword</w:t>
      </w:r>
    </w:p>
    <w:p w14:paraId="7876D66D" w14:textId="77777777" w:rsidR="00435C7A" w:rsidRDefault="00435C7A" w:rsidP="00435C7A">
      <w:pPr>
        <w:spacing w:after="0"/>
        <w:ind w:right="1229"/>
      </w:pPr>
      <w:r>
        <w:t>.idata:00401138                                         ; CODE XREF: sub_404970+203↓p</w:t>
      </w:r>
    </w:p>
    <w:p w14:paraId="020CF96E" w14:textId="77777777" w:rsidR="00435C7A" w:rsidRDefault="00435C7A" w:rsidP="00435C7A">
      <w:pPr>
        <w:spacing w:after="0"/>
        <w:ind w:right="1229"/>
      </w:pPr>
      <w:r>
        <w:t>.idata:00401138                                         ; .text:00406431↓p ...</w:t>
      </w:r>
    </w:p>
    <w:p w14:paraId="46C99EBE" w14:textId="77777777" w:rsidR="00435C7A" w:rsidRDefault="00435C7A" w:rsidP="00435C7A">
      <w:pPr>
        <w:spacing w:after="0"/>
        <w:ind w:right="1229"/>
      </w:pPr>
      <w:r>
        <w:t>.idata:0040113C                 extrn __vbaStrVarCopy:dword</w:t>
      </w:r>
    </w:p>
    <w:p w14:paraId="3FDBB831" w14:textId="77777777" w:rsidR="00435C7A" w:rsidRDefault="00435C7A" w:rsidP="00435C7A">
      <w:pPr>
        <w:spacing w:after="0"/>
        <w:ind w:right="1229"/>
      </w:pPr>
      <w:r>
        <w:t>.idata:0040113C                                         ; CODE XREF: sub_404970+1F8↓p</w:t>
      </w:r>
    </w:p>
    <w:p w14:paraId="6B36001F" w14:textId="77777777" w:rsidR="00435C7A" w:rsidRDefault="00435C7A" w:rsidP="00435C7A">
      <w:pPr>
        <w:spacing w:after="0"/>
        <w:ind w:right="1229"/>
      </w:pPr>
      <w:r>
        <w:t>.idata:0040113C                                         ; DATA XREF: .text:00401340↓r ...</w:t>
      </w:r>
    </w:p>
    <w:p w14:paraId="11AF9AAD" w14:textId="77777777" w:rsidR="00435C7A" w:rsidRDefault="00435C7A" w:rsidP="00435C7A">
      <w:pPr>
        <w:spacing w:after="0"/>
        <w:ind w:right="1229"/>
      </w:pPr>
      <w:r>
        <w:t>.idata:00401140                 extrn __vbaR8IntI4:dword</w:t>
      </w:r>
    </w:p>
    <w:p w14:paraId="18CDAA9A" w14:textId="77777777" w:rsidR="00435C7A" w:rsidRDefault="00435C7A" w:rsidP="00435C7A">
      <w:pPr>
        <w:spacing w:after="0"/>
        <w:ind w:right="1229"/>
      </w:pPr>
      <w:r>
        <w:t>.idata:00401140                                         ; DATA XREF: .text:0040131C↓r</w:t>
      </w:r>
    </w:p>
    <w:p w14:paraId="2516A1ED" w14:textId="77777777" w:rsidR="00435C7A" w:rsidRDefault="00435C7A" w:rsidP="00435C7A">
      <w:pPr>
        <w:spacing w:after="0"/>
        <w:ind w:right="1229"/>
      </w:pPr>
      <w:r>
        <w:t>.idata:00401144                 extrn _allmul:dword     ; DATA XREF: .text:004012AA↓r</w:t>
      </w:r>
    </w:p>
    <w:p w14:paraId="704EBB9D" w14:textId="77777777" w:rsidR="00435C7A" w:rsidRDefault="00435C7A" w:rsidP="00435C7A">
      <w:pPr>
        <w:spacing w:after="0"/>
        <w:ind w:right="1229"/>
      </w:pPr>
      <w:r>
        <w:t>.idata:00401148                 extrn _CItan:dword      ; DATA XREF: .text:004012A4↓r</w:t>
      </w:r>
    </w:p>
    <w:p w14:paraId="178070EC" w14:textId="77777777" w:rsidR="00435C7A" w:rsidRDefault="00435C7A" w:rsidP="00435C7A">
      <w:pPr>
        <w:spacing w:after="0"/>
        <w:ind w:right="1229"/>
      </w:pPr>
      <w:r>
        <w:t>.idata:0040114C                 extrn __vbaAryUnlock:dword</w:t>
      </w:r>
    </w:p>
    <w:p w14:paraId="3578BD04" w14:textId="77777777" w:rsidR="00435C7A" w:rsidRDefault="00435C7A" w:rsidP="00435C7A">
      <w:pPr>
        <w:spacing w:after="0"/>
        <w:ind w:right="1229"/>
      </w:pPr>
      <w:r>
        <w:t>.idata:0040114C                                         ; CODE XREF: .text:00406360↓p</w:t>
      </w:r>
    </w:p>
    <w:p w14:paraId="73F80D87" w14:textId="77777777" w:rsidR="00435C7A" w:rsidRDefault="00435C7A" w:rsidP="00435C7A">
      <w:pPr>
        <w:spacing w:after="0"/>
        <w:ind w:right="1229"/>
      </w:pPr>
      <w:r>
        <w:t>.idata:0040114C                                         ; .text:0040638D↓p ...</w:t>
      </w:r>
    </w:p>
    <w:p w14:paraId="0E2BF466" w14:textId="77777777" w:rsidR="00435C7A" w:rsidRDefault="00435C7A" w:rsidP="00435C7A">
      <w:pPr>
        <w:spacing w:after="0"/>
        <w:ind w:right="1229"/>
      </w:pPr>
      <w:r>
        <w:t>.idata:00401150                 extrn __vbaVarForNext:dword</w:t>
      </w:r>
    </w:p>
    <w:p w14:paraId="474BA660" w14:textId="77777777" w:rsidR="00435C7A" w:rsidRDefault="00435C7A" w:rsidP="00435C7A">
      <w:pPr>
        <w:spacing w:after="0"/>
        <w:ind w:right="1229"/>
      </w:pPr>
      <w:r>
        <w:t>.idata:00401150                                         ; DATA XREF: .text:004012C8↓r</w:t>
      </w:r>
    </w:p>
    <w:p w14:paraId="3C3A88FE" w14:textId="77777777" w:rsidR="00435C7A" w:rsidRDefault="00435C7A" w:rsidP="00435C7A">
      <w:pPr>
        <w:spacing w:after="0"/>
        <w:ind w:right="1229"/>
      </w:pPr>
      <w:r>
        <w:t>.idata:00401154                 extrn _CIexp:dword      ; DATA XREF: .text:0040128C↓r</w:t>
      </w:r>
    </w:p>
    <w:p w14:paraId="2CA64321" w14:textId="77777777" w:rsidR="00435C7A" w:rsidRDefault="00435C7A" w:rsidP="00435C7A">
      <w:pPr>
        <w:spacing w:after="0"/>
        <w:ind w:right="1229"/>
      </w:pPr>
      <w:r>
        <w:t>.idata:00401158                 extrn __vbaFreeObj:dword</w:t>
      </w:r>
    </w:p>
    <w:p w14:paraId="016A0E14" w14:textId="77777777" w:rsidR="00435C7A" w:rsidRDefault="00435C7A" w:rsidP="00435C7A">
      <w:pPr>
        <w:spacing w:after="0"/>
        <w:ind w:right="1229"/>
      </w:pPr>
      <w:r>
        <w:t>.idata:00401158                                         ; CODE XREF: .text:00406EB2↓p</w:t>
      </w:r>
    </w:p>
    <w:p w14:paraId="5CAAB482" w14:textId="77777777" w:rsidR="00435C7A" w:rsidRDefault="00435C7A" w:rsidP="00435C7A">
      <w:pPr>
        <w:spacing w:after="0"/>
        <w:ind w:right="1229"/>
      </w:pPr>
      <w:r>
        <w:t>.idata:00401158                                         ; .text:00406EC5↓p</w:t>
      </w:r>
    </w:p>
    <w:p w14:paraId="1BDBD59E" w14:textId="77777777" w:rsidR="00435C7A" w:rsidRDefault="00435C7A" w:rsidP="00435C7A">
      <w:pPr>
        <w:spacing w:after="0"/>
        <w:ind w:right="1229"/>
      </w:pPr>
      <w:r>
        <w:t>.idata:00401158                                         ; DATA XREF: ...</w:t>
      </w:r>
    </w:p>
    <w:p w14:paraId="5B9ECD0A" w14:textId="77777777" w:rsidR="00435C7A" w:rsidRDefault="00435C7A" w:rsidP="00435C7A">
      <w:pPr>
        <w:spacing w:after="0"/>
        <w:ind w:right="1229"/>
      </w:pPr>
      <w:r>
        <w:lastRenderedPageBreak/>
        <w:t>.idata:0040115C                 extrn __vbaFreeStr:dword</w:t>
      </w:r>
    </w:p>
    <w:p w14:paraId="762CCCC6" w14:textId="77777777" w:rsidR="00435C7A" w:rsidRDefault="00435C7A" w:rsidP="00435C7A">
      <w:pPr>
        <w:spacing w:after="0"/>
        <w:ind w:right="1229"/>
      </w:pPr>
      <w:r>
        <w:t>.idata:0040115C                                         ; CODE XREF: sub_404970+253↓p</w:t>
      </w:r>
    </w:p>
    <w:p w14:paraId="2FB8C775" w14:textId="77777777" w:rsidR="00435C7A" w:rsidRDefault="00435C7A" w:rsidP="00435C7A">
      <w:pPr>
        <w:spacing w:after="0"/>
        <w:ind w:right="1229"/>
      </w:pPr>
      <w:r>
        <w:t>.idata:0040115C                                         ; .text:0040644A↓p ...</w:t>
      </w:r>
    </w:p>
    <w:p w14:paraId="5EC8B356" w14:textId="77777777" w:rsidR="00435C7A" w:rsidRDefault="00435C7A" w:rsidP="00435C7A">
      <w:pPr>
        <w:spacing w:after="0"/>
        <w:ind w:right="1229"/>
      </w:pPr>
      <w:r>
        <w:t>.idata:0040115C</w:t>
      </w:r>
    </w:p>
    <w:p w14:paraId="5494D04B" w14:textId="77777777" w:rsidR="00435C7A" w:rsidRDefault="00435C7A" w:rsidP="00435C7A">
      <w:pPr>
        <w:spacing w:after="0"/>
        <w:ind w:right="1229"/>
      </w:pPr>
      <w:r>
        <w:t>.text:00401160 ; ===========================================================================</w:t>
      </w:r>
    </w:p>
    <w:p w14:paraId="6C07B638" w14:textId="77777777" w:rsidR="00435C7A" w:rsidRDefault="00435C7A" w:rsidP="00435C7A">
      <w:pPr>
        <w:spacing w:after="0"/>
        <w:ind w:right="1229"/>
      </w:pPr>
      <w:r>
        <w:t>.text:00401160</w:t>
      </w:r>
    </w:p>
    <w:p w14:paraId="7EE66E89" w14:textId="77777777" w:rsidR="00435C7A" w:rsidRDefault="00435C7A" w:rsidP="00435C7A">
      <w:pPr>
        <w:spacing w:after="0"/>
        <w:ind w:right="1229"/>
      </w:pPr>
      <w:r>
        <w:t>.text:00401160 ; Segment type: Pure code</w:t>
      </w:r>
    </w:p>
    <w:p w14:paraId="692B890F" w14:textId="77777777" w:rsidR="00435C7A" w:rsidRDefault="00435C7A" w:rsidP="00435C7A">
      <w:pPr>
        <w:spacing w:after="0"/>
        <w:ind w:right="1229"/>
      </w:pPr>
      <w:r>
        <w:t>.text:00401160 ; Segment permissions: Read/Execute</w:t>
      </w:r>
    </w:p>
    <w:p w14:paraId="4635F810" w14:textId="77777777" w:rsidR="00435C7A" w:rsidRDefault="00435C7A" w:rsidP="00435C7A">
      <w:pPr>
        <w:spacing w:after="0"/>
        <w:ind w:right="1229"/>
      </w:pPr>
      <w:r>
        <w:t>.text:00401160 _text           segment para public 'CODE' use32</w:t>
      </w:r>
    </w:p>
    <w:p w14:paraId="1F7A6212" w14:textId="77777777" w:rsidR="00435C7A" w:rsidRDefault="00435C7A" w:rsidP="00435C7A">
      <w:pPr>
        <w:spacing w:after="0"/>
        <w:ind w:right="1229"/>
      </w:pPr>
      <w:r>
        <w:t>.text:00401160                 assume cs:_text</w:t>
      </w:r>
    </w:p>
    <w:p w14:paraId="3511015D" w14:textId="77777777" w:rsidR="00435C7A" w:rsidRDefault="00435C7A" w:rsidP="00435C7A">
      <w:pPr>
        <w:spacing w:after="0"/>
        <w:ind w:right="1229"/>
      </w:pPr>
      <w:r>
        <w:t>.text:00401160                 ;org 401160h</w:t>
      </w:r>
    </w:p>
    <w:p w14:paraId="686E28CC" w14:textId="77777777" w:rsidR="00435C7A" w:rsidRDefault="00435C7A" w:rsidP="00435C7A">
      <w:pPr>
        <w:spacing w:after="0"/>
        <w:ind w:right="1229"/>
      </w:pPr>
      <w:r>
        <w:t>.text:00401160                 assume es:nothing, ss:nothing, ds:_data, fs:nothing, gs:nothing</w:t>
      </w:r>
    </w:p>
    <w:p w14:paraId="651FF60B" w14:textId="77777777" w:rsidR="00435C7A" w:rsidRDefault="00435C7A" w:rsidP="00435C7A">
      <w:pPr>
        <w:spacing w:after="0"/>
        <w:ind w:right="1229"/>
      </w:pPr>
      <w:r>
        <w:t>.text:00401160                 dd 2 dup(0)</w:t>
      </w:r>
    </w:p>
    <w:p w14:paraId="162EFF55" w14:textId="77777777" w:rsidR="00435C7A" w:rsidRDefault="00435C7A" w:rsidP="00435C7A">
      <w:pPr>
        <w:spacing w:after="0"/>
        <w:ind w:right="1229"/>
      </w:pPr>
      <w:r>
        <w:t>.text:00401168 dword_401168    dd 40008h, 2 dup(0)     ; DATA XREF: sub_404970+22↓o</w:t>
      </w:r>
    </w:p>
    <w:p w14:paraId="2406129B" w14:textId="77777777" w:rsidR="00435C7A" w:rsidRDefault="00435C7A" w:rsidP="00435C7A">
      <w:pPr>
        <w:spacing w:after="0"/>
        <w:ind w:right="1229"/>
      </w:pPr>
      <w:r>
        <w:t>.text:00401174                 dd offset loc_404BC0</w:t>
      </w:r>
    </w:p>
    <w:p w14:paraId="18049D07" w14:textId="77777777" w:rsidR="00435C7A" w:rsidRDefault="00435C7A" w:rsidP="00435C7A">
      <w:pPr>
        <w:spacing w:after="0"/>
        <w:ind w:right="1229"/>
      </w:pPr>
      <w:r>
        <w:t>.text:00401178 dword_401178    dd 40002h, 0            ; DATA XREF: sub_404BE0+22↓o</w:t>
      </w:r>
    </w:p>
    <w:p w14:paraId="0408CB6C" w14:textId="77777777" w:rsidR="00435C7A" w:rsidRDefault="00435C7A" w:rsidP="00435C7A">
      <w:pPr>
        <w:spacing w:after="0"/>
        <w:ind w:right="1229"/>
      </w:pPr>
      <w:r>
        <w:t>.text:00401180                 dd offset loc_404CD2</w:t>
      </w:r>
    </w:p>
    <w:p w14:paraId="60709259" w14:textId="77777777" w:rsidR="00435C7A" w:rsidRDefault="00435C7A" w:rsidP="00435C7A">
      <w:pPr>
        <w:spacing w:after="0"/>
        <w:ind w:right="1229"/>
      </w:pPr>
      <w:r>
        <w:t>.text:00401184                 align 8</w:t>
      </w:r>
    </w:p>
    <w:p w14:paraId="59AB4F4D" w14:textId="77777777" w:rsidR="00435C7A" w:rsidRDefault="00435C7A" w:rsidP="00435C7A">
      <w:pPr>
        <w:spacing w:after="0"/>
        <w:ind w:right="1229"/>
      </w:pPr>
      <w:r>
        <w:t>.text:00401188 dword_401188    dd 40004h, 2 dup(0)     ; DATA XREF: .text:00404D22↓o</w:t>
      </w:r>
    </w:p>
    <w:p w14:paraId="1C0E1730" w14:textId="77777777" w:rsidR="00435C7A" w:rsidRDefault="00435C7A" w:rsidP="00435C7A">
      <w:pPr>
        <w:spacing w:after="0"/>
        <w:ind w:right="1229"/>
      </w:pPr>
      <w:r>
        <w:t>.text:00401194                 dd offset loc_406389</w:t>
      </w:r>
    </w:p>
    <w:p w14:paraId="639C5A96" w14:textId="77777777" w:rsidR="00435C7A" w:rsidRDefault="00435C7A" w:rsidP="00435C7A">
      <w:pPr>
        <w:spacing w:after="0"/>
        <w:ind w:right="1229"/>
      </w:pPr>
      <w:r>
        <w:t>.text:00401198 dword_401198    dd 140027h, 4066BCh, 406700h, 4066C3h, 0</w:t>
      </w:r>
    </w:p>
    <w:p w14:paraId="004C17A5" w14:textId="77777777" w:rsidR="00435C7A" w:rsidRDefault="00435C7A" w:rsidP="00435C7A">
      <w:pPr>
        <w:spacing w:after="0"/>
        <w:ind w:right="1229"/>
      </w:pPr>
      <w:r>
        <w:t>.text:00401198                                         ; DATA XREF: .text:004063E9↓o</w:t>
      </w:r>
    </w:p>
    <w:p w14:paraId="0233BEAE" w14:textId="77777777" w:rsidR="00435C7A" w:rsidRDefault="00435C7A" w:rsidP="00435C7A">
      <w:pPr>
        <w:spacing w:after="0"/>
        <w:ind w:right="1229"/>
      </w:pPr>
      <w:r>
        <w:t>.text:004011AC                 dd offset dword_4011B0</w:t>
      </w:r>
    </w:p>
    <w:p w14:paraId="1626D35C" w14:textId="77777777" w:rsidR="00435C7A" w:rsidRDefault="00435C7A" w:rsidP="00435C7A">
      <w:pPr>
        <w:spacing w:after="0"/>
        <w:ind w:right="1229"/>
      </w:pPr>
      <w:r>
        <w:t>.text:004011B0 dword_4011B0    dd 0Ah, 40640Ah, 406411h, 406420h, 406450h, 406471h, 406486h</w:t>
      </w:r>
    </w:p>
    <w:p w14:paraId="6A873079" w14:textId="77777777" w:rsidR="00435C7A" w:rsidRDefault="00435C7A" w:rsidP="00435C7A">
      <w:pPr>
        <w:spacing w:after="0"/>
        <w:ind w:right="1229"/>
      </w:pPr>
      <w:r>
        <w:t>.text:004011B0                                         ; DATA XREF: .text:004011AC↑o</w:t>
      </w:r>
    </w:p>
    <w:p w14:paraId="5F5B7785" w14:textId="77777777" w:rsidR="00435C7A" w:rsidRDefault="00435C7A" w:rsidP="00435C7A">
      <w:pPr>
        <w:spacing w:after="0"/>
        <w:ind w:right="1229"/>
      </w:pPr>
      <w:r>
        <w:t>.text:004011B0                 dd 406495h, 40651Eh, 40667Bh, 4066BCh, 0</w:t>
      </w:r>
    </w:p>
    <w:p w14:paraId="53051E81" w14:textId="77777777" w:rsidR="00435C7A" w:rsidRDefault="00435C7A" w:rsidP="00435C7A">
      <w:pPr>
        <w:spacing w:after="0"/>
        <w:ind w:right="1229"/>
      </w:pPr>
      <w:r>
        <w:t>.text:004011E0 dword_4011E0    dd 8000Fh, 4069B4h, 4069EAh, 4069BBh</w:t>
      </w:r>
    </w:p>
    <w:p w14:paraId="06701801" w14:textId="77777777" w:rsidR="00435C7A" w:rsidRDefault="00435C7A" w:rsidP="00435C7A">
      <w:pPr>
        <w:spacing w:after="0"/>
        <w:ind w:right="1229"/>
      </w:pPr>
      <w:r>
        <w:t>.text:004011E0                                         ; DATA XREF: .text:00406792↓o</w:t>
      </w:r>
    </w:p>
    <w:p w14:paraId="15558960" w14:textId="77777777" w:rsidR="00435C7A" w:rsidRDefault="00435C7A" w:rsidP="00435C7A">
      <w:pPr>
        <w:spacing w:after="0"/>
        <w:ind w:right="1229"/>
      </w:pPr>
      <w:r>
        <w:t>.text:004011F0 dword_4011F0    dd 8000Fh, 406B55h, 406B81h, 406B5Ch</w:t>
      </w:r>
    </w:p>
    <w:p w14:paraId="0D83E565" w14:textId="77777777" w:rsidR="00435C7A" w:rsidRDefault="00435C7A" w:rsidP="00435C7A">
      <w:pPr>
        <w:spacing w:after="0"/>
        <w:ind w:right="1229"/>
      </w:pPr>
      <w:r>
        <w:t>.text:004011F0                                         ; DATA XREF: .text:00406A52↓o</w:t>
      </w:r>
    </w:p>
    <w:p w14:paraId="18040C0A" w14:textId="77777777" w:rsidR="00435C7A" w:rsidRDefault="00435C7A" w:rsidP="00435C7A">
      <w:pPr>
        <w:spacing w:after="0"/>
        <w:ind w:right="1229"/>
      </w:pPr>
      <w:r>
        <w:t>.text:00401200 dword_401200    dd 80007h, 406DACh, 406DC6h, 406DB3h</w:t>
      </w:r>
    </w:p>
    <w:p w14:paraId="6E4EA5E2" w14:textId="77777777" w:rsidR="00435C7A" w:rsidRDefault="00435C7A" w:rsidP="00435C7A">
      <w:pPr>
        <w:spacing w:after="0"/>
        <w:ind w:right="1229"/>
      </w:pPr>
      <w:r>
        <w:t>.text:00401200                                         ; DATA XREF: .text:00406BE2↓o</w:t>
      </w:r>
    </w:p>
    <w:p w14:paraId="5A3ECF87" w14:textId="77777777" w:rsidR="00435C7A" w:rsidRDefault="00435C7A" w:rsidP="00435C7A">
      <w:pPr>
        <w:spacing w:after="0"/>
        <w:ind w:right="1229"/>
      </w:pPr>
      <w:r>
        <w:t>.text:00401210 dword_401210    dd 80005h, 406EBBh, 0   ; DATA XREF: .text:00406E22↓o</w:t>
      </w:r>
    </w:p>
    <w:p w14:paraId="36AC54C5" w14:textId="77777777" w:rsidR="00435C7A" w:rsidRDefault="00435C7A" w:rsidP="00435C7A">
      <w:pPr>
        <w:spacing w:after="0"/>
        <w:ind w:right="1229"/>
      </w:pPr>
      <w:r>
        <w:t>.text:0040121C                 dd offset loc_406EC2</w:t>
      </w:r>
    </w:p>
    <w:p w14:paraId="0C3CE488" w14:textId="77777777" w:rsidR="00435C7A" w:rsidRDefault="00435C7A" w:rsidP="00435C7A">
      <w:pPr>
        <w:spacing w:after="0"/>
        <w:ind w:right="1229"/>
      </w:pPr>
      <w:r>
        <w:t>.text:00401220 ; [00000006 BYTES: COLLAPSED FUNCTION __vbaChkstk. PRESS CTRL-NUMPAD+ TO EXPAND]</w:t>
      </w:r>
    </w:p>
    <w:p w14:paraId="1717FC84" w14:textId="77777777" w:rsidR="00435C7A" w:rsidRDefault="00435C7A" w:rsidP="00435C7A">
      <w:pPr>
        <w:spacing w:after="0"/>
        <w:ind w:right="1229"/>
      </w:pPr>
      <w:r>
        <w:t>.text:00401226 ; [00000006 BYTES: COLLAPSED FUNCTION __vbaExceptHandler. PRESS CTRL-NUMPAD+ TO EXPAND]</w:t>
      </w:r>
    </w:p>
    <w:p w14:paraId="0E3F15E5" w14:textId="77777777" w:rsidR="00435C7A" w:rsidRDefault="00435C7A" w:rsidP="00435C7A">
      <w:pPr>
        <w:spacing w:after="0"/>
        <w:ind w:right="1229"/>
      </w:pPr>
      <w:r>
        <w:t>.text:0040122C ; ---------------------------------------------------------------------------</w:t>
      </w:r>
    </w:p>
    <w:p w14:paraId="25379FAD" w14:textId="77777777" w:rsidR="00435C7A" w:rsidRDefault="00435C7A" w:rsidP="00435C7A">
      <w:pPr>
        <w:spacing w:after="0"/>
        <w:ind w:right="1229"/>
      </w:pPr>
      <w:r>
        <w:t>.text:0040122C                 jmp     ds:__vbaFPException</w:t>
      </w:r>
    </w:p>
    <w:p w14:paraId="61F56D23" w14:textId="77777777" w:rsidR="00435C7A" w:rsidRDefault="00435C7A" w:rsidP="00435C7A">
      <w:pPr>
        <w:spacing w:after="0"/>
        <w:ind w:right="1229"/>
      </w:pPr>
      <w:r>
        <w:t>.text:00401232 ; ---------------------------------------------------------------------------</w:t>
      </w:r>
    </w:p>
    <w:p w14:paraId="1F68C7E3" w14:textId="77777777" w:rsidR="00435C7A" w:rsidRDefault="00435C7A" w:rsidP="00435C7A">
      <w:pPr>
        <w:spacing w:after="0"/>
        <w:ind w:right="1229"/>
      </w:pPr>
      <w:r>
        <w:lastRenderedPageBreak/>
        <w:t>.text:00401232                 jmp     ds:_adj_fdiv_m16i</w:t>
      </w:r>
    </w:p>
    <w:p w14:paraId="11C8FFB9" w14:textId="77777777" w:rsidR="00435C7A" w:rsidRDefault="00435C7A" w:rsidP="00435C7A">
      <w:pPr>
        <w:spacing w:after="0"/>
        <w:ind w:right="1229"/>
      </w:pPr>
      <w:r>
        <w:t>.text:00401238 ; ---------------------------------------------------------------------------</w:t>
      </w:r>
    </w:p>
    <w:p w14:paraId="67070EC8" w14:textId="77777777" w:rsidR="00435C7A" w:rsidRDefault="00435C7A" w:rsidP="00435C7A">
      <w:pPr>
        <w:spacing w:after="0"/>
        <w:ind w:right="1229"/>
      </w:pPr>
      <w:r>
        <w:t>.text:00401238                 jmp     ds:_adj_fdiv_m32</w:t>
      </w:r>
    </w:p>
    <w:p w14:paraId="14CEFFCD" w14:textId="77777777" w:rsidR="00435C7A" w:rsidRDefault="00435C7A" w:rsidP="00435C7A">
      <w:pPr>
        <w:spacing w:after="0"/>
        <w:ind w:right="1229"/>
      </w:pPr>
      <w:r>
        <w:t>.text:0040123E ; ---------------------------------------------------------------------------</w:t>
      </w:r>
    </w:p>
    <w:p w14:paraId="64381996" w14:textId="77777777" w:rsidR="00435C7A" w:rsidRDefault="00435C7A" w:rsidP="00435C7A">
      <w:pPr>
        <w:spacing w:after="0"/>
        <w:ind w:right="1229"/>
      </w:pPr>
      <w:r>
        <w:t>.text:0040123E                 jmp     ds:_adj_fdiv_m32i</w:t>
      </w:r>
    </w:p>
    <w:p w14:paraId="573A7F95" w14:textId="77777777" w:rsidR="00435C7A" w:rsidRDefault="00435C7A" w:rsidP="00435C7A">
      <w:pPr>
        <w:spacing w:after="0"/>
        <w:ind w:right="1229"/>
      </w:pPr>
      <w:r>
        <w:t>.text:00401244 ; ---------------------------------------------------------------------------</w:t>
      </w:r>
    </w:p>
    <w:p w14:paraId="7A3D6D23" w14:textId="77777777" w:rsidR="00435C7A" w:rsidRDefault="00435C7A" w:rsidP="00435C7A">
      <w:pPr>
        <w:spacing w:after="0"/>
        <w:ind w:right="1229"/>
      </w:pPr>
      <w:r>
        <w:t>.text:00401244                 jmp     ds:_adj_fdiv_m64</w:t>
      </w:r>
    </w:p>
    <w:p w14:paraId="2190DB24" w14:textId="77777777" w:rsidR="00435C7A" w:rsidRDefault="00435C7A" w:rsidP="00435C7A">
      <w:pPr>
        <w:spacing w:after="0"/>
        <w:ind w:right="1229"/>
      </w:pPr>
      <w:r>
        <w:t>.text:0040124A ; ---------------------------------------------------------------------------</w:t>
      </w:r>
    </w:p>
    <w:p w14:paraId="4D33BEA2" w14:textId="77777777" w:rsidR="00435C7A" w:rsidRDefault="00435C7A" w:rsidP="00435C7A">
      <w:pPr>
        <w:spacing w:after="0"/>
        <w:ind w:right="1229"/>
      </w:pPr>
      <w:r>
        <w:t>.text:0040124A                 jmp     ds:_adj_fdiv_r</w:t>
      </w:r>
    </w:p>
    <w:p w14:paraId="55251C6D" w14:textId="77777777" w:rsidR="00435C7A" w:rsidRDefault="00435C7A" w:rsidP="00435C7A">
      <w:pPr>
        <w:spacing w:after="0"/>
        <w:ind w:right="1229"/>
      </w:pPr>
      <w:r>
        <w:t>.text:00401250 ; ---------------------------------------------------------------------------</w:t>
      </w:r>
    </w:p>
    <w:p w14:paraId="0BC057B2" w14:textId="77777777" w:rsidR="00435C7A" w:rsidRDefault="00435C7A" w:rsidP="00435C7A">
      <w:pPr>
        <w:spacing w:after="0"/>
        <w:ind w:right="1229"/>
      </w:pPr>
      <w:r>
        <w:t>.text:00401250                 jmp     ds:_adj_fdivr_m16i</w:t>
      </w:r>
    </w:p>
    <w:p w14:paraId="6CF0EFD3" w14:textId="77777777" w:rsidR="00435C7A" w:rsidRDefault="00435C7A" w:rsidP="00435C7A">
      <w:pPr>
        <w:spacing w:after="0"/>
        <w:ind w:right="1229"/>
      </w:pPr>
      <w:r>
        <w:t>.text:00401256 ; ---------------------------------------------------------------------------</w:t>
      </w:r>
    </w:p>
    <w:p w14:paraId="722D5947" w14:textId="77777777" w:rsidR="00435C7A" w:rsidRDefault="00435C7A" w:rsidP="00435C7A">
      <w:pPr>
        <w:spacing w:after="0"/>
        <w:ind w:right="1229"/>
      </w:pPr>
      <w:r>
        <w:t>.text:00401256                 jmp     ds:_adj_fdivr_m32</w:t>
      </w:r>
    </w:p>
    <w:p w14:paraId="50C6DAB9" w14:textId="77777777" w:rsidR="00435C7A" w:rsidRDefault="00435C7A" w:rsidP="00435C7A">
      <w:pPr>
        <w:spacing w:after="0"/>
        <w:ind w:right="1229"/>
      </w:pPr>
      <w:r>
        <w:t>.text:0040125C ; ---------------------------------------------------------------------------</w:t>
      </w:r>
    </w:p>
    <w:p w14:paraId="77C1D4A1" w14:textId="77777777" w:rsidR="00435C7A" w:rsidRDefault="00435C7A" w:rsidP="00435C7A">
      <w:pPr>
        <w:spacing w:after="0"/>
        <w:ind w:right="1229"/>
      </w:pPr>
      <w:r>
        <w:t>.text:0040125C                 jmp     ds:_adj_fdivr_m32i</w:t>
      </w:r>
    </w:p>
    <w:p w14:paraId="62071421" w14:textId="77777777" w:rsidR="00435C7A" w:rsidRDefault="00435C7A" w:rsidP="00435C7A">
      <w:pPr>
        <w:spacing w:after="0"/>
        <w:ind w:right="1229"/>
      </w:pPr>
      <w:r>
        <w:t>.text:00401262 ; ---------------------------------------------------------------------------</w:t>
      </w:r>
    </w:p>
    <w:p w14:paraId="449C28B4" w14:textId="77777777" w:rsidR="00435C7A" w:rsidRDefault="00435C7A" w:rsidP="00435C7A">
      <w:pPr>
        <w:spacing w:after="0"/>
        <w:ind w:right="1229"/>
      </w:pPr>
      <w:r>
        <w:t>.text:00401262                 jmp     ds:_adj_fdivr_m64</w:t>
      </w:r>
    </w:p>
    <w:p w14:paraId="35D25EC1" w14:textId="77777777" w:rsidR="00435C7A" w:rsidRDefault="00435C7A" w:rsidP="00435C7A">
      <w:pPr>
        <w:spacing w:after="0"/>
        <w:ind w:right="1229"/>
      </w:pPr>
      <w:r>
        <w:t>.text:00401268 ; ---------------------------------------------------------------------------</w:t>
      </w:r>
    </w:p>
    <w:p w14:paraId="6289D206" w14:textId="77777777" w:rsidR="00435C7A" w:rsidRDefault="00435C7A" w:rsidP="00435C7A">
      <w:pPr>
        <w:spacing w:after="0"/>
        <w:ind w:right="1229"/>
      </w:pPr>
      <w:r>
        <w:t>.text:00401268                 jmp     ds:_adj_fpatan</w:t>
      </w:r>
    </w:p>
    <w:p w14:paraId="5C4B2E0F" w14:textId="77777777" w:rsidR="00435C7A" w:rsidRDefault="00435C7A" w:rsidP="00435C7A">
      <w:pPr>
        <w:spacing w:after="0"/>
        <w:ind w:right="1229"/>
      </w:pPr>
      <w:r>
        <w:t>.text:0040126E ; ---------------------------------------------------------------------------</w:t>
      </w:r>
    </w:p>
    <w:p w14:paraId="4B32D548" w14:textId="77777777" w:rsidR="00435C7A" w:rsidRDefault="00435C7A" w:rsidP="00435C7A">
      <w:pPr>
        <w:spacing w:after="0"/>
        <w:ind w:right="1229"/>
      </w:pPr>
      <w:r>
        <w:t>.text:0040126E                 jmp     ds:_adj_fprem</w:t>
      </w:r>
    </w:p>
    <w:p w14:paraId="782D1135" w14:textId="77777777" w:rsidR="00435C7A" w:rsidRDefault="00435C7A" w:rsidP="00435C7A">
      <w:pPr>
        <w:spacing w:after="0"/>
        <w:ind w:right="1229"/>
      </w:pPr>
      <w:r>
        <w:t>.text:00401274 ; ---------------------------------------------------------------------------</w:t>
      </w:r>
    </w:p>
    <w:p w14:paraId="73FA073A" w14:textId="77777777" w:rsidR="00435C7A" w:rsidRDefault="00435C7A" w:rsidP="00435C7A">
      <w:pPr>
        <w:spacing w:after="0"/>
        <w:ind w:right="1229"/>
      </w:pPr>
      <w:r>
        <w:t>.text:00401274                 jmp     ds:_adj_fprem1</w:t>
      </w:r>
    </w:p>
    <w:p w14:paraId="59F42857" w14:textId="77777777" w:rsidR="00435C7A" w:rsidRDefault="00435C7A" w:rsidP="00435C7A">
      <w:pPr>
        <w:spacing w:after="0"/>
        <w:ind w:right="1229"/>
      </w:pPr>
      <w:r>
        <w:t>.text:0040127A ; ---------------------------------------------------------------------------</w:t>
      </w:r>
    </w:p>
    <w:p w14:paraId="06BC7D95" w14:textId="77777777" w:rsidR="00435C7A" w:rsidRDefault="00435C7A" w:rsidP="00435C7A">
      <w:pPr>
        <w:spacing w:after="0"/>
        <w:ind w:right="1229"/>
      </w:pPr>
      <w:r>
        <w:t>.text:0040127A                 jmp     ds:_adj_fptan</w:t>
      </w:r>
    </w:p>
    <w:p w14:paraId="082A66CB" w14:textId="77777777" w:rsidR="00435C7A" w:rsidRDefault="00435C7A" w:rsidP="00435C7A">
      <w:pPr>
        <w:spacing w:after="0"/>
        <w:ind w:right="1229"/>
      </w:pPr>
      <w:r>
        <w:t>.text:00401280 ; ---------------------------------------------------------------------------</w:t>
      </w:r>
    </w:p>
    <w:p w14:paraId="5DB62CEC" w14:textId="77777777" w:rsidR="00435C7A" w:rsidRDefault="00435C7A" w:rsidP="00435C7A">
      <w:pPr>
        <w:spacing w:after="0"/>
        <w:ind w:right="1229"/>
      </w:pPr>
      <w:r>
        <w:t>.text:00401280                 jmp     ds:_CIatan</w:t>
      </w:r>
    </w:p>
    <w:p w14:paraId="30E635E6" w14:textId="77777777" w:rsidR="00435C7A" w:rsidRDefault="00435C7A" w:rsidP="00435C7A">
      <w:pPr>
        <w:spacing w:after="0"/>
        <w:ind w:right="1229"/>
      </w:pPr>
      <w:r>
        <w:t>.text:00401286 ; ---------------------------------------------------------------------------</w:t>
      </w:r>
    </w:p>
    <w:p w14:paraId="0AAE7C12" w14:textId="77777777" w:rsidR="00435C7A" w:rsidRDefault="00435C7A" w:rsidP="00435C7A">
      <w:pPr>
        <w:spacing w:after="0"/>
        <w:ind w:right="1229"/>
      </w:pPr>
      <w:r>
        <w:t>.text:00401286                 jmp     ds:_CIcos</w:t>
      </w:r>
    </w:p>
    <w:p w14:paraId="62DA64E7" w14:textId="77777777" w:rsidR="00435C7A" w:rsidRDefault="00435C7A" w:rsidP="00435C7A">
      <w:pPr>
        <w:spacing w:after="0"/>
        <w:ind w:right="1229"/>
      </w:pPr>
      <w:r>
        <w:t>.text:0040128C ; ---------------------------------------------------------------------------</w:t>
      </w:r>
    </w:p>
    <w:p w14:paraId="6F5DCBC1" w14:textId="77777777" w:rsidR="00435C7A" w:rsidRDefault="00435C7A" w:rsidP="00435C7A">
      <w:pPr>
        <w:spacing w:after="0"/>
        <w:ind w:right="1229"/>
      </w:pPr>
      <w:r>
        <w:t>.text:0040128C                 jmp     ds:_CIexp</w:t>
      </w:r>
    </w:p>
    <w:p w14:paraId="7C5EA325" w14:textId="77777777" w:rsidR="00435C7A" w:rsidRDefault="00435C7A" w:rsidP="00435C7A">
      <w:pPr>
        <w:spacing w:after="0"/>
        <w:ind w:right="1229"/>
      </w:pPr>
      <w:r>
        <w:t>.text:00401292 ; ---------------------------------------------------------------------------</w:t>
      </w:r>
    </w:p>
    <w:p w14:paraId="55A5C258" w14:textId="77777777" w:rsidR="00435C7A" w:rsidRDefault="00435C7A" w:rsidP="00435C7A">
      <w:pPr>
        <w:spacing w:after="0"/>
        <w:ind w:right="1229"/>
      </w:pPr>
      <w:r>
        <w:t>.text:00401292                 jmp     ds:_CIlog</w:t>
      </w:r>
    </w:p>
    <w:p w14:paraId="531D8634" w14:textId="77777777" w:rsidR="00435C7A" w:rsidRDefault="00435C7A" w:rsidP="00435C7A">
      <w:pPr>
        <w:spacing w:after="0"/>
        <w:ind w:right="1229"/>
      </w:pPr>
      <w:r>
        <w:t>.text:00401298 ; ---------------------------------------------------------------------------</w:t>
      </w:r>
    </w:p>
    <w:p w14:paraId="2EB269BC" w14:textId="77777777" w:rsidR="00435C7A" w:rsidRDefault="00435C7A" w:rsidP="00435C7A">
      <w:pPr>
        <w:spacing w:after="0"/>
        <w:ind w:right="1229"/>
      </w:pPr>
      <w:r>
        <w:t>.text:00401298                 jmp     ds:_CIsin</w:t>
      </w:r>
    </w:p>
    <w:p w14:paraId="0D8F19E8" w14:textId="77777777" w:rsidR="00435C7A" w:rsidRDefault="00435C7A" w:rsidP="00435C7A">
      <w:pPr>
        <w:spacing w:after="0"/>
        <w:ind w:right="1229"/>
      </w:pPr>
      <w:r>
        <w:t>.text:0040129E ; ---------------------------------------------------------------------------</w:t>
      </w:r>
    </w:p>
    <w:p w14:paraId="45E18D22" w14:textId="77777777" w:rsidR="00435C7A" w:rsidRDefault="00435C7A" w:rsidP="00435C7A">
      <w:pPr>
        <w:spacing w:after="0"/>
        <w:ind w:right="1229"/>
      </w:pPr>
      <w:r>
        <w:t>.text:0040129E                 jmp     ds:_CIsqrt</w:t>
      </w:r>
    </w:p>
    <w:p w14:paraId="78F01F80" w14:textId="77777777" w:rsidR="00435C7A" w:rsidRDefault="00435C7A" w:rsidP="00435C7A">
      <w:pPr>
        <w:spacing w:after="0"/>
        <w:ind w:right="1229"/>
      </w:pPr>
      <w:r>
        <w:t>.text:004012A4 ; ---------------------------------------------------------------------------</w:t>
      </w:r>
    </w:p>
    <w:p w14:paraId="2EF55CA6" w14:textId="77777777" w:rsidR="00435C7A" w:rsidRDefault="00435C7A" w:rsidP="00435C7A">
      <w:pPr>
        <w:spacing w:after="0"/>
        <w:ind w:right="1229"/>
      </w:pPr>
      <w:r>
        <w:t>.text:004012A4                 jmp     ds:_CItan</w:t>
      </w:r>
    </w:p>
    <w:p w14:paraId="15F01C8E" w14:textId="77777777" w:rsidR="00435C7A" w:rsidRDefault="00435C7A" w:rsidP="00435C7A">
      <w:pPr>
        <w:spacing w:after="0"/>
        <w:ind w:right="1229"/>
      </w:pPr>
      <w:r>
        <w:t>.text:004012AA ; ---------------------------------------------------------------------------</w:t>
      </w:r>
    </w:p>
    <w:p w14:paraId="37843BAB" w14:textId="77777777" w:rsidR="00435C7A" w:rsidRDefault="00435C7A" w:rsidP="00435C7A">
      <w:pPr>
        <w:spacing w:after="0"/>
        <w:ind w:right="1229"/>
      </w:pPr>
      <w:r>
        <w:t>.text:004012AA                 jmp     ds:_allmul</w:t>
      </w:r>
    </w:p>
    <w:p w14:paraId="66F1DEEB" w14:textId="77777777" w:rsidR="00435C7A" w:rsidRDefault="00435C7A" w:rsidP="00435C7A">
      <w:pPr>
        <w:spacing w:after="0"/>
        <w:ind w:right="1229"/>
      </w:pPr>
      <w:r>
        <w:t>.text:004012B0 ; ---------------------------------------------------------------------------</w:t>
      </w:r>
    </w:p>
    <w:p w14:paraId="6801C85E" w14:textId="77777777" w:rsidR="00435C7A" w:rsidRDefault="00435C7A" w:rsidP="00435C7A">
      <w:pPr>
        <w:spacing w:after="0"/>
        <w:ind w:right="1229"/>
      </w:pPr>
      <w:r>
        <w:t>.text:004012B0                 jmp     ds:__vbaFreeVarList</w:t>
      </w:r>
    </w:p>
    <w:p w14:paraId="2770A6AD" w14:textId="77777777" w:rsidR="00435C7A" w:rsidRDefault="00435C7A" w:rsidP="00435C7A">
      <w:pPr>
        <w:spacing w:after="0"/>
        <w:ind w:right="1229"/>
      </w:pPr>
      <w:r>
        <w:t>.text:004012B6 ; ---------------------------------------------------------------------------</w:t>
      </w:r>
    </w:p>
    <w:p w14:paraId="27B6FD3C" w14:textId="77777777" w:rsidR="00435C7A" w:rsidRDefault="00435C7A" w:rsidP="00435C7A">
      <w:pPr>
        <w:spacing w:after="0"/>
        <w:ind w:right="1229"/>
      </w:pPr>
      <w:r>
        <w:lastRenderedPageBreak/>
        <w:t>.text:004012B6                 jmp     ds:__vbaI2Var</w:t>
      </w:r>
    </w:p>
    <w:p w14:paraId="321DBE17" w14:textId="77777777" w:rsidR="00435C7A" w:rsidRDefault="00435C7A" w:rsidP="00435C7A">
      <w:pPr>
        <w:spacing w:after="0"/>
        <w:ind w:right="1229"/>
      </w:pPr>
      <w:r>
        <w:t>.text:004012BC ; ---------------------------------------------------------------------------</w:t>
      </w:r>
    </w:p>
    <w:p w14:paraId="3A124349" w14:textId="77777777" w:rsidR="00435C7A" w:rsidRDefault="00435C7A" w:rsidP="00435C7A">
      <w:pPr>
        <w:spacing w:after="0"/>
        <w:ind w:right="1229"/>
      </w:pPr>
      <w:r>
        <w:t>.text:004012BC                 jmp     ds:__vbaVarMul</w:t>
      </w:r>
    </w:p>
    <w:p w14:paraId="69AC1392" w14:textId="77777777" w:rsidR="00435C7A" w:rsidRDefault="00435C7A" w:rsidP="00435C7A">
      <w:pPr>
        <w:spacing w:after="0"/>
        <w:ind w:right="1229"/>
      </w:pPr>
      <w:r>
        <w:t>.text:004012C2 ; ---------------------------------------------------------------------------</w:t>
      </w:r>
    </w:p>
    <w:p w14:paraId="0977AFE5" w14:textId="77777777" w:rsidR="00435C7A" w:rsidRDefault="00435C7A" w:rsidP="00435C7A">
      <w:pPr>
        <w:spacing w:after="0"/>
        <w:ind w:right="1229"/>
      </w:pPr>
      <w:r>
        <w:t>.text:004012C2                 jmp     ds:__vbaVarAdd</w:t>
      </w:r>
    </w:p>
    <w:p w14:paraId="4FA38E3A" w14:textId="77777777" w:rsidR="00435C7A" w:rsidRDefault="00435C7A" w:rsidP="00435C7A">
      <w:pPr>
        <w:spacing w:after="0"/>
        <w:ind w:right="1229"/>
      </w:pPr>
      <w:r>
        <w:t>.text:004012C8 ; ---------------------------------------------------------------------------</w:t>
      </w:r>
    </w:p>
    <w:p w14:paraId="50941D16" w14:textId="77777777" w:rsidR="00435C7A" w:rsidRDefault="00435C7A" w:rsidP="00435C7A">
      <w:pPr>
        <w:spacing w:after="0"/>
        <w:ind w:right="1229"/>
      </w:pPr>
      <w:r>
        <w:t>.text:004012C8                 jmp     ds:__vbaVarForNext</w:t>
      </w:r>
    </w:p>
    <w:p w14:paraId="5D2CC2E9" w14:textId="77777777" w:rsidR="00435C7A" w:rsidRDefault="00435C7A" w:rsidP="00435C7A">
      <w:pPr>
        <w:spacing w:after="0"/>
        <w:ind w:right="1229"/>
      </w:pPr>
      <w:r>
        <w:t>.text:004012CE ; ---------------------------------------------------------------------------</w:t>
      </w:r>
    </w:p>
    <w:p w14:paraId="193E5065" w14:textId="77777777" w:rsidR="00435C7A" w:rsidRDefault="00435C7A" w:rsidP="00435C7A">
      <w:pPr>
        <w:spacing w:after="0"/>
        <w:ind w:right="1229"/>
      </w:pPr>
      <w:r>
        <w:t>.text:004012CE                 jmp     ds:__vbaObjVar</w:t>
      </w:r>
    </w:p>
    <w:p w14:paraId="069EEDD0" w14:textId="77777777" w:rsidR="00435C7A" w:rsidRDefault="00435C7A" w:rsidP="00435C7A">
      <w:pPr>
        <w:spacing w:after="0"/>
        <w:ind w:right="1229"/>
      </w:pPr>
      <w:r>
        <w:t>.text:004012D4 ; ---------------------------------------------------------------------------</w:t>
      </w:r>
    </w:p>
    <w:p w14:paraId="1A16041B" w14:textId="77777777" w:rsidR="00435C7A" w:rsidRDefault="00435C7A" w:rsidP="00435C7A">
      <w:pPr>
        <w:spacing w:after="0"/>
        <w:ind w:right="1229"/>
      </w:pPr>
      <w:r>
        <w:t>.text:004012D4                 jmp     ds:MSVBVM60_588</w:t>
      </w:r>
    </w:p>
    <w:p w14:paraId="59A8347B" w14:textId="77777777" w:rsidR="00435C7A" w:rsidRDefault="00435C7A" w:rsidP="00435C7A">
      <w:pPr>
        <w:spacing w:after="0"/>
        <w:ind w:right="1229"/>
      </w:pPr>
      <w:r>
        <w:t>.text:004012DA ; ---------------------------------------------------------------------------</w:t>
      </w:r>
    </w:p>
    <w:p w14:paraId="24F24720" w14:textId="77777777" w:rsidR="00435C7A" w:rsidRDefault="00435C7A" w:rsidP="00435C7A">
      <w:pPr>
        <w:spacing w:after="0"/>
        <w:ind w:right="1229"/>
      </w:pPr>
      <w:r>
        <w:t>.text:004012DA                 jmp     ds:__vbaLateMemCall</w:t>
      </w:r>
    </w:p>
    <w:p w14:paraId="7D9F5470" w14:textId="77777777" w:rsidR="00435C7A" w:rsidRDefault="00435C7A" w:rsidP="00435C7A">
      <w:pPr>
        <w:spacing w:after="0"/>
        <w:ind w:right="1229"/>
      </w:pPr>
      <w:r>
        <w:t>.text:004012E0 ; ---------------------------------------------------------------------------</w:t>
      </w:r>
    </w:p>
    <w:p w14:paraId="64774745" w14:textId="77777777" w:rsidR="00435C7A" w:rsidRDefault="00435C7A" w:rsidP="00435C7A">
      <w:pPr>
        <w:spacing w:after="0"/>
        <w:ind w:right="1229"/>
      </w:pPr>
      <w:r>
        <w:t>.text:004012E0                 jmp     ds:__vbaFpI2</w:t>
      </w:r>
    </w:p>
    <w:p w14:paraId="4EF60233" w14:textId="77777777" w:rsidR="00435C7A" w:rsidRDefault="00435C7A" w:rsidP="00435C7A">
      <w:pPr>
        <w:spacing w:after="0"/>
        <w:ind w:right="1229"/>
      </w:pPr>
      <w:r>
        <w:t>.text:004012E6 ; ---------------------------------------------------------------------------</w:t>
      </w:r>
    </w:p>
    <w:p w14:paraId="4EBF3A17" w14:textId="77777777" w:rsidR="00435C7A" w:rsidRDefault="00435C7A" w:rsidP="00435C7A">
      <w:pPr>
        <w:spacing w:after="0"/>
        <w:ind w:right="1229"/>
      </w:pPr>
      <w:r>
        <w:t>.text:004012E6                 jmp     ds:__vbaVarMove</w:t>
      </w:r>
    </w:p>
    <w:p w14:paraId="19245CD9" w14:textId="77777777" w:rsidR="00435C7A" w:rsidRDefault="00435C7A" w:rsidP="00435C7A">
      <w:pPr>
        <w:spacing w:after="0"/>
        <w:ind w:right="1229"/>
      </w:pPr>
      <w:r>
        <w:t>.text:004012EC ; ---------------------------------------------------------------------------</w:t>
      </w:r>
    </w:p>
    <w:p w14:paraId="230AB82A" w14:textId="77777777" w:rsidR="00435C7A" w:rsidRDefault="00435C7A" w:rsidP="00435C7A">
      <w:pPr>
        <w:spacing w:after="0"/>
        <w:ind w:right="1229"/>
      </w:pPr>
      <w:r>
        <w:t>.text:004012EC                 jmp     ds:__vbaVarForInit</w:t>
      </w:r>
    </w:p>
    <w:p w14:paraId="6D47FA19" w14:textId="77777777" w:rsidR="00435C7A" w:rsidRDefault="00435C7A" w:rsidP="00435C7A">
      <w:pPr>
        <w:spacing w:after="0"/>
        <w:ind w:right="1229"/>
      </w:pPr>
      <w:r>
        <w:t>.text:004012F2 ; ---------------------------------------------------------------------------</w:t>
      </w:r>
    </w:p>
    <w:p w14:paraId="7D527EEC" w14:textId="77777777" w:rsidR="00435C7A" w:rsidRDefault="00435C7A" w:rsidP="00435C7A">
      <w:pPr>
        <w:spacing w:after="0"/>
        <w:ind w:right="1229"/>
      </w:pPr>
      <w:r>
        <w:t>.text:004012F2                 jmp     ds:__vbaFreeVar</w:t>
      </w:r>
    </w:p>
    <w:p w14:paraId="60DC2F06" w14:textId="77777777" w:rsidR="00435C7A" w:rsidRDefault="00435C7A" w:rsidP="00435C7A">
      <w:pPr>
        <w:spacing w:after="0"/>
        <w:ind w:right="1229"/>
      </w:pPr>
      <w:r>
        <w:t>.text:004012F8 ; ---------------------------------------------------------------------------</w:t>
      </w:r>
    </w:p>
    <w:p w14:paraId="7A04ECCA" w14:textId="77777777" w:rsidR="00435C7A" w:rsidRDefault="00435C7A" w:rsidP="00435C7A">
      <w:pPr>
        <w:spacing w:after="0"/>
        <w:ind w:right="1229"/>
      </w:pPr>
      <w:r>
        <w:t>.text:004012F8                 jmp     ds:__vbaVarLateMemCallLd</w:t>
      </w:r>
    </w:p>
    <w:p w14:paraId="29FD0C00" w14:textId="77777777" w:rsidR="00435C7A" w:rsidRDefault="00435C7A" w:rsidP="00435C7A">
      <w:pPr>
        <w:spacing w:after="0"/>
        <w:ind w:right="1229"/>
      </w:pPr>
      <w:r>
        <w:t>.text:004012FE ; ---------------------------------------------------------------------------</w:t>
      </w:r>
    </w:p>
    <w:p w14:paraId="6BC23756" w14:textId="77777777" w:rsidR="00435C7A" w:rsidRDefault="00435C7A" w:rsidP="00435C7A">
      <w:pPr>
        <w:spacing w:after="0"/>
        <w:ind w:right="1229"/>
      </w:pPr>
      <w:r>
        <w:t>.text:004012FE                 jmp     ds:__vbaVarDiv</w:t>
      </w:r>
    </w:p>
    <w:p w14:paraId="14D1C832" w14:textId="77777777" w:rsidR="00435C7A" w:rsidRDefault="00435C7A" w:rsidP="00435C7A">
      <w:pPr>
        <w:spacing w:after="0"/>
        <w:ind w:right="1229"/>
      </w:pPr>
      <w:r>
        <w:t>.text:00401304 ; ---------------------------------------------------------------------------</w:t>
      </w:r>
    </w:p>
    <w:p w14:paraId="4EF9D3A5" w14:textId="77777777" w:rsidR="00435C7A" w:rsidRDefault="00435C7A" w:rsidP="00435C7A">
      <w:pPr>
        <w:spacing w:after="0"/>
        <w:ind w:right="1229"/>
      </w:pPr>
      <w:r>
        <w:t>.text:00401304                 jmp     ds:__vbaR4Var</w:t>
      </w:r>
    </w:p>
    <w:p w14:paraId="61394498" w14:textId="77777777" w:rsidR="00435C7A" w:rsidRDefault="00435C7A" w:rsidP="00435C7A">
      <w:pPr>
        <w:spacing w:after="0"/>
        <w:ind w:right="1229"/>
      </w:pPr>
      <w:r>
        <w:t>.text:0040130A ; ---------------------------------------------------------------------------</w:t>
      </w:r>
    </w:p>
    <w:p w14:paraId="6D096B62" w14:textId="77777777" w:rsidR="00435C7A" w:rsidRDefault="00435C7A" w:rsidP="00435C7A">
      <w:pPr>
        <w:spacing w:after="0"/>
        <w:ind w:right="1229"/>
      </w:pPr>
      <w:r>
        <w:t>.text:0040130A                 jmp     ds:__vbaVarVargNofree</w:t>
      </w:r>
    </w:p>
    <w:p w14:paraId="1D698B96" w14:textId="77777777" w:rsidR="00435C7A" w:rsidRDefault="00435C7A" w:rsidP="00435C7A">
      <w:pPr>
        <w:spacing w:after="0"/>
        <w:ind w:right="1229"/>
      </w:pPr>
      <w:r>
        <w:t>.text:00401310 ; ---------------------------------------------------------------------------</w:t>
      </w:r>
    </w:p>
    <w:p w14:paraId="751CAC11" w14:textId="77777777" w:rsidR="00435C7A" w:rsidRDefault="00435C7A" w:rsidP="00435C7A">
      <w:pPr>
        <w:spacing w:after="0"/>
        <w:ind w:right="1229"/>
      </w:pPr>
      <w:r>
        <w:t>.text:00401310                 jmp     ds:__vbaVarTstEq</w:t>
      </w:r>
    </w:p>
    <w:p w14:paraId="6801F951" w14:textId="77777777" w:rsidR="00435C7A" w:rsidRDefault="00435C7A" w:rsidP="00435C7A">
      <w:pPr>
        <w:spacing w:after="0"/>
        <w:ind w:right="1229"/>
      </w:pPr>
      <w:r>
        <w:t>.text:00401316 ; ---------------------------------------------------------------------------</w:t>
      </w:r>
    </w:p>
    <w:p w14:paraId="2EC67D0E" w14:textId="77777777" w:rsidR="00435C7A" w:rsidRDefault="00435C7A" w:rsidP="00435C7A">
      <w:pPr>
        <w:spacing w:after="0"/>
        <w:ind w:right="1229"/>
      </w:pPr>
      <w:r>
        <w:t>.text:00401316                 jmp     ds:__vbaI2I4</w:t>
      </w:r>
    </w:p>
    <w:p w14:paraId="0FB859C1" w14:textId="77777777" w:rsidR="00435C7A" w:rsidRDefault="00435C7A" w:rsidP="00435C7A">
      <w:pPr>
        <w:spacing w:after="0"/>
        <w:ind w:right="1229"/>
      </w:pPr>
      <w:r>
        <w:t>.text:0040131C ; ---------------------------------------------------------------------------</w:t>
      </w:r>
    </w:p>
    <w:p w14:paraId="2E580885" w14:textId="77777777" w:rsidR="00435C7A" w:rsidRDefault="00435C7A" w:rsidP="00435C7A">
      <w:pPr>
        <w:spacing w:after="0"/>
        <w:ind w:right="1229"/>
      </w:pPr>
      <w:r>
        <w:t>.text:0040131C                 jmp     ds:__vbaR8IntI4</w:t>
      </w:r>
    </w:p>
    <w:p w14:paraId="024BB421" w14:textId="77777777" w:rsidR="00435C7A" w:rsidRDefault="00435C7A" w:rsidP="00435C7A">
      <w:pPr>
        <w:spacing w:after="0"/>
        <w:ind w:right="1229"/>
      </w:pPr>
      <w:r>
        <w:t>.text:00401322 ; ---------------------------------------------------------------------------</w:t>
      </w:r>
    </w:p>
    <w:p w14:paraId="2D4A195A" w14:textId="77777777" w:rsidR="00435C7A" w:rsidRDefault="00435C7A" w:rsidP="00435C7A">
      <w:pPr>
        <w:spacing w:after="0"/>
        <w:ind w:right="1229"/>
      </w:pPr>
      <w:r>
        <w:t>.text:00401322                 jmp     ds:__vbaFpI4</w:t>
      </w:r>
    </w:p>
    <w:p w14:paraId="0EBB507E" w14:textId="77777777" w:rsidR="00435C7A" w:rsidRDefault="00435C7A" w:rsidP="00435C7A">
      <w:pPr>
        <w:spacing w:after="0"/>
        <w:ind w:right="1229"/>
      </w:pPr>
      <w:r>
        <w:t>.text:00401328 ; ---------------------------------------------------------------------------</w:t>
      </w:r>
    </w:p>
    <w:p w14:paraId="430B9E22" w14:textId="77777777" w:rsidR="00435C7A" w:rsidRDefault="00435C7A" w:rsidP="00435C7A">
      <w:pPr>
        <w:spacing w:after="0"/>
        <w:ind w:right="1229"/>
      </w:pPr>
      <w:r>
        <w:t>.text:00401328                 jmp     ds:__vbaOnError</w:t>
      </w:r>
    </w:p>
    <w:p w14:paraId="2FBE4636" w14:textId="77777777" w:rsidR="00435C7A" w:rsidRDefault="00435C7A" w:rsidP="00435C7A">
      <w:pPr>
        <w:spacing w:after="0"/>
        <w:ind w:right="1229"/>
      </w:pPr>
      <w:r>
        <w:t>.text:0040132E ; [00000006 BYTES: COLLAPSED FUNCTION DllFunctionCall. PRESS CTRL-NUMPAD+ TO EXPAND]</w:t>
      </w:r>
    </w:p>
    <w:p w14:paraId="31984083" w14:textId="77777777" w:rsidR="00435C7A" w:rsidRDefault="00435C7A" w:rsidP="00435C7A">
      <w:pPr>
        <w:spacing w:after="0"/>
        <w:ind w:right="1229"/>
      </w:pPr>
      <w:r>
        <w:t>.text:00401334 ; ---------------------------------------------------------------------------</w:t>
      </w:r>
    </w:p>
    <w:p w14:paraId="38EFB297" w14:textId="77777777" w:rsidR="00435C7A" w:rsidRDefault="00435C7A" w:rsidP="00435C7A">
      <w:pPr>
        <w:spacing w:after="0"/>
        <w:ind w:right="1229"/>
      </w:pPr>
      <w:r>
        <w:t>.text:00401334                 jmp     ds:__vbaFreeStr</w:t>
      </w:r>
    </w:p>
    <w:p w14:paraId="5EA30BE4" w14:textId="77777777" w:rsidR="00435C7A" w:rsidRDefault="00435C7A" w:rsidP="00435C7A">
      <w:pPr>
        <w:spacing w:after="0"/>
        <w:ind w:right="1229"/>
      </w:pPr>
      <w:r>
        <w:t>.text:0040133A ; ---------------------------------------------------------------------------</w:t>
      </w:r>
    </w:p>
    <w:p w14:paraId="300C1D25" w14:textId="77777777" w:rsidR="00435C7A" w:rsidRDefault="00435C7A" w:rsidP="00435C7A">
      <w:pPr>
        <w:spacing w:after="0"/>
        <w:ind w:right="1229"/>
      </w:pPr>
      <w:r>
        <w:lastRenderedPageBreak/>
        <w:t>.text:0040133A                 jmp     ds:__vbaSetSystemError</w:t>
      </w:r>
    </w:p>
    <w:p w14:paraId="5BC6DCD2" w14:textId="77777777" w:rsidR="00435C7A" w:rsidRDefault="00435C7A" w:rsidP="00435C7A">
      <w:pPr>
        <w:spacing w:after="0"/>
        <w:ind w:right="1229"/>
      </w:pPr>
      <w:r>
        <w:t>.text:00401340 ; ---------------------------------------------------------------------------</w:t>
      </w:r>
    </w:p>
    <w:p w14:paraId="77124FF5" w14:textId="77777777" w:rsidR="00435C7A" w:rsidRDefault="00435C7A" w:rsidP="00435C7A">
      <w:pPr>
        <w:spacing w:after="0"/>
        <w:ind w:right="1229"/>
      </w:pPr>
      <w:r>
        <w:t>.text:00401340                 jmp     ds:__vbaStrVarCopy</w:t>
      </w:r>
    </w:p>
    <w:p w14:paraId="14926AE2" w14:textId="77777777" w:rsidR="00435C7A" w:rsidRDefault="00435C7A" w:rsidP="00435C7A">
      <w:pPr>
        <w:spacing w:after="0"/>
        <w:ind w:right="1229"/>
      </w:pPr>
      <w:r>
        <w:t>.text:00401346 ; ---------------------------------------------------------------------------</w:t>
      </w:r>
    </w:p>
    <w:p w14:paraId="501B23C3" w14:textId="77777777" w:rsidR="00435C7A" w:rsidRDefault="00435C7A" w:rsidP="00435C7A">
      <w:pPr>
        <w:spacing w:after="0"/>
        <w:ind w:right="1229"/>
      </w:pPr>
      <w:r>
        <w:t>.text:00401346                 jmp     ds:__vbaStrMove</w:t>
      </w:r>
    </w:p>
    <w:p w14:paraId="3C37CA81" w14:textId="77777777" w:rsidR="00435C7A" w:rsidRDefault="00435C7A" w:rsidP="00435C7A">
      <w:pPr>
        <w:spacing w:after="0"/>
        <w:ind w:right="1229"/>
      </w:pPr>
      <w:r>
        <w:t>.text:0040134C ; ---------------------------------------------------------------------------</w:t>
      </w:r>
    </w:p>
    <w:p w14:paraId="43608876" w14:textId="77777777" w:rsidR="00435C7A" w:rsidRDefault="00435C7A" w:rsidP="00435C7A">
      <w:pPr>
        <w:spacing w:after="0"/>
        <w:ind w:right="1229"/>
      </w:pPr>
      <w:r>
        <w:t>.text:0040134C                 jmp     ds:__vbaUI1I2</w:t>
      </w:r>
    </w:p>
    <w:p w14:paraId="695FE949" w14:textId="77777777" w:rsidR="00435C7A" w:rsidRDefault="00435C7A" w:rsidP="00435C7A">
      <w:pPr>
        <w:spacing w:after="0"/>
        <w:ind w:right="1229"/>
      </w:pPr>
      <w:r>
        <w:t>.text:00401352 ; ---------------------------------------------------------------------------</w:t>
      </w:r>
    </w:p>
    <w:p w14:paraId="1F858E3B" w14:textId="77777777" w:rsidR="00435C7A" w:rsidRDefault="00435C7A" w:rsidP="00435C7A">
      <w:pPr>
        <w:spacing w:after="0"/>
        <w:ind w:right="1229"/>
      </w:pPr>
      <w:r>
        <w:t>.text:00401352                 jmp     ds:__vbaGenerateBoundsError</w:t>
      </w:r>
    </w:p>
    <w:p w14:paraId="61AE38CF" w14:textId="77777777" w:rsidR="00435C7A" w:rsidRDefault="00435C7A" w:rsidP="00435C7A">
      <w:pPr>
        <w:spacing w:after="0"/>
        <w:ind w:right="1229"/>
      </w:pPr>
      <w:r>
        <w:t>.text:00401358 ; ---------------------------------------------------------------------------</w:t>
      </w:r>
    </w:p>
    <w:p w14:paraId="73C6530F" w14:textId="77777777" w:rsidR="00435C7A" w:rsidRDefault="00435C7A" w:rsidP="00435C7A">
      <w:pPr>
        <w:spacing w:after="0"/>
        <w:ind w:right="1229"/>
      </w:pPr>
      <w:r>
        <w:t>.text:00401358                 jmp     ds:__vbaAryDestruct</w:t>
      </w:r>
    </w:p>
    <w:p w14:paraId="1A6D5BF0" w14:textId="77777777" w:rsidR="00435C7A" w:rsidRDefault="00435C7A" w:rsidP="00435C7A">
      <w:pPr>
        <w:spacing w:after="0"/>
        <w:ind w:right="1229"/>
      </w:pPr>
      <w:r>
        <w:t>.text:0040135E ; ---------------------------------------------------------------------------</w:t>
      </w:r>
    </w:p>
    <w:p w14:paraId="706CD8D5" w14:textId="77777777" w:rsidR="00435C7A" w:rsidRDefault="00435C7A" w:rsidP="00435C7A">
      <w:pPr>
        <w:spacing w:after="0"/>
        <w:ind w:right="1229"/>
      </w:pPr>
      <w:r>
        <w:t>.text:0040135E                 jmp     ds:MSVBVM60_563</w:t>
      </w:r>
    </w:p>
    <w:p w14:paraId="1AC74AA2" w14:textId="77777777" w:rsidR="00435C7A" w:rsidRDefault="00435C7A" w:rsidP="00435C7A">
      <w:pPr>
        <w:spacing w:after="0"/>
        <w:ind w:right="1229"/>
      </w:pPr>
      <w:r>
        <w:t>.text:00401364 ; ---------------------------------------------------------------------------</w:t>
      </w:r>
    </w:p>
    <w:p w14:paraId="6A86E804" w14:textId="77777777" w:rsidR="00435C7A" w:rsidRDefault="00435C7A" w:rsidP="00435C7A">
      <w:pPr>
        <w:spacing w:after="0"/>
        <w:ind w:right="1229"/>
      </w:pPr>
      <w:r>
        <w:t>.text:00401364                 jmp     ds:__vbaAryConstruct2</w:t>
      </w:r>
    </w:p>
    <w:p w14:paraId="547FC003" w14:textId="77777777" w:rsidR="00435C7A" w:rsidRDefault="00435C7A" w:rsidP="00435C7A">
      <w:pPr>
        <w:spacing w:after="0"/>
        <w:ind w:right="1229"/>
      </w:pPr>
      <w:r>
        <w:t>.text:0040136A ; ---------------------------------------------------------------------------</w:t>
      </w:r>
    </w:p>
    <w:p w14:paraId="43F615C5" w14:textId="77777777" w:rsidR="00435C7A" w:rsidRDefault="00435C7A" w:rsidP="00435C7A">
      <w:pPr>
        <w:spacing w:after="0"/>
        <w:ind w:right="1229"/>
      </w:pPr>
      <w:r>
        <w:t>.text:0040136A                 jmp     ds:__vbaFreeObj</w:t>
      </w:r>
    </w:p>
    <w:p w14:paraId="52AE08DF" w14:textId="77777777" w:rsidR="00435C7A" w:rsidRDefault="00435C7A" w:rsidP="00435C7A">
      <w:pPr>
        <w:spacing w:after="0"/>
        <w:ind w:right="1229"/>
      </w:pPr>
      <w:r>
        <w:t>.text:00401370 ; ---------------------------------------------------------------------------</w:t>
      </w:r>
    </w:p>
    <w:p w14:paraId="799738D6" w14:textId="77777777" w:rsidR="00435C7A" w:rsidRDefault="00435C7A" w:rsidP="00435C7A">
      <w:pPr>
        <w:spacing w:after="0"/>
        <w:ind w:right="1229"/>
      </w:pPr>
      <w:r>
        <w:t>.text:00401370                 jmp     ds:__vbaObjSetAddref</w:t>
      </w:r>
    </w:p>
    <w:p w14:paraId="396C642D" w14:textId="77777777" w:rsidR="00435C7A" w:rsidRDefault="00435C7A" w:rsidP="00435C7A">
      <w:pPr>
        <w:spacing w:after="0"/>
        <w:ind w:right="1229"/>
      </w:pPr>
      <w:r>
        <w:t>.text:00401376 ; ---------------------------------------------------------------------------</w:t>
      </w:r>
    </w:p>
    <w:p w14:paraId="0E4BE4B2" w14:textId="77777777" w:rsidR="00435C7A" w:rsidRDefault="00435C7A" w:rsidP="00435C7A">
      <w:pPr>
        <w:spacing w:after="0"/>
        <w:ind w:right="1229"/>
      </w:pPr>
      <w:r>
        <w:t>.text:00401376                 jmp     ds:__vbaNew2</w:t>
      </w:r>
    </w:p>
    <w:p w14:paraId="10914C0C" w14:textId="77777777" w:rsidR="00435C7A" w:rsidRDefault="00435C7A" w:rsidP="00435C7A">
      <w:pPr>
        <w:spacing w:after="0"/>
        <w:ind w:right="1229"/>
      </w:pPr>
      <w:r>
        <w:t>.text:0040137C ; ---------------------------------------------------------------------------</w:t>
      </w:r>
    </w:p>
    <w:p w14:paraId="311F117F" w14:textId="77777777" w:rsidR="00435C7A" w:rsidRDefault="00435C7A" w:rsidP="00435C7A">
      <w:pPr>
        <w:spacing w:after="0"/>
        <w:ind w:right="1229"/>
      </w:pPr>
      <w:r>
        <w:t>.text:0040137C                 jmp     ds:MSVBVM60_631</w:t>
      </w:r>
    </w:p>
    <w:p w14:paraId="0FEF0444" w14:textId="77777777" w:rsidR="00435C7A" w:rsidRDefault="00435C7A" w:rsidP="00435C7A">
      <w:pPr>
        <w:spacing w:after="0"/>
        <w:ind w:right="1229"/>
      </w:pPr>
      <w:r>
        <w:t>.text:00401382 ; ---------------------------------------------------------------------------</w:t>
      </w:r>
    </w:p>
    <w:p w14:paraId="5F8350FC" w14:textId="77777777" w:rsidR="00435C7A" w:rsidRDefault="00435C7A" w:rsidP="00435C7A">
      <w:pPr>
        <w:spacing w:after="0"/>
        <w:ind w:right="1229"/>
      </w:pPr>
      <w:r>
        <w:t>.text:00401382                 jmp     ds:MSVBVM60_516</w:t>
      </w:r>
    </w:p>
    <w:p w14:paraId="4BC6BACC" w14:textId="77777777" w:rsidR="00435C7A" w:rsidRDefault="00435C7A" w:rsidP="00435C7A">
      <w:pPr>
        <w:spacing w:after="0"/>
        <w:ind w:right="1229"/>
      </w:pPr>
      <w:r>
        <w:t>.text:00401388 ; ---------------------------------------------------------------------------</w:t>
      </w:r>
    </w:p>
    <w:p w14:paraId="21F9097D" w14:textId="77777777" w:rsidR="00435C7A" w:rsidRDefault="00435C7A" w:rsidP="00435C7A">
      <w:pPr>
        <w:spacing w:after="0"/>
        <w:ind w:right="1229"/>
      </w:pPr>
      <w:r>
        <w:t>.text:00401388                 jmp     ds:__vbaUbound</w:t>
      </w:r>
    </w:p>
    <w:p w14:paraId="69EDD108" w14:textId="77777777" w:rsidR="00435C7A" w:rsidRDefault="00435C7A" w:rsidP="00435C7A">
      <w:pPr>
        <w:spacing w:after="0"/>
        <w:ind w:right="1229"/>
      </w:pPr>
      <w:r>
        <w:t>.text:0040138E ; ---------------------------------------------------------------------------</w:t>
      </w:r>
    </w:p>
    <w:p w14:paraId="63790AD4" w14:textId="77777777" w:rsidR="00435C7A" w:rsidRDefault="00435C7A" w:rsidP="00435C7A">
      <w:pPr>
        <w:spacing w:after="0"/>
        <w:ind w:right="1229"/>
      </w:pPr>
      <w:r>
        <w:t>.text:0040138E                 jmp     ds:__vbaLbound</w:t>
      </w:r>
    </w:p>
    <w:p w14:paraId="35A14893" w14:textId="77777777" w:rsidR="00435C7A" w:rsidRDefault="00435C7A" w:rsidP="00435C7A">
      <w:pPr>
        <w:spacing w:after="0"/>
        <w:ind w:right="1229"/>
      </w:pPr>
      <w:r>
        <w:t>.text:00401394 ; ---------------------------------------------------------------------------</w:t>
      </w:r>
    </w:p>
    <w:p w14:paraId="0769F5EA" w14:textId="77777777" w:rsidR="00435C7A" w:rsidRDefault="00435C7A" w:rsidP="00435C7A">
      <w:pPr>
        <w:spacing w:after="0"/>
        <w:ind w:right="1229"/>
      </w:pPr>
      <w:r>
        <w:t>.text:00401394                 jmp     ds:__vbaI4Str</w:t>
      </w:r>
    </w:p>
    <w:p w14:paraId="070BC291" w14:textId="77777777" w:rsidR="00435C7A" w:rsidRDefault="00435C7A" w:rsidP="00435C7A">
      <w:pPr>
        <w:spacing w:after="0"/>
        <w:ind w:right="1229"/>
      </w:pPr>
      <w:r>
        <w:t>.text:0040139A ; ---------------------------------------------------------------------------</w:t>
      </w:r>
    </w:p>
    <w:p w14:paraId="6933DCC3" w14:textId="77777777" w:rsidR="00435C7A" w:rsidRDefault="00435C7A" w:rsidP="00435C7A">
      <w:pPr>
        <w:spacing w:after="0"/>
        <w:ind w:right="1229"/>
      </w:pPr>
      <w:r>
        <w:t>.text:0040139A                 jmp     ds:__vbaUI1I4</w:t>
      </w:r>
    </w:p>
    <w:p w14:paraId="05A90580" w14:textId="77777777" w:rsidR="00435C7A" w:rsidRDefault="00435C7A" w:rsidP="00435C7A">
      <w:pPr>
        <w:spacing w:after="0"/>
        <w:ind w:right="1229"/>
      </w:pPr>
      <w:r>
        <w:t>.text:004013A0 ; ---------------------------------------------------------------------------</w:t>
      </w:r>
    </w:p>
    <w:p w14:paraId="4044BF1D" w14:textId="77777777" w:rsidR="00435C7A" w:rsidRDefault="00435C7A" w:rsidP="00435C7A">
      <w:pPr>
        <w:spacing w:after="0"/>
        <w:ind w:right="1229"/>
      </w:pPr>
      <w:r>
        <w:t>.text:004013A0                 jmp     ds:__vbaErrorOverflow</w:t>
      </w:r>
    </w:p>
    <w:p w14:paraId="28649D8B" w14:textId="77777777" w:rsidR="00435C7A" w:rsidRDefault="00435C7A" w:rsidP="00435C7A">
      <w:pPr>
        <w:spacing w:after="0"/>
        <w:ind w:right="1229"/>
      </w:pPr>
      <w:r>
        <w:t>.text:004013A6 ; ---------------------------------------------------------------------------</w:t>
      </w:r>
    </w:p>
    <w:p w14:paraId="36FCA774" w14:textId="77777777" w:rsidR="00435C7A" w:rsidRDefault="00435C7A" w:rsidP="00435C7A">
      <w:pPr>
        <w:spacing w:after="0"/>
        <w:ind w:right="1229"/>
      </w:pPr>
      <w:r>
        <w:t>.text:004013A6                 jmp     ds:__vbaRedimPreserve</w:t>
      </w:r>
    </w:p>
    <w:p w14:paraId="15B0CB56" w14:textId="77777777" w:rsidR="00435C7A" w:rsidRDefault="00435C7A" w:rsidP="00435C7A">
      <w:pPr>
        <w:spacing w:after="0"/>
        <w:ind w:right="1229"/>
      </w:pPr>
      <w:r>
        <w:t>.text:004013AC ; ---------------------------------------------------------------------------</w:t>
      </w:r>
    </w:p>
    <w:p w14:paraId="3A754C94" w14:textId="77777777" w:rsidR="00435C7A" w:rsidRDefault="00435C7A" w:rsidP="00435C7A">
      <w:pPr>
        <w:spacing w:after="0"/>
        <w:ind w:right="1229"/>
      </w:pPr>
      <w:r>
        <w:t>.text:004013AC                 jmp     ds:MSVBVM60_632</w:t>
      </w:r>
    </w:p>
    <w:p w14:paraId="4107954B" w14:textId="77777777" w:rsidR="00435C7A" w:rsidRDefault="00435C7A" w:rsidP="00435C7A">
      <w:pPr>
        <w:spacing w:after="0"/>
        <w:ind w:right="1229"/>
      </w:pPr>
      <w:r>
        <w:t>.text:004013B2 ; ---------------------------------------------------------------------------</w:t>
      </w:r>
    </w:p>
    <w:p w14:paraId="5AF73BAE" w14:textId="77777777" w:rsidR="00435C7A" w:rsidRDefault="00435C7A" w:rsidP="00435C7A">
      <w:pPr>
        <w:spacing w:after="0"/>
        <w:ind w:right="1229"/>
      </w:pPr>
      <w:r>
        <w:t>.text:004013B2                 jmp     ds:__vbaStrVarMove</w:t>
      </w:r>
    </w:p>
    <w:p w14:paraId="59B96F75" w14:textId="77777777" w:rsidR="00435C7A" w:rsidRDefault="00435C7A" w:rsidP="00435C7A">
      <w:pPr>
        <w:spacing w:after="0"/>
        <w:ind w:right="1229"/>
      </w:pPr>
      <w:r>
        <w:t>.text:004013B8 ; ---------------------------------------------------------------------------</w:t>
      </w:r>
    </w:p>
    <w:p w14:paraId="39F5AEE6" w14:textId="77777777" w:rsidR="00435C7A" w:rsidRDefault="00435C7A" w:rsidP="00435C7A">
      <w:pPr>
        <w:spacing w:after="0"/>
        <w:ind w:right="1229"/>
      </w:pPr>
      <w:r>
        <w:t>.text:004013B8                 jmp     ds:__vbaLenBstr</w:t>
      </w:r>
    </w:p>
    <w:p w14:paraId="21438DC4" w14:textId="77777777" w:rsidR="00435C7A" w:rsidRDefault="00435C7A" w:rsidP="00435C7A">
      <w:pPr>
        <w:spacing w:after="0"/>
        <w:ind w:right="1229"/>
      </w:pPr>
      <w:r>
        <w:t>.text:004013BE ; ---------------------------------------------------------------------------</w:t>
      </w:r>
    </w:p>
    <w:p w14:paraId="37A2545F" w14:textId="77777777" w:rsidR="00435C7A" w:rsidRDefault="00435C7A" w:rsidP="00435C7A">
      <w:pPr>
        <w:spacing w:after="0"/>
        <w:ind w:right="1229"/>
      </w:pPr>
      <w:r>
        <w:lastRenderedPageBreak/>
        <w:t>.text:004013BE                 jmp     ds:__vbaInStr</w:t>
      </w:r>
    </w:p>
    <w:p w14:paraId="698B94E1" w14:textId="77777777" w:rsidR="00435C7A" w:rsidRDefault="00435C7A" w:rsidP="00435C7A">
      <w:pPr>
        <w:spacing w:after="0"/>
        <w:ind w:right="1229"/>
      </w:pPr>
      <w:r>
        <w:t>.text:004013C4 ; ---------------------------------------------------------------------------</w:t>
      </w:r>
    </w:p>
    <w:p w14:paraId="2ADB69CF" w14:textId="77777777" w:rsidR="00435C7A" w:rsidRDefault="00435C7A" w:rsidP="00435C7A">
      <w:pPr>
        <w:spacing w:after="0"/>
        <w:ind w:right="1229"/>
      </w:pPr>
      <w:r>
        <w:t>.text:004013C4                 jmp     ds:__vbaRedim</w:t>
      </w:r>
    </w:p>
    <w:p w14:paraId="3E76FD85" w14:textId="77777777" w:rsidR="00435C7A" w:rsidRDefault="00435C7A" w:rsidP="00435C7A">
      <w:pPr>
        <w:spacing w:after="0"/>
        <w:ind w:right="1229"/>
      </w:pPr>
      <w:r>
        <w:t>.text:004013CA ; ---------------------------------------------------------------------------</w:t>
      </w:r>
    </w:p>
    <w:p w14:paraId="75E8B08E" w14:textId="77777777" w:rsidR="00435C7A" w:rsidRDefault="00435C7A" w:rsidP="00435C7A">
      <w:pPr>
        <w:spacing w:after="0"/>
        <w:ind w:right="1229"/>
      </w:pPr>
      <w:r>
        <w:t>.text:004013CA                 jmp     ds:__vbaFreeStrList</w:t>
      </w:r>
    </w:p>
    <w:p w14:paraId="7ACA1E3C" w14:textId="77777777" w:rsidR="00435C7A" w:rsidRDefault="00435C7A" w:rsidP="00435C7A">
      <w:pPr>
        <w:spacing w:after="0"/>
        <w:ind w:right="1229"/>
      </w:pPr>
      <w:r>
        <w:t>.text:004013D0 ; ---------------------------------------------------------------------------</w:t>
      </w:r>
    </w:p>
    <w:p w14:paraId="36F6DE4E" w14:textId="77777777" w:rsidR="00435C7A" w:rsidRDefault="00435C7A" w:rsidP="00435C7A">
      <w:pPr>
        <w:spacing w:after="0"/>
        <w:ind w:right="1229"/>
      </w:pPr>
      <w:r>
        <w:t>.text:004013D0                 jmp     ds:MSVBVM60_717</w:t>
      </w:r>
    </w:p>
    <w:p w14:paraId="37BB2F94" w14:textId="77777777" w:rsidR="00435C7A" w:rsidRDefault="00435C7A" w:rsidP="00435C7A">
      <w:pPr>
        <w:spacing w:after="0"/>
        <w:ind w:right="1229"/>
      </w:pPr>
      <w:r>
        <w:t>.text:004013D6 ; ---------------------------------------------------------------------------</w:t>
      </w:r>
    </w:p>
    <w:p w14:paraId="231D010E" w14:textId="77777777" w:rsidR="00435C7A" w:rsidRDefault="00435C7A" w:rsidP="00435C7A">
      <w:pPr>
        <w:spacing w:after="0"/>
        <w:ind w:right="1229"/>
      </w:pPr>
      <w:r>
        <w:t>.text:004013D6                 jmp     ds:__vbaVar2Vec</w:t>
      </w:r>
    </w:p>
    <w:p w14:paraId="2ABE4A15" w14:textId="77777777" w:rsidR="00435C7A" w:rsidRDefault="00435C7A" w:rsidP="00435C7A">
      <w:pPr>
        <w:spacing w:after="0"/>
        <w:ind w:right="1229"/>
      </w:pPr>
      <w:r>
        <w:t>.text:004013DC ; ---------------------------------------------------------------------------</w:t>
      </w:r>
    </w:p>
    <w:p w14:paraId="612CD2DB" w14:textId="77777777" w:rsidR="00435C7A" w:rsidRDefault="00435C7A" w:rsidP="00435C7A">
      <w:pPr>
        <w:spacing w:after="0"/>
        <w:ind w:right="1229"/>
      </w:pPr>
      <w:r>
        <w:t>.text:004013DC                 jmp     ds:__vbaHresultCheckObj</w:t>
      </w:r>
    </w:p>
    <w:p w14:paraId="0FA2037D" w14:textId="77777777" w:rsidR="00435C7A" w:rsidRDefault="00435C7A" w:rsidP="00435C7A">
      <w:pPr>
        <w:spacing w:after="0"/>
        <w:ind w:right="1229"/>
      </w:pPr>
      <w:r>
        <w:t>.text:004013E2 ; ---------------------------------------------------------------------------</w:t>
      </w:r>
    </w:p>
    <w:p w14:paraId="556C836A" w14:textId="77777777" w:rsidR="00435C7A" w:rsidRDefault="00435C7A" w:rsidP="00435C7A">
      <w:pPr>
        <w:spacing w:after="0"/>
        <w:ind w:right="1229"/>
      </w:pPr>
      <w:r>
        <w:t>.text:004013E2                 jmp     ds:__vbaStrCopy</w:t>
      </w:r>
    </w:p>
    <w:p w14:paraId="3EFA4B68" w14:textId="77777777" w:rsidR="00435C7A" w:rsidRDefault="00435C7A" w:rsidP="00435C7A">
      <w:pPr>
        <w:spacing w:after="0"/>
        <w:ind w:right="1229"/>
      </w:pPr>
      <w:r>
        <w:t>.text:004013E8 ; ---------------------------------------------------------------------------</w:t>
      </w:r>
    </w:p>
    <w:p w14:paraId="232B9CB7" w14:textId="77777777" w:rsidR="00435C7A" w:rsidRDefault="00435C7A" w:rsidP="00435C7A">
      <w:pPr>
        <w:spacing w:after="0"/>
        <w:ind w:right="1229"/>
      </w:pPr>
      <w:r>
        <w:t>.text:004013E8                 jmp     ds:__vbaAryMove</w:t>
      </w:r>
    </w:p>
    <w:p w14:paraId="5B27DA57" w14:textId="77777777" w:rsidR="00435C7A" w:rsidRDefault="00435C7A" w:rsidP="00435C7A">
      <w:pPr>
        <w:spacing w:after="0"/>
        <w:ind w:right="1229"/>
      </w:pPr>
      <w:r>
        <w:t>.text:004013EE ; ---------------------------------------------------------------------------</w:t>
      </w:r>
    </w:p>
    <w:p w14:paraId="22F02ED9" w14:textId="77777777" w:rsidR="00435C7A" w:rsidRDefault="00435C7A" w:rsidP="00435C7A">
      <w:pPr>
        <w:spacing w:after="0"/>
        <w:ind w:right="1229"/>
      </w:pPr>
      <w:r>
        <w:t>.text:004013EE                 jmp     ds:__vbaFileClose</w:t>
      </w:r>
    </w:p>
    <w:p w14:paraId="7341FC3E" w14:textId="77777777" w:rsidR="00435C7A" w:rsidRDefault="00435C7A" w:rsidP="00435C7A">
      <w:pPr>
        <w:spacing w:after="0"/>
        <w:ind w:right="1229"/>
      </w:pPr>
      <w:r>
        <w:t>.text:004013F4 ; ---------------------------------------------------------------------------</w:t>
      </w:r>
    </w:p>
    <w:p w14:paraId="4576C651" w14:textId="77777777" w:rsidR="00435C7A" w:rsidRDefault="00435C7A" w:rsidP="00435C7A">
      <w:pPr>
        <w:spacing w:after="0"/>
        <w:ind w:right="1229"/>
      </w:pPr>
      <w:r>
        <w:t>.text:004013F4                 jmp     ds:__vbaGet3</w:t>
      </w:r>
    </w:p>
    <w:p w14:paraId="78A2EB90" w14:textId="77777777" w:rsidR="00435C7A" w:rsidRDefault="00435C7A" w:rsidP="00435C7A">
      <w:pPr>
        <w:spacing w:after="0"/>
        <w:ind w:right="1229"/>
      </w:pPr>
      <w:r>
        <w:t>.text:004013FA ; ---------------------------------------------------------------------------</w:t>
      </w:r>
    </w:p>
    <w:p w14:paraId="1D33E0DC" w14:textId="77777777" w:rsidR="00435C7A" w:rsidRDefault="00435C7A" w:rsidP="00435C7A">
      <w:pPr>
        <w:spacing w:after="0"/>
        <w:ind w:right="1229"/>
      </w:pPr>
      <w:r>
        <w:t>.text:004013FA                 jmp     ds:MSVBVM60_570</w:t>
      </w:r>
    </w:p>
    <w:p w14:paraId="6A4620FA" w14:textId="77777777" w:rsidR="00435C7A" w:rsidRDefault="00435C7A" w:rsidP="00435C7A">
      <w:pPr>
        <w:spacing w:after="0"/>
        <w:ind w:right="1229"/>
      </w:pPr>
      <w:r>
        <w:t>.text:00401400 ; ---------------------------------------------------------------------------</w:t>
      </w:r>
    </w:p>
    <w:p w14:paraId="1F6BF47C" w14:textId="77777777" w:rsidR="00435C7A" w:rsidRDefault="00435C7A" w:rsidP="00435C7A">
      <w:pPr>
        <w:spacing w:after="0"/>
        <w:ind w:right="1229"/>
      </w:pPr>
      <w:r>
        <w:t>.text:00401400                 jmp     ds:MSVBVM60_525</w:t>
      </w:r>
    </w:p>
    <w:p w14:paraId="0B8EEE79" w14:textId="77777777" w:rsidR="00435C7A" w:rsidRDefault="00435C7A" w:rsidP="00435C7A">
      <w:pPr>
        <w:spacing w:after="0"/>
        <w:ind w:right="1229"/>
      </w:pPr>
      <w:r>
        <w:t>.text:00401406 ; ---------------------------------------------------------------------------</w:t>
      </w:r>
    </w:p>
    <w:p w14:paraId="055F5EFE" w14:textId="77777777" w:rsidR="00435C7A" w:rsidRDefault="00435C7A" w:rsidP="00435C7A">
      <w:pPr>
        <w:spacing w:after="0"/>
        <w:ind w:right="1229"/>
      </w:pPr>
      <w:r>
        <w:t>.text:00401406                 jmp     ds:__vbaFileOpen</w:t>
      </w:r>
    </w:p>
    <w:p w14:paraId="36CBF13E" w14:textId="77777777" w:rsidR="00435C7A" w:rsidRDefault="00435C7A" w:rsidP="00435C7A">
      <w:pPr>
        <w:spacing w:after="0"/>
        <w:ind w:right="1229"/>
      </w:pPr>
      <w:r>
        <w:t>.text:0040140C ; ---------------------------------------------------------------------------</w:t>
      </w:r>
    </w:p>
    <w:p w14:paraId="48F2AF7D" w14:textId="77777777" w:rsidR="00435C7A" w:rsidRDefault="00435C7A" w:rsidP="00435C7A">
      <w:pPr>
        <w:spacing w:after="0"/>
        <w:ind w:right="1229"/>
      </w:pPr>
      <w:r>
        <w:t>.text:0040140C                 jmp     ds:__vbaAryUnlock</w:t>
      </w:r>
    </w:p>
    <w:p w14:paraId="214331B1" w14:textId="77777777" w:rsidR="00435C7A" w:rsidRDefault="00435C7A" w:rsidP="00435C7A">
      <w:pPr>
        <w:spacing w:after="0"/>
        <w:ind w:right="1229"/>
      </w:pPr>
      <w:r>
        <w:t>.text:00401412 ; ---------------------------------------------------------------------------</w:t>
      </w:r>
    </w:p>
    <w:p w14:paraId="29D620A1" w14:textId="77777777" w:rsidR="00435C7A" w:rsidRDefault="00435C7A" w:rsidP="00435C7A">
      <w:pPr>
        <w:spacing w:after="0"/>
        <w:ind w:right="1229"/>
      </w:pPr>
      <w:r>
        <w:t>.text:00401412                 jmp     ds:__vbaAryLock</w:t>
      </w:r>
    </w:p>
    <w:p w14:paraId="16AE855A" w14:textId="77777777" w:rsidR="00435C7A" w:rsidRDefault="00435C7A" w:rsidP="00435C7A">
      <w:pPr>
        <w:spacing w:after="0"/>
        <w:ind w:right="1229"/>
      </w:pPr>
      <w:r>
        <w:t>.text:00401418 ; [00000006 BYTES: COLLAPSED FUNCTION EVENT_SINK_QueryInterface. PRESS CTRL-NUMPAD+ TO EXPAND]</w:t>
      </w:r>
    </w:p>
    <w:p w14:paraId="403E7E66" w14:textId="77777777" w:rsidR="00435C7A" w:rsidRDefault="00435C7A" w:rsidP="00435C7A">
      <w:pPr>
        <w:spacing w:after="0"/>
        <w:ind w:right="1229"/>
      </w:pPr>
      <w:r>
        <w:t>.text:0040141E ; [00000006 BYTES: COLLAPSED FUNCTION EVENT_SINK_AddRef. PRESS CTRL-NUMPAD+ TO EXPAND]</w:t>
      </w:r>
    </w:p>
    <w:p w14:paraId="3883EB71" w14:textId="77777777" w:rsidR="00435C7A" w:rsidRDefault="00435C7A" w:rsidP="00435C7A">
      <w:pPr>
        <w:spacing w:after="0"/>
        <w:ind w:right="1229"/>
      </w:pPr>
      <w:r>
        <w:t>.text:00401424 ; [00000006 BYTES: COLLAPSED FUNCTION EVENT_SINK_Release. PRESS CTRL-NUMPAD+ TO EXPAND]</w:t>
      </w:r>
    </w:p>
    <w:p w14:paraId="37EC2678" w14:textId="77777777" w:rsidR="00435C7A" w:rsidRDefault="00435C7A" w:rsidP="00435C7A">
      <w:pPr>
        <w:spacing w:after="0"/>
        <w:ind w:right="1229"/>
      </w:pPr>
      <w:r>
        <w:t>.text:0040142A ; [00000006 BYTES: COLLAPSED FUNCTION MSVBVM60_100. PRESS CTRL-NUMPAD+ TO EXPAND]</w:t>
      </w:r>
    </w:p>
    <w:p w14:paraId="798C89F4" w14:textId="77777777" w:rsidR="00435C7A" w:rsidRDefault="00435C7A" w:rsidP="00435C7A">
      <w:pPr>
        <w:spacing w:after="0"/>
        <w:ind w:right="1229"/>
      </w:pPr>
      <w:r>
        <w:t>.text:00401430 ; ---------------------------------------------------------------------------</w:t>
      </w:r>
    </w:p>
    <w:p w14:paraId="1F9556F8" w14:textId="77777777" w:rsidR="00435C7A" w:rsidRDefault="00435C7A" w:rsidP="00435C7A">
      <w:pPr>
        <w:spacing w:after="0"/>
        <w:ind w:right="1229"/>
      </w:pPr>
      <w:r>
        <w:t>.text:00401430</w:t>
      </w:r>
    </w:p>
    <w:p w14:paraId="3F362F5A" w14:textId="77777777" w:rsidR="00435C7A" w:rsidRDefault="00435C7A" w:rsidP="00435C7A">
      <w:pPr>
        <w:spacing w:after="0"/>
        <w:ind w:right="1229"/>
      </w:pPr>
      <w:r>
        <w:t>.text:00401430                 public start</w:t>
      </w:r>
    </w:p>
    <w:p w14:paraId="1CC35F92" w14:textId="77777777" w:rsidR="00435C7A" w:rsidRDefault="00435C7A" w:rsidP="00435C7A">
      <w:pPr>
        <w:spacing w:after="0"/>
        <w:ind w:right="1229"/>
      </w:pPr>
      <w:r>
        <w:t>.text:00401430 start:</w:t>
      </w:r>
    </w:p>
    <w:p w14:paraId="0E362FA5" w14:textId="77777777" w:rsidR="00435C7A" w:rsidRDefault="00435C7A" w:rsidP="00435C7A">
      <w:pPr>
        <w:spacing w:after="0"/>
        <w:ind w:right="1229"/>
      </w:pPr>
      <w:r>
        <w:t>.text:00401430                 push    offset dword_403A08</w:t>
      </w:r>
    </w:p>
    <w:p w14:paraId="4FCE8AFB" w14:textId="77777777" w:rsidR="00435C7A" w:rsidRDefault="00435C7A" w:rsidP="00435C7A">
      <w:pPr>
        <w:spacing w:after="0"/>
        <w:ind w:right="1229"/>
      </w:pPr>
      <w:r>
        <w:t>.text:00401435                 call    MSVBVM60_100</w:t>
      </w:r>
    </w:p>
    <w:p w14:paraId="41B6A84F" w14:textId="77777777" w:rsidR="00435C7A" w:rsidRDefault="00435C7A" w:rsidP="00435C7A">
      <w:pPr>
        <w:spacing w:after="0"/>
        <w:ind w:right="1229"/>
      </w:pPr>
      <w:r>
        <w:t>.text:00401435 ; ---------------------------------------------------------------------------</w:t>
      </w:r>
    </w:p>
    <w:p w14:paraId="1763B279" w14:textId="77777777" w:rsidR="00435C7A" w:rsidRDefault="00435C7A" w:rsidP="00435C7A">
      <w:pPr>
        <w:spacing w:after="0"/>
        <w:ind w:right="1229"/>
      </w:pPr>
      <w:r>
        <w:lastRenderedPageBreak/>
        <w:t>.text:0040143A                 dw 0</w:t>
      </w:r>
    </w:p>
    <w:p w14:paraId="66C28247" w14:textId="77777777" w:rsidR="00435C7A" w:rsidRDefault="00435C7A" w:rsidP="00435C7A">
      <w:pPr>
        <w:spacing w:after="0"/>
        <w:ind w:right="1229"/>
      </w:pPr>
      <w:r>
        <w:t>.text:0040143C                 align 10h</w:t>
      </w:r>
    </w:p>
    <w:p w14:paraId="4F0CD215" w14:textId="77777777" w:rsidR="00435C7A" w:rsidRDefault="00435C7A" w:rsidP="00435C7A">
      <w:pPr>
        <w:spacing w:after="0"/>
        <w:ind w:right="1229"/>
      </w:pPr>
      <w:r>
        <w:t>.text:00401440                 dd 30h, 40h, 0</w:t>
      </w:r>
    </w:p>
    <w:p w14:paraId="39E445DF" w14:textId="77777777" w:rsidR="00435C7A" w:rsidRDefault="00435C7A" w:rsidP="00435C7A">
      <w:pPr>
        <w:spacing w:after="0"/>
        <w:ind w:right="1229"/>
      </w:pPr>
      <w:r>
        <w:t>.text:0040144C                 dd 0CFAE2CCFh, 4CCFB5C2h, 0C1D2B1A7h, 6A539B41h, 0</w:t>
      </w:r>
    </w:p>
    <w:p w14:paraId="0559587A" w14:textId="77777777" w:rsidR="00435C7A" w:rsidRDefault="00435C7A" w:rsidP="00435C7A">
      <w:pPr>
        <w:spacing w:after="0"/>
        <w:ind w:right="1229"/>
      </w:pPr>
      <w:r>
        <w:t>.text:00401460                 dd 10000h, 0</w:t>
      </w:r>
    </w:p>
    <w:p w14:paraId="4FA3F957" w14:textId="77777777" w:rsidR="00435C7A" w:rsidRDefault="00435C7A" w:rsidP="00435C7A">
      <w:pPr>
        <w:spacing w:after="0"/>
        <w:ind w:right="1229"/>
      </w:pPr>
      <w:r>
        <w:t>.text:00401468                 dd 1F361F42h, 3837524Eh, 6D434552h, 736E6961h, 40B11400h</w:t>
      </w:r>
    </w:p>
    <w:p w14:paraId="60A16136" w14:textId="77777777" w:rsidR="00435C7A" w:rsidRDefault="00435C7A" w:rsidP="00435C7A">
      <w:pPr>
        <w:spacing w:after="0"/>
        <w:ind w:right="1229"/>
      </w:pPr>
      <w:r>
        <w:t>.text:00401468                 dd 0</w:t>
      </w:r>
    </w:p>
    <w:p w14:paraId="2A1B2FF5" w14:textId="77777777" w:rsidR="00435C7A" w:rsidRDefault="00435C7A" w:rsidP="00435C7A">
      <w:pPr>
        <w:spacing w:after="0"/>
        <w:ind w:right="1229"/>
      </w:pPr>
      <w:r>
        <w:t>.text:00401480 dword_401480    dd 31CCFFh, 0BE563C01h, 42E31E42h, 0B8659242h, 0CE37AC8h</w:t>
      </w:r>
    </w:p>
    <w:p w14:paraId="700B8D96" w14:textId="77777777" w:rsidR="00435C7A" w:rsidRDefault="00435C7A" w:rsidP="00435C7A">
      <w:pPr>
        <w:spacing w:after="0"/>
        <w:ind w:right="1229"/>
      </w:pPr>
      <w:r>
        <w:t>.text:00401480                                         ; DATA XREF: .text:00403A00↓o</w:t>
      </w:r>
    </w:p>
    <w:p w14:paraId="0643AD8E" w14:textId="77777777" w:rsidR="00435C7A" w:rsidRDefault="00435C7A" w:rsidP="00435C7A">
      <w:pPr>
        <w:spacing w:after="0"/>
        <w:ind w:right="1229"/>
      </w:pPr>
      <w:r>
        <w:t>.text:00401480                 dd 0C4095744h, 90BF0E9Ah, 0DFBBBF4Eh, 0ADD0B37Eh, 0AD4F7201h</w:t>
      </w:r>
    </w:p>
    <w:p w14:paraId="6D65D003" w14:textId="77777777" w:rsidR="00435C7A" w:rsidRDefault="00435C7A" w:rsidP="00435C7A">
      <w:pPr>
        <w:spacing w:after="0"/>
        <w:ind w:right="1229"/>
      </w:pPr>
      <w:r>
        <w:t>.text:00401480                 dd 0CF669933h, 0CB711h, 0D36000AAh, 93h, 8 dup(0)</w:t>
      </w:r>
    </w:p>
    <w:p w14:paraId="75EA0277" w14:textId="77777777" w:rsidR="00435C7A" w:rsidRDefault="00435C7A" w:rsidP="00435C7A">
      <w:pPr>
        <w:spacing w:after="0"/>
        <w:ind w:right="1229"/>
      </w:pPr>
      <w:r>
        <w:t>.text:004014D8                 dd 23A100h, 91400h, 80000h, 4A455248h, 6A64666Ah, 0B011400h</w:t>
      </w:r>
    </w:p>
    <w:p w14:paraId="2D6D8758" w14:textId="77777777" w:rsidR="00435C7A" w:rsidRDefault="00435C7A" w:rsidP="00435C7A">
      <w:pPr>
        <w:spacing w:after="0"/>
        <w:ind w:right="1229"/>
      </w:pPr>
      <w:r>
        <w:t>.text:004014D8                 dd 796E6100h, 74736B6Ah, 6B756B79h, 0B0300h, 0C6238000h</w:t>
      </w:r>
    </w:p>
    <w:p w14:paraId="5DEDF509" w14:textId="77777777" w:rsidR="00435C7A" w:rsidRDefault="00435C7A" w:rsidP="00435C7A">
      <w:pPr>
        <w:spacing w:after="0"/>
        <w:ind w:right="1229"/>
      </w:pPr>
      <w:r>
        <w:t>.text:004014D8                 dd 6C000008h, 0BE000074h, 8, 1000100h, 202000h, 8000100h</w:t>
      </w:r>
    </w:p>
    <w:p w14:paraId="0CDE51B5" w14:textId="77777777" w:rsidR="00435C7A" w:rsidRDefault="00435C7A" w:rsidP="00435C7A">
      <w:pPr>
        <w:spacing w:after="0"/>
        <w:ind w:right="1229"/>
      </w:pPr>
      <w:r>
        <w:t>.text:004014D8                 dd 8A800h, 1600h, 2800h, 2000h, 4000h, 8000100h, 0</w:t>
      </w:r>
    </w:p>
    <w:p w14:paraId="47F154C3" w14:textId="77777777" w:rsidR="00435C7A" w:rsidRDefault="00435C7A" w:rsidP="00435C7A">
      <w:pPr>
        <w:spacing w:after="0"/>
        <w:ind w:right="1229"/>
      </w:pPr>
      <w:r>
        <w:t>.text:00401538                 dd 48000h, 2 dup(0)</w:t>
      </w:r>
    </w:p>
    <w:p w14:paraId="104D85AC" w14:textId="77777777" w:rsidR="00435C7A" w:rsidRDefault="00435C7A" w:rsidP="00435C7A">
      <w:pPr>
        <w:spacing w:after="0"/>
        <w:ind w:right="1229"/>
      </w:pPr>
      <w:r>
        <w:t>.text:00401544                 dd 10000h, 2 dup(0)</w:t>
      </w:r>
    </w:p>
    <w:p w14:paraId="090DE03E" w14:textId="77777777" w:rsidR="00435C7A" w:rsidRDefault="00435C7A" w:rsidP="00435C7A">
      <w:pPr>
        <w:spacing w:after="0"/>
        <w:ind w:right="1229"/>
      </w:pPr>
      <w:r>
        <w:t>.text:00401550                 dd 0FFFFFF00h, 0BCBCBC00h, 0EAEAEA00h, 0E2E2E200h, 0E4E4E600h</w:t>
      </w:r>
    </w:p>
    <w:p w14:paraId="74606C4F" w14:textId="77777777" w:rsidR="00435C7A" w:rsidRDefault="00435C7A" w:rsidP="00435C7A">
      <w:pPr>
        <w:spacing w:after="0"/>
        <w:ind w:right="1229"/>
      </w:pPr>
      <w:r>
        <w:t>.text:00401550                 dd 0E4E4E400h, 0E6EAEA00h, 0E4E6E600h, 0E0D8D800h, 0EAF0F000h</w:t>
      </w:r>
    </w:p>
    <w:p w14:paraId="3227FEF9" w14:textId="77777777" w:rsidR="00435C7A" w:rsidRDefault="00435C7A" w:rsidP="00435C7A">
      <w:pPr>
        <w:spacing w:after="0"/>
        <w:ind w:right="1229"/>
      </w:pPr>
      <w:r>
        <w:t>.text:00401550                 dd 0E8ECEC00h, 0DCDCDC00h, 0E8E8E800h, 0E6E8E800h, 0F0F0F000h</w:t>
      </w:r>
    </w:p>
    <w:p w14:paraId="436D5C11" w14:textId="77777777" w:rsidR="00435C7A" w:rsidRDefault="00435C7A" w:rsidP="00435C7A">
      <w:pPr>
        <w:spacing w:after="0"/>
        <w:ind w:right="1229"/>
      </w:pPr>
      <w:r>
        <w:t>.text:00401550                 dd 0BEBEBE00h, 0C4C4C400h, 0E6E6E600h, 0E0D6D600h, 0DCC6C600h</w:t>
      </w:r>
    </w:p>
    <w:p w14:paraId="5571C833" w14:textId="77777777" w:rsidR="00435C7A" w:rsidRDefault="00435C7A" w:rsidP="00435C7A">
      <w:pPr>
        <w:spacing w:after="0"/>
        <w:ind w:right="1229"/>
      </w:pPr>
      <w:r>
        <w:t>.text:00401550                 dd 0D8B6B600h, 0CC969600h, 0E8E6E600h, 0E4E6E800h, 0E2E0E200h</w:t>
      </w:r>
    </w:p>
    <w:p w14:paraId="091A2612" w14:textId="77777777" w:rsidR="00435C7A" w:rsidRDefault="00435C7A" w:rsidP="00435C7A">
      <w:pPr>
        <w:spacing w:after="0"/>
        <w:ind w:right="1229"/>
      </w:pPr>
      <w:r>
        <w:t>.text:00401550                 dd 0ECEEEE00h, 0EEEEEE00h, 0EEF0F000h, 0E6E6E800h, 0ECECEC00h</w:t>
      </w:r>
    </w:p>
    <w:p w14:paraId="4B333656" w14:textId="77777777" w:rsidR="00435C7A" w:rsidRDefault="00435C7A" w:rsidP="00435C7A">
      <w:pPr>
        <w:spacing w:after="0"/>
        <w:ind w:right="1229"/>
      </w:pPr>
      <w:r>
        <w:t>.text:00401550                 dd 0F4F6F600h, 0CCCCCC00h, 0D4D6D600h, 0E6E4E400h, 0DEC8C800h</w:t>
      </w:r>
    </w:p>
    <w:p w14:paraId="06B86B1F" w14:textId="77777777" w:rsidR="00435C7A" w:rsidRDefault="00435C7A" w:rsidP="00435C7A">
      <w:pPr>
        <w:spacing w:after="0"/>
        <w:ind w:right="1229"/>
      </w:pPr>
      <w:r>
        <w:t>.text:00401550                 dd 0D0A6A600h, 0F0F8F800h, 0C6868600h, 0EEF6F600h, 0DEDEDE00h</w:t>
      </w:r>
    </w:p>
    <w:p w14:paraId="6BF22A9F" w14:textId="77777777" w:rsidR="00435C7A" w:rsidRDefault="00435C7A" w:rsidP="00435C7A">
      <w:pPr>
        <w:spacing w:after="0"/>
        <w:ind w:right="1229"/>
      </w:pPr>
      <w:r>
        <w:t>.text:00401550                 dd 0EEECEC00h, 0F2F4F400h, 0D2D2D200h, 0F0FCFC00h, 0C8929200h</w:t>
      </w:r>
    </w:p>
    <w:p w14:paraId="445A15F7" w14:textId="77777777" w:rsidR="00435C7A" w:rsidRDefault="00435C7A" w:rsidP="00435C7A">
      <w:pPr>
        <w:spacing w:after="0"/>
        <w:ind w:right="1229"/>
      </w:pPr>
      <w:r>
        <w:t>.text:00401550                 dd 0C4848400h, 0F2FEFE00h, 0E8E4E400h, 0F2FCFC00h, 0C0767600h</w:t>
      </w:r>
    </w:p>
    <w:p w14:paraId="4F09767A" w14:textId="77777777" w:rsidR="00435C7A" w:rsidRDefault="00435C7A" w:rsidP="00435C7A">
      <w:pPr>
        <w:spacing w:after="0"/>
        <w:ind w:right="1229"/>
      </w:pPr>
      <w:r>
        <w:t>.text:00401550                 dd 0E6D6D600h, 0EAEEEE00h, 0E2E0E000h, 0F2F2F200h, 0F4F4F400h</w:t>
      </w:r>
    </w:p>
    <w:p w14:paraId="391306AE" w14:textId="77777777" w:rsidR="00435C7A" w:rsidRDefault="00435C7A" w:rsidP="00435C7A">
      <w:pPr>
        <w:spacing w:after="0"/>
        <w:ind w:right="1229"/>
      </w:pPr>
      <w:r>
        <w:t>.text:00401550                 dd 0D8D8D800h, 0D4D4D400h, 0EEF4F400h, 0DCC4C400h, 0A0222200h</w:t>
      </w:r>
    </w:p>
    <w:p w14:paraId="29F40B51" w14:textId="77777777" w:rsidR="00435C7A" w:rsidRDefault="00435C7A" w:rsidP="00435C7A">
      <w:pPr>
        <w:spacing w:after="0"/>
        <w:ind w:right="1229"/>
      </w:pPr>
      <w:r>
        <w:lastRenderedPageBreak/>
        <w:t>.text:00401550                 dd 0E6DCDC00h, 0CC949400h, 0D4A4A400h, 0F6FEFE00h, 0F4F2F200h</w:t>
      </w:r>
    </w:p>
    <w:p w14:paraId="1262EE8E" w14:textId="77777777" w:rsidR="00435C7A" w:rsidRDefault="00435C7A" w:rsidP="00435C7A">
      <w:pPr>
        <w:spacing w:after="0"/>
        <w:ind w:right="1229"/>
      </w:pPr>
      <w:r>
        <w:t>.text:00401550                 dd 0DADADA00h, 0EAE8E800h, 0B45A5A00h, 0A2282800h, 0ECE8E800h</w:t>
      </w:r>
    </w:p>
    <w:p w14:paraId="7866860A" w14:textId="77777777" w:rsidR="00435C7A" w:rsidRDefault="00435C7A" w:rsidP="00435C7A">
      <w:pPr>
        <w:spacing w:after="0"/>
        <w:ind w:right="1229"/>
      </w:pPr>
      <w:r>
        <w:t>.text:00401550                 dd 0F8FEFE00h, 0D6A8A800h, 0C8868600h, 0F2EEEE00h, 0F6F6F600h</w:t>
      </w:r>
    </w:p>
    <w:p w14:paraId="10312047" w14:textId="77777777" w:rsidR="00435C7A" w:rsidRDefault="00435C7A" w:rsidP="00435C7A">
      <w:pPr>
        <w:spacing w:after="0"/>
        <w:ind w:right="1229"/>
      </w:pPr>
      <w:r>
        <w:t>.text:00401550                 dd 0D6D6D600h, 0EAECEC00h, 0A42C2C00h, 0A0262600h, 0ECE2E200h</w:t>
      </w:r>
    </w:p>
    <w:p w14:paraId="47AFF3F9" w14:textId="77777777" w:rsidR="00435C7A" w:rsidRDefault="00435C7A" w:rsidP="00435C7A">
      <w:pPr>
        <w:spacing w:after="0"/>
        <w:ind w:right="1229"/>
      </w:pPr>
      <w:r>
        <w:t>.text:00401550                 dd 0E4CECE00h, 0C0707000h, 0F2F0F000h, 0F8F8F800h, 0A2262600h</w:t>
      </w:r>
    </w:p>
    <w:p w14:paraId="442F696E" w14:textId="77777777" w:rsidR="00435C7A" w:rsidRDefault="00435C7A" w:rsidP="00435C7A">
      <w:pPr>
        <w:spacing w:after="0"/>
        <w:ind w:right="1229"/>
      </w:pPr>
      <w:r>
        <w:t>.text:00401550                 dd 9C161600h, 0CC888800h, 0C06E6E00h, 0FAFEFE00h, 0F0ECEC00h</w:t>
      </w:r>
    </w:p>
    <w:p w14:paraId="69EC6FDC" w14:textId="77777777" w:rsidR="00435C7A" w:rsidRDefault="00435C7A" w:rsidP="00435C7A">
      <w:pPr>
        <w:spacing w:after="0"/>
        <w:ind w:right="1229"/>
      </w:pPr>
      <w:r>
        <w:t>.text:00401550                 dd 0ECEAEA00h, 0F8F6F600h, 0D6D8D800h, 0F2F6F600h, 0EEE4E400h</w:t>
      </w:r>
    </w:p>
    <w:p w14:paraId="2E8C2F07" w14:textId="77777777" w:rsidR="00435C7A" w:rsidRDefault="00435C7A" w:rsidP="00435C7A">
      <w:pPr>
        <w:spacing w:after="0"/>
        <w:ind w:right="1229"/>
      </w:pPr>
      <w:r>
        <w:t>.text:00401550                 dd 0AE404000h, 8C000000h, 0AC3E3E00h, 0F4EEEE00h, 0F6F4F400h</w:t>
      </w:r>
    </w:p>
    <w:p w14:paraId="52F4ECCB" w14:textId="77777777" w:rsidR="00435C7A" w:rsidRDefault="00435C7A" w:rsidP="00435C7A">
      <w:pPr>
        <w:spacing w:after="0"/>
        <w:ind w:right="1229"/>
      </w:pPr>
      <w:r>
        <w:t>.text:00401550                 dd 0F8FAFA00h, 0F0F2F200h, 90000000h, 0A4282800h, 0DCB4B400h</w:t>
      </w:r>
    </w:p>
    <w:p w14:paraId="192D0C01" w14:textId="77777777" w:rsidR="00435C7A" w:rsidRDefault="00435C7A" w:rsidP="00435C7A">
      <w:pPr>
        <w:spacing w:after="0"/>
        <w:ind w:right="1229"/>
      </w:pPr>
      <w:r>
        <w:t>.text:00401550                 dd 0FEFEFE00h, 0F6FAFA00h, 0FAFAFA00h, 0F0EEEE00h, 0EAD4D400h</w:t>
      </w:r>
    </w:p>
    <w:p w14:paraId="7032372F" w14:textId="77777777" w:rsidR="00435C7A" w:rsidRDefault="00435C7A" w:rsidP="00435C7A">
      <w:pPr>
        <w:spacing w:after="0"/>
        <w:ind w:right="1229"/>
      </w:pPr>
      <w:r>
        <w:t>.text:00401550                 dd 0A8343400h, 0A2242400h, 8E000000h, 0BA5A5A00h, 0E4D2D200h</w:t>
      </w:r>
    </w:p>
    <w:p w14:paraId="517C0873" w14:textId="77777777" w:rsidR="00435C7A" w:rsidRDefault="00435C7A" w:rsidP="00435C7A">
      <w:pPr>
        <w:spacing w:after="0"/>
        <w:ind w:right="1229"/>
      </w:pPr>
      <w:r>
        <w:t>.text:00401550                 dd 0FCFEFE00h, 0DCB2B200h, 0BA646400h, 0F4EAEA00h, 0BE666600h</w:t>
      </w:r>
    </w:p>
    <w:p w14:paraId="1E5CFFB7" w14:textId="77777777" w:rsidR="00435C7A" w:rsidRDefault="00435C7A" w:rsidP="00435C7A">
      <w:pPr>
        <w:spacing w:after="0"/>
        <w:ind w:right="1229"/>
      </w:pPr>
      <w:r>
        <w:t>.text:00401550                 dd 94060600h, 0C4787800h, 0F2E4E400h, 0D6A0A000h, 0BC606000h</w:t>
      </w:r>
    </w:p>
    <w:p w14:paraId="70CAE472" w14:textId="77777777" w:rsidR="00435C7A" w:rsidRDefault="00435C7A" w:rsidP="00435C7A">
      <w:pPr>
        <w:spacing w:after="0"/>
        <w:ind w:right="1229"/>
      </w:pPr>
      <w:r>
        <w:t>.text:00401550                 dd 0E2C0C000h, 9A101000h, 0C8828200h, 0F2E6E600h, 0DCE0E000h</w:t>
      </w:r>
    </w:p>
    <w:p w14:paraId="32AAE8DE" w14:textId="77777777" w:rsidR="00435C7A" w:rsidRDefault="00435C7A" w:rsidP="00435C7A">
      <w:pPr>
        <w:spacing w:after="0"/>
        <w:ind w:right="1229"/>
      </w:pPr>
      <w:r>
        <w:t>.text:00401550                 dd 0F6F8F800h, 0CC8C8C00h, 0C6787800h, 0FEFCFC00h, 0F8F4F400h</w:t>
      </w:r>
    </w:p>
    <w:p w14:paraId="61B46570" w14:textId="77777777" w:rsidR="00435C7A" w:rsidRDefault="00435C7A" w:rsidP="00435C7A">
      <w:pPr>
        <w:spacing w:after="0"/>
        <w:ind w:right="1229"/>
      </w:pPr>
      <w:r>
        <w:t>.text:00401550                 dd 0F6FCFC00h, 0F4F8F800h, 0DEB2B200h, 0AC3A3A00h, 980A0A00h</w:t>
      </w:r>
    </w:p>
    <w:p w14:paraId="60A45CE4" w14:textId="77777777" w:rsidR="00435C7A" w:rsidRDefault="00435C7A" w:rsidP="00435C7A">
      <w:pPr>
        <w:spacing w:after="0"/>
        <w:ind w:right="1229"/>
      </w:pPr>
      <w:r>
        <w:t>.text:00401550                 dd 0C2727200h, 0ECD6D600h, 0F8F0F000h, 0CEBEBE00h, 0C2707000h</w:t>
      </w:r>
    </w:p>
    <w:p w14:paraId="1C8C838D" w14:textId="77777777" w:rsidR="00435C7A" w:rsidRDefault="00435C7A" w:rsidP="00435C7A">
      <w:pPr>
        <w:spacing w:after="0"/>
        <w:ind w:right="1229"/>
      </w:pPr>
      <w:r>
        <w:t>.text:00401550                 dd 0CE8C8C00h, 0FCFCFC00h, 0E6C4C400h, 94020200h, 98080800h</w:t>
      </w:r>
    </w:p>
    <w:p w14:paraId="559F8134" w14:textId="77777777" w:rsidR="00435C7A" w:rsidRDefault="00435C7A" w:rsidP="00435C7A">
      <w:pPr>
        <w:spacing w:after="0"/>
        <w:ind w:right="1229"/>
      </w:pPr>
      <w:r>
        <w:t>.text:00401550                 dd 0AA2E2E00h, 0A65A5A00h, 0B6585800h, 0D8ACAC00h, 0FAF8F800h</w:t>
      </w:r>
    </w:p>
    <w:p w14:paraId="632C7E95" w14:textId="77777777" w:rsidR="00435C7A" w:rsidRDefault="00435C7A" w:rsidP="00435C7A">
      <w:pPr>
        <w:spacing w:after="0"/>
        <w:ind w:right="1229"/>
      </w:pPr>
      <w:r>
        <w:t>.text:00401550                 dd 0E2BEBE00h, 980C0C00h, 0AA3C3C00h, 0A8363600h, 9C424200h</w:t>
      </w:r>
    </w:p>
    <w:p w14:paraId="3D00FA0A" w14:textId="77777777" w:rsidR="00435C7A" w:rsidRDefault="00435C7A" w:rsidP="00435C7A">
      <w:pPr>
        <w:spacing w:after="0"/>
        <w:ind w:right="1229"/>
      </w:pPr>
      <w:r>
        <w:t>.text:00401550                 dd 0AE3E3E00h, 0EAD0D000h, 0FCFAFA00h, 0F4E6E600h, 0CC8A8A00h</w:t>
      </w:r>
    </w:p>
    <w:p w14:paraId="6985184A" w14:textId="77777777" w:rsidR="00435C7A" w:rsidRDefault="00435C7A" w:rsidP="00435C7A">
      <w:pPr>
        <w:spacing w:after="0"/>
        <w:ind w:right="1229"/>
      </w:pPr>
      <w:r>
        <w:t>.text:00401550                 dd 0A2222200h, 92000000h, 0AA404000h, 0D6B2B200h, 0C6A6A600h</w:t>
      </w:r>
    </w:p>
    <w:p w14:paraId="3201B3BD" w14:textId="77777777" w:rsidR="00435C7A" w:rsidRDefault="00435C7A" w:rsidP="00435C7A">
      <w:pPr>
        <w:spacing w:after="0"/>
        <w:ind w:right="1229"/>
      </w:pPr>
      <w:r>
        <w:lastRenderedPageBreak/>
        <w:t>.text:00401550                 dd 0EEDCDC00h, 0AA383800h, 0E6D8D800h, 0C4747400h, 9A0C0C00h</w:t>
      </w:r>
    </w:p>
    <w:p w14:paraId="06591FDF" w14:textId="77777777" w:rsidR="00435C7A" w:rsidRDefault="00435C7A" w:rsidP="00435C7A">
      <w:pPr>
        <w:spacing w:after="0"/>
        <w:ind w:right="1229"/>
      </w:pPr>
      <w:r>
        <w:t>.text:00401550                 dd 0B2545400h, 0F4FEFE00h, 0F8FCFC00h, 0DEE4E400h, 0DAACAC00h</w:t>
      </w:r>
    </w:p>
    <w:p w14:paraId="2428690F" w14:textId="77777777" w:rsidR="00435C7A" w:rsidRDefault="00435C7A" w:rsidP="00435C7A">
      <w:pPr>
        <w:spacing w:after="0"/>
        <w:ind w:right="1229"/>
      </w:pPr>
      <w:r>
        <w:t>.text:00401550                 dd 0B65C5C00h, 0F6ECEC00h, 0C0727200h, 96080800h, 0E0CACA00h</w:t>
      </w:r>
    </w:p>
    <w:p w14:paraId="3D531D05" w14:textId="77777777" w:rsidR="00435C7A" w:rsidRDefault="00435C7A" w:rsidP="00435C7A">
      <w:pPr>
        <w:spacing w:after="0"/>
        <w:ind w:right="1229"/>
      </w:pPr>
      <w:r>
        <w:t>.text:00401550                 dd 0F4FAFA00h, 0D4D2D200h, 0F6F2F200h, 0CC868600h, 0A62E2E00h</w:t>
      </w:r>
    </w:p>
    <w:p w14:paraId="388D27FA" w14:textId="77777777" w:rsidR="00435C7A" w:rsidRDefault="00435C7A" w:rsidP="00435C7A">
      <w:pPr>
        <w:spacing w:after="0"/>
        <w:ind w:right="1229"/>
      </w:pPr>
      <w:r>
        <w:t>.text:00401550                 dd 0AE464600h, 0E0C4C400h, 9E9E9E00h, 0E6C8C800h, 0D8B0B000h</w:t>
      </w:r>
    </w:p>
    <w:p w14:paraId="1A436F86" w14:textId="77777777" w:rsidR="00435C7A" w:rsidRDefault="00435C7A" w:rsidP="00435C7A">
      <w:pPr>
        <w:spacing w:after="0"/>
        <w:ind w:right="1229"/>
      </w:pPr>
      <w:r>
        <w:t>.text:00401550                 dd 0CECECE00h, 0AAAAAC00h, 50505000h, 0D0929200h, 96060600h</w:t>
      </w:r>
    </w:p>
    <w:p w14:paraId="281A2905" w14:textId="77777777" w:rsidR="00435C7A" w:rsidRDefault="00435C7A" w:rsidP="00435C7A">
      <w:pPr>
        <w:spacing w:after="0"/>
        <w:ind w:right="1229"/>
      </w:pPr>
      <w:r>
        <w:t>.text:00401550                 dd 0C6848400h, 0CACACA00h, 0B8B8B800h, 2E2E2E00h, 0BE686800h</w:t>
      </w:r>
    </w:p>
    <w:p w14:paraId="0EA46748" w14:textId="77777777" w:rsidR="00435C7A" w:rsidRDefault="00435C7A" w:rsidP="00435C7A">
      <w:pPr>
        <w:spacing w:after="0"/>
        <w:ind w:right="1229"/>
      </w:pPr>
      <w:r>
        <w:t>.text:00401550                 dd 9E161600h, 0BA626200h, 24242400h, 0BE6A6A00h, 94040400h</w:t>
      </w:r>
    </w:p>
    <w:p w14:paraId="541AED0D" w14:textId="77777777" w:rsidR="00435C7A" w:rsidRDefault="00435C7A" w:rsidP="00435C7A">
      <w:pPr>
        <w:spacing w:after="0"/>
        <w:ind w:right="1229"/>
      </w:pPr>
      <w:r>
        <w:t>.text:00401550                 dd 0DCB0B000h, 0B65A5A00h, 0D2A6A600h, 0FAFCFC00h, 7C7C7C00h</w:t>
      </w:r>
    </w:p>
    <w:p w14:paraId="2804F8E5" w14:textId="77777777" w:rsidR="00435C7A" w:rsidRDefault="00435C7A" w:rsidP="00435C7A">
      <w:pPr>
        <w:spacing w:after="0"/>
        <w:ind w:right="1229"/>
      </w:pPr>
      <w:r>
        <w:t>.text:00401550                 dd 0DEBABA00h, 0F0DCDC00h, 0F0E0E000h, 0AA3E3E00h, 0C6C6C600h</w:t>
      </w:r>
    </w:p>
    <w:p w14:paraId="61CD359E" w14:textId="77777777" w:rsidR="00435C7A" w:rsidRDefault="00435C7A" w:rsidP="00435C7A">
      <w:pPr>
        <w:spacing w:after="0"/>
        <w:ind w:right="1229"/>
      </w:pPr>
      <w:r>
        <w:t>.text:00401550                 dd 0DEB6B600h, 0B4505000h, 0D0A2A200h, 0C2C2C200h, 48484800h</w:t>
      </w:r>
    </w:p>
    <w:p w14:paraId="188ED2BB" w14:textId="77777777" w:rsidR="00435C7A" w:rsidRDefault="00435C7A" w:rsidP="00435C7A">
      <w:pPr>
        <w:spacing w:after="0"/>
        <w:ind w:right="1229"/>
      </w:pPr>
      <w:r>
        <w:t>.text:00401550                 dd 0EEDEDE00h, 0ECD8D800h, 0D69E9E00h, 0CA888800h, 0A2A2A200h</w:t>
      </w:r>
    </w:p>
    <w:p w14:paraId="3A370BBA" w14:textId="77777777" w:rsidR="00435C7A" w:rsidRDefault="00435C7A" w:rsidP="00435C7A">
      <w:pPr>
        <w:spacing w:after="0"/>
        <w:ind w:right="1229"/>
      </w:pPr>
      <w:r>
        <w:t>.text:00401550                 dd 38383800h, 0AEAEAE00h, 0E0E4E400h, 0DED6D600h, 0D2C0C000h</w:t>
      </w:r>
    </w:p>
    <w:p w14:paraId="6CC9B675" w14:textId="77777777" w:rsidR="00435C7A" w:rsidRDefault="00435C7A" w:rsidP="00435C7A">
      <w:pPr>
        <w:spacing w:after="0"/>
        <w:ind w:right="1229"/>
      </w:pPr>
      <w:r>
        <w:t>.text:00401550                 dd 0E4ECEC00h, 0E0E0E000h, 0D0D0D000h, 0BDBDBD00h, 0EBEBEB00h</w:t>
      </w:r>
    </w:p>
    <w:p w14:paraId="1169A92F" w14:textId="77777777" w:rsidR="00435C7A" w:rsidRDefault="00435C7A" w:rsidP="00435C7A">
      <w:pPr>
        <w:spacing w:after="0"/>
        <w:ind w:right="1229"/>
      </w:pPr>
      <w:r>
        <w:t>.text:00401550                 dd 0E2E3E300h, 0E5E5E600h, 0E5E4E400h, 0E7EBEB00h, 0E5E6E600h</w:t>
      </w:r>
    </w:p>
    <w:p w14:paraId="1D8C1B29" w14:textId="77777777" w:rsidR="00435C7A" w:rsidRDefault="00435C7A" w:rsidP="00435C7A">
      <w:pPr>
        <w:spacing w:after="0"/>
        <w:ind w:right="1229"/>
      </w:pPr>
      <w:r>
        <w:t>.text:00401550                 dd 0E9ECEC00h, 0E4E4E500h, 0E9E9E900h, 0E7E8E800h, 0EAEBEB00h</w:t>
      </w:r>
    </w:p>
    <w:p w14:paraId="22FAB862" w14:textId="77777777" w:rsidR="00435C7A" w:rsidRDefault="00435C7A" w:rsidP="00435C7A">
      <w:pPr>
        <w:spacing w:after="0"/>
        <w:ind w:right="1229"/>
      </w:pPr>
      <w:r>
        <w:t>.text:00401550                 dd 0F1F0F000h, 0BFBFBF00h, 0C5C5C500h, 0E4E5E500h, 0E9EDED00h</w:t>
      </w:r>
    </w:p>
    <w:p w14:paraId="07803BD5" w14:textId="77777777" w:rsidR="00435C7A" w:rsidRDefault="00435C7A" w:rsidP="00435C7A">
      <w:pPr>
        <w:spacing w:after="0"/>
        <w:ind w:right="1229"/>
      </w:pPr>
      <w:r>
        <w:t>.text:00401550                 dd 11h dup(0)</w:t>
      </w:r>
    </w:p>
    <w:p w14:paraId="5D83FEA5" w14:textId="77777777" w:rsidR="00435C7A" w:rsidRDefault="00435C7A" w:rsidP="00435C7A">
      <w:pPr>
        <w:spacing w:after="0"/>
        <w:ind w:right="1229"/>
      </w:pPr>
      <w:r>
        <w:t>.text:00401990                 dd 0C04E800h, 0ECEBEAE9h, 0EDED2828h, 0C282828h, 2Bh, 3 dup(0)</w:t>
      </w:r>
    </w:p>
    <w:p w14:paraId="2BCCD67C" w14:textId="77777777" w:rsidR="00435C7A" w:rsidRDefault="00435C7A" w:rsidP="00435C7A">
      <w:pPr>
        <w:spacing w:after="0"/>
        <w:ind w:right="1229"/>
      </w:pPr>
      <w:r>
        <w:t>.text:004019B0                 dd 6554C400h, 57E4E3E2h, 936C6C6Ah, 1A2A5493h, 0E7E603h</w:t>
      </w:r>
    </w:p>
    <w:p w14:paraId="6C4D2504" w14:textId="77777777" w:rsidR="00435C7A" w:rsidRDefault="00435C7A" w:rsidP="00435C7A">
      <w:pPr>
        <w:spacing w:after="0"/>
        <w:ind w:right="1229"/>
      </w:pPr>
      <w:r>
        <w:t>.text:004019B0                 dd 3 dup(0)</w:t>
      </w:r>
    </w:p>
    <w:p w14:paraId="6691FFB7" w14:textId="77777777" w:rsidR="00435C7A" w:rsidRDefault="00435C7A" w:rsidP="00435C7A">
      <w:pPr>
        <w:spacing w:after="0"/>
        <w:ind w:right="1229"/>
      </w:pPr>
      <w:r>
        <w:t>.text:004019D0                 dd 1642800h, 0DE01DD84h, 6C9B01DFh, 1AFB546Ch, 0E1E00C04h</w:t>
      </w:r>
    </w:p>
    <w:p w14:paraId="0A0BF3AA" w14:textId="77777777" w:rsidR="00435C7A" w:rsidRDefault="00435C7A" w:rsidP="00435C7A">
      <w:pPr>
        <w:spacing w:after="0"/>
        <w:ind w:right="1229"/>
      </w:pPr>
      <w:r>
        <w:t>.text:004019D0                 dd 3 dup(0)</w:t>
      </w:r>
    </w:p>
    <w:p w14:paraId="078F6E9E" w14:textId="77777777" w:rsidR="00435C7A" w:rsidRDefault="00435C7A" w:rsidP="00435C7A">
      <w:pPr>
        <w:spacing w:after="0"/>
        <w:ind w:right="1229"/>
      </w:pPr>
      <w:r>
        <w:t>.text:004019F0                 dd 744B4200h, 0DAD970D8h, 6C93FB62h, 1E365493h, 0DC0CCAF9h</w:t>
      </w:r>
    </w:p>
    <w:p w14:paraId="24935D2C" w14:textId="77777777" w:rsidR="00435C7A" w:rsidRDefault="00435C7A" w:rsidP="00435C7A">
      <w:pPr>
        <w:spacing w:after="0"/>
        <w:ind w:right="1229"/>
      </w:pPr>
      <w:r>
        <w:lastRenderedPageBreak/>
        <w:t>.text:004019F0                 dd 0C1h, 2 dup(0)</w:t>
      </w:r>
    </w:p>
    <w:p w14:paraId="446A162F" w14:textId="77777777" w:rsidR="00435C7A" w:rsidRDefault="00435C7A" w:rsidP="00435C7A">
      <w:pPr>
        <w:spacing w:after="0"/>
        <w:ind w:right="1229"/>
      </w:pPr>
      <w:r>
        <w:t>.text:00401A10                 dd 4B540C00h, 75D2D101h, 6C47D5D4h, 1A365493h, 1AC42B03h</w:t>
      </w:r>
    </w:p>
    <w:p w14:paraId="34E1E191" w14:textId="77777777" w:rsidR="00435C7A" w:rsidRDefault="00435C7A" w:rsidP="00435C7A">
      <w:pPr>
        <w:spacing w:after="0"/>
        <w:ind w:right="1229"/>
      </w:pPr>
      <w:r>
        <w:t>.text:00401A10                 dd 0D710h, 2 dup(0)</w:t>
      </w:r>
    </w:p>
    <w:p w14:paraId="58973F02" w14:textId="77777777" w:rsidR="00435C7A" w:rsidRDefault="00435C7A" w:rsidP="00435C7A">
      <w:pPr>
        <w:spacing w:after="0"/>
        <w:ind w:right="1229"/>
      </w:pPr>
      <w:r>
        <w:t>.text:00401A30                 dd 4B540C00h, 67CD014Bh, 4B47CFCEh, 0F1F6C6Ch, 6C11281Eh</w:t>
      </w:r>
    </w:p>
    <w:p w14:paraId="3D590692" w14:textId="77777777" w:rsidR="00435C7A" w:rsidRDefault="00435C7A" w:rsidP="00435C7A">
      <w:pPr>
        <w:spacing w:after="0"/>
        <w:ind w:right="1229"/>
      </w:pPr>
      <w:r>
        <w:t>.text:00401A30                 dd 0D00237h, 2 dup(0)</w:t>
      </w:r>
    </w:p>
    <w:p w14:paraId="1B5DD686" w14:textId="77777777" w:rsidR="00435C7A" w:rsidRDefault="00435C7A" w:rsidP="00435C7A">
      <w:pPr>
        <w:spacing w:after="0"/>
        <w:ind w:right="1229"/>
      </w:pPr>
      <w:r>
        <w:t>.text:00401A50                 dd 4B540C00h, 0C701544Bh, 36C9B8C8h, 364B6C01h, 20200D1Bh</w:t>
      </w:r>
    </w:p>
    <w:p w14:paraId="79FB9117" w14:textId="77777777" w:rsidR="00435C7A" w:rsidRDefault="00435C7A" w:rsidP="00435C7A">
      <w:pPr>
        <w:spacing w:after="0"/>
        <w:ind w:right="1229"/>
      </w:pPr>
      <w:r>
        <w:t>.text:00401A50                 dd 0CCCBF921h, 2 dup(0)</w:t>
      </w:r>
    </w:p>
    <w:p w14:paraId="42FA2B52" w14:textId="77777777" w:rsidR="00435C7A" w:rsidRDefault="00435C7A" w:rsidP="00435C7A">
      <w:pPr>
        <w:spacing w:after="0"/>
        <w:ind w:right="1229"/>
      </w:pPr>
      <w:r>
        <w:t>.text:00401A70                 dd 4B4B4200h, 14B5454h, 4E6768C2h, 370174C3h, 42121A0Fh</w:t>
      </w:r>
    </w:p>
    <w:p w14:paraId="125CCE52" w14:textId="77777777" w:rsidR="00435C7A" w:rsidRDefault="00435C7A" w:rsidP="00435C7A">
      <w:pPr>
        <w:spacing w:after="0"/>
        <w:ind w:right="1229"/>
      </w:pPr>
      <w:r>
        <w:t>.text:00401A70                 dd 0C5F1C42Bh, 0C6h, 0</w:t>
      </w:r>
    </w:p>
    <w:p w14:paraId="0D63D7FD" w14:textId="77777777" w:rsidR="00435C7A" w:rsidRDefault="00435C7A" w:rsidP="00435C7A">
      <w:pPr>
        <w:spacing w:after="0"/>
        <w:ind w:right="1229"/>
      </w:pPr>
      <w:r>
        <w:t>.text:00401A90                 dd 1F1F0C00h, 64545454h, 70BE5701h, 47C0BF61h, 1B1B4A40h</w:t>
      </w:r>
    </w:p>
    <w:p w14:paraId="4A61C13A" w14:textId="77777777" w:rsidR="00435C7A" w:rsidRDefault="00435C7A" w:rsidP="00435C7A">
      <w:pPr>
        <w:spacing w:after="0"/>
        <w:ind w:right="1229"/>
      </w:pPr>
      <w:r>
        <w:t>.text:00401A90                 dd 1FFE03F0h, 0C1h, 0</w:t>
      </w:r>
    </w:p>
    <w:p w14:paraId="233EB061" w14:textId="77777777" w:rsidR="00435C7A" w:rsidRDefault="00435C7A" w:rsidP="00435C7A">
      <w:pPr>
        <w:spacing w:after="0"/>
        <w:ind w:right="1229"/>
      </w:pPr>
      <w:r>
        <w:t>.text:00401AB0                 dd 2A1F4200h, 4B4B544Bh, 0B6B5B486h, 0B067968Dh, 6DBA40B9h</w:t>
      </w:r>
    </w:p>
    <w:p w14:paraId="370138B4" w14:textId="77777777" w:rsidR="00435C7A" w:rsidRDefault="00435C7A" w:rsidP="00435C7A">
      <w:pPr>
        <w:spacing w:after="0"/>
        <w:ind w:right="1229"/>
      </w:pPr>
      <w:r>
        <w:t>.text:00401AB0                 dd 361E1B29h, 0BBh, 0</w:t>
      </w:r>
    </w:p>
    <w:p w14:paraId="44E92576" w14:textId="77777777" w:rsidR="00435C7A" w:rsidRDefault="00435C7A" w:rsidP="00435C7A">
      <w:pPr>
        <w:spacing w:after="0"/>
        <w:ind w:right="1229"/>
      </w:pPr>
      <w:r>
        <w:t>.text:00401AD0                 dd 361F4200h, 54544B1Fh, 87ACAB74h, 0AFAEAD01h, 0B114B067h</w:t>
      </w:r>
    </w:p>
    <w:p w14:paraId="3F4EF210" w14:textId="77777777" w:rsidR="00435C7A" w:rsidRDefault="00435C7A" w:rsidP="00435C7A">
      <w:pPr>
        <w:spacing w:after="0"/>
        <w:ind w:right="1229"/>
      </w:pPr>
      <w:r>
        <w:t>.text:00401AD0                 dd 0B2363740h, 0B3h, 0</w:t>
      </w:r>
    </w:p>
    <w:p w14:paraId="52A9339E" w14:textId="77777777" w:rsidR="00435C7A" w:rsidRDefault="00435C7A" w:rsidP="00435C7A">
      <w:pPr>
        <w:spacing w:after="0"/>
        <w:ind w:right="1229"/>
      </w:pPr>
      <w:r>
        <w:t>.text:00401AF0                 dd 361F4200h, 544B831Fh, 0A2606C54h, 0A4592A86h, 0A8A770A5h</w:t>
      </w:r>
    </w:p>
    <w:p w14:paraId="402E0C24" w14:textId="77777777" w:rsidR="00435C7A" w:rsidRDefault="00435C7A" w:rsidP="00435C7A">
      <w:pPr>
        <w:spacing w:after="0"/>
        <w:ind w:right="1229"/>
      </w:pPr>
      <w:r>
        <w:t>.text:00401AF0                 dd 8E405EA9h, 0AAh, 0</w:t>
      </w:r>
    </w:p>
    <w:p w14:paraId="41948F74" w14:textId="77777777" w:rsidR="00435C7A" w:rsidRDefault="00435C7A" w:rsidP="00435C7A">
      <w:pPr>
        <w:spacing w:after="0"/>
        <w:ind w:right="1229"/>
      </w:pPr>
      <w:r>
        <w:t>.text:00401B10                 dd 36374200h, 544B1F2Ah, 9A99014Bh, 11E3601h, 727E6C01h</w:t>
      </w:r>
    </w:p>
    <w:p w14:paraId="7B502ED4" w14:textId="77777777" w:rsidR="00435C7A" w:rsidRDefault="00435C7A" w:rsidP="00435C7A">
      <w:pPr>
        <w:spacing w:after="0"/>
        <w:ind w:right="1229"/>
      </w:pPr>
      <w:r>
        <w:t>.text:00401B10                 dd 8C9F629Dh, 0A0h, 0</w:t>
      </w:r>
    </w:p>
    <w:p w14:paraId="4E21651D" w14:textId="77777777" w:rsidR="00435C7A" w:rsidRDefault="00435C7A" w:rsidP="00435C7A">
      <w:pPr>
        <w:spacing w:after="0"/>
        <w:ind w:right="1229"/>
      </w:pPr>
      <w:r>
        <w:t>.text:00401B30                 dd 36374200h, 4B4B2A37h, 928D6A37h, 64F0546Ah, 7D946A01h</w:t>
      </w:r>
    </w:p>
    <w:p w14:paraId="7230EB2A" w14:textId="77777777" w:rsidR="00435C7A" w:rsidRDefault="00435C7A" w:rsidP="00435C7A">
      <w:pPr>
        <w:spacing w:after="0"/>
        <w:ind w:right="1229"/>
      </w:pPr>
      <w:r>
        <w:t>.text:00401B30                 dd 97609695h, 98h, 0</w:t>
      </w:r>
    </w:p>
    <w:p w14:paraId="59BA9E19" w14:textId="77777777" w:rsidR="00435C7A" w:rsidRDefault="00435C7A" w:rsidP="00435C7A">
      <w:pPr>
        <w:spacing w:after="0"/>
        <w:ind w:right="1229"/>
      </w:pPr>
      <w:r>
        <w:t>.text:00401B50                 dd 0FB374200h, 831F3637h, 85846A41h, 8940876Ah, 8C618B8Ah</w:t>
      </w:r>
    </w:p>
    <w:p w14:paraId="674FF807" w14:textId="77777777" w:rsidR="00435C7A" w:rsidRDefault="00435C7A" w:rsidP="00435C7A">
      <w:pPr>
        <w:spacing w:after="0"/>
        <w:ind w:right="1229"/>
      </w:pPr>
      <w:r>
        <w:t>.text:00401B50                 dd 8F018E8Dh, 90h, 0</w:t>
      </w:r>
    </w:p>
    <w:p w14:paraId="01EB014F" w14:textId="77777777" w:rsidR="00435C7A" w:rsidRDefault="00435C7A" w:rsidP="00435C7A">
      <w:pPr>
        <w:spacing w:after="0"/>
        <w:ind w:right="1229"/>
      </w:pPr>
      <w:r>
        <w:t>.text:00401B70                 dd 0F2A3800h, 1F2A3736h, 7D7C6A64h, 627E0101h, 81807F61h</w:t>
      </w:r>
    </w:p>
    <w:p w14:paraId="2F9DE23B" w14:textId="77777777" w:rsidR="00435C7A" w:rsidRDefault="00435C7A" w:rsidP="00435C7A">
      <w:pPr>
        <w:spacing w:after="0"/>
        <w:ind w:right="1229"/>
      </w:pPr>
      <w:r>
        <w:t>.text:00401B70                 dd 746C0101h, 82h, 0</w:t>
      </w:r>
    </w:p>
    <w:p w14:paraId="56FCC38E" w14:textId="77777777" w:rsidR="00435C7A" w:rsidRDefault="00435C7A" w:rsidP="00435C7A">
      <w:pPr>
        <w:spacing w:after="0"/>
        <w:ind w:right="1229"/>
      </w:pPr>
      <w:r>
        <w:t>.text:00401B90                 dd 1BFB3800h, 2A2A2AFBh, 76695941h, 79677877h, 74017B7Ah</w:t>
      </w:r>
    </w:p>
    <w:p w14:paraId="39E7126D" w14:textId="77777777" w:rsidR="00435C7A" w:rsidRDefault="00435C7A" w:rsidP="00435C7A">
      <w:pPr>
        <w:spacing w:after="0"/>
        <w:ind w:right="1229"/>
      </w:pPr>
      <w:r>
        <w:t>.text:00401B90                 dd 4B546C54h, 4Ch, 0</w:t>
      </w:r>
    </w:p>
    <w:p w14:paraId="70BAB264" w14:textId="77777777" w:rsidR="00435C7A" w:rsidRDefault="00435C7A" w:rsidP="00435C7A">
      <w:pPr>
        <w:spacing w:after="0"/>
        <w:ind w:right="1229"/>
      </w:pPr>
      <w:r>
        <w:t>.text:00401BB0                 dd 0F363800h, 2A2A360Fh, 6F6E474Ah, 73727170h, 6C547440h</w:t>
      </w:r>
    </w:p>
    <w:p w14:paraId="455A9B84" w14:textId="77777777" w:rsidR="00435C7A" w:rsidRDefault="00435C7A" w:rsidP="00435C7A">
      <w:pPr>
        <w:spacing w:after="0"/>
        <w:ind w:right="1229"/>
      </w:pPr>
      <w:r>
        <w:t>.text:00401BB0                 dd 1B1A376Ch, 4Ch, 0</w:t>
      </w:r>
    </w:p>
    <w:p w14:paraId="400CF417" w14:textId="77777777" w:rsidR="00435C7A" w:rsidRDefault="00435C7A" w:rsidP="00435C7A">
      <w:pPr>
        <w:spacing w:after="0"/>
        <w:ind w:right="1229"/>
      </w:pPr>
      <w:r>
        <w:t>.text:00401BD0                 dd 1BFB3800h, 53360F0Fh, 67584B1Fh, 65016968h, 1F6C5403h</w:t>
      </w:r>
    </w:p>
    <w:p w14:paraId="4BFCE7BA" w14:textId="77777777" w:rsidR="00435C7A" w:rsidRDefault="00435C7A" w:rsidP="00435C7A">
      <w:pPr>
        <w:spacing w:after="0"/>
        <w:ind w:right="1229"/>
      </w:pPr>
      <w:r>
        <w:t>.text:00401BD0                 dd 2A4D4D1Ah, 38h, 0</w:t>
      </w:r>
    </w:p>
    <w:p w14:paraId="4052AE73" w14:textId="77777777" w:rsidR="00435C7A" w:rsidRDefault="00435C7A" w:rsidP="00435C7A">
      <w:pPr>
        <w:spacing w:after="0"/>
        <w:ind w:right="1229"/>
      </w:pPr>
      <w:r>
        <w:t>.text:00401BF0                 dd 1A0F3800h, 1F290F0Fh, 6261605Fh, 64645963h, 30F371Ah</w:t>
      </w:r>
    </w:p>
    <w:p w14:paraId="3EFB507D" w14:textId="77777777" w:rsidR="00435C7A" w:rsidRDefault="00435C7A" w:rsidP="00435C7A">
      <w:pPr>
        <w:spacing w:after="0"/>
        <w:ind w:right="1229"/>
      </w:pPr>
      <w:r>
        <w:t>.text:00401BF0                 dd 651F1A03h, 42h, 0</w:t>
      </w:r>
    </w:p>
    <w:p w14:paraId="4A4B95AA" w14:textId="77777777" w:rsidR="00435C7A" w:rsidRDefault="00435C7A" w:rsidP="00435C7A">
      <w:pPr>
        <w:spacing w:after="0"/>
        <w:ind w:right="1229"/>
      </w:pPr>
      <w:r>
        <w:t>.text:00401C10                 dd 4D1A4C00h, 502A1B1Bh, 52575645h, 4B375A59h, 0F003031Ah</w:t>
      </w:r>
    </w:p>
    <w:p w14:paraId="50B974D2" w14:textId="77777777" w:rsidR="00435C7A" w:rsidRDefault="00435C7A" w:rsidP="00435C7A">
      <w:pPr>
        <w:spacing w:after="0"/>
        <w:ind w:right="1229"/>
      </w:pPr>
      <w:r>
        <w:t>.text:00401C10                 dd 54544BFBh, 42h, 0</w:t>
      </w:r>
    </w:p>
    <w:p w14:paraId="75C382DD" w14:textId="77777777" w:rsidR="00435C7A" w:rsidRDefault="00435C7A" w:rsidP="00435C7A">
      <w:pPr>
        <w:spacing w:after="0"/>
        <w:ind w:right="1229"/>
      </w:pPr>
      <w:r>
        <w:t>.text:00401C30                 dd 31A4C00h, 4E0F1C1Ah, 5251504Fh, 1A2A5347h, 2A1AF8F8h</w:t>
      </w:r>
    </w:p>
    <w:p w14:paraId="68804BAC" w14:textId="77777777" w:rsidR="00435C7A" w:rsidRDefault="00435C7A" w:rsidP="00435C7A">
      <w:pPr>
        <w:spacing w:after="0"/>
        <w:ind w:right="1229"/>
      </w:pPr>
      <w:r>
        <w:t>.text:00401C30                 dd 544B4B54h, 0Ch, 0</w:t>
      </w:r>
    </w:p>
    <w:p w14:paraId="1CE3FB33" w14:textId="77777777" w:rsidR="00435C7A" w:rsidRDefault="00435C7A" w:rsidP="00435C7A">
      <w:pPr>
        <w:spacing w:after="0"/>
        <w:ind w:right="1229"/>
      </w:pPr>
      <w:r>
        <w:t>.text:00401C50                 dd 0F01A2100h, 45442F43h, 49484746h, 12F04A47h, 2A37030Eh</w:t>
      </w:r>
    </w:p>
    <w:p w14:paraId="712894B6" w14:textId="77777777" w:rsidR="00435C7A" w:rsidRDefault="00435C7A" w:rsidP="00435C7A">
      <w:pPr>
        <w:spacing w:after="0"/>
        <w:ind w:right="1229"/>
      </w:pPr>
      <w:r>
        <w:t>.text:00401C50                 dd 4B371F37h, 42h, 0</w:t>
      </w:r>
    </w:p>
    <w:p w14:paraId="3CDE0B5E" w14:textId="77777777" w:rsidR="00435C7A" w:rsidRDefault="00435C7A" w:rsidP="00435C7A">
      <w:pPr>
        <w:spacing w:after="0"/>
        <w:ind w:right="1229"/>
      </w:pPr>
      <w:r>
        <w:lastRenderedPageBreak/>
        <w:t>.text:00401C70                 dd 0DF03900h, 3D3C143Ah, 3F16313Ah, 0D061240h, 3736030Fh</w:t>
      </w:r>
    </w:p>
    <w:p w14:paraId="2D66FBBA" w14:textId="77777777" w:rsidR="00435C7A" w:rsidRDefault="00435C7A" w:rsidP="00435C7A">
      <w:pPr>
        <w:spacing w:after="0"/>
        <w:ind w:right="1229"/>
      </w:pPr>
      <w:r>
        <w:t>.text:00401C70                 dd 1F362A2Ah, 0Ch, 0</w:t>
      </w:r>
    </w:p>
    <w:p w14:paraId="62D3DB98" w14:textId="77777777" w:rsidR="00435C7A" w:rsidRDefault="00435C7A" w:rsidP="00435C7A">
      <w:pPr>
        <w:spacing w:after="0"/>
        <w:ind w:right="1229"/>
      </w:pPr>
      <w:r>
        <w:t>.text:00401C90                 dd 12032B00h, 2F2E2D2Ch, 33323130h, 0F12040Ah, 360F0DFBh</w:t>
      </w:r>
    </w:p>
    <w:p w14:paraId="749C4BEE" w14:textId="77777777" w:rsidR="00435C7A" w:rsidRDefault="00435C7A" w:rsidP="00435C7A">
      <w:pPr>
        <w:spacing w:after="0"/>
        <w:ind w:right="1229"/>
      </w:pPr>
      <w:r>
        <w:t>.text:00401C90                 dd 1F362A36h, 38h, 0</w:t>
      </w:r>
    </w:p>
    <w:p w14:paraId="2B19D103" w14:textId="77777777" w:rsidR="00435C7A" w:rsidRDefault="00435C7A" w:rsidP="00435C7A">
      <w:pPr>
        <w:spacing w:after="0"/>
        <w:ind w:right="1229"/>
      </w:pPr>
      <w:r>
        <w:t>.text:00401CB0                 dd 12F92100h, 0A24230Ah, 25261525h, 0F1BF228h, 0F1BF90Fh</w:t>
      </w:r>
    </w:p>
    <w:p w14:paraId="18743B21" w14:textId="77777777" w:rsidR="00435C7A" w:rsidRDefault="00435C7A" w:rsidP="00435C7A">
      <w:pPr>
        <w:spacing w:after="0"/>
        <w:ind w:right="1229"/>
      </w:pPr>
      <w:r>
        <w:t>.text:00401CB0                 dd 2A0FFB0Fh, 0Ch, 0</w:t>
      </w:r>
    </w:p>
    <w:p w14:paraId="3E0D2F10" w14:textId="77777777" w:rsidR="00435C7A" w:rsidRDefault="00435C7A" w:rsidP="00435C7A">
      <w:pPr>
        <w:spacing w:after="0"/>
        <w:ind w:right="1229"/>
      </w:pPr>
      <w:r>
        <w:t>.text:00401CD0                 dd 0FEF0FD00h, 1413FF12h, 0E171615h, 1B1B1A04h, 0F1AF90Fh</w:t>
      </w:r>
    </w:p>
    <w:p w14:paraId="1AD35CFF" w14:textId="77777777" w:rsidR="00435C7A" w:rsidRDefault="00435C7A" w:rsidP="00435C7A">
      <w:pPr>
        <w:spacing w:after="0"/>
        <w:ind w:right="1229"/>
      </w:pPr>
      <w:r>
        <w:t>.text:00401CD0                 dd 1F1B0F0Fh, 20h, 0</w:t>
      </w:r>
    </w:p>
    <w:p w14:paraId="39A3507E" w14:textId="77777777" w:rsidR="00435C7A" w:rsidRDefault="00435C7A" w:rsidP="00435C7A">
      <w:pPr>
        <w:spacing w:after="0"/>
        <w:ind w:right="1229"/>
      </w:pPr>
      <w:r>
        <w:t>.text:00401CF0                 dd 0F1F0EF00h, 0F5F4F3F2h, 0CF60A09h, 0F8F8F0F7h, 0FAF90403h</w:t>
      </w:r>
    </w:p>
    <w:p w14:paraId="4953D1E8" w14:textId="77777777" w:rsidR="00435C7A" w:rsidRDefault="00435C7A" w:rsidP="00435C7A">
      <w:pPr>
        <w:spacing w:after="0"/>
        <w:ind w:right="1229"/>
      </w:pPr>
      <w:r>
        <w:t>.text:00401CF0                 dd 0FBF8F0FAh, 0FCh, 10h dup(0)</w:t>
      </w:r>
    </w:p>
    <w:p w14:paraId="2FA88CD8" w14:textId="77777777" w:rsidR="00435C7A" w:rsidRDefault="00435C7A" w:rsidP="00435C7A">
      <w:pPr>
        <w:spacing w:after="0"/>
        <w:ind w:right="1229"/>
      </w:pPr>
      <w:r>
        <w:t>.text:00401D4C                 dd 0FFFFFF00h, 0FFFFFFFFh, 0F00F0FFh, 300F0FFh, 100F0FFh</w:t>
      </w:r>
    </w:p>
    <w:p w14:paraId="703012F5" w14:textId="77777777" w:rsidR="00435C7A" w:rsidRDefault="00435C7A" w:rsidP="00435C7A">
      <w:pPr>
        <w:spacing w:after="0"/>
        <w:ind w:right="1229"/>
      </w:pPr>
      <w:r>
        <w:t>.text:00401D4C                 dd 2 dup(0F0FFh), 0F07Fh, 0F03Fh, 0F01Fh, 14h dup(0F00Fh)</w:t>
      </w:r>
    </w:p>
    <w:p w14:paraId="7F542EB2" w14:textId="77777777" w:rsidR="00435C7A" w:rsidRDefault="00435C7A" w:rsidP="00435C7A">
      <w:pPr>
        <w:spacing w:after="0"/>
        <w:ind w:right="1229"/>
      </w:pPr>
      <w:r>
        <w:t>.text:00401D4C                 dd 0FFFFFF0Fh, 0FFFFFFFFh, 0C24FFh, 6A75524Bh, 726B7972h</w:t>
      </w:r>
    </w:p>
    <w:p w14:paraId="5B905FDE" w14:textId="77777777" w:rsidR="00435C7A" w:rsidRDefault="00435C7A" w:rsidP="00435C7A">
      <w:pPr>
        <w:spacing w:after="0"/>
        <w:ind w:right="1229"/>
      </w:pPr>
      <w:r>
        <w:t>.text:00401D4C                 dd 666D6A74h, 783500h, 1C20000h, 11D00000h, 0BD60000h</w:t>
      </w:r>
    </w:p>
    <w:p w14:paraId="4CBAB591" w14:textId="77777777" w:rsidR="00435C7A" w:rsidRDefault="00435C7A" w:rsidP="00435C7A">
      <w:pPr>
        <w:spacing w:after="0"/>
        <w:ind w:right="1229"/>
      </w:pPr>
      <w:r>
        <w:t>.text:00401D4C                 dd 3460000h, 1A8601FFh, 8010000h, 63695000h, 65727574h</w:t>
      </w:r>
    </w:p>
    <w:p w14:paraId="31D4676D" w14:textId="77777777" w:rsidR="00435C7A" w:rsidRDefault="00435C7A" w:rsidP="00435C7A">
      <w:pPr>
        <w:spacing w:after="0"/>
        <w:ind w:right="1229"/>
      </w:pPr>
      <w:r>
        <w:t>.text:00401D4C                 dd 3000031h, 8C6h, 746Ch, 8BEh, 10000h, 20200001h, 10000h</w:t>
      </w:r>
    </w:p>
    <w:p w14:paraId="3C907BB7" w14:textId="77777777" w:rsidR="00435C7A" w:rsidRDefault="00435C7A" w:rsidP="00435C7A">
      <w:pPr>
        <w:spacing w:after="0"/>
        <w:ind w:right="1229"/>
      </w:pPr>
      <w:r>
        <w:t>.text:00401D4C                 dd 8A80008h, 160000h, 280000h, 200000h, 400000h, 10000h</w:t>
      </w:r>
    </w:p>
    <w:p w14:paraId="0DE70163" w14:textId="77777777" w:rsidR="00435C7A" w:rsidRDefault="00435C7A" w:rsidP="00435C7A">
      <w:pPr>
        <w:spacing w:after="0"/>
        <w:ind w:right="1229"/>
      </w:pPr>
      <w:r>
        <w:t>.text:00401D4C                 dd 8, 4800000h, 2 dup(0)</w:t>
      </w:r>
    </w:p>
    <w:p w14:paraId="722CE7A3" w14:textId="77777777" w:rsidR="00435C7A" w:rsidRDefault="00435C7A" w:rsidP="00435C7A">
      <w:pPr>
        <w:spacing w:after="0"/>
        <w:ind w:right="1229"/>
      </w:pPr>
      <w:r>
        <w:t>.text:00401E44                 dd 1000000h, 2 dup(0)</w:t>
      </w:r>
    </w:p>
    <w:p w14:paraId="3FBF4CA7" w14:textId="77777777" w:rsidR="00435C7A" w:rsidRDefault="00435C7A" w:rsidP="00435C7A">
      <w:pPr>
        <w:spacing w:after="0"/>
        <w:ind w:right="1229"/>
      </w:pPr>
      <w:r>
        <w:t>.text:00401E50                 dd 0FFFF0000h, 0B0B000FFh, 0C8C800B0h, 0CCCC00C8h, 0C0C000CCh</w:t>
      </w:r>
    </w:p>
    <w:p w14:paraId="28EC8700" w14:textId="77777777" w:rsidR="00435C7A" w:rsidRDefault="00435C7A" w:rsidP="00435C7A">
      <w:pPr>
        <w:spacing w:after="0"/>
        <w:ind w:right="1229"/>
      </w:pPr>
      <w:r>
        <w:t>.text:00401E50                 dd 0C8C800C4h, 0D8D800CCh, 0C4C400CCh, 0D0D000C4h, 0B8B800D0h</w:t>
      </w:r>
    </w:p>
    <w:p w14:paraId="1503C6CC" w14:textId="77777777" w:rsidR="00435C7A" w:rsidRDefault="00435C7A" w:rsidP="00435C7A">
      <w:pPr>
        <w:spacing w:after="0"/>
        <w:ind w:right="1229"/>
      </w:pPr>
      <w:r>
        <w:t>.text:00401E50                 dd 0A8A800B8h, 0B4B400A8h, 0D4D400B4h, 0D4D400D4h, 0CCCC00D0h</w:t>
      </w:r>
    </w:p>
    <w:p w14:paraId="4CEE31A3" w14:textId="77777777" w:rsidR="00435C7A" w:rsidRDefault="00435C7A" w:rsidP="00435C7A">
      <w:pPr>
        <w:spacing w:after="0"/>
        <w:ind w:right="1229"/>
      </w:pPr>
      <w:r>
        <w:t>.text:00401E50                 dd 0BCBC00D0h, 0BCBC00C8h, 0D0D000CCh, 0D8D800D4h, 0BCBC00D8h</w:t>
      </w:r>
    </w:p>
    <w:p w14:paraId="68F31686" w14:textId="77777777" w:rsidR="00435C7A" w:rsidRDefault="00435C7A" w:rsidP="00435C7A">
      <w:pPr>
        <w:spacing w:after="0"/>
        <w:ind w:right="1229"/>
      </w:pPr>
      <w:r>
        <w:t>.text:00401E50                 dd 0ACAC00BCh, 0C0C000ACh, 0E8E800C0h, 0E4E400E8h, 0E4E400E4h</w:t>
      </w:r>
    </w:p>
    <w:p w14:paraId="50B40A7D" w14:textId="77777777" w:rsidR="00435C7A" w:rsidRDefault="00435C7A" w:rsidP="00435C7A">
      <w:pPr>
        <w:spacing w:after="0"/>
        <w:ind w:right="1229"/>
      </w:pPr>
      <w:r>
        <w:t>.text:00401E50                 dd 0D0D000E0h, 0CCCC00E0h, 0B0B000DCh, 0E0E000D4h, 0E0E000E4h</w:t>
      </w:r>
    </w:p>
    <w:p w14:paraId="26034843" w14:textId="77777777" w:rsidR="00435C7A" w:rsidRDefault="00435C7A" w:rsidP="00435C7A">
      <w:pPr>
        <w:spacing w:after="0"/>
        <w:ind w:right="1229"/>
      </w:pPr>
      <w:r>
        <w:t>.text:00401E50                 dd 0ECEC00E0h, 0F0F000ECh, 0A4A400F0h, 0D0D000D0h, 0F0F000DCh</w:t>
      </w:r>
    </w:p>
    <w:p w14:paraId="66F7E690" w14:textId="77777777" w:rsidR="00435C7A" w:rsidRDefault="00435C7A" w:rsidP="00435C7A">
      <w:pPr>
        <w:spacing w:after="0"/>
        <w:ind w:right="1229"/>
      </w:pPr>
      <w:r>
        <w:t>.text:00401E50                 dd 0D8D800E8h, 989800E0h, 0B8B800C8h, 0ECEC00D8h, 0C0C000E8h</w:t>
      </w:r>
    </w:p>
    <w:p w14:paraId="4F55134E" w14:textId="77777777" w:rsidR="00435C7A" w:rsidRDefault="00435C7A" w:rsidP="00435C7A">
      <w:pPr>
        <w:spacing w:after="0"/>
        <w:ind w:right="1229"/>
      </w:pPr>
      <w:r>
        <w:t>.text:00401E50                 dd 707000D8h, 0F4F400B8h, 0B0B000ECh, 989800D0h, 0DCDC00CCh</w:t>
      </w:r>
    </w:p>
    <w:p w14:paraId="0DD26DE2" w14:textId="77777777" w:rsidR="00435C7A" w:rsidRDefault="00435C7A" w:rsidP="00435C7A">
      <w:pPr>
        <w:spacing w:after="0"/>
        <w:ind w:right="1229"/>
      </w:pPr>
      <w:r>
        <w:t>.text:00401E50                 dd 686800DCh, 0DCDC00B8h, 0F8F800E4h, 0C8C800F0h, 8C8C00DCh</w:t>
      </w:r>
    </w:p>
    <w:p w14:paraId="5CCE22B5" w14:textId="77777777" w:rsidR="00435C7A" w:rsidRDefault="00435C7A" w:rsidP="00435C7A">
      <w:pPr>
        <w:spacing w:after="0"/>
        <w:ind w:right="1229"/>
      </w:pPr>
      <w:r>
        <w:t>.text:00401E50                 dd 0D8D800C4h, 0A8A800E4h, 383800D0h, 787800A4h, 0E4E400C0h</w:t>
      </w:r>
    </w:p>
    <w:p w14:paraId="6B166F04" w14:textId="77777777" w:rsidR="00435C7A" w:rsidRDefault="00435C7A" w:rsidP="00435C7A">
      <w:pPr>
        <w:spacing w:after="0"/>
        <w:ind w:right="1229"/>
      </w:pPr>
      <w:r>
        <w:t>.text:00401E50                 dd 888800E8h, 0C4C400C4h, 0F4F400DCh, 0F4F400F0h, 2C2C00F4h</w:t>
      </w:r>
    </w:p>
    <w:p w14:paraId="56ADD08E" w14:textId="77777777" w:rsidR="00435C7A" w:rsidRDefault="00435C7A" w:rsidP="00435C7A">
      <w:pPr>
        <w:spacing w:after="0"/>
        <w:ind w:right="1229"/>
      </w:pPr>
      <w:r>
        <w:lastRenderedPageBreak/>
        <w:t>.text:00401E50                 dd 747400A0h, 0C0C000BCh, 0BCBC00DCh, 0F0F000D8h, 848400ECh</w:t>
      </w:r>
    </w:p>
    <w:p w14:paraId="6526CB33" w14:textId="77777777" w:rsidR="00435C7A" w:rsidRDefault="00435C7A" w:rsidP="00435C7A">
      <w:pPr>
        <w:spacing w:after="0"/>
        <w:ind w:right="1229"/>
      </w:pPr>
      <w:r>
        <w:t>.text:00401E50                 dd 303000C0h, 484800A0h, 646400ACh, 0E4E400B4h, 909000ECh</w:t>
      </w:r>
    </w:p>
    <w:p w14:paraId="1C4E47C9" w14:textId="77777777" w:rsidR="00435C7A" w:rsidRDefault="00435C7A" w:rsidP="00435C7A">
      <w:pPr>
        <w:spacing w:after="0"/>
        <w:ind w:right="1229"/>
      </w:pPr>
      <w:r>
        <w:t>.text:00401E50                 dd 282800C8h, 181800A0h, 80800098h, 0DCDC00C4h, 303000ECh</w:t>
      </w:r>
    </w:p>
    <w:p w14:paraId="02249ED9" w14:textId="77777777" w:rsidR="00435C7A" w:rsidRDefault="00435C7A" w:rsidP="00435C7A">
      <w:pPr>
        <w:spacing w:after="0"/>
        <w:ind w:right="1229"/>
      </w:pPr>
      <w:r>
        <w:t>.text:00401E50                 dd 606000A4h, 0BCBC00B4h, 0ECEC00DCh, 0F0F000F0h, 0E0E000F4h</w:t>
      </w:r>
    </w:p>
    <w:p w14:paraId="51EEA07B" w14:textId="77777777" w:rsidR="00435C7A" w:rsidRDefault="00435C7A" w:rsidP="00435C7A">
      <w:pPr>
        <w:spacing w:after="0"/>
        <w:ind w:right="1229"/>
      </w:pPr>
      <w:r>
        <w:t>.text:00401E50                 dd 707000ECh, 383800BCh, 202000A8h, 2C2C009Ch, 7C7C00A4h</w:t>
      </w:r>
    </w:p>
    <w:p w14:paraId="4A8F6A9F" w14:textId="77777777" w:rsidR="00435C7A" w:rsidRDefault="00435C7A" w:rsidP="00435C7A">
      <w:pPr>
        <w:spacing w:after="0"/>
        <w:ind w:right="1229"/>
      </w:pPr>
      <w:r>
        <w:t>.text:00401E50                 dd 0CCCC00C4h, 0FCFC00E0h, 2 dup(0F8F800F8h), 0D8D800F4h</w:t>
      </w:r>
    </w:p>
    <w:p w14:paraId="7AFA41BB" w14:textId="77777777" w:rsidR="00435C7A" w:rsidRDefault="00435C7A" w:rsidP="00435C7A">
      <w:pPr>
        <w:spacing w:after="0"/>
        <w:ind w:right="1229"/>
      </w:pPr>
      <w:r>
        <w:t>.text:00401E50                 dd 0A4A400ECh, 0A0A000D4h, 444400D0h, 202000A8h, 40400098h</w:t>
      </w:r>
    </w:p>
    <w:p w14:paraId="6DB89951" w14:textId="77777777" w:rsidR="00435C7A" w:rsidRDefault="00435C7A" w:rsidP="00435C7A">
      <w:pPr>
        <w:spacing w:after="0"/>
        <w:ind w:right="1229"/>
      </w:pPr>
      <w:r>
        <w:t>.text:00401E50                 dd 909000A8h, 0D8D800CCh, 0D4D400E8h, 6C6C00E4h, 0C0C000BCh</w:t>
      </w:r>
    </w:p>
    <w:p w14:paraId="5DDEB854" w14:textId="77777777" w:rsidR="00435C7A" w:rsidRDefault="00435C7A" w:rsidP="00435C7A">
      <w:pPr>
        <w:spacing w:after="0"/>
        <w:ind w:right="1229"/>
      </w:pPr>
      <w:r>
        <w:t>.text:00401E50                 dd 0D0D000E0h, 808000E8h, 444400C0h, 949400ACh, 0D4D400CCh</w:t>
      </w:r>
    </w:p>
    <w:p w14:paraId="44524AC1" w14:textId="77777777" w:rsidR="00435C7A" w:rsidRDefault="00435C7A" w:rsidP="00435C7A">
      <w:pPr>
        <w:spacing w:after="0"/>
        <w:ind w:right="1229"/>
      </w:pPr>
      <w:r>
        <w:t>.text:00401E50                 dd 0FCFC00E8h, 0CCCC00FCh, 0C8C800C8h, 0E8E800E0h, 747400ECh</w:t>
      </w:r>
    </w:p>
    <w:p w14:paraId="240A9898" w14:textId="77777777" w:rsidR="00435C7A" w:rsidRDefault="00435C7A" w:rsidP="00435C7A">
      <w:pPr>
        <w:spacing w:after="0"/>
        <w:ind w:right="1229"/>
      </w:pPr>
      <w:r>
        <w:t>.text:00401E50                 dd 4C4C00C0h, 0CCCC00ACh, 0B8B800E4h, 0B4B400C4h, 0C4C400B0h</w:t>
      </w:r>
    </w:p>
    <w:p w14:paraId="458CC7D3" w14:textId="77777777" w:rsidR="00435C7A" w:rsidRDefault="00435C7A" w:rsidP="00435C7A">
      <w:pPr>
        <w:spacing w:after="0"/>
        <w:ind w:right="1229"/>
      </w:pPr>
      <w:r>
        <w:t>.text:00401E50                 dd 101000C8h, 4C4C0098h, 909000B0h, 0B0B000B4h, 0A8A800B4h</w:t>
      </w:r>
    </w:p>
    <w:p w14:paraId="44DAC3DE" w14:textId="77777777" w:rsidR="00435C7A" w:rsidRDefault="00435C7A" w:rsidP="00435C7A">
      <w:pPr>
        <w:spacing w:after="0"/>
        <w:ind w:right="1229"/>
      </w:pPr>
      <w:r>
        <w:t>.text:00401E50                 dd 707000D4h, 0E8E800C0h, 8C8C00F0h, 3C3C00C8h, 242400A8h</w:t>
      </w:r>
    </w:p>
    <w:p w14:paraId="1798E9CD" w14:textId="77777777" w:rsidR="00435C7A" w:rsidRDefault="00435C7A" w:rsidP="00435C7A">
      <w:pPr>
        <w:spacing w:after="0"/>
        <w:ind w:right="1229"/>
      </w:pPr>
      <w:r>
        <w:t>.text:00401E50                 dd 3434009Ch, 888800A4h, 7C7C00ACh, 0ACAC00C0h, 646400D8h</w:t>
      </w:r>
    </w:p>
    <w:p w14:paraId="604E2241" w14:textId="77777777" w:rsidR="00435C7A" w:rsidRDefault="00435C7A" w:rsidP="00435C7A">
      <w:pPr>
        <w:spacing w:after="0"/>
        <w:ind w:right="1229"/>
      </w:pPr>
      <w:r>
        <w:t>.text:00401E50                 dd 0B4B400B8h, 0B0B000D4h, 0B4B400BCh, 0DCDC00B8h, 0A0A000E8h</w:t>
      </w:r>
    </w:p>
    <w:p w14:paraId="30850E14" w14:textId="77777777" w:rsidR="00435C7A" w:rsidRDefault="00435C7A" w:rsidP="00435C7A">
      <w:pPr>
        <w:spacing w:after="0"/>
        <w:ind w:right="1229"/>
      </w:pPr>
      <w:r>
        <w:t>.text:00401E50                 dd 545400CCh, 0A4A400B4h, 9C9C00A0h, 505000D0h, 4C4C00B0h</w:t>
      </w:r>
    </w:p>
    <w:p w14:paraId="7B79CF68" w14:textId="77777777" w:rsidR="00435C7A" w:rsidRDefault="00435C7A" w:rsidP="00435C7A">
      <w:pPr>
        <w:spacing w:after="0"/>
        <w:ind w:right="1229"/>
      </w:pPr>
      <w:r>
        <w:t>.text:00401E50                 dd 2C2C004Ch, 0C8C80030h, 242400E4h, 848400A0h, 14140084h</w:t>
      </w:r>
    </w:p>
    <w:p w14:paraId="0B16C730" w14:textId="77777777" w:rsidR="00435C7A" w:rsidRDefault="00435C7A" w:rsidP="00435C7A">
      <w:pPr>
        <w:spacing w:after="0"/>
        <w:ind w:right="1229"/>
      </w:pPr>
      <w:r>
        <w:t>.text:00401E50                 dd 1C1C0098h, 5C5C0098h, 8C8C00B4h, 5858008Ch, 9C9C00B4h</w:t>
      </w:r>
    </w:p>
    <w:p w14:paraId="03E44067" w14:textId="77777777" w:rsidR="00435C7A" w:rsidRDefault="00435C7A" w:rsidP="00435C7A">
      <w:pPr>
        <w:spacing w:after="0"/>
        <w:ind w:right="1229"/>
      </w:pPr>
      <w:r>
        <w:t>.text:00401E50                 dd 0A0A000CCh, 909000A0h, 0ACAC0090h, 404000D4h, 888800ACh</w:t>
      </w:r>
    </w:p>
    <w:p w14:paraId="6687593A" w14:textId="77777777" w:rsidR="00435C7A" w:rsidRDefault="00435C7A" w:rsidP="00435C7A">
      <w:pPr>
        <w:spacing w:after="0"/>
        <w:ind w:right="1229"/>
      </w:pPr>
      <w:r>
        <w:t>.text:00401E50                 dd 74740088h, 0B4B40074h, 545400D8h, 6C6C00B0h, 9494006Ch</w:t>
      </w:r>
    </w:p>
    <w:p w14:paraId="7176ED8B" w14:textId="77777777" w:rsidR="00435C7A" w:rsidRDefault="00435C7A" w:rsidP="00435C7A">
      <w:pPr>
        <w:spacing w:after="0"/>
        <w:ind w:right="1229"/>
      </w:pPr>
      <w:r>
        <w:t>.text:00401E50                 dd 484800C8h, 0C4C40048h, 0D0D000E0h, 0B4B400E4h, 808000DCh</w:t>
      </w:r>
    </w:p>
    <w:p w14:paraId="7A83E7C7" w14:textId="77777777" w:rsidR="00435C7A" w:rsidRDefault="00435C7A" w:rsidP="00435C7A">
      <w:pPr>
        <w:spacing w:after="0"/>
        <w:ind w:right="1229"/>
      </w:pPr>
      <w:r>
        <w:t>.text:00401E50                 dd 5C5C0080h, 0E0E0005Ch, 0C4C400E8h, 0B0B000E4h, 787800D8h</w:t>
      </w:r>
    </w:p>
    <w:p w14:paraId="315FA7EB" w14:textId="77777777" w:rsidR="00435C7A" w:rsidRDefault="00435C7A" w:rsidP="00435C7A">
      <w:pPr>
        <w:spacing w:after="0"/>
        <w:ind w:right="1229"/>
      </w:pPr>
      <w:r>
        <w:t>.text:00401E50                 dd 58580078h, 0DCDC0058h, 0C4C400E0h, 3C3C00D8h, 0C8C8003Ch</w:t>
      </w:r>
    </w:p>
    <w:p w14:paraId="3DB9A821" w14:textId="77777777" w:rsidR="00435C7A" w:rsidRDefault="00435C7A" w:rsidP="00435C7A">
      <w:pPr>
        <w:spacing w:after="0"/>
        <w:ind w:right="1229"/>
      </w:pPr>
      <w:r>
        <w:t>.text:00401E50                 dd 0ECEC00D4h, 646400E4h, 0B2B20064h, 0CACA00B2h, 0CECE00CAh</w:t>
      </w:r>
    </w:p>
    <w:p w14:paraId="1673D7F4" w14:textId="77777777" w:rsidR="00435C7A" w:rsidRDefault="00435C7A" w:rsidP="00435C7A">
      <w:pPr>
        <w:spacing w:after="0"/>
        <w:ind w:right="1229"/>
      </w:pPr>
      <w:r>
        <w:t>.text:00401E50                 dd 0C2C200CCh, 0CACA00C6h, 0D8D800CCh, 0C4C400CEh, 0CECE00C6h</w:t>
      </w:r>
    </w:p>
    <w:p w14:paraId="75305692" w14:textId="77777777" w:rsidR="00435C7A" w:rsidRDefault="00435C7A" w:rsidP="00435C7A">
      <w:pPr>
        <w:spacing w:after="0"/>
        <w:ind w:right="1229"/>
      </w:pPr>
      <w:r>
        <w:lastRenderedPageBreak/>
        <w:t>.text:00401E50                 dd 0AAAA00CEh, 0B6B600AAh, 0D4D400B6h, 0D2D200D2h, 0D4D400D0h</w:t>
      </w:r>
    </w:p>
    <w:p w14:paraId="5A762250" w14:textId="77777777" w:rsidR="00435C7A" w:rsidRDefault="00435C7A" w:rsidP="00435C7A">
      <w:pPr>
        <w:spacing w:after="0"/>
        <w:ind w:right="1229"/>
      </w:pPr>
      <w:r>
        <w:t>.text:00401E50                 dd 0BEBE00D6h, 0D2D200CAh, 2 dup(0D6D600D4h), 0DADA00D6h</w:t>
      </w:r>
    </w:p>
    <w:p w14:paraId="010F39E6" w14:textId="77777777" w:rsidR="00435C7A" w:rsidRDefault="00435C7A" w:rsidP="00435C7A">
      <w:pPr>
        <w:spacing w:after="0"/>
        <w:ind w:right="1229"/>
      </w:pPr>
      <w:r>
        <w:t>.text:00401E50                 dd 0D2D200DAh, 0AEAE00D2h, 0C2C200AEh, 0E6E600C2h, 0E4E400E4h</w:t>
      </w:r>
    </w:p>
    <w:p w14:paraId="402CD012" w14:textId="77777777" w:rsidR="00435C7A" w:rsidRDefault="00435C7A" w:rsidP="00435C7A">
      <w:pPr>
        <w:spacing w:after="0"/>
        <w:ind w:right="1229"/>
      </w:pPr>
      <w:r>
        <w:t>.text:00401E50                 dd 0D2D200E2h, 0B2B200E0h, 0E2E200D4h, 0E2E200E0h, 0EAEA00E2h</w:t>
      </w:r>
    </w:p>
    <w:p w14:paraId="12372021" w14:textId="77777777" w:rsidR="00435C7A" w:rsidRDefault="00435C7A" w:rsidP="00435C7A">
      <w:pPr>
        <w:spacing w:after="0"/>
        <w:ind w:right="1229"/>
      </w:pPr>
      <w:r>
        <w:t>.text:00401E50                 dd 0E6E600EAh, 0EAEA00E6h, 0D2D200E8h, 0F0F000DEh, 0DADA00EAh</w:t>
      </w:r>
    </w:p>
    <w:p w14:paraId="67D84BE8" w14:textId="77777777" w:rsidR="00435C7A" w:rsidRDefault="00435C7A" w:rsidP="00435C7A">
      <w:pPr>
        <w:spacing w:after="0"/>
        <w:ind w:right="1229"/>
      </w:pPr>
      <w:r>
        <w:t>.text:00401E50                 dd 989800E2h, 0BABA00CAh, 0EEEE00D8h, 0F2F200EEh, 0EEEE00F2h</w:t>
      </w:r>
    </w:p>
    <w:p w14:paraId="6FE4ECC7" w14:textId="77777777" w:rsidR="00435C7A" w:rsidRDefault="00435C7A" w:rsidP="00435C7A">
      <w:pPr>
        <w:spacing w:after="0"/>
        <w:ind w:right="1229"/>
      </w:pPr>
      <w:r>
        <w:t>.text:00401E50                 dd 0C2C200EAh, 727200DAh, 0ECEC00BAh, 0B2B200EAh, 9A9A00D2h</w:t>
      </w:r>
    </w:p>
    <w:p w14:paraId="3C5C84E8" w14:textId="77777777" w:rsidR="00435C7A" w:rsidRDefault="00435C7A" w:rsidP="00435C7A">
      <w:pPr>
        <w:spacing w:after="0"/>
        <w:ind w:right="1229"/>
      </w:pPr>
      <w:r>
        <w:t>.text:00401E50                 dd 0E2E200CCh, 0DEDE00E6h, 0E8E800DEh, 0D8D800EAh, 6A6A00E2h</w:t>
      </w:r>
    </w:p>
    <w:p w14:paraId="44638070" w14:textId="77777777" w:rsidR="00435C7A" w:rsidRDefault="00435C7A" w:rsidP="00435C7A">
      <w:pPr>
        <w:spacing w:after="0"/>
        <w:ind w:right="1229"/>
      </w:pPr>
      <w:r>
        <w:t>.text:00401E50                 dd 0DCDC00B8h, 0CACA00E6h, 0EEEE00DEh, 0AAAA00ECh, 3A3A00D0h</w:t>
      </w:r>
    </w:p>
    <w:p w14:paraId="38431F75" w14:textId="77777777" w:rsidR="00435C7A" w:rsidRDefault="00435C7A" w:rsidP="00435C7A">
      <w:pPr>
        <w:spacing w:after="0"/>
        <w:ind w:right="1229"/>
      </w:pPr>
      <w:r>
        <w:t>.text:00401E50                 dd 7A7A00A6h, 0E6E600C0h, 0C6C600EAh, 0C6C600DCh, 8C8C00C6h</w:t>
      </w:r>
    </w:p>
    <w:p w14:paraId="021A8C05" w14:textId="77777777" w:rsidR="00435C7A" w:rsidRDefault="00435C7A" w:rsidP="00435C7A">
      <w:pPr>
        <w:spacing w:after="0"/>
        <w:ind w:right="1229"/>
      </w:pPr>
      <w:r>
        <w:t>.text:00401E50                 dd 2E2E00C6h, 767600A2h, 0C2C200BEh, 0F2F200DEh, 0F2F200EEh</w:t>
      </w:r>
    </w:p>
    <w:p w14:paraId="4F7A5E5A" w14:textId="77777777" w:rsidR="00435C7A" w:rsidRDefault="00435C7A" w:rsidP="00435C7A">
      <w:pPr>
        <w:spacing w:after="0"/>
        <w:ind w:right="1229"/>
      </w:pPr>
      <w:r>
        <w:t>.text:00401E50                 dd 0F0F000F0h, 0E4E400EEh, 848400EAh, 323200C2h, 4A4A00A2h</w:t>
      </w:r>
    </w:p>
    <w:p w14:paraId="248287EE" w14:textId="77777777" w:rsidR="00435C7A" w:rsidRDefault="00435C7A" w:rsidP="00435C7A">
      <w:pPr>
        <w:spacing w:after="0"/>
        <w:ind w:right="1229"/>
      </w:pPr>
      <w:r>
        <w:t>.text:00401E50                 dd 646400AEh, 0F6F600B6h, 0BABA00F2h, 0E6E600BAh, 929200ECh</w:t>
      </w:r>
    </w:p>
    <w:p w14:paraId="3EA568CA" w14:textId="77777777" w:rsidR="00435C7A" w:rsidRDefault="00435C7A" w:rsidP="00435C7A">
      <w:pPr>
        <w:spacing w:after="0"/>
        <w:ind w:right="1229"/>
      </w:pPr>
      <w:r>
        <w:t>.text:00401E50                 dd 2A2A00CAh, 1A1A00A0h, 0F6F6009Ah, 0ECEC00F4h, 0A8A800EEh</w:t>
      </w:r>
    </w:p>
    <w:p w14:paraId="6AB1D11E" w14:textId="77777777" w:rsidR="00435C7A" w:rsidRDefault="00435C7A" w:rsidP="00435C7A">
      <w:pPr>
        <w:spacing w:after="0"/>
        <w:ind w:right="1229"/>
      </w:pPr>
      <w:r>
        <w:t>.text:00401E50                 dd 0D2h, 8 dup(0)</w:t>
      </w:r>
    </w:p>
    <w:p w14:paraId="42B04D88" w14:textId="77777777" w:rsidR="00435C7A" w:rsidRDefault="00435C7A" w:rsidP="00435C7A">
      <w:pPr>
        <w:spacing w:after="0"/>
        <w:ind w:right="1229"/>
      </w:pPr>
      <w:r>
        <w:t>.text:00402270                 dd 1E140000h, 1EAF1DC7h, 17CE1727h, 1E1817CEh, 0B1BB17h</w:t>
      </w:r>
    </w:p>
    <w:p w14:paraId="009B27E3" w14:textId="77777777" w:rsidR="00435C7A" w:rsidRDefault="00435C7A" w:rsidP="00435C7A">
      <w:pPr>
        <w:spacing w:after="0"/>
        <w:ind w:right="1229"/>
      </w:pPr>
      <w:r>
        <w:t>.text:00402270                 dd 3 dup(0)</w:t>
      </w:r>
    </w:p>
    <w:p w14:paraId="5B55DBE5" w14:textId="77777777" w:rsidR="00435C7A" w:rsidRDefault="00435C7A" w:rsidP="00435C7A">
      <w:pPr>
        <w:spacing w:after="0"/>
        <w:ind w:right="1229"/>
      </w:pPr>
      <w:r>
        <w:t>.text:00402290                 dd 1714C500h, 0ADAD1DCDh, 0CD171FCEh, 171717CDh, 0AE9F0317h</w:t>
      </w:r>
    </w:p>
    <w:p w14:paraId="07E1D562" w14:textId="77777777" w:rsidR="00435C7A" w:rsidRDefault="00435C7A" w:rsidP="00435C7A">
      <w:pPr>
        <w:spacing w:after="0"/>
        <w:ind w:right="1229"/>
      </w:pPr>
      <w:r>
        <w:t>.text:00402290                 dd 3 dup(0)</w:t>
      </w:r>
    </w:p>
    <w:p w14:paraId="7DC3D2D6" w14:textId="77777777" w:rsidR="00435C7A" w:rsidRDefault="00435C7A" w:rsidP="00435C7A">
      <w:pPr>
        <w:spacing w:after="0"/>
        <w:ind w:right="1229"/>
      </w:pPr>
      <w:r>
        <w:t>.text:004022B0                 dd 3B030A00h, 7B8EA2A7h, 58583B9Dh, 0D53B5858h, 0AA0A1E17h</w:t>
      </w:r>
    </w:p>
    <w:p w14:paraId="5C7C4B75" w14:textId="77777777" w:rsidR="00435C7A" w:rsidRDefault="00435C7A" w:rsidP="00435C7A">
      <w:pPr>
        <w:spacing w:after="0"/>
        <w:ind w:right="1229"/>
      </w:pPr>
      <w:r>
        <w:t>.text:004022B0                 dd 0ABh, 2 dup(0)</w:t>
      </w:r>
    </w:p>
    <w:p w14:paraId="2767C11D" w14:textId="77777777" w:rsidR="00435C7A" w:rsidRDefault="00435C7A" w:rsidP="00435C7A">
      <w:pPr>
        <w:spacing w:after="0"/>
        <w:ind w:right="1229"/>
      </w:pPr>
      <w:r>
        <w:t>.text:004022D0                 dd 0F703BB00h, 0A469496Ch, 6A57A33Dh, 203B6A6Ah, 160D1E17h</w:t>
      </w:r>
    </w:p>
    <w:p w14:paraId="526847CE" w14:textId="77777777" w:rsidR="00435C7A" w:rsidRDefault="00435C7A" w:rsidP="00435C7A">
      <w:pPr>
        <w:spacing w:after="0"/>
        <w:ind w:right="1229"/>
      </w:pPr>
      <w:r>
        <w:t>.text:004022D0                 dd 0A690h, 2 dup(0)</w:t>
      </w:r>
    </w:p>
    <w:p w14:paraId="0597949D" w14:textId="77777777" w:rsidR="00435C7A" w:rsidRDefault="00435C7A" w:rsidP="00435C7A">
      <w:pPr>
        <w:spacing w:after="0"/>
        <w:ind w:right="1229"/>
      </w:pPr>
      <w:r>
        <w:t>.text:004022F0                 dd 5803BB00h, 4D6E2E4Ah, 574ED3F3h, 203B6A57h, 0D091E1Fh</w:t>
      </w:r>
    </w:p>
    <w:p w14:paraId="232CF84B" w14:textId="77777777" w:rsidR="00435C7A" w:rsidRDefault="00435C7A" w:rsidP="00435C7A">
      <w:pPr>
        <w:spacing w:after="0"/>
        <w:ind w:right="1229"/>
      </w:pPr>
      <w:r>
        <w:t>.text:004022F0                 dd 0A19C03h, 2 dup(0)</w:t>
      </w:r>
    </w:p>
    <w:p w14:paraId="0F3E2400" w14:textId="77777777" w:rsidR="00435C7A" w:rsidRDefault="00435C7A" w:rsidP="00435C7A">
      <w:pPr>
        <w:spacing w:after="0"/>
        <w:ind w:right="1229"/>
      </w:pPr>
      <w:r>
        <w:t>.text:00402310                 dd 3B040A00h, 9E679D58h, 57862E63h, 203B5858h, 40DCE1Fh</w:t>
      </w:r>
    </w:p>
    <w:p w14:paraId="5DF7C3CE" w14:textId="77777777" w:rsidR="00435C7A" w:rsidRDefault="00435C7A" w:rsidP="00435C7A">
      <w:pPr>
        <w:spacing w:after="0"/>
        <w:ind w:right="1229"/>
      </w:pPr>
      <w:r>
        <w:t>.text:00402310                 dd 8C9F0317h, 2 dup(0)</w:t>
      </w:r>
    </w:p>
    <w:p w14:paraId="051F8B55" w14:textId="77777777" w:rsidR="00435C7A" w:rsidRDefault="00435C7A" w:rsidP="00435C7A">
      <w:pPr>
        <w:spacing w:after="0"/>
        <w:ind w:right="1229"/>
      </w:pPr>
      <w:r>
        <w:lastRenderedPageBreak/>
        <w:t>.text:00402330                 dd 0D603BB00h, 9A81D6D6h, 3A784791h, 0D6FD5857h, 0B32D17D5h</w:t>
      </w:r>
    </w:p>
    <w:p w14:paraId="2630F906" w14:textId="77777777" w:rsidR="00435C7A" w:rsidRDefault="00435C7A" w:rsidP="00435C7A">
      <w:pPr>
        <w:spacing w:after="0"/>
        <w:ind w:right="1229"/>
      </w:pPr>
      <w:r>
        <w:t>.text:00402330                 dd 9B081F18h, 9Ch, 0</w:t>
      </w:r>
    </w:p>
    <w:p w14:paraId="3FCE170C" w14:textId="77777777" w:rsidR="00435C7A" w:rsidRDefault="00435C7A" w:rsidP="00435C7A">
      <w:pPr>
        <w:spacing w:after="0"/>
        <w:ind w:right="1229"/>
      </w:pPr>
      <w:r>
        <w:t>.text:00402350                 dd 3B030A00h, 643BD6D6h, 879A4895h, 0FD575745h, 0D181FD5h</w:t>
      </w:r>
    </w:p>
    <w:p w14:paraId="60570638" w14:textId="77777777" w:rsidR="00435C7A" w:rsidRDefault="00435C7A" w:rsidP="00435C7A">
      <w:pPr>
        <w:spacing w:after="0"/>
        <w:ind w:right="1229"/>
      </w:pPr>
      <w:r>
        <w:t>.text:00402350                 dd 8130DB9h, 9897h, 0</w:t>
      </w:r>
    </w:p>
    <w:p w14:paraId="05966A8A" w14:textId="77777777" w:rsidR="00435C7A" w:rsidRDefault="00435C7A" w:rsidP="00435C7A">
      <w:pPr>
        <w:spacing w:after="0"/>
        <w:ind w:right="1229"/>
      </w:pPr>
      <w:r>
        <w:t>.text:00402370                 dd 3B030A00h, 583B203Bh, 9248364Ah, 574E1C4Ch, 18CDD53Bh</w:t>
      </w:r>
    </w:p>
    <w:p w14:paraId="7681DB97" w14:textId="77777777" w:rsidR="00435C7A" w:rsidRDefault="00435C7A" w:rsidP="00435C7A">
      <w:pPr>
        <w:spacing w:after="0"/>
        <w:ind w:right="1229"/>
      </w:pPr>
      <w:r>
        <w:t>.text:00402370                 dd 130D0D2Dh, 949B14h, 0</w:t>
      </w:r>
    </w:p>
    <w:p w14:paraId="6ED2172E" w14:textId="77777777" w:rsidR="00435C7A" w:rsidRDefault="00435C7A" w:rsidP="00435C7A">
      <w:pPr>
        <w:spacing w:after="0"/>
        <w:ind w:right="1229"/>
      </w:pPr>
      <w:r>
        <w:t>.text:00402390                 dd 3B030A00h, 0F7F7D63Bh, 5FF5706Ah, 4D638F47h, 1F20594Eh</w:t>
      </w:r>
    </w:p>
    <w:p w14:paraId="0CD02C23" w14:textId="77777777" w:rsidR="00435C7A" w:rsidRDefault="00435C7A" w:rsidP="00435C7A">
      <w:pPr>
        <w:spacing w:after="0"/>
        <w:ind w:right="1229"/>
      </w:pPr>
      <w:r>
        <w:t>.text:00402390                 dd 1818CE17h, 900ACEh, 0</w:t>
      </w:r>
    </w:p>
    <w:p w14:paraId="2939E7E6" w14:textId="77777777" w:rsidR="00435C7A" w:rsidRDefault="00435C7A" w:rsidP="00435C7A">
      <w:pPr>
        <w:spacing w:after="0"/>
        <w:ind w:right="1229"/>
      </w:pPr>
      <w:r>
        <w:t>.text:004023B0                 dd 20030A00h, 3AF73B20h, 5C514A6Ah, 4B539E78h, 0F7FE3E6Eh</w:t>
      </w:r>
    </w:p>
    <w:p w14:paraId="2D822A56" w14:textId="77777777" w:rsidR="00435C7A" w:rsidRDefault="00435C7A" w:rsidP="00435C7A">
      <w:pPr>
        <w:spacing w:after="0"/>
        <w:ind w:right="1229"/>
      </w:pPr>
      <w:r>
        <w:t>.text:004023B0                 dd 0CDCD1FEFh, 8D8C163Bh, 0</w:t>
      </w:r>
    </w:p>
    <w:p w14:paraId="759EFF87" w14:textId="77777777" w:rsidR="00435C7A" w:rsidRDefault="00435C7A" w:rsidP="00435C7A">
      <w:pPr>
        <w:spacing w:after="0"/>
        <w:ind w:right="1229"/>
      </w:pPr>
      <w:r>
        <w:t>.text:004023D0                 dd 3B030A00h, 3A3B20D6h, 60555058h, 955C864Eh, 263D3554h</w:t>
      </w:r>
    </w:p>
    <w:p w14:paraId="6FBDD986" w14:textId="77777777" w:rsidR="00435C7A" w:rsidRDefault="00435C7A" w:rsidP="00435C7A">
      <w:pPr>
        <w:spacing w:after="0"/>
        <w:ind w:right="1229"/>
      </w:pPr>
      <w:r>
        <w:t>.text:004023D0                 dd 59F73A50h, 89B83Bh, 0</w:t>
      </w:r>
    </w:p>
    <w:p w14:paraId="614ED0B4" w14:textId="77777777" w:rsidR="00435C7A" w:rsidRDefault="00435C7A" w:rsidP="00435C7A">
      <w:pPr>
        <w:spacing w:after="0"/>
        <w:ind w:right="1229"/>
      </w:pPr>
      <w:r>
        <w:t>.text:004023F0                 dd 3B040A00h, 3BFD2020h, 55604EFDh, 453A5745h, 7C352E81h</w:t>
      </w:r>
    </w:p>
    <w:p w14:paraId="27A9804E" w14:textId="77777777" w:rsidR="00435C7A" w:rsidRDefault="00435C7A" w:rsidP="00435C7A">
      <w:pPr>
        <w:spacing w:after="0"/>
        <w:ind w:right="1229"/>
      </w:pPr>
      <w:r>
        <w:t>.text:004023F0                 dd 0A33383D9h, 0A8483h, 0</w:t>
      </w:r>
    </w:p>
    <w:p w14:paraId="2CABEDEE" w14:textId="77777777" w:rsidR="00435C7A" w:rsidRDefault="00435C7A" w:rsidP="00435C7A">
      <w:pPr>
        <w:spacing w:after="0"/>
        <w:ind w:right="1229"/>
      </w:pPr>
      <w:r>
        <w:t>.text:00402410                 dd 3B030A00h, 3B58203Bh, 6E783B3Bh, 0FD1F584Ah, 7B707A58h</w:t>
      </w:r>
    </w:p>
    <w:p w14:paraId="5AD382C6" w14:textId="77777777" w:rsidR="00435C7A" w:rsidRDefault="00435C7A" w:rsidP="00435C7A">
      <w:pPr>
        <w:spacing w:after="0"/>
        <w:ind w:right="1229"/>
      </w:pPr>
      <w:r>
        <w:t>.text:00402410                 dd 3567477Ch, 857F4Bh, 0</w:t>
      </w:r>
    </w:p>
    <w:p w14:paraId="7F4CD26C" w14:textId="77777777" w:rsidR="00435C7A" w:rsidRDefault="00435C7A" w:rsidP="00435C7A">
      <w:pPr>
        <w:spacing w:after="0"/>
        <w:ind w:right="1229"/>
      </w:pPr>
      <w:r>
        <w:t>.text:00402430                 dd 0D6030A00h, 0D6D6D520h, 5164573Bh, 20D55769h, 38654F57h</w:t>
      </w:r>
    </w:p>
    <w:p w14:paraId="41317A09" w14:textId="77777777" w:rsidR="00435C7A" w:rsidRDefault="00435C7A" w:rsidP="00435C7A">
      <w:pPr>
        <w:spacing w:after="0"/>
        <w:ind w:right="1229"/>
      </w:pPr>
      <w:r>
        <w:t>.text:00402430                 dd 0F552914Bh, 0C768Bh, 0</w:t>
      </w:r>
    </w:p>
    <w:p w14:paraId="22238E67" w14:textId="77777777" w:rsidR="00435C7A" w:rsidRDefault="00435C7A" w:rsidP="00435C7A">
      <w:pPr>
        <w:spacing w:after="0"/>
        <w:ind w:right="1229"/>
      </w:pPr>
      <w:r>
        <w:t>.text:00402450                 dd 0D6030C00h, 3B20D520h, 6370573Bh, 1F57576Ch, 0FB7E36EEh</w:t>
      </w:r>
    </w:p>
    <w:p w14:paraId="491AC4CF" w14:textId="77777777" w:rsidR="00435C7A" w:rsidRDefault="00435C7A" w:rsidP="00435C7A">
      <w:pPr>
        <w:spacing w:after="0"/>
        <w:ind w:right="1229"/>
      </w:pPr>
      <w:r>
        <w:t>.text:00402450                 dd 5070FA75h, 0C1069h, 0</w:t>
      </w:r>
    </w:p>
    <w:p w14:paraId="22FD064D" w14:textId="77777777" w:rsidR="00435C7A" w:rsidRDefault="00435C7A" w:rsidP="00435C7A">
      <w:pPr>
        <w:spacing w:after="0"/>
        <w:ind w:right="1229"/>
      </w:pPr>
      <w:r>
        <w:t>.text:00402470                 dd 0D6030C00h, 3BD62020h, 516957D6h, 4965FD64h, 684353F4h</w:t>
      </w:r>
    </w:p>
    <w:p w14:paraId="5FE78E4A" w14:textId="77777777" w:rsidR="00435C7A" w:rsidRDefault="00435C7A" w:rsidP="00435C7A">
      <w:pPr>
        <w:spacing w:after="0"/>
        <w:ind w:right="1229"/>
      </w:pPr>
      <w:r>
        <w:t>.text:00402470                 dd 6A573B5Ah, 140459h, 0</w:t>
      </w:r>
    </w:p>
    <w:p w14:paraId="514A9050" w14:textId="77777777" w:rsidR="00435C7A" w:rsidRDefault="00435C7A" w:rsidP="00435C7A">
      <w:pPr>
        <w:spacing w:after="0"/>
        <w:ind w:right="1229"/>
      </w:pPr>
      <w:r>
        <w:t>.text:00402490                 dd 20030C00h, 3B3B2020h, 554A5920h, 53435C5Bh, 3B61685Dh</w:t>
      </w:r>
    </w:p>
    <w:p w14:paraId="348F2854" w14:textId="77777777" w:rsidR="00435C7A" w:rsidRDefault="00435C7A" w:rsidP="00435C7A">
      <w:pPr>
        <w:spacing w:after="0"/>
        <w:ind w:right="1229"/>
      </w:pPr>
      <w:r>
        <w:t>.text:00402490                 dd 0D6D65857h, 140320h, 0</w:t>
      </w:r>
    </w:p>
    <w:p w14:paraId="730ADB21" w14:textId="77777777" w:rsidR="00435C7A" w:rsidRDefault="00435C7A" w:rsidP="00435C7A">
      <w:pPr>
        <w:spacing w:after="0"/>
        <w:ind w:right="1229"/>
      </w:pPr>
      <w:r>
        <w:t>.text:004024B0                 dd 20030A00h, 3B20D520h, 6E45F7D5h, 49548F7Ch, 58574F56h</w:t>
      </w:r>
    </w:p>
    <w:p w14:paraId="02857F2C" w14:textId="77777777" w:rsidR="00435C7A" w:rsidRDefault="00435C7A" w:rsidP="00435C7A">
      <w:pPr>
        <w:spacing w:after="0"/>
        <w:ind w:right="1229"/>
      </w:pPr>
      <w:r>
        <w:t>.text:004024B0                 dd 1F1FD63Bh, 0BBB3D5h, 0</w:t>
      </w:r>
    </w:p>
    <w:p w14:paraId="566C69F7" w14:textId="77777777" w:rsidR="00435C7A" w:rsidRDefault="00435C7A" w:rsidP="00435C7A">
      <w:pPr>
        <w:spacing w:after="0"/>
        <w:ind w:right="1229"/>
      </w:pPr>
      <w:r>
        <w:t>.text:004024D0                 dd 20EA0C00h, 0D5201F1Fh, 4B784E20h, 4E4D4C48h, 3B3B20EFh</w:t>
      </w:r>
    </w:p>
    <w:p w14:paraId="1829FE4E" w14:textId="77777777" w:rsidR="00435C7A" w:rsidRDefault="00435C7A" w:rsidP="00435C7A">
      <w:pPr>
        <w:spacing w:after="0"/>
        <w:ind w:right="1229"/>
      </w:pPr>
      <w:r>
        <w:t>.text:004024D0                 dd 0CD171F20h, 140420h, 0</w:t>
      </w:r>
    </w:p>
    <w:p w14:paraId="1E0DAB16" w14:textId="77777777" w:rsidR="00435C7A" w:rsidRDefault="00435C7A" w:rsidP="00435C7A">
      <w:pPr>
        <w:spacing w:after="0"/>
        <w:ind w:right="1229"/>
      </w:pPr>
      <w:r>
        <w:t>.text:004024F0                 dd 0D5EA0C00h, 20D5CDCDh, 0FC3CFA6Dh, 0D6594A49h, 1F2020D5h</w:t>
      </w:r>
    </w:p>
    <w:p w14:paraId="0D69400A" w14:textId="77777777" w:rsidR="00435C7A" w:rsidRDefault="00435C7A" w:rsidP="00435C7A">
      <w:pPr>
        <w:spacing w:after="0"/>
        <w:ind w:right="1229"/>
      </w:pPr>
      <w:r>
        <w:t>.text:004024F0                 dd 201FCD17h, 14043Bh, 0</w:t>
      </w:r>
    </w:p>
    <w:p w14:paraId="19CA7955" w14:textId="77777777" w:rsidR="00435C7A" w:rsidRDefault="00435C7A" w:rsidP="00435C7A">
      <w:pPr>
        <w:spacing w:after="0"/>
        <w:ind w:right="1229"/>
      </w:pPr>
      <w:r>
        <w:t>.text:00402510                 dd 1F030C00h, 0F2F117CDh, 82F5F4F3h, 0D520F73Fh, 17171720h</w:t>
      </w:r>
    </w:p>
    <w:p w14:paraId="079D601D" w14:textId="77777777" w:rsidR="00435C7A" w:rsidRDefault="00435C7A" w:rsidP="00435C7A">
      <w:pPr>
        <w:spacing w:after="0"/>
        <w:ind w:right="1229"/>
      </w:pPr>
      <w:r>
        <w:t>.text:00402510                 dd 3BD6201Fh, 0F804D6h, 0</w:t>
      </w:r>
    </w:p>
    <w:p w14:paraId="3B7CEEC9" w14:textId="77777777" w:rsidR="00435C7A" w:rsidRDefault="00435C7A" w:rsidP="00435C7A">
      <w:pPr>
        <w:spacing w:after="0"/>
        <w:ind w:right="1229"/>
      </w:pPr>
      <w:r>
        <w:t>.text:00402530                 dd 0CDEA0C00h, 7B27DA17h, 7BEEEDECh, 0D5D63A3Fh, 1F171717h</w:t>
      </w:r>
    </w:p>
    <w:p w14:paraId="42E15BFA" w14:textId="77777777" w:rsidR="00435C7A" w:rsidRDefault="00435C7A" w:rsidP="00435C7A">
      <w:pPr>
        <w:spacing w:after="0"/>
        <w:ind w:right="1229"/>
      </w:pPr>
      <w:r>
        <w:t>.text:00402530                 dd 0D6D63B20h, 0A043Bh, 0</w:t>
      </w:r>
    </w:p>
    <w:p w14:paraId="5A92602F" w14:textId="77777777" w:rsidR="00435C7A" w:rsidRDefault="00435C7A" w:rsidP="00435C7A">
      <w:pPr>
        <w:spacing w:after="0"/>
        <w:ind w:right="1229"/>
      </w:pPr>
      <w:r>
        <w:t>.text:00402550                 dd 17080C00h, 7CE51F17h, 3886DFE7h, 171F3AE9h, 201F1717h</w:t>
      </w:r>
    </w:p>
    <w:p w14:paraId="3C80C729" w14:textId="77777777" w:rsidR="00435C7A" w:rsidRDefault="00435C7A" w:rsidP="00435C7A">
      <w:pPr>
        <w:spacing w:after="0"/>
        <w:ind w:right="1229"/>
      </w:pPr>
      <w:r>
        <w:lastRenderedPageBreak/>
        <w:t>.text:00402550                 dd 0D6203B20h, 0C03D6h, 0</w:t>
      </w:r>
    </w:p>
    <w:p w14:paraId="336552CD" w14:textId="77777777" w:rsidR="00435C7A" w:rsidRDefault="00435C7A" w:rsidP="00435C7A">
      <w:pPr>
        <w:spacing w:after="0"/>
        <w:ind w:right="1229"/>
      </w:pPr>
      <w:r>
        <w:t>.text:00402570                 dd 0CD080C00h, 0D9E13340h, 32E330E2h, 18184033h, 201F1717h</w:t>
      </w:r>
    </w:p>
    <w:p w14:paraId="51265352" w14:textId="77777777" w:rsidR="00435C7A" w:rsidRDefault="00435C7A" w:rsidP="00435C7A">
      <w:pPr>
        <w:spacing w:after="0"/>
        <w:ind w:right="1229"/>
      </w:pPr>
      <w:r>
        <w:t>.text:00402570                 dd 20203B20h, 0BB033Bh, 0</w:t>
      </w:r>
    </w:p>
    <w:p w14:paraId="46574A41" w14:textId="77777777" w:rsidR="00435C7A" w:rsidRDefault="00435C7A" w:rsidP="00435C7A">
      <w:pPr>
        <w:spacing w:after="0"/>
        <w:ind w:right="1229"/>
      </w:pPr>
      <w:r>
        <w:t>.text:00402590                 dd 0CE160C00h, 0D8D9D840h, 9683DA2Ah, 0CE1ECEDDh, 1FCECD20h</w:t>
      </w:r>
    </w:p>
    <w:p w14:paraId="1DC874CF" w14:textId="77777777" w:rsidR="00435C7A" w:rsidRDefault="00435C7A" w:rsidP="00435C7A">
      <w:pPr>
        <w:spacing w:after="0"/>
        <w:ind w:right="1229"/>
      </w:pPr>
      <w:r>
        <w:t>.text:00402590                 dd 20202020h, 0A03D6h, 0</w:t>
      </w:r>
    </w:p>
    <w:p w14:paraId="2E35F0D5" w14:textId="77777777" w:rsidR="00435C7A" w:rsidRDefault="00435C7A" w:rsidP="00435C7A">
      <w:pPr>
        <w:spacing w:after="0"/>
        <w:ind w:right="1229"/>
      </w:pPr>
      <w:r>
        <w:t>.text:004025B0                 dd 17C60C00h, 0C9211ACFh, 3F2C2F40h, 1F171EC7h, 0D5171F20h</w:t>
      </w:r>
    </w:p>
    <w:p w14:paraId="6664E7BB" w14:textId="77777777" w:rsidR="00435C7A" w:rsidRDefault="00435C7A" w:rsidP="00435C7A">
      <w:pPr>
        <w:spacing w:after="0"/>
        <w:ind w:right="1229"/>
      </w:pPr>
      <w:r>
        <w:t>.text:004025B0                 dd 20202020h, 0BB03D6h, 0</w:t>
      </w:r>
    </w:p>
    <w:p w14:paraId="481ACE4B" w14:textId="77777777" w:rsidR="00435C7A" w:rsidRDefault="00435C7A" w:rsidP="00435C7A">
      <w:pPr>
        <w:spacing w:after="0"/>
        <w:ind w:right="1229"/>
      </w:pPr>
      <w:r>
        <w:t>.text:004025D0                 dd 17C60C00h, 1BC918C7h, 1DCA1C1Bh, 1F1F18CBh, 1F17CD1Fh</w:t>
      </w:r>
    </w:p>
    <w:p w14:paraId="4768F986" w14:textId="77777777" w:rsidR="00435C7A" w:rsidRDefault="00435C7A" w:rsidP="00435C7A">
      <w:pPr>
        <w:spacing w:after="0"/>
        <w:ind w:right="1229"/>
      </w:pPr>
      <w:r>
        <w:t>.text:004025D0                 dd 201F2020h, 0A0320h, 0</w:t>
      </w:r>
    </w:p>
    <w:p w14:paraId="21396133" w14:textId="77777777" w:rsidR="00435C7A" w:rsidRDefault="00435C7A" w:rsidP="00435C7A">
      <w:pPr>
        <w:spacing w:after="0"/>
        <w:ind w:right="1229"/>
      </w:pPr>
      <w:r>
        <w:t>.text:004025F0                 dd 0D0A1500h, 0FBEBD0Dh, 0C10D11BFh, 0C3C3C209h, 13C4C2C3h</w:t>
      </w:r>
    </w:p>
    <w:p w14:paraId="31529B00" w14:textId="77777777" w:rsidR="00435C7A" w:rsidRDefault="00435C7A" w:rsidP="00435C7A">
      <w:pPr>
        <w:spacing w:after="0"/>
        <w:ind w:right="1229"/>
      </w:pPr>
      <w:r>
        <w:t>.text:004025F0                 dd 0C3132D2Dh, 0C5142Dh, 0</w:t>
      </w:r>
    </w:p>
    <w:p w14:paraId="49110EB0" w14:textId="77777777" w:rsidR="00435C7A" w:rsidRDefault="00435C7A" w:rsidP="00435C7A">
      <w:pPr>
        <w:spacing w:after="0"/>
        <w:ind w:right="1229"/>
      </w:pPr>
      <w:r>
        <w:t>.text:00402610                 dd 40C0000h, 0B4B4B304h, 3B704B5h, 90904B8h, 0B9B30409h</w:t>
      </w:r>
    </w:p>
    <w:p w14:paraId="2E6D5EEA" w14:textId="77777777" w:rsidR="00435C7A" w:rsidRDefault="00435C7A" w:rsidP="00435C7A">
      <w:pPr>
        <w:spacing w:after="0"/>
        <w:ind w:right="1229"/>
      </w:pPr>
      <w:r>
        <w:t>.text:00402610                 dd 9090909h, 0A09h, 8 dup(0)</w:t>
      </w:r>
    </w:p>
    <w:p w14:paraId="34DEFCD8" w14:textId="77777777" w:rsidR="00435C7A" w:rsidRDefault="00435C7A" w:rsidP="00435C7A">
      <w:pPr>
        <w:spacing w:after="0"/>
        <w:ind w:right="1229"/>
      </w:pPr>
      <w:r>
        <w:t>.text:0040264C                 dd 0FFFF0000h, 0F0FFFFh, 0E0FF07h, 0E0FF03h, 0E0FF01h</w:t>
      </w:r>
    </w:p>
    <w:p w14:paraId="6996A908" w14:textId="77777777" w:rsidR="00435C7A" w:rsidRDefault="00435C7A" w:rsidP="00435C7A">
      <w:pPr>
        <w:spacing w:after="0"/>
        <w:ind w:right="1229"/>
      </w:pPr>
      <w:r>
        <w:t>.text:0040264C                 dd 0E0FF00h, 0E07F00h, 0E03F00h, 0E01F00h, 0E00F00h, 2 dup(0E00700h)</w:t>
      </w:r>
    </w:p>
    <w:p w14:paraId="53DF8B72" w14:textId="77777777" w:rsidR="00435C7A" w:rsidRDefault="00435C7A" w:rsidP="00435C7A">
      <w:pPr>
        <w:spacing w:after="0"/>
        <w:ind w:right="1229"/>
      </w:pPr>
      <w:r>
        <w:t>.text:0040264C                 dd 0E00300h, 11h dup(0E00700h), 0F00700h, 0FFFF0F00h, 5FFFFh</w:t>
      </w:r>
    </w:p>
    <w:p w14:paraId="41F571B3" w14:textId="77777777" w:rsidR="00435C7A" w:rsidRDefault="00435C7A" w:rsidP="00435C7A">
      <w:pPr>
        <w:spacing w:after="0"/>
        <w:ind w:right="1229"/>
      </w:pPr>
      <w:r>
        <w:t>.text:0040264C                 dd 0D0000000h, 12069F11h, 11A0000h, 2B004200h, 8C6h, 746Ch</w:t>
      </w:r>
    </w:p>
    <w:p w14:paraId="0017BF57" w14:textId="77777777" w:rsidR="00435C7A" w:rsidRDefault="00435C7A" w:rsidP="00435C7A">
      <w:pPr>
        <w:spacing w:after="0"/>
        <w:ind w:right="1229"/>
      </w:pPr>
      <w:r>
        <w:t>.text:0040264C                 dd 8BEh, 10000h, 20200001h, 10000h, 8A80008h, 160000h</w:t>
      </w:r>
    </w:p>
    <w:p w14:paraId="2A1421E2" w14:textId="77777777" w:rsidR="00435C7A" w:rsidRDefault="00435C7A" w:rsidP="00435C7A">
      <w:pPr>
        <w:spacing w:after="0"/>
        <w:ind w:right="1229"/>
      </w:pPr>
      <w:r>
        <w:t>.text:0040264C                 dd 280000h, 200000h, 400000h, 10000h, 8, 4800000h, 2 dup(0)</w:t>
      </w:r>
    </w:p>
    <w:p w14:paraId="61649432" w14:textId="77777777" w:rsidR="00435C7A" w:rsidRDefault="00435C7A" w:rsidP="00435C7A">
      <w:pPr>
        <w:spacing w:after="0"/>
        <w:ind w:right="1229"/>
      </w:pPr>
      <w:r>
        <w:t>.text:00402720                 dd 1000000h, 2 dup(0)</w:t>
      </w:r>
    </w:p>
    <w:p w14:paraId="6A96395F" w14:textId="77777777" w:rsidR="00435C7A" w:rsidRDefault="00435C7A" w:rsidP="00435C7A">
      <w:pPr>
        <w:spacing w:after="0"/>
        <w:ind w:right="1229"/>
      </w:pPr>
      <w:r>
        <w:t>.text:0040272C                 dd 0FFFF0000h, 0B0B000FFh, 0C8C800B0h, 0CCCC00C8h, 0C0C000CCh</w:t>
      </w:r>
    </w:p>
    <w:p w14:paraId="2023F157" w14:textId="77777777" w:rsidR="00435C7A" w:rsidRDefault="00435C7A" w:rsidP="00435C7A">
      <w:pPr>
        <w:spacing w:after="0"/>
        <w:ind w:right="1229"/>
      </w:pPr>
      <w:r>
        <w:t>.text:0040272C                 dd 0C8C800C4h, 0D8D800CCh, 0C4C400CCh, 0D0D000C4h, 0B8B800D0h</w:t>
      </w:r>
    </w:p>
    <w:p w14:paraId="1DEE6BCD" w14:textId="77777777" w:rsidR="00435C7A" w:rsidRDefault="00435C7A" w:rsidP="00435C7A">
      <w:pPr>
        <w:spacing w:after="0"/>
        <w:ind w:right="1229"/>
      </w:pPr>
      <w:r>
        <w:t>.text:0040272C                 dd 0A8A800B8h, 0B4B400A8h, 0D4D400B4h, 0D4D400D4h, 0CCCC00D0h</w:t>
      </w:r>
    </w:p>
    <w:p w14:paraId="5EAA5F1A" w14:textId="77777777" w:rsidR="00435C7A" w:rsidRDefault="00435C7A" w:rsidP="00435C7A">
      <w:pPr>
        <w:spacing w:after="0"/>
        <w:ind w:right="1229"/>
      </w:pPr>
      <w:r>
        <w:t>.text:0040272C                 dd 0BCBC00D0h, 0BCBC00C8h, 0D0D000CCh, 0D8D800D4h, 0BCBC00D8h</w:t>
      </w:r>
    </w:p>
    <w:p w14:paraId="490F5B29" w14:textId="77777777" w:rsidR="00435C7A" w:rsidRDefault="00435C7A" w:rsidP="00435C7A">
      <w:pPr>
        <w:spacing w:after="0"/>
        <w:ind w:right="1229"/>
      </w:pPr>
      <w:r>
        <w:t>.text:0040272C                 dd 0ACAC00BCh, 0C0C000ACh, 0E8E800C0h, 0E4E400E8h, 0E4E400E4h</w:t>
      </w:r>
    </w:p>
    <w:p w14:paraId="6D291141" w14:textId="77777777" w:rsidR="00435C7A" w:rsidRDefault="00435C7A" w:rsidP="00435C7A">
      <w:pPr>
        <w:spacing w:after="0"/>
        <w:ind w:right="1229"/>
      </w:pPr>
      <w:r>
        <w:t>.text:0040272C                 dd 0D0D000E0h, 0CCCC00E0h, 0B0B000DCh, 0E0E000D4h, 0E0E000E4h</w:t>
      </w:r>
    </w:p>
    <w:p w14:paraId="5B87D0E4" w14:textId="77777777" w:rsidR="00435C7A" w:rsidRDefault="00435C7A" w:rsidP="00435C7A">
      <w:pPr>
        <w:spacing w:after="0"/>
        <w:ind w:right="1229"/>
      </w:pPr>
      <w:r>
        <w:t>.text:0040272C                 dd 0ECEC00E0h, 0F0F000ECh, 0A4A400F0h, 0D0D000D0h, 0F0F000DCh</w:t>
      </w:r>
    </w:p>
    <w:p w14:paraId="0465926C" w14:textId="77777777" w:rsidR="00435C7A" w:rsidRDefault="00435C7A" w:rsidP="00435C7A">
      <w:pPr>
        <w:spacing w:after="0"/>
        <w:ind w:right="1229"/>
      </w:pPr>
      <w:r>
        <w:t>.text:0040272C                 dd 0D8D800E8h, 989800E0h, 0B8B800C8h, 0ECEC00D8h, 0C0C000E8h</w:t>
      </w:r>
    </w:p>
    <w:p w14:paraId="47AEF9AC" w14:textId="77777777" w:rsidR="00435C7A" w:rsidRDefault="00435C7A" w:rsidP="00435C7A">
      <w:pPr>
        <w:spacing w:after="0"/>
        <w:ind w:right="1229"/>
      </w:pPr>
      <w:r>
        <w:t>.text:0040272C                 dd 707000D8h, 0F4F400B8h, 0B0B000ECh, 989800D0h, 0DCDC00CCh</w:t>
      </w:r>
    </w:p>
    <w:p w14:paraId="1EAD1D6B" w14:textId="77777777" w:rsidR="00435C7A" w:rsidRDefault="00435C7A" w:rsidP="00435C7A">
      <w:pPr>
        <w:spacing w:after="0"/>
        <w:ind w:right="1229"/>
      </w:pPr>
      <w:r>
        <w:lastRenderedPageBreak/>
        <w:t>.text:0040272C                 dd 686800DCh, 0DCDC00B8h, 0F8F800E4h, 0C8C800F0h, 8C8C00DCh</w:t>
      </w:r>
    </w:p>
    <w:p w14:paraId="724E54DB" w14:textId="77777777" w:rsidR="00435C7A" w:rsidRDefault="00435C7A" w:rsidP="00435C7A">
      <w:pPr>
        <w:spacing w:after="0"/>
        <w:ind w:right="1229"/>
      </w:pPr>
      <w:r>
        <w:t>.text:0040272C                 dd 0D8D800C4h, 0A8A800E4h, 383800D0h, 787800A4h, 0E4E400C0h</w:t>
      </w:r>
    </w:p>
    <w:p w14:paraId="421A3E3C" w14:textId="77777777" w:rsidR="00435C7A" w:rsidRDefault="00435C7A" w:rsidP="00435C7A">
      <w:pPr>
        <w:spacing w:after="0"/>
        <w:ind w:right="1229"/>
      </w:pPr>
      <w:r>
        <w:t>.text:0040272C                 dd 888800E8h, 0C4C400C4h, 0F4F400DCh, 0F4F400F0h, 2C2C00F4h</w:t>
      </w:r>
    </w:p>
    <w:p w14:paraId="03D25433" w14:textId="77777777" w:rsidR="00435C7A" w:rsidRDefault="00435C7A" w:rsidP="00435C7A">
      <w:pPr>
        <w:spacing w:after="0"/>
        <w:ind w:right="1229"/>
      </w:pPr>
      <w:r>
        <w:t>.text:0040272C                 dd 747400A0h, 0C0C000BCh, 0BCBC00DCh, 0F0F000D8h, 848400ECh</w:t>
      </w:r>
    </w:p>
    <w:p w14:paraId="36F4D82F" w14:textId="77777777" w:rsidR="00435C7A" w:rsidRDefault="00435C7A" w:rsidP="00435C7A">
      <w:pPr>
        <w:spacing w:after="0"/>
        <w:ind w:right="1229"/>
      </w:pPr>
      <w:r>
        <w:t>.text:0040272C                 dd 303000C0h, 484800A0h, 646400ACh, 0E4E400B4h, 909000ECh</w:t>
      </w:r>
    </w:p>
    <w:p w14:paraId="6A164AA1" w14:textId="77777777" w:rsidR="00435C7A" w:rsidRDefault="00435C7A" w:rsidP="00435C7A">
      <w:pPr>
        <w:spacing w:after="0"/>
        <w:ind w:right="1229"/>
      </w:pPr>
      <w:r>
        <w:t>.text:0040272C                 dd 282800C8h, 181800A0h, 80800098h, 0DCDC00C4h, 303000ECh</w:t>
      </w:r>
    </w:p>
    <w:p w14:paraId="7439EE3B" w14:textId="77777777" w:rsidR="00435C7A" w:rsidRDefault="00435C7A" w:rsidP="00435C7A">
      <w:pPr>
        <w:spacing w:after="0"/>
        <w:ind w:right="1229"/>
      </w:pPr>
      <w:r>
        <w:t>.text:0040272C                 dd 606000A4h, 0BCBC00B4h, 0ECEC00DCh, 0F0F000F0h, 0E0E000F4h</w:t>
      </w:r>
    </w:p>
    <w:p w14:paraId="6D755547" w14:textId="77777777" w:rsidR="00435C7A" w:rsidRDefault="00435C7A" w:rsidP="00435C7A">
      <w:pPr>
        <w:spacing w:after="0"/>
        <w:ind w:right="1229"/>
      </w:pPr>
      <w:r>
        <w:t>.text:0040272C                 dd 707000ECh, 383800BCh, 202000A8h, 2C2C009Ch, 7C7C00A4h</w:t>
      </w:r>
    </w:p>
    <w:p w14:paraId="49556AC5" w14:textId="77777777" w:rsidR="00435C7A" w:rsidRDefault="00435C7A" w:rsidP="00435C7A">
      <w:pPr>
        <w:spacing w:after="0"/>
        <w:ind w:right="1229"/>
      </w:pPr>
      <w:r>
        <w:t>.text:0040272C                 dd 0CCCC00C4h, 0FCFC00E0h, 2 dup(0F8F800F8h), 0D8D800F4h</w:t>
      </w:r>
    </w:p>
    <w:p w14:paraId="6CEDE9A5" w14:textId="77777777" w:rsidR="00435C7A" w:rsidRDefault="00435C7A" w:rsidP="00435C7A">
      <w:pPr>
        <w:spacing w:after="0"/>
        <w:ind w:right="1229"/>
      </w:pPr>
      <w:r>
        <w:t>.text:0040272C                 dd 0A4A400ECh, 0A0A000D4h, 444400D0h, 202000A8h, 40400098h</w:t>
      </w:r>
    </w:p>
    <w:p w14:paraId="7E295639" w14:textId="77777777" w:rsidR="00435C7A" w:rsidRDefault="00435C7A" w:rsidP="00435C7A">
      <w:pPr>
        <w:spacing w:after="0"/>
        <w:ind w:right="1229"/>
      </w:pPr>
      <w:r>
        <w:t>.text:0040272C                 dd 909000A8h, 0D8D800CCh, 0D4D400E8h, 6C6C00E4h, 0C0C000BCh</w:t>
      </w:r>
    </w:p>
    <w:p w14:paraId="12DDCF82" w14:textId="77777777" w:rsidR="00435C7A" w:rsidRDefault="00435C7A" w:rsidP="00435C7A">
      <w:pPr>
        <w:spacing w:after="0"/>
        <w:ind w:right="1229"/>
      </w:pPr>
      <w:r>
        <w:t>.text:0040272C                 dd 0D0D000E0h, 808000E8h, 444400C0h, 949400ACh, 0D4D400CCh</w:t>
      </w:r>
    </w:p>
    <w:p w14:paraId="626E5902" w14:textId="77777777" w:rsidR="00435C7A" w:rsidRDefault="00435C7A" w:rsidP="00435C7A">
      <w:pPr>
        <w:spacing w:after="0"/>
        <w:ind w:right="1229"/>
      </w:pPr>
      <w:r>
        <w:t>.text:0040272C                 dd 0FCFC00E8h, 0CCCC00FCh, 0C8C800C8h, 0E8E800E0h, 747400ECh</w:t>
      </w:r>
    </w:p>
    <w:p w14:paraId="3E599711" w14:textId="77777777" w:rsidR="00435C7A" w:rsidRDefault="00435C7A" w:rsidP="00435C7A">
      <w:pPr>
        <w:spacing w:after="0"/>
        <w:ind w:right="1229"/>
      </w:pPr>
      <w:r>
        <w:t>.text:0040272C                 dd 4C4C00C0h, 0CCCC00ACh, 0B8B800E4h, 0B4B400C4h, 0C4C400B0h</w:t>
      </w:r>
    </w:p>
    <w:p w14:paraId="0E052BE3" w14:textId="77777777" w:rsidR="00435C7A" w:rsidRDefault="00435C7A" w:rsidP="00435C7A">
      <w:pPr>
        <w:spacing w:after="0"/>
        <w:ind w:right="1229"/>
      </w:pPr>
      <w:r>
        <w:t>.text:0040272C                 dd 101000C8h, 4C4C0098h, 909000B0h, 0B0B000B4h, 0A8A800B4h</w:t>
      </w:r>
    </w:p>
    <w:p w14:paraId="77716C98" w14:textId="77777777" w:rsidR="00435C7A" w:rsidRDefault="00435C7A" w:rsidP="00435C7A">
      <w:pPr>
        <w:spacing w:after="0"/>
        <w:ind w:right="1229"/>
      </w:pPr>
      <w:r>
        <w:t>.text:0040272C                 dd 707000D4h, 0E8E800C0h, 8C8C00F0h, 3C3C00C8h, 242400A8h</w:t>
      </w:r>
    </w:p>
    <w:p w14:paraId="555FE7D9" w14:textId="77777777" w:rsidR="00435C7A" w:rsidRDefault="00435C7A" w:rsidP="00435C7A">
      <w:pPr>
        <w:spacing w:after="0"/>
        <w:ind w:right="1229"/>
      </w:pPr>
      <w:r>
        <w:t>.text:0040272C                 dd 3434009Ch, 888800A4h, 7C7C00ACh, 0ACAC00C0h, 646400D8h</w:t>
      </w:r>
    </w:p>
    <w:p w14:paraId="5B4E4792" w14:textId="77777777" w:rsidR="00435C7A" w:rsidRDefault="00435C7A" w:rsidP="00435C7A">
      <w:pPr>
        <w:spacing w:after="0"/>
        <w:ind w:right="1229"/>
      </w:pPr>
      <w:r>
        <w:t>.text:0040272C                 dd 0B4B400B8h, 0B0B000D4h, 0B4B400BCh, 0DCDC00B8h, 0A0A000E8h</w:t>
      </w:r>
    </w:p>
    <w:p w14:paraId="651CA0C7" w14:textId="77777777" w:rsidR="00435C7A" w:rsidRDefault="00435C7A" w:rsidP="00435C7A">
      <w:pPr>
        <w:spacing w:after="0"/>
        <w:ind w:right="1229"/>
      </w:pPr>
      <w:r>
        <w:t>.text:0040272C                 dd 545400CCh, 0A4A400B4h, 9C9C00A0h, 505000D0h, 4C4C00B0h</w:t>
      </w:r>
    </w:p>
    <w:p w14:paraId="1650CBFC" w14:textId="77777777" w:rsidR="00435C7A" w:rsidRDefault="00435C7A" w:rsidP="00435C7A">
      <w:pPr>
        <w:spacing w:after="0"/>
        <w:ind w:right="1229"/>
      </w:pPr>
      <w:r>
        <w:t>.text:0040272C                 dd 2C2C004Ch, 0C8C80030h, 242400E4h, 848400A0h, 14140084h</w:t>
      </w:r>
    </w:p>
    <w:p w14:paraId="34AE4648" w14:textId="77777777" w:rsidR="00435C7A" w:rsidRDefault="00435C7A" w:rsidP="00435C7A">
      <w:pPr>
        <w:spacing w:after="0"/>
        <w:ind w:right="1229"/>
      </w:pPr>
      <w:r>
        <w:t>.text:0040272C                 dd 1C1C0098h, 5C5C0098h, 8C8C00B4h, 5858008Ch, 9C9C00B4h</w:t>
      </w:r>
    </w:p>
    <w:p w14:paraId="1CCB19CA" w14:textId="77777777" w:rsidR="00435C7A" w:rsidRDefault="00435C7A" w:rsidP="00435C7A">
      <w:pPr>
        <w:spacing w:after="0"/>
        <w:ind w:right="1229"/>
      </w:pPr>
      <w:r>
        <w:t>.text:0040272C                 dd 0A0A000CCh, 909000A0h, 0ACAC0090h, 404000D4h, 888800ACh</w:t>
      </w:r>
    </w:p>
    <w:p w14:paraId="36A927DC" w14:textId="77777777" w:rsidR="00435C7A" w:rsidRDefault="00435C7A" w:rsidP="00435C7A">
      <w:pPr>
        <w:spacing w:after="0"/>
        <w:ind w:right="1229"/>
      </w:pPr>
      <w:r>
        <w:t>.text:0040272C                 dd 74740088h, 0B4B40074h, 545400D8h, 6C6C00B0h, 9494006Ch</w:t>
      </w:r>
    </w:p>
    <w:p w14:paraId="126AF5B9" w14:textId="77777777" w:rsidR="00435C7A" w:rsidRDefault="00435C7A" w:rsidP="00435C7A">
      <w:pPr>
        <w:spacing w:after="0"/>
        <w:ind w:right="1229"/>
      </w:pPr>
      <w:r>
        <w:t>.text:0040272C                 dd 484800C8h, 0C4C40048h, 0D0D000E0h, 0B4B400E4h, 808000DCh</w:t>
      </w:r>
    </w:p>
    <w:p w14:paraId="2C6162AB" w14:textId="77777777" w:rsidR="00435C7A" w:rsidRDefault="00435C7A" w:rsidP="00435C7A">
      <w:pPr>
        <w:spacing w:after="0"/>
        <w:ind w:right="1229"/>
      </w:pPr>
      <w:r>
        <w:t>.text:0040272C                 dd 5C5C0080h, 0E0E0005Ch, 0C4C400E8h, 0B0B000E4h, 787800D8h</w:t>
      </w:r>
    </w:p>
    <w:p w14:paraId="2F131742" w14:textId="77777777" w:rsidR="00435C7A" w:rsidRDefault="00435C7A" w:rsidP="00435C7A">
      <w:pPr>
        <w:spacing w:after="0"/>
        <w:ind w:right="1229"/>
      </w:pPr>
      <w:r>
        <w:lastRenderedPageBreak/>
        <w:t>.text:0040272C                 dd 58580078h, 0DCDC0058h, 0C4C400E0h, 3C3C00D8h, 0C8C8003Ch</w:t>
      </w:r>
    </w:p>
    <w:p w14:paraId="0A70105A" w14:textId="77777777" w:rsidR="00435C7A" w:rsidRDefault="00435C7A" w:rsidP="00435C7A">
      <w:pPr>
        <w:spacing w:after="0"/>
        <w:ind w:right="1229"/>
      </w:pPr>
      <w:r>
        <w:t>.text:0040272C                 dd 0ECEC00D4h, 646400E4h, 0B2B20064h, 0CACA00B2h, 0CECE00CAh</w:t>
      </w:r>
    </w:p>
    <w:p w14:paraId="08300A37" w14:textId="77777777" w:rsidR="00435C7A" w:rsidRDefault="00435C7A" w:rsidP="00435C7A">
      <w:pPr>
        <w:spacing w:after="0"/>
        <w:ind w:right="1229"/>
      </w:pPr>
      <w:r>
        <w:t>.text:0040272C                 dd 0C2C200CCh, 0CACA00C6h, 0D8D800CCh, 0C4C400CEh, 0CECE00C6h</w:t>
      </w:r>
    </w:p>
    <w:p w14:paraId="36049854" w14:textId="77777777" w:rsidR="00435C7A" w:rsidRDefault="00435C7A" w:rsidP="00435C7A">
      <w:pPr>
        <w:spacing w:after="0"/>
        <w:ind w:right="1229"/>
      </w:pPr>
      <w:r>
        <w:t>.text:0040272C                 dd 0AAAA00CEh, 0B6B600AAh, 0D4D400B6h, 0D2D200D2h, 0D4D400D0h</w:t>
      </w:r>
    </w:p>
    <w:p w14:paraId="695498C4" w14:textId="77777777" w:rsidR="00435C7A" w:rsidRDefault="00435C7A" w:rsidP="00435C7A">
      <w:pPr>
        <w:spacing w:after="0"/>
        <w:ind w:right="1229"/>
      </w:pPr>
      <w:r>
        <w:t>.text:0040272C                 dd 0BEBE00D6h, 0D2D200CAh, 2 dup(0D6D600D4h), 0DADA00D6h</w:t>
      </w:r>
    </w:p>
    <w:p w14:paraId="6D7597A1" w14:textId="77777777" w:rsidR="00435C7A" w:rsidRDefault="00435C7A" w:rsidP="00435C7A">
      <w:pPr>
        <w:spacing w:after="0"/>
        <w:ind w:right="1229"/>
      </w:pPr>
      <w:r>
        <w:t>.text:0040272C                 dd 0D2D200DAh, 0AEAE00D2h, 0C2C200AEh, 0E6E600C2h, 0E4E400E4h</w:t>
      </w:r>
    </w:p>
    <w:p w14:paraId="5346E210" w14:textId="77777777" w:rsidR="00435C7A" w:rsidRDefault="00435C7A" w:rsidP="00435C7A">
      <w:pPr>
        <w:spacing w:after="0"/>
        <w:ind w:right="1229"/>
      </w:pPr>
      <w:r>
        <w:t>.text:0040272C                 dd 0D2D200E2h, 0B2B200E0h, 0E2E200D4h, 0E2E200E0h, 0EAEA00E2h</w:t>
      </w:r>
    </w:p>
    <w:p w14:paraId="615B7346" w14:textId="77777777" w:rsidR="00435C7A" w:rsidRDefault="00435C7A" w:rsidP="00435C7A">
      <w:pPr>
        <w:spacing w:after="0"/>
        <w:ind w:right="1229"/>
      </w:pPr>
      <w:r>
        <w:t>.text:0040272C                 dd 0E6E600EAh, 0EAEA00E6h, 0D2D200E8h, 0F0F000DEh, 0DADA00EAh</w:t>
      </w:r>
    </w:p>
    <w:p w14:paraId="0C62411D" w14:textId="77777777" w:rsidR="00435C7A" w:rsidRDefault="00435C7A" w:rsidP="00435C7A">
      <w:pPr>
        <w:spacing w:after="0"/>
        <w:ind w:right="1229"/>
      </w:pPr>
      <w:r>
        <w:t>.text:0040272C                 dd 989800E2h, 0BABA00CAh, 0EEEE00D8h, 0F2F200EEh, 0EEEE00F2h</w:t>
      </w:r>
    </w:p>
    <w:p w14:paraId="3068B29A" w14:textId="77777777" w:rsidR="00435C7A" w:rsidRDefault="00435C7A" w:rsidP="00435C7A">
      <w:pPr>
        <w:spacing w:after="0"/>
        <w:ind w:right="1229"/>
      </w:pPr>
      <w:r>
        <w:t>.text:0040272C                 dd 0C2C200EAh, 727200DAh, 0ECEC00BAh, 0B2B200EAh, 9A9A00D2h</w:t>
      </w:r>
    </w:p>
    <w:p w14:paraId="3B989935" w14:textId="77777777" w:rsidR="00435C7A" w:rsidRDefault="00435C7A" w:rsidP="00435C7A">
      <w:pPr>
        <w:spacing w:after="0"/>
        <w:ind w:right="1229"/>
      </w:pPr>
      <w:r>
        <w:t>.text:0040272C                 dd 0E2E200CCh, 0DEDE00E6h, 0E8E800DEh, 0D8D800EAh, 6A6A00E2h</w:t>
      </w:r>
    </w:p>
    <w:p w14:paraId="683A693B" w14:textId="77777777" w:rsidR="00435C7A" w:rsidRDefault="00435C7A" w:rsidP="00435C7A">
      <w:pPr>
        <w:spacing w:after="0"/>
        <w:ind w:right="1229"/>
      </w:pPr>
      <w:r>
        <w:t>.text:0040272C                 dd 0DCDC00B8h, 0CACA00E6h, 0EEEE00DEh, 0AAAA00ECh, 3A3A00D0h</w:t>
      </w:r>
    </w:p>
    <w:p w14:paraId="23E3FA9D" w14:textId="77777777" w:rsidR="00435C7A" w:rsidRDefault="00435C7A" w:rsidP="00435C7A">
      <w:pPr>
        <w:spacing w:after="0"/>
        <w:ind w:right="1229"/>
      </w:pPr>
      <w:r>
        <w:t>.text:0040272C                 dd 7A7A00A6h, 0E6E600C0h, 0C6C600EAh, 0C6C600DCh, 8C8C00C6h</w:t>
      </w:r>
    </w:p>
    <w:p w14:paraId="7C122E60" w14:textId="77777777" w:rsidR="00435C7A" w:rsidRDefault="00435C7A" w:rsidP="00435C7A">
      <w:pPr>
        <w:spacing w:after="0"/>
        <w:ind w:right="1229"/>
      </w:pPr>
      <w:r>
        <w:t>.text:0040272C                 dd 2E2E00C6h, 767600A2h, 0C2C200BEh, 0F2F200DEh, 0F2F200EEh</w:t>
      </w:r>
    </w:p>
    <w:p w14:paraId="608A14CE" w14:textId="77777777" w:rsidR="00435C7A" w:rsidRDefault="00435C7A" w:rsidP="00435C7A">
      <w:pPr>
        <w:spacing w:after="0"/>
        <w:ind w:right="1229"/>
      </w:pPr>
      <w:r>
        <w:t>.text:0040272C                 dd 0F0F000F0h, 0E4E400EEh, 848400EAh, 323200C2h, 4A4A00A2h</w:t>
      </w:r>
    </w:p>
    <w:p w14:paraId="2C4D0D76" w14:textId="77777777" w:rsidR="00435C7A" w:rsidRDefault="00435C7A" w:rsidP="00435C7A">
      <w:pPr>
        <w:spacing w:after="0"/>
        <w:ind w:right="1229"/>
      </w:pPr>
      <w:r>
        <w:t>.text:0040272C                 dd 646400AEh, 0F6F600B6h, 0BABA00F2h, 0E6E600BAh, 929200ECh</w:t>
      </w:r>
    </w:p>
    <w:p w14:paraId="230A2D8D" w14:textId="77777777" w:rsidR="00435C7A" w:rsidRDefault="00435C7A" w:rsidP="00435C7A">
      <w:pPr>
        <w:spacing w:after="0"/>
        <w:ind w:right="1229"/>
      </w:pPr>
      <w:r>
        <w:t>.text:0040272C                 dd 2A2A00CAh, 1A1A00A0h, 0F6F6009Ah, 0ECEC00F4h, 0A8A800EEh</w:t>
      </w:r>
    </w:p>
    <w:p w14:paraId="58825137" w14:textId="77777777" w:rsidR="00435C7A" w:rsidRDefault="00435C7A" w:rsidP="00435C7A">
      <w:pPr>
        <w:spacing w:after="0"/>
        <w:ind w:right="1229"/>
      </w:pPr>
      <w:r>
        <w:t>.text:0040272C                 dd 0D2h, 8 dup(0)</w:t>
      </w:r>
    </w:p>
    <w:p w14:paraId="1A728067" w14:textId="77777777" w:rsidR="00435C7A" w:rsidRDefault="00435C7A" w:rsidP="00435C7A">
      <w:pPr>
        <w:spacing w:after="0"/>
        <w:ind w:right="1229"/>
      </w:pPr>
      <w:r>
        <w:t>.text:00402B4C                 dd 1E140000h, 1EAF1DC7h, 17CE1727h, 1E1817CEh, 0B1BB17h</w:t>
      </w:r>
    </w:p>
    <w:p w14:paraId="35B4A598" w14:textId="77777777" w:rsidR="00435C7A" w:rsidRDefault="00435C7A" w:rsidP="00435C7A">
      <w:pPr>
        <w:spacing w:after="0"/>
        <w:ind w:right="1229"/>
      </w:pPr>
      <w:r>
        <w:t>.text:00402B4C                 dd 3 dup(0)</w:t>
      </w:r>
    </w:p>
    <w:p w14:paraId="6E417834" w14:textId="77777777" w:rsidR="00435C7A" w:rsidRDefault="00435C7A" w:rsidP="00435C7A">
      <w:pPr>
        <w:spacing w:after="0"/>
        <w:ind w:right="1229"/>
      </w:pPr>
      <w:r>
        <w:t>.text:00402B6C                 dd 1714C500h, 0ADAD1DCDh, 0CD171FCEh, 171717CDh, 0AE9F0317h</w:t>
      </w:r>
    </w:p>
    <w:p w14:paraId="60AD67BD" w14:textId="77777777" w:rsidR="00435C7A" w:rsidRDefault="00435C7A" w:rsidP="00435C7A">
      <w:pPr>
        <w:spacing w:after="0"/>
        <w:ind w:right="1229"/>
      </w:pPr>
      <w:r>
        <w:t>.text:00402B6C                 dd 3 dup(0)</w:t>
      </w:r>
    </w:p>
    <w:p w14:paraId="77719972" w14:textId="77777777" w:rsidR="00435C7A" w:rsidRDefault="00435C7A" w:rsidP="00435C7A">
      <w:pPr>
        <w:spacing w:after="0"/>
        <w:ind w:right="1229"/>
      </w:pPr>
      <w:r>
        <w:t>.text:00402B8C                 dd 3B030A00h, 7B8EA2A7h, 58583B9Dh, 0D53B5858h, 0AA0A1E17h</w:t>
      </w:r>
    </w:p>
    <w:p w14:paraId="5C1897CF" w14:textId="77777777" w:rsidR="00435C7A" w:rsidRDefault="00435C7A" w:rsidP="00435C7A">
      <w:pPr>
        <w:spacing w:after="0"/>
        <w:ind w:right="1229"/>
      </w:pPr>
      <w:r>
        <w:t>.text:00402B8C                 dd 0ABh, 2 dup(0)</w:t>
      </w:r>
    </w:p>
    <w:p w14:paraId="3684C188" w14:textId="77777777" w:rsidR="00435C7A" w:rsidRDefault="00435C7A" w:rsidP="00435C7A">
      <w:pPr>
        <w:spacing w:after="0"/>
        <w:ind w:right="1229"/>
      </w:pPr>
      <w:r>
        <w:lastRenderedPageBreak/>
        <w:t>.text:00402BAC                 dd 0F703BB00h, 0A469496Ch, 6A57A33Dh, 203B6A6Ah, 160D1E17h</w:t>
      </w:r>
    </w:p>
    <w:p w14:paraId="1E015660" w14:textId="77777777" w:rsidR="00435C7A" w:rsidRDefault="00435C7A" w:rsidP="00435C7A">
      <w:pPr>
        <w:spacing w:after="0"/>
        <w:ind w:right="1229"/>
      </w:pPr>
      <w:r>
        <w:t>.text:00402BAC                 dd 0A690h, 2 dup(0)</w:t>
      </w:r>
    </w:p>
    <w:p w14:paraId="345B5DCB" w14:textId="77777777" w:rsidR="00435C7A" w:rsidRDefault="00435C7A" w:rsidP="00435C7A">
      <w:pPr>
        <w:spacing w:after="0"/>
        <w:ind w:right="1229"/>
      </w:pPr>
      <w:r>
        <w:t>.text:00402BCC                 dd 5803BB00h, 4D6E2E4Ah, 574ED3F3h, 203B6A57h, 0D091E1Fh</w:t>
      </w:r>
    </w:p>
    <w:p w14:paraId="302A0213" w14:textId="77777777" w:rsidR="00435C7A" w:rsidRDefault="00435C7A" w:rsidP="00435C7A">
      <w:pPr>
        <w:spacing w:after="0"/>
        <w:ind w:right="1229"/>
      </w:pPr>
      <w:r>
        <w:t>.text:00402BCC                 dd 0A19C03h, 2 dup(0)</w:t>
      </w:r>
    </w:p>
    <w:p w14:paraId="569E57C3" w14:textId="77777777" w:rsidR="00435C7A" w:rsidRDefault="00435C7A" w:rsidP="00435C7A">
      <w:pPr>
        <w:spacing w:after="0"/>
        <w:ind w:right="1229"/>
      </w:pPr>
      <w:r>
        <w:t>.text:00402BEC                 dd 3B040A00h, 9E679D58h, 57862E63h, 203B5858h, 40DCE1Fh</w:t>
      </w:r>
    </w:p>
    <w:p w14:paraId="1399AAE9" w14:textId="77777777" w:rsidR="00435C7A" w:rsidRDefault="00435C7A" w:rsidP="00435C7A">
      <w:pPr>
        <w:spacing w:after="0"/>
        <w:ind w:right="1229"/>
      </w:pPr>
      <w:r>
        <w:t>.text:00402BEC                 dd 8C9F0317h, 2 dup(0)</w:t>
      </w:r>
    </w:p>
    <w:p w14:paraId="093E62AC" w14:textId="77777777" w:rsidR="00435C7A" w:rsidRDefault="00435C7A" w:rsidP="00435C7A">
      <w:pPr>
        <w:spacing w:after="0"/>
        <w:ind w:right="1229"/>
      </w:pPr>
      <w:r>
        <w:t>.text:00402C0C                 dd 0D603BB00h, 9A81D6D6h, 3A784791h, 0D6FD5857h, 0B32D17D5h</w:t>
      </w:r>
    </w:p>
    <w:p w14:paraId="395C128A" w14:textId="77777777" w:rsidR="00435C7A" w:rsidRDefault="00435C7A" w:rsidP="00435C7A">
      <w:pPr>
        <w:spacing w:after="0"/>
        <w:ind w:right="1229"/>
      </w:pPr>
      <w:r>
        <w:t>.text:00402C0C                 dd 9B081F18h, 9Ch, 0</w:t>
      </w:r>
    </w:p>
    <w:p w14:paraId="1C3FF880" w14:textId="77777777" w:rsidR="00435C7A" w:rsidRDefault="00435C7A" w:rsidP="00435C7A">
      <w:pPr>
        <w:spacing w:after="0"/>
        <w:ind w:right="1229"/>
      </w:pPr>
      <w:r>
        <w:t>.text:00402C2C                 dd 3B030A00h, 643BD6D6h, 879A4895h, 0FD575745h, 0D181FD5h</w:t>
      </w:r>
    </w:p>
    <w:p w14:paraId="5D2CFB19" w14:textId="77777777" w:rsidR="00435C7A" w:rsidRDefault="00435C7A" w:rsidP="00435C7A">
      <w:pPr>
        <w:spacing w:after="0"/>
        <w:ind w:right="1229"/>
      </w:pPr>
      <w:r>
        <w:t>.text:00402C2C                 dd 8130DB9h, 9897h, 0</w:t>
      </w:r>
    </w:p>
    <w:p w14:paraId="21A9DB8E" w14:textId="77777777" w:rsidR="00435C7A" w:rsidRDefault="00435C7A" w:rsidP="00435C7A">
      <w:pPr>
        <w:spacing w:after="0"/>
        <w:ind w:right="1229"/>
      </w:pPr>
      <w:r>
        <w:t>.text:00402C4C                 dd 3B030A00h, 583B203Bh, 9248364Ah, 574E1C4Ch, 18CDD53Bh</w:t>
      </w:r>
    </w:p>
    <w:p w14:paraId="0C589887" w14:textId="77777777" w:rsidR="00435C7A" w:rsidRDefault="00435C7A" w:rsidP="00435C7A">
      <w:pPr>
        <w:spacing w:after="0"/>
        <w:ind w:right="1229"/>
      </w:pPr>
      <w:r>
        <w:t>.text:00402C4C                 dd 130D0D2Dh, 949B14h, 0</w:t>
      </w:r>
    </w:p>
    <w:p w14:paraId="3DE02086" w14:textId="77777777" w:rsidR="00435C7A" w:rsidRDefault="00435C7A" w:rsidP="00435C7A">
      <w:pPr>
        <w:spacing w:after="0"/>
        <w:ind w:right="1229"/>
      </w:pPr>
      <w:r>
        <w:t>.text:00402C6C                 dd 3B030A00h, 0F7F7D63Bh, 5FF5706Ah, 4D638F47h, 1F20594Eh</w:t>
      </w:r>
    </w:p>
    <w:p w14:paraId="5A4C9855" w14:textId="77777777" w:rsidR="00435C7A" w:rsidRDefault="00435C7A" w:rsidP="00435C7A">
      <w:pPr>
        <w:spacing w:after="0"/>
        <w:ind w:right="1229"/>
      </w:pPr>
      <w:r>
        <w:t>.text:00402C6C                 dd 1818CE17h, 900ACEh, 0</w:t>
      </w:r>
    </w:p>
    <w:p w14:paraId="477CE50C" w14:textId="77777777" w:rsidR="00435C7A" w:rsidRDefault="00435C7A" w:rsidP="00435C7A">
      <w:pPr>
        <w:spacing w:after="0"/>
        <w:ind w:right="1229"/>
      </w:pPr>
      <w:r>
        <w:t>.text:00402C8C                 dd 20030A00h, 3AF73B20h, 5C514A6Ah, 4B539E78h, 0F7FE3E6Eh</w:t>
      </w:r>
    </w:p>
    <w:p w14:paraId="1D6BD3FB" w14:textId="77777777" w:rsidR="00435C7A" w:rsidRDefault="00435C7A" w:rsidP="00435C7A">
      <w:pPr>
        <w:spacing w:after="0"/>
        <w:ind w:right="1229"/>
      </w:pPr>
      <w:r>
        <w:t>.text:00402C8C                 dd 0CDCD1FEFh, 8D8C163Bh, 0</w:t>
      </w:r>
    </w:p>
    <w:p w14:paraId="4CAFF6C2" w14:textId="77777777" w:rsidR="00435C7A" w:rsidRDefault="00435C7A" w:rsidP="00435C7A">
      <w:pPr>
        <w:spacing w:after="0"/>
        <w:ind w:right="1229"/>
      </w:pPr>
      <w:r>
        <w:t>.text:00402CAC                 dd 3B030A00h, 3A3B20D6h, 60555058h, 955C864Eh, 263D3554h</w:t>
      </w:r>
    </w:p>
    <w:p w14:paraId="159A619F" w14:textId="77777777" w:rsidR="00435C7A" w:rsidRDefault="00435C7A" w:rsidP="00435C7A">
      <w:pPr>
        <w:spacing w:after="0"/>
        <w:ind w:right="1229"/>
      </w:pPr>
      <w:r>
        <w:t>.text:00402CAC                 dd 59F73A50h, 89B83Bh, 0</w:t>
      </w:r>
    </w:p>
    <w:p w14:paraId="5E9FCEE0" w14:textId="77777777" w:rsidR="00435C7A" w:rsidRDefault="00435C7A" w:rsidP="00435C7A">
      <w:pPr>
        <w:spacing w:after="0"/>
        <w:ind w:right="1229"/>
      </w:pPr>
      <w:r>
        <w:t>.text:00402CCC                 dd 3B040A00h, 3BFD2020h, 55604EFDh, 453A5745h, 7C352E81h</w:t>
      </w:r>
    </w:p>
    <w:p w14:paraId="33D05778" w14:textId="77777777" w:rsidR="00435C7A" w:rsidRDefault="00435C7A" w:rsidP="00435C7A">
      <w:pPr>
        <w:spacing w:after="0"/>
        <w:ind w:right="1229"/>
      </w:pPr>
      <w:r>
        <w:t>.text:00402CCC                 dd 0A33383D9h, 0A8483h, 0</w:t>
      </w:r>
    </w:p>
    <w:p w14:paraId="5AB8663E" w14:textId="77777777" w:rsidR="00435C7A" w:rsidRDefault="00435C7A" w:rsidP="00435C7A">
      <w:pPr>
        <w:spacing w:after="0"/>
        <w:ind w:right="1229"/>
      </w:pPr>
      <w:r>
        <w:t>.text:00402CEC                 dd 3B030A00h, 3B58203Bh, 6E783B3Bh, 0FD1F584Ah, 7B707A58h</w:t>
      </w:r>
    </w:p>
    <w:p w14:paraId="6F373595" w14:textId="77777777" w:rsidR="00435C7A" w:rsidRDefault="00435C7A" w:rsidP="00435C7A">
      <w:pPr>
        <w:spacing w:after="0"/>
        <w:ind w:right="1229"/>
      </w:pPr>
      <w:r>
        <w:t>.text:00402CEC                 dd 3567477Ch, 857F4Bh, 0</w:t>
      </w:r>
    </w:p>
    <w:p w14:paraId="340F85E6" w14:textId="77777777" w:rsidR="00435C7A" w:rsidRDefault="00435C7A" w:rsidP="00435C7A">
      <w:pPr>
        <w:spacing w:after="0"/>
        <w:ind w:right="1229"/>
      </w:pPr>
      <w:r>
        <w:t>.text:00402D0C                 dd 0D6030A00h, 0D6D6D520h, 5164573Bh, 20D55769h, 38654F57h</w:t>
      </w:r>
    </w:p>
    <w:p w14:paraId="52908A44" w14:textId="77777777" w:rsidR="00435C7A" w:rsidRDefault="00435C7A" w:rsidP="00435C7A">
      <w:pPr>
        <w:spacing w:after="0"/>
        <w:ind w:right="1229"/>
      </w:pPr>
      <w:r>
        <w:t>.text:00402D0C                 dd 0F552914Bh, 0C768Bh, 0</w:t>
      </w:r>
    </w:p>
    <w:p w14:paraId="0E153802" w14:textId="77777777" w:rsidR="00435C7A" w:rsidRDefault="00435C7A" w:rsidP="00435C7A">
      <w:pPr>
        <w:spacing w:after="0"/>
        <w:ind w:right="1229"/>
      </w:pPr>
      <w:r>
        <w:t>.text:00402D2C                 dd 0D6030C00h, 3B20D520h, 6370573Bh, 1F57576Ch, 0FB7E36EEh</w:t>
      </w:r>
    </w:p>
    <w:p w14:paraId="5F126E61" w14:textId="77777777" w:rsidR="00435C7A" w:rsidRDefault="00435C7A" w:rsidP="00435C7A">
      <w:pPr>
        <w:spacing w:after="0"/>
        <w:ind w:right="1229"/>
      </w:pPr>
      <w:r>
        <w:t>.text:00402D2C                 dd 5070FA75h, 0C1069h, 0</w:t>
      </w:r>
    </w:p>
    <w:p w14:paraId="61216E48" w14:textId="77777777" w:rsidR="00435C7A" w:rsidRDefault="00435C7A" w:rsidP="00435C7A">
      <w:pPr>
        <w:spacing w:after="0"/>
        <w:ind w:right="1229"/>
      </w:pPr>
      <w:r>
        <w:t>.text:00402D4C                 dd 0D6030C00h, 3BD62020h, 516957D6h, 4965FD64h, 684353F4h</w:t>
      </w:r>
    </w:p>
    <w:p w14:paraId="5A90A156" w14:textId="77777777" w:rsidR="00435C7A" w:rsidRDefault="00435C7A" w:rsidP="00435C7A">
      <w:pPr>
        <w:spacing w:after="0"/>
        <w:ind w:right="1229"/>
      </w:pPr>
      <w:r>
        <w:t>.text:00402D4C                 dd 6A573B5Ah, 140459h, 0</w:t>
      </w:r>
    </w:p>
    <w:p w14:paraId="798A50A2" w14:textId="77777777" w:rsidR="00435C7A" w:rsidRDefault="00435C7A" w:rsidP="00435C7A">
      <w:pPr>
        <w:spacing w:after="0"/>
        <w:ind w:right="1229"/>
      </w:pPr>
      <w:r>
        <w:t>.text:00402D6C                 dd 20030C00h, 3B3B2020h, 554A5920h, 53435C5Bh, 3B61685Dh</w:t>
      </w:r>
    </w:p>
    <w:p w14:paraId="4A444260" w14:textId="77777777" w:rsidR="00435C7A" w:rsidRDefault="00435C7A" w:rsidP="00435C7A">
      <w:pPr>
        <w:spacing w:after="0"/>
        <w:ind w:right="1229"/>
      </w:pPr>
      <w:r>
        <w:t>.text:00402D6C                 dd 0D6D65857h, 140320h, 0</w:t>
      </w:r>
    </w:p>
    <w:p w14:paraId="37B32987" w14:textId="77777777" w:rsidR="00435C7A" w:rsidRDefault="00435C7A" w:rsidP="00435C7A">
      <w:pPr>
        <w:spacing w:after="0"/>
        <w:ind w:right="1229"/>
      </w:pPr>
      <w:r>
        <w:t>.text:00402D8C                 dd 20030A00h, 3B20D520h, 6E45F7D5h, 49548F7Ch, 58574F56h</w:t>
      </w:r>
    </w:p>
    <w:p w14:paraId="6F4CF2E9" w14:textId="77777777" w:rsidR="00435C7A" w:rsidRDefault="00435C7A" w:rsidP="00435C7A">
      <w:pPr>
        <w:spacing w:after="0"/>
        <w:ind w:right="1229"/>
      </w:pPr>
      <w:r>
        <w:t>.text:00402D8C                 dd 1F1FD63Bh, 0BBB3D5h, 0</w:t>
      </w:r>
    </w:p>
    <w:p w14:paraId="760FD0CC" w14:textId="77777777" w:rsidR="00435C7A" w:rsidRDefault="00435C7A" w:rsidP="00435C7A">
      <w:pPr>
        <w:spacing w:after="0"/>
        <w:ind w:right="1229"/>
      </w:pPr>
      <w:r>
        <w:t>.text:00402DAC                 dd 20EA0C00h, 0D5201F1Fh, 4B784E20h, 4E4D4C48h, 3B3B20EFh</w:t>
      </w:r>
    </w:p>
    <w:p w14:paraId="57CA2190" w14:textId="77777777" w:rsidR="00435C7A" w:rsidRDefault="00435C7A" w:rsidP="00435C7A">
      <w:pPr>
        <w:spacing w:after="0"/>
        <w:ind w:right="1229"/>
      </w:pPr>
      <w:r>
        <w:t>.text:00402DAC                 dd 0CD171F20h, 140420h, 0</w:t>
      </w:r>
    </w:p>
    <w:p w14:paraId="00766A1B" w14:textId="77777777" w:rsidR="00435C7A" w:rsidRDefault="00435C7A" w:rsidP="00435C7A">
      <w:pPr>
        <w:spacing w:after="0"/>
        <w:ind w:right="1229"/>
      </w:pPr>
      <w:r>
        <w:t>.text:00402DCC                 dd 0D5EA0C00h, 20D5CDCDh, 0FC3CFA6Dh, 0D6594A49h, 1F2020D5h</w:t>
      </w:r>
    </w:p>
    <w:p w14:paraId="59D14AA6" w14:textId="77777777" w:rsidR="00435C7A" w:rsidRDefault="00435C7A" w:rsidP="00435C7A">
      <w:pPr>
        <w:spacing w:after="0"/>
        <w:ind w:right="1229"/>
      </w:pPr>
      <w:r>
        <w:lastRenderedPageBreak/>
        <w:t>.text:00402DCC                 dd 201FCD17h, 14043Bh, 0</w:t>
      </w:r>
    </w:p>
    <w:p w14:paraId="4D29AF07" w14:textId="77777777" w:rsidR="00435C7A" w:rsidRDefault="00435C7A" w:rsidP="00435C7A">
      <w:pPr>
        <w:spacing w:after="0"/>
        <w:ind w:right="1229"/>
      </w:pPr>
      <w:r>
        <w:t>.text:00402DEC                 dd 1F030C00h, 0F2F117CDh, 82F5F4F3h, 0D520F73Fh, 17171720h</w:t>
      </w:r>
    </w:p>
    <w:p w14:paraId="532C73FC" w14:textId="77777777" w:rsidR="00435C7A" w:rsidRDefault="00435C7A" w:rsidP="00435C7A">
      <w:pPr>
        <w:spacing w:after="0"/>
        <w:ind w:right="1229"/>
      </w:pPr>
      <w:r>
        <w:t>.text:00402DEC                 dd 3BD6201Fh, 0F804D6h, 0</w:t>
      </w:r>
    </w:p>
    <w:p w14:paraId="6B6A7F95" w14:textId="77777777" w:rsidR="00435C7A" w:rsidRDefault="00435C7A" w:rsidP="00435C7A">
      <w:pPr>
        <w:spacing w:after="0"/>
        <w:ind w:right="1229"/>
      </w:pPr>
      <w:r>
        <w:t>.text:00402E0C                 dd 0CDEA0C00h, 7B27DA17h, 7BEEEDECh, 0D5D63A3Fh, 1F171717h</w:t>
      </w:r>
    </w:p>
    <w:p w14:paraId="6FAD6CB0" w14:textId="77777777" w:rsidR="00435C7A" w:rsidRDefault="00435C7A" w:rsidP="00435C7A">
      <w:pPr>
        <w:spacing w:after="0"/>
        <w:ind w:right="1229"/>
      </w:pPr>
      <w:r>
        <w:t>.text:00402E0C                 dd 0D6D63B20h, 0A043Bh, 0</w:t>
      </w:r>
    </w:p>
    <w:p w14:paraId="6B2F9BFD" w14:textId="77777777" w:rsidR="00435C7A" w:rsidRDefault="00435C7A" w:rsidP="00435C7A">
      <w:pPr>
        <w:spacing w:after="0"/>
        <w:ind w:right="1229"/>
      </w:pPr>
      <w:r>
        <w:t>.text:00402E2C                 dd 17080C00h, 7CE51F17h, 3886DFE7h, 171F3AE9h, 201F1717h</w:t>
      </w:r>
    </w:p>
    <w:p w14:paraId="1C802316" w14:textId="77777777" w:rsidR="00435C7A" w:rsidRDefault="00435C7A" w:rsidP="00435C7A">
      <w:pPr>
        <w:spacing w:after="0"/>
        <w:ind w:right="1229"/>
      </w:pPr>
      <w:r>
        <w:t>.text:00402E2C                 dd 0D6203B20h, 0C03D6h, 0</w:t>
      </w:r>
    </w:p>
    <w:p w14:paraId="7ACEC54D" w14:textId="77777777" w:rsidR="00435C7A" w:rsidRDefault="00435C7A" w:rsidP="00435C7A">
      <w:pPr>
        <w:spacing w:after="0"/>
        <w:ind w:right="1229"/>
      </w:pPr>
      <w:r>
        <w:t>.text:00402E4C                 dd 0CD080C00h, 0D9E13340h, 32E330E2h, 18184033h, 201F1717h</w:t>
      </w:r>
    </w:p>
    <w:p w14:paraId="697411A8" w14:textId="77777777" w:rsidR="00435C7A" w:rsidRDefault="00435C7A" w:rsidP="00435C7A">
      <w:pPr>
        <w:spacing w:after="0"/>
        <w:ind w:right="1229"/>
      </w:pPr>
      <w:r>
        <w:t>.text:00402E4C                 dd 20203B20h, 0BB033Bh, 0</w:t>
      </w:r>
    </w:p>
    <w:p w14:paraId="24D64F72" w14:textId="77777777" w:rsidR="00435C7A" w:rsidRDefault="00435C7A" w:rsidP="00435C7A">
      <w:pPr>
        <w:spacing w:after="0"/>
        <w:ind w:right="1229"/>
      </w:pPr>
      <w:r>
        <w:t>.text:00402E6C                 dd 0CE160C00h, 0D8D9D840h, 9683DA2Ah, 0CE1ECEDDh, 1FCECD20h</w:t>
      </w:r>
    </w:p>
    <w:p w14:paraId="4CB29417" w14:textId="77777777" w:rsidR="00435C7A" w:rsidRDefault="00435C7A" w:rsidP="00435C7A">
      <w:pPr>
        <w:spacing w:after="0"/>
        <w:ind w:right="1229"/>
      </w:pPr>
      <w:r>
        <w:t>.text:00402E6C                 dd 20202020h, 0A03D6h, 0</w:t>
      </w:r>
    </w:p>
    <w:p w14:paraId="79E821B9" w14:textId="77777777" w:rsidR="00435C7A" w:rsidRDefault="00435C7A" w:rsidP="00435C7A">
      <w:pPr>
        <w:spacing w:after="0"/>
        <w:ind w:right="1229"/>
      </w:pPr>
      <w:r>
        <w:t>.text:00402E8C                 dd 17C60C00h, 0C9211ACFh, 3F2C2F40h, 1F171EC7h, 0D5171F20h</w:t>
      </w:r>
    </w:p>
    <w:p w14:paraId="5962C193" w14:textId="77777777" w:rsidR="00435C7A" w:rsidRDefault="00435C7A" w:rsidP="00435C7A">
      <w:pPr>
        <w:spacing w:after="0"/>
        <w:ind w:right="1229"/>
      </w:pPr>
      <w:r>
        <w:t>.text:00402E8C                 dd 20202020h, 0BB03D6h, 0</w:t>
      </w:r>
    </w:p>
    <w:p w14:paraId="3CA8F88C" w14:textId="77777777" w:rsidR="00435C7A" w:rsidRDefault="00435C7A" w:rsidP="00435C7A">
      <w:pPr>
        <w:spacing w:after="0"/>
        <w:ind w:right="1229"/>
      </w:pPr>
      <w:r>
        <w:t>.text:00402EAC                 dd 17C60C00h, 1BC918C7h, 1DCA1C1Bh, 1F1F18CBh, 1F17CD1Fh</w:t>
      </w:r>
    </w:p>
    <w:p w14:paraId="3953EC06" w14:textId="77777777" w:rsidR="00435C7A" w:rsidRDefault="00435C7A" w:rsidP="00435C7A">
      <w:pPr>
        <w:spacing w:after="0"/>
        <w:ind w:right="1229"/>
      </w:pPr>
      <w:r>
        <w:t>.text:00402EAC                 dd 201F2020h, 0A0320h, 0</w:t>
      </w:r>
    </w:p>
    <w:p w14:paraId="639281DC" w14:textId="77777777" w:rsidR="00435C7A" w:rsidRDefault="00435C7A" w:rsidP="00435C7A">
      <w:pPr>
        <w:spacing w:after="0"/>
        <w:ind w:right="1229"/>
      </w:pPr>
      <w:r>
        <w:t>.text:00402ECC                 dd 0D0A1500h, 0FBEBD0Dh, 0C10D11BFh, 0C3C3C209h, 13C4C2C3h</w:t>
      </w:r>
    </w:p>
    <w:p w14:paraId="068CD368" w14:textId="77777777" w:rsidR="00435C7A" w:rsidRDefault="00435C7A" w:rsidP="00435C7A">
      <w:pPr>
        <w:spacing w:after="0"/>
        <w:ind w:right="1229"/>
      </w:pPr>
      <w:r>
        <w:t>.text:00402ECC                 dd 0C3132D2Dh, 0C5142Dh, 0</w:t>
      </w:r>
    </w:p>
    <w:p w14:paraId="6396E145" w14:textId="77777777" w:rsidR="00435C7A" w:rsidRDefault="00435C7A" w:rsidP="00435C7A">
      <w:pPr>
        <w:spacing w:after="0"/>
        <w:ind w:right="1229"/>
      </w:pPr>
      <w:r>
        <w:t>.text:00402EEC                 dd 40C0000h, 0B4B4B304h, 3B704B5h, 90904B8h, 0B9B30409h</w:t>
      </w:r>
    </w:p>
    <w:p w14:paraId="2E4CFF84" w14:textId="77777777" w:rsidR="00435C7A" w:rsidRDefault="00435C7A" w:rsidP="00435C7A">
      <w:pPr>
        <w:spacing w:after="0"/>
        <w:ind w:right="1229"/>
      </w:pPr>
      <w:r>
        <w:t>.text:00402EEC                 dd 9090909h, 0A09h, 8 dup(0)</w:t>
      </w:r>
    </w:p>
    <w:p w14:paraId="5AF3308F" w14:textId="77777777" w:rsidR="00435C7A" w:rsidRDefault="00435C7A" w:rsidP="00435C7A">
      <w:pPr>
        <w:spacing w:after="0"/>
        <w:ind w:right="1229"/>
      </w:pPr>
      <w:r>
        <w:t>.text:00402F28                 dd 0FFFF0000h, 0F0FFFFh, 0E0FF07h, 0E0FF03h, 0E0FF01h</w:t>
      </w:r>
    </w:p>
    <w:p w14:paraId="3E9AD456" w14:textId="77777777" w:rsidR="00435C7A" w:rsidRDefault="00435C7A" w:rsidP="00435C7A">
      <w:pPr>
        <w:spacing w:after="0"/>
        <w:ind w:right="1229"/>
      </w:pPr>
      <w:r>
        <w:t>.text:00402F28                 dd 0E0FF00h, 0E07F00h, 0E03F00h, 0E01F00h, 0E00F00h, 2 dup(0E00700h)</w:t>
      </w:r>
    </w:p>
    <w:p w14:paraId="54D0C0C8" w14:textId="77777777" w:rsidR="00435C7A" w:rsidRDefault="00435C7A" w:rsidP="00435C7A">
      <w:pPr>
        <w:spacing w:after="0"/>
        <w:ind w:right="1229"/>
      </w:pPr>
      <w:r>
        <w:t>.text:00402F28                 dd 0E00300h, 11h dup(0E00700h), 0F00700h, 0FFFF0F00h, 132FFFFh</w:t>
      </w:r>
    </w:p>
    <w:p w14:paraId="678094D1" w14:textId="77777777" w:rsidR="00435C7A" w:rsidRDefault="00435C7A" w:rsidP="00435C7A">
      <w:pPr>
        <w:spacing w:after="0"/>
        <w:ind w:right="1229"/>
      </w:pPr>
      <w:r>
        <w:t>.text:00402F28                 dd 8C637h, 746C00h, 8BE00h, 1000000h, 20000100h, 1000020h</w:t>
      </w:r>
    </w:p>
    <w:p w14:paraId="4AD9FFCD" w14:textId="77777777" w:rsidR="00435C7A" w:rsidRDefault="00435C7A" w:rsidP="00435C7A">
      <w:pPr>
        <w:spacing w:after="0"/>
        <w:ind w:right="1229"/>
      </w:pPr>
      <w:r>
        <w:t>.text:00402F28                 dd 0A8000800h, 16000008h, 28000000h, 20000000h, 40000000h</w:t>
      </w:r>
    </w:p>
    <w:p w14:paraId="28372833" w14:textId="77777777" w:rsidR="00435C7A" w:rsidRDefault="00435C7A" w:rsidP="00435C7A">
      <w:pPr>
        <w:spacing w:after="0"/>
        <w:ind w:right="1229"/>
      </w:pPr>
      <w:r>
        <w:t>.text:00402F28                 dd 1000000h, 800h, 80000000h, 4, 2 dup(0)</w:t>
      </w:r>
    </w:p>
    <w:p w14:paraId="670E065D" w14:textId="77777777" w:rsidR="00435C7A" w:rsidRDefault="00435C7A" w:rsidP="00435C7A">
      <w:pPr>
        <w:spacing w:after="0"/>
        <w:ind w:right="1229"/>
      </w:pPr>
      <w:r>
        <w:t>.text:00402FF0                 dd 1, 0</w:t>
      </w:r>
    </w:p>
    <w:p w14:paraId="201715D3" w14:textId="77777777" w:rsidR="00435C7A" w:rsidRDefault="00435C7A" w:rsidP="00435C7A">
      <w:pPr>
        <w:spacing w:after="0"/>
        <w:ind w:right="1229"/>
      </w:pPr>
      <w:r>
        <w:t>.text:00402FF8                 dd 0FF000000h, 0B000FFFFh, 0C800B0B0h, 0CC00C8C8h, 0C000CCCCh</w:t>
      </w:r>
    </w:p>
    <w:p w14:paraId="30ACF2AE" w14:textId="77777777" w:rsidR="00435C7A" w:rsidRDefault="00435C7A" w:rsidP="00435C7A">
      <w:pPr>
        <w:spacing w:after="0"/>
        <w:ind w:right="1229"/>
      </w:pPr>
      <w:r>
        <w:t>.text:00402FF8                 dd 0C800C4C0h, 0D800CCC8h, 0C400CCD8h, 0D000C4C4h, 0B800D0D0h</w:t>
      </w:r>
    </w:p>
    <w:p w14:paraId="75E6CB6F" w14:textId="77777777" w:rsidR="00435C7A" w:rsidRDefault="00435C7A" w:rsidP="00435C7A">
      <w:pPr>
        <w:spacing w:after="0"/>
        <w:ind w:right="1229"/>
      </w:pPr>
      <w:r>
        <w:t>.text:00402FF8                 dd 0A800B8B8h, 0B400A8A8h, 0D400B4B4h, 0D400D4D4h, 0CC00D0D4h</w:t>
      </w:r>
    </w:p>
    <w:p w14:paraId="32175371" w14:textId="77777777" w:rsidR="00435C7A" w:rsidRDefault="00435C7A" w:rsidP="00435C7A">
      <w:pPr>
        <w:spacing w:after="0"/>
        <w:ind w:right="1229"/>
      </w:pPr>
      <w:r>
        <w:t>.text:00402FF8                 dd 0BC00D0CCh, 0BC00C8BCh, 0D000CCBCh, 0D800D4D0h, 0BC00D8D8h</w:t>
      </w:r>
    </w:p>
    <w:p w14:paraId="43E8E21A" w14:textId="77777777" w:rsidR="00435C7A" w:rsidRDefault="00435C7A" w:rsidP="00435C7A">
      <w:pPr>
        <w:spacing w:after="0"/>
        <w:ind w:right="1229"/>
      </w:pPr>
      <w:r>
        <w:t>.text:00402FF8                 dd 0AC00BCBCh, 0C000ACACh, 0E800C0C0h, 0E400E8E8h, 0E400E4E4h</w:t>
      </w:r>
    </w:p>
    <w:p w14:paraId="5836E74B" w14:textId="77777777" w:rsidR="00435C7A" w:rsidRDefault="00435C7A" w:rsidP="00435C7A">
      <w:pPr>
        <w:spacing w:after="0"/>
        <w:ind w:right="1229"/>
      </w:pPr>
      <w:r>
        <w:lastRenderedPageBreak/>
        <w:t>.text:00402FF8                 dd 0D000E0E4h, 0CC00E0D0h, 0B000DCCCh, 0E000D4B0h, 0E000E4E0h</w:t>
      </w:r>
    </w:p>
    <w:p w14:paraId="4D541F02" w14:textId="77777777" w:rsidR="00435C7A" w:rsidRDefault="00435C7A" w:rsidP="00435C7A">
      <w:pPr>
        <w:spacing w:after="0"/>
        <w:ind w:right="1229"/>
      </w:pPr>
      <w:r>
        <w:t>.text:00402FF8                 dd 0EC00E0E0h, 0F000ECECh, 0A400F0F0h, 0D000D0A4h, 0F000DCD0h</w:t>
      </w:r>
    </w:p>
    <w:p w14:paraId="2F3665BF" w14:textId="77777777" w:rsidR="00435C7A" w:rsidRDefault="00435C7A" w:rsidP="00435C7A">
      <w:pPr>
        <w:spacing w:after="0"/>
        <w:ind w:right="1229"/>
      </w:pPr>
      <w:r>
        <w:t>.text:00402FF8                 dd 0D800E8F0h, 9800E0D8h, 0B800C898h, 0EC00D8B8h, 0C000E8ECh</w:t>
      </w:r>
    </w:p>
    <w:p w14:paraId="54EA17F1" w14:textId="77777777" w:rsidR="00435C7A" w:rsidRDefault="00435C7A" w:rsidP="00435C7A">
      <w:pPr>
        <w:spacing w:after="0"/>
        <w:ind w:right="1229"/>
      </w:pPr>
      <w:r>
        <w:t>.text:00402FF8                 dd 7000D8C0h, 0F400B870h, 0B000ECF4h, 9800D0B0h, 0DC00CC98h</w:t>
      </w:r>
    </w:p>
    <w:p w14:paraId="33A5644C" w14:textId="77777777" w:rsidR="00435C7A" w:rsidRDefault="00435C7A" w:rsidP="00435C7A">
      <w:pPr>
        <w:spacing w:after="0"/>
        <w:ind w:right="1229"/>
      </w:pPr>
      <w:r>
        <w:t>.text:00402FF8                 dd 6800DCDCh, 0DC00B868h, 0F800E4DCh, 0C800F0F8h, 8C00DCC8h</w:t>
      </w:r>
    </w:p>
    <w:p w14:paraId="6B059917" w14:textId="77777777" w:rsidR="00435C7A" w:rsidRDefault="00435C7A" w:rsidP="00435C7A">
      <w:pPr>
        <w:spacing w:after="0"/>
        <w:ind w:right="1229"/>
      </w:pPr>
      <w:r>
        <w:t>.text:00402FF8                 dd 0D800C48Ch, 0A800E4D8h, 3800D0A8h, 7800A438h, 0E400C078h</w:t>
      </w:r>
    </w:p>
    <w:p w14:paraId="50CEED42" w14:textId="77777777" w:rsidR="00435C7A" w:rsidRDefault="00435C7A" w:rsidP="00435C7A">
      <w:pPr>
        <w:spacing w:after="0"/>
        <w:ind w:right="1229"/>
      </w:pPr>
      <w:r>
        <w:t>.text:00402FF8                 dd 8800E8E4h, 0C400C488h, 0F400DCC4h, 0F400F0F4h, 2C00F4F4h</w:t>
      </w:r>
    </w:p>
    <w:p w14:paraId="2D70D804" w14:textId="77777777" w:rsidR="00435C7A" w:rsidRDefault="00435C7A" w:rsidP="00435C7A">
      <w:pPr>
        <w:spacing w:after="0"/>
        <w:ind w:right="1229"/>
      </w:pPr>
      <w:r>
        <w:t>.text:00402FF8                 dd 7400A02Ch, 0C000BC74h, 0BC00DCC0h, 0F000D8BCh, 8400ECF0h</w:t>
      </w:r>
    </w:p>
    <w:p w14:paraId="5D1BDF87" w14:textId="77777777" w:rsidR="00435C7A" w:rsidRDefault="00435C7A" w:rsidP="00435C7A">
      <w:pPr>
        <w:spacing w:after="0"/>
        <w:ind w:right="1229"/>
      </w:pPr>
      <w:r>
        <w:t>.text:00402FF8                 dd 3000C084h, 4800A030h, 6400AC48h, 0E400B464h, 9000ECE4h</w:t>
      </w:r>
    </w:p>
    <w:p w14:paraId="115B223A" w14:textId="77777777" w:rsidR="00435C7A" w:rsidRDefault="00435C7A" w:rsidP="00435C7A">
      <w:pPr>
        <w:spacing w:after="0"/>
        <w:ind w:right="1229"/>
      </w:pPr>
      <w:r>
        <w:t>.text:00402FF8                 dd 2800C890h, 1800A028h, 80009818h, 0DC00C480h, 3000ECDCh</w:t>
      </w:r>
    </w:p>
    <w:p w14:paraId="703CB8EC" w14:textId="77777777" w:rsidR="00435C7A" w:rsidRDefault="00435C7A" w:rsidP="00435C7A">
      <w:pPr>
        <w:spacing w:after="0"/>
        <w:ind w:right="1229"/>
      </w:pPr>
      <w:r>
        <w:t>.text:00402FF8                 dd 6000A430h, 0BC00B460h, 0EC00DCBCh, 0F000F0ECh, 0E000F4F0h</w:t>
      </w:r>
    </w:p>
    <w:p w14:paraId="648F3C3B" w14:textId="77777777" w:rsidR="00435C7A" w:rsidRDefault="00435C7A" w:rsidP="00435C7A">
      <w:pPr>
        <w:spacing w:after="0"/>
        <w:ind w:right="1229"/>
      </w:pPr>
      <w:r>
        <w:t>.text:00402FF8                 dd 7000ECE0h, 3800BC70h, 2000A838h, 2C009C20h, 7C00A42Ch</w:t>
      </w:r>
    </w:p>
    <w:p w14:paraId="66067F12" w14:textId="77777777" w:rsidR="00435C7A" w:rsidRDefault="00435C7A" w:rsidP="00435C7A">
      <w:pPr>
        <w:spacing w:after="0"/>
        <w:ind w:right="1229"/>
      </w:pPr>
      <w:r>
        <w:t>.text:00402FF8                 dd 0CC00C47Ch, 0FC00E0CCh, 0F800F8FCh, 0F800F8F8h, 0D800F4F8h</w:t>
      </w:r>
    </w:p>
    <w:p w14:paraId="2245B500" w14:textId="77777777" w:rsidR="00435C7A" w:rsidRDefault="00435C7A" w:rsidP="00435C7A">
      <w:pPr>
        <w:spacing w:after="0"/>
        <w:ind w:right="1229"/>
      </w:pPr>
      <w:r>
        <w:t>.text:00402FF8                 dd 0A400ECD8h, 0A000D4A4h, 4400D0A0h, 2000A844h, 40009820h</w:t>
      </w:r>
    </w:p>
    <w:p w14:paraId="673D8435" w14:textId="77777777" w:rsidR="00435C7A" w:rsidRDefault="00435C7A" w:rsidP="00435C7A">
      <w:pPr>
        <w:spacing w:after="0"/>
        <w:ind w:right="1229"/>
      </w:pPr>
      <w:r>
        <w:t>.text:00402FF8                 dd 9000A840h, 0D800CC90h, 0D400E8D8h, 6C00E4D4h, 0C000BC6Ch</w:t>
      </w:r>
    </w:p>
    <w:p w14:paraId="3E05E2D6" w14:textId="77777777" w:rsidR="00435C7A" w:rsidRDefault="00435C7A" w:rsidP="00435C7A">
      <w:pPr>
        <w:spacing w:after="0"/>
        <w:ind w:right="1229"/>
      </w:pPr>
      <w:r>
        <w:t>.text:00402FF8                 dd 0D000E0C0h, 8000E8D0h, 4400C080h, 9400AC44h, 0D400CC94h</w:t>
      </w:r>
    </w:p>
    <w:p w14:paraId="02DBEFB5" w14:textId="77777777" w:rsidR="00435C7A" w:rsidRDefault="00435C7A" w:rsidP="00435C7A">
      <w:pPr>
        <w:spacing w:after="0"/>
        <w:ind w:right="1229"/>
      </w:pPr>
      <w:r>
        <w:t>.text:00402FF8                 dd 0FC00E8D4h, 0CC00FCFCh, 0C800C8CCh, 0E800E0C8h, 7400ECE8h</w:t>
      </w:r>
    </w:p>
    <w:p w14:paraId="4A879C90" w14:textId="77777777" w:rsidR="00435C7A" w:rsidRDefault="00435C7A" w:rsidP="00435C7A">
      <w:pPr>
        <w:spacing w:after="0"/>
        <w:ind w:right="1229"/>
      </w:pPr>
      <w:r>
        <w:t>.text:00402FF8                 dd 4C00C074h, 0CC00AC4Ch, 0B800E4CCh, 0B400C4B8h, 0C400B0B4h</w:t>
      </w:r>
    </w:p>
    <w:p w14:paraId="4F8E27CA" w14:textId="77777777" w:rsidR="00435C7A" w:rsidRDefault="00435C7A" w:rsidP="00435C7A">
      <w:pPr>
        <w:spacing w:after="0"/>
        <w:ind w:right="1229"/>
      </w:pPr>
      <w:r>
        <w:t>.text:00402FF8                 dd 1000C8C4h, 4C009810h, 9000B04Ch, 0B000B490h, 0A800B4B0h</w:t>
      </w:r>
    </w:p>
    <w:p w14:paraId="1B995B4F" w14:textId="77777777" w:rsidR="00435C7A" w:rsidRDefault="00435C7A" w:rsidP="00435C7A">
      <w:pPr>
        <w:spacing w:after="0"/>
        <w:ind w:right="1229"/>
      </w:pPr>
      <w:r>
        <w:t>.text:00402FF8                 dd 7000D4A8h, 0E800C070h, 8C00F0E8h, 3C00C88Ch, 2400A83Ch</w:t>
      </w:r>
    </w:p>
    <w:p w14:paraId="6550A0E4" w14:textId="77777777" w:rsidR="00435C7A" w:rsidRDefault="00435C7A" w:rsidP="00435C7A">
      <w:pPr>
        <w:spacing w:after="0"/>
        <w:ind w:right="1229"/>
      </w:pPr>
      <w:r>
        <w:t>.text:00402FF8                 dd 34009C24h, 8800A434h, 7C00AC88h, 0AC00C07Ch, 6400D8ACh</w:t>
      </w:r>
    </w:p>
    <w:p w14:paraId="613937B2" w14:textId="77777777" w:rsidR="00435C7A" w:rsidRDefault="00435C7A" w:rsidP="00435C7A">
      <w:pPr>
        <w:spacing w:after="0"/>
        <w:ind w:right="1229"/>
      </w:pPr>
      <w:r>
        <w:t>.text:00402FF8                 dd 0B400B864h, 0B000D4B4h, 0B400BCB0h, 0DC00B8B4h, 0A000E8DCh</w:t>
      </w:r>
    </w:p>
    <w:p w14:paraId="6B1AA4F1" w14:textId="77777777" w:rsidR="00435C7A" w:rsidRDefault="00435C7A" w:rsidP="00435C7A">
      <w:pPr>
        <w:spacing w:after="0"/>
        <w:ind w:right="1229"/>
      </w:pPr>
      <w:r>
        <w:t>.text:00402FF8                 dd 5400CCA0h, 0A400B454h, 9C00A0A4h, 5000D09Ch, 4C00B050h</w:t>
      </w:r>
    </w:p>
    <w:p w14:paraId="7836A65C" w14:textId="77777777" w:rsidR="00435C7A" w:rsidRDefault="00435C7A" w:rsidP="00435C7A">
      <w:pPr>
        <w:spacing w:after="0"/>
        <w:ind w:right="1229"/>
      </w:pPr>
      <w:r>
        <w:t>.text:00402FF8                 dd 2C004C4Ch, 0C800302Ch, 2400E4C8h, 8400A024h, 14008484h</w:t>
      </w:r>
    </w:p>
    <w:p w14:paraId="63991E84" w14:textId="77777777" w:rsidR="00435C7A" w:rsidRDefault="00435C7A" w:rsidP="00435C7A">
      <w:pPr>
        <w:spacing w:after="0"/>
        <w:ind w:right="1229"/>
      </w:pPr>
      <w:r>
        <w:t>.text:00402FF8                 dd 1C009814h, 5C00981Ch, 8C00B45Ch, 58008C8Ch, 9C00B458h</w:t>
      </w:r>
    </w:p>
    <w:p w14:paraId="04349AFA" w14:textId="77777777" w:rsidR="00435C7A" w:rsidRDefault="00435C7A" w:rsidP="00435C7A">
      <w:pPr>
        <w:spacing w:after="0"/>
        <w:ind w:right="1229"/>
      </w:pPr>
      <w:r>
        <w:lastRenderedPageBreak/>
        <w:t>.text:00402FF8                 dd 0A000CC9Ch, 9000A0A0h, 0AC009090h, 4000D4ACh, 8800AC40h</w:t>
      </w:r>
    </w:p>
    <w:p w14:paraId="712A274F" w14:textId="77777777" w:rsidR="00435C7A" w:rsidRDefault="00435C7A" w:rsidP="00435C7A">
      <w:pPr>
        <w:spacing w:after="0"/>
        <w:ind w:right="1229"/>
      </w:pPr>
      <w:r>
        <w:t>.text:00402FF8                 dd 74008888h, 0B4007474h, 5400D8B4h, 6C00B054h, 94006C6Ch</w:t>
      </w:r>
    </w:p>
    <w:p w14:paraId="7932EE44" w14:textId="77777777" w:rsidR="00435C7A" w:rsidRDefault="00435C7A" w:rsidP="00435C7A">
      <w:pPr>
        <w:spacing w:after="0"/>
        <w:ind w:right="1229"/>
      </w:pPr>
      <w:r>
        <w:t>.text:00402FF8                 dd 4800C894h, 0C4004848h, 0D000E0C4h, 0B400E4D0h, 8000DCB4h</w:t>
      </w:r>
    </w:p>
    <w:p w14:paraId="31EBAE8D" w14:textId="77777777" w:rsidR="00435C7A" w:rsidRDefault="00435C7A" w:rsidP="00435C7A">
      <w:pPr>
        <w:spacing w:after="0"/>
        <w:ind w:right="1229"/>
      </w:pPr>
      <w:r>
        <w:t>.text:00402FF8                 dd 5C008080h, 0E0005C5Ch, 0C400E8E0h, 0B000E4C4h, 7800D8B0h</w:t>
      </w:r>
    </w:p>
    <w:p w14:paraId="399416D6" w14:textId="77777777" w:rsidR="00435C7A" w:rsidRDefault="00435C7A" w:rsidP="00435C7A">
      <w:pPr>
        <w:spacing w:after="0"/>
        <w:ind w:right="1229"/>
      </w:pPr>
      <w:r>
        <w:t>.text:00402FF8                 dd 58007878h, 0DC005858h, 0C400E0DCh, 3C00D8C4h, 0C8003C3Ch</w:t>
      </w:r>
    </w:p>
    <w:p w14:paraId="013CF1C1" w14:textId="77777777" w:rsidR="00435C7A" w:rsidRDefault="00435C7A" w:rsidP="00435C7A">
      <w:pPr>
        <w:spacing w:after="0"/>
        <w:ind w:right="1229"/>
      </w:pPr>
      <w:r>
        <w:t>.text:00402FF8                 dd 0EC00D4C8h, 6400E4ECh, 0B2006464h, 0CA00B2B2h, 0CE00CACAh</w:t>
      </w:r>
    </w:p>
    <w:p w14:paraId="1A131CB5" w14:textId="77777777" w:rsidR="00435C7A" w:rsidRDefault="00435C7A" w:rsidP="00435C7A">
      <w:pPr>
        <w:spacing w:after="0"/>
        <w:ind w:right="1229"/>
      </w:pPr>
      <w:r>
        <w:t>.text:00402FF8                 dd 0C200CCCEh, 0CA00C6C2h, 0D800CCCAh, 0C400CED8h, 0CE00C6C4h</w:t>
      </w:r>
    </w:p>
    <w:p w14:paraId="6A4109F1" w14:textId="77777777" w:rsidR="00435C7A" w:rsidRDefault="00435C7A" w:rsidP="00435C7A">
      <w:pPr>
        <w:spacing w:after="0"/>
        <w:ind w:right="1229"/>
      </w:pPr>
      <w:r>
        <w:t>.text:00402FF8                 dd 0AA00CECEh, 0B600AAAAh, 0D400B6B6h, 0D200D2D4h, 0D400D0D2h</w:t>
      </w:r>
    </w:p>
    <w:p w14:paraId="5C27651D" w14:textId="77777777" w:rsidR="00435C7A" w:rsidRDefault="00435C7A" w:rsidP="00435C7A">
      <w:pPr>
        <w:spacing w:after="0"/>
        <w:ind w:right="1229"/>
      </w:pPr>
      <w:r>
        <w:t>.text:00402FF8                 dd 0BE00D6D4h, 0D200CABEh, 0D600D4D2h, 0D600D4D6h, 0DA00D6D6h</w:t>
      </w:r>
    </w:p>
    <w:p w14:paraId="6E5EE3BF" w14:textId="77777777" w:rsidR="00435C7A" w:rsidRDefault="00435C7A" w:rsidP="00435C7A">
      <w:pPr>
        <w:spacing w:after="0"/>
        <w:ind w:right="1229"/>
      </w:pPr>
      <w:r>
        <w:t>.text:00402FF8                 dd 0D200DADAh, 0AE00D2D2h, 0C200AEAEh, 0E600C2C2h, 0E400E4E6h</w:t>
      </w:r>
    </w:p>
    <w:p w14:paraId="49540AE6" w14:textId="77777777" w:rsidR="00435C7A" w:rsidRDefault="00435C7A" w:rsidP="00435C7A">
      <w:pPr>
        <w:spacing w:after="0"/>
        <w:ind w:right="1229"/>
      </w:pPr>
      <w:r>
        <w:t>.text:00402FF8                 dd 0D200E2E4h, 0B200E0D2h, 0E200D4B2h, 0E200E0E2h, 0EA00E2E2h</w:t>
      </w:r>
    </w:p>
    <w:p w14:paraId="383304C7" w14:textId="77777777" w:rsidR="00435C7A" w:rsidRDefault="00435C7A" w:rsidP="00435C7A">
      <w:pPr>
        <w:spacing w:after="0"/>
        <w:ind w:right="1229"/>
      </w:pPr>
      <w:r>
        <w:t>.text:00402FF8                 dd 0E600EAEAh, 0EA00E6E6h, 0D200E8EAh, 0F000DED2h, 0DA00EAF0h</w:t>
      </w:r>
    </w:p>
    <w:p w14:paraId="184B1D5D" w14:textId="77777777" w:rsidR="00435C7A" w:rsidRDefault="00435C7A" w:rsidP="00435C7A">
      <w:pPr>
        <w:spacing w:after="0"/>
        <w:ind w:right="1229"/>
      </w:pPr>
      <w:r>
        <w:t>.text:00402FF8                 dd 9800E2DAh, 0BA00CA98h, 0EE00D8BAh, 0F200EEEEh, 0EE00F2F2h</w:t>
      </w:r>
    </w:p>
    <w:p w14:paraId="14B22ED0" w14:textId="77777777" w:rsidR="00435C7A" w:rsidRDefault="00435C7A" w:rsidP="00435C7A">
      <w:pPr>
        <w:spacing w:after="0"/>
        <w:ind w:right="1229"/>
      </w:pPr>
      <w:r>
        <w:t>.text:00402FF8                 dd 0C200EAEEh, 7200DAC2h, 0EC00BA72h, 0B200EAECh, 9A00D2B2h</w:t>
      </w:r>
    </w:p>
    <w:p w14:paraId="12BA939E" w14:textId="77777777" w:rsidR="00435C7A" w:rsidRDefault="00435C7A" w:rsidP="00435C7A">
      <w:pPr>
        <w:spacing w:after="0"/>
        <w:ind w:right="1229"/>
      </w:pPr>
      <w:r>
        <w:t>.text:00402FF8                 dd 0E200CC9Ah, 0DE00E6E2h, 0E800DEDEh, 0D800EAE8h, 6A00E2D8h</w:t>
      </w:r>
    </w:p>
    <w:p w14:paraId="1ABDD4C4" w14:textId="77777777" w:rsidR="00435C7A" w:rsidRDefault="00435C7A" w:rsidP="00435C7A">
      <w:pPr>
        <w:spacing w:after="0"/>
        <w:ind w:right="1229"/>
      </w:pPr>
      <w:r>
        <w:t>.text:00402FF8                 dd 0DC00B86Ah, 0CA00E6DCh, 0EE00DECAh, 0AA00ECEEh, 3A00D0AAh</w:t>
      </w:r>
    </w:p>
    <w:p w14:paraId="7F9817CD" w14:textId="77777777" w:rsidR="00435C7A" w:rsidRDefault="00435C7A" w:rsidP="00435C7A">
      <w:pPr>
        <w:spacing w:after="0"/>
        <w:ind w:right="1229"/>
      </w:pPr>
      <w:r>
        <w:t>.text:00402FF8                 dd 7A00A63Ah, 0E600C07Ah, 0C600EAE6h, 0C600DCC6h, 8C00C6C6h</w:t>
      </w:r>
    </w:p>
    <w:p w14:paraId="08D600F2" w14:textId="77777777" w:rsidR="00435C7A" w:rsidRDefault="00435C7A" w:rsidP="00435C7A">
      <w:pPr>
        <w:spacing w:after="0"/>
        <w:ind w:right="1229"/>
      </w:pPr>
      <w:r>
        <w:t>.text:00402FF8                 dd 2E00C68Ch, 7600A22Eh, 0C200BE76h, 0F200DEC2h, 0F200EEF2h</w:t>
      </w:r>
    </w:p>
    <w:p w14:paraId="14EF05EE" w14:textId="77777777" w:rsidR="00435C7A" w:rsidRDefault="00435C7A" w:rsidP="00435C7A">
      <w:pPr>
        <w:spacing w:after="0"/>
        <w:ind w:right="1229"/>
      </w:pPr>
      <w:r>
        <w:t>.text:00402FF8                 dd 0F000F0F2h, 0E400EEF0h, 8400EAE4h, 3200C284h, 4A00A232h</w:t>
      </w:r>
    </w:p>
    <w:p w14:paraId="30C32FE9" w14:textId="77777777" w:rsidR="00435C7A" w:rsidRDefault="00435C7A" w:rsidP="00435C7A">
      <w:pPr>
        <w:spacing w:after="0"/>
        <w:ind w:right="1229"/>
      </w:pPr>
      <w:r>
        <w:t>.text:00402FF8                 dd 6400AE4Ah, 0F600B664h, 0BA00F2F6h, 0E600BABAh, 9200ECE6h</w:t>
      </w:r>
    </w:p>
    <w:p w14:paraId="4B11DD2E" w14:textId="77777777" w:rsidR="00435C7A" w:rsidRDefault="00435C7A" w:rsidP="00435C7A">
      <w:pPr>
        <w:spacing w:after="0"/>
        <w:ind w:right="1229"/>
      </w:pPr>
      <w:r>
        <w:t>.text:00402FF8                 dd 2A00CA92h, 1A00A02Ah, 0F6009A1Ah, 0EC00F4F6h, 0A800EEECh</w:t>
      </w:r>
    </w:p>
    <w:p w14:paraId="075EF7E5" w14:textId="77777777" w:rsidR="00435C7A" w:rsidRDefault="00435C7A" w:rsidP="00435C7A">
      <w:pPr>
        <w:spacing w:after="0"/>
        <w:ind w:right="1229"/>
      </w:pPr>
      <w:r>
        <w:t>.text:00402FF8                 dd 0D2A8h, 8 dup(0)</w:t>
      </w:r>
    </w:p>
    <w:p w14:paraId="6158B8EC" w14:textId="77777777" w:rsidR="00435C7A" w:rsidRDefault="00435C7A" w:rsidP="00435C7A">
      <w:pPr>
        <w:spacing w:after="0"/>
        <w:ind w:right="1229"/>
      </w:pPr>
      <w:r>
        <w:t>.text:00403418                 dd 14000000h, 0AF1DC71Eh, 0CE17271Eh, 1817CE17h, 0B1BB171Eh</w:t>
      </w:r>
    </w:p>
    <w:p w14:paraId="23BB206F" w14:textId="77777777" w:rsidR="00435C7A" w:rsidRDefault="00435C7A" w:rsidP="00435C7A">
      <w:pPr>
        <w:spacing w:after="0"/>
        <w:ind w:right="1229"/>
      </w:pPr>
      <w:r>
        <w:lastRenderedPageBreak/>
        <w:t>.text:00403418                 dd 3 dup(0)</w:t>
      </w:r>
    </w:p>
    <w:p w14:paraId="5CD80EF9" w14:textId="77777777" w:rsidR="00435C7A" w:rsidRDefault="00435C7A" w:rsidP="00435C7A">
      <w:pPr>
        <w:spacing w:after="0"/>
        <w:ind w:right="1229"/>
      </w:pPr>
      <w:r>
        <w:t>.text:00403438                 dd 14C50000h, 0AD1DCD17h, 171FCEADh, 1717CDCDh, 9F031717h</w:t>
      </w:r>
    </w:p>
    <w:p w14:paraId="67C35FB0" w14:textId="77777777" w:rsidR="00435C7A" w:rsidRDefault="00435C7A" w:rsidP="00435C7A">
      <w:pPr>
        <w:spacing w:after="0"/>
        <w:ind w:right="1229"/>
      </w:pPr>
      <w:r>
        <w:t>.text:00403438                 dd 0AEh, 2 dup(0)</w:t>
      </w:r>
    </w:p>
    <w:p w14:paraId="4D3ADF18" w14:textId="77777777" w:rsidR="00435C7A" w:rsidRDefault="00435C7A" w:rsidP="00435C7A">
      <w:pPr>
        <w:spacing w:after="0"/>
        <w:ind w:right="1229"/>
      </w:pPr>
      <w:r>
        <w:t>.text:00403458                 dd 30A0000h, 8EA2A73Bh, 583B9D7Bh, 3B585858h, 0A1E17D5h</w:t>
      </w:r>
    </w:p>
    <w:p w14:paraId="668D74BB" w14:textId="77777777" w:rsidR="00435C7A" w:rsidRDefault="00435C7A" w:rsidP="00435C7A">
      <w:pPr>
        <w:spacing w:after="0"/>
        <w:ind w:right="1229"/>
      </w:pPr>
      <w:r>
        <w:t>.text:00403458                 dd 0ABAAh, 2 dup(0)</w:t>
      </w:r>
    </w:p>
    <w:p w14:paraId="5BC4220B" w14:textId="77777777" w:rsidR="00435C7A" w:rsidRDefault="00435C7A" w:rsidP="00435C7A">
      <w:pPr>
        <w:spacing w:after="0"/>
        <w:ind w:right="1229"/>
      </w:pPr>
      <w:r>
        <w:t>.text:00403478                 dd 3BB0000h, 69496CF7h, 57A33DA4h, 3B6A6A6Ah, 0D1E1720h</w:t>
      </w:r>
    </w:p>
    <w:p w14:paraId="0E5AE05B" w14:textId="77777777" w:rsidR="00435C7A" w:rsidRDefault="00435C7A" w:rsidP="00435C7A">
      <w:pPr>
        <w:spacing w:after="0"/>
        <w:ind w:right="1229"/>
      </w:pPr>
      <w:r>
        <w:t>.text:00403478                 dd 0A69016h, 2 dup(0)</w:t>
      </w:r>
    </w:p>
    <w:p w14:paraId="4F5DCD29" w14:textId="77777777" w:rsidR="00435C7A" w:rsidRDefault="00435C7A" w:rsidP="00435C7A">
      <w:pPr>
        <w:spacing w:after="0"/>
        <w:ind w:right="1229"/>
      </w:pPr>
      <w:r>
        <w:t>.text:00403498                 dd 3BB0000h, 6E2E4A58h, 4ED3F34Dh, 3B6A5757h, 91E1F20h</w:t>
      </w:r>
    </w:p>
    <w:p w14:paraId="5C949062" w14:textId="77777777" w:rsidR="00435C7A" w:rsidRDefault="00435C7A" w:rsidP="00435C7A">
      <w:pPr>
        <w:spacing w:after="0"/>
        <w:ind w:right="1229"/>
      </w:pPr>
      <w:r>
        <w:t>.text:00403498                 dd 0A19C030Dh, 2 dup(0)</w:t>
      </w:r>
    </w:p>
    <w:p w14:paraId="4A73EE6C" w14:textId="77777777" w:rsidR="00435C7A" w:rsidRDefault="00435C7A" w:rsidP="00435C7A">
      <w:pPr>
        <w:spacing w:after="0"/>
        <w:ind w:right="1229"/>
      </w:pPr>
      <w:r>
        <w:t>.text:004034B8                 dd 40A0000h, 679D583Bh, 862E639Eh, 3B585857h, 0DCE1F20h</w:t>
      </w:r>
    </w:p>
    <w:p w14:paraId="5C8E7183" w14:textId="77777777" w:rsidR="00435C7A" w:rsidRDefault="00435C7A" w:rsidP="00435C7A">
      <w:pPr>
        <w:spacing w:after="0"/>
        <w:ind w:right="1229"/>
      </w:pPr>
      <w:r>
        <w:t>.text:004034B8                 dd 9F031704h, 8Ch, 0</w:t>
      </w:r>
    </w:p>
    <w:p w14:paraId="5FA584FB" w14:textId="77777777" w:rsidR="00435C7A" w:rsidRDefault="00435C7A" w:rsidP="00435C7A">
      <w:pPr>
        <w:spacing w:after="0"/>
        <w:ind w:right="1229"/>
      </w:pPr>
      <w:r>
        <w:t>.text:004034D8                 dd 3BB0000h, 81D6D6D6h, 7847919Ah, 0FD58573Ah, 2D17D5D6h</w:t>
      </w:r>
    </w:p>
    <w:p w14:paraId="6BEB7B94" w14:textId="77777777" w:rsidR="00435C7A" w:rsidRDefault="00435C7A" w:rsidP="00435C7A">
      <w:pPr>
        <w:spacing w:after="0"/>
        <w:ind w:right="1229"/>
      </w:pPr>
      <w:r>
        <w:t>.text:004034D8                 dd 81F18B3h, 9C9Bh, 0</w:t>
      </w:r>
    </w:p>
    <w:p w14:paraId="43F0DA45" w14:textId="77777777" w:rsidR="00435C7A" w:rsidRDefault="00435C7A" w:rsidP="00435C7A">
      <w:pPr>
        <w:spacing w:after="0"/>
        <w:ind w:right="1229"/>
      </w:pPr>
      <w:r>
        <w:t>.text:004034F8                 dd 30A0000h, 3BD6D63Bh, 9A489564h, 57574587h, 181FD5FDh</w:t>
      </w:r>
    </w:p>
    <w:p w14:paraId="09F26C80" w14:textId="77777777" w:rsidR="00435C7A" w:rsidRDefault="00435C7A" w:rsidP="00435C7A">
      <w:pPr>
        <w:spacing w:after="0"/>
        <w:ind w:right="1229"/>
      </w:pPr>
      <w:r>
        <w:t>.text:004034F8                 dd 130DB90Dh, 989708h, 0</w:t>
      </w:r>
    </w:p>
    <w:p w14:paraId="34391F67" w14:textId="77777777" w:rsidR="00435C7A" w:rsidRDefault="00435C7A" w:rsidP="00435C7A">
      <w:pPr>
        <w:spacing w:after="0"/>
        <w:ind w:right="1229"/>
      </w:pPr>
      <w:r>
        <w:t>.text:00403518                 dd 30A0000h, 3B203B3Bh, 48364A58h, 4E1C4C92h, 0CDD53B57h</w:t>
      </w:r>
    </w:p>
    <w:p w14:paraId="0E766F0A" w14:textId="77777777" w:rsidR="00435C7A" w:rsidRDefault="00435C7A" w:rsidP="00435C7A">
      <w:pPr>
        <w:spacing w:after="0"/>
        <w:ind w:right="1229"/>
      </w:pPr>
      <w:r>
        <w:t>.text:00403518                 dd 0D0D2D18h, 949B1413h, 0</w:t>
      </w:r>
    </w:p>
    <w:p w14:paraId="708E8415" w14:textId="77777777" w:rsidR="00435C7A" w:rsidRDefault="00435C7A" w:rsidP="00435C7A">
      <w:pPr>
        <w:spacing w:after="0"/>
        <w:ind w:right="1229"/>
      </w:pPr>
      <w:r>
        <w:t>.text:00403538                 dd 30A0000h, 0F7D63B3Bh, 0F5706AF7h, 638F475Fh, 20594E4Dh</w:t>
      </w:r>
    </w:p>
    <w:p w14:paraId="266E1556" w14:textId="77777777" w:rsidR="00435C7A" w:rsidRDefault="00435C7A" w:rsidP="00435C7A">
      <w:pPr>
        <w:spacing w:after="0"/>
        <w:ind w:right="1229"/>
      </w:pPr>
      <w:r>
        <w:t>.text:00403538                 dd 18CE171Fh, 900ACE18h, 0</w:t>
      </w:r>
    </w:p>
    <w:p w14:paraId="683559E2" w14:textId="77777777" w:rsidR="00435C7A" w:rsidRDefault="00435C7A" w:rsidP="00435C7A">
      <w:pPr>
        <w:spacing w:after="0"/>
        <w:ind w:right="1229"/>
      </w:pPr>
      <w:r>
        <w:t>.text:00403558                 dd 30A0000h, 0F73B2020h, 514A6A3Ah, 539E785Ch, 0FE3E6E4Bh</w:t>
      </w:r>
    </w:p>
    <w:p w14:paraId="61C6248B" w14:textId="77777777" w:rsidR="00435C7A" w:rsidRDefault="00435C7A" w:rsidP="00435C7A">
      <w:pPr>
        <w:spacing w:after="0"/>
        <w:ind w:right="1229"/>
      </w:pPr>
      <w:r>
        <w:t>.text:00403558                 dd 0CD1FEFF7h, 8C163BCDh, 8Dh, 30A0000h, 3B20D63Bh, 5550583Ah</w:t>
      </w:r>
    </w:p>
    <w:p w14:paraId="0974C27D" w14:textId="77777777" w:rsidR="00435C7A" w:rsidRDefault="00435C7A" w:rsidP="00435C7A">
      <w:pPr>
        <w:spacing w:after="0"/>
        <w:ind w:right="1229"/>
      </w:pPr>
      <w:r>
        <w:t>.text:00403558                 dd 5C864E60h, 3D355495h, 0F73A5026h, 89B83B59h, 0</w:t>
      </w:r>
    </w:p>
    <w:p w14:paraId="5F55EEA7" w14:textId="77777777" w:rsidR="00435C7A" w:rsidRDefault="00435C7A" w:rsidP="00435C7A">
      <w:pPr>
        <w:spacing w:after="0"/>
        <w:ind w:right="1229"/>
      </w:pPr>
      <w:r>
        <w:t>.text:00403598                 dd 40A0000h, 0FD20203Bh, 604EFD3Bh, 3A574555h, 352E8145h</w:t>
      </w:r>
    </w:p>
    <w:p w14:paraId="7EB1742D" w14:textId="77777777" w:rsidR="00435C7A" w:rsidRDefault="00435C7A" w:rsidP="00435C7A">
      <w:pPr>
        <w:spacing w:after="0"/>
        <w:ind w:right="1229"/>
      </w:pPr>
      <w:r>
        <w:t>.text:00403598                 dd 3383D97Ch, 0A8483A3h, 0</w:t>
      </w:r>
    </w:p>
    <w:p w14:paraId="78C2D7AF" w14:textId="77777777" w:rsidR="00435C7A" w:rsidRDefault="00435C7A" w:rsidP="00435C7A">
      <w:pPr>
        <w:spacing w:after="0"/>
        <w:ind w:right="1229"/>
      </w:pPr>
      <w:r>
        <w:t>.text:004035B8                 dd 30A0000h, 58203B3Bh, 783B3B3Bh, 1F584A6Eh, 707A58FDh</w:t>
      </w:r>
    </w:p>
    <w:p w14:paraId="65D93FCB" w14:textId="77777777" w:rsidR="00435C7A" w:rsidRDefault="00435C7A" w:rsidP="00435C7A">
      <w:pPr>
        <w:spacing w:after="0"/>
        <w:ind w:right="1229"/>
      </w:pPr>
      <w:r>
        <w:t>.text:004035B8                 dd 67477C7Bh, 857F4B35h, 0</w:t>
      </w:r>
    </w:p>
    <w:p w14:paraId="5A714C40" w14:textId="77777777" w:rsidR="00435C7A" w:rsidRDefault="00435C7A" w:rsidP="00435C7A">
      <w:pPr>
        <w:spacing w:after="0"/>
        <w:ind w:right="1229"/>
      </w:pPr>
      <w:r>
        <w:t>.text:004035D8                 dd 30A0000h, 0D6D520D6h, 64573BD6h, 0D5576951h, 654F5720h</w:t>
      </w:r>
    </w:p>
    <w:p w14:paraId="4787169B" w14:textId="77777777" w:rsidR="00435C7A" w:rsidRDefault="00435C7A" w:rsidP="00435C7A">
      <w:pPr>
        <w:spacing w:after="0"/>
        <w:ind w:right="1229"/>
      </w:pPr>
      <w:r>
        <w:t>.text:004035D8                 dd 52914B38h, 0C768BF5h, 0</w:t>
      </w:r>
    </w:p>
    <w:p w14:paraId="247B0C9B" w14:textId="77777777" w:rsidR="00435C7A" w:rsidRDefault="00435C7A" w:rsidP="00435C7A">
      <w:pPr>
        <w:spacing w:after="0"/>
        <w:ind w:right="1229"/>
      </w:pPr>
      <w:r>
        <w:t>.text:004035F8                 dd 30C0000h, 20D520D6h, 70573B3Bh, 57576C63h, 7E36EE1Fh</w:t>
      </w:r>
    </w:p>
    <w:p w14:paraId="1F9F570D" w14:textId="77777777" w:rsidR="00435C7A" w:rsidRDefault="00435C7A" w:rsidP="00435C7A">
      <w:pPr>
        <w:spacing w:after="0"/>
        <w:ind w:right="1229"/>
      </w:pPr>
      <w:r>
        <w:t>.text:004035F8                 dd 70FA75FBh, 0C106950h, 0</w:t>
      </w:r>
    </w:p>
    <w:p w14:paraId="3EDB3ECD" w14:textId="77777777" w:rsidR="00435C7A" w:rsidRDefault="00435C7A" w:rsidP="00435C7A">
      <w:pPr>
        <w:spacing w:after="0"/>
        <w:ind w:right="1229"/>
      </w:pPr>
      <w:r>
        <w:t>.text:00403618                 dd 30C0000h, 0D62020D6h, 6957D63Bh, 65FD6451h, 4353F449h</w:t>
      </w:r>
    </w:p>
    <w:p w14:paraId="7C051756" w14:textId="77777777" w:rsidR="00435C7A" w:rsidRDefault="00435C7A" w:rsidP="00435C7A">
      <w:pPr>
        <w:spacing w:after="0"/>
        <w:ind w:right="1229"/>
      </w:pPr>
      <w:r>
        <w:t>.text:00403618                 dd 573B5A68h, 1404596Ah, 0</w:t>
      </w:r>
    </w:p>
    <w:p w14:paraId="6A5D286A" w14:textId="77777777" w:rsidR="00435C7A" w:rsidRDefault="00435C7A" w:rsidP="00435C7A">
      <w:pPr>
        <w:spacing w:after="0"/>
        <w:ind w:right="1229"/>
      </w:pPr>
      <w:r>
        <w:t>.text:00403638                 dd 30C0000h, 3B202020h, 4A59203Bh, 435C5B55h, 61685D53h</w:t>
      </w:r>
    </w:p>
    <w:p w14:paraId="12E45330" w14:textId="77777777" w:rsidR="00435C7A" w:rsidRDefault="00435C7A" w:rsidP="00435C7A">
      <w:pPr>
        <w:spacing w:after="0"/>
        <w:ind w:right="1229"/>
      </w:pPr>
      <w:r>
        <w:t>.text:00403638                 dd 0D658573Bh, 140320D6h, 0</w:t>
      </w:r>
    </w:p>
    <w:p w14:paraId="5C580265" w14:textId="77777777" w:rsidR="00435C7A" w:rsidRDefault="00435C7A" w:rsidP="00435C7A">
      <w:pPr>
        <w:spacing w:after="0"/>
        <w:ind w:right="1229"/>
      </w:pPr>
      <w:r>
        <w:t>.text:00403658                 dd 30A0000h, 20D52020h, 45F7D53Bh, 548F7C6Eh, 574F5649h</w:t>
      </w:r>
    </w:p>
    <w:p w14:paraId="3760D21B" w14:textId="77777777" w:rsidR="00435C7A" w:rsidRDefault="00435C7A" w:rsidP="00435C7A">
      <w:pPr>
        <w:spacing w:after="0"/>
        <w:ind w:right="1229"/>
      </w:pPr>
      <w:r>
        <w:t>.text:00403658                 dd 1FD63B58h, 0BBB3D51Fh, 0</w:t>
      </w:r>
    </w:p>
    <w:p w14:paraId="1869217D" w14:textId="77777777" w:rsidR="00435C7A" w:rsidRDefault="00435C7A" w:rsidP="00435C7A">
      <w:pPr>
        <w:spacing w:after="0"/>
        <w:ind w:right="1229"/>
      </w:pPr>
      <w:r>
        <w:t>.text:00403678                 dd 0EA0C0000h, 201F1F20h, 784E20D5h, 4D4C484Bh, 3B20EF4Eh</w:t>
      </w:r>
    </w:p>
    <w:p w14:paraId="14367D6C" w14:textId="77777777" w:rsidR="00435C7A" w:rsidRDefault="00435C7A" w:rsidP="00435C7A">
      <w:pPr>
        <w:spacing w:after="0"/>
        <w:ind w:right="1229"/>
      </w:pPr>
      <w:r>
        <w:t>.text:00403678                 dd 171F203Bh, 140420CDh, 0</w:t>
      </w:r>
    </w:p>
    <w:p w14:paraId="097656E1" w14:textId="77777777" w:rsidR="00435C7A" w:rsidRDefault="00435C7A" w:rsidP="00435C7A">
      <w:pPr>
        <w:spacing w:after="0"/>
        <w:ind w:right="1229"/>
      </w:pPr>
      <w:r>
        <w:t>.text:00403698                 dd 0EA0C0000h, 0D5CDCDD5h, 3CFA6D20h, 594A49FCh, 2020D5D6h</w:t>
      </w:r>
    </w:p>
    <w:p w14:paraId="1BEFA386" w14:textId="77777777" w:rsidR="00435C7A" w:rsidRDefault="00435C7A" w:rsidP="00435C7A">
      <w:pPr>
        <w:spacing w:after="0"/>
        <w:ind w:right="1229"/>
      </w:pPr>
      <w:r>
        <w:lastRenderedPageBreak/>
        <w:t>.text:00403698                 dd 1FCD171Fh, 14043B20h, 0</w:t>
      </w:r>
    </w:p>
    <w:p w14:paraId="5360FE7B" w14:textId="77777777" w:rsidR="00435C7A" w:rsidRDefault="00435C7A" w:rsidP="00435C7A">
      <w:pPr>
        <w:spacing w:after="0"/>
        <w:ind w:right="1229"/>
      </w:pPr>
      <w:r>
        <w:t>.text:004036B8                 dd 30C0000h, 0F117CD1Fh, 0F5F4F3F2h, 20F73F82h, 171720D5h</w:t>
      </w:r>
    </w:p>
    <w:p w14:paraId="4B0F945E" w14:textId="77777777" w:rsidR="00435C7A" w:rsidRDefault="00435C7A" w:rsidP="00435C7A">
      <w:pPr>
        <w:spacing w:after="0"/>
        <w:ind w:right="1229"/>
      </w:pPr>
      <w:r>
        <w:t>.text:004036B8                 dd 0D6201F17h, 0F804D63Bh, 0</w:t>
      </w:r>
    </w:p>
    <w:p w14:paraId="2FBBB244" w14:textId="77777777" w:rsidR="00435C7A" w:rsidRDefault="00435C7A" w:rsidP="00435C7A">
      <w:pPr>
        <w:spacing w:after="0"/>
        <w:ind w:right="1229"/>
      </w:pPr>
      <w:r>
        <w:t>.text:004036D8                 dd 0EA0C0000h, 27DA17CDh, 0EEEDEC7Bh, 0D63A3F7Bh, 171717D5h</w:t>
      </w:r>
    </w:p>
    <w:p w14:paraId="4EB2A58E" w14:textId="77777777" w:rsidR="00435C7A" w:rsidRDefault="00435C7A" w:rsidP="00435C7A">
      <w:pPr>
        <w:spacing w:after="0"/>
        <w:ind w:right="1229"/>
      </w:pPr>
      <w:r>
        <w:t>.text:004036D8                 dd 0D63B201Fh, 0A043BD6h, 0</w:t>
      </w:r>
    </w:p>
    <w:p w14:paraId="36862409" w14:textId="77777777" w:rsidR="00435C7A" w:rsidRDefault="00435C7A" w:rsidP="00435C7A">
      <w:pPr>
        <w:spacing w:after="0"/>
        <w:ind w:right="1229"/>
      </w:pPr>
      <w:r>
        <w:t>.text:004036F8                 dd 80C0000h, 0E51F1717h, 86DFE77Ch, 1F3AE938h, 1F171717h</w:t>
      </w:r>
    </w:p>
    <w:p w14:paraId="532132E1" w14:textId="77777777" w:rsidR="00435C7A" w:rsidRDefault="00435C7A" w:rsidP="00435C7A">
      <w:pPr>
        <w:spacing w:after="0"/>
        <w:ind w:right="1229"/>
      </w:pPr>
      <w:r>
        <w:t>.text:004036F8                 dd 203B2020h, 0C03D6D6h, 0</w:t>
      </w:r>
    </w:p>
    <w:p w14:paraId="3BA9B1C3" w14:textId="77777777" w:rsidR="00435C7A" w:rsidRDefault="00435C7A" w:rsidP="00435C7A">
      <w:pPr>
        <w:spacing w:after="0"/>
        <w:ind w:right="1229"/>
      </w:pPr>
      <w:r>
        <w:t>.text:00403718                 dd 80C0000h, 0E13340CDh, 0E330E2D9h, 18403332h, 1F171718h</w:t>
      </w:r>
    </w:p>
    <w:p w14:paraId="78155F60" w14:textId="77777777" w:rsidR="00435C7A" w:rsidRDefault="00435C7A" w:rsidP="00435C7A">
      <w:pPr>
        <w:spacing w:after="0"/>
        <w:ind w:right="1229"/>
      </w:pPr>
      <w:r>
        <w:t>.text:00403718                 dd 203B2020h, 0BB033B20h, 0</w:t>
      </w:r>
    </w:p>
    <w:p w14:paraId="66F8E866" w14:textId="77777777" w:rsidR="00435C7A" w:rsidRDefault="00435C7A" w:rsidP="00435C7A">
      <w:pPr>
        <w:spacing w:after="0"/>
        <w:ind w:right="1229"/>
      </w:pPr>
      <w:r>
        <w:t>.text:00403738                 dd 160C0000h, 0D9D840CEh, 83DA2AD8h, 1ECEDD96h, 0CECD20CEh</w:t>
      </w:r>
    </w:p>
    <w:p w14:paraId="75F87B13" w14:textId="77777777" w:rsidR="00435C7A" w:rsidRDefault="00435C7A" w:rsidP="00435C7A">
      <w:pPr>
        <w:spacing w:after="0"/>
        <w:ind w:right="1229"/>
      </w:pPr>
      <w:r>
        <w:t>.text:00403738                 dd 2020201Fh, 0A03D620h, 0</w:t>
      </w:r>
    </w:p>
    <w:p w14:paraId="589688ED" w14:textId="77777777" w:rsidR="00435C7A" w:rsidRDefault="00435C7A" w:rsidP="00435C7A">
      <w:pPr>
        <w:spacing w:after="0"/>
        <w:ind w:right="1229"/>
      </w:pPr>
      <w:r>
        <w:t>.text:00403758                 dd 0C60C0000h, 211ACF17h, 2C2F40C9h, 171EC73Fh, 171F201Fh</w:t>
      </w:r>
    </w:p>
    <w:p w14:paraId="220FE436" w14:textId="77777777" w:rsidR="00435C7A" w:rsidRDefault="00435C7A" w:rsidP="00435C7A">
      <w:pPr>
        <w:spacing w:after="0"/>
        <w:ind w:right="1229"/>
      </w:pPr>
      <w:r>
        <w:t>.text:00403758                 dd 202020D5h, 0BB03D620h, 0</w:t>
      </w:r>
    </w:p>
    <w:p w14:paraId="56B2A59C" w14:textId="77777777" w:rsidR="00435C7A" w:rsidRDefault="00435C7A" w:rsidP="00435C7A">
      <w:pPr>
        <w:spacing w:after="0"/>
        <w:ind w:right="1229"/>
      </w:pPr>
      <w:r>
        <w:t>.text:00403778                 dd 0C60C0000h, 0C918C717h, 0CA1C1B1Bh, 1F18CB1Dh, 17CD1F1Fh</w:t>
      </w:r>
    </w:p>
    <w:p w14:paraId="1E884224" w14:textId="77777777" w:rsidR="00435C7A" w:rsidRDefault="00435C7A" w:rsidP="00435C7A">
      <w:pPr>
        <w:spacing w:after="0"/>
        <w:ind w:right="1229"/>
      </w:pPr>
      <w:r>
        <w:t>.text:00403778                 dd 1F20201Fh, 0A032020h, 0</w:t>
      </w:r>
    </w:p>
    <w:p w14:paraId="6C5E2B34" w14:textId="77777777" w:rsidR="00435C7A" w:rsidRDefault="00435C7A" w:rsidP="00435C7A">
      <w:pPr>
        <w:spacing w:after="0"/>
        <w:ind w:right="1229"/>
      </w:pPr>
      <w:r>
        <w:t>.text:00403798                 dd 0A150000h, 0BEBD0D0Dh, 0D11BF0Fh, 0C3C209C1h, 0C4C2C3C3h</w:t>
      </w:r>
    </w:p>
    <w:p w14:paraId="73AC58B5" w14:textId="77777777" w:rsidR="00435C7A" w:rsidRDefault="00435C7A" w:rsidP="00435C7A">
      <w:pPr>
        <w:spacing w:after="0"/>
        <w:ind w:right="1229"/>
      </w:pPr>
      <w:r>
        <w:t>.text:00403798                 dd 132D2D13h, 0C5142DC3h, 0</w:t>
      </w:r>
    </w:p>
    <w:p w14:paraId="35D40A78" w14:textId="77777777" w:rsidR="00435C7A" w:rsidRDefault="00435C7A" w:rsidP="00435C7A">
      <w:pPr>
        <w:spacing w:after="0"/>
        <w:ind w:right="1229"/>
      </w:pPr>
      <w:r>
        <w:t>.text:004037B8                 dd 0C000000h, 0B4B30404h, 0B704B5B4h, 904B803h, 0B3040909h</w:t>
      </w:r>
    </w:p>
    <w:p w14:paraId="22A27B08" w14:textId="77777777" w:rsidR="00435C7A" w:rsidRDefault="00435C7A" w:rsidP="00435C7A">
      <w:pPr>
        <w:spacing w:after="0"/>
        <w:ind w:right="1229"/>
      </w:pPr>
      <w:r>
        <w:t>.text:004037B8                 dd 90909B9h, 0A0909h, 8 dup(0)</w:t>
      </w:r>
    </w:p>
    <w:p w14:paraId="4E56A8CA" w14:textId="77777777" w:rsidR="00435C7A" w:rsidRDefault="00435C7A" w:rsidP="00435C7A">
      <w:pPr>
        <w:spacing w:after="0"/>
        <w:ind w:right="1229"/>
      </w:pPr>
      <w:r>
        <w:t>.text:004037F4 dword_4037F4    dd 0FF000000h, 0F0FFFFFFh, 0E0FF0700h, 0E0FF0300h, 0E0FF0100h</w:t>
      </w:r>
    </w:p>
    <w:p w14:paraId="6D9620C7" w14:textId="77777777" w:rsidR="00435C7A" w:rsidRDefault="00435C7A" w:rsidP="00435C7A">
      <w:pPr>
        <w:spacing w:after="0"/>
        <w:ind w:right="1229"/>
      </w:pPr>
      <w:r>
        <w:t>.text:004037F4                 dd 0E0FF0000h, 0E07F0000h, 0E03F0000h, 0E01F0000h, 0E00F0000h</w:t>
      </w:r>
    </w:p>
    <w:p w14:paraId="33745281" w14:textId="77777777" w:rsidR="00435C7A" w:rsidRDefault="00435C7A" w:rsidP="00435C7A">
      <w:pPr>
        <w:spacing w:after="0"/>
        <w:ind w:right="1229"/>
      </w:pPr>
      <w:r>
        <w:t>.text:004037F4                 dd 2 dup(0E0070000h), 0E0030000h, 11h dup(0E0070000h)</w:t>
      </w:r>
    </w:p>
    <w:p w14:paraId="108DDB09" w14:textId="77777777" w:rsidR="00435C7A" w:rsidRDefault="00435C7A" w:rsidP="00435C7A">
      <w:pPr>
        <w:spacing w:after="0"/>
        <w:ind w:right="1229"/>
      </w:pPr>
      <w:r>
        <w:t>.text:004037F4                 dd 0F0070000h, 0FF0F0000h, 0FFFFFFFFh, 402h, 6, 404674h</w:t>
      </w:r>
    </w:p>
    <w:p w14:paraId="2D189647" w14:textId="77777777" w:rsidR="00435C7A" w:rsidRDefault="00435C7A" w:rsidP="00435C7A">
      <w:pPr>
        <w:spacing w:after="0"/>
        <w:ind w:right="1229"/>
      </w:pPr>
      <w:r>
        <w:t>.text:004037F4                 dd 7, 4042F4h, 7, 404294h, 1, 403F30h, 0</w:t>
      </w:r>
    </w:p>
    <w:p w14:paraId="2349E980" w14:textId="77777777" w:rsidR="00435C7A" w:rsidRDefault="00435C7A" w:rsidP="00435C7A">
      <w:pPr>
        <w:spacing w:after="0"/>
        <w:ind w:right="1229"/>
      </w:pPr>
      <w:r>
        <w:t>.text:004038A0                 dd 2 dup(0FFFFFFFFh), 0</w:t>
      </w:r>
    </w:p>
    <w:p w14:paraId="658FA6D1" w14:textId="77777777" w:rsidR="00435C7A" w:rsidRDefault="00435C7A" w:rsidP="00435C7A">
      <w:pPr>
        <w:spacing w:after="0"/>
        <w:ind w:right="1229"/>
      </w:pPr>
      <w:r>
        <w:t>.text:004038AC                 dd offset off_403F84</w:t>
      </w:r>
    </w:p>
    <w:p w14:paraId="52FF9F87" w14:textId="77777777" w:rsidR="00435C7A" w:rsidRDefault="00435C7A" w:rsidP="00435C7A">
      <w:pPr>
        <w:spacing w:after="0"/>
        <w:ind w:right="1229"/>
      </w:pPr>
      <w:r>
        <w:t>.text:004038B0                 dd offset unk_408008</w:t>
      </w:r>
    </w:p>
    <w:p w14:paraId="3397E4B2" w14:textId="77777777" w:rsidR="00435C7A" w:rsidRDefault="00435C7A" w:rsidP="00435C7A">
      <w:pPr>
        <w:spacing w:after="0"/>
        <w:ind w:right="1229"/>
      </w:pPr>
      <w:r>
        <w:t>.text:004038B4                 align 8</w:t>
      </w:r>
    </w:p>
    <w:p w14:paraId="652D54A8" w14:textId="77777777" w:rsidR="00435C7A" w:rsidRDefault="00435C7A" w:rsidP="00435C7A">
      <w:pPr>
        <w:spacing w:after="0"/>
        <w:ind w:right="1229"/>
      </w:pPr>
      <w:r>
        <w:t>.text:004038B8                 dd 1F8F30h, 3 dup(0)</w:t>
      </w:r>
    </w:p>
    <w:p w14:paraId="1715A2A0" w14:textId="77777777" w:rsidR="00435C7A" w:rsidRDefault="00435C7A" w:rsidP="00435C7A">
      <w:pPr>
        <w:spacing w:after="0"/>
        <w:ind w:right="1229"/>
      </w:pPr>
      <w:r>
        <w:t>.text:004038C8                 dd offset dword_4038CC</w:t>
      </w:r>
    </w:p>
    <w:p w14:paraId="340C95B0" w14:textId="77777777" w:rsidR="00435C7A" w:rsidRDefault="00435C7A" w:rsidP="00435C7A">
      <w:pPr>
        <w:spacing w:after="0"/>
        <w:ind w:right="1229"/>
      </w:pPr>
      <w:r>
        <w:t>.text:004038CC dword_4038CC    dd 30001h, 403F30h, 0   ; DATA XREF: .text:004038C8↑o</w:t>
      </w:r>
    </w:p>
    <w:p w14:paraId="61D7584D" w14:textId="77777777" w:rsidR="00435C7A" w:rsidRDefault="00435C7A" w:rsidP="00435C7A">
      <w:pPr>
        <w:spacing w:after="0"/>
        <w:ind w:right="1229"/>
      </w:pPr>
      <w:r>
        <w:t>.text:004038CC                                         ; .text:off_404014↓o</w:t>
      </w:r>
    </w:p>
    <w:p w14:paraId="1D637A3C" w14:textId="77777777" w:rsidR="00435C7A" w:rsidRDefault="00435C7A" w:rsidP="00435C7A">
      <w:pPr>
        <w:spacing w:after="0"/>
        <w:ind w:right="1229"/>
      </w:pPr>
      <w:r>
        <w:t>.text:004038D8                 dd 2 dup(0FFFFFFFFh), 0</w:t>
      </w:r>
    </w:p>
    <w:p w14:paraId="0C5517BB" w14:textId="77777777" w:rsidR="00435C7A" w:rsidRDefault="00435C7A" w:rsidP="00435C7A">
      <w:pPr>
        <w:spacing w:after="0"/>
        <w:ind w:right="1229"/>
      </w:pPr>
      <w:r>
        <w:t>.text:004038E4                 dd offset off_404014</w:t>
      </w:r>
    </w:p>
    <w:p w14:paraId="377C22CC" w14:textId="77777777" w:rsidR="00435C7A" w:rsidRDefault="00435C7A" w:rsidP="00435C7A">
      <w:pPr>
        <w:spacing w:after="0"/>
        <w:ind w:right="1229"/>
      </w:pPr>
      <w:r>
        <w:t>.text:004038E8                 dd offset unk_4080A0</w:t>
      </w:r>
    </w:p>
    <w:p w14:paraId="304FB8FD" w14:textId="77777777" w:rsidR="00435C7A" w:rsidRDefault="00435C7A" w:rsidP="00435C7A">
      <w:pPr>
        <w:spacing w:after="0"/>
        <w:ind w:right="1229"/>
      </w:pPr>
      <w:r>
        <w:t>.text:004038EC                 align 10h</w:t>
      </w:r>
    </w:p>
    <w:p w14:paraId="7D788352" w14:textId="77777777" w:rsidR="00435C7A" w:rsidRDefault="00435C7A" w:rsidP="00435C7A">
      <w:pPr>
        <w:spacing w:after="0"/>
        <w:ind w:right="1229"/>
      </w:pPr>
      <w:r>
        <w:t>.text:004038F0                 dd 20E518h, 3 dup(0)</w:t>
      </w:r>
    </w:p>
    <w:p w14:paraId="1352D096" w14:textId="77777777" w:rsidR="00435C7A" w:rsidRDefault="00435C7A" w:rsidP="00435C7A">
      <w:pPr>
        <w:spacing w:after="0"/>
        <w:ind w:right="1229"/>
      </w:pPr>
      <w:r>
        <w:lastRenderedPageBreak/>
        <w:t>.text:00403900                 dd offset dword_403904</w:t>
      </w:r>
    </w:p>
    <w:p w14:paraId="6B18BE44" w14:textId="77777777" w:rsidR="00435C7A" w:rsidRDefault="00435C7A" w:rsidP="00435C7A">
      <w:pPr>
        <w:spacing w:after="0"/>
        <w:ind w:right="1229"/>
      </w:pPr>
      <w:r>
        <w:t>.text:00403904 dword_403904    dd 40001h, 403F30h, 0   ; DATA XREF: .text:00403900↑o</w:t>
      </w:r>
    </w:p>
    <w:p w14:paraId="2F482440" w14:textId="77777777" w:rsidR="00435C7A" w:rsidRDefault="00435C7A" w:rsidP="00435C7A">
      <w:pPr>
        <w:spacing w:after="0"/>
        <w:ind w:right="1229"/>
      </w:pPr>
      <w:r>
        <w:t>.text:00403904                                         ; .text:off_404044↓o</w:t>
      </w:r>
    </w:p>
    <w:p w14:paraId="7DA3744D" w14:textId="77777777" w:rsidR="00435C7A" w:rsidRDefault="00435C7A" w:rsidP="00435C7A">
      <w:pPr>
        <w:spacing w:after="0"/>
        <w:ind w:right="1229"/>
      </w:pPr>
      <w:r>
        <w:t>.text:00403910                 dd 2 dup(0FFFFFFFFh), 0</w:t>
      </w:r>
    </w:p>
    <w:p w14:paraId="02B1B200" w14:textId="77777777" w:rsidR="00435C7A" w:rsidRDefault="00435C7A" w:rsidP="00435C7A">
      <w:pPr>
        <w:spacing w:after="0"/>
        <w:ind w:right="1229"/>
      </w:pPr>
      <w:r>
        <w:t>.text:0040391C                 dd offset off_404044</w:t>
      </w:r>
    </w:p>
    <w:p w14:paraId="76065F92" w14:textId="77777777" w:rsidR="00435C7A" w:rsidRDefault="00435C7A" w:rsidP="00435C7A">
      <w:pPr>
        <w:spacing w:after="0"/>
        <w:ind w:right="1229"/>
      </w:pPr>
      <w:r>
        <w:t>.text:00403920                 dd offset unk_408090</w:t>
      </w:r>
    </w:p>
    <w:p w14:paraId="6D8D5F5F" w14:textId="77777777" w:rsidR="00435C7A" w:rsidRDefault="00435C7A" w:rsidP="00435C7A">
      <w:pPr>
        <w:spacing w:after="0"/>
        <w:ind w:right="1229"/>
      </w:pPr>
      <w:r>
        <w:t>.text:00403924                 dd 1, 40393Ch, 3 dup(0)</w:t>
      </w:r>
    </w:p>
    <w:p w14:paraId="6390AFAD" w14:textId="77777777" w:rsidR="00435C7A" w:rsidRDefault="00435C7A" w:rsidP="00435C7A">
      <w:pPr>
        <w:spacing w:after="0"/>
        <w:ind w:right="1229"/>
      </w:pPr>
      <w:r>
        <w:t>.text:00403938                 dd offset dword_40393C</w:t>
      </w:r>
    </w:p>
    <w:p w14:paraId="40B07CE7" w14:textId="77777777" w:rsidR="00435C7A" w:rsidRDefault="00435C7A" w:rsidP="00435C7A">
      <w:pPr>
        <w:spacing w:after="0"/>
        <w:ind w:right="1229"/>
      </w:pPr>
      <w:r>
        <w:t>.text:0040393C dword_40393C    dd 730079h, 10001h, 403F30h, 0</w:t>
      </w:r>
    </w:p>
    <w:p w14:paraId="4DB489D3" w14:textId="77777777" w:rsidR="00435C7A" w:rsidRDefault="00435C7A" w:rsidP="00435C7A">
      <w:pPr>
        <w:spacing w:after="0"/>
        <w:ind w:right="1229"/>
      </w:pPr>
      <w:r>
        <w:t>.text:0040393C                                         ; DATA XREF: .text:00403938↑o</w:t>
      </w:r>
    </w:p>
    <w:p w14:paraId="221850AD" w14:textId="77777777" w:rsidR="00435C7A" w:rsidRDefault="00435C7A" w:rsidP="00435C7A">
      <w:pPr>
        <w:spacing w:after="0"/>
        <w:ind w:right="1229"/>
      </w:pPr>
      <w:r>
        <w:t>.text:0040393C                                         ; .text:off_403FB4↓o</w:t>
      </w:r>
    </w:p>
    <w:p w14:paraId="19DBBB57" w14:textId="77777777" w:rsidR="00435C7A" w:rsidRDefault="00435C7A" w:rsidP="00435C7A">
      <w:pPr>
        <w:spacing w:after="0"/>
        <w:ind w:right="1229"/>
      </w:pPr>
      <w:r>
        <w:t>.text:0040394C                 dd 2 dup(0FFFFFFFFh), 0</w:t>
      </w:r>
    </w:p>
    <w:p w14:paraId="1DAEBED1" w14:textId="77777777" w:rsidR="00435C7A" w:rsidRDefault="00435C7A" w:rsidP="00435C7A">
      <w:pPr>
        <w:spacing w:after="0"/>
        <w:ind w:right="1229"/>
      </w:pPr>
      <w:r>
        <w:t>.text:00403958                 dd offset off_403FB4</w:t>
      </w:r>
    </w:p>
    <w:p w14:paraId="53DB12F8" w14:textId="77777777" w:rsidR="00435C7A" w:rsidRDefault="00435C7A" w:rsidP="00435C7A">
      <w:pPr>
        <w:spacing w:after="0"/>
        <w:ind w:right="1229"/>
      </w:pPr>
      <w:r>
        <w:t>.text:0040395C                 dd offset unk_40803C</w:t>
      </w:r>
    </w:p>
    <w:p w14:paraId="16739308" w14:textId="77777777" w:rsidR="00435C7A" w:rsidRDefault="00435C7A" w:rsidP="00435C7A">
      <w:pPr>
        <w:spacing w:after="0"/>
        <w:ind w:right="1229"/>
      </w:pPr>
      <w:r>
        <w:t>.text:00403960                 dd 1, 403978h, 3 dup(0)</w:t>
      </w:r>
    </w:p>
    <w:p w14:paraId="6ADC52B3" w14:textId="77777777" w:rsidR="00435C7A" w:rsidRDefault="00435C7A" w:rsidP="00435C7A">
      <w:pPr>
        <w:spacing w:after="0"/>
        <w:ind w:right="1229"/>
      </w:pPr>
      <w:r>
        <w:t>.text:00403974                 dd offset dword_403978</w:t>
      </w:r>
    </w:p>
    <w:p w14:paraId="215D9118" w14:textId="77777777" w:rsidR="00435C7A" w:rsidRDefault="00435C7A" w:rsidP="00435C7A">
      <w:pPr>
        <w:spacing w:after="0"/>
        <w:ind w:right="1229"/>
      </w:pPr>
      <w:r>
        <w:t>.text:00403978 dword_403978    dd 730079h, 20001h, 403F30h, 0</w:t>
      </w:r>
    </w:p>
    <w:p w14:paraId="1D940722" w14:textId="77777777" w:rsidR="00435C7A" w:rsidRDefault="00435C7A" w:rsidP="00435C7A">
      <w:pPr>
        <w:spacing w:after="0"/>
        <w:ind w:right="1229"/>
      </w:pPr>
      <w:r>
        <w:t>.text:00403978                                         ; DATA XREF: .text:00403974↑o</w:t>
      </w:r>
    </w:p>
    <w:p w14:paraId="52E26CC8" w14:textId="77777777" w:rsidR="00435C7A" w:rsidRDefault="00435C7A" w:rsidP="00435C7A">
      <w:pPr>
        <w:spacing w:after="0"/>
        <w:ind w:right="1229"/>
      </w:pPr>
      <w:r>
        <w:t>.text:00403978                                         ; .text:off_403FE4↓o</w:t>
      </w:r>
    </w:p>
    <w:p w14:paraId="53740ECB" w14:textId="77777777" w:rsidR="00435C7A" w:rsidRDefault="00435C7A" w:rsidP="00435C7A">
      <w:pPr>
        <w:spacing w:after="0"/>
        <w:ind w:right="1229"/>
      </w:pPr>
      <w:r>
        <w:t>.text:00403988                 dd 2 dup(0FFFFFFFFh), 0</w:t>
      </w:r>
    </w:p>
    <w:p w14:paraId="26686F4B" w14:textId="77777777" w:rsidR="00435C7A" w:rsidRDefault="00435C7A" w:rsidP="00435C7A">
      <w:pPr>
        <w:spacing w:after="0"/>
        <w:ind w:right="1229"/>
      </w:pPr>
      <w:r>
        <w:t>.text:00403994                 dd offset off_403FE4</w:t>
      </w:r>
    </w:p>
    <w:p w14:paraId="0F825928" w14:textId="77777777" w:rsidR="00435C7A" w:rsidRDefault="00435C7A" w:rsidP="00435C7A">
      <w:pPr>
        <w:spacing w:after="0"/>
        <w:ind w:right="1229"/>
      </w:pPr>
      <w:r>
        <w:t>.text:00403998                 dd offset unk_40804C</w:t>
      </w:r>
    </w:p>
    <w:p w14:paraId="16A2FCE5" w14:textId="77777777" w:rsidR="00435C7A" w:rsidRDefault="00435C7A" w:rsidP="00435C7A">
      <w:pPr>
        <w:spacing w:after="0"/>
        <w:ind w:right="1229"/>
      </w:pPr>
      <w:r>
        <w:t>.text:0040399C                 dd 1, 4039B4h, 3 dup(0)</w:t>
      </w:r>
    </w:p>
    <w:p w14:paraId="05CC9ADC" w14:textId="77777777" w:rsidR="00435C7A" w:rsidRDefault="00435C7A" w:rsidP="00435C7A">
      <w:pPr>
        <w:spacing w:after="0"/>
        <w:ind w:right="1229"/>
      </w:pPr>
      <w:r>
        <w:t>.text:004039B0                 dd offset aYsp          ; "ysP"</w:t>
      </w:r>
    </w:p>
    <w:p w14:paraId="155DB035" w14:textId="77777777" w:rsidR="00435C7A" w:rsidRDefault="00435C7A" w:rsidP="00435C7A">
      <w:pPr>
        <w:spacing w:after="0"/>
        <w:ind w:right="1229"/>
      </w:pPr>
      <w:r>
        <w:t>.text:004039B4 aYsp:                                   ; DATA XREF: .text:004039B0↑o</w:t>
      </w:r>
    </w:p>
    <w:p w14:paraId="463DA344" w14:textId="77777777" w:rsidR="00435C7A" w:rsidRDefault="00435C7A" w:rsidP="00435C7A">
      <w:pPr>
        <w:spacing w:after="0"/>
        <w:ind w:right="1229"/>
      </w:pPr>
      <w:r>
        <w:t>.text:004039B4                 text "UTF-16LE", 'ysP',0</w:t>
      </w:r>
    </w:p>
    <w:p w14:paraId="45AD4284" w14:textId="77777777" w:rsidR="00435C7A" w:rsidRDefault="00435C7A" w:rsidP="00435C7A">
      <w:pPr>
        <w:spacing w:after="0"/>
        <w:ind w:right="1229"/>
      </w:pPr>
      <w:r>
        <w:t>.text:004039BC                 dd 42BE563Ch, 4242E31Eh, 0C8B86592h, 440CE37Ah, 4 dup(0)</w:t>
      </w:r>
    </w:p>
    <w:p w14:paraId="22DDA17D" w14:textId="77777777" w:rsidR="00435C7A" w:rsidRDefault="00435C7A" w:rsidP="00435C7A">
      <w:pPr>
        <w:spacing w:after="0"/>
        <w:ind w:right="1229"/>
      </w:pPr>
      <w:r>
        <w:t>.text:004039DC                 dd 5, 91h, 5 dup(0)</w:t>
      </w:r>
    </w:p>
    <w:p w14:paraId="2B890297" w14:textId="77777777" w:rsidR="00435C7A" w:rsidRDefault="00435C7A" w:rsidP="00435C7A">
      <w:pPr>
        <w:spacing w:after="0"/>
        <w:ind w:right="1229"/>
      </w:pPr>
      <w:r>
        <w:t>.text:004039F8                 dd 23FAh, 0</w:t>
      </w:r>
    </w:p>
    <w:p w14:paraId="42352DF3" w14:textId="77777777" w:rsidR="00435C7A" w:rsidRDefault="00435C7A" w:rsidP="00435C7A">
      <w:pPr>
        <w:spacing w:after="0"/>
        <w:ind w:right="1229"/>
      </w:pPr>
      <w:r>
        <w:t>.text:00403A00                 dd offset dword_401480</w:t>
      </w:r>
    </w:p>
    <w:p w14:paraId="0D30ADFB" w14:textId="77777777" w:rsidR="00435C7A" w:rsidRDefault="00435C7A" w:rsidP="00435C7A">
      <w:pPr>
        <w:spacing w:after="0"/>
        <w:ind w:right="1229"/>
      </w:pPr>
      <w:r>
        <w:t>.text:00403A04                 dd 4Ch</w:t>
      </w:r>
    </w:p>
    <w:p w14:paraId="1F8F1C79" w14:textId="77777777" w:rsidR="00435C7A" w:rsidRDefault="00435C7A" w:rsidP="00435C7A">
      <w:pPr>
        <w:spacing w:after="0"/>
        <w:ind w:right="1229"/>
      </w:pPr>
      <w:r>
        <w:t>.text:00403A08 dword_403A08    dd 21354256h, 2A00F0h, 3 dup(0)</w:t>
      </w:r>
    </w:p>
    <w:p w14:paraId="504420D4" w14:textId="77777777" w:rsidR="00435C7A" w:rsidRDefault="00435C7A" w:rsidP="00435C7A">
      <w:pPr>
        <w:spacing w:after="0"/>
        <w:ind w:right="1229"/>
      </w:pPr>
      <w:r>
        <w:t>.text:00403A08                                         ; DATA XREF: .text:start↑o</w:t>
      </w:r>
    </w:p>
    <w:p w14:paraId="60AC3ACF" w14:textId="77777777" w:rsidR="00435C7A" w:rsidRDefault="00435C7A" w:rsidP="00435C7A">
      <w:pPr>
        <w:spacing w:after="0"/>
        <w:ind w:right="1229"/>
      </w:pPr>
      <w:r>
        <w:t>.text:00403A1C                 dd 7Eh, 2 dup(0)</w:t>
      </w:r>
    </w:p>
    <w:p w14:paraId="4A58F037" w14:textId="77777777" w:rsidR="00435C7A" w:rsidRDefault="00435C7A" w:rsidP="00435C7A">
      <w:pPr>
        <w:spacing w:after="0"/>
        <w:ind w:right="1229"/>
      </w:pPr>
      <w:r>
        <w:t>.text:00403A28                 dd 0A0000h, 409h, 2 dup(0)</w:t>
      </w:r>
    </w:p>
    <w:p w14:paraId="51043FBA" w14:textId="77777777" w:rsidR="00435C7A" w:rsidRDefault="00435C7A" w:rsidP="00435C7A">
      <w:pPr>
        <w:spacing w:after="0"/>
        <w:ind w:right="1229"/>
      </w:pPr>
      <w:r>
        <w:t>.text:00403A38                 dd offset dword_403AA4</w:t>
      </w:r>
    </w:p>
    <w:p w14:paraId="2B0DA2EE" w14:textId="77777777" w:rsidR="00435C7A" w:rsidRDefault="00435C7A" w:rsidP="00435C7A">
      <w:pPr>
        <w:spacing w:after="0"/>
        <w:ind w:right="1229"/>
      </w:pPr>
      <w:r>
        <w:t>.text:00403A3C                 dd 30F001h, 0FFFFFF00h, 8, 2 dup(1), 0E9h, 4039B8h, 40387Ch</w:t>
      </w:r>
    </w:p>
    <w:p w14:paraId="45304E91" w14:textId="77777777" w:rsidR="00435C7A" w:rsidRDefault="00435C7A" w:rsidP="00435C7A">
      <w:pPr>
        <w:spacing w:after="0"/>
        <w:ind w:right="1229"/>
      </w:pPr>
      <w:r>
        <w:t>.text:00403A3C                 dd 40143Ch, 78h, 80h, 8Eh, 8Fh, 4 dup(0)</w:t>
      </w:r>
    </w:p>
    <w:p w14:paraId="6942DCCD" w14:textId="77777777" w:rsidR="00435C7A" w:rsidRDefault="00435C7A" w:rsidP="00435C7A">
      <w:pPr>
        <w:spacing w:after="0"/>
        <w:ind w:right="1229"/>
      </w:pPr>
      <w:r>
        <w:t>.text:00403A80 aCallstb        db 'Callstb',0</w:t>
      </w:r>
    </w:p>
    <w:p w14:paraId="451D934B" w14:textId="77777777" w:rsidR="00435C7A" w:rsidRDefault="00435C7A" w:rsidP="00435C7A">
      <w:pPr>
        <w:spacing w:after="0"/>
        <w:ind w:right="1229"/>
      </w:pPr>
      <w:r>
        <w:t>.text:00403A88 aNr78Recmains   db 'NR78 RECmains',0</w:t>
      </w:r>
    </w:p>
    <w:p w14:paraId="1AA87087" w14:textId="77777777" w:rsidR="00435C7A" w:rsidRDefault="00435C7A" w:rsidP="00435C7A">
      <w:pPr>
        <w:spacing w:after="0"/>
        <w:ind w:right="1229"/>
      </w:pPr>
      <w:r>
        <w:t>.text:00403A96                 dw 4E00h</w:t>
      </w:r>
    </w:p>
    <w:p w14:paraId="4AF19B12" w14:textId="77777777" w:rsidR="00435C7A" w:rsidRDefault="00435C7A" w:rsidP="00435C7A">
      <w:pPr>
        <w:spacing w:after="0"/>
        <w:ind w:right="1229"/>
      </w:pPr>
      <w:r>
        <w:t>.text:00403A98 aR78recmains    db 'R78RECmains',0</w:t>
      </w:r>
    </w:p>
    <w:p w14:paraId="31D6EBF0" w14:textId="77777777" w:rsidR="00435C7A" w:rsidRDefault="00435C7A" w:rsidP="00435C7A">
      <w:pPr>
        <w:spacing w:after="0"/>
        <w:ind w:right="1229"/>
      </w:pPr>
      <w:r>
        <w:t>.text:00403AA4 dword_403AA4    dd 1F4h, 403F30h, 0     ; DATA XREF: .text:00403A38↑o</w:t>
      </w:r>
    </w:p>
    <w:p w14:paraId="1D262D55" w14:textId="77777777" w:rsidR="00435C7A" w:rsidRDefault="00435C7A" w:rsidP="00435C7A">
      <w:pPr>
        <w:spacing w:after="0"/>
        <w:ind w:right="1229"/>
      </w:pPr>
      <w:r>
        <w:t>.text:00403AB0                 dd offset dword_404960</w:t>
      </w:r>
    </w:p>
    <w:p w14:paraId="5CA5D2DE" w14:textId="77777777" w:rsidR="00435C7A" w:rsidRDefault="00435C7A" w:rsidP="00435C7A">
      <w:pPr>
        <w:spacing w:after="0"/>
        <w:ind w:right="1229"/>
      </w:pPr>
      <w:r>
        <w:lastRenderedPageBreak/>
        <w:t>.text:00403AB4                 dd offset dword_406EF0</w:t>
      </w:r>
    </w:p>
    <w:p w14:paraId="6097894E" w14:textId="77777777" w:rsidR="00435C7A" w:rsidRDefault="00435C7A" w:rsidP="00435C7A">
      <w:pPr>
        <w:spacing w:after="0"/>
        <w:ind w:right="1229"/>
      </w:pPr>
      <w:r>
        <w:t>.text:00403AB8                 dd 0C58h, 408008h</w:t>
      </w:r>
    </w:p>
    <w:p w14:paraId="307B5C70" w14:textId="77777777" w:rsidR="00435C7A" w:rsidRDefault="00435C7A" w:rsidP="00435C7A">
      <w:pPr>
        <w:spacing w:after="0"/>
        <w:ind w:right="1229"/>
      </w:pPr>
      <w:r>
        <w:t>.text:00403AC0                 dd offset __vbaExceptHandler</w:t>
      </w:r>
    </w:p>
    <w:p w14:paraId="07960C22" w14:textId="77777777" w:rsidR="00435C7A" w:rsidRDefault="00435C7A" w:rsidP="00435C7A">
      <w:pPr>
        <w:spacing w:after="0"/>
        <w:ind w:right="1229"/>
      </w:pPr>
      <w:r>
        <w:t>.text:00403AC4                 dd offset unk_408000</w:t>
      </w:r>
    </w:p>
    <w:p w14:paraId="225C26DB" w14:textId="77777777" w:rsidR="00435C7A" w:rsidRDefault="00435C7A" w:rsidP="00435C7A">
      <w:pPr>
        <w:spacing w:after="0"/>
        <w:ind w:right="1229"/>
      </w:pPr>
      <w:r>
        <w:t>.text:00403AC8 aAcDocumentsAnd:</w:t>
      </w:r>
    </w:p>
    <w:p w14:paraId="444B635E" w14:textId="77777777" w:rsidR="00435C7A" w:rsidRDefault="00435C7A" w:rsidP="00435C7A">
      <w:pPr>
        <w:spacing w:after="0"/>
        <w:ind w:right="1229"/>
      </w:pPr>
      <w:r>
        <w:t>.text:00403AC8                 text "UTF-16LE", '*\AC:\Documents and Settings\'</w:t>
      </w:r>
    </w:p>
    <w:p w14:paraId="1B2FF5C0" w14:textId="77777777" w:rsidR="00435C7A" w:rsidRDefault="00435C7A" w:rsidP="00435C7A">
      <w:pPr>
        <w:spacing w:after="0"/>
        <w:ind w:right="1229"/>
      </w:pPr>
      <w:r>
        <w:t>.text:00403B02                 dw 410h</w:t>
      </w:r>
    </w:p>
    <w:p w14:paraId="19F3901C" w14:textId="77777777" w:rsidR="00435C7A" w:rsidRDefault="00435C7A" w:rsidP="00435C7A">
      <w:pPr>
        <w:spacing w:after="0"/>
        <w:ind w:right="1229"/>
      </w:pPr>
      <w:r>
        <w:t>.text:00403B04                 dd 43C0434h, 43D0438h, 4410438h, 4400442h, 4420430h, 440043Eh</w:t>
      </w:r>
    </w:p>
    <w:p w14:paraId="2FEC2EFB" w14:textId="77777777" w:rsidR="00435C7A" w:rsidRDefault="00435C7A" w:rsidP="00435C7A">
      <w:pPr>
        <w:spacing w:after="0"/>
        <w:ind w:right="1229"/>
      </w:pPr>
      <w:r>
        <w:t>.text:00403B04                 dd 41C005Ch, 438043Eh, 4340020h, 43A043Eh, 43C0443h, 43D0435h</w:t>
      </w:r>
    </w:p>
    <w:p w14:paraId="12D31E7D" w14:textId="77777777" w:rsidR="00435C7A" w:rsidRDefault="00435C7A" w:rsidP="00435C7A">
      <w:pPr>
        <w:spacing w:after="0"/>
        <w:ind w:right="1229"/>
      </w:pPr>
      <w:r>
        <w:t>.text:00403B04                 dd 44B0442h, 52005Ch, 6D0065h, 75006Fh, 74006Eh, 720065h</w:t>
      </w:r>
    </w:p>
    <w:p w14:paraId="484569F1" w14:textId="77777777" w:rsidR="00435C7A" w:rsidRDefault="00435C7A" w:rsidP="00435C7A">
      <w:pPr>
        <w:spacing w:after="0"/>
        <w:ind w:right="1229"/>
      </w:pPr>
      <w:r>
        <w:t>.text:00403B04                 dd 280020h, 290032h, 52005Ch, 6D0065h, 75006Fh, 74006Eh</w:t>
      </w:r>
    </w:p>
    <w:p w14:paraId="29FE15CC" w14:textId="77777777" w:rsidR="00435C7A" w:rsidRDefault="00435C7A" w:rsidP="00435C7A">
      <w:pPr>
        <w:spacing w:after="0"/>
        <w:ind w:right="1229"/>
      </w:pPr>
      <w:r>
        <w:t>.text:00403B04                 dd 720065h, 56005Ch, 6C0065h, 640061h, 6E006Fh, 430041h</w:t>
      </w:r>
    </w:p>
    <w:p w14:paraId="13970562" w14:textId="77777777" w:rsidR="00435C7A" w:rsidRDefault="00435C7A" w:rsidP="00435C7A">
      <w:pPr>
        <w:spacing w:after="0"/>
        <w:ind w:right="1229"/>
      </w:pPr>
      <w:r>
        <w:t>.text:00403B04                 dd 4F0043h, 2E004Ah, 620076h, 70h, 53h dup(0)</w:t>
      </w:r>
    </w:p>
    <w:p w14:paraId="23B64503" w14:textId="77777777" w:rsidR="00435C7A" w:rsidRDefault="00435C7A" w:rsidP="00435C7A">
      <w:pPr>
        <w:spacing w:after="0"/>
        <w:ind w:right="1229"/>
      </w:pPr>
      <w:r>
        <w:t>.text:00403CD8                 dd offset dword_4037F4+88h</w:t>
      </w:r>
    </w:p>
    <w:p w14:paraId="228257B6" w14:textId="77777777" w:rsidR="00435C7A" w:rsidRDefault="00435C7A" w:rsidP="00435C7A">
      <w:pPr>
        <w:spacing w:after="0"/>
        <w:ind w:right="1229"/>
      </w:pPr>
      <w:r>
        <w:t>.text:00403CDC dword_403CDC    dd 3, 50001h, 403F30h, 0</w:t>
      </w:r>
    </w:p>
    <w:p w14:paraId="7D6BAFDD" w14:textId="77777777" w:rsidR="00435C7A" w:rsidRDefault="00435C7A" w:rsidP="00435C7A">
      <w:pPr>
        <w:spacing w:after="0"/>
        <w:ind w:right="1229"/>
      </w:pPr>
      <w:r>
        <w:t>.text:00403CDC                                         ; DATA XREF: .text:00403DD4↓o</w:t>
      </w:r>
    </w:p>
    <w:p w14:paraId="2746ADD1" w14:textId="77777777" w:rsidR="00435C7A" w:rsidRDefault="00435C7A" w:rsidP="00435C7A">
      <w:pPr>
        <w:spacing w:after="0"/>
        <w:ind w:right="1229"/>
      </w:pPr>
      <w:r>
        <w:t>.text:00403CDC                                         ; .text:00403E68↓o ...</w:t>
      </w:r>
    </w:p>
    <w:p w14:paraId="5D870091" w14:textId="77777777" w:rsidR="00435C7A" w:rsidRDefault="00435C7A" w:rsidP="00435C7A">
      <w:pPr>
        <w:spacing w:after="0"/>
        <w:ind w:right="1229"/>
      </w:pPr>
      <w:r>
        <w:t>.text:00403CEC                 dd offset dword_4048A4</w:t>
      </w:r>
    </w:p>
    <w:p w14:paraId="1F2DAC1F" w14:textId="77777777" w:rsidR="00435C7A" w:rsidRDefault="00435C7A" w:rsidP="00435C7A">
      <w:pPr>
        <w:spacing w:after="0"/>
        <w:ind w:right="1229"/>
      </w:pPr>
      <w:r>
        <w:t>.text:00403CF0                 dd 0FFFFFFFFh, 0</w:t>
      </w:r>
    </w:p>
    <w:p w14:paraId="3630D4E3" w14:textId="77777777" w:rsidR="00435C7A" w:rsidRDefault="00435C7A" w:rsidP="00435C7A">
      <w:pPr>
        <w:spacing w:after="0"/>
        <w:ind w:right="1229"/>
      </w:pPr>
      <w:r>
        <w:t>.text:00403CF8                 dd offset off_404074</w:t>
      </w:r>
    </w:p>
    <w:p w14:paraId="0A63E814" w14:textId="77777777" w:rsidR="00435C7A" w:rsidRDefault="00435C7A" w:rsidP="00435C7A">
      <w:pPr>
        <w:spacing w:after="0"/>
        <w:ind w:right="1229"/>
      </w:pPr>
      <w:r>
        <w:t>.text:00403CFC                 dd offset unk_4080B0</w:t>
      </w:r>
    </w:p>
    <w:p w14:paraId="35CAF20D" w14:textId="77777777" w:rsidR="00435C7A" w:rsidRDefault="00435C7A" w:rsidP="00435C7A">
      <w:pPr>
        <w:spacing w:after="0"/>
        <w:ind w:right="1229"/>
      </w:pPr>
      <w:r>
        <w:t>.text:00403D00                 dd 1, 403D58h, 3 dup(0)</w:t>
      </w:r>
    </w:p>
    <w:p w14:paraId="45B4ABB2" w14:textId="77777777" w:rsidR="00435C7A" w:rsidRDefault="00435C7A" w:rsidP="00435C7A">
      <w:pPr>
        <w:spacing w:after="0"/>
        <w:ind w:right="1229"/>
      </w:pPr>
      <w:r>
        <w:t>.text:00403D14                 dd offset dword_403D58</w:t>
      </w:r>
    </w:p>
    <w:p w14:paraId="3F2BB6BD" w14:textId="77777777" w:rsidR="00435C7A" w:rsidRDefault="00435C7A" w:rsidP="00435C7A">
      <w:pPr>
        <w:spacing w:after="0"/>
        <w:ind w:right="1229"/>
      </w:pPr>
      <w:r>
        <w:t>.text:00403D18                 dd 1, 404460h, 0</w:t>
      </w:r>
    </w:p>
    <w:p w14:paraId="0B0E39CB" w14:textId="77777777" w:rsidR="00435C7A" w:rsidRDefault="00435C7A" w:rsidP="00435C7A">
      <w:pPr>
        <w:spacing w:after="0"/>
        <w:ind w:right="1229"/>
      </w:pPr>
      <w:r>
        <w:t>.text:00403D24                 dd offset off_403D5C</w:t>
      </w:r>
    </w:p>
    <w:p w14:paraId="3BCBDF03" w14:textId="77777777" w:rsidR="00435C7A" w:rsidRDefault="00435C7A" w:rsidP="00435C7A">
      <w:pPr>
        <w:spacing w:after="0"/>
        <w:ind w:right="1229"/>
      </w:pPr>
      <w:r>
        <w:t>.text:00403D28                 dd 1, 403D64h, 0</w:t>
      </w:r>
    </w:p>
    <w:p w14:paraId="17374DC2" w14:textId="77777777" w:rsidR="00435C7A" w:rsidRDefault="00435C7A" w:rsidP="00435C7A">
      <w:pPr>
        <w:spacing w:after="0"/>
        <w:ind w:right="1229"/>
      </w:pPr>
      <w:r>
        <w:t>.text:00403D34                 dd offset off_403D60</w:t>
      </w:r>
    </w:p>
    <w:p w14:paraId="3FAED2E2" w14:textId="77777777" w:rsidR="00435C7A" w:rsidRDefault="00435C7A" w:rsidP="00435C7A">
      <w:pPr>
        <w:spacing w:after="0"/>
        <w:ind w:right="1229"/>
      </w:pPr>
      <w:r>
        <w:t>.text:00403D38                 dd 2, 403D64h, 1B70006h, 6C0068h, 403DB4h, 408544h, 0</w:t>
      </w:r>
    </w:p>
    <w:p w14:paraId="30DD05EA" w14:textId="77777777" w:rsidR="00435C7A" w:rsidRDefault="00435C7A" w:rsidP="00435C7A">
      <w:pPr>
        <w:spacing w:after="0"/>
        <w:ind w:right="1229"/>
      </w:pPr>
      <w:r>
        <w:t>.text:00403D54                 dd 2453ACh</w:t>
      </w:r>
    </w:p>
    <w:p w14:paraId="2A38A55F" w14:textId="77777777" w:rsidR="00435C7A" w:rsidRDefault="00435C7A" w:rsidP="00435C7A">
      <w:pPr>
        <w:spacing w:after="0"/>
        <w:ind w:right="1229"/>
      </w:pPr>
      <w:r>
        <w:t>.text:00403D58 dword_403D58    dd 23h                  ; DATA XREF: .text:00403D14↑o</w:t>
      </w:r>
    </w:p>
    <w:p w14:paraId="5A2CEC4D" w14:textId="77777777" w:rsidR="00435C7A" w:rsidRDefault="00435C7A" w:rsidP="00435C7A">
      <w:pPr>
        <w:spacing w:after="0"/>
        <w:ind w:right="1229"/>
      </w:pPr>
      <w:r>
        <w:t>.text:00403D5C off_403D5C      dd offset dword_404470  ; DATA XREF: .text:00403D24↑o</w:t>
      </w:r>
    </w:p>
    <w:p w14:paraId="0872280F" w14:textId="77777777" w:rsidR="00435C7A" w:rsidRDefault="00435C7A" w:rsidP="00435C7A">
      <w:pPr>
        <w:spacing w:after="0"/>
        <w:ind w:right="1229"/>
      </w:pPr>
      <w:r>
        <w:t>.text:00403D60 off_403D60      dd offset dword_404480  ; DATA XREF: .text:00403D34↑o</w:t>
      </w:r>
    </w:p>
    <w:p w14:paraId="1E777203" w14:textId="77777777" w:rsidR="00435C7A" w:rsidRDefault="00435C7A" w:rsidP="00435C7A">
      <w:pPr>
        <w:spacing w:after="0"/>
        <w:ind w:right="1229"/>
      </w:pPr>
      <w:r>
        <w:t>.text:00403D64 dword_403D64    dd 1F0040h, 50h, 404490h, 0FFFFFFFFh, 2 dup(0)</w:t>
      </w:r>
    </w:p>
    <w:p w14:paraId="675D9728" w14:textId="77777777" w:rsidR="00435C7A" w:rsidRDefault="00435C7A" w:rsidP="00435C7A">
      <w:pPr>
        <w:spacing w:after="0"/>
        <w:ind w:right="1229"/>
      </w:pPr>
      <w:r>
        <w:t>.text:00403D64                                         ; DATA XREF: .text:00403DD0↓o</w:t>
      </w:r>
    </w:p>
    <w:p w14:paraId="0C7CD0F8" w14:textId="77777777" w:rsidR="00435C7A" w:rsidRDefault="00435C7A" w:rsidP="00435C7A">
      <w:pPr>
        <w:spacing w:after="0"/>
        <w:ind w:right="1229"/>
      </w:pPr>
      <w:r>
        <w:t>.text:00403D7C                 dd offset dword_403DCC</w:t>
      </w:r>
    </w:p>
    <w:p w14:paraId="2B69821A" w14:textId="77777777" w:rsidR="00435C7A" w:rsidRDefault="00435C7A" w:rsidP="00435C7A">
      <w:pPr>
        <w:spacing w:after="0"/>
        <w:ind w:right="1229"/>
      </w:pPr>
      <w:r>
        <w:t>.text:00403D80 dword_403D80    dd 244410h, 4044A0h, 0FFFFFFFFh, 1A0040h, 54h, 404508h</w:t>
      </w:r>
    </w:p>
    <w:p w14:paraId="09B0E847" w14:textId="77777777" w:rsidR="00435C7A" w:rsidRDefault="00435C7A" w:rsidP="00435C7A">
      <w:pPr>
        <w:spacing w:after="0"/>
        <w:ind w:right="1229"/>
      </w:pPr>
      <w:r>
        <w:t>.text:00403D80                                         ; DATA XREF: .text:00403E64↓o</w:t>
      </w:r>
    </w:p>
    <w:p w14:paraId="62CBB48C" w14:textId="77777777" w:rsidR="00435C7A" w:rsidRDefault="00435C7A" w:rsidP="00435C7A">
      <w:pPr>
        <w:spacing w:after="0"/>
        <w:ind w:right="1229"/>
      </w:pPr>
      <w:r>
        <w:t>.text:00403D80                 dd 30001h, 2 dup(0)</w:t>
      </w:r>
    </w:p>
    <w:p w14:paraId="3BDA4703" w14:textId="77777777" w:rsidR="00435C7A" w:rsidRDefault="00435C7A" w:rsidP="00435C7A">
      <w:pPr>
        <w:spacing w:after="0"/>
        <w:ind w:right="1229"/>
      </w:pPr>
      <w:r>
        <w:t>.text:00403DA4                 dd offset dword_403E60</w:t>
      </w:r>
    </w:p>
    <w:p w14:paraId="3FE30400" w14:textId="77777777" w:rsidR="00435C7A" w:rsidRDefault="00435C7A" w:rsidP="00435C7A">
      <w:pPr>
        <w:spacing w:after="0"/>
        <w:ind w:right="1229"/>
      </w:pPr>
      <w:r>
        <w:t>.text:00403DA8                 dd 244420h, 404518h, 30001h, 403EF5h, 403F02h, 403F0Fh</w:t>
      </w:r>
    </w:p>
    <w:p w14:paraId="031D398A" w14:textId="77777777" w:rsidR="00435C7A" w:rsidRDefault="00435C7A" w:rsidP="00435C7A">
      <w:pPr>
        <w:spacing w:after="0"/>
        <w:ind w:right="1229"/>
      </w:pPr>
      <w:r>
        <w:t>.text:00403DA8                 dd 403F1Ch, 403EE8h, 403F29h</w:t>
      </w:r>
    </w:p>
    <w:p w14:paraId="133505D4" w14:textId="77777777" w:rsidR="00435C7A" w:rsidRDefault="00435C7A" w:rsidP="00435C7A">
      <w:pPr>
        <w:spacing w:after="0"/>
        <w:ind w:right="1229"/>
      </w:pPr>
      <w:r>
        <w:lastRenderedPageBreak/>
        <w:t>.text:00403DCC dword_403DCC    dd 0                    ; DATA XREF: .text:00403D7C↑o</w:t>
      </w:r>
    </w:p>
    <w:p w14:paraId="742D4D50" w14:textId="77777777" w:rsidR="00435C7A" w:rsidRDefault="00435C7A" w:rsidP="00435C7A">
      <w:pPr>
        <w:spacing w:after="0"/>
        <w:ind w:right="1229"/>
      </w:pPr>
      <w:r>
        <w:t>.text:00403DD0                 dd offset dword_403D64</w:t>
      </w:r>
    </w:p>
    <w:p w14:paraId="08FBE8DB" w14:textId="77777777" w:rsidR="00435C7A" w:rsidRDefault="00435C7A" w:rsidP="00435C7A">
      <w:pPr>
        <w:spacing w:after="0"/>
        <w:ind w:right="1229"/>
      </w:pPr>
      <w:r>
        <w:t>.text:00403DD4                 dd offset dword_403CDC+4</w:t>
      </w:r>
    </w:p>
    <w:p w14:paraId="4320D786" w14:textId="77777777" w:rsidR="00435C7A" w:rsidRDefault="00435C7A" w:rsidP="00435C7A">
      <w:pPr>
        <w:spacing w:after="0"/>
        <w:ind w:right="1229"/>
      </w:pPr>
      <w:r>
        <w:t>.text:00403DD8                 dd offset EVENT_SINK_QueryInterface</w:t>
      </w:r>
    </w:p>
    <w:p w14:paraId="5DF911D6" w14:textId="77777777" w:rsidR="00435C7A" w:rsidRDefault="00435C7A" w:rsidP="00435C7A">
      <w:pPr>
        <w:spacing w:after="0"/>
        <w:ind w:right="1229"/>
      </w:pPr>
      <w:r>
        <w:t>.text:00403DDC                 dd offset EVENT_SINK_AddRef</w:t>
      </w:r>
    </w:p>
    <w:p w14:paraId="372E16A2" w14:textId="77777777" w:rsidR="00435C7A" w:rsidRDefault="00435C7A" w:rsidP="00435C7A">
      <w:pPr>
        <w:spacing w:after="0"/>
        <w:ind w:right="1229"/>
      </w:pPr>
      <w:r>
        <w:t>.text:00403DE0                 dd offset EVENT_SINK_Release</w:t>
      </w:r>
    </w:p>
    <w:p w14:paraId="7E272129" w14:textId="77777777" w:rsidR="00435C7A" w:rsidRDefault="00435C7A" w:rsidP="00435C7A">
      <w:pPr>
        <w:spacing w:after="0"/>
        <w:ind w:right="1229"/>
      </w:pPr>
      <w:r>
        <w:t>.text:00403DE4                 dd 6 dup(0)</w:t>
      </w:r>
    </w:p>
    <w:p w14:paraId="3E3019B5" w14:textId="77777777" w:rsidR="00435C7A" w:rsidRDefault="00435C7A" w:rsidP="00435C7A">
      <w:pPr>
        <w:spacing w:after="0"/>
        <w:ind w:right="1229"/>
      </w:pPr>
      <w:r>
        <w:t>.text:00403DFC                 dd offset loc_403F21</w:t>
      </w:r>
    </w:p>
    <w:p w14:paraId="5656F950" w14:textId="77777777" w:rsidR="00435C7A" w:rsidRDefault="00435C7A" w:rsidP="00435C7A">
      <w:pPr>
        <w:spacing w:after="0"/>
        <w:ind w:right="1229"/>
      </w:pPr>
      <w:r>
        <w:t>.text:00403E00                 dd 18h dup(0)</w:t>
      </w:r>
    </w:p>
    <w:p w14:paraId="61A7539E" w14:textId="77777777" w:rsidR="00435C7A" w:rsidRDefault="00435C7A" w:rsidP="00435C7A">
      <w:pPr>
        <w:spacing w:after="0"/>
        <w:ind w:right="1229"/>
      </w:pPr>
      <w:r>
        <w:t>.text:00403E60 dword_403E60    dd 0                    ; DATA XREF: .text:00403DA4↑o</w:t>
      </w:r>
    </w:p>
    <w:p w14:paraId="6B3FC144" w14:textId="77777777" w:rsidR="00435C7A" w:rsidRDefault="00435C7A" w:rsidP="00435C7A">
      <w:pPr>
        <w:spacing w:after="0"/>
        <w:ind w:right="1229"/>
      </w:pPr>
      <w:r>
        <w:t>.text:00403E64                 dd offset dword_403D80+0Ch</w:t>
      </w:r>
    </w:p>
    <w:p w14:paraId="07E64AFD" w14:textId="77777777" w:rsidR="00435C7A" w:rsidRDefault="00435C7A" w:rsidP="00435C7A">
      <w:pPr>
        <w:spacing w:after="0"/>
        <w:ind w:right="1229"/>
      </w:pPr>
      <w:r>
        <w:t>.text:00403E68                 dd offset dword_403CDC+4</w:t>
      </w:r>
    </w:p>
    <w:p w14:paraId="28D77400" w14:textId="77777777" w:rsidR="00435C7A" w:rsidRDefault="00435C7A" w:rsidP="00435C7A">
      <w:pPr>
        <w:spacing w:after="0"/>
        <w:ind w:right="1229"/>
      </w:pPr>
      <w:r>
        <w:t>.text:00403E6C                 dd offset EVENT_SINK_QueryInterface</w:t>
      </w:r>
    </w:p>
    <w:p w14:paraId="6C89DE4B" w14:textId="77777777" w:rsidR="00435C7A" w:rsidRDefault="00435C7A" w:rsidP="00435C7A">
      <w:pPr>
        <w:spacing w:after="0"/>
        <w:ind w:right="1229"/>
      </w:pPr>
      <w:r>
        <w:t>.text:00403E70                 dd offset EVENT_SINK_AddRef</w:t>
      </w:r>
    </w:p>
    <w:p w14:paraId="0021C93A" w14:textId="77777777" w:rsidR="00435C7A" w:rsidRDefault="00435C7A" w:rsidP="00435C7A">
      <w:pPr>
        <w:spacing w:after="0"/>
        <w:ind w:right="1229"/>
      </w:pPr>
      <w:r>
        <w:t>.text:00403E74                 dd offset EVENT_SINK_Release</w:t>
      </w:r>
    </w:p>
    <w:p w14:paraId="2B3171CA" w14:textId="77777777" w:rsidR="00435C7A" w:rsidRDefault="00435C7A" w:rsidP="00435C7A">
      <w:pPr>
        <w:spacing w:after="0"/>
        <w:ind w:right="1229"/>
      </w:pPr>
      <w:r>
        <w:t>.text:00403E78                 dd 1Ah dup(0)</w:t>
      </w:r>
    </w:p>
    <w:p w14:paraId="22E7234F" w14:textId="77777777" w:rsidR="00435C7A" w:rsidRDefault="00435C7A" w:rsidP="00435C7A">
      <w:pPr>
        <w:spacing w:after="0"/>
        <w:ind w:right="1229"/>
      </w:pPr>
      <w:r>
        <w:t>.text:00403EE0 ; ---------------------------------------------------------------------------</w:t>
      </w:r>
    </w:p>
    <w:p w14:paraId="18425628" w14:textId="77777777" w:rsidR="00435C7A" w:rsidRDefault="00435C7A" w:rsidP="00435C7A">
      <w:pPr>
        <w:spacing w:after="0"/>
        <w:ind w:right="1229"/>
      </w:pPr>
      <w:r>
        <w:t>.text:00403EE0                 sub     dword ptr [esp+4], 0FFFFh</w:t>
      </w:r>
    </w:p>
    <w:p w14:paraId="43F008CF" w14:textId="77777777" w:rsidR="00435C7A" w:rsidRDefault="00435C7A" w:rsidP="00435C7A">
      <w:pPr>
        <w:spacing w:after="0"/>
        <w:ind w:right="1229"/>
      </w:pPr>
      <w:r>
        <w:t>.text:00403EE8                 jmp     loc_404D00</w:t>
      </w:r>
    </w:p>
    <w:p w14:paraId="6A8EC397" w14:textId="77777777" w:rsidR="00435C7A" w:rsidRDefault="00435C7A" w:rsidP="00435C7A">
      <w:pPr>
        <w:spacing w:after="0"/>
        <w:ind w:right="1229"/>
      </w:pPr>
      <w:r>
        <w:t>.text:00403EED ; ---------------------------------------------------------------------------</w:t>
      </w:r>
    </w:p>
    <w:p w14:paraId="01F26242" w14:textId="77777777" w:rsidR="00435C7A" w:rsidRDefault="00435C7A" w:rsidP="00435C7A">
      <w:pPr>
        <w:spacing w:after="0"/>
        <w:ind w:right="1229"/>
      </w:pPr>
      <w:r>
        <w:t>.text:00403EED                 sub     dword ptr [esp+4], 0FFFFh</w:t>
      </w:r>
    </w:p>
    <w:p w14:paraId="4AB02EC1" w14:textId="77777777" w:rsidR="00435C7A" w:rsidRDefault="00435C7A" w:rsidP="00435C7A">
      <w:pPr>
        <w:spacing w:after="0"/>
        <w:ind w:right="1229"/>
      </w:pPr>
      <w:r>
        <w:t>.text:00403EF5                 jmp     loc_4063C0</w:t>
      </w:r>
    </w:p>
    <w:p w14:paraId="63FE8578" w14:textId="77777777" w:rsidR="00435C7A" w:rsidRDefault="00435C7A" w:rsidP="00435C7A">
      <w:pPr>
        <w:spacing w:after="0"/>
        <w:ind w:right="1229"/>
      </w:pPr>
      <w:r>
        <w:t>.text:00403EFA ; ---------------------------------------------------------------------------</w:t>
      </w:r>
    </w:p>
    <w:p w14:paraId="365337E4" w14:textId="77777777" w:rsidR="00435C7A" w:rsidRDefault="00435C7A" w:rsidP="00435C7A">
      <w:pPr>
        <w:spacing w:after="0"/>
        <w:ind w:right="1229"/>
      </w:pPr>
      <w:r>
        <w:t>.text:00403EFA                 sub     dword ptr [esp+4], 0FFFFh</w:t>
      </w:r>
    </w:p>
    <w:p w14:paraId="319403DD" w14:textId="77777777" w:rsidR="00435C7A" w:rsidRDefault="00435C7A" w:rsidP="00435C7A">
      <w:pPr>
        <w:spacing w:after="0"/>
        <w:ind w:right="1229"/>
      </w:pPr>
      <w:r>
        <w:t>.text:00403F02                 jmp     loc_406770</w:t>
      </w:r>
    </w:p>
    <w:p w14:paraId="16650D8E" w14:textId="77777777" w:rsidR="00435C7A" w:rsidRDefault="00435C7A" w:rsidP="00435C7A">
      <w:pPr>
        <w:spacing w:after="0"/>
        <w:ind w:right="1229"/>
      </w:pPr>
      <w:r>
        <w:t>.text:00403F07 ; ---------------------------------------------------------------------------</w:t>
      </w:r>
    </w:p>
    <w:p w14:paraId="3DC5B303" w14:textId="77777777" w:rsidR="00435C7A" w:rsidRDefault="00435C7A" w:rsidP="00435C7A">
      <w:pPr>
        <w:spacing w:after="0"/>
        <w:ind w:right="1229"/>
      </w:pPr>
      <w:r>
        <w:t>.text:00403F07                 sub     dword ptr [esp+4], 0FFFFh</w:t>
      </w:r>
    </w:p>
    <w:p w14:paraId="64715D4B" w14:textId="77777777" w:rsidR="00435C7A" w:rsidRDefault="00435C7A" w:rsidP="00435C7A">
      <w:pPr>
        <w:spacing w:after="0"/>
        <w:ind w:right="1229"/>
      </w:pPr>
      <w:r>
        <w:t>.text:00403F0F                 jmp     loc_406A30</w:t>
      </w:r>
    </w:p>
    <w:p w14:paraId="6C14F2F7" w14:textId="77777777" w:rsidR="00435C7A" w:rsidRDefault="00435C7A" w:rsidP="00435C7A">
      <w:pPr>
        <w:spacing w:after="0"/>
        <w:ind w:right="1229"/>
      </w:pPr>
      <w:r>
        <w:t>.text:00403F14 ; ---------------------------------------------------------------------------</w:t>
      </w:r>
    </w:p>
    <w:p w14:paraId="7AB9DD12" w14:textId="77777777" w:rsidR="00435C7A" w:rsidRDefault="00435C7A" w:rsidP="00435C7A">
      <w:pPr>
        <w:spacing w:after="0"/>
        <w:ind w:right="1229"/>
      </w:pPr>
      <w:r>
        <w:t>.text:00403F14                 sub     dword ptr [esp+4], 0FFFFh</w:t>
      </w:r>
    </w:p>
    <w:p w14:paraId="4762F8BE" w14:textId="77777777" w:rsidR="00435C7A" w:rsidRDefault="00435C7A" w:rsidP="00435C7A">
      <w:pPr>
        <w:spacing w:after="0"/>
        <w:ind w:right="1229"/>
      </w:pPr>
      <w:r>
        <w:t>.text:00403F1C                 jmp     loc_406BC0</w:t>
      </w:r>
    </w:p>
    <w:p w14:paraId="3AED7EF2" w14:textId="77777777" w:rsidR="00435C7A" w:rsidRDefault="00435C7A" w:rsidP="00435C7A">
      <w:pPr>
        <w:spacing w:after="0"/>
        <w:ind w:right="1229"/>
      </w:pPr>
      <w:r>
        <w:t>.text:00403F21 ; ---------------------------------------------------------------------------</w:t>
      </w:r>
    </w:p>
    <w:p w14:paraId="442BCF4C" w14:textId="77777777" w:rsidR="00435C7A" w:rsidRDefault="00435C7A" w:rsidP="00435C7A">
      <w:pPr>
        <w:spacing w:after="0"/>
        <w:ind w:right="1229"/>
      </w:pPr>
      <w:r>
        <w:t>.text:00403F21</w:t>
      </w:r>
    </w:p>
    <w:p w14:paraId="5FBC7817" w14:textId="77777777" w:rsidR="00435C7A" w:rsidRDefault="00435C7A" w:rsidP="00435C7A">
      <w:pPr>
        <w:spacing w:after="0"/>
        <w:ind w:right="1229"/>
      </w:pPr>
      <w:r>
        <w:t>.text:00403F21 loc_403F21:                             ; DATA XREF: .text:00403DFC↑o</w:t>
      </w:r>
    </w:p>
    <w:p w14:paraId="5C57F042" w14:textId="77777777" w:rsidR="00435C7A" w:rsidRDefault="00435C7A" w:rsidP="00435C7A">
      <w:pPr>
        <w:spacing w:after="0"/>
        <w:ind w:right="1229"/>
      </w:pPr>
      <w:r>
        <w:t>.text:00403F21                 sub     dword ptr [esp+4], 4Fh ; 'O'</w:t>
      </w:r>
    </w:p>
    <w:p w14:paraId="34A8EF04" w14:textId="77777777" w:rsidR="00435C7A" w:rsidRDefault="00435C7A" w:rsidP="00435C7A">
      <w:pPr>
        <w:spacing w:after="0"/>
        <w:ind w:right="1229"/>
      </w:pPr>
      <w:r>
        <w:t>.text:00403F29                 jmp     loc_406E00</w:t>
      </w:r>
    </w:p>
    <w:p w14:paraId="4FE63A87" w14:textId="77777777" w:rsidR="00435C7A" w:rsidRDefault="00435C7A" w:rsidP="00435C7A">
      <w:pPr>
        <w:spacing w:after="0"/>
        <w:ind w:right="1229"/>
      </w:pPr>
      <w:r>
        <w:t>.text:00403F29 ; ---------------------------------------------------------------------------</w:t>
      </w:r>
    </w:p>
    <w:p w14:paraId="4E603139" w14:textId="77777777" w:rsidR="00435C7A" w:rsidRDefault="00435C7A" w:rsidP="00435C7A">
      <w:pPr>
        <w:spacing w:after="0"/>
        <w:ind w:right="1229"/>
      </w:pPr>
      <w:r>
        <w:t>.text:00403F2E                 align 10h</w:t>
      </w:r>
    </w:p>
    <w:p w14:paraId="5B4D2BED" w14:textId="77777777" w:rsidR="00435C7A" w:rsidRDefault="00435C7A" w:rsidP="00435C7A">
      <w:pPr>
        <w:spacing w:after="0"/>
        <w:ind w:right="1229"/>
      </w:pPr>
      <w:r>
        <w:t>.text:00403F30 dword_403F30    dd 0                    ; DATA XREF: .text:004048E8↓o</w:t>
      </w:r>
    </w:p>
    <w:p w14:paraId="3A9B033B" w14:textId="77777777" w:rsidR="00435C7A" w:rsidRDefault="00435C7A" w:rsidP="00435C7A">
      <w:pPr>
        <w:spacing w:after="0"/>
        <w:ind w:right="1229"/>
      </w:pPr>
      <w:r>
        <w:t>.text:00403F34                 dd offset unk_4080D4</w:t>
      </w:r>
    </w:p>
    <w:p w14:paraId="67D7C9FE" w14:textId="77777777" w:rsidR="00435C7A" w:rsidRDefault="00435C7A" w:rsidP="00435C7A">
      <w:pPr>
        <w:spacing w:after="0"/>
        <w:ind w:right="1229"/>
      </w:pPr>
      <w:r>
        <w:t>.text:00403F38                 dd offset dword_4048E4</w:t>
      </w:r>
    </w:p>
    <w:p w14:paraId="5C6D1420" w14:textId="77777777" w:rsidR="00435C7A" w:rsidRDefault="00435C7A" w:rsidP="00435C7A">
      <w:pPr>
        <w:spacing w:after="0"/>
        <w:ind w:right="1229"/>
      </w:pPr>
      <w:r>
        <w:t>.text:00403F3C                 dd 0FFFFFFFFh, 0</w:t>
      </w:r>
    </w:p>
    <w:p w14:paraId="5FA9FD52" w14:textId="77777777" w:rsidR="00435C7A" w:rsidRDefault="00435C7A" w:rsidP="00435C7A">
      <w:pPr>
        <w:spacing w:after="0"/>
        <w:ind w:right="1229"/>
      </w:pPr>
      <w:r>
        <w:t>.text:00403F44 ; ---------------------------------------------------------------------------</w:t>
      </w:r>
    </w:p>
    <w:p w14:paraId="176809A2" w14:textId="77777777" w:rsidR="00435C7A" w:rsidRDefault="00435C7A" w:rsidP="00435C7A">
      <w:pPr>
        <w:spacing w:after="0"/>
        <w:ind w:right="1229"/>
      </w:pPr>
      <w:r>
        <w:t>.text:00403F44                 les     eax, [eax-7B8BFFC0h]</w:t>
      </w:r>
    </w:p>
    <w:p w14:paraId="0D465356" w14:textId="77777777" w:rsidR="00435C7A" w:rsidRDefault="00435C7A" w:rsidP="00435C7A">
      <w:pPr>
        <w:spacing w:after="0"/>
        <w:ind w:right="1229"/>
      </w:pPr>
      <w:r>
        <w:lastRenderedPageBreak/>
        <w:t>.text:00403F4A                 mov     fs, word ptr [edi+ebx]</w:t>
      </w:r>
    </w:p>
    <w:p w14:paraId="5DF7C8A8" w14:textId="77777777" w:rsidR="00435C7A" w:rsidRDefault="00435C7A" w:rsidP="00435C7A">
      <w:pPr>
        <w:spacing w:after="0"/>
        <w:ind w:right="1229"/>
      </w:pPr>
      <w:r>
        <w:t>.text:00403F4D                 retn</w:t>
      </w:r>
    </w:p>
    <w:p w14:paraId="05D9BAA3" w14:textId="77777777" w:rsidR="00435C7A" w:rsidRDefault="00435C7A" w:rsidP="00435C7A">
      <w:pPr>
        <w:spacing w:after="0"/>
        <w:ind w:right="1229"/>
      </w:pPr>
      <w:r>
        <w:t>.text:00403F4D ; ---------------------------------------------------------------------------</w:t>
      </w:r>
    </w:p>
    <w:p w14:paraId="0CD9BE62" w14:textId="77777777" w:rsidR="00435C7A" w:rsidRDefault="00435C7A" w:rsidP="00435C7A">
      <w:pPr>
        <w:spacing w:after="0"/>
        <w:ind w:right="1229"/>
      </w:pPr>
      <w:r>
        <w:t>.text:00403F4E                 dw 4957h</w:t>
      </w:r>
    </w:p>
    <w:p w14:paraId="18696DCD" w14:textId="77777777" w:rsidR="00435C7A" w:rsidRDefault="00435C7A" w:rsidP="00435C7A">
      <w:pPr>
        <w:spacing w:after="0"/>
        <w:ind w:right="1229"/>
      </w:pPr>
      <w:r>
        <w:t>.text:00403F50                 dd 0CD285E99h, 0A8F96F63h, 6000Ah, 60006h, 403F84h, 3 dup(0)</w:t>
      </w:r>
    </w:p>
    <w:p w14:paraId="1FA60DCB" w14:textId="77777777" w:rsidR="00435C7A" w:rsidRDefault="00435C7A" w:rsidP="00435C7A">
      <w:pPr>
        <w:spacing w:after="0"/>
        <w:ind w:right="1229"/>
      </w:pPr>
      <w:r>
        <w:t>.text:00403F70                 dd offset aNr78recmains ; "NR78RECmains"</w:t>
      </w:r>
    </w:p>
    <w:p w14:paraId="406BE0B0" w14:textId="77777777" w:rsidR="00435C7A" w:rsidRDefault="00435C7A" w:rsidP="00435C7A">
      <w:pPr>
        <w:spacing w:after="0"/>
        <w:ind w:right="1229"/>
      </w:pPr>
      <w:r>
        <w:t>.text:00403F74                 dd 409h, 419h, 0</w:t>
      </w:r>
    </w:p>
    <w:p w14:paraId="0597A5C5" w14:textId="77777777" w:rsidR="00435C7A" w:rsidRDefault="00435C7A" w:rsidP="00435C7A">
      <w:pPr>
        <w:spacing w:after="0"/>
        <w:ind w:right="1229"/>
      </w:pPr>
      <w:r>
        <w:t>.text:00403F80                 dd 2</w:t>
      </w:r>
    </w:p>
    <w:p w14:paraId="25BF2446" w14:textId="77777777" w:rsidR="00435C7A" w:rsidRDefault="00435C7A" w:rsidP="00435C7A">
      <w:pPr>
        <w:spacing w:after="0"/>
        <w:ind w:right="1229"/>
      </w:pPr>
      <w:r>
        <w:t>.text:00403F84 off_403F84      dd offset dword_4037F4+0A0h</w:t>
      </w:r>
    </w:p>
    <w:p w14:paraId="30DF63A1" w14:textId="77777777" w:rsidR="00435C7A" w:rsidRDefault="00435C7A" w:rsidP="00435C7A">
      <w:pPr>
        <w:spacing w:after="0"/>
        <w:ind w:right="1229"/>
      </w:pPr>
      <w:r>
        <w:t>.text:00403F84                                         ; DATA XREF: .text:004038AC↑o</w:t>
      </w:r>
    </w:p>
    <w:p w14:paraId="04FDD4EF" w14:textId="77777777" w:rsidR="00435C7A" w:rsidRDefault="00435C7A" w:rsidP="00435C7A">
      <w:pPr>
        <w:spacing w:after="0"/>
        <w:ind w:right="1229"/>
      </w:pPr>
      <w:r>
        <w:t>.text:00403F88                 dd 0FFFFFFFFh, 4040F0h, 0</w:t>
      </w:r>
    </w:p>
    <w:p w14:paraId="18DE8634" w14:textId="77777777" w:rsidR="00435C7A" w:rsidRDefault="00435C7A" w:rsidP="00435C7A">
      <w:pPr>
        <w:spacing w:after="0"/>
        <w:ind w:right="1229"/>
      </w:pPr>
      <w:r>
        <w:t>.text:00403F94                 dd offset unk_408010</w:t>
      </w:r>
    </w:p>
    <w:p w14:paraId="2BCF4744" w14:textId="77777777" w:rsidR="00435C7A" w:rsidRDefault="00435C7A" w:rsidP="00435C7A">
      <w:pPr>
        <w:spacing w:after="0"/>
        <w:ind w:right="1229"/>
      </w:pPr>
      <w:r>
        <w:t>.text:00403F98                 dd 0</w:t>
      </w:r>
    </w:p>
    <w:p w14:paraId="49EDD564" w14:textId="77777777" w:rsidR="00435C7A" w:rsidRDefault="00435C7A" w:rsidP="00435C7A">
      <w:pPr>
        <w:spacing w:after="0"/>
        <w:ind w:right="1229"/>
      </w:pPr>
      <w:r>
        <w:t>.text:00403F9C                 dd offset dword_4040C0</w:t>
      </w:r>
    </w:p>
    <w:p w14:paraId="4420476D" w14:textId="77777777" w:rsidR="00435C7A" w:rsidRDefault="00435C7A" w:rsidP="00435C7A">
      <w:pPr>
        <w:spacing w:after="0"/>
        <w:ind w:right="1229"/>
      </w:pPr>
      <w:r>
        <w:t>.text:00403FA0                 dd 1, 0</w:t>
      </w:r>
    </w:p>
    <w:p w14:paraId="2561023B" w14:textId="77777777" w:rsidR="00435C7A" w:rsidRDefault="00435C7A" w:rsidP="00435C7A">
      <w:pPr>
        <w:spacing w:after="0"/>
        <w:ind w:right="1229"/>
      </w:pPr>
      <w:r>
        <w:t>.text:00403FA8                 dd 0FFFFh, 18001h, 0</w:t>
      </w:r>
    </w:p>
    <w:p w14:paraId="159F5EEA" w14:textId="77777777" w:rsidR="00435C7A" w:rsidRDefault="00435C7A" w:rsidP="00435C7A">
      <w:pPr>
        <w:spacing w:after="0"/>
        <w:ind w:right="1229"/>
      </w:pPr>
      <w:r>
        <w:t>.text:00403FB4 off_403FB4      dd offset dword_40393C+4</w:t>
      </w:r>
    </w:p>
    <w:p w14:paraId="1E08E371" w14:textId="77777777" w:rsidR="00435C7A" w:rsidRDefault="00435C7A" w:rsidP="00435C7A">
      <w:pPr>
        <w:spacing w:after="0"/>
        <w:ind w:right="1229"/>
      </w:pPr>
      <w:r>
        <w:t>.text:00403FB4                                         ; DATA XREF: .text:00403958↑o</w:t>
      </w:r>
    </w:p>
    <w:p w14:paraId="560A34E0" w14:textId="77777777" w:rsidR="00435C7A" w:rsidRDefault="00435C7A" w:rsidP="00435C7A">
      <w:pPr>
        <w:spacing w:after="0"/>
        <w:ind w:right="1229"/>
      </w:pPr>
      <w:r>
        <w:t>.text:00403FB8                 dd 0FFFFFFFFh, 4042C8h, 0</w:t>
      </w:r>
    </w:p>
    <w:p w14:paraId="609B5282" w14:textId="77777777" w:rsidR="00435C7A" w:rsidRDefault="00435C7A" w:rsidP="00435C7A">
      <w:pPr>
        <w:spacing w:after="0"/>
        <w:ind w:right="1229"/>
      </w:pPr>
      <w:r>
        <w:t>.text:00403FC4                 dd offset unk_408044</w:t>
      </w:r>
    </w:p>
    <w:p w14:paraId="41B93CF6" w14:textId="77777777" w:rsidR="00435C7A" w:rsidRDefault="00435C7A" w:rsidP="00435C7A">
      <w:pPr>
        <w:spacing w:after="0"/>
        <w:ind w:right="1229"/>
      </w:pPr>
      <w:r>
        <w:t>.text:00403FC8                 dd 0</w:t>
      </w:r>
    </w:p>
    <w:p w14:paraId="7A648D3E" w14:textId="77777777" w:rsidR="00435C7A" w:rsidRDefault="00435C7A" w:rsidP="00435C7A">
      <w:pPr>
        <w:spacing w:after="0"/>
        <w:ind w:right="1229"/>
      </w:pPr>
      <w:r>
        <w:t>.text:00403FCC                 dd offset dword_4040C4</w:t>
      </w:r>
    </w:p>
    <w:p w14:paraId="7E8B8898" w14:textId="77777777" w:rsidR="00435C7A" w:rsidRDefault="00435C7A" w:rsidP="00435C7A">
      <w:pPr>
        <w:spacing w:after="0"/>
        <w:ind w:right="1229"/>
      </w:pPr>
      <w:r>
        <w:t>.text:00403FD0                 dd 1, 0</w:t>
      </w:r>
    </w:p>
    <w:p w14:paraId="4A041FD6" w14:textId="77777777" w:rsidR="00435C7A" w:rsidRDefault="00435C7A" w:rsidP="00435C7A">
      <w:pPr>
        <w:spacing w:after="0"/>
        <w:ind w:right="1229"/>
      </w:pPr>
      <w:r>
        <w:t>.text:00403FD8                 dd 0FFFFh, 18001h, 0</w:t>
      </w:r>
    </w:p>
    <w:p w14:paraId="1B462EE2" w14:textId="77777777" w:rsidR="00435C7A" w:rsidRDefault="00435C7A" w:rsidP="00435C7A">
      <w:pPr>
        <w:spacing w:after="0"/>
        <w:ind w:right="1229"/>
      </w:pPr>
      <w:r>
        <w:t>.text:00403FE4 off_403FE4      dd offset dword_403978+4</w:t>
      </w:r>
    </w:p>
    <w:p w14:paraId="6E815B48" w14:textId="77777777" w:rsidR="00435C7A" w:rsidRDefault="00435C7A" w:rsidP="00435C7A">
      <w:pPr>
        <w:spacing w:after="0"/>
        <w:ind w:right="1229"/>
      </w:pPr>
      <w:r>
        <w:t>.text:00403FE4                                         ; DATA XREF: .text:00403994↑o</w:t>
      </w:r>
    </w:p>
    <w:p w14:paraId="7397C86C" w14:textId="77777777" w:rsidR="00435C7A" w:rsidRDefault="00435C7A" w:rsidP="00435C7A">
      <w:pPr>
        <w:spacing w:after="0"/>
        <w:ind w:right="1229"/>
      </w:pPr>
      <w:r>
        <w:t>.text:00403FE8                 dd 0FFFFFFFFh, 404328h, 0</w:t>
      </w:r>
    </w:p>
    <w:p w14:paraId="20F0CD66" w14:textId="77777777" w:rsidR="00435C7A" w:rsidRDefault="00435C7A" w:rsidP="00435C7A">
      <w:pPr>
        <w:spacing w:after="0"/>
        <w:ind w:right="1229"/>
      </w:pPr>
      <w:r>
        <w:t>.text:00403FF4                 dd offset unk_408054</w:t>
      </w:r>
    </w:p>
    <w:p w14:paraId="510486C3" w14:textId="77777777" w:rsidR="00435C7A" w:rsidRDefault="00435C7A" w:rsidP="00435C7A">
      <w:pPr>
        <w:spacing w:after="0"/>
        <w:ind w:right="1229"/>
      </w:pPr>
      <w:r>
        <w:t>.text:00403FF8                 dd 0</w:t>
      </w:r>
    </w:p>
    <w:p w14:paraId="35B2D656" w14:textId="77777777" w:rsidR="00435C7A" w:rsidRDefault="00435C7A" w:rsidP="00435C7A">
      <w:pPr>
        <w:spacing w:after="0"/>
        <w:ind w:right="1229"/>
      </w:pPr>
      <w:r>
        <w:t>.text:00403FFC                 dd offset dword_4040C8</w:t>
      </w:r>
    </w:p>
    <w:p w14:paraId="28D55F82" w14:textId="77777777" w:rsidR="00435C7A" w:rsidRDefault="00435C7A" w:rsidP="00435C7A">
      <w:pPr>
        <w:spacing w:after="0"/>
        <w:ind w:right="1229"/>
      </w:pPr>
      <w:r>
        <w:t>.text:00404000                 dd 2, 0</w:t>
      </w:r>
    </w:p>
    <w:p w14:paraId="1CBDD5E5" w14:textId="77777777" w:rsidR="00435C7A" w:rsidRDefault="00435C7A" w:rsidP="00435C7A">
      <w:pPr>
        <w:spacing w:after="0"/>
        <w:ind w:right="1229"/>
      </w:pPr>
      <w:r>
        <w:t>.text:00404008                 dd 0FFFFh, 18001h, 0</w:t>
      </w:r>
    </w:p>
    <w:p w14:paraId="39C37999" w14:textId="77777777" w:rsidR="00435C7A" w:rsidRDefault="00435C7A" w:rsidP="00435C7A">
      <w:pPr>
        <w:spacing w:after="0"/>
        <w:ind w:right="1229"/>
      </w:pPr>
      <w:r>
        <w:t>.text:00404014 off_404014      dd offset dword_4038CC  ; DATA XREF: .text:004038E4↑o</w:t>
      </w:r>
    </w:p>
    <w:p w14:paraId="1B1CC065" w14:textId="77777777" w:rsidR="00435C7A" w:rsidRDefault="00435C7A" w:rsidP="00435C7A">
      <w:pPr>
        <w:spacing w:after="0"/>
        <w:ind w:right="1229"/>
      </w:pPr>
      <w:r>
        <w:t>.text:00404018                 dd 0FFFFFFFFh, 4042C8h, 0</w:t>
      </w:r>
    </w:p>
    <w:p w14:paraId="390DA60D" w14:textId="77777777" w:rsidR="00435C7A" w:rsidRDefault="00435C7A" w:rsidP="00435C7A">
      <w:pPr>
        <w:spacing w:after="0"/>
        <w:ind w:right="1229"/>
      </w:pPr>
      <w:r>
        <w:t>.text:00404024                 dd offset unk_4080A8</w:t>
      </w:r>
    </w:p>
    <w:p w14:paraId="5BA825E0" w14:textId="77777777" w:rsidR="00435C7A" w:rsidRDefault="00435C7A" w:rsidP="00435C7A">
      <w:pPr>
        <w:spacing w:after="0"/>
        <w:ind w:right="1229"/>
      </w:pPr>
      <w:r>
        <w:t>.text:00404028                 dd 0</w:t>
      </w:r>
    </w:p>
    <w:p w14:paraId="5CC1E474" w14:textId="77777777" w:rsidR="00435C7A" w:rsidRDefault="00435C7A" w:rsidP="00435C7A">
      <w:pPr>
        <w:spacing w:after="0"/>
        <w:ind w:right="1229"/>
      </w:pPr>
      <w:r>
        <w:t>.text:0040402C                 dd offset dword_4040CC</w:t>
      </w:r>
    </w:p>
    <w:p w14:paraId="15662D6E" w14:textId="77777777" w:rsidR="00435C7A" w:rsidRDefault="00435C7A" w:rsidP="00435C7A">
      <w:pPr>
        <w:spacing w:after="0"/>
        <w:ind w:right="1229"/>
      </w:pPr>
      <w:r>
        <w:t>.text:00404030                 dd 2 dup(0)</w:t>
      </w:r>
    </w:p>
    <w:p w14:paraId="0BE98F09" w14:textId="77777777" w:rsidR="00435C7A" w:rsidRDefault="00435C7A" w:rsidP="00435C7A">
      <w:pPr>
        <w:spacing w:after="0"/>
        <w:ind w:right="1229"/>
      </w:pPr>
      <w:r>
        <w:t>.text:00404038                 dd 0FFFFh, 18001h, 0</w:t>
      </w:r>
    </w:p>
    <w:p w14:paraId="1A20F6FB" w14:textId="77777777" w:rsidR="00435C7A" w:rsidRDefault="00435C7A" w:rsidP="00435C7A">
      <w:pPr>
        <w:spacing w:after="0"/>
        <w:ind w:right="1229"/>
      </w:pPr>
      <w:r>
        <w:t>.text:00404044 off_404044      dd offset dword_403904  ; DATA XREF: .text:0040391C↑o</w:t>
      </w:r>
    </w:p>
    <w:p w14:paraId="7DAFC330" w14:textId="77777777" w:rsidR="00435C7A" w:rsidRDefault="00435C7A" w:rsidP="00435C7A">
      <w:pPr>
        <w:spacing w:after="0"/>
        <w:ind w:right="1229"/>
      </w:pPr>
      <w:r>
        <w:t>.text:00404048                 dd 0FFFFFFFFh, 4042C8h, 0</w:t>
      </w:r>
    </w:p>
    <w:p w14:paraId="5ADFF7A1" w14:textId="77777777" w:rsidR="00435C7A" w:rsidRDefault="00435C7A" w:rsidP="00435C7A">
      <w:pPr>
        <w:spacing w:after="0"/>
        <w:ind w:right="1229"/>
      </w:pPr>
      <w:r>
        <w:t>.text:00404054                 dd offset unk_408098</w:t>
      </w:r>
    </w:p>
    <w:p w14:paraId="5D2BCA9B" w14:textId="77777777" w:rsidR="00435C7A" w:rsidRDefault="00435C7A" w:rsidP="00435C7A">
      <w:pPr>
        <w:spacing w:after="0"/>
        <w:ind w:right="1229"/>
      </w:pPr>
      <w:r>
        <w:t>.text:00404058                 dd 0</w:t>
      </w:r>
    </w:p>
    <w:p w14:paraId="74088475" w14:textId="77777777" w:rsidR="00435C7A" w:rsidRDefault="00435C7A" w:rsidP="00435C7A">
      <w:pPr>
        <w:spacing w:after="0"/>
        <w:ind w:right="1229"/>
      </w:pPr>
      <w:r>
        <w:lastRenderedPageBreak/>
        <w:t>.text:0040405C                 dd offset dword_4040D0</w:t>
      </w:r>
    </w:p>
    <w:p w14:paraId="05CE68C7" w14:textId="77777777" w:rsidR="00435C7A" w:rsidRDefault="00435C7A" w:rsidP="00435C7A">
      <w:pPr>
        <w:spacing w:after="0"/>
        <w:ind w:right="1229"/>
      </w:pPr>
      <w:r>
        <w:t>.text:00404060                 dd 2, 0</w:t>
      </w:r>
    </w:p>
    <w:p w14:paraId="5A965FE6" w14:textId="77777777" w:rsidR="00435C7A" w:rsidRDefault="00435C7A" w:rsidP="00435C7A">
      <w:pPr>
        <w:spacing w:after="0"/>
        <w:ind w:right="1229"/>
      </w:pPr>
      <w:r>
        <w:t>.text:00404068                 dd 0FFFFh, 18001h, 0</w:t>
      </w:r>
    </w:p>
    <w:p w14:paraId="55E9F0F1" w14:textId="77777777" w:rsidR="00435C7A" w:rsidRDefault="00435C7A" w:rsidP="00435C7A">
      <w:pPr>
        <w:spacing w:after="0"/>
        <w:ind w:right="1229"/>
      </w:pPr>
      <w:r>
        <w:t>.text:00404074 off_404074      dd offset dword_403CDC+4</w:t>
      </w:r>
    </w:p>
    <w:p w14:paraId="0ACD2718" w14:textId="77777777" w:rsidR="00435C7A" w:rsidRDefault="00435C7A" w:rsidP="00435C7A">
      <w:pPr>
        <w:spacing w:after="0"/>
        <w:ind w:right="1229"/>
      </w:pPr>
      <w:r>
        <w:t>.text:00404074                                         ; DATA XREF: .text:00403CF8↑o</w:t>
      </w:r>
    </w:p>
    <w:p w14:paraId="7B617984" w14:textId="77777777" w:rsidR="00435C7A" w:rsidRDefault="00435C7A" w:rsidP="00435C7A">
      <w:pPr>
        <w:spacing w:after="0"/>
        <w:ind w:right="1229"/>
      </w:pPr>
      <w:r>
        <w:t>.text:00404078                 dd 0FFFFFFFFh, 404548h, 3 dup(0)</w:t>
      </w:r>
    </w:p>
    <w:p w14:paraId="657FA6D3" w14:textId="77777777" w:rsidR="00435C7A" w:rsidRDefault="00435C7A" w:rsidP="00435C7A">
      <w:pPr>
        <w:spacing w:after="0"/>
        <w:ind w:right="1229"/>
      </w:pPr>
      <w:r>
        <w:t>.text:0040408C                 dd offset aHrejjfdj     ; "HREJjfdj"</w:t>
      </w:r>
    </w:p>
    <w:p w14:paraId="6D2FDFD1" w14:textId="77777777" w:rsidR="00435C7A" w:rsidRDefault="00435C7A" w:rsidP="00435C7A">
      <w:pPr>
        <w:spacing w:after="0"/>
        <w:ind w:right="1229"/>
      </w:pPr>
      <w:r>
        <w:t>.text:00404090                 dd 7, 4040A4h, 0FFFFh, 18083h, 0</w:t>
      </w:r>
    </w:p>
    <w:p w14:paraId="60AA35BB" w14:textId="77777777" w:rsidR="00435C7A" w:rsidRDefault="00435C7A" w:rsidP="00435C7A">
      <w:pPr>
        <w:spacing w:after="0"/>
        <w:ind w:right="1229"/>
      </w:pPr>
      <w:r>
        <w:t>.text:004040A4                 dd 2C2C00EAh, 262600A4h, 404524h, 40452Ch, 404534h, 404540h</w:t>
      </w:r>
    </w:p>
    <w:p w14:paraId="7CDC3AD8" w14:textId="77777777" w:rsidR="00435C7A" w:rsidRDefault="00435C7A" w:rsidP="00435C7A">
      <w:pPr>
        <w:spacing w:after="0"/>
        <w:ind w:right="1229"/>
      </w:pPr>
      <w:r>
        <w:t>.text:004040A4                 dd 0F8F800F2h</w:t>
      </w:r>
    </w:p>
    <w:p w14:paraId="27CA7099" w14:textId="77777777" w:rsidR="00435C7A" w:rsidRDefault="00435C7A" w:rsidP="00435C7A">
      <w:pPr>
        <w:spacing w:after="0"/>
        <w:ind w:right="1229"/>
      </w:pPr>
      <w:r>
        <w:t>.text:004040C0 dword_4040C0    dd 3141h                ; DATA XREF: .text:00403F9C↑o</w:t>
      </w:r>
    </w:p>
    <w:p w14:paraId="1C4E6870" w14:textId="77777777" w:rsidR="00435C7A" w:rsidRDefault="00435C7A" w:rsidP="00435C7A">
      <w:pPr>
        <w:spacing w:after="0"/>
        <w:ind w:right="1229"/>
      </w:pPr>
      <w:r>
        <w:t>.text:004040C4 dword_4040C4    dd 3241h                ; DATA XREF: .text:00403FCC↑o</w:t>
      </w:r>
    </w:p>
    <w:p w14:paraId="070955C6" w14:textId="77777777" w:rsidR="00435C7A" w:rsidRDefault="00435C7A" w:rsidP="00435C7A">
      <w:pPr>
        <w:spacing w:after="0"/>
        <w:ind w:right="1229"/>
      </w:pPr>
      <w:r>
        <w:t>.text:004040C8 dword_4040C8    dd 3342h                ; DATA XREF: .text:00403FFC↑o</w:t>
      </w:r>
    </w:p>
    <w:p w14:paraId="0C2C528B" w14:textId="77777777" w:rsidR="00435C7A" w:rsidRDefault="00435C7A" w:rsidP="00435C7A">
      <w:pPr>
        <w:spacing w:after="0"/>
        <w:ind w:right="1229"/>
      </w:pPr>
      <w:r>
        <w:t>.text:004040CC dword_4040CC    dd 3555h                ; DATA XREF: .text:0040402C↑o</w:t>
      </w:r>
    </w:p>
    <w:p w14:paraId="1B674829" w14:textId="77777777" w:rsidR="00435C7A" w:rsidRDefault="00435C7A" w:rsidP="00435C7A">
      <w:pPr>
        <w:spacing w:after="0"/>
        <w:ind w:right="1229"/>
      </w:pPr>
      <w:r>
        <w:t>.text:004040D0 dword_4040D0    dd 314552h              ; DATA XREF: .text:0040405C↑o</w:t>
      </w:r>
    </w:p>
    <w:p w14:paraId="64480012" w14:textId="77777777" w:rsidR="00435C7A" w:rsidRDefault="00435C7A" w:rsidP="00435C7A">
      <w:pPr>
        <w:spacing w:after="0"/>
        <w:ind w:right="1229"/>
      </w:pPr>
      <w:r>
        <w:t>.text:004040D4 aHrejjfdj       db 'HREJjfdj',0         ; DATA XREF: .text:0040408C↑o</w:t>
      </w:r>
    </w:p>
    <w:p w14:paraId="39378EB4" w14:textId="77777777" w:rsidR="00435C7A" w:rsidRDefault="00435C7A" w:rsidP="00435C7A">
      <w:pPr>
        <w:spacing w:after="0"/>
        <w:ind w:right="1229"/>
      </w:pPr>
      <w:r>
        <w:t>.text:004040DD                 align 10h</w:t>
      </w:r>
    </w:p>
    <w:p w14:paraId="236A52E7" w14:textId="77777777" w:rsidR="00435C7A" w:rsidRDefault="00435C7A" w:rsidP="00435C7A">
      <w:pPr>
        <w:spacing w:after="0"/>
        <w:ind w:right="1229"/>
      </w:pPr>
      <w:r>
        <w:t>.text:004040E0 aNr78recmains   db 'NR78RECmains',0     ; DATA XREF: .text:00403F70↑o</w:t>
      </w:r>
    </w:p>
    <w:p w14:paraId="40FB34A5" w14:textId="77777777" w:rsidR="00435C7A" w:rsidRDefault="00435C7A" w:rsidP="00435C7A">
      <w:pPr>
        <w:spacing w:after="0"/>
        <w:ind w:right="1229"/>
      </w:pPr>
      <w:r>
        <w:t>.text:004040ED                 align 10h</w:t>
      </w:r>
    </w:p>
    <w:p w14:paraId="001F77C9" w14:textId="77777777" w:rsidR="00435C7A" w:rsidRDefault="00435C7A" w:rsidP="00435C7A">
      <w:pPr>
        <w:spacing w:after="0"/>
        <w:ind w:right="1229"/>
      </w:pPr>
      <w:r>
        <w:t>.text:004040F0                 dd 2C000Ch, 2 dup(0)</w:t>
      </w:r>
    </w:p>
    <w:p w14:paraId="52430554" w14:textId="77777777" w:rsidR="00435C7A" w:rsidRDefault="00435C7A" w:rsidP="00435C7A">
      <w:pPr>
        <w:spacing w:after="0"/>
        <w:ind w:right="1229"/>
      </w:pPr>
      <w:r>
        <w:t>.text:004040FC aScaleheight:</w:t>
      </w:r>
    </w:p>
    <w:p w14:paraId="703040E7" w14:textId="77777777" w:rsidR="00435C7A" w:rsidRDefault="00435C7A" w:rsidP="00435C7A">
      <w:pPr>
        <w:spacing w:after="0"/>
        <w:ind w:right="1229"/>
      </w:pPr>
      <w:r>
        <w:t>.text:004040FC                 text "UTF-16LE", 'ScaleHeight',0</w:t>
      </w:r>
    </w:p>
    <w:p w14:paraId="0636E0E5" w14:textId="77777777" w:rsidR="00435C7A" w:rsidRDefault="00435C7A" w:rsidP="00435C7A">
      <w:pPr>
        <w:spacing w:after="0"/>
        <w:ind w:right="1229"/>
      </w:pPr>
      <w:r>
        <w:t>.text:00404114 aScalewidth:</w:t>
      </w:r>
    </w:p>
    <w:p w14:paraId="025E7827" w14:textId="77777777" w:rsidR="00435C7A" w:rsidRDefault="00435C7A" w:rsidP="00435C7A">
      <w:pPr>
        <w:spacing w:after="0"/>
        <w:ind w:right="1229"/>
      </w:pPr>
      <w:r>
        <w:t>.text:00404114                 text "UTF-16LE", 'ScaleWidth',0</w:t>
      </w:r>
    </w:p>
    <w:p w14:paraId="7D34242A" w14:textId="77777777" w:rsidR="00435C7A" w:rsidRDefault="00435C7A" w:rsidP="00435C7A">
      <w:pPr>
        <w:spacing w:after="0"/>
        <w:ind w:right="1229"/>
      </w:pPr>
      <w:r>
        <w:t>.text:0040412A                 align 4</w:t>
      </w:r>
    </w:p>
    <w:p w14:paraId="545C61B6" w14:textId="77777777" w:rsidR="00435C7A" w:rsidRDefault="00435C7A" w:rsidP="00435C7A">
      <w:pPr>
        <w:spacing w:after="0"/>
        <w:ind w:right="1229"/>
      </w:pPr>
      <w:r>
        <w:t>.text:0040412C aLine:</w:t>
      </w:r>
    </w:p>
    <w:p w14:paraId="771D56A9" w14:textId="77777777" w:rsidR="00435C7A" w:rsidRDefault="00435C7A" w:rsidP="00435C7A">
      <w:pPr>
        <w:spacing w:after="0"/>
        <w:ind w:right="1229"/>
      </w:pPr>
      <w:r>
        <w:t>.text:0040412C                 text "UTF-16LE", 'Line',0</w:t>
      </w:r>
    </w:p>
    <w:p w14:paraId="3B927F8A" w14:textId="77777777" w:rsidR="00435C7A" w:rsidRDefault="00435C7A" w:rsidP="00435C7A">
      <w:pPr>
        <w:spacing w:after="0"/>
        <w:ind w:right="1229"/>
      </w:pPr>
      <w:r>
        <w:t>.text:00404136                 align 4</w:t>
      </w:r>
    </w:p>
    <w:p w14:paraId="7E33AB91" w14:textId="77777777" w:rsidR="00435C7A" w:rsidRDefault="00435C7A" w:rsidP="00435C7A">
      <w:pPr>
        <w:spacing w:after="0"/>
        <w:ind w:right="1229"/>
      </w:pPr>
      <w:r>
        <w:t>.text:00404138 aVba6Dll        db 'VBA6.DLL',0</w:t>
      </w:r>
    </w:p>
    <w:p w14:paraId="1F49E319" w14:textId="77777777" w:rsidR="00435C7A" w:rsidRDefault="00435C7A" w:rsidP="00435C7A">
      <w:pPr>
        <w:spacing w:after="0"/>
        <w:ind w:right="1229"/>
      </w:pPr>
      <w:r>
        <w:t>.text:00404141                 align 4</w:t>
      </w:r>
    </w:p>
    <w:p w14:paraId="7099EEA6" w14:textId="77777777" w:rsidR="00435C7A" w:rsidRDefault="00435C7A" w:rsidP="00435C7A">
      <w:pPr>
        <w:spacing w:after="0"/>
        <w:ind w:right="1229"/>
      </w:pPr>
      <w:r>
        <w:t>.text:00404144 aVbafreevarlist db '__vbaFreeVarList',0</w:t>
      </w:r>
    </w:p>
    <w:p w14:paraId="5C655BD3" w14:textId="77777777" w:rsidR="00435C7A" w:rsidRDefault="00435C7A" w:rsidP="00435C7A">
      <w:pPr>
        <w:spacing w:after="0"/>
        <w:ind w:right="1229"/>
      </w:pPr>
      <w:r>
        <w:t>.text:00404155                 align 4</w:t>
      </w:r>
    </w:p>
    <w:p w14:paraId="3780A1DE" w14:textId="77777777" w:rsidR="00435C7A" w:rsidRDefault="00435C7A" w:rsidP="00435C7A">
      <w:pPr>
        <w:spacing w:after="0"/>
        <w:ind w:right="1229"/>
      </w:pPr>
      <w:r>
        <w:t>.text:00404158 aVbai2var       db '__vbaI2Var',0</w:t>
      </w:r>
    </w:p>
    <w:p w14:paraId="5CCE90EC" w14:textId="77777777" w:rsidR="00435C7A" w:rsidRDefault="00435C7A" w:rsidP="00435C7A">
      <w:pPr>
        <w:spacing w:after="0"/>
        <w:ind w:right="1229"/>
      </w:pPr>
      <w:r>
        <w:t>.text:00404163                 align 4</w:t>
      </w:r>
    </w:p>
    <w:p w14:paraId="7B9A8E50" w14:textId="77777777" w:rsidR="00435C7A" w:rsidRDefault="00435C7A" w:rsidP="00435C7A">
      <w:pPr>
        <w:spacing w:after="0"/>
        <w:ind w:right="1229"/>
      </w:pPr>
      <w:r>
        <w:t>.text:00404164 aVbavarmul      db '__vbaVarMul',0</w:t>
      </w:r>
    </w:p>
    <w:p w14:paraId="7352986F" w14:textId="77777777" w:rsidR="00435C7A" w:rsidRDefault="00435C7A" w:rsidP="00435C7A">
      <w:pPr>
        <w:spacing w:after="0"/>
        <w:ind w:right="1229"/>
      </w:pPr>
      <w:r>
        <w:t>.text:00404170 aVbavaradd      db '__vbaVarAdd',0</w:t>
      </w:r>
    </w:p>
    <w:p w14:paraId="42AEC074" w14:textId="77777777" w:rsidR="00435C7A" w:rsidRDefault="00435C7A" w:rsidP="00435C7A">
      <w:pPr>
        <w:spacing w:after="0"/>
        <w:ind w:right="1229"/>
      </w:pPr>
      <w:r>
        <w:t>.text:0040417C                 align 10h</w:t>
      </w:r>
    </w:p>
    <w:p w14:paraId="4519EBCC" w14:textId="77777777" w:rsidR="00435C7A" w:rsidRDefault="00435C7A" w:rsidP="00435C7A">
      <w:pPr>
        <w:spacing w:after="0"/>
        <w:ind w:right="1229"/>
      </w:pPr>
      <w:r>
        <w:t>.text:00404180 aVbavarfornext  db '__vbaVarForNext',0</w:t>
      </w:r>
    </w:p>
    <w:p w14:paraId="0E77B9CB" w14:textId="77777777" w:rsidR="00435C7A" w:rsidRDefault="00435C7A" w:rsidP="00435C7A">
      <w:pPr>
        <w:spacing w:after="0"/>
        <w:ind w:right="1229"/>
      </w:pPr>
      <w:r>
        <w:t>.text:00404190 aVbaobjvar      db '__vbaObjVar',0</w:t>
      </w:r>
    </w:p>
    <w:p w14:paraId="221F5B91" w14:textId="77777777" w:rsidR="00435C7A" w:rsidRDefault="00435C7A" w:rsidP="00435C7A">
      <w:pPr>
        <w:spacing w:after="0"/>
        <w:ind w:right="1229"/>
      </w:pPr>
      <w:r>
        <w:t>.text:0040419C aVbalatememcall db '__vbaLateMemCall',0</w:t>
      </w:r>
    </w:p>
    <w:p w14:paraId="280893B5" w14:textId="77777777" w:rsidR="00435C7A" w:rsidRDefault="00435C7A" w:rsidP="00435C7A">
      <w:pPr>
        <w:spacing w:after="0"/>
        <w:ind w:right="1229"/>
      </w:pPr>
      <w:r>
        <w:t>.text:004041AD                 align 10h</w:t>
      </w:r>
    </w:p>
    <w:p w14:paraId="6C174BE9" w14:textId="77777777" w:rsidR="00435C7A" w:rsidRDefault="00435C7A" w:rsidP="00435C7A">
      <w:pPr>
        <w:spacing w:after="0"/>
        <w:ind w:right="1229"/>
      </w:pPr>
      <w:r>
        <w:t>.text:004041B0 aVbafpi2        db '__vbaFpI2',0</w:t>
      </w:r>
    </w:p>
    <w:p w14:paraId="54C81C95" w14:textId="77777777" w:rsidR="00435C7A" w:rsidRDefault="00435C7A" w:rsidP="00435C7A">
      <w:pPr>
        <w:spacing w:after="0"/>
        <w:ind w:right="1229"/>
      </w:pPr>
      <w:r>
        <w:t>.text:004041BA                 align 4</w:t>
      </w:r>
    </w:p>
    <w:p w14:paraId="1BFD728C" w14:textId="77777777" w:rsidR="00435C7A" w:rsidRDefault="00435C7A" w:rsidP="00435C7A">
      <w:pPr>
        <w:spacing w:after="0"/>
        <w:ind w:right="1229"/>
      </w:pPr>
      <w:r>
        <w:lastRenderedPageBreak/>
        <w:t>.text:004041BC aVbavarmove     db '__vbaVarMove',0</w:t>
      </w:r>
    </w:p>
    <w:p w14:paraId="65202658" w14:textId="77777777" w:rsidR="00435C7A" w:rsidRDefault="00435C7A" w:rsidP="00435C7A">
      <w:pPr>
        <w:spacing w:after="0"/>
        <w:ind w:right="1229"/>
      </w:pPr>
      <w:r>
        <w:t>.text:004041C9                 align 4</w:t>
      </w:r>
    </w:p>
    <w:p w14:paraId="1D6BF4BC" w14:textId="77777777" w:rsidR="00435C7A" w:rsidRDefault="00435C7A" w:rsidP="00435C7A">
      <w:pPr>
        <w:spacing w:after="0"/>
        <w:ind w:right="1229"/>
      </w:pPr>
      <w:r>
        <w:t>.text:004041CC aVbavarforinit  db '__vbaVarForInit',0</w:t>
      </w:r>
    </w:p>
    <w:p w14:paraId="51987FF3" w14:textId="77777777" w:rsidR="00435C7A" w:rsidRDefault="00435C7A" w:rsidP="00435C7A">
      <w:pPr>
        <w:spacing w:after="0"/>
        <w:ind w:right="1229"/>
      </w:pPr>
      <w:r>
        <w:t>.text:004041DC                 align 10h</w:t>
      </w:r>
    </w:p>
    <w:p w14:paraId="62717B32" w14:textId="77777777" w:rsidR="00435C7A" w:rsidRDefault="00435C7A" w:rsidP="00435C7A">
      <w:pPr>
        <w:spacing w:after="0"/>
        <w:ind w:right="1229"/>
      </w:pPr>
      <w:r>
        <w:t>.text:004041E0 aVbafreevar     db '__vbaFreeVar',0</w:t>
      </w:r>
    </w:p>
    <w:p w14:paraId="369018E9" w14:textId="77777777" w:rsidR="00435C7A" w:rsidRDefault="00435C7A" w:rsidP="00435C7A">
      <w:pPr>
        <w:spacing w:after="0"/>
        <w:ind w:right="1229"/>
      </w:pPr>
      <w:r>
        <w:t>.text:004041ED                 align 10h</w:t>
      </w:r>
    </w:p>
    <w:p w14:paraId="51188420" w14:textId="77777777" w:rsidR="00435C7A" w:rsidRDefault="00435C7A" w:rsidP="00435C7A">
      <w:pPr>
        <w:spacing w:after="0"/>
        <w:ind w:right="1229"/>
      </w:pPr>
      <w:r>
        <w:t>.text:004041F0 aVbavarlatememc db '__vbaVarLateMemCallLd',0</w:t>
      </w:r>
    </w:p>
    <w:p w14:paraId="3491A587" w14:textId="77777777" w:rsidR="00435C7A" w:rsidRDefault="00435C7A" w:rsidP="00435C7A">
      <w:pPr>
        <w:spacing w:after="0"/>
        <w:ind w:right="1229"/>
      </w:pPr>
      <w:r>
        <w:t>.text:00404206                 align 4</w:t>
      </w:r>
    </w:p>
    <w:p w14:paraId="52880714" w14:textId="77777777" w:rsidR="00435C7A" w:rsidRDefault="00435C7A" w:rsidP="00435C7A">
      <w:pPr>
        <w:spacing w:after="0"/>
        <w:ind w:right="1229"/>
      </w:pPr>
      <w:r>
        <w:t>.text:00404208 aVbavardiv      db '__vbaVarDiv',0</w:t>
      </w:r>
    </w:p>
    <w:p w14:paraId="47847EB4" w14:textId="77777777" w:rsidR="00435C7A" w:rsidRDefault="00435C7A" w:rsidP="00435C7A">
      <w:pPr>
        <w:spacing w:after="0"/>
        <w:ind w:right="1229"/>
      </w:pPr>
      <w:r>
        <w:t>.text:00404214 aVbar4var       db '__vbaR4Var',0</w:t>
      </w:r>
    </w:p>
    <w:p w14:paraId="40FDA392" w14:textId="77777777" w:rsidR="00435C7A" w:rsidRDefault="00435C7A" w:rsidP="00435C7A">
      <w:pPr>
        <w:spacing w:after="0"/>
        <w:ind w:right="1229"/>
      </w:pPr>
      <w:r>
        <w:t>.text:0040421F                 align 10h</w:t>
      </w:r>
    </w:p>
    <w:p w14:paraId="5D78EC42" w14:textId="77777777" w:rsidR="00435C7A" w:rsidRDefault="00435C7A" w:rsidP="00435C7A">
      <w:pPr>
        <w:spacing w:after="0"/>
        <w:ind w:right="1229"/>
      </w:pPr>
      <w:r>
        <w:t>.text:00404220 aVbavarvargnofr db '__vbaVarVargNofree',0</w:t>
      </w:r>
    </w:p>
    <w:p w14:paraId="030C801D" w14:textId="77777777" w:rsidR="00435C7A" w:rsidRDefault="00435C7A" w:rsidP="00435C7A">
      <w:pPr>
        <w:spacing w:after="0"/>
        <w:ind w:right="1229"/>
      </w:pPr>
      <w:r>
        <w:t>.text:00404233                 align 4</w:t>
      </w:r>
    </w:p>
    <w:p w14:paraId="119B8DBD" w14:textId="77777777" w:rsidR="00435C7A" w:rsidRDefault="00435C7A" w:rsidP="00435C7A">
      <w:pPr>
        <w:spacing w:after="0"/>
        <w:ind w:right="1229"/>
      </w:pPr>
      <w:r>
        <w:t>.text:00404234 aVbavartsteq    db '__vbaVarTstEq',0</w:t>
      </w:r>
    </w:p>
    <w:p w14:paraId="17993DCB" w14:textId="77777777" w:rsidR="00435C7A" w:rsidRDefault="00435C7A" w:rsidP="00435C7A">
      <w:pPr>
        <w:spacing w:after="0"/>
        <w:ind w:right="1229"/>
      </w:pPr>
      <w:r>
        <w:t>.text:00404242                 align 4</w:t>
      </w:r>
    </w:p>
    <w:p w14:paraId="6CE44CB7" w14:textId="77777777" w:rsidR="00435C7A" w:rsidRDefault="00435C7A" w:rsidP="00435C7A">
      <w:pPr>
        <w:spacing w:after="0"/>
        <w:ind w:right="1229"/>
      </w:pPr>
      <w:r>
        <w:t>.text:00404244 aVbai2i4        db '__vbaI2I4',0</w:t>
      </w:r>
    </w:p>
    <w:p w14:paraId="0D5FFC9F" w14:textId="77777777" w:rsidR="00435C7A" w:rsidRDefault="00435C7A" w:rsidP="00435C7A">
      <w:pPr>
        <w:spacing w:after="0"/>
        <w:ind w:right="1229"/>
      </w:pPr>
      <w:r>
        <w:t>.text:0040424E                 align 10h</w:t>
      </w:r>
    </w:p>
    <w:p w14:paraId="366B2838" w14:textId="77777777" w:rsidR="00435C7A" w:rsidRDefault="00435C7A" w:rsidP="00435C7A">
      <w:pPr>
        <w:spacing w:after="0"/>
        <w:ind w:right="1229"/>
      </w:pPr>
      <w:r>
        <w:t>.text:00404250 aVbar8inti4     db '__vbaR8IntI4',0</w:t>
      </w:r>
    </w:p>
    <w:p w14:paraId="47F2B89F" w14:textId="77777777" w:rsidR="00435C7A" w:rsidRDefault="00435C7A" w:rsidP="00435C7A">
      <w:pPr>
        <w:spacing w:after="0"/>
        <w:ind w:right="1229"/>
      </w:pPr>
      <w:r>
        <w:t>.text:0040425D                 align 10h</w:t>
      </w:r>
    </w:p>
    <w:p w14:paraId="45A18227" w14:textId="77777777" w:rsidR="00435C7A" w:rsidRDefault="00435C7A" w:rsidP="00435C7A">
      <w:pPr>
        <w:spacing w:after="0"/>
        <w:ind w:right="1229"/>
      </w:pPr>
      <w:r>
        <w:t>.text:00404260 aVbafpi4        db '__vbaFpI4',0</w:t>
      </w:r>
    </w:p>
    <w:p w14:paraId="600AFC91" w14:textId="77777777" w:rsidR="00435C7A" w:rsidRDefault="00435C7A" w:rsidP="00435C7A">
      <w:pPr>
        <w:spacing w:after="0"/>
        <w:ind w:right="1229"/>
      </w:pPr>
      <w:r>
        <w:t>.text:0040426A                 align 4</w:t>
      </w:r>
    </w:p>
    <w:p w14:paraId="20881DD2" w14:textId="77777777" w:rsidR="00435C7A" w:rsidRDefault="00435C7A" w:rsidP="00435C7A">
      <w:pPr>
        <w:spacing w:after="0"/>
        <w:ind w:right="1229"/>
      </w:pPr>
      <w:r>
        <w:t>.text:0040426C aVbaonerror     db '__vbaOnError',0</w:t>
      </w:r>
    </w:p>
    <w:p w14:paraId="20ECBE48" w14:textId="77777777" w:rsidR="00435C7A" w:rsidRDefault="00435C7A" w:rsidP="00435C7A">
      <w:pPr>
        <w:spacing w:after="0"/>
        <w:ind w:right="1229"/>
      </w:pPr>
      <w:r>
        <w:t>.text:00404279                 align 4</w:t>
      </w:r>
    </w:p>
    <w:p w14:paraId="354CA474" w14:textId="77777777" w:rsidR="00435C7A" w:rsidRDefault="00435C7A" w:rsidP="00435C7A">
      <w:pPr>
        <w:spacing w:after="0"/>
        <w:ind w:right="1229"/>
      </w:pPr>
      <w:r>
        <w:t>.text:0040427C                 dd 6, 33696467h, 32h, 7, 42746150h, 746Ch, 404280h, 40428Ch</w:t>
      </w:r>
    </w:p>
    <w:p w14:paraId="584DB6E1" w14:textId="77777777" w:rsidR="00435C7A" w:rsidRDefault="00435C7A" w:rsidP="00435C7A">
      <w:pPr>
        <w:spacing w:after="0"/>
        <w:ind w:right="1229"/>
      </w:pPr>
      <w:r>
        <w:t>.text:0040427C                 dd 40000h, 40851Ch, 2 dup(0)</w:t>
      </w:r>
    </w:p>
    <w:p w14:paraId="386DAD2E" w14:textId="77777777" w:rsidR="00435C7A" w:rsidRDefault="00435C7A" w:rsidP="00435C7A">
      <w:pPr>
        <w:spacing w:after="0"/>
        <w:ind w:right="1229"/>
      </w:pPr>
      <w:r>
        <w:t>.text:004042AC ; ---------------------------------------------------------------------------</w:t>
      </w:r>
    </w:p>
    <w:p w14:paraId="62999693" w14:textId="77777777" w:rsidR="00435C7A" w:rsidRDefault="00435C7A" w:rsidP="00435C7A">
      <w:pPr>
        <w:spacing w:after="0"/>
        <w:ind w:right="1229"/>
      </w:pPr>
      <w:r>
        <w:t>.text:004042AC                 mov     eax, dword_408524</w:t>
      </w:r>
    </w:p>
    <w:p w14:paraId="39326F94" w14:textId="77777777" w:rsidR="00435C7A" w:rsidRDefault="00435C7A" w:rsidP="00435C7A">
      <w:pPr>
        <w:spacing w:after="0"/>
        <w:ind w:right="1229"/>
      </w:pPr>
      <w:r>
        <w:t>.text:004042B1                 or      eax, eax</w:t>
      </w:r>
    </w:p>
    <w:p w14:paraId="5EEF4300" w14:textId="77777777" w:rsidR="00435C7A" w:rsidRDefault="00435C7A" w:rsidP="00435C7A">
      <w:pPr>
        <w:spacing w:after="0"/>
        <w:ind w:right="1229"/>
      </w:pPr>
      <w:r>
        <w:t>.text:004042B3                 jz      short loc_4042B7</w:t>
      </w:r>
    </w:p>
    <w:p w14:paraId="1BEA46B8" w14:textId="77777777" w:rsidR="00435C7A" w:rsidRDefault="00435C7A" w:rsidP="00435C7A">
      <w:pPr>
        <w:spacing w:after="0"/>
        <w:ind w:right="1229"/>
      </w:pPr>
      <w:r>
        <w:t>.text:004042B5                 jmp     eax</w:t>
      </w:r>
    </w:p>
    <w:p w14:paraId="05A7D405" w14:textId="77777777" w:rsidR="00435C7A" w:rsidRDefault="00435C7A" w:rsidP="00435C7A">
      <w:pPr>
        <w:spacing w:after="0"/>
        <w:ind w:right="1229"/>
      </w:pPr>
      <w:r>
        <w:t>.text:004042B7 ; ---------------------------------------------------------------------------</w:t>
      </w:r>
    </w:p>
    <w:p w14:paraId="127D68C2" w14:textId="77777777" w:rsidR="00435C7A" w:rsidRDefault="00435C7A" w:rsidP="00435C7A">
      <w:pPr>
        <w:spacing w:after="0"/>
        <w:ind w:right="1229"/>
      </w:pPr>
      <w:r>
        <w:t>.text:004042B7</w:t>
      </w:r>
    </w:p>
    <w:p w14:paraId="7028A301" w14:textId="77777777" w:rsidR="00435C7A" w:rsidRDefault="00435C7A" w:rsidP="00435C7A">
      <w:pPr>
        <w:spacing w:after="0"/>
        <w:ind w:right="1229"/>
      </w:pPr>
      <w:r>
        <w:t>.text:004042B7 loc_4042B7:                             ; CODE XREF: .text:004042B3↑j</w:t>
      </w:r>
    </w:p>
    <w:p w14:paraId="620256F8" w14:textId="77777777" w:rsidR="00435C7A" w:rsidRDefault="00435C7A" w:rsidP="00435C7A">
      <w:pPr>
        <w:spacing w:after="0"/>
        <w:ind w:right="1229"/>
      </w:pPr>
      <w:r>
        <w:t>.text:004042B7                 push    404294h</w:t>
      </w:r>
    </w:p>
    <w:p w14:paraId="0ECF60CE" w14:textId="77777777" w:rsidR="00435C7A" w:rsidRDefault="00435C7A" w:rsidP="00435C7A">
      <w:pPr>
        <w:spacing w:after="0"/>
        <w:ind w:right="1229"/>
      </w:pPr>
      <w:r>
        <w:t>.text:004042BC                 mov     eax, offset DllFunctionCall</w:t>
      </w:r>
    </w:p>
    <w:p w14:paraId="44C18A37" w14:textId="77777777" w:rsidR="00435C7A" w:rsidRDefault="00435C7A" w:rsidP="00435C7A">
      <w:pPr>
        <w:spacing w:after="0"/>
        <w:ind w:right="1229"/>
      </w:pPr>
      <w:r>
        <w:t>.text:004042C1                 call    eax ; DllFunctionCall</w:t>
      </w:r>
    </w:p>
    <w:p w14:paraId="4FE02F7B" w14:textId="77777777" w:rsidR="00435C7A" w:rsidRDefault="00435C7A" w:rsidP="00435C7A">
      <w:pPr>
        <w:spacing w:after="0"/>
        <w:ind w:right="1229"/>
      </w:pPr>
      <w:r>
        <w:t>.text:004042C3                 jmp     eax</w:t>
      </w:r>
    </w:p>
    <w:p w14:paraId="668A50CE" w14:textId="77777777" w:rsidR="00435C7A" w:rsidRDefault="00435C7A" w:rsidP="00435C7A">
      <w:pPr>
        <w:spacing w:after="0"/>
        <w:ind w:right="1229"/>
      </w:pPr>
      <w:r>
        <w:t>.text:004042C3 ; ---------------------------------------------------------------------------</w:t>
      </w:r>
    </w:p>
    <w:p w14:paraId="634AE7D8" w14:textId="77777777" w:rsidR="00435C7A" w:rsidRDefault="00435C7A" w:rsidP="00435C7A">
      <w:pPr>
        <w:spacing w:after="0"/>
        <w:ind w:right="1229"/>
      </w:pPr>
      <w:r>
        <w:t>.text:004042C5                 align 4</w:t>
      </w:r>
    </w:p>
    <w:p w14:paraId="4BAD30B8" w14:textId="77777777" w:rsidR="00435C7A" w:rsidRDefault="00435C7A" w:rsidP="00435C7A">
      <w:pPr>
        <w:spacing w:after="0"/>
        <w:ind w:right="1229"/>
      </w:pPr>
      <w:r>
        <w:t>.text:004042C8                 dd 8000Ch, 2 dup(0)</w:t>
      </w:r>
    </w:p>
    <w:p w14:paraId="4E32E839" w14:textId="77777777" w:rsidR="00435C7A" w:rsidRDefault="00435C7A" w:rsidP="00435C7A">
      <w:pPr>
        <w:spacing w:after="0"/>
        <w:ind w:right="1229"/>
      </w:pPr>
      <w:r>
        <w:t>.text:004042D4                 dd 7</w:t>
      </w:r>
    </w:p>
    <w:p w14:paraId="1203A355" w14:textId="77777777" w:rsidR="00435C7A" w:rsidRDefault="00435C7A" w:rsidP="00435C7A">
      <w:pPr>
        <w:spacing w:after="0"/>
        <w:ind w:right="1229"/>
      </w:pPr>
      <w:r>
        <w:t>.text:004042D8 aUser32         db 'USER32',0           ; DATA XREF: .text:off_4042F4↓o</w:t>
      </w:r>
    </w:p>
    <w:p w14:paraId="309DB871" w14:textId="77777777" w:rsidR="00435C7A" w:rsidRDefault="00435C7A" w:rsidP="00435C7A">
      <w:pPr>
        <w:spacing w:after="0"/>
        <w:ind w:right="1229"/>
      </w:pPr>
      <w:r>
        <w:t>.text:004042DF                 align 10h</w:t>
      </w:r>
    </w:p>
    <w:p w14:paraId="2DB9823F" w14:textId="77777777" w:rsidR="00435C7A" w:rsidRDefault="00435C7A" w:rsidP="00435C7A">
      <w:pPr>
        <w:spacing w:after="0"/>
        <w:ind w:right="1229"/>
      </w:pPr>
      <w:r>
        <w:t>.text:004042E0 dword_4042E0    dd 10h, 6C6C6143h, 646E6957h, 7250776Fh, 41636Fh</w:t>
      </w:r>
    </w:p>
    <w:p w14:paraId="40C67165" w14:textId="77777777" w:rsidR="00435C7A" w:rsidRDefault="00435C7A" w:rsidP="00435C7A">
      <w:pPr>
        <w:spacing w:after="0"/>
        <w:ind w:right="1229"/>
      </w:pPr>
      <w:r>
        <w:lastRenderedPageBreak/>
        <w:t>.text:004042E0                                         ; DATA XREF: .text:004042F8↓o</w:t>
      </w:r>
    </w:p>
    <w:p w14:paraId="17F9069C" w14:textId="77777777" w:rsidR="00435C7A" w:rsidRDefault="00435C7A" w:rsidP="00435C7A">
      <w:pPr>
        <w:spacing w:after="0"/>
        <w:ind w:right="1229"/>
      </w:pPr>
      <w:r>
        <w:t>.text:004042F4 off_4042F4      dd offset aUser32       ; DATA XREF: sub_40430C:loc_404317↓o</w:t>
      </w:r>
    </w:p>
    <w:p w14:paraId="477F5D1F" w14:textId="77777777" w:rsidR="00435C7A" w:rsidRDefault="00435C7A" w:rsidP="00435C7A">
      <w:pPr>
        <w:spacing w:after="0"/>
        <w:ind w:right="1229"/>
      </w:pPr>
      <w:r>
        <w:t>.text:004042F4                                         ; "USER32"</w:t>
      </w:r>
    </w:p>
    <w:p w14:paraId="7C244EEA" w14:textId="77777777" w:rsidR="00435C7A" w:rsidRDefault="00435C7A" w:rsidP="00435C7A">
      <w:pPr>
        <w:spacing w:after="0"/>
        <w:ind w:right="1229"/>
      </w:pPr>
      <w:r>
        <w:t>.text:004042F8                 dd offset dword_4042E0+4</w:t>
      </w:r>
    </w:p>
    <w:p w14:paraId="17F4735A" w14:textId="77777777" w:rsidR="00435C7A" w:rsidRDefault="00435C7A" w:rsidP="00435C7A">
      <w:pPr>
        <w:spacing w:after="0"/>
        <w:ind w:right="1229"/>
      </w:pPr>
      <w:r>
        <w:t>.text:004042FC                 dd 40000h, 408528h, 2 dup(0)</w:t>
      </w:r>
    </w:p>
    <w:p w14:paraId="17F9FF6A" w14:textId="77777777" w:rsidR="00435C7A" w:rsidRDefault="00435C7A" w:rsidP="00435C7A">
      <w:pPr>
        <w:spacing w:after="0"/>
        <w:ind w:right="1229"/>
      </w:pPr>
      <w:r>
        <w:t>.text:0040430C</w:t>
      </w:r>
    </w:p>
    <w:p w14:paraId="6CC8566E" w14:textId="77777777" w:rsidR="00435C7A" w:rsidRDefault="00435C7A" w:rsidP="00435C7A">
      <w:pPr>
        <w:spacing w:after="0"/>
        <w:ind w:right="1229"/>
      </w:pPr>
      <w:r>
        <w:t>.text:0040430C ; =============== S U B R O U T I N E =======================================</w:t>
      </w:r>
    </w:p>
    <w:p w14:paraId="5CA89A64" w14:textId="77777777" w:rsidR="00435C7A" w:rsidRDefault="00435C7A" w:rsidP="00435C7A">
      <w:pPr>
        <w:spacing w:after="0"/>
        <w:ind w:right="1229"/>
      </w:pPr>
      <w:r>
        <w:t>.text:0040430C</w:t>
      </w:r>
    </w:p>
    <w:p w14:paraId="4B37E5D7" w14:textId="77777777" w:rsidR="00435C7A" w:rsidRDefault="00435C7A" w:rsidP="00435C7A">
      <w:pPr>
        <w:spacing w:after="0"/>
        <w:ind w:right="1229"/>
      </w:pPr>
      <w:r>
        <w:t>.text:0040430C</w:t>
      </w:r>
    </w:p>
    <w:p w14:paraId="3A793815" w14:textId="77777777" w:rsidR="00435C7A" w:rsidRDefault="00435C7A" w:rsidP="00435C7A">
      <w:pPr>
        <w:spacing w:after="0"/>
        <w:ind w:right="1229"/>
      </w:pPr>
      <w:r>
        <w:t>.text:0040430C sub_40430C      proc near               ; CODE XREF: sub_404970+23E↓p</w:t>
      </w:r>
    </w:p>
    <w:p w14:paraId="57694256" w14:textId="77777777" w:rsidR="00435C7A" w:rsidRDefault="00435C7A" w:rsidP="00435C7A">
      <w:pPr>
        <w:spacing w:after="0"/>
        <w:ind w:right="1229"/>
      </w:pPr>
      <w:r>
        <w:t>.text:0040430C                                         ; sub_404BE0+D9↓p ...</w:t>
      </w:r>
    </w:p>
    <w:p w14:paraId="7C22CCBB" w14:textId="77777777" w:rsidR="00435C7A" w:rsidRDefault="00435C7A" w:rsidP="00435C7A">
      <w:pPr>
        <w:spacing w:after="0"/>
        <w:ind w:right="1229"/>
      </w:pPr>
      <w:r>
        <w:t>.text:0040430C                 mov     eax, dword_408530</w:t>
      </w:r>
    </w:p>
    <w:p w14:paraId="5E152CED" w14:textId="77777777" w:rsidR="00435C7A" w:rsidRDefault="00435C7A" w:rsidP="00435C7A">
      <w:pPr>
        <w:spacing w:after="0"/>
        <w:ind w:right="1229"/>
      </w:pPr>
      <w:r>
        <w:t>.text:00404311                 or      eax, eax</w:t>
      </w:r>
    </w:p>
    <w:p w14:paraId="6D6957D6" w14:textId="77777777" w:rsidR="00435C7A" w:rsidRDefault="00435C7A" w:rsidP="00435C7A">
      <w:pPr>
        <w:spacing w:after="0"/>
        <w:ind w:right="1229"/>
      </w:pPr>
      <w:r>
        <w:t>.text:00404313                 jz      short loc_404317</w:t>
      </w:r>
    </w:p>
    <w:p w14:paraId="7D5BA17A" w14:textId="77777777" w:rsidR="00435C7A" w:rsidRDefault="00435C7A" w:rsidP="00435C7A">
      <w:pPr>
        <w:spacing w:after="0"/>
        <w:ind w:right="1229"/>
      </w:pPr>
      <w:r>
        <w:t>.text:00404315                 jmp     eax</w:t>
      </w:r>
    </w:p>
    <w:p w14:paraId="3F4EC586" w14:textId="77777777" w:rsidR="00435C7A" w:rsidRDefault="00435C7A" w:rsidP="00435C7A">
      <w:pPr>
        <w:spacing w:after="0"/>
        <w:ind w:right="1229"/>
      </w:pPr>
      <w:r>
        <w:t>.text:00404317 ; ---------------------------------------------------------------------------</w:t>
      </w:r>
    </w:p>
    <w:p w14:paraId="4BFC776D" w14:textId="77777777" w:rsidR="00435C7A" w:rsidRDefault="00435C7A" w:rsidP="00435C7A">
      <w:pPr>
        <w:spacing w:after="0"/>
        <w:ind w:right="1229"/>
      </w:pPr>
      <w:r>
        <w:t>.text:00404317</w:t>
      </w:r>
    </w:p>
    <w:p w14:paraId="2F7E70F5" w14:textId="77777777" w:rsidR="00435C7A" w:rsidRDefault="00435C7A" w:rsidP="00435C7A">
      <w:pPr>
        <w:spacing w:after="0"/>
        <w:ind w:right="1229"/>
      </w:pPr>
      <w:r>
        <w:t>.text:00404317 loc_404317:                             ; CODE XREF: sub_40430C+7↑j</w:t>
      </w:r>
    </w:p>
    <w:p w14:paraId="20C0311C" w14:textId="77777777" w:rsidR="00435C7A" w:rsidRDefault="00435C7A" w:rsidP="00435C7A">
      <w:pPr>
        <w:spacing w:after="0"/>
        <w:ind w:right="1229"/>
      </w:pPr>
      <w:r>
        <w:t>.text:00404317                 push    offset off_4042F4 ; "USER32"</w:t>
      </w:r>
    </w:p>
    <w:p w14:paraId="0828CB4E" w14:textId="77777777" w:rsidR="00435C7A" w:rsidRDefault="00435C7A" w:rsidP="00435C7A">
      <w:pPr>
        <w:spacing w:after="0"/>
        <w:ind w:right="1229"/>
      </w:pPr>
      <w:r>
        <w:t>.text:0040431C                 mov     eax, offset DllFunctionCall</w:t>
      </w:r>
    </w:p>
    <w:p w14:paraId="200C116E" w14:textId="77777777" w:rsidR="00435C7A" w:rsidRDefault="00435C7A" w:rsidP="00435C7A">
      <w:pPr>
        <w:spacing w:after="0"/>
        <w:ind w:right="1229"/>
      </w:pPr>
      <w:r>
        <w:t>.text:00404321                 call    eax ; DllFunctionCall</w:t>
      </w:r>
    </w:p>
    <w:p w14:paraId="0A05753E" w14:textId="77777777" w:rsidR="00435C7A" w:rsidRDefault="00435C7A" w:rsidP="00435C7A">
      <w:pPr>
        <w:spacing w:after="0"/>
        <w:ind w:right="1229"/>
      </w:pPr>
      <w:r>
        <w:t>.text:00404323                 jmp     eax</w:t>
      </w:r>
    </w:p>
    <w:p w14:paraId="0E6F7B8E" w14:textId="77777777" w:rsidR="00435C7A" w:rsidRDefault="00435C7A" w:rsidP="00435C7A">
      <w:pPr>
        <w:spacing w:after="0"/>
        <w:ind w:right="1229"/>
      </w:pPr>
      <w:r>
        <w:t>.text:00404323 sub_40430C      endp</w:t>
      </w:r>
    </w:p>
    <w:p w14:paraId="65E3BA9E" w14:textId="77777777" w:rsidR="00435C7A" w:rsidRDefault="00435C7A" w:rsidP="00435C7A">
      <w:pPr>
        <w:spacing w:after="0"/>
        <w:ind w:right="1229"/>
      </w:pPr>
      <w:r>
        <w:t>.text:00404323</w:t>
      </w:r>
    </w:p>
    <w:p w14:paraId="6C7B3CE7" w14:textId="77777777" w:rsidR="00435C7A" w:rsidRDefault="00435C7A" w:rsidP="00435C7A">
      <w:pPr>
        <w:spacing w:after="0"/>
        <w:ind w:right="1229"/>
      </w:pPr>
      <w:r>
        <w:t>.text:00404323 ; ---------------------------------------------------------------------------</w:t>
      </w:r>
    </w:p>
    <w:p w14:paraId="4EDC4D46" w14:textId="77777777" w:rsidR="00435C7A" w:rsidRDefault="00435C7A" w:rsidP="00435C7A">
      <w:pPr>
        <w:spacing w:after="0"/>
        <w:ind w:right="1229"/>
      </w:pPr>
      <w:r>
        <w:t>.text:00404325                 align 4</w:t>
      </w:r>
    </w:p>
    <w:p w14:paraId="748D4ADF" w14:textId="77777777" w:rsidR="00435C7A" w:rsidRDefault="00435C7A" w:rsidP="00435C7A">
      <w:pPr>
        <w:spacing w:after="0"/>
        <w:ind w:right="1229"/>
      </w:pPr>
      <w:r>
        <w:t>.text:00404328                 dd 3C0064h, 20002h, 0</w:t>
      </w:r>
    </w:p>
    <w:p w14:paraId="6B7E420C" w14:textId="77777777" w:rsidR="00435C7A" w:rsidRDefault="00435C7A" w:rsidP="00435C7A">
      <w:pPr>
        <w:spacing w:after="0"/>
        <w:ind w:right="1229"/>
      </w:pPr>
      <w:r>
        <w:t>.text:00404334                 dd 50004h, 6D0061h, 460000h, 6C0069h, 920001h, 1, 2 dup(0)</w:t>
      </w:r>
    </w:p>
    <w:p w14:paraId="65B8BC12" w14:textId="77777777" w:rsidR="00435C7A" w:rsidRDefault="00435C7A" w:rsidP="00435C7A">
      <w:pPr>
        <w:spacing w:after="0"/>
        <w:ind w:right="1229"/>
      </w:pPr>
      <w:r>
        <w:t>.text:00404354                 dd 208h, 0</w:t>
      </w:r>
    </w:p>
    <w:p w14:paraId="7B13E629" w14:textId="77777777" w:rsidR="00435C7A" w:rsidRDefault="00435C7A" w:rsidP="00435C7A">
      <w:pPr>
        <w:spacing w:after="0"/>
        <w:ind w:right="1229"/>
      </w:pPr>
      <w:r>
        <w:t>.text:0040435C                 dd 560011h, 50020h, 610075h, 200000h, 740053h, 920001h</w:t>
      </w:r>
    </w:p>
    <w:p w14:paraId="4571BB1D" w14:textId="77777777" w:rsidR="00435C7A" w:rsidRDefault="00435C7A" w:rsidP="00435C7A">
      <w:pPr>
        <w:spacing w:after="0"/>
        <w:ind w:right="1229"/>
      </w:pPr>
      <w:r>
        <w:t>.text:0040435C                 dd 1, 2 dup(0)</w:t>
      </w:r>
    </w:p>
    <w:p w14:paraId="37242A11" w14:textId="77777777" w:rsidR="00435C7A" w:rsidRDefault="00435C7A" w:rsidP="00435C7A">
      <w:pPr>
        <w:spacing w:after="0"/>
        <w:ind w:right="1229"/>
      </w:pPr>
      <w:r>
        <w:t>.text:00404380                 dd 1Bh, 0</w:t>
      </w:r>
    </w:p>
    <w:p w14:paraId="016EA28D" w14:textId="77777777" w:rsidR="00435C7A" w:rsidRDefault="00435C7A" w:rsidP="00435C7A">
      <w:pPr>
        <w:spacing w:after="0"/>
        <w:ind w:right="1229"/>
      </w:pPr>
      <w:r>
        <w:t>.text:00404388                 dd 450011h, 62765F5Fh, 65724661h, 72745365h, 0</w:t>
      </w:r>
    </w:p>
    <w:p w14:paraId="0C5E9C92" w14:textId="77777777" w:rsidR="00435C7A" w:rsidRDefault="00435C7A" w:rsidP="00435C7A">
      <w:pPr>
        <w:spacing w:after="0"/>
        <w:ind w:right="1229"/>
      </w:pPr>
      <w:r>
        <w:t>.text:0040439C aVbasetsystemer db '__vbaSetSystemError',0</w:t>
      </w:r>
    </w:p>
    <w:p w14:paraId="24A93A00" w14:textId="77777777" w:rsidR="00435C7A" w:rsidRDefault="00435C7A" w:rsidP="00435C7A">
      <w:pPr>
        <w:spacing w:after="0"/>
        <w:ind w:right="1229"/>
      </w:pPr>
      <w:r>
        <w:t>.text:004043B0 aVbastrvarcopy  db '__vbaStrVarCopy',0</w:t>
      </w:r>
    </w:p>
    <w:p w14:paraId="0B22D062" w14:textId="77777777" w:rsidR="00435C7A" w:rsidRDefault="00435C7A" w:rsidP="00435C7A">
      <w:pPr>
        <w:spacing w:after="0"/>
        <w:ind w:right="1229"/>
      </w:pPr>
      <w:r>
        <w:t>.text:004043C0 aVbastrmove     db '__vbaStrMove',0</w:t>
      </w:r>
    </w:p>
    <w:p w14:paraId="51A0E82D" w14:textId="77777777" w:rsidR="00435C7A" w:rsidRDefault="00435C7A" w:rsidP="00435C7A">
      <w:pPr>
        <w:spacing w:after="0"/>
        <w:ind w:right="1229"/>
      </w:pPr>
      <w:r>
        <w:t>.text:004043CD                 align 10h</w:t>
      </w:r>
    </w:p>
    <w:p w14:paraId="24F7DAC2" w14:textId="77777777" w:rsidR="00435C7A" w:rsidRDefault="00435C7A" w:rsidP="00435C7A">
      <w:pPr>
        <w:spacing w:after="0"/>
        <w:ind w:right="1229"/>
      </w:pPr>
      <w:r>
        <w:t>.text:004043D0 aVbaui1i2       db '__vbaUI1I2',0</w:t>
      </w:r>
    </w:p>
    <w:p w14:paraId="538FFC86" w14:textId="77777777" w:rsidR="00435C7A" w:rsidRDefault="00435C7A" w:rsidP="00435C7A">
      <w:pPr>
        <w:spacing w:after="0"/>
        <w:ind w:right="1229"/>
      </w:pPr>
      <w:r>
        <w:t>.text:004043DB                 align 4</w:t>
      </w:r>
    </w:p>
    <w:p w14:paraId="55D7756C" w14:textId="77777777" w:rsidR="00435C7A" w:rsidRDefault="00435C7A" w:rsidP="00435C7A">
      <w:pPr>
        <w:spacing w:after="0"/>
        <w:ind w:right="1229"/>
      </w:pPr>
      <w:r>
        <w:t>.text:004043DC dword_4043DC    dd 0FCFB3D2Eh, 1068A0FAh, 838A7h, 0B571332Bh, 4256h</w:t>
      </w:r>
    </w:p>
    <w:p w14:paraId="45C09AC8" w14:textId="77777777" w:rsidR="00435C7A" w:rsidRDefault="00435C7A" w:rsidP="00435C7A">
      <w:pPr>
        <w:spacing w:after="0"/>
        <w:ind w:right="1229"/>
      </w:pPr>
      <w:r>
        <w:t>.text:004043DC                                         ; DATA XREF: .text:off_4044E0↓o</w:t>
      </w:r>
    </w:p>
    <w:p w14:paraId="08FECFBD" w14:textId="77777777" w:rsidR="00435C7A" w:rsidRDefault="00435C7A" w:rsidP="00435C7A">
      <w:pPr>
        <w:spacing w:after="0"/>
        <w:ind w:right="1229"/>
      </w:pPr>
      <w:r>
        <w:lastRenderedPageBreak/>
        <w:t>.text:004043F0 aVbageneratebou db '__vbaGenerateBoundsError',0</w:t>
      </w:r>
    </w:p>
    <w:p w14:paraId="32743A69" w14:textId="77777777" w:rsidR="00435C7A" w:rsidRDefault="00435C7A" w:rsidP="00435C7A">
      <w:pPr>
        <w:spacing w:after="0"/>
        <w:ind w:right="1229"/>
      </w:pPr>
      <w:r>
        <w:t>.text:00404409                 align 4</w:t>
      </w:r>
    </w:p>
    <w:p w14:paraId="2FF1A330" w14:textId="77777777" w:rsidR="00435C7A" w:rsidRDefault="00435C7A" w:rsidP="00435C7A">
      <w:pPr>
        <w:spacing w:after="0"/>
        <w:ind w:right="1229"/>
      </w:pPr>
      <w:r>
        <w:t>.text:0040440C                 dd 18h</w:t>
      </w:r>
    </w:p>
    <w:p w14:paraId="640E487E" w14:textId="77777777" w:rsidR="00435C7A" w:rsidRDefault="00435C7A" w:rsidP="00435C7A">
      <w:pPr>
        <w:spacing w:after="0"/>
        <w:ind w:right="1229"/>
      </w:pPr>
      <w:r>
        <w:t>.text:00404410 dword_404410    dd 920001h, 2, 2 dup(0) ; DATA XREF: sub_404BE0+30↓o</w:t>
      </w:r>
    </w:p>
    <w:p w14:paraId="130004BC" w14:textId="77777777" w:rsidR="00435C7A" w:rsidRDefault="00435C7A" w:rsidP="00435C7A">
      <w:pPr>
        <w:spacing w:after="0"/>
        <w:ind w:right="1229"/>
      </w:pPr>
      <w:r>
        <w:t>.text:00404420                 dd 0Dh, 0</w:t>
      </w:r>
    </w:p>
    <w:p w14:paraId="02C2568D" w14:textId="77777777" w:rsidR="00435C7A" w:rsidRDefault="00435C7A" w:rsidP="00435C7A">
      <w:pPr>
        <w:spacing w:after="0"/>
        <w:ind w:right="1229"/>
      </w:pPr>
      <w:r>
        <w:t>.text:00404428 aVbaarydestruct db '__vbaAryDestruct',0</w:t>
      </w:r>
    </w:p>
    <w:p w14:paraId="747EFFD0" w14:textId="77777777" w:rsidR="00435C7A" w:rsidRDefault="00435C7A" w:rsidP="00435C7A">
      <w:pPr>
        <w:spacing w:after="0"/>
        <w:ind w:right="1229"/>
      </w:pPr>
      <w:r>
        <w:t>.text:00404439                 align 4</w:t>
      </w:r>
    </w:p>
    <w:p w14:paraId="4728CF4B" w14:textId="77777777" w:rsidR="00435C7A" w:rsidRDefault="00435C7A" w:rsidP="00435C7A">
      <w:pPr>
        <w:spacing w:after="0"/>
        <w:ind w:right="1229"/>
      </w:pPr>
      <w:r>
        <w:t>.text:0040443C aVbaaryconstruc db '__vbaAryConstruct2',0</w:t>
      </w:r>
    </w:p>
    <w:p w14:paraId="03A53D0D" w14:textId="77777777" w:rsidR="00435C7A" w:rsidRDefault="00435C7A" w:rsidP="00435C7A">
      <w:pPr>
        <w:spacing w:after="0"/>
        <w:ind w:right="1229"/>
      </w:pPr>
      <w:r>
        <w:t>.text:0040444F                 align 10h</w:t>
      </w:r>
    </w:p>
    <w:p w14:paraId="7523D62A" w14:textId="77777777" w:rsidR="00435C7A" w:rsidRDefault="00435C7A" w:rsidP="00435C7A">
      <w:pPr>
        <w:spacing w:after="0"/>
        <w:ind w:right="1229"/>
      </w:pPr>
      <w:r>
        <w:t>.text:00404450                 dd 9AC40957h, 4E90BF0Eh, 7EDFBBBFh, 1ADD0B3h, 2948E22Bh</w:t>
      </w:r>
    </w:p>
    <w:p w14:paraId="7ADBFD2B" w14:textId="77777777" w:rsidR="00435C7A" w:rsidRDefault="00435C7A" w:rsidP="00435C7A">
      <w:pPr>
        <w:spacing w:after="0"/>
        <w:ind w:right="1229"/>
      </w:pPr>
      <w:r>
        <w:t>.text:00404450                 dd 46EA5E10h, 6A7AB68Ch, 44D3C294h</w:t>
      </w:r>
    </w:p>
    <w:p w14:paraId="648C5AD2" w14:textId="77777777" w:rsidR="00435C7A" w:rsidRDefault="00435C7A" w:rsidP="00435C7A">
      <w:pPr>
        <w:spacing w:after="0"/>
        <w:ind w:right="1229"/>
      </w:pPr>
      <w:r>
        <w:t>.text:00404470 dword_404470    dd 42BE563Ch, 4242E31Eh, 0C8B86592h, 440CE37Ah</w:t>
      </w:r>
    </w:p>
    <w:p w14:paraId="77852265" w14:textId="77777777" w:rsidR="00435C7A" w:rsidRDefault="00435C7A" w:rsidP="00435C7A">
      <w:pPr>
        <w:spacing w:after="0"/>
        <w:ind w:right="1229"/>
      </w:pPr>
      <w:r>
        <w:t>.text:00404470                                         ; DATA XREF: .text:off_403D5C↑o</w:t>
      </w:r>
    </w:p>
    <w:p w14:paraId="4985836A" w14:textId="77777777" w:rsidR="00435C7A" w:rsidRDefault="00435C7A" w:rsidP="00435C7A">
      <w:pPr>
        <w:spacing w:after="0"/>
        <w:ind w:right="1229"/>
      </w:pPr>
      <w:r>
        <w:t>.text:00404480 dword_404480    dd 0F2D876Dh, 463EFEF4h, 189448B0h, 77F29C00h, 33AD4F72h</w:t>
      </w:r>
    </w:p>
    <w:p w14:paraId="220F43C4" w14:textId="77777777" w:rsidR="00435C7A" w:rsidRDefault="00435C7A" w:rsidP="00435C7A">
      <w:pPr>
        <w:spacing w:after="0"/>
        <w:ind w:right="1229"/>
      </w:pPr>
      <w:r>
        <w:t>.text:00404480                                         ; DATA XREF: .text:off_403D60↑o</w:t>
      </w:r>
    </w:p>
    <w:p w14:paraId="3EA769E7" w14:textId="77777777" w:rsidR="00435C7A" w:rsidRDefault="00435C7A" w:rsidP="00435C7A">
      <w:pPr>
        <w:spacing w:after="0"/>
        <w:ind w:right="1229"/>
      </w:pPr>
      <w:r>
        <w:t>.text:00404480                                         ; .text:004064DC↓o ...</w:t>
      </w:r>
    </w:p>
    <w:p w14:paraId="3796A97F" w14:textId="77777777" w:rsidR="00435C7A" w:rsidRDefault="00435C7A" w:rsidP="00435C7A">
      <w:pPr>
        <w:spacing w:after="0"/>
        <w:ind w:right="1229"/>
      </w:pPr>
      <w:r>
        <w:t>.text:00404480                 dd 11CF6699h, 0AA000CB7h, 93D36000h, 2 dup(0)</w:t>
      </w:r>
    </w:p>
    <w:p w14:paraId="29F13A2A" w14:textId="77777777" w:rsidR="00435C7A" w:rsidRDefault="00435C7A" w:rsidP="00435C7A">
      <w:pPr>
        <w:spacing w:after="0"/>
        <w:ind w:right="1229"/>
      </w:pPr>
      <w:r>
        <w:t>.text:004044A8 aCProgramFilesM db 'C:\Program Files\Microsoft Visual Studio\VB98\VB6.OLB',0</w:t>
      </w:r>
    </w:p>
    <w:p w14:paraId="26512C9C" w14:textId="77777777" w:rsidR="00435C7A" w:rsidRDefault="00435C7A" w:rsidP="00435C7A">
      <w:pPr>
        <w:spacing w:after="0"/>
        <w:ind w:right="1229"/>
      </w:pPr>
      <w:r>
        <w:t>.text:004044A8                                         ; DATA XREF: .text:004044F0↓o</w:t>
      </w:r>
    </w:p>
    <w:p w14:paraId="13291DDD" w14:textId="77777777" w:rsidR="00435C7A" w:rsidRDefault="00435C7A" w:rsidP="00435C7A">
      <w:pPr>
        <w:spacing w:after="0"/>
        <w:ind w:right="1229"/>
      </w:pPr>
      <w:r>
        <w:t>.text:004044DE                 align 10h</w:t>
      </w:r>
    </w:p>
    <w:p w14:paraId="2B6B5BD0" w14:textId="77777777" w:rsidR="00435C7A" w:rsidRDefault="00435C7A" w:rsidP="00435C7A">
      <w:pPr>
        <w:spacing w:after="0"/>
        <w:ind w:right="1229"/>
      </w:pPr>
      <w:r>
        <w:t>.text:004044E0 off_4044E0      dd offset dword_4043DC  ; DATA XREF: .text:0040490C↓o</w:t>
      </w:r>
    </w:p>
    <w:p w14:paraId="50ADFAB3" w14:textId="77777777" w:rsidR="00435C7A" w:rsidRDefault="00435C7A" w:rsidP="00435C7A">
      <w:pPr>
        <w:spacing w:after="0"/>
        <w:ind w:right="1229"/>
      </w:pPr>
      <w:r>
        <w:t>.text:004044E0                                         ; .text:00404918↓o</w:t>
      </w:r>
    </w:p>
    <w:p w14:paraId="3D779173" w14:textId="77777777" w:rsidR="00435C7A" w:rsidRDefault="00435C7A" w:rsidP="00435C7A">
      <w:pPr>
        <w:spacing w:after="0"/>
        <w:ind w:right="1229"/>
      </w:pPr>
      <w:r>
        <w:t>.text:004044E4                 align 8</w:t>
      </w:r>
    </w:p>
    <w:p w14:paraId="2F13BC40" w14:textId="77777777" w:rsidR="00435C7A" w:rsidRDefault="00435C7A" w:rsidP="00435C7A">
      <w:pPr>
        <w:spacing w:after="0"/>
        <w:ind w:right="1229"/>
      </w:pPr>
      <w:r>
        <w:t>.text:004044E8                 dd 6, 9</w:t>
      </w:r>
    </w:p>
    <w:p w14:paraId="2329A411" w14:textId="77777777" w:rsidR="00435C7A" w:rsidRDefault="00435C7A" w:rsidP="00435C7A">
      <w:pPr>
        <w:spacing w:after="0"/>
        <w:ind w:right="1229"/>
      </w:pPr>
      <w:r>
        <w:t>.text:004044F0                 dd offset aCProgramFilesM ; "C:\\Program Files\\Microsoft Visual Stu"...</w:t>
      </w:r>
    </w:p>
    <w:p w14:paraId="0F87D83A" w14:textId="77777777" w:rsidR="00435C7A" w:rsidRDefault="00435C7A" w:rsidP="00435C7A">
      <w:pPr>
        <w:spacing w:after="0"/>
        <w:ind w:right="1229"/>
      </w:pPr>
      <w:r>
        <w:t>.text:004044F4                 dd offset dword_4043DC+10h</w:t>
      </w:r>
    </w:p>
    <w:p w14:paraId="697ED773" w14:textId="77777777" w:rsidR="00435C7A" w:rsidRDefault="00435C7A" w:rsidP="00435C7A">
      <w:pPr>
        <w:spacing w:after="0"/>
        <w:ind w:right="1229"/>
      </w:pPr>
      <w:r>
        <w:t>.text:004044F8                 dd offset unk_408534</w:t>
      </w:r>
    </w:p>
    <w:p w14:paraId="421C4153" w14:textId="77777777" w:rsidR="00435C7A" w:rsidRDefault="00435C7A" w:rsidP="00435C7A">
      <w:pPr>
        <w:spacing w:after="0"/>
        <w:ind w:right="1229"/>
      </w:pPr>
      <w:r>
        <w:t>.text:004044FC                 dd 2 dup(0)</w:t>
      </w:r>
    </w:p>
    <w:p w14:paraId="5102F23B" w14:textId="77777777" w:rsidR="00435C7A" w:rsidRDefault="00435C7A" w:rsidP="00435C7A">
      <w:pPr>
        <w:spacing w:after="0"/>
        <w:ind w:right="1229"/>
      </w:pPr>
      <w:r>
        <w:t>.text:00404504 dword_404504    dd 19EE40h, 33AD4ED2h, 11CF6699h, 0AA000CB7h, 93D36000h</w:t>
      </w:r>
    </w:p>
    <w:p w14:paraId="79139C8B" w14:textId="77777777" w:rsidR="00435C7A" w:rsidRDefault="00435C7A" w:rsidP="00435C7A">
      <w:pPr>
        <w:spacing w:after="0"/>
        <w:ind w:right="1229"/>
      </w:pPr>
      <w:r>
        <w:t>.text:00404504                                         ; DATA XREF: .text:0040491C↓o</w:t>
      </w:r>
    </w:p>
    <w:p w14:paraId="00697BE8" w14:textId="77777777" w:rsidR="00435C7A" w:rsidRDefault="00435C7A" w:rsidP="00435C7A">
      <w:pPr>
        <w:spacing w:after="0"/>
        <w:ind w:right="1229"/>
      </w:pPr>
      <w:r>
        <w:t>.text:00404504                 dd 74636950h, 31657275h, 0</w:t>
      </w:r>
    </w:p>
    <w:p w14:paraId="69C32D0C" w14:textId="77777777" w:rsidR="00435C7A" w:rsidRDefault="00435C7A" w:rsidP="00435C7A">
      <w:pPr>
        <w:spacing w:after="0"/>
        <w:ind w:right="1229"/>
      </w:pPr>
      <w:r>
        <w:t>.text:00404524 aBeprog         db 'Beprog',0</w:t>
      </w:r>
    </w:p>
    <w:p w14:paraId="7FA42748" w14:textId="77777777" w:rsidR="00435C7A" w:rsidRDefault="00435C7A" w:rsidP="00435C7A">
      <w:pPr>
        <w:spacing w:after="0"/>
        <w:ind w:right="1229"/>
      </w:pPr>
      <w:r>
        <w:t>.text:0040452B                 align 4</w:t>
      </w:r>
    </w:p>
    <w:p w14:paraId="57840265" w14:textId="77777777" w:rsidR="00435C7A" w:rsidRDefault="00435C7A" w:rsidP="00435C7A">
      <w:pPr>
        <w:spacing w:after="0"/>
        <w:ind w:right="1229"/>
      </w:pPr>
      <w:r>
        <w:t>.text:0040452C aSplit          db 'Split',0</w:t>
      </w:r>
    </w:p>
    <w:p w14:paraId="7E5CC5AA" w14:textId="77777777" w:rsidR="00435C7A" w:rsidRDefault="00435C7A" w:rsidP="00435C7A">
      <w:pPr>
        <w:spacing w:after="0"/>
        <w:ind w:right="1229"/>
      </w:pPr>
      <w:r>
        <w:t>.text:00404532                 align 4</w:t>
      </w:r>
    </w:p>
    <w:p w14:paraId="4817F6F4" w14:textId="77777777" w:rsidR="00435C7A" w:rsidRDefault="00435C7A" w:rsidP="00435C7A">
      <w:pPr>
        <w:spacing w:after="0"/>
        <w:ind w:right="1229"/>
      </w:pPr>
      <w:r>
        <w:t>.text:00404534 aArcstring      db 'ArcString',0</w:t>
      </w:r>
    </w:p>
    <w:p w14:paraId="5A69D391" w14:textId="77777777" w:rsidR="00435C7A" w:rsidRDefault="00435C7A" w:rsidP="00435C7A">
      <w:pPr>
        <w:spacing w:after="0"/>
        <w:ind w:right="1229"/>
      </w:pPr>
      <w:r>
        <w:t>.text:0040453E                 align 10h</w:t>
      </w:r>
    </w:p>
    <w:p w14:paraId="28E65538" w14:textId="77777777" w:rsidR="00435C7A" w:rsidRDefault="00435C7A" w:rsidP="00435C7A">
      <w:pPr>
        <w:spacing w:after="0"/>
        <w:ind w:right="1229"/>
      </w:pPr>
      <w:r>
        <w:t>.text:00404540 aDecrypt        db 'Decrypt',0</w:t>
      </w:r>
    </w:p>
    <w:p w14:paraId="275FFC45" w14:textId="77777777" w:rsidR="00435C7A" w:rsidRDefault="00435C7A" w:rsidP="00435C7A">
      <w:pPr>
        <w:spacing w:after="0"/>
        <w:ind w:right="1229"/>
      </w:pPr>
      <w:r>
        <w:t>.text:00404548 a8              db '8',0</w:t>
      </w:r>
    </w:p>
    <w:p w14:paraId="285D9C04" w14:textId="77777777" w:rsidR="00435C7A" w:rsidRDefault="00435C7A" w:rsidP="00435C7A">
      <w:pPr>
        <w:spacing w:after="0"/>
        <w:ind w:right="1229"/>
      </w:pPr>
      <w:r>
        <w:t>.text:0040454A                 db '`',0</w:t>
      </w:r>
    </w:p>
    <w:p w14:paraId="2A36FABB" w14:textId="77777777" w:rsidR="00435C7A" w:rsidRDefault="00435C7A" w:rsidP="00435C7A">
      <w:pPr>
        <w:spacing w:after="0"/>
        <w:ind w:right="1229"/>
      </w:pPr>
      <w:r>
        <w:lastRenderedPageBreak/>
        <w:t>.text:0040454C                 dd 10001h, 0</w:t>
      </w:r>
    </w:p>
    <w:p w14:paraId="1A3D9108" w14:textId="77777777" w:rsidR="00435C7A" w:rsidRDefault="00435C7A" w:rsidP="00435C7A">
      <w:pPr>
        <w:spacing w:after="0"/>
        <w:ind w:right="1229"/>
      </w:pPr>
      <w:r>
        <w:t>.text:00404554                 dd 50038h, 6D0061h, 460000h, 6C0069h, 920001h, 2, 2 dup(0)</w:t>
      </w:r>
    </w:p>
    <w:p w14:paraId="46F1A31E" w14:textId="77777777" w:rsidR="00435C7A" w:rsidRDefault="00435C7A" w:rsidP="00435C7A">
      <w:pPr>
        <w:spacing w:after="0"/>
        <w:ind w:right="1229"/>
      </w:pPr>
      <w:r>
        <w:t>.text:00404574                 dd 1E5h, 0</w:t>
      </w:r>
    </w:p>
    <w:p w14:paraId="3F0B8D1E" w14:textId="77777777" w:rsidR="00435C7A" w:rsidRDefault="00435C7A" w:rsidP="00435C7A">
      <w:pPr>
        <w:spacing w:after="0"/>
        <w:ind w:right="1229"/>
      </w:pPr>
      <w:r>
        <w:t>.text:0040457C                 dd 560002h, 2Ch</w:t>
      </w:r>
    </w:p>
    <w:p w14:paraId="39317BDC" w14:textId="77777777" w:rsidR="00435C7A" w:rsidRDefault="00435C7A" w:rsidP="00435C7A">
      <w:pPr>
        <w:spacing w:after="0"/>
        <w:ind w:right="1229"/>
      </w:pPr>
      <w:r>
        <w:t>.text:00404584 a56657787825657:                        ; DATA XREF: .text:0040649C↓o</w:t>
      </w:r>
    </w:p>
    <w:p w14:paraId="3A697719" w14:textId="77777777" w:rsidR="00435C7A" w:rsidRDefault="00435C7A" w:rsidP="00435C7A">
      <w:pPr>
        <w:spacing w:after="0"/>
        <w:ind w:right="1229"/>
      </w:pPr>
      <w:r>
        <w:t>.text:00404584                 text "UTF-16LE", '5665778782565768827838',0</w:t>
      </w:r>
    </w:p>
    <w:p w14:paraId="7B0ABB31" w14:textId="77777777" w:rsidR="00435C7A" w:rsidRDefault="00435C7A" w:rsidP="00435C7A">
      <w:pPr>
        <w:spacing w:after="0"/>
        <w:ind w:right="1229"/>
      </w:pPr>
      <w:r>
        <w:t>.text:004045B2                 align 4</w:t>
      </w:r>
    </w:p>
    <w:p w14:paraId="65BC4115" w14:textId="77777777" w:rsidR="00435C7A" w:rsidRDefault="00435C7A" w:rsidP="00435C7A">
      <w:pPr>
        <w:spacing w:after="0"/>
        <w:ind w:right="1229"/>
      </w:pPr>
      <w:r>
        <w:t>.text:004045B4                 text "UTF-16LE", '@',0</w:t>
      </w:r>
    </w:p>
    <w:p w14:paraId="0219AD42" w14:textId="77777777" w:rsidR="00435C7A" w:rsidRDefault="00435C7A" w:rsidP="00435C7A">
      <w:pPr>
        <w:spacing w:after="0"/>
        <w:ind w:right="1229"/>
      </w:pPr>
      <w:r>
        <w:t>.text:004045B8 a57576736879580:                        ; DATA XREF: .text:00406525↓o</w:t>
      </w:r>
    </w:p>
    <w:p w14:paraId="2E185C4C" w14:textId="77777777" w:rsidR="00435C7A" w:rsidRDefault="00435C7A" w:rsidP="00435C7A">
      <w:pPr>
        <w:spacing w:after="0"/>
        <w:ind w:right="1229"/>
      </w:pPr>
      <w:r>
        <w:t>.text:004045B8                 text "UTF-16LE", '57576736879580478257258376974939',0</w:t>
      </w:r>
    </w:p>
    <w:p w14:paraId="7799A69A" w14:textId="77777777" w:rsidR="00435C7A" w:rsidRDefault="00435C7A" w:rsidP="00435C7A">
      <w:pPr>
        <w:spacing w:after="0"/>
        <w:ind w:right="1229"/>
      </w:pPr>
      <w:r>
        <w:t>.text:004045FA                 align 4</w:t>
      </w:r>
    </w:p>
    <w:p w14:paraId="5C994E5D" w14:textId="77777777" w:rsidR="00435C7A" w:rsidRDefault="00435C7A" w:rsidP="00435C7A">
      <w:pPr>
        <w:spacing w:after="0"/>
        <w:ind w:right="1229"/>
      </w:pPr>
      <w:r>
        <w:t>.text:004045FC                 text "UTF-16LE", 8,0</w:t>
      </w:r>
    </w:p>
    <w:p w14:paraId="00603FB3" w14:textId="77777777" w:rsidR="00435C7A" w:rsidRDefault="00435C7A" w:rsidP="00435C7A">
      <w:pPr>
        <w:spacing w:after="0"/>
        <w:ind w:right="1229"/>
      </w:pPr>
      <w:r>
        <w:t>.text:00404600 aHff:                                   ; DATA XREF: .text:00406C12↓o</w:t>
      </w:r>
    </w:p>
    <w:p w14:paraId="07785773" w14:textId="77777777" w:rsidR="00435C7A" w:rsidRDefault="00435C7A" w:rsidP="00435C7A">
      <w:pPr>
        <w:spacing w:after="0"/>
        <w:ind w:right="1229"/>
      </w:pPr>
      <w:r>
        <w:t>.text:00404600                                         ; .text:loc_406D34↓o</w:t>
      </w:r>
    </w:p>
    <w:p w14:paraId="2EBF8AB5" w14:textId="77777777" w:rsidR="00435C7A" w:rsidRDefault="00435C7A" w:rsidP="00435C7A">
      <w:pPr>
        <w:spacing w:after="0"/>
        <w:ind w:right="1229"/>
      </w:pPr>
      <w:r>
        <w:t>.text:00404600                 text "UTF-16LE", '&amp;HFF',0</w:t>
      </w:r>
    </w:p>
    <w:p w14:paraId="0538FEE4" w14:textId="77777777" w:rsidR="00435C7A" w:rsidRDefault="00435C7A" w:rsidP="00435C7A">
      <w:pPr>
        <w:spacing w:after="0"/>
        <w:ind w:right="1229"/>
      </w:pPr>
      <w:r>
        <w:t>.text:0040460A                 align 4</w:t>
      </w:r>
    </w:p>
    <w:p w14:paraId="76971D72" w14:textId="77777777" w:rsidR="00435C7A" w:rsidRDefault="00435C7A" w:rsidP="00435C7A">
      <w:pPr>
        <w:spacing w:after="0"/>
        <w:ind w:right="1229"/>
      </w:pPr>
      <w:r>
        <w:t>.text:0040460C                 dd 2</w:t>
      </w:r>
    </w:p>
    <w:p w14:paraId="1E5191D8" w14:textId="77777777" w:rsidR="00435C7A" w:rsidRDefault="00435C7A" w:rsidP="00435C7A">
      <w:pPr>
        <w:spacing w:after="0"/>
        <w:ind w:right="1229"/>
      </w:pPr>
      <w:r>
        <w:t>.text:00404610 dword_404610    dd 31h, 0FCFB3D23h, 1068A0FAh, 838A7h, 0B571332Bh</w:t>
      </w:r>
    </w:p>
    <w:p w14:paraId="3A54CB3C" w14:textId="77777777" w:rsidR="00435C7A" w:rsidRDefault="00435C7A" w:rsidP="00435C7A">
      <w:pPr>
        <w:spacing w:after="0"/>
        <w:ind w:right="1229"/>
      </w:pPr>
      <w:r>
        <w:t>.text:00404610                                         ; DATA XREF: .text:00406C4F↓o</w:t>
      </w:r>
    </w:p>
    <w:p w14:paraId="62058660" w14:textId="77777777" w:rsidR="00435C7A" w:rsidRDefault="00435C7A" w:rsidP="00435C7A">
      <w:pPr>
        <w:spacing w:after="0"/>
        <w:ind w:right="1229"/>
      </w:pPr>
      <w:r>
        <w:t>.text:00404610                                         ; .text:00406C65↓o ...</w:t>
      </w:r>
    </w:p>
    <w:p w14:paraId="0900F8F4" w14:textId="77777777" w:rsidR="00435C7A" w:rsidRDefault="00435C7A" w:rsidP="00435C7A">
      <w:pPr>
        <w:spacing w:after="0"/>
        <w:ind w:right="1229"/>
      </w:pPr>
      <w:r>
        <w:t>.text:00404624 dword_404624    dd 0FCFB3D22h, 1068A0FAh, 838A7h, 0B571332Bh</w:t>
      </w:r>
    </w:p>
    <w:p w14:paraId="055B6796" w14:textId="77777777" w:rsidR="00435C7A" w:rsidRDefault="00435C7A" w:rsidP="00435C7A">
      <w:pPr>
        <w:spacing w:after="0"/>
        <w:ind w:right="1229"/>
      </w:pPr>
      <w:r>
        <w:t>.text:00404624                                         ; DATA XREF: .text:00406EA2↓o</w:t>
      </w:r>
    </w:p>
    <w:p w14:paraId="1EA188C9" w14:textId="77777777" w:rsidR="00435C7A" w:rsidRDefault="00435C7A" w:rsidP="00435C7A">
      <w:pPr>
        <w:spacing w:after="0"/>
        <w:ind w:right="1229"/>
      </w:pPr>
      <w:r>
        <w:t>.text:00404634 dword_404634    dd 2, 404614h, 404624h, 0</w:t>
      </w:r>
    </w:p>
    <w:p w14:paraId="36094FB3" w14:textId="77777777" w:rsidR="00435C7A" w:rsidRDefault="00435C7A" w:rsidP="00435C7A">
      <w:pPr>
        <w:spacing w:after="0"/>
        <w:ind w:right="1229"/>
      </w:pPr>
      <w:r>
        <w:t>.text:00404634                                         ; DATA XREF: .text:00406E71↓o</w:t>
      </w:r>
    </w:p>
    <w:p w14:paraId="1E436736" w14:textId="77777777" w:rsidR="00435C7A" w:rsidRDefault="00435C7A" w:rsidP="00435C7A">
      <w:pPr>
        <w:spacing w:after="0"/>
        <w:ind w:right="1229"/>
      </w:pPr>
      <w:r>
        <w:t>.text:00404644 aVbafreeobj     db '__vbaFreeObj',0</w:t>
      </w:r>
    </w:p>
    <w:p w14:paraId="1ADB4CA6" w14:textId="77777777" w:rsidR="00435C7A" w:rsidRDefault="00435C7A" w:rsidP="00435C7A">
      <w:pPr>
        <w:spacing w:after="0"/>
        <w:ind w:right="1229"/>
      </w:pPr>
      <w:r>
        <w:t>.text:00404651                 align 4</w:t>
      </w:r>
    </w:p>
    <w:p w14:paraId="6A184176" w14:textId="77777777" w:rsidR="00435C7A" w:rsidRDefault="00435C7A" w:rsidP="00435C7A">
      <w:pPr>
        <w:spacing w:after="0"/>
        <w:ind w:right="1229"/>
      </w:pPr>
      <w:r>
        <w:t>.text:00404654 aVbaobjsetaddre db '__vbaObjSetAddref',0</w:t>
      </w:r>
    </w:p>
    <w:p w14:paraId="3F943ECF" w14:textId="77777777" w:rsidR="00435C7A" w:rsidRDefault="00435C7A" w:rsidP="00435C7A">
      <w:pPr>
        <w:spacing w:after="0"/>
        <w:ind w:right="1229"/>
      </w:pPr>
      <w:r>
        <w:t>.text:00404666                 align 4</w:t>
      </w:r>
    </w:p>
    <w:p w14:paraId="353A571A" w14:textId="77777777" w:rsidR="00435C7A" w:rsidRDefault="00435C7A" w:rsidP="00435C7A">
      <w:pPr>
        <w:spacing w:after="0"/>
        <w:ind w:right="1229"/>
      </w:pPr>
      <w:r>
        <w:t>.text:00404668 aVbanew2        db '__vbaNew2',0</w:t>
      </w:r>
    </w:p>
    <w:p w14:paraId="1A2C5A5D" w14:textId="77777777" w:rsidR="00435C7A" w:rsidRDefault="00435C7A" w:rsidP="00435C7A">
      <w:pPr>
        <w:spacing w:after="0"/>
        <w:ind w:right="1229"/>
      </w:pPr>
      <w:r>
        <w:t>.text:00404672                 align 4</w:t>
      </w:r>
    </w:p>
    <w:p w14:paraId="32935410" w14:textId="77777777" w:rsidR="00435C7A" w:rsidRDefault="00435C7A" w:rsidP="00435C7A">
      <w:pPr>
        <w:spacing w:after="0"/>
        <w:ind w:right="1229"/>
      </w:pPr>
      <w:r>
        <w:t>.text:00404674                 dd offset dword_404610+4</w:t>
      </w:r>
    </w:p>
    <w:p w14:paraId="590CBF14" w14:textId="77777777" w:rsidR="00435C7A" w:rsidRDefault="00435C7A" w:rsidP="00435C7A">
      <w:pPr>
        <w:spacing w:after="0"/>
        <w:ind w:right="1229"/>
      </w:pPr>
      <w:r>
        <w:t>.text:00404678                 dd offset dword_408538</w:t>
      </w:r>
    </w:p>
    <w:p w14:paraId="590B573A" w14:textId="77777777" w:rsidR="00435C7A" w:rsidRDefault="00435C7A" w:rsidP="00435C7A">
      <w:pPr>
        <w:spacing w:after="0"/>
        <w:ind w:right="1229"/>
      </w:pPr>
      <w:r>
        <w:t>.text:0040467C aVbaubound      db '__vbaUbound',0</w:t>
      </w:r>
    </w:p>
    <w:p w14:paraId="231E3AAB" w14:textId="77777777" w:rsidR="00435C7A" w:rsidRDefault="00435C7A" w:rsidP="00435C7A">
      <w:pPr>
        <w:spacing w:after="0"/>
        <w:ind w:right="1229"/>
      </w:pPr>
      <w:r>
        <w:t>.text:00404688 aVbalbound      db '__vbaLbound',0</w:t>
      </w:r>
    </w:p>
    <w:p w14:paraId="59BD697E" w14:textId="77777777" w:rsidR="00435C7A" w:rsidRDefault="00435C7A" w:rsidP="00435C7A">
      <w:pPr>
        <w:spacing w:after="0"/>
        <w:ind w:right="1229"/>
      </w:pPr>
      <w:r>
        <w:t>.text:00404694 aVbai4str       db '__vbaI4Str',0</w:t>
      </w:r>
    </w:p>
    <w:p w14:paraId="5284E987" w14:textId="77777777" w:rsidR="00435C7A" w:rsidRDefault="00435C7A" w:rsidP="00435C7A">
      <w:pPr>
        <w:spacing w:after="0"/>
        <w:ind w:right="1229"/>
      </w:pPr>
      <w:r>
        <w:t>.text:0040469F                 align 10h</w:t>
      </w:r>
    </w:p>
    <w:p w14:paraId="4FFFC951" w14:textId="77777777" w:rsidR="00435C7A" w:rsidRDefault="00435C7A" w:rsidP="00435C7A">
      <w:pPr>
        <w:spacing w:after="0"/>
        <w:ind w:right="1229"/>
      </w:pPr>
      <w:r>
        <w:t>.text:004046A0 aVbaarymove     db '__vbaAryMove',0</w:t>
      </w:r>
    </w:p>
    <w:p w14:paraId="22DB0A22" w14:textId="77777777" w:rsidR="00435C7A" w:rsidRDefault="00435C7A" w:rsidP="00435C7A">
      <w:pPr>
        <w:spacing w:after="0"/>
        <w:ind w:right="1229"/>
      </w:pPr>
      <w:r>
        <w:t>.text:004046AD                 align 10h</w:t>
      </w:r>
    </w:p>
    <w:p w14:paraId="48208ECC" w14:textId="77777777" w:rsidR="00435C7A" w:rsidRDefault="00435C7A" w:rsidP="00435C7A">
      <w:pPr>
        <w:spacing w:after="0"/>
        <w:ind w:right="1229"/>
      </w:pPr>
      <w:r>
        <w:t>.text:004046B0 aVbaui1i4       db '__vbaUI1I4',0</w:t>
      </w:r>
    </w:p>
    <w:p w14:paraId="2412F6C9" w14:textId="77777777" w:rsidR="00435C7A" w:rsidRDefault="00435C7A" w:rsidP="00435C7A">
      <w:pPr>
        <w:spacing w:after="0"/>
        <w:ind w:right="1229"/>
      </w:pPr>
      <w:r>
        <w:t>.text:004046BB                 align 4</w:t>
      </w:r>
    </w:p>
    <w:p w14:paraId="06924C39" w14:textId="77777777" w:rsidR="00435C7A" w:rsidRDefault="00435C7A" w:rsidP="00435C7A">
      <w:pPr>
        <w:spacing w:after="0"/>
        <w:ind w:right="1229"/>
      </w:pPr>
      <w:r>
        <w:t>.text:004046BC aVbaerroroverfl db '__vbaErrorOverflow',0</w:t>
      </w:r>
    </w:p>
    <w:p w14:paraId="3582D9F5" w14:textId="77777777" w:rsidR="00435C7A" w:rsidRDefault="00435C7A" w:rsidP="00435C7A">
      <w:pPr>
        <w:spacing w:after="0"/>
        <w:ind w:right="1229"/>
      </w:pPr>
      <w:r>
        <w:t>.text:004046CF                 align 10h</w:t>
      </w:r>
    </w:p>
    <w:p w14:paraId="77F06F22" w14:textId="77777777" w:rsidR="00435C7A" w:rsidRDefault="00435C7A" w:rsidP="00435C7A">
      <w:pPr>
        <w:spacing w:after="0"/>
        <w:ind w:right="1229"/>
      </w:pPr>
      <w:r>
        <w:t>.text:004046D0 aVbaredimpreser db '__vbaRedimPreserve',0</w:t>
      </w:r>
    </w:p>
    <w:p w14:paraId="5DE4511A" w14:textId="77777777" w:rsidR="00435C7A" w:rsidRDefault="00435C7A" w:rsidP="00435C7A">
      <w:pPr>
        <w:spacing w:after="0"/>
        <w:ind w:right="1229"/>
      </w:pPr>
      <w:r>
        <w:t>.text:004046E3                 align 4</w:t>
      </w:r>
    </w:p>
    <w:p w14:paraId="1B084610" w14:textId="77777777" w:rsidR="00435C7A" w:rsidRDefault="00435C7A" w:rsidP="00435C7A">
      <w:pPr>
        <w:spacing w:after="0"/>
        <w:ind w:right="1229"/>
      </w:pPr>
      <w:r>
        <w:lastRenderedPageBreak/>
        <w:t>.text:004046E4 aVbastrvarmove  db '__vbaStrVarMove',0</w:t>
      </w:r>
    </w:p>
    <w:p w14:paraId="277491B5" w14:textId="77777777" w:rsidR="00435C7A" w:rsidRDefault="00435C7A" w:rsidP="00435C7A">
      <w:pPr>
        <w:spacing w:after="0"/>
        <w:ind w:right="1229"/>
      </w:pPr>
      <w:r>
        <w:t>.text:004046F4 aVbalenbstr     db '__vbaLenBstr',0</w:t>
      </w:r>
    </w:p>
    <w:p w14:paraId="3E068194" w14:textId="77777777" w:rsidR="00435C7A" w:rsidRDefault="00435C7A" w:rsidP="00435C7A">
      <w:pPr>
        <w:spacing w:after="0"/>
        <w:ind w:right="1229"/>
      </w:pPr>
      <w:r>
        <w:t>.text:00404701                 align 4</w:t>
      </w:r>
    </w:p>
    <w:p w14:paraId="1AA5E6C8" w14:textId="77777777" w:rsidR="00435C7A" w:rsidRDefault="00435C7A" w:rsidP="00435C7A">
      <w:pPr>
        <w:spacing w:after="0"/>
        <w:ind w:right="1229"/>
      </w:pPr>
      <w:r>
        <w:t>.text:00404704 aVbainstr       db '__vbaInStr',0</w:t>
      </w:r>
    </w:p>
    <w:p w14:paraId="69933C3A" w14:textId="77777777" w:rsidR="00435C7A" w:rsidRDefault="00435C7A" w:rsidP="00435C7A">
      <w:pPr>
        <w:spacing w:after="0"/>
        <w:ind w:right="1229"/>
      </w:pPr>
      <w:r>
        <w:t>.text:0040470F                 align 10h</w:t>
      </w:r>
    </w:p>
    <w:p w14:paraId="507A7867" w14:textId="77777777" w:rsidR="00435C7A" w:rsidRDefault="00435C7A" w:rsidP="00435C7A">
      <w:pPr>
        <w:spacing w:after="0"/>
        <w:ind w:right="1229"/>
      </w:pPr>
      <w:r>
        <w:t>.text:00404710 aVbaredim       db '__vbaRedim',0</w:t>
      </w:r>
    </w:p>
    <w:p w14:paraId="0569E083" w14:textId="77777777" w:rsidR="00435C7A" w:rsidRDefault="00435C7A" w:rsidP="00435C7A">
      <w:pPr>
        <w:spacing w:after="0"/>
        <w:ind w:right="1229"/>
      </w:pPr>
      <w:r>
        <w:t>.text:0040471B                 align 4</w:t>
      </w:r>
    </w:p>
    <w:p w14:paraId="49D6B3F1" w14:textId="77777777" w:rsidR="00435C7A" w:rsidRDefault="00435C7A" w:rsidP="00435C7A">
      <w:pPr>
        <w:spacing w:after="0"/>
        <w:ind w:right="1229"/>
      </w:pPr>
      <w:r>
        <w:t>.text:0040471C aVbafreestrlist db '__vbaFreeStrList',0</w:t>
      </w:r>
    </w:p>
    <w:p w14:paraId="4CC200C9" w14:textId="77777777" w:rsidR="00435C7A" w:rsidRDefault="00435C7A" w:rsidP="00435C7A">
      <w:pPr>
        <w:spacing w:after="0"/>
        <w:ind w:right="1229"/>
      </w:pPr>
      <w:r>
        <w:t>.text:0040472D                 align 10h</w:t>
      </w:r>
    </w:p>
    <w:p w14:paraId="49A50FDC" w14:textId="77777777" w:rsidR="00435C7A" w:rsidRDefault="00435C7A" w:rsidP="00435C7A">
      <w:pPr>
        <w:spacing w:after="0"/>
        <w:ind w:right="1229"/>
      </w:pPr>
      <w:r>
        <w:t>.text:00404730 aVbavar2vec     db '__vbaVar2Vec',0</w:t>
      </w:r>
    </w:p>
    <w:p w14:paraId="5C5E59E4" w14:textId="77777777" w:rsidR="00435C7A" w:rsidRDefault="00435C7A" w:rsidP="00435C7A">
      <w:pPr>
        <w:spacing w:after="0"/>
        <w:ind w:right="1229"/>
      </w:pPr>
      <w:r>
        <w:t>.text:0040473D                 align 10h</w:t>
      </w:r>
    </w:p>
    <w:p w14:paraId="2AAB5A0B" w14:textId="77777777" w:rsidR="00435C7A" w:rsidRDefault="00435C7A" w:rsidP="00435C7A">
      <w:pPr>
        <w:spacing w:after="0"/>
        <w:ind w:right="1229"/>
      </w:pPr>
      <w:r>
        <w:t>.text:00404740 aVbahresultchec db '__vbaHresultCheckObj',0</w:t>
      </w:r>
    </w:p>
    <w:p w14:paraId="0AAA2626" w14:textId="77777777" w:rsidR="00435C7A" w:rsidRDefault="00435C7A" w:rsidP="00435C7A">
      <w:pPr>
        <w:spacing w:after="0"/>
        <w:ind w:right="1229"/>
      </w:pPr>
      <w:r>
        <w:t>.text:00404755                 align 4</w:t>
      </w:r>
    </w:p>
    <w:p w14:paraId="3C864497" w14:textId="77777777" w:rsidR="00435C7A" w:rsidRDefault="00435C7A" w:rsidP="00435C7A">
      <w:pPr>
        <w:spacing w:after="0"/>
        <w:ind w:right="1229"/>
      </w:pPr>
      <w:r>
        <w:t>.text:00404758 aVbastrcopy     db '__vbaStrCopy',0</w:t>
      </w:r>
    </w:p>
    <w:p w14:paraId="060224F5" w14:textId="77777777" w:rsidR="00435C7A" w:rsidRDefault="00435C7A" w:rsidP="00435C7A">
      <w:pPr>
        <w:spacing w:after="0"/>
        <w:ind w:right="1229"/>
      </w:pPr>
      <w:r>
        <w:t>.text:00404765                 align 4</w:t>
      </w:r>
    </w:p>
    <w:p w14:paraId="1B508527" w14:textId="77777777" w:rsidR="00435C7A" w:rsidRDefault="00435C7A" w:rsidP="00435C7A">
      <w:pPr>
        <w:spacing w:after="0"/>
        <w:ind w:right="1229"/>
      </w:pPr>
      <w:r>
        <w:t>.text:00404768 aVbafileclose   db '__vbaFileClose',0</w:t>
      </w:r>
    </w:p>
    <w:p w14:paraId="7B10DAD8" w14:textId="77777777" w:rsidR="00435C7A" w:rsidRDefault="00435C7A" w:rsidP="00435C7A">
      <w:pPr>
        <w:spacing w:after="0"/>
        <w:ind w:right="1229"/>
      </w:pPr>
      <w:r>
        <w:t>.text:00404777                 align 4</w:t>
      </w:r>
    </w:p>
    <w:p w14:paraId="50A87AB7" w14:textId="77777777" w:rsidR="00435C7A" w:rsidRDefault="00435C7A" w:rsidP="00435C7A">
      <w:pPr>
        <w:spacing w:after="0"/>
        <w:ind w:right="1229"/>
      </w:pPr>
      <w:r>
        <w:t>.text:00404778 aVbaget3        db '__vbaGet3',0</w:t>
      </w:r>
    </w:p>
    <w:p w14:paraId="6A78AE32" w14:textId="77777777" w:rsidR="00435C7A" w:rsidRDefault="00435C7A" w:rsidP="00435C7A">
      <w:pPr>
        <w:spacing w:after="0"/>
        <w:ind w:right="1229"/>
      </w:pPr>
      <w:r>
        <w:t>.text:00404782                 align 4</w:t>
      </w:r>
    </w:p>
    <w:p w14:paraId="32BFADB3" w14:textId="77777777" w:rsidR="00435C7A" w:rsidRDefault="00435C7A" w:rsidP="00435C7A">
      <w:pPr>
        <w:spacing w:after="0"/>
        <w:ind w:right="1229"/>
      </w:pPr>
      <w:r>
        <w:t>.text:00404784 aVbafileopen    db '__vbaFileOpen',0</w:t>
      </w:r>
    </w:p>
    <w:p w14:paraId="7E777754" w14:textId="77777777" w:rsidR="00435C7A" w:rsidRDefault="00435C7A" w:rsidP="00435C7A">
      <w:pPr>
        <w:spacing w:after="0"/>
        <w:ind w:right="1229"/>
      </w:pPr>
      <w:r>
        <w:t>.text:00404792                 align 4</w:t>
      </w:r>
    </w:p>
    <w:p w14:paraId="4829C069" w14:textId="77777777" w:rsidR="00435C7A" w:rsidRDefault="00435C7A" w:rsidP="00435C7A">
      <w:pPr>
        <w:spacing w:after="0"/>
        <w:ind w:right="1229"/>
      </w:pPr>
      <w:r>
        <w:t>.text:00404794 aVbaaryunlock   db '__vbaAryUnlock',0</w:t>
      </w:r>
    </w:p>
    <w:p w14:paraId="04C74F65" w14:textId="77777777" w:rsidR="00435C7A" w:rsidRDefault="00435C7A" w:rsidP="00435C7A">
      <w:pPr>
        <w:spacing w:after="0"/>
        <w:ind w:right="1229"/>
      </w:pPr>
      <w:r>
        <w:t>.text:004047A3                 align 4</w:t>
      </w:r>
    </w:p>
    <w:p w14:paraId="6D3D8199" w14:textId="77777777" w:rsidR="00435C7A" w:rsidRDefault="00435C7A" w:rsidP="00435C7A">
      <w:pPr>
        <w:spacing w:after="0"/>
        <w:ind w:right="1229"/>
      </w:pPr>
      <w:r>
        <w:t>.text:004047A4 aVbaarylock     db '__vbaAryLock',0</w:t>
      </w:r>
    </w:p>
    <w:p w14:paraId="6BA1B55A" w14:textId="77777777" w:rsidR="00435C7A" w:rsidRDefault="00435C7A" w:rsidP="00435C7A">
      <w:pPr>
        <w:spacing w:after="0"/>
        <w:ind w:right="1229"/>
      </w:pPr>
      <w:r>
        <w:t>.text:004047B1                 db 3 dup(0)</w:t>
      </w:r>
    </w:p>
    <w:p w14:paraId="35B737C1" w14:textId="77777777" w:rsidR="00435C7A" w:rsidRDefault="00435C7A" w:rsidP="00435C7A">
      <w:pPr>
        <w:spacing w:after="0"/>
        <w:ind w:right="1229"/>
      </w:pPr>
      <w:r>
        <w:t>.text:004047B4 unk_4047B4      db    0                 ; DATA XREF: .text:004048C4↓o</w:t>
      </w:r>
    </w:p>
    <w:p w14:paraId="50E2BCE8" w14:textId="77777777" w:rsidR="00435C7A" w:rsidRDefault="00435C7A" w:rsidP="00435C7A">
      <w:pPr>
        <w:spacing w:after="0"/>
        <w:ind w:right="1229"/>
      </w:pPr>
      <w:r>
        <w:t>.text:004047B4                                         ; .text:004048C8↓o ...</w:t>
      </w:r>
    </w:p>
    <w:p w14:paraId="2575E94C" w14:textId="77777777" w:rsidR="00435C7A" w:rsidRDefault="00435C7A" w:rsidP="00435C7A">
      <w:pPr>
        <w:spacing w:after="0"/>
        <w:ind w:right="1229"/>
      </w:pPr>
      <w:r>
        <w:t>.text:004047B5                 db    0</w:t>
      </w:r>
    </w:p>
    <w:p w14:paraId="3783DA5B" w14:textId="77777777" w:rsidR="00435C7A" w:rsidRDefault="00435C7A" w:rsidP="00435C7A">
      <w:pPr>
        <w:spacing w:after="0"/>
        <w:ind w:right="1229"/>
      </w:pPr>
      <w:r>
        <w:t>.text:004047B6                 db    0</w:t>
      </w:r>
    </w:p>
    <w:p w14:paraId="585CB56A" w14:textId="77777777" w:rsidR="00435C7A" w:rsidRDefault="00435C7A" w:rsidP="00435C7A">
      <w:pPr>
        <w:spacing w:after="0"/>
        <w:ind w:right="1229"/>
      </w:pPr>
      <w:r>
        <w:t>.text:004047B7                 db    0</w:t>
      </w:r>
    </w:p>
    <w:p w14:paraId="77A893F9" w14:textId="77777777" w:rsidR="00435C7A" w:rsidRDefault="00435C7A" w:rsidP="00435C7A">
      <w:pPr>
        <w:spacing w:after="0"/>
        <w:ind w:right="1229"/>
      </w:pPr>
      <w:r>
        <w:t>.text:004047B8                 dd offset aBytearray    ; "ByteArray"</w:t>
      </w:r>
    </w:p>
    <w:p w14:paraId="1941A9F3" w14:textId="77777777" w:rsidR="00435C7A" w:rsidRDefault="00435C7A" w:rsidP="00435C7A">
      <w:pPr>
        <w:spacing w:after="0"/>
        <w:ind w:right="1229"/>
      </w:pPr>
      <w:r>
        <w:t>.text:004047BC                 dd offset aSkey         ; "sKey"</w:t>
      </w:r>
    </w:p>
    <w:p w14:paraId="072197BD" w14:textId="77777777" w:rsidR="00435C7A" w:rsidRDefault="00435C7A" w:rsidP="00435C7A">
      <w:pPr>
        <w:spacing w:after="0"/>
        <w:ind w:right="1229"/>
      </w:pPr>
      <w:r>
        <w:t>.text:004047C0                 dd offset aSdata        ; "sData"</w:t>
      </w:r>
    </w:p>
    <w:p w14:paraId="2EC6D393" w14:textId="77777777" w:rsidR="00435C7A" w:rsidRDefault="00435C7A" w:rsidP="00435C7A">
      <w:pPr>
        <w:spacing w:after="0"/>
        <w:ind w:right="1229"/>
      </w:pPr>
      <w:r>
        <w:t>.text:004047C4                 dd offset aSpassword    ; "sPassword"</w:t>
      </w:r>
    </w:p>
    <w:p w14:paraId="1CAF84CC" w14:textId="77777777" w:rsidR="00435C7A" w:rsidRDefault="00435C7A" w:rsidP="00435C7A">
      <w:pPr>
        <w:spacing w:after="0"/>
        <w:ind w:right="1229"/>
      </w:pPr>
      <w:r>
        <w:t>.text:004047C8                 dd 0</w:t>
      </w:r>
    </w:p>
    <w:p w14:paraId="14864A26" w14:textId="77777777" w:rsidR="00435C7A" w:rsidRDefault="00435C7A" w:rsidP="00435C7A">
      <w:pPr>
        <w:spacing w:after="0"/>
        <w:ind w:right="1229"/>
      </w:pPr>
      <w:r>
        <w:t>.text:004047CC                 dd offset aBrfmev       ; "BRfmEv"</w:t>
      </w:r>
    </w:p>
    <w:p w14:paraId="7ED74494" w14:textId="77777777" w:rsidR="00435C7A" w:rsidRDefault="00435C7A" w:rsidP="00435C7A">
      <w:pPr>
        <w:spacing w:after="0"/>
        <w:ind w:right="1229"/>
      </w:pPr>
      <w:r>
        <w:t>.text:004047D0                 dd offset aJhdcy        ; "JhdCY"</w:t>
      </w:r>
    </w:p>
    <w:p w14:paraId="236EEB7C" w14:textId="77777777" w:rsidR="00435C7A" w:rsidRDefault="00435C7A" w:rsidP="00435C7A">
      <w:pPr>
        <w:spacing w:after="0"/>
        <w:ind w:right="1229"/>
      </w:pPr>
      <w:r>
        <w:t>.text:004047D4                 align 8</w:t>
      </w:r>
    </w:p>
    <w:p w14:paraId="714CC87D" w14:textId="77777777" w:rsidR="00435C7A" w:rsidRDefault="00435C7A" w:rsidP="00435C7A">
      <w:pPr>
        <w:spacing w:after="0"/>
        <w:ind w:right="1229"/>
      </w:pPr>
      <w:r>
        <w:t>.text:004047D8 dword_4047D8    dd 5 dup(0FFFFFFFFh), 4048A4h, 2 dup(0)</w:t>
      </w:r>
    </w:p>
    <w:p w14:paraId="29B45873" w14:textId="77777777" w:rsidR="00435C7A" w:rsidRDefault="00435C7A" w:rsidP="00435C7A">
      <w:pPr>
        <w:spacing w:after="0"/>
        <w:ind w:right="1229"/>
      </w:pPr>
      <w:r>
        <w:t>.text:004047D8                                         ; DATA XREF: .text:004048F4↓o</w:t>
      </w:r>
    </w:p>
    <w:p w14:paraId="06B20321" w14:textId="77777777" w:rsidR="00435C7A" w:rsidRDefault="00435C7A" w:rsidP="00435C7A">
      <w:pPr>
        <w:spacing w:after="0"/>
        <w:ind w:right="1229"/>
      </w:pPr>
      <w:r>
        <w:t>.text:004047F8                 dd offset dword_40480C</w:t>
      </w:r>
    </w:p>
    <w:p w14:paraId="762ECA2C" w14:textId="77777777" w:rsidR="00435C7A" w:rsidRDefault="00435C7A" w:rsidP="00435C7A">
      <w:pPr>
        <w:spacing w:after="0"/>
        <w:ind w:right="1229"/>
      </w:pPr>
      <w:r>
        <w:t>.text:004047FC                 dd offset dword_40487C</w:t>
      </w:r>
    </w:p>
    <w:p w14:paraId="7C0EFB3B" w14:textId="77777777" w:rsidR="00435C7A" w:rsidRDefault="00435C7A" w:rsidP="00435C7A">
      <w:pPr>
        <w:spacing w:after="0"/>
        <w:ind w:right="1229"/>
      </w:pPr>
      <w:r>
        <w:t>.text:00404800                 dd offset dword_404830</w:t>
      </w:r>
    </w:p>
    <w:p w14:paraId="65C9135F" w14:textId="77777777" w:rsidR="00435C7A" w:rsidRDefault="00435C7A" w:rsidP="00435C7A">
      <w:pPr>
        <w:spacing w:after="0"/>
        <w:ind w:right="1229"/>
      </w:pPr>
      <w:r>
        <w:t>.text:00404804                 dd offset dword_404854</w:t>
      </w:r>
    </w:p>
    <w:p w14:paraId="6DF916F9" w14:textId="77777777" w:rsidR="00435C7A" w:rsidRDefault="00435C7A" w:rsidP="00435C7A">
      <w:pPr>
        <w:spacing w:after="0"/>
        <w:ind w:right="1229"/>
      </w:pPr>
      <w:r>
        <w:lastRenderedPageBreak/>
        <w:t>.text:00404808                 dd 0</w:t>
      </w:r>
    </w:p>
    <w:p w14:paraId="07F34B24" w14:textId="77777777" w:rsidR="00435C7A" w:rsidRDefault="00435C7A" w:rsidP="00435C7A">
      <w:pPr>
        <w:spacing w:after="0"/>
        <w:ind w:right="1229"/>
      </w:pPr>
      <w:r>
        <w:t>.text:0040480C dword_40480C    dd 6F90000h, 0FFFFh, 0  ; DATA XREF: .text:004047F8↑o</w:t>
      </w:r>
    </w:p>
    <w:p w14:paraId="1B966126" w14:textId="77777777" w:rsidR="00435C7A" w:rsidRDefault="00435C7A" w:rsidP="00435C7A">
      <w:pPr>
        <w:spacing w:after="0"/>
        <w:ind w:right="1229"/>
      </w:pPr>
      <w:r>
        <w:t>.text:00404818                 dd 60030001h, 4047B4h, 3 dup(0)</w:t>
      </w:r>
    </w:p>
    <w:p w14:paraId="7319A3B4" w14:textId="77777777" w:rsidR="00435C7A" w:rsidRDefault="00435C7A" w:rsidP="00435C7A">
      <w:pPr>
        <w:spacing w:after="0"/>
        <w:ind w:right="1229"/>
      </w:pPr>
      <w:r>
        <w:t>.text:0040482C                 dd 1Eh</w:t>
      </w:r>
    </w:p>
    <w:p w14:paraId="39AA135F" w14:textId="77777777" w:rsidR="00435C7A" w:rsidRDefault="00435C7A" w:rsidP="00435C7A">
      <w:pPr>
        <w:spacing w:after="0"/>
        <w:ind w:right="1229"/>
      </w:pPr>
      <w:r>
        <w:t>.text:00404830 dword_404830    dd 701010Ch, 0FFFFh, 0  ; DATA XREF: .text:00404800↑o</w:t>
      </w:r>
    </w:p>
    <w:p w14:paraId="4CB5FB67" w14:textId="77777777" w:rsidR="00435C7A" w:rsidRDefault="00435C7A" w:rsidP="00435C7A">
      <w:pPr>
        <w:spacing w:after="0"/>
        <w:ind w:right="1229"/>
      </w:pPr>
      <w:r>
        <w:t>.text:0040483C                 dd 60030003h, 4047C0h, 3 dup(0)</w:t>
      </w:r>
    </w:p>
    <w:p w14:paraId="7C7A7ABA" w14:textId="77777777" w:rsidR="00435C7A" w:rsidRDefault="00435C7A" w:rsidP="00435C7A">
      <w:pPr>
        <w:spacing w:after="0"/>
        <w:ind w:right="1229"/>
      </w:pPr>
      <w:r>
        <w:t>.text:00404850                 dd 3030301Eh</w:t>
      </w:r>
    </w:p>
    <w:p w14:paraId="01C32963" w14:textId="77777777" w:rsidR="00435C7A" w:rsidRDefault="00435C7A" w:rsidP="00435C7A">
      <w:pPr>
        <w:spacing w:after="0"/>
        <w:ind w:right="1229"/>
      </w:pPr>
      <w:r>
        <w:t>.text:00404854 dword_404854    dd 7050008h, 0FFFFh, 0  ; DATA XREF: .text:00404804↑o</w:t>
      </w:r>
    </w:p>
    <w:p w14:paraId="37175929" w14:textId="77777777" w:rsidR="00435C7A" w:rsidRDefault="00435C7A" w:rsidP="00435C7A">
      <w:pPr>
        <w:spacing w:after="0"/>
        <w:ind w:right="1229"/>
      </w:pPr>
      <w:r>
        <w:t>.text:00404860                 dd 60030004h, 4047B8h, 3 dup(0)</w:t>
      </w:r>
    </w:p>
    <w:p w14:paraId="15C45B75" w14:textId="77777777" w:rsidR="00435C7A" w:rsidRDefault="00435C7A" w:rsidP="00435C7A">
      <w:pPr>
        <w:spacing w:after="0"/>
        <w:ind w:right="1229"/>
      </w:pPr>
      <w:r>
        <w:t>.text:00404874                 dd 651Eh, 10h</w:t>
      </w:r>
    </w:p>
    <w:p w14:paraId="28F54EA7" w14:textId="77777777" w:rsidR="00435C7A" w:rsidRDefault="00435C7A" w:rsidP="00435C7A">
      <w:pPr>
        <w:spacing w:after="0"/>
        <w:ind w:right="1229"/>
      </w:pPr>
      <w:r>
        <w:t>.text:0040487C dword_40487C    dd 6FD010Ch, 0FFFFh, 0  ; DATA XREF: .text:004047FC↑o</w:t>
      </w:r>
    </w:p>
    <w:p w14:paraId="65D72A84" w14:textId="77777777" w:rsidR="00435C7A" w:rsidRDefault="00435C7A" w:rsidP="00435C7A">
      <w:pPr>
        <w:spacing w:after="0"/>
        <w:ind w:right="1229"/>
      </w:pPr>
      <w:r>
        <w:t>.text:00404888                 dd 60030002h, 4047CCh, 3 dup(0)</w:t>
      </w:r>
    </w:p>
    <w:p w14:paraId="0A86FF98" w14:textId="77777777" w:rsidR="00435C7A" w:rsidRDefault="00435C7A" w:rsidP="00435C7A">
      <w:pPr>
        <w:spacing w:after="0"/>
        <w:ind w:right="1229"/>
      </w:pPr>
      <w:r>
        <w:t>.text:0040489C                 dd 7030301Eh, 0</w:t>
      </w:r>
    </w:p>
    <w:p w14:paraId="7808246F" w14:textId="77777777" w:rsidR="00435C7A" w:rsidRDefault="00435C7A" w:rsidP="00435C7A">
      <w:pPr>
        <w:spacing w:after="0"/>
        <w:ind w:right="1229"/>
      </w:pPr>
      <w:r>
        <w:t>.text:004048A4 dword_4048A4    dd 0                    ; DATA XREF: .text:00403CEC↑o</w:t>
      </w:r>
    </w:p>
    <w:p w14:paraId="6B6ABBB2" w14:textId="77777777" w:rsidR="00435C7A" w:rsidRDefault="00435C7A" w:rsidP="00435C7A">
      <w:pPr>
        <w:spacing w:after="0"/>
        <w:ind w:right="1229"/>
      </w:pPr>
      <w:r>
        <w:t>.text:004048A8                 dd offset dword_403CDC+4</w:t>
      </w:r>
    </w:p>
    <w:p w14:paraId="78AF81CA" w14:textId="77777777" w:rsidR="00435C7A" w:rsidRDefault="00435C7A" w:rsidP="00435C7A">
      <w:pPr>
        <w:spacing w:after="0"/>
        <w:ind w:right="1229"/>
      </w:pPr>
      <w:r>
        <w:t>.text:004048AC                 dd 0FFFFFFFFh, 0</w:t>
      </w:r>
    </w:p>
    <w:p w14:paraId="00131268" w14:textId="77777777" w:rsidR="00435C7A" w:rsidRDefault="00435C7A" w:rsidP="00435C7A">
      <w:pPr>
        <w:spacing w:after="0"/>
        <w:ind w:right="1229"/>
      </w:pPr>
      <w:r>
        <w:t>.text:004048B4                 dd 1, 0</w:t>
      </w:r>
    </w:p>
    <w:p w14:paraId="76B5C22C" w14:textId="77777777" w:rsidR="00435C7A" w:rsidRDefault="00435C7A" w:rsidP="00435C7A">
      <w:pPr>
        <w:spacing w:after="0"/>
        <w:ind w:right="1229"/>
      </w:pPr>
      <w:r>
        <w:t>.text:004048BC                 dd offset dword_4047D8+18h</w:t>
      </w:r>
    </w:p>
    <w:p w14:paraId="35E6FA23" w14:textId="77777777" w:rsidR="00435C7A" w:rsidRDefault="00435C7A" w:rsidP="00435C7A">
      <w:pPr>
        <w:spacing w:after="0"/>
        <w:ind w:right="1229"/>
      </w:pPr>
      <w:r>
        <w:t>.text:004048C0                 dd 0</w:t>
      </w:r>
    </w:p>
    <w:p w14:paraId="7916E468" w14:textId="77777777" w:rsidR="00435C7A" w:rsidRDefault="00435C7A" w:rsidP="00435C7A">
      <w:pPr>
        <w:spacing w:after="0"/>
        <w:ind w:right="1229"/>
      </w:pPr>
      <w:r>
        <w:t>.text:004048C4                 dd offset unk_4047B4</w:t>
      </w:r>
    </w:p>
    <w:p w14:paraId="7E4565DC" w14:textId="77777777" w:rsidR="00435C7A" w:rsidRDefault="00435C7A" w:rsidP="00435C7A">
      <w:pPr>
        <w:spacing w:after="0"/>
        <w:ind w:right="1229"/>
      </w:pPr>
      <w:r>
        <w:t>.text:004048C8                 dd offset unk_4047B4</w:t>
      </w:r>
    </w:p>
    <w:p w14:paraId="4761A155" w14:textId="77777777" w:rsidR="00435C7A" w:rsidRDefault="00435C7A" w:rsidP="00435C7A">
      <w:pPr>
        <w:spacing w:after="0"/>
        <w:ind w:right="1229"/>
      </w:pPr>
      <w:r>
        <w:t>.text:004048CC                 dd offset unk_4047B4</w:t>
      </w:r>
    </w:p>
    <w:p w14:paraId="07770FD3" w14:textId="77777777" w:rsidR="00435C7A" w:rsidRDefault="00435C7A" w:rsidP="00435C7A">
      <w:pPr>
        <w:spacing w:after="0"/>
        <w:ind w:right="1229"/>
      </w:pPr>
      <w:r>
        <w:t>.text:004048D0                 dd 3 dup(0)</w:t>
      </w:r>
    </w:p>
    <w:p w14:paraId="7DA6D23D" w14:textId="77777777" w:rsidR="00435C7A" w:rsidRDefault="00435C7A" w:rsidP="00435C7A">
      <w:pPr>
        <w:spacing w:after="0"/>
        <w:ind w:right="1229"/>
      </w:pPr>
      <w:r>
        <w:t>.text:004048DC                 dd 60h, 4</w:t>
      </w:r>
    </w:p>
    <w:p w14:paraId="03DC5E08" w14:textId="77777777" w:rsidR="00435C7A" w:rsidRDefault="00435C7A" w:rsidP="00435C7A">
      <w:pPr>
        <w:spacing w:after="0"/>
        <w:ind w:right="1229"/>
      </w:pPr>
      <w:r>
        <w:t>.text:004048E4 dword_4048E4    dd 0                    ; DATA XREF: .text:00403F38↑o</w:t>
      </w:r>
    </w:p>
    <w:p w14:paraId="381013BA" w14:textId="77777777" w:rsidR="00435C7A" w:rsidRDefault="00435C7A" w:rsidP="00435C7A">
      <w:pPr>
        <w:spacing w:after="0"/>
        <w:ind w:right="1229"/>
      </w:pPr>
      <w:r>
        <w:t>.text:004048E8                 dd offset dword_403F30</w:t>
      </w:r>
    </w:p>
    <w:p w14:paraId="5BD19099" w14:textId="77777777" w:rsidR="00435C7A" w:rsidRDefault="00435C7A" w:rsidP="00435C7A">
      <w:pPr>
        <w:spacing w:after="0"/>
        <w:ind w:right="1229"/>
      </w:pPr>
      <w:r>
        <w:t>.text:004048EC                 dd 0FFFFFFFFh, 0</w:t>
      </w:r>
    </w:p>
    <w:p w14:paraId="11A5291B" w14:textId="77777777" w:rsidR="00435C7A" w:rsidRDefault="00435C7A" w:rsidP="00435C7A">
      <w:pPr>
        <w:spacing w:after="0"/>
        <w:ind w:right="1229"/>
      </w:pPr>
      <w:r>
        <w:t>.text:004048F4                 dd offset dword_4047D8</w:t>
      </w:r>
    </w:p>
    <w:p w14:paraId="0826BD64" w14:textId="77777777" w:rsidR="00435C7A" w:rsidRDefault="00435C7A" w:rsidP="00435C7A">
      <w:pPr>
        <w:spacing w:after="0"/>
        <w:ind w:right="1229"/>
      </w:pPr>
      <w:r>
        <w:t>.text:004048F8                 dd 3 dup(0)</w:t>
      </w:r>
    </w:p>
    <w:p w14:paraId="513C4ADE" w14:textId="77777777" w:rsidR="00435C7A" w:rsidRDefault="00435C7A" w:rsidP="00435C7A">
      <w:pPr>
        <w:spacing w:after="0"/>
        <w:ind w:right="1229"/>
      </w:pPr>
      <w:r>
        <w:t>.text:00404904                 dd 0FFFFFFFFh, 0</w:t>
      </w:r>
    </w:p>
    <w:p w14:paraId="11110091" w14:textId="77777777" w:rsidR="00435C7A" w:rsidRDefault="00435C7A" w:rsidP="00435C7A">
      <w:pPr>
        <w:spacing w:after="0"/>
        <w:ind w:right="1229"/>
      </w:pPr>
      <w:r>
        <w:t>.text:0040490C                 dd offset off_4044E0</w:t>
      </w:r>
    </w:p>
    <w:p w14:paraId="544F6CF4" w14:textId="77777777" w:rsidR="00435C7A" w:rsidRDefault="00435C7A" w:rsidP="00435C7A">
      <w:pPr>
        <w:spacing w:after="0"/>
        <w:ind w:right="1229"/>
      </w:pPr>
      <w:r>
        <w:t>.text:00404910                 dd offset dword_404480+10h</w:t>
      </w:r>
    </w:p>
    <w:p w14:paraId="0613A1EA" w14:textId="77777777" w:rsidR="00435C7A" w:rsidRDefault="00435C7A" w:rsidP="00435C7A">
      <w:pPr>
        <w:spacing w:after="0"/>
        <w:ind w:right="1229"/>
      </w:pPr>
      <w:r>
        <w:t>.text:00404914                 dd offset unk_40853C</w:t>
      </w:r>
    </w:p>
    <w:p w14:paraId="3A37363F" w14:textId="77777777" w:rsidR="00435C7A" w:rsidRDefault="00435C7A" w:rsidP="00435C7A">
      <w:pPr>
        <w:spacing w:after="0"/>
        <w:ind w:right="1229"/>
      </w:pPr>
      <w:r>
        <w:t>.text:00404918                 dd offset off_4044E0</w:t>
      </w:r>
    </w:p>
    <w:p w14:paraId="7328D71D" w14:textId="77777777" w:rsidR="00435C7A" w:rsidRDefault="00435C7A" w:rsidP="00435C7A">
      <w:pPr>
        <w:spacing w:after="0"/>
        <w:ind w:right="1229"/>
      </w:pPr>
      <w:r>
        <w:t>.text:0040491C                 dd offset dword_404504+4</w:t>
      </w:r>
    </w:p>
    <w:p w14:paraId="00D177A3" w14:textId="77777777" w:rsidR="00435C7A" w:rsidRDefault="00435C7A" w:rsidP="00435C7A">
      <w:pPr>
        <w:spacing w:after="0"/>
        <w:ind w:right="1229"/>
      </w:pPr>
      <w:r>
        <w:t>.text:00404920                 dd offset unk_408540</w:t>
      </w:r>
    </w:p>
    <w:p w14:paraId="7EE764AE" w14:textId="77777777" w:rsidR="00435C7A" w:rsidRDefault="00435C7A" w:rsidP="00435C7A">
      <w:pPr>
        <w:spacing w:after="0"/>
        <w:ind w:right="1229"/>
      </w:pPr>
      <w:r>
        <w:t>.text:00404924 aBrfmev         db 'BRfmEv',0           ; DATA XREF: .text:004047CC↑o</w:t>
      </w:r>
    </w:p>
    <w:p w14:paraId="0E0E5775" w14:textId="77777777" w:rsidR="00435C7A" w:rsidRDefault="00435C7A" w:rsidP="00435C7A">
      <w:pPr>
        <w:spacing w:after="0"/>
        <w:ind w:right="1229"/>
      </w:pPr>
      <w:r>
        <w:t>.text:0040492B                 align 4</w:t>
      </w:r>
    </w:p>
    <w:p w14:paraId="573DE644" w14:textId="77777777" w:rsidR="00435C7A" w:rsidRDefault="00435C7A" w:rsidP="00435C7A">
      <w:pPr>
        <w:spacing w:after="0"/>
        <w:ind w:right="1229"/>
      </w:pPr>
      <w:r>
        <w:t>.text:0040492C aJhdcy          db 'JhdCY',0            ; DATA XREF: .text:004047D0↑o</w:t>
      </w:r>
    </w:p>
    <w:p w14:paraId="7CB79278" w14:textId="77777777" w:rsidR="00435C7A" w:rsidRDefault="00435C7A" w:rsidP="00435C7A">
      <w:pPr>
        <w:spacing w:after="0"/>
        <w:ind w:right="1229"/>
      </w:pPr>
      <w:r>
        <w:t>.text:00404932                 align 4</w:t>
      </w:r>
    </w:p>
    <w:p w14:paraId="297B08A5" w14:textId="77777777" w:rsidR="00435C7A" w:rsidRDefault="00435C7A" w:rsidP="00435C7A">
      <w:pPr>
        <w:spacing w:after="0"/>
        <w:ind w:right="1229"/>
      </w:pPr>
      <w:r>
        <w:t>.text:00404934 aSdata          db 'sData',0            ; DATA XREF: .text:004047C0↑o</w:t>
      </w:r>
    </w:p>
    <w:p w14:paraId="70076FF0" w14:textId="77777777" w:rsidR="00435C7A" w:rsidRDefault="00435C7A" w:rsidP="00435C7A">
      <w:pPr>
        <w:spacing w:after="0"/>
        <w:ind w:right="1229"/>
      </w:pPr>
      <w:r>
        <w:t>.text:0040493A                 align 4</w:t>
      </w:r>
    </w:p>
    <w:p w14:paraId="685E4DC2" w14:textId="77777777" w:rsidR="00435C7A" w:rsidRDefault="00435C7A" w:rsidP="00435C7A">
      <w:pPr>
        <w:spacing w:after="0"/>
        <w:ind w:right="1229"/>
      </w:pPr>
      <w:r>
        <w:t>.text:0040493C aSpassword      db 'sPassword',0        ; DATA XREF: .text:004047C4↑o</w:t>
      </w:r>
    </w:p>
    <w:p w14:paraId="04DA0A2F" w14:textId="77777777" w:rsidR="00435C7A" w:rsidRDefault="00435C7A" w:rsidP="00435C7A">
      <w:pPr>
        <w:spacing w:after="0"/>
        <w:ind w:right="1229"/>
      </w:pPr>
      <w:r>
        <w:t>.text:00404946                 align 4</w:t>
      </w:r>
    </w:p>
    <w:p w14:paraId="3BC56678" w14:textId="77777777" w:rsidR="00435C7A" w:rsidRDefault="00435C7A" w:rsidP="00435C7A">
      <w:pPr>
        <w:spacing w:after="0"/>
        <w:ind w:right="1229"/>
      </w:pPr>
      <w:r>
        <w:lastRenderedPageBreak/>
        <w:t>.text:00404948 aBytearray      db 'ByteArray',0        ; DATA XREF: .text:004047B8↑o</w:t>
      </w:r>
    </w:p>
    <w:p w14:paraId="1EF8E8AE" w14:textId="77777777" w:rsidR="00435C7A" w:rsidRDefault="00435C7A" w:rsidP="00435C7A">
      <w:pPr>
        <w:spacing w:after="0"/>
        <w:ind w:right="1229"/>
      </w:pPr>
      <w:r>
        <w:t>.text:00404952                 align 4</w:t>
      </w:r>
    </w:p>
    <w:p w14:paraId="4E0321F1" w14:textId="77777777" w:rsidR="00435C7A" w:rsidRDefault="00435C7A" w:rsidP="00435C7A">
      <w:pPr>
        <w:spacing w:after="0"/>
        <w:ind w:right="1229"/>
      </w:pPr>
      <w:r>
        <w:t>.text:00404954 aSkey           db 'sKey',0             ; DATA XREF: .text:004047BC↑o</w:t>
      </w:r>
    </w:p>
    <w:p w14:paraId="693A065F" w14:textId="77777777" w:rsidR="00435C7A" w:rsidRDefault="00435C7A" w:rsidP="00435C7A">
      <w:pPr>
        <w:spacing w:after="0"/>
        <w:ind w:right="1229"/>
      </w:pPr>
      <w:r>
        <w:t>.text:00404959                 align 10h</w:t>
      </w:r>
    </w:p>
    <w:p w14:paraId="721352F6" w14:textId="77777777" w:rsidR="00435C7A" w:rsidRDefault="00435C7A" w:rsidP="00435C7A">
      <w:pPr>
        <w:spacing w:after="0"/>
        <w:ind w:right="1229"/>
      </w:pPr>
      <w:r>
        <w:t>.text:00404960 dword_404960    dd 0E9E9E9E9h, 3 dup(0CCCCCCCCh)</w:t>
      </w:r>
    </w:p>
    <w:p w14:paraId="6A628925" w14:textId="77777777" w:rsidR="00435C7A" w:rsidRDefault="00435C7A" w:rsidP="00435C7A">
      <w:pPr>
        <w:spacing w:after="0"/>
        <w:ind w:right="1229"/>
      </w:pPr>
      <w:r>
        <w:t>.text:00404960                                         ; DATA XREF: .text:00403AB0↑o</w:t>
      </w:r>
    </w:p>
    <w:p w14:paraId="6134524A" w14:textId="77777777" w:rsidR="00435C7A" w:rsidRDefault="00435C7A" w:rsidP="00435C7A">
      <w:pPr>
        <w:spacing w:after="0"/>
        <w:ind w:right="1229"/>
      </w:pPr>
      <w:r>
        <w:t>.text:00404970</w:t>
      </w:r>
    </w:p>
    <w:p w14:paraId="2F45D8C5" w14:textId="77777777" w:rsidR="00435C7A" w:rsidRDefault="00435C7A" w:rsidP="00435C7A">
      <w:pPr>
        <w:spacing w:after="0"/>
        <w:ind w:right="1229"/>
      </w:pPr>
      <w:r>
        <w:t>.text:00404970 ; =============== S U B R O U T I N E =======================================</w:t>
      </w:r>
    </w:p>
    <w:p w14:paraId="2599C905" w14:textId="77777777" w:rsidR="00435C7A" w:rsidRDefault="00435C7A" w:rsidP="00435C7A">
      <w:pPr>
        <w:spacing w:after="0"/>
        <w:ind w:right="1229"/>
      </w:pPr>
      <w:r>
        <w:t>.text:00404970</w:t>
      </w:r>
    </w:p>
    <w:p w14:paraId="17C19B49" w14:textId="77777777" w:rsidR="00435C7A" w:rsidRDefault="00435C7A" w:rsidP="00435C7A">
      <w:pPr>
        <w:spacing w:after="0"/>
        <w:ind w:right="1229"/>
      </w:pPr>
      <w:r>
        <w:t>.text:00404970 ; Attributes: bp-based frame</w:t>
      </w:r>
    </w:p>
    <w:p w14:paraId="796F0A85" w14:textId="77777777" w:rsidR="00435C7A" w:rsidRDefault="00435C7A" w:rsidP="00435C7A">
      <w:pPr>
        <w:spacing w:after="0"/>
        <w:ind w:right="1229"/>
      </w:pPr>
      <w:r>
        <w:t>.text:00404970</w:t>
      </w:r>
    </w:p>
    <w:p w14:paraId="33F389B4" w14:textId="77777777" w:rsidR="00435C7A" w:rsidRDefault="00435C7A" w:rsidP="00435C7A">
      <w:pPr>
        <w:spacing w:after="0"/>
        <w:ind w:right="1229"/>
      </w:pPr>
      <w:r>
        <w:t>.text:00404970 sub_404970      proc near               ; CODE XREF: .text:00406427↓p</w:t>
      </w:r>
    </w:p>
    <w:p w14:paraId="20F67BC2" w14:textId="77777777" w:rsidR="00435C7A" w:rsidRDefault="00435C7A" w:rsidP="00435C7A">
      <w:pPr>
        <w:spacing w:after="0"/>
        <w:ind w:right="1229"/>
      </w:pPr>
      <w:r>
        <w:t>.text:00404970</w:t>
      </w:r>
    </w:p>
    <w:p w14:paraId="2AF69240" w14:textId="77777777" w:rsidR="00435C7A" w:rsidRDefault="00435C7A" w:rsidP="00435C7A">
      <w:pPr>
        <w:spacing w:after="0"/>
        <w:ind w:right="1229"/>
      </w:pPr>
      <w:r>
        <w:t>.text:00404970 var_34          = dword ptr -34h</w:t>
      </w:r>
    </w:p>
    <w:p w14:paraId="505573BF" w14:textId="77777777" w:rsidR="00435C7A" w:rsidRDefault="00435C7A" w:rsidP="00435C7A">
      <w:pPr>
        <w:spacing w:after="0"/>
        <w:ind w:right="1229"/>
      </w:pPr>
      <w:r>
        <w:t>.text:00404970 var_2C          = dword ptr -2Ch</w:t>
      </w:r>
    </w:p>
    <w:p w14:paraId="79463FB3" w14:textId="77777777" w:rsidR="00435C7A" w:rsidRDefault="00435C7A" w:rsidP="00435C7A">
      <w:pPr>
        <w:spacing w:after="0"/>
        <w:ind w:right="1229"/>
      </w:pPr>
      <w:r>
        <w:t>.text:00404970 var_24          = dword ptr -24h</w:t>
      </w:r>
    </w:p>
    <w:p w14:paraId="1706A3A6" w14:textId="77777777" w:rsidR="00435C7A" w:rsidRDefault="00435C7A" w:rsidP="00435C7A">
      <w:pPr>
        <w:spacing w:after="0"/>
        <w:ind w:right="1229"/>
      </w:pPr>
      <w:r>
        <w:t>.text:00404970 var_1C          = dword ptr -1Ch</w:t>
      </w:r>
    </w:p>
    <w:p w14:paraId="74C0E740" w14:textId="77777777" w:rsidR="00435C7A" w:rsidRDefault="00435C7A" w:rsidP="00435C7A">
      <w:pPr>
        <w:spacing w:after="0"/>
        <w:ind w:right="1229"/>
      </w:pPr>
      <w:r>
        <w:t>.text:00404970 var_14          = dword ptr -14h</w:t>
      </w:r>
    </w:p>
    <w:p w14:paraId="27747B30" w14:textId="77777777" w:rsidR="00435C7A" w:rsidRDefault="00435C7A" w:rsidP="00435C7A">
      <w:pPr>
        <w:spacing w:after="0"/>
        <w:ind w:right="1229"/>
      </w:pPr>
      <w:r>
        <w:t>.text:00404970 var_10          = dword ptr -10h</w:t>
      </w:r>
    </w:p>
    <w:p w14:paraId="3AA69A82" w14:textId="77777777" w:rsidR="00435C7A" w:rsidRDefault="00435C7A" w:rsidP="00435C7A">
      <w:pPr>
        <w:spacing w:after="0"/>
        <w:ind w:right="1229"/>
      </w:pPr>
      <w:r>
        <w:t>.text:00404970 var_8           = dword ptr -8</w:t>
      </w:r>
    </w:p>
    <w:p w14:paraId="24823E4D" w14:textId="77777777" w:rsidR="00435C7A" w:rsidRDefault="00435C7A" w:rsidP="00435C7A">
      <w:pPr>
        <w:spacing w:after="0"/>
        <w:ind w:right="1229"/>
      </w:pPr>
      <w:r>
        <w:t>.text:00404970 var_4           = dword ptr -4</w:t>
      </w:r>
    </w:p>
    <w:p w14:paraId="339CD7FB" w14:textId="77777777" w:rsidR="00435C7A" w:rsidRDefault="00435C7A" w:rsidP="00435C7A">
      <w:pPr>
        <w:spacing w:after="0"/>
        <w:ind w:right="1229"/>
      </w:pPr>
      <w:r>
        <w:t>.text:00404970</w:t>
      </w:r>
    </w:p>
    <w:p w14:paraId="23168104" w14:textId="77777777" w:rsidR="00435C7A" w:rsidRDefault="00435C7A" w:rsidP="00435C7A">
      <w:pPr>
        <w:spacing w:after="0"/>
        <w:ind w:right="1229"/>
      </w:pPr>
      <w:r>
        <w:t>.text:00404970                 push    ebp</w:t>
      </w:r>
    </w:p>
    <w:p w14:paraId="31603F36" w14:textId="77777777" w:rsidR="00435C7A" w:rsidRDefault="00435C7A" w:rsidP="00435C7A">
      <w:pPr>
        <w:spacing w:after="0"/>
        <w:ind w:right="1229"/>
      </w:pPr>
      <w:r>
        <w:t>.text:00404971                 mov     ebp, esp</w:t>
      </w:r>
    </w:p>
    <w:p w14:paraId="5465BC67" w14:textId="77777777" w:rsidR="00435C7A" w:rsidRDefault="00435C7A" w:rsidP="00435C7A">
      <w:pPr>
        <w:spacing w:after="0"/>
        <w:ind w:right="1229"/>
      </w:pPr>
      <w:r>
        <w:t>.text:00404973                 sub     esp, 8</w:t>
      </w:r>
    </w:p>
    <w:p w14:paraId="5DF9A7B0" w14:textId="77777777" w:rsidR="00435C7A" w:rsidRDefault="00435C7A" w:rsidP="00435C7A">
      <w:pPr>
        <w:spacing w:after="0"/>
        <w:ind w:right="1229"/>
      </w:pPr>
      <w:r>
        <w:t>.text:00404976                 push    offset __vbaExceptHandler</w:t>
      </w:r>
    </w:p>
    <w:p w14:paraId="4DA2F6D5" w14:textId="77777777" w:rsidR="00435C7A" w:rsidRDefault="00435C7A" w:rsidP="00435C7A">
      <w:pPr>
        <w:spacing w:after="0"/>
        <w:ind w:right="1229"/>
      </w:pPr>
      <w:r>
        <w:t>.text:0040497B                 mov     eax, large fs:0</w:t>
      </w:r>
    </w:p>
    <w:p w14:paraId="7FE438CB" w14:textId="77777777" w:rsidR="00435C7A" w:rsidRDefault="00435C7A" w:rsidP="00435C7A">
      <w:pPr>
        <w:spacing w:after="0"/>
        <w:ind w:right="1229"/>
      </w:pPr>
      <w:r>
        <w:t>.text:00404981                 push    eax</w:t>
      </w:r>
    </w:p>
    <w:p w14:paraId="7163C7C4" w14:textId="77777777" w:rsidR="00435C7A" w:rsidRDefault="00435C7A" w:rsidP="00435C7A">
      <w:pPr>
        <w:spacing w:after="0"/>
        <w:ind w:right="1229"/>
      </w:pPr>
      <w:r>
        <w:t>.text:00404982                 mov     large fs:0, esp</w:t>
      </w:r>
    </w:p>
    <w:p w14:paraId="1BF3AC82" w14:textId="77777777" w:rsidR="00435C7A" w:rsidRDefault="00435C7A" w:rsidP="00435C7A">
      <w:pPr>
        <w:spacing w:after="0"/>
        <w:ind w:right="1229"/>
      </w:pPr>
      <w:r>
        <w:t>.text:00404989                 sub     esp, 34h</w:t>
      </w:r>
    </w:p>
    <w:p w14:paraId="6E2DA5E8" w14:textId="77777777" w:rsidR="00435C7A" w:rsidRDefault="00435C7A" w:rsidP="00435C7A">
      <w:pPr>
        <w:spacing w:after="0"/>
        <w:ind w:right="1229"/>
      </w:pPr>
      <w:r>
        <w:t>.text:0040498C                 push    ebx</w:t>
      </w:r>
    </w:p>
    <w:p w14:paraId="68429556" w14:textId="77777777" w:rsidR="00435C7A" w:rsidRDefault="00435C7A" w:rsidP="00435C7A">
      <w:pPr>
        <w:spacing w:after="0"/>
        <w:ind w:right="1229"/>
      </w:pPr>
      <w:r>
        <w:t>.text:0040498D                 push    esi</w:t>
      </w:r>
    </w:p>
    <w:p w14:paraId="5D67FF59" w14:textId="77777777" w:rsidR="00435C7A" w:rsidRDefault="00435C7A" w:rsidP="00435C7A">
      <w:pPr>
        <w:spacing w:after="0"/>
        <w:ind w:right="1229"/>
      </w:pPr>
      <w:r>
        <w:t>.text:0040498E                 push    edi</w:t>
      </w:r>
    </w:p>
    <w:p w14:paraId="79BBE3E0" w14:textId="77777777" w:rsidR="00435C7A" w:rsidRDefault="00435C7A" w:rsidP="00435C7A">
      <w:pPr>
        <w:spacing w:after="0"/>
        <w:ind w:right="1229"/>
      </w:pPr>
      <w:r>
        <w:t>.text:0040498F                 mov     [ebp+var_8], esp</w:t>
      </w:r>
    </w:p>
    <w:p w14:paraId="382213D1" w14:textId="77777777" w:rsidR="00435C7A" w:rsidRDefault="00435C7A" w:rsidP="00435C7A">
      <w:pPr>
        <w:spacing w:after="0"/>
        <w:ind w:right="1229"/>
      </w:pPr>
      <w:r>
        <w:t>.text:00404992                 mov     [ebp+var_4], offset dword_401168</w:t>
      </w:r>
    </w:p>
    <w:p w14:paraId="0E5F141E" w14:textId="77777777" w:rsidR="00435C7A" w:rsidRDefault="00435C7A" w:rsidP="00435C7A">
      <w:pPr>
        <w:spacing w:after="0"/>
        <w:ind w:right="1229"/>
      </w:pPr>
      <w:r>
        <w:t>.text:00404999                 mov     esi, ds:__vbaUI1I2</w:t>
      </w:r>
    </w:p>
    <w:p w14:paraId="7093788B" w14:textId="77777777" w:rsidR="00435C7A" w:rsidRDefault="00435C7A" w:rsidP="00435C7A">
      <w:pPr>
        <w:spacing w:after="0"/>
        <w:ind w:right="1229"/>
      </w:pPr>
      <w:r>
        <w:t>.text:0040499F                 xor     edi, edi</w:t>
      </w:r>
    </w:p>
    <w:p w14:paraId="64846ECB" w14:textId="77777777" w:rsidR="00435C7A" w:rsidRDefault="00435C7A" w:rsidP="00435C7A">
      <w:pPr>
        <w:spacing w:after="0"/>
        <w:ind w:right="1229"/>
      </w:pPr>
      <w:r>
        <w:t>.text:004049A1                 xor     ecx, ecx</w:t>
      </w:r>
    </w:p>
    <w:p w14:paraId="479B5D27" w14:textId="77777777" w:rsidR="00435C7A" w:rsidRDefault="00435C7A" w:rsidP="00435C7A">
      <w:pPr>
        <w:spacing w:after="0"/>
        <w:ind w:right="1229"/>
      </w:pPr>
      <w:r>
        <w:t>.text:004049A3                 mov     [ebp+var_14], edi</w:t>
      </w:r>
    </w:p>
    <w:p w14:paraId="2E51813A" w14:textId="77777777" w:rsidR="00435C7A" w:rsidRDefault="00435C7A" w:rsidP="00435C7A">
      <w:pPr>
        <w:spacing w:after="0"/>
        <w:ind w:right="1229"/>
      </w:pPr>
      <w:r>
        <w:t>.text:004049A6                 mov     [ebp+var_24], edi</w:t>
      </w:r>
    </w:p>
    <w:p w14:paraId="07D762AB" w14:textId="77777777" w:rsidR="00435C7A" w:rsidRDefault="00435C7A" w:rsidP="00435C7A">
      <w:pPr>
        <w:spacing w:after="0"/>
        <w:ind w:right="1229"/>
      </w:pPr>
      <w:r>
        <w:t>.text:004049A9                 mov     [ebp+var_34], edi</w:t>
      </w:r>
    </w:p>
    <w:p w14:paraId="6CF0F05E" w14:textId="77777777" w:rsidR="00435C7A" w:rsidRDefault="00435C7A" w:rsidP="00435C7A">
      <w:pPr>
        <w:spacing w:after="0"/>
        <w:ind w:right="1229"/>
      </w:pPr>
      <w:r>
        <w:t>.text:004049AC                 call    esi ; __vbaUI1I2</w:t>
      </w:r>
    </w:p>
    <w:p w14:paraId="72423377" w14:textId="77777777" w:rsidR="00435C7A" w:rsidRDefault="00435C7A" w:rsidP="00435C7A">
      <w:pPr>
        <w:spacing w:after="0"/>
        <w:ind w:right="1229"/>
      </w:pPr>
      <w:r>
        <w:t>.text:004049AE                 mov     ecx, dword_408080</w:t>
      </w:r>
    </w:p>
    <w:p w14:paraId="70BD5D08" w14:textId="77777777" w:rsidR="00435C7A" w:rsidRDefault="00435C7A" w:rsidP="00435C7A">
      <w:pPr>
        <w:spacing w:after="0"/>
        <w:ind w:right="1229"/>
      </w:pPr>
      <w:r>
        <w:lastRenderedPageBreak/>
        <w:t>.text:004049B4                 mov     [ecx+1Ah], al</w:t>
      </w:r>
    </w:p>
    <w:p w14:paraId="2BA6DF0A" w14:textId="77777777" w:rsidR="00435C7A" w:rsidRDefault="00435C7A" w:rsidP="00435C7A">
      <w:pPr>
        <w:spacing w:after="0"/>
        <w:ind w:right="1229"/>
      </w:pPr>
      <w:r>
        <w:t>.text:004049B7                 mov     ecx, 0Fh</w:t>
      </w:r>
    </w:p>
    <w:p w14:paraId="3BC74219" w14:textId="77777777" w:rsidR="00435C7A" w:rsidRDefault="00435C7A" w:rsidP="00435C7A">
      <w:pPr>
        <w:spacing w:after="0"/>
        <w:ind w:right="1229"/>
      </w:pPr>
      <w:r>
        <w:t>.text:004049BC                 call    esi ; __vbaUI1I2</w:t>
      </w:r>
    </w:p>
    <w:p w14:paraId="663F8D26" w14:textId="77777777" w:rsidR="00435C7A" w:rsidRDefault="00435C7A" w:rsidP="00435C7A">
      <w:pPr>
        <w:spacing w:after="0"/>
        <w:ind w:right="1229"/>
      </w:pPr>
      <w:r>
        <w:t>.text:004049BE                 mov     edx, dword_408080</w:t>
      </w:r>
    </w:p>
    <w:p w14:paraId="2F16E35E" w14:textId="77777777" w:rsidR="00435C7A" w:rsidRDefault="00435C7A" w:rsidP="00435C7A">
      <w:pPr>
        <w:spacing w:after="0"/>
        <w:ind w:right="1229"/>
      </w:pPr>
      <w:r>
        <w:t>.text:004049C4                 mov     ecx, 0B7h ; '·'</w:t>
      </w:r>
    </w:p>
    <w:p w14:paraId="1C1D4A98" w14:textId="77777777" w:rsidR="00435C7A" w:rsidRDefault="00435C7A" w:rsidP="00435C7A">
      <w:pPr>
        <w:spacing w:after="0"/>
        <w:ind w:right="1229"/>
      </w:pPr>
      <w:r>
        <w:t>.text:004049C9                 mov     [edx+0Bh], al</w:t>
      </w:r>
    </w:p>
    <w:p w14:paraId="2AC35A99" w14:textId="77777777" w:rsidR="00435C7A" w:rsidRDefault="00435C7A" w:rsidP="00435C7A">
      <w:pPr>
        <w:spacing w:after="0"/>
        <w:ind w:right="1229"/>
      </w:pPr>
      <w:r>
        <w:t>.text:004049CC                 call    esi ; __vbaUI1I2</w:t>
      </w:r>
    </w:p>
    <w:p w14:paraId="23776DF6" w14:textId="77777777" w:rsidR="00435C7A" w:rsidRDefault="00435C7A" w:rsidP="00435C7A">
      <w:pPr>
        <w:spacing w:after="0"/>
        <w:ind w:right="1229"/>
      </w:pPr>
      <w:r>
        <w:t>.text:004049CE                 mov     ecx, dword_408080</w:t>
      </w:r>
    </w:p>
    <w:p w14:paraId="37C229B2" w14:textId="77777777" w:rsidR="00435C7A" w:rsidRDefault="00435C7A" w:rsidP="00435C7A">
      <w:pPr>
        <w:spacing w:after="0"/>
        <w:ind w:right="1229"/>
      </w:pPr>
      <w:r>
        <w:t>.text:004049D4                 mov     [ecx+0Ch], al</w:t>
      </w:r>
    </w:p>
    <w:p w14:paraId="2EC65567" w14:textId="77777777" w:rsidR="00435C7A" w:rsidRDefault="00435C7A" w:rsidP="00435C7A">
      <w:pPr>
        <w:spacing w:after="0"/>
        <w:ind w:right="1229"/>
      </w:pPr>
      <w:r>
        <w:t>.text:004049D7                 mov     ecx, 48h ; 'H'</w:t>
      </w:r>
    </w:p>
    <w:p w14:paraId="09C70BB1" w14:textId="77777777" w:rsidR="00435C7A" w:rsidRDefault="00435C7A" w:rsidP="00435C7A">
      <w:pPr>
        <w:spacing w:after="0"/>
        <w:ind w:right="1229"/>
      </w:pPr>
      <w:r>
        <w:t>.text:004049DC                 call    esi ; __vbaUI1I2</w:t>
      </w:r>
    </w:p>
    <w:p w14:paraId="34182C6A" w14:textId="77777777" w:rsidR="00435C7A" w:rsidRDefault="00435C7A" w:rsidP="00435C7A">
      <w:pPr>
        <w:spacing w:after="0"/>
        <w:ind w:right="1229"/>
      </w:pPr>
      <w:r>
        <w:t>.text:004049DE                 mov     edx, dword_408080</w:t>
      </w:r>
    </w:p>
    <w:p w14:paraId="1E6CB14E" w14:textId="77777777" w:rsidR="00435C7A" w:rsidRDefault="00435C7A" w:rsidP="00435C7A">
      <w:pPr>
        <w:spacing w:after="0"/>
        <w:ind w:right="1229"/>
      </w:pPr>
      <w:r>
        <w:t>.text:004049E4                 mov     ecx, 38h ; '8'</w:t>
      </w:r>
    </w:p>
    <w:p w14:paraId="4ADACC29" w14:textId="77777777" w:rsidR="00435C7A" w:rsidRDefault="00435C7A" w:rsidP="00435C7A">
      <w:pPr>
        <w:spacing w:after="0"/>
        <w:ind w:right="1229"/>
      </w:pPr>
      <w:r>
        <w:t>.text:004049E9                 mov     [edx+0Dh], al</w:t>
      </w:r>
    </w:p>
    <w:p w14:paraId="46D71E08" w14:textId="77777777" w:rsidR="00435C7A" w:rsidRDefault="00435C7A" w:rsidP="00435C7A">
      <w:pPr>
        <w:spacing w:after="0"/>
        <w:ind w:right="1229"/>
      </w:pPr>
      <w:r>
        <w:t>.text:004049EC                 call    esi ; __vbaUI1I2</w:t>
      </w:r>
    </w:p>
    <w:p w14:paraId="45A7EA47" w14:textId="77777777" w:rsidR="00435C7A" w:rsidRDefault="00435C7A" w:rsidP="00435C7A">
      <w:pPr>
        <w:spacing w:after="0"/>
        <w:ind w:right="1229"/>
      </w:pPr>
      <w:r>
        <w:t>.text:004049EE                 mov     ecx, dword_408080</w:t>
      </w:r>
    </w:p>
    <w:p w14:paraId="55D389AC" w14:textId="77777777" w:rsidR="00435C7A" w:rsidRDefault="00435C7A" w:rsidP="00435C7A">
      <w:pPr>
        <w:spacing w:after="0"/>
        <w:ind w:right="1229"/>
      </w:pPr>
      <w:r>
        <w:t>.text:004049F4                 mov     [ecx+0Eh], al</w:t>
      </w:r>
    </w:p>
    <w:p w14:paraId="2F556A32" w14:textId="77777777" w:rsidR="00435C7A" w:rsidRDefault="00435C7A" w:rsidP="00435C7A">
      <w:pPr>
        <w:spacing w:after="0"/>
        <w:ind w:right="1229"/>
      </w:pPr>
      <w:r>
        <w:t>.text:004049F7                 mov     ecx, 8Bh ; '‹'</w:t>
      </w:r>
    </w:p>
    <w:p w14:paraId="7AD7CA6A" w14:textId="77777777" w:rsidR="00435C7A" w:rsidRDefault="00435C7A" w:rsidP="00435C7A">
      <w:pPr>
        <w:spacing w:after="0"/>
        <w:ind w:right="1229"/>
      </w:pPr>
      <w:r>
        <w:t>.text:004049FC                 call    esi ; __vbaUI1I2</w:t>
      </w:r>
    </w:p>
    <w:p w14:paraId="437D44EF" w14:textId="77777777" w:rsidR="00435C7A" w:rsidRDefault="00435C7A" w:rsidP="00435C7A">
      <w:pPr>
        <w:spacing w:after="0"/>
        <w:ind w:right="1229"/>
      </w:pPr>
      <w:r>
        <w:t>.text:004049FE                 mov     edx, dword_408080</w:t>
      </w:r>
    </w:p>
    <w:p w14:paraId="37CA6B8D" w14:textId="77777777" w:rsidR="00435C7A" w:rsidRDefault="00435C7A" w:rsidP="00435C7A">
      <w:pPr>
        <w:spacing w:after="0"/>
        <w:ind w:right="1229"/>
      </w:pPr>
      <w:r>
        <w:t>.text:00404A04                 mov     ecx, 30h ; '0'</w:t>
      </w:r>
    </w:p>
    <w:p w14:paraId="6B8CDB2F" w14:textId="77777777" w:rsidR="00435C7A" w:rsidRDefault="00435C7A" w:rsidP="00435C7A">
      <w:pPr>
        <w:spacing w:after="0"/>
        <w:ind w:right="1229"/>
      </w:pPr>
      <w:r>
        <w:t>.text:00404A09                 mov     [edx+0Fh], al</w:t>
      </w:r>
    </w:p>
    <w:p w14:paraId="15C1878C" w14:textId="77777777" w:rsidR="00435C7A" w:rsidRDefault="00435C7A" w:rsidP="00435C7A">
      <w:pPr>
        <w:spacing w:after="0"/>
        <w:ind w:right="1229"/>
      </w:pPr>
      <w:r>
        <w:t>.text:00404A0C                 call    esi ; __vbaUI1I2</w:t>
      </w:r>
    </w:p>
    <w:p w14:paraId="3C79C7DF" w14:textId="77777777" w:rsidR="00435C7A" w:rsidRDefault="00435C7A" w:rsidP="00435C7A">
      <w:pPr>
        <w:spacing w:after="0"/>
        <w:ind w:right="1229"/>
      </w:pPr>
      <w:r>
        <w:t>.text:00404A0E                 mov     ecx, dword_408080</w:t>
      </w:r>
    </w:p>
    <w:p w14:paraId="26F590D4" w14:textId="77777777" w:rsidR="00435C7A" w:rsidRDefault="00435C7A" w:rsidP="00435C7A">
      <w:pPr>
        <w:spacing w:after="0"/>
        <w:ind w:right="1229"/>
      </w:pPr>
      <w:r>
        <w:t>.text:00404A14                 mov     [ecx+1], al</w:t>
      </w:r>
    </w:p>
    <w:p w14:paraId="35C1CE30" w14:textId="77777777" w:rsidR="00435C7A" w:rsidRDefault="00435C7A" w:rsidP="00435C7A">
      <w:pPr>
        <w:spacing w:after="0"/>
        <w:ind w:right="1229"/>
      </w:pPr>
      <w:r>
        <w:t>.text:00404A17                 mov     ecx, 5Eh ; '^'</w:t>
      </w:r>
    </w:p>
    <w:p w14:paraId="670FD19D" w14:textId="77777777" w:rsidR="00435C7A" w:rsidRDefault="00435C7A" w:rsidP="00435C7A">
      <w:pPr>
        <w:spacing w:after="0"/>
        <w:ind w:right="1229"/>
      </w:pPr>
      <w:r>
        <w:t>.text:00404A1C                 call    esi ; __vbaUI1I2</w:t>
      </w:r>
    </w:p>
    <w:p w14:paraId="64E96D7E" w14:textId="77777777" w:rsidR="00435C7A" w:rsidRDefault="00435C7A" w:rsidP="00435C7A">
      <w:pPr>
        <w:spacing w:after="0"/>
        <w:ind w:right="1229"/>
      </w:pPr>
      <w:r>
        <w:t>.text:00404A1E                 mov     edx, dword_408080</w:t>
      </w:r>
    </w:p>
    <w:p w14:paraId="6A1A6578" w14:textId="77777777" w:rsidR="00435C7A" w:rsidRDefault="00435C7A" w:rsidP="00435C7A">
      <w:pPr>
        <w:spacing w:after="0"/>
        <w:ind w:right="1229"/>
      </w:pPr>
      <w:r>
        <w:t>.text:00404A24                 mov     ecx, 64h ; 'd'</w:t>
      </w:r>
    </w:p>
    <w:p w14:paraId="11B39F9D" w14:textId="77777777" w:rsidR="00435C7A" w:rsidRDefault="00435C7A" w:rsidP="00435C7A">
      <w:pPr>
        <w:spacing w:after="0"/>
        <w:ind w:right="1229"/>
      </w:pPr>
      <w:r>
        <w:t>.text:00404A29                 mov     [edx+2], al</w:t>
      </w:r>
    </w:p>
    <w:p w14:paraId="32FEF68B" w14:textId="77777777" w:rsidR="00435C7A" w:rsidRDefault="00435C7A" w:rsidP="00435C7A">
      <w:pPr>
        <w:spacing w:after="0"/>
        <w:ind w:right="1229"/>
      </w:pPr>
      <w:r>
        <w:t>.text:00404A2C                 call    esi ; __vbaUI1I2</w:t>
      </w:r>
    </w:p>
    <w:p w14:paraId="7A450849" w14:textId="77777777" w:rsidR="00435C7A" w:rsidRDefault="00435C7A" w:rsidP="00435C7A">
      <w:pPr>
        <w:spacing w:after="0"/>
        <w:ind w:right="1229"/>
      </w:pPr>
      <w:r>
        <w:t>.text:00404A2E                 mov     ecx, dword_408080</w:t>
      </w:r>
    </w:p>
    <w:p w14:paraId="455BD7E6" w14:textId="77777777" w:rsidR="00435C7A" w:rsidRDefault="00435C7A" w:rsidP="00435C7A">
      <w:pPr>
        <w:spacing w:after="0"/>
        <w:ind w:right="1229"/>
      </w:pPr>
      <w:r>
        <w:t>.text:00404A34                 mov     [ecx+3], al</w:t>
      </w:r>
    </w:p>
    <w:p w14:paraId="6F76644D" w14:textId="77777777" w:rsidR="00435C7A" w:rsidRDefault="00435C7A" w:rsidP="00435C7A">
      <w:pPr>
        <w:spacing w:after="0"/>
        <w:ind w:right="1229"/>
      </w:pPr>
      <w:r>
        <w:t>.text:00404A37                 mov     ecx, 0ADh ; '­'</w:t>
      </w:r>
    </w:p>
    <w:p w14:paraId="2BF2BE55" w14:textId="77777777" w:rsidR="00435C7A" w:rsidRDefault="00435C7A" w:rsidP="00435C7A">
      <w:pPr>
        <w:spacing w:after="0"/>
        <w:ind w:right="1229"/>
      </w:pPr>
      <w:r>
        <w:t>.text:00404A3C                 call    esi ; __vbaUI1I2</w:t>
      </w:r>
    </w:p>
    <w:p w14:paraId="1A7C8D23" w14:textId="77777777" w:rsidR="00435C7A" w:rsidRDefault="00435C7A" w:rsidP="00435C7A">
      <w:pPr>
        <w:spacing w:after="0"/>
        <w:ind w:right="1229"/>
      </w:pPr>
      <w:r>
        <w:t>.text:00404A3E                 mov     edx, dword_408080</w:t>
      </w:r>
    </w:p>
    <w:p w14:paraId="373F2B6B" w14:textId="77777777" w:rsidR="00435C7A" w:rsidRDefault="00435C7A" w:rsidP="00435C7A">
      <w:pPr>
        <w:spacing w:after="0"/>
        <w:ind w:right="1229"/>
      </w:pPr>
      <w:r>
        <w:t>.text:00404A44                 mov     ecx, 8Bh ; '‹'</w:t>
      </w:r>
    </w:p>
    <w:p w14:paraId="0D716817" w14:textId="77777777" w:rsidR="00435C7A" w:rsidRDefault="00435C7A" w:rsidP="00435C7A">
      <w:pPr>
        <w:spacing w:after="0"/>
        <w:ind w:right="1229"/>
      </w:pPr>
      <w:r>
        <w:t>.text:00404A49                 mov     [edx+4], al</w:t>
      </w:r>
    </w:p>
    <w:p w14:paraId="52B2E105" w14:textId="77777777" w:rsidR="00435C7A" w:rsidRDefault="00435C7A" w:rsidP="00435C7A">
      <w:pPr>
        <w:spacing w:after="0"/>
        <w:ind w:right="1229"/>
      </w:pPr>
      <w:r>
        <w:t>.text:00404A4C                 call    esi ; __vbaUI1I2</w:t>
      </w:r>
    </w:p>
    <w:p w14:paraId="336F4C2B" w14:textId="77777777" w:rsidR="00435C7A" w:rsidRDefault="00435C7A" w:rsidP="00435C7A">
      <w:pPr>
        <w:spacing w:after="0"/>
        <w:ind w:right="1229"/>
      </w:pPr>
      <w:r>
        <w:t>.text:00404A4E                 mov     ecx, dword_408080</w:t>
      </w:r>
    </w:p>
    <w:p w14:paraId="4FC9CECF" w14:textId="77777777" w:rsidR="00435C7A" w:rsidRDefault="00435C7A" w:rsidP="00435C7A">
      <w:pPr>
        <w:spacing w:after="0"/>
        <w:ind w:right="1229"/>
      </w:pPr>
      <w:r>
        <w:t>.text:00404A54                 mov     [ecx+5], al</w:t>
      </w:r>
    </w:p>
    <w:p w14:paraId="0C0FB617" w14:textId="77777777" w:rsidR="00435C7A" w:rsidRDefault="00435C7A" w:rsidP="00435C7A">
      <w:pPr>
        <w:spacing w:after="0"/>
        <w:ind w:right="1229"/>
      </w:pPr>
      <w:r>
        <w:t>.text:00404A57                 mov     ecx, 40h ; '@'</w:t>
      </w:r>
    </w:p>
    <w:p w14:paraId="51C9507E" w14:textId="77777777" w:rsidR="00435C7A" w:rsidRDefault="00435C7A" w:rsidP="00435C7A">
      <w:pPr>
        <w:spacing w:after="0"/>
        <w:ind w:right="1229"/>
      </w:pPr>
      <w:r>
        <w:t>.text:00404A5C                 call    esi ; __vbaUI1I2</w:t>
      </w:r>
    </w:p>
    <w:p w14:paraId="3321DE32" w14:textId="77777777" w:rsidR="00435C7A" w:rsidRDefault="00435C7A" w:rsidP="00435C7A">
      <w:pPr>
        <w:spacing w:after="0"/>
        <w:ind w:right="1229"/>
      </w:pPr>
      <w:r>
        <w:t>.text:00404A5E                 mov     edx, dword_408080</w:t>
      </w:r>
    </w:p>
    <w:p w14:paraId="3555F7A3" w14:textId="77777777" w:rsidR="00435C7A" w:rsidRDefault="00435C7A" w:rsidP="00435C7A">
      <w:pPr>
        <w:spacing w:after="0"/>
        <w:ind w:right="1229"/>
      </w:pPr>
      <w:r>
        <w:lastRenderedPageBreak/>
        <w:t>.text:00404A64                 mov     ecx, 10h</w:t>
      </w:r>
    </w:p>
    <w:p w14:paraId="3E09E907" w14:textId="77777777" w:rsidR="00435C7A" w:rsidRDefault="00435C7A" w:rsidP="00435C7A">
      <w:pPr>
        <w:spacing w:after="0"/>
        <w:ind w:right="1229"/>
      </w:pPr>
      <w:r>
        <w:t>.text:00404A69                 mov     [edx+6], al</w:t>
      </w:r>
    </w:p>
    <w:p w14:paraId="1D3D8FF4" w14:textId="77777777" w:rsidR="00435C7A" w:rsidRDefault="00435C7A" w:rsidP="00435C7A">
      <w:pPr>
        <w:spacing w:after="0"/>
        <w:ind w:right="1229"/>
      </w:pPr>
      <w:r>
        <w:t>.text:00404A6C                 call    esi ; __vbaUI1I2</w:t>
      </w:r>
    </w:p>
    <w:p w14:paraId="5DC85862" w14:textId="77777777" w:rsidR="00435C7A" w:rsidRDefault="00435C7A" w:rsidP="00435C7A">
      <w:pPr>
        <w:spacing w:after="0"/>
        <w:ind w:right="1229"/>
      </w:pPr>
      <w:r>
        <w:t>.text:00404A6E                 mov     ecx, dword_408080</w:t>
      </w:r>
    </w:p>
    <w:p w14:paraId="69F39226" w14:textId="77777777" w:rsidR="00435C7A" w:rsidRDefault="00435C7A" w:rsidP="00435C7A">
      <w:pPr>
        <w:spacing w:after="0"/>
        <w:ind w:right="1229"/>
      </w:pPr>
      <w:r>
        <w:t>.text:00404A74                 mov     [ecx+7], al</w:t>
      </w:r>
    </w:p>
    <w:p w14:paraId="403AA0E2" w14:textId="77777777" w:rsidR="00435C7A" w:rsidRDefault="00435C7A" w:rsidP="00435C7A">
      <w:pPr>
        <w:spacing w:after="0"/>
        <w:ind w:right="1229"/>
      </w:pPr>
      <w:r>
        <w:t>.text:00404A77                 mov     ecx, 8Bh ; '‹'</w:t>
      </w:r>
    </w:p>
    <w:p w14:paraId="243AD937" w14:textId="77777777" w:rsidR="00435C7A" w:rsidRDefault="00435C7A" w:rsidP="00435C7A">
      <w:pPr>
        <w:spacing w:after="0"/>
        <w:ind w:right="1229"/>
      </w:pPr>
      <w:r>
        <w:t>.text:00404A7C                 call    esi ; __vbaUI1I2</w:t>
      </w:r>
    </w:p>
    <w:p w14:paraId="00ABE807" w14:textId="77777777" w:rsidR="00435C7A" w:rsidRDefault="00435C7A" w:rsidP="00435C7A">
      <w:pPr>
        <w:spacing w:after="0"/>
        <w:ind w:right="1229"/>
      </w:pPr>
      <w:r>
        <w:t>.text:00404A7E                 mov     edx, dword_408080</w:t>
      </w:r>
    </w:p>
    <w:p w14:paraId="5DF10E3C" w14:textId="77777777" w:rsidR="00435C7A" w:rsidRDefault="00435C7A" w:rsidP="00435C7A">
      <w:pPr>
        <w:spacing w:after="0"/>
        <w:ind w:right="1229"/>
      </w:pPr>
      <w:r>
        <w:t>.text:00404A84                 mov     ecx, 70h ; 'p'</w:t>
      </w:r>
    </w:p>
    <w:p w14:paraId="03BC0EC2" w14:textId="77777777" w:rsidR="00435C7A" w:rsidRDefault="00435C7A" w:rsidP="00435C7A">
      <w:pPr>
        <w:spacing w:after="0"/>
        <w:ind w:right="1229"/>
      </w:pPr>
      <w:r>
        <w:t>.text:00404A89                 mov     [edx+8], al</w:t>
      </w:r>
    </w:p>
    <w:p w14:paraId="608EEA30" w14:textId="77777777" w:rsidR="00435C7A" w:rsidRDefault="00435C7A" w:rsidP="00435C7A">
      <w:pPr>
        <w:spacing w:after="0"/>
        <w:ind w:right="1229"/>
      </w:pPr>
      <w:r>
        <w:t>.text:00404A8C                 call    esi ; __vbaUI1I2</w:t>
      </w:r>
    </w:p>
    <w:p w14:paraId="65BB18BD" w14:textId="77777777" w:rsidR="00435C7A" w:rsidRDefault="00435C7A" w:rsidP="00435C7A">
      <w:pPr>
        <w:spacing w:after="0"/>
        <w:ind w:right="1229"/>
      </w:pPr>
      <w:r>
        <w:t>.text:00404A8E                 mov     ecx, dword_408080</w:t>
      </w:r>
    </w:p>
    <w:p w14:paraId="55B0FAAD" w14:textId="77777777" w:rsidR="00435C7A" w:rsidRDefault="00435C7A" w:rsidP="00435C7A">
      <w:pPr>
        <w:spacing w:after="0"/>
        <w:ind w:right="1229"/>
      </w:pPr>
      <w:r>
        <w:t>.text:00404A94                 mov     [ecx+9], al</w:t>
      </w:r>
    </w:p>
    <w:p w14:paraId="018DADE5" w14:textId="77777777" w:rsidR="00435C7A" w:rsidRDefault="00435C7A" w:rsidP="00435C7A">
      <w:pPr>
        <w:spacing w:after="0"/>
        <w:ind w:right="1229"/>
      </w:pPr>
      <w:r>
        <w:t>.text:00404A97                 mov     ecx, 3Ch ; '&lt;'</w:t>
      </w:r>
    </w:p>
    <w:p w14:paraId="3354E503" w14:textId="77777777" w:rsidR="00435C7A" w:rsidRDefault="00435C7A" w:rsidP="00435C7A">
      <w:pPr>
        <w:spacing w:after="0"/>
        <w:ind w:right="1229"/>
      </w:pPr>
      <w:r>
        <w:t>.text:00404A9C                 call    esi ; __vbaUI1I2</w:t>
      </w:r>
    </w:p>
    <w:p w14:paraId="5AE26E1E" w14:textId="77777777" w:rsidR="00435C7A" w:rsidRDefault="00435C7A" w:rsidP="00435C7A">
      <w:pPr>
        <w:spacing w:after="0"/>
        <w:ind w:right="1229"/>
      </w:pPr>
      <w:r>
        <w:t>.text:00404A9E                 mov     edx, dword_408080</w:t>
      </w:r>
    </w:p>
    <w:p w14:paraId="3BA76BEC" w14:textId="77777777" w:rsidR="00435C7A" w:rsidRDefault="00435C7A" w:rsidP="00435C7A">
      <w:pPr>
        <w:spacing w:after="0"/>
        <w:ind w:right="1229"/>
      </w:pPr>
      <w:r>
        <w:t>.text:00404AA4                 mov     ecx, 7Ch ; '|'</w:t>
      </w:r>
    </w:p>
    <w:p w14:paraId="20E41800" w14:textId="77777777" w:rsidR="00435C7A" w:rsidRDefault="00435C7A" w:rsidP="00435C7A">
      <w:pPr>
        <w:spacing w:after="0"/>
        <w:ind w:right="1229"/>
      </w:pPr>
      <w:r>
        <w:t>.text:00404AA9                 mov     [edx+0Ah], al</w:t>
      </w:r>
    </w:p>
    <w:p w14:paraId="6979749D" w14:textId="77777777" w:rsidR="00435C7A" w:rsidRDefault="00435C7A" w:rsidP="00435C7A">
      <w:pPr>
        <w:spacing w:after="0"/>
        <w:ind w:right="1229"/>
      </w:pPr>
      <w:r>
        <w:t>.text:00404AAC                 call    esi ; __vbaUI1I2</w:t>
      </w:r>
    </w:p>
    <w:p w14:paraId="737BA936" w14:textId="77777777" w:rsidR="00435C7A" w:rsidRDefault="00435C7A" w:rsidP="00435C7A">
      <w:pPr>
        <w:spacing w:after="0"/>
        <w:ind w:right="1229"/>
      </w:pPr>
      <w:r>
        <w:t>.text:00404AAE                 mov     ecx, dword_408080</w:t>
      </w:r>
    </w:p>
    <w:p w14:paraId="6A177852" w14:textId="77777777" w:rsidR="00435C7A" w:rsidRDefault="00435C7A" w:rsidP="00435C7A">
      <w:pPr>
        <w:spacing w:after="0"/>
        <w:ind w:right="1229"/>
      </w:pPr>
      <w:r>
        <w:t>.text:00404AB4                 mov     [ecx+10h], al</w:t>
      </w:r>
    </w:p>
    <w:p w14:paraId="216FDDCC" w14:textId="77777777" w:rsidR="00435C7A" w:rsidRDefault="00435C7A" w:rsidP="00435C7A">
      <w:pPr>
        <w:spacing w:after="0"/>
        <w:ind w:right="1229"/>
      </w:pPr>
      <w:r>
        <w:t>.text:00404AB7                 mov     ecx, 24h ; '$'</w:t>
      </w:r>
    </w:p>
    <w:p w14:paraId="5B9CA630" w14:textId="77777777" w:rsidR="00435C7A" w:rsidRDefault="00435C7A" w:rsidP="00435C7A">
      <w:pPr>
        <w:spacing w:after="0"/>
        <w:ind w:right="1229"/>
      </w:pPr>
      <w:r>
        <w:t>.text:00404ABC                 call    esi ; __vbaUI1I2</w:t>
      </w:r>
    </w:p>
    <w:p w14:paraId="23A0596E" w14:textId="77777777" w:rsidR="00435C7A" w:rsidRDefault="00435C7A" w:rsidP="00435C7A">
      <w:pPr>
        <w:spacing w:after="0"/>
        <w:ind w:right="1229"/>
      </w:pPr>
      <w:r>
        <w:t>.text:00404ABE                 mov     edx, dword_408080</w:t>
      </w:r>
    </w:p>
    <w:p w14:paraId="59938A34" w14:textId="77777777" w:rsidR="00435C7A" w:rsidRDefault="00435C7A" w:rsidP="00435C7A">
      <w:pPr>
        <w:spacing w:after="0"/>
        <w:ind w:right="1229"/>
      </w:pPr>
      <w:r>
        <w:t>.text:00404AC4                 mov     ecx, 4</w:t>
      </w:r>
    </w:p>
    <w:p w14:paraId="0C29E468" w14:textId="77777777" w:rsidR="00435C7A" w:rsidRDefault="00435C7A" w:rsidP="00435C7A">
      <w:pPr>
        <w:spacing w:after="0"/>
        <w:ind w:right="1229"/>
      </w:pPr>
      <w:r>
        <w:t>.text:00404AC9                 mov     [edx+11h], al</w:t>
      </w:r>
    </w:p>
    <w:p w14:paraId="3E2C1265" w14:textId="77777777" w:rsidR="00435C7A" w:rsidRDefault="00435C7A" w:rsidP="00435C7A">
      <w:pPr>
        <w:spacing w:after="0"/>
        <w:ind w:right="1229"/>
      </w:pPr>
      <w:r>
        <w:t>.text:00404ACC                 call    esi ; __vbaUI1I2</w:t>
      </w:r>
    </w:p>
    <w:p w14:paraId="3BCA7167" w14:textId="77777777" w:rsidR="00435C7A" w:rsidRDefault="00435C7A" w:rsidP="00435C7A">
      <w:pPr>
        <w:spacing w:after="0"/>
        <w:ind w:right="1229"/>
      </w:pPr>
      <w:r>
        <w:t>.text:00404ACE                 mov     ecx, dword_408080</w:t>
      </w:r>
    </w:p>
    <w:p w14:paraId="606D458C" w14:textId="77777777" w:rsidR="00435C7A" w:rsidRDefault="00435C7A" w:rsidP="00435C7A">
      <w:pPr>
        <w:spacing w:after="0"/>
        <w:ind w:right="1229"/>
      </w:pPr>
      <w:r>
        <w:t>.text:00404AD4                 mov     [ecx+12h], al</w:t>
      </w:r>
    </w:p>
    <w:p w14:paraId="5B11F07D" w14:textId="77777777" w:rsidR="00435C7A" w:rsidRDefault="00435C7A" w:rsidP="00435C7A">
      <w:pPr>
        <w:spacing w:after="0"/>
        <w:ind w:right="1229"/>
      </w:pPr>
      <w:r>
        <w:t>.text:00404AD7                 mov     ecx, 89h ; '‰'</w:t>
      </w:r>
    </w:p>
    <w:p w14:paraId="5A43C313" w14:textId="77777777" w:rsidR="00435C7A" w:rsidRDefault="00435C7A" w:rsidP="00435C7A">
      <w:pPr>
        <w:spacing w:after="0"/>
        <w:ind w:right="1229"/>
      </w:pPr>
      <w:r>
        <w:t>.text:00404ADC                 call    esi ; __vbaUI1I2</w:t>
      </w:r>
    </w:p>
    <w:p w14:paraId="749F9DAB" w14:textId="77777777" w:rsidR="00435C7A" w:rsidRDefault="00435C7A" w:rsidP="00435C7A">
      <w:pPr>
        <w:spacing w:after="0"/>
        <w:ind w:right="1229"/>
      </w:pPr>
      <w:r>
        <w:t>.text:00404ADE                 mov     edx, dword_408080</w:t>
      </w:r>
    </w:p>
    <w:p w14:paraId="2A70AD4C" w14:textId="77777777" w:rsidR="00435C7A" w:rsidRDefault="00435C7A" w:rsidP="00435C7A">
      <w:pPr>
        <w:spacing w:after="0"/>
        <w:ind w:right="1229"/>
      </w:pPr>
      <w:r>
        <w:t>.text:00404AE4                 mov     ecx, 4Fh ; 'O'</w:t>
      </w:r>
    </w:p>
    <w:p w14:paraId="3FB4FFF8" w14:textId="77777777" w:rsidR="00435C7A" w:rsidRDefault="00435C7A" w:rsidP="00435C7A">
      <w:pPr>
        <w:spacing w:after="0"/>
        <w:ind w:right="1229"/>
      </w:pPr>
      <w:r>
        <w:t>.text:00404AE9                 mov     [edx+13h], al</w:t>
      </w:r>
    </w:p>
    <w:p w14:paraId="1DCCB240" w14:textId="77777777" w:rsidR="00435C7A" w:rsidRDefault="00435C7A" w:rsidP="00435C7A">
      <w:pPr>
        <w:spacing w:after="0"/>
        <w:ind w:right="1229"/>
      </w:pPr>
      <w:r>
        <w:t>.text:00404AEC                 call    esi ; __vbaUI1I2</w:t>
      </w:r>
    </w:p>
    <w:p w14:paraId="50DEFCF8" w14:textId="77777777" w:rsidR="00435C7A" w:rsidRDefault="00435C7A" w:rsidP="00435C7A">
      <w:pPr>
        <w:spacing w:after="0"/>
        <w:ind w:right="1229"/>
      </w:pPr>
      <w:r>
        <w:t>.text:00404AEE                 mov     ecx, dword_408080</w:t>
      </w:r>
    </w:p>
    <w:p w14:paraId="159B8705" w14:textId="77777777" w:rsidR="00435C7A" w:rsidRDefault="00435C7A" w:rsidP="00435C7A">
      <w:pPr>
        <w:spacing w:after="0"/>
        <w:ind w:right="1229"/>
      </w:pPr>
      <w:r>
        <w:t>.text:00404AF4                 mov     [ecx+14h], al</w:t>
      </w:r>
    </w:p>
    <w:p w14:paraId="0A9784E4" w14:textId="77777777" w:rsidR="00435C7A" w:rsidRDefault="00435C7A" w:rsidP="00435C7A">
      <w:pPr>
        <w:spacing w:after="0"/>
        <w:ind w:right="1229"/>
      </w:pPr>
      <w:r>
        <w:t>.text:00404AF7                 mov     ecx, 0FCh ; 'ü'</w:t>
      </w:r>
    </w:p>
    <w:p w14:paraId="71D1C989" w14:textId="77777777" w:rsidR="00435C7A" w:rsidRDefault="00435C7A" w:rsidP="00435C7A">
      <w:pPr>
        <w:spacing w:after="0"/>
        <w:ind w:right="1229"/>
      </w:pPr>
      <w:r>
        <w:t>.text:00404AFC                 call    esi ; __vbaUI1I2</w:t>
      </w:r>
    </w:p>
    <w:p w14:paraId="182D7B24" w14:textId="77777777" w:rsidR="00435C7A" w:rsidRDefault="00435C7A" w:rsidP="00435C7A">
      <w:pPr>
        <w:spacing w:after="0"/>
        <w:ind w:right="1229"/>
      </w:pPr>
      <w:r>
        <w:t>.text:00404AFE                 mov     edx, dword_408080</w:t>
      </w:r>
    </w:p>
    <w:p w14:paraId="23D9DCFC" w14:textId="77777777" w:rsidR="00435C7A" w:rsidRDefault="00435C7A" w:rsidP="00435C7A">
      <w:pPr>
        <w:spacing w:after="0"/>
        <w:ind w:right="1229"/>
      </w:pPr>
      <w:r>
        <w:t>.text:00404B04                 mov     ecx, 0FCh ; 'ü'</w:t>
      </w:r>
    </w:p>
    <w:p w14:paraId="77FF7F44" w14:textId="77777777" w:rsidR="00435C7A" w:rsidRDefault="00435C7A" w:rsidP="00435C7A">
      <w:pPr>
        <w:spacing w:after="0"/>
        <w:ind w:right="1229"/>
      </w:pPr>
      <w:r>
        <w:t>.text:00404B09                 mov     [edx+15h], al</w:t>
      </w:r>
    </w:p>
    <w:p w14:paraId="1FC25E19" w14:textId="77777777" w:rsidR="00435C7A" w:rsidRDefault="00435C7A" w:rsidP="00435C7A">
      <w:pPr>
        <w:spacing w:after="0"/>
        <w:ind w:right="1229"/>
      </w:pPr>
      <w:r>
        <w:t>.text:00404B0C                 call    esi ; __vbaUI1I2</w:t>
      </w:r>
    </w:p>
    <w:p w14:paraId="7EA0AB70" w14:textId="77777777" w:rsidR="00435C7A" w:rsidRDefault="00435C7A" w:rsidP="00435C7A">
      <w:pPr>
        <w:spacing w:after="0"/>
        <w:ind w:right="1229"/>
      </w:pPr>
      <w:r>
        <w:t>.text:00404B0E                 mov     ecx, dword_408080</w:t>
      </w:r>
    </w:p>
    <w:p w14:paraId="74DDD707" w14:textId="77777777" w:rsidR="00435C7A" w:rsidRDefault="00435C7A" w:rsidP="00435C7A">
      <w:pPr>
        <w:spacing w:after="0"/>
        <w:ind w:right="1229"/>
      </w:pPr>
      <w:r>
        <w:lastRenderedPageBreak/>
        <w:t>.text:00404B14                 mov     [ecx+16h], al</w:t>
      </w:r>
    </w:p>
    <w:p w14:paraId="7D8F24BF" w14:textId="77777777" w:rsidR="00435C7A" w:rsidRDefault="00435C7A" w:rsidP="00435C7A">
      <w:pPr>
        <w:spacing w:after="0"/>
        <w:ind w:right="1229"/>
      </w:pPr>
      <w:r>
        <w:t>.text:00404B17                 mov     ecx, 0F3h ; 'ó'</w:t>
      </w:r>
    </w:p>
    <w:p w14:paraId="7781A14E" w14:textId="77777777" w:rsidR="00435C7A" w:rsidRDefault="00435C7A" w:rsidP="00435C7A">
      <w:pPr>
        <w:spacing w:after="0"/>
        <w:ind w:right="1229"/>
      </w:pPr>
      <w:r>
        <w:t>.text:00404B1C                 call    esi ; __vbaUI1I2</w:t>
      </w:r>
    </w:p>
    <w:p w14:paraId="43161928" w14:textId="77777777" w:rsidR="00435C7A" w:rsidRDefault="00435C7A" w:rsidP="00435C7A">
      <w:pPr>
        <w:spacing w:after="0"/>
        <w:ind w:right="1229"/>
      </w:pPr>
      <w:r>
        <w:t>.text:00404B1E                 mov     edx, dword_408080</w:t>
      </w:r>
    </w:p>
    <w:p w14:paraId="41CFFC0E" w14:textId="77777777" w:rsidR="00435C7A" w:rsidRDefault="00435C7A" w:rsidP="00435C7A">
      <w:pPr>
        <w:spacing w:after="0"/>
        <w:ind w:right="1229"/>
      </w:pPr>
      <w:r>
        <w:t>.text:00404B24                 mov     ecx, 0A4h ; '¤'</w:t>
      </w:r>
    </w:p>
    <w:p w14:paraId="63058DD5" w14:textId="77777777" w:rsidR="00435C7A" w:rsidRDefault="00435C7A" w:rsidP="00435C7A">
      <w:pPr>
        <w:spacing w:after="0"/>
        <w:ind w:right="1229"/>
      </w:pPr>
      <w:r>
        <w:t>.text:00404B29                 mov     [edx+17h], al</w:t>
      </w:r>
    </w:p>
    <w:p w14:paraId="671F2208" w14:textId="77777777" w:rsidR="00435C7A" w:rsidRDefault="00435C7A" w:rsidP="00435C7A">
      <w:pPr>
        <w:spacing w:after="0"/>
        <w:ind w:right="1229"/>
      </w:pPr>
      <w:r>
        <w:t>.text:00404B2C                 call    esi ; __vbaUI1I2</w:t>
      </w:r>
    </w:p>
    <w:p w14:paraId="30697E33" w14:textId="77777777" w:rsidR="00435C7A" w:rsidRDefault="00435C7A" w:rsidP="00435C7A">
      <w:pPr>
        <w:spacing w:after="0"/>
        <w:ind w:right="1229"/>
      </w:pPr>
      <w:r>
        <w:t>.text:00404B2E                 mov     ecx, dword_408080</w:t>
      </w:r>
    </w:p>
    <w:p w14:paraId="5A1B3694" w14:textId="77777777" w:rsidR="00435C7A" w:rsidRDefault="00435C7A" w:rsidP="00435C7A">
      <w:pPr>
        <w:spacing w:after="0"/>
        <w:ind w:right="1229"/>
      </w:pPr>
      <w:r>
        <w:t>.text:00404B34                 mov     [ecx+18h], al</w:t>
      </w:r>
    </w:p>
    <w:p w14:paraId="6109B39D" w14:textId="77777777" w:rsidR="00435C7A" w:rsidRDefault="00435C7A" w:rsidP="00435C7A">
      <w:pPr>
        <w:spacing w:after="0"/>
        <w:ind w:right="1229"/>
      </w:pPr>
      <w:r>
        <w:t>.text:00404B37                 mov     ecx, 0C3h ; 'Ã'</w:t>
      </w:r>
    </w:p>
    <w:p w14:paraId="4C3C84CC" w14:textId="77777777" w:rsidR="00435C7A" w:rsidRDefault="00435C7A" w:rsidP="00435C7A">
      <w:pPr>
        <w:spacing w:after="0"/>
        <w:ind w:right="1229"/>
      </w:pPr>
      <w:r>
        <w:t>.text:00404B3C                 call    esi ; __vbaUI1I2</w:t>
      </w:r>
    </w:p>
    <w:p w14:paraId="48BF5C20" w14:textId="77777777" w:rsidR="00435C7A" w:rsidRDefault="00435C7A" w:rsidP="00435C7A">
      <w:pPr>
        <w:spacing w:after="0"/>
        <w:ind w:right="1229"/>
      </w:pPr>
      <w:r>
        <w:t>.text:00404B3E                 mov     edx, dword_408080</w:t>
      </w:r>
    </w:p>
    <w:p w14:paraId="703E258B" w14:textId="77777777" w:rsidR="00435C7A" w:rsidRDefault="00435C7A" w:rsidP="00435C7A">
      <w:pPr>
        <w:spacing w:after="0"/>
        <w:ind w:right="1229"/>
      </w:pPr>
      <w:r>
        <w:t>.text:00404B44                 mov     ecx, 6Ah ; 'j'</w:t>
      </w:r>
    </w:p>
    <w:p w14:paraId="1B33313F" w14:textId="77777777" w:rsidR="00435C7A" w:rsidRDefault="00435C7A" w:rsidP="00435C7A">
      <w:pPr>
        <w:spacing w:after="0"/>
        <w:ind w:right="1229"/>
      </w:pPr>
      <w:r>
        <w:t>.text:00404B49                 mov     [edx+19h], al</w:t>
      </w:r>
    </w:p>
    <w:p w14:paraId="15F4F928" w14:textId="77777777" w:rsidR="00435C7A" w:rsidRDefault="00435C7A" w:rsidP="00435C7A">
      <w:pPr>
        <w:spacing w:after="0"/>
        <w:ind w:right="1229"/>
      </w:pPr>
      <w:r>
        <w:t>.text:00404B4C                 call    esi ; __vbaUI1I2</w:t>
      </w:r>
    </w:p>
    <w:p w14:paraId="72074101" w14:textId="77777777" w:rsidR="00435C7A" w:rsidRDefault="00435C7A" w:rsidP="00435C7A">
      <w:pPr>
        <w:spacing w:after="0"/>
        <w:ind w:right="1229"/>
      </w:pPr>
      <w:r>
        <w:t>.text:00404B4E                 mov     ecx, dword_408080</w:t>
      </w:r>
    </w:p>
    <w:p w14:paraId="1B55BC86" w14:textId="77777777" w:rsidR="00435C7A" w:rsidRDefault="00435C7A" w:rsidP="00435C7A">
      <w:pPr>
        <w:spacing w:after="0"/>
        <w:ind w:right="1229"/>
      </w:pPr>
      <w:r>
        <w:t>.text:00404B54                 lea     edx, [ebp+var_24]</w:t>
      </w:r>
    </w:p>
    <w:p w14:paraId="432E2F94" w14:textId="77777777" w:rsidR="00435C7A" w:rsidRDefault="00435C7A" w:rsidP="00435C7A">
      <w:pPr>
        <w:spacing w:after="0"/>
        <w:ind w:right="1229"/>
      </w:pPr>
      <w:r>
        <w:t>.text:00404B57                 push    edx</w:t>
      </w:r>
    </w:p>
    <w:p w14:paraId="5DE424DE" w14:textId="77777777" w:rsidR="00435C7A" w:rsidRDefault="00435C7A" w:rsidP="00435C7A">
      <w:pPr>
        <w:spacing w:after="0"/>
        <w:ind w:right="1229"/>
      </w:pPr>
      <w:r>
        <w:t>.text:00404B58                 mov     [ecx], al</w:t>
      </w:r>
    </w:p>
    <w:p w14:paraId="14674C44" w14:textId="77777777" w:rsidR="00435C7A" w:rsidRDefault="00435C7A" w:rsidP="00435C7A">
      <w:pPr>
        <w:spacing w:after="0"/>
        <w:ind w:right="1229"/>
      </w:pPr>
      <w:r>
        <w:t>.text:00404B5A                 mov     [ebp+var_1C], offset unk_408058</w:t>
      </w:r>
    </w:p>
    <w:p w14:paraId="59E58A98" w14:textId="77777777" w:rsidR="00435C7A" w:rsidRDefault="00435C7A" w:rsidP="00435C7A">
      <w:pPr>
        <w:spacing w:after="0"/>
        <w:ind w:right="1229"/>
      </w:pPr>
      <w:r>
        <w:t>.text:00404B61                 mov     [ebp+var_24], 2011h</w:t>
      </w:r>
    </w:p>
    <w:p w14:paraId="5602C468" w14:textId="77777777" w:rsidR="00435C7A" w:rsidRDefault="00435C7A" w:rsidP="00435C7A">
      <w:pPr>
        <w:spacing w:after="0"/>
        <w:ind w:right="1229"/>
      </w:pPr>
      <w:r>
        <w:t>.text:00404B68                 call    ds:__vbaStrVarCopy</w:t>
      </w:r>
    </w:p>
    <w:p w14:paraId="4335A5CB" w14:textId="77777777" w:rsidR="00435C7A" w:rsidRDefault="00435C7A" w:rsidP="00435C7A">
      <w:pPr>
        <w:spacing w:after="0"/>
        <w:ind w:right="1229"/>
      </w:pPr>
      <w:r>
        <w:t>.text:00404B6E                 mov     edx, eax</w:t>
      </w:r>
    </w:p>
    <w:p w14:paraId="7C2638AE" w14:textId="77777777" w:rsidR="00435C7A" w:rsidRDefault="00435C7A" w:rsidP="00435C7A">
      <w:pPr>
        <w:spacing w:after="0"/>
        <w:ind w:right="1229"/>
      </w:pPr>
      <w:r>
        <w:t>.text:00404B70                 lea     ecx, [ebp+var_14]</w:t>
      </w:r>
    </w:p>
    <w:p w14:paraId="6159668B" w14:textId="77777777" w:rsidR="00435C7A" w:rsidRDefault="00435C7A" w:rsidP="00435C7A">
      <w:pPr>
        <w:spacing w:after="0"/>
        <w:ind w:right="1229"/>
      </w:pPr>
      <w:r>
        <w:t>.text:00404B73                 call    ds:__vbaStrMove</w:t>
      </w:r>
    </w:p>
    <w:p w14:paraId="3DBFBBBC" w14:textId="77777777" w:rsidR="00435C7A" w:rsidRDefault="00435C7A" w:rsidP="00435C7A">
      <w:pPr>
        <w:spacing w:after="0"/>
        <w:ind w:right="1229"/>
      </w:pPr>
      <w:r>
        <w:t>.text:00404B79                 mov     eax, dword_408080</w:t>
      </w:r>
    </w:p>
    <w:p w14:paraId="7F9201F2" w14:textId="77777777" w:rsidR="00435C7A" w:rsidRDefault="00435C7A" w:rsidP="00435C7A">
      <w:pPr>
        <w:spacing w:after="0"/>
        <w:ind w:right="1229"/>
      </w:pPr>
      <w:r>
        <w:t>.text:00404B7E                 lea     ecx, [ebp+var_24]</w:t>
      </w:r>
    </w:p>
    <w:p w14:paraId="1F619B46" w14:textId="77777777" w:rsidR="00435C7A" w:rsidRDefault="00435C7A" w:rsidP="00435C7A">
      <w:pPr>
        <w:spacing w:after="0"/>
        <w:ind w:right="1229"/>
      </w:pPr>
      <w:r>
        <w:t>.text:00404B81                 push    ecx</w:t>
      </w:r>
    </w:p>
    <w:p w14:paraId="7E8E97BB" w14:textId="77777777" w:rsidR="00435C7A" w:rsidRDefault="00435C7A" w:rsidP="00435C7A">
      <w:pPr>
        <w:spacing w:after="0"/>
        <w:ind w:right="1229"/>
      </w:pPr>
      <w:r>
        <w:t>.text:00404B82                 mov     [ebp+var_1C], eax</w:t>
      </w:r>
    </w:p>
    <w:p w14:paraId="3F5FCFD4" w14:textId="77777777" w:rsidR="00435C7A" w:rsidRDefault="00435C7A" w:rsidP="00435C7A">
      <w:pPr>
        <w:spacing w:after="0"/>
        <w:ind w:right="1229"/>
      </w:pPr>
      <w:r>
        <w:t>.text:00404B85                 mov     [ebp+var_24], 4011h</w:t>
      </w:r>
    </w:p>
    <w:p w14:paraId="59B4CB42" w14:textId="77777777" w:rsidR="00435C7A" w:rsidRDefault="00435C7A" w:rsidP="00435C7A">
      <w:pPr>
        <w:spacing w:after="0"/>
        <w:ind w:right="1229"/>
      </w:pPr>
      <w:r>
        <w:t>.text:00404B8C                 call    sub_404BE0</w:t>
      </w:r>
    </w:p>
    <w:p w14:paraId="07E69B9D" w14:textId="77777777" w:rsidR="00435C7A" w:rsidRDefault="00435C7A" w:rsidP="00435C7A">
      <w:pPr>
        <w:spacing w:after="0"/>
        <w:ind w:right="1229"/>
      </w:pPr>
      <w:r>
        <w:t>.text:00404B91                 mov     esi, eax</w:t>
      </w:r>
    </w:p>
    <w:p w14:paraId="34EC9A72" w14:textId="77777777" w:rsidR="00435C7A" w:rsidRDefault="00435C7A" w:rsidP="00435C7A">
      <w:pPr>
        <w:spacing w:after="0"/>
        <w:ind w:right="1229"/>
      </w:pPr>
      <w:r>
        <w:t>.text:00404B93                 lea     eax, [ebp+var_34]</w:t>
      </w:r>
    </w:p>
    <w:p w14:paraId="73EDDB08" w14:textId="77777777" w:rsidR="00435C7A" w:rsidRDefault="00435C7A" w:rsidP="00435C7A">
      <w:pPr>
        <w:spacing w:after="0"/>
        <w:ind w:right="1229"/>
      </w:pPr>
      <w:r>
        <w:t>.text:00404B96                 lea     edx, [ebp+var_14]</w:t>
      </w:r>
    </w:p>
    <w:p w14:paraId="06F8B706" w14:textId="77777777" w:rsidR="00435C7A" w:rsidRDefault="00435C7A" w:rsidP="00435C7A">
      <w:pPr>
        <w:spacing w:after="0"/>
        <w:ind w:right="1229"/>
      </w:pPr>
      <w:r>
        <w:t>.text:00404B99                 push    eax</w:t>
      </w:r>
    </w:p>
    <w:p w14:paraId="0E921110" w14:textId="77777777" w:rsidR="00435C7A" w:rsidRDefault="00435C7A" w:rsidP="00435C7A">
      <w:pPr>
        <w:spacing w:after="0"/>
        <w:ind w:right="1229"/>
      </w:pPr>
      <w:r>
        <w:t>.text:00404B9A                 mov     [ebp+var_2C], edx</w:t>
      </w:r>
    </w:p>
    <w:p w14:paraId="14A548EA" w14:textId="77777777" w:rsidR="00435C7A" w:rsidRDefault="00435C7A" w:rsidP="00435C7A">
      <w:pPr>
        <w:spacing w:after="0"/>
        <w:ind w:right="1229"/>
      </w:pPr>
      <w:r>
        <w:t>.text:00404B9D                 mov     [ebp+var_34], 4008h</w:t>
      </w:r>
    </w:p>
    <w:p w14:paraId="23EAF208" w14:textId="77777777" w:rsidR="00435C7A" w:rsidRDefault="00435C7A" w:rsidP="00435C7A">
      <w:pPr>
        <w:spacing w:after="0"/>
        <w:ind w:right="1229"/>
      </w:pPr>
      <w:r>
        <w:t>.text:00404BA4                 call    sub_404BE0</w:t>
      </w:r>
    </w:p>
    <w:p w14:paraId="0753D927" w14:textId="77777777" w:rsidR="00435C7A" w:rsidRDefault="00435C7A" w:rsidP="00435C7A">
      <w:pPr>
        <w:spacing w:after="0"/>
        <w:ind w:right="1229"/>
      </w:pPr>
      <w:r>
        <w:t>.text:00404BA9                 push    edi</w:t>
      </w:r>
    </w:p>
    <w:p w14:paraId="36BE6225" w14:textId="77777777" w:rsidR="00435C7A" w:rsidRDefault="00435C7A" w:rsidP="00435C7A">
      <w:pPr>
        <w:spacing w:after="0"/>
        <w:ind w:right="1229"/>
      </w:pPr>
      <w:r>
        <w:t>.text:00404BAA                 push    edi</w:t>
      </w:r>
    </w:p>
    <w:p w14:paraId="40C7E907" w14:textId="77777777" w:rsidR="00435C7A" w:rsidRDefault="00435C7A" w:rsidP="00435C7A">
      <w:pPr>
        <w:spacing w:after="0"/>
        <w:ind w:right="1229"/>
      </w:pPr>
      <w:r>
        <w:t>.text:00404BAB                 push    edi</w:t>
      </w:r>
    </w:p>
    <w:p w14:paraId="5043853D" w14:textId="77777777" w:rsidR="00435C7A" w:rsidRDefault="00435C7A" w:rsidP="00435C7A">
      <w:pPr>
        <w:spacing w:after="0"/>
        <w:ind w:right="1229"/>
      </w:pPr>
      <w:r>
        <w:t>.text:00404BAC                 push    eax</w:t>
      </w:r>
    </w:p>
    <w:p w14:paraId="495B4AE1" w14:textId="77777777" w:rsidR="00435C7A" w:rsidRDefault="00435C7A" w:rsidP="00435C7A">
      <w:pPr>
        <w:spacing w:after="0"/>
        <w:ind w:right="1229"/>
      </w:pPr>
      <w:r>
        <w:t>.text:00404BAD                 push    esi</w:t>
      </w:r>
    </w:p>
    <w:p w14:paraId="4E546BC9" w14:textId="77777777" w:rsidR="00435C7A" w:rsidRDefault="00435C7A" w:rsidP="00435C7A">
      <w:pPr>
        <w:spacing w:after="0"/>
        <w:ind w:right="1229"/>
      </w:pPr>
      <w:r>
        <w:t>.text:00404BAE                 call    sub_40430C</w:t>
      </w:r>
    </w:p>
    <w:p w14:paraId="17B7D3E4" w14:textId="77777777" w:rsidR="00435C7A" w:rsidRDefault="00435C7A" w:rsidP="00435C7A">
      <w:pPr>
        <w:spacing w:after="0"/>
        <w:ind w:right="1229"/>
      </w:pPr>
      <w:r>
        <w:lastRenderedPageBreak/>
        <w:t>.text:00404BB3                 call    ds:__vbaSetSystemError</w:t>
      </w:r>
    </w:p>
    <w:p w14:paraId="02488B74" w14:textId="77777777" w:rsidR="00435C7A" w:rsidRDefault="00435C7A" w:rsidP="00435C7A">
      <w:pPr>
        <w:spacing w:after="0"/>
        <w:ind w:right="1229"/>
      </w:pPr>
      <w:r>
        <w:t>.text:00404BB9                 push    offset loc_404BCB</w:t>
      </w:r>
    </w:p>
    <w:p w14:paraId="341A8867" w14:textId="77777777" w:rsidR="00435C7A" w:rsidRDefault="00435C7A" w:rsidP="00435C7A">
      <w:pPr>
        <w:spacing w:after="0"/>
        <w:ind w:right="1229"/>
      </w:pPr>
      <w:r>
        <w:t>.text:00404BBE                 jmp     short loc_404BCA</w:t>
      </w:r>
    </w:p>
    <w:p w14:paraId="78EFB826" w14:textId="77777777" w:rsidR="00435C7A" w:rsidRDefault="00435C7A" w:rsidP="00435C7A">
      <w:pPr>
        <w:spacing w:after="0"/>
        <w:ind w:right="1229"/>
      </w:pPr>
      <w:r>
        <w:t>.text:00404BC0 ; ---------------------------------------------------------------------------</w:t>
      </w:r>
    </w:p>
    <w:p w14:paraId="1F788DC1" w14:textId="77777777" w:rsidR="00435C7A" w:rsidRDefault="00435C7A" w:rsidP="00435C7A">
      <w:pPr>
        <w:spacing w:after="0"/>
        <w:ind w:right="1229"/>
      </w:pPr>
      <w:r>
        <w:t>.text:00404BC0</w:t>
      </w:r>
    </w:p>
    <w:p w14:paraId="6EE2FA01" w14:textId="77777777" w:rsidR="00435C7A" w:rsidRDefault="00435C7A" w:rsidP="00435C7A">
      <w:pPr>
        <w:spacing w:after="0"/>
        <w:ind w:right="1229"/>
      </w:pPr>
      <w:r>
        <w:t>.text:00404BC0 loc_404BC0:                             ; DATA XREF: .text:00401174↑o</w:t>
      </w:r>
    </w:p>
    <w:p w14:paraId="149DF0DA" w14:textId="77777777" w:rsidR="00435C7A" w:rsidRDefault="00435C7A" w:rsidP="00435C7A">
      <w:pPr>
        <w:spacing w:after="0"/>
        <w:ind w:right="1229"/>
      </w:pPr>
      <w:r>
        <w:t>.text:00404BC0                 lea     ecx, [ebp+var_14]</w:t>
      </w:r>
    </w:p>
    <w:p w14:paraId="0A2D91AC" w14:textId="77777777" w:rsidR="00435C7A" w:rsidRDefault="00435C7A" w:rsidP="00435C7A">
      <w:pPr>
        <w:spacing w:after="0"/>
        <w:ind w:right="1229"/>
      </w:pPr>
      <w:r>
        <w:t>.text:00404BC3                 call    ds:__vbaFreeStr</w:t>
      </w:r>
    </w:p>
    <w:p w14:paraId="113A28FD" w14:textId="77777777" w:rsidR="00435C7A" w:rsidRDefault="00435C7A" w:rsidP="00435C7A">
      <w:pPr>
        <w:spacing w:after="0"/>
        <w:ind w:right="1229"/>
      </w:pPr>
      <w:r>
        <w:t>.text:00404BC9                 retn</w:t>
      </w:r>
    </w:p>
    <w:p w14:paraId="7F43198B" w14:textId="77777777" w:rsidR="00435C7A" w:rsidRDefault="00435C7A" w:rsidP="00435C7A">
      <w:pPr>
        <w:spacing w:after="0"/>
        <w:ind w:right="1229"/>
      </w:pPr>
      <w:r>
        <w:t>.text:00404BCA ; ---------------------------------------------------------------------------</w:t>
      </w:r>
    </w:p>
    <w:p w14:paraId="4C37ED12" w14:textId="77777777" w:rsidR="00435C7A" w:rsidRDefault="00435C7A" w:rsidP="00435C7A">
      <w:pPr>
        <w:spacing w:after="0"/>
        <w:ind w:right="1229"/>
      </w:pPr>
      <w:r>
        <w:t>.text:00404BCA</w:t>
      </w:r>
    </w:p>
    <w:p w14:paraId="188EA3E2" w14:textId="77777777" w:rsidR="00435C7A" w:rsidRDefault="00435C7A" w:rsidP="00435C7A">
      <w:pPr>
        <w:spacing w:after="0"/>
        <w:ind w:right="1229"/>
      </w:pPr>
      <w:r>
        <w:t>.text:00404BCA loc_404BCA:                             ; CODE XREF: sub_404970+24E↑j</w:t>
      </w:r>
    </w:p>
    <w:p w14:paraId="3331CE7F" w14:textId="77777777" w:rsidR="00435C7A" w:rsidRDefault="00435C7A" w:rsidP="00435C7A">
      <w:pPr>
        <w:spacing w:after="0"/>
        <w:ind w:right="1229"/>
      </w:pPr>
      <w:r>
        <w:t>.text:00404BCA                 retn</w:t>
      </w:r>
    </w:p>
    <w:p w14:paraId="18CBBD39" w14:textId="77777777" w:rsidR="00435C7A" w:rsidRDefault="00435C7A" w:rsidP="00435C7A">
      <w:pPr>
        <w:spacing w:after="0"/>
        <w:ind w:right="1229"/>
      </w:pPr>
      <w:r>
        <w:t>.text:00404BCB ; ---------------------------------------------------------------------------</w:t>
      </w:r>
    </w:p>
    <w:p w14:paraId="5B26FA70" w14:textId="77777777" w:rsidR="00435C7A" w:rsidRDefault="00435C7A" w:rsidP="00435C7A">
      <w:pPr>
        <w:spacing w:after="0"/>
        <w:ind w:right="1229"/>
      </w:pPr>
      <w:r>
        <w:t>.text:00404BCB</w:t>
      </w:r>
    </w:p>
    <w:p w14:paraId="01628683" w14:textId="77777777" w:rsidR="00435C7A" w:rsidRDefault="00435C7A" w:rsidP="00435C7A">
      <w:pPr>
        <w:spacing w:after="0"/>
        <w:ind w:right="1229"/>
      </w:pPr>
      <w:r>
        <w:t>.text:00404BCB loc_404BCB:                             ; CODE XREF: sub_404970:loc_404BCA↑j</w:t>
      </w:r>
    </w:p>
    <w:p w14:paraId="3BCF11AD" w14:textId="77777777" w:rsidR="00435C7A" w:rsidRDefault="00435C7A" w:rsidP="00435C7A">
      <w:pPr>
        <w:spacing w:after="0"/>
        <w:ind w:right="1229"/>
      </w:pPr>
      <w:r>
        <w:t>.text:00404BCB                                         ; DATA XREF: sub_404970+249↑o</w:t>
      </w:r>
    </w:p>
    <w:p w14:paraId="11E5FBA2" w14:textId="77777777" w:rsidR="00435C7A" w:rsidRDefault="00435C7A" w:rsidP="00435C7A">
      <w:pPr>
        <w:spacing w:after="0"/>
        <w:ind w:right="1229"/>
      </w:pPr>
      <w:r>
        <w:t>.text:00404BCB                 mov     ecx, [ebp+var_10]</w:t>
      </w:r>
    </w:p>
    <w:p w14:paraId="3EF3365D" w14:textId="77777777" w:rsidR="00435C7A" w:rsidRDefault="00435C7A" w:rsidP="00435C7A">
      <w:pPr>
        <w:spacing w:after="0"/>
        <w:ind w:right="1229"/>
      </w:pPr>
      <w:r>
        <w:t>.text:00404BCE                 mov     eax, [ebp+var_14]</w:t>
      </w:r>
    </w:p>
    <w:p w14:paraId="137976B0" w14:textId="77777777" w:rsidR="00435C7A" w:rsidRDefault="00435C7A" w:rsidP="00435C7A">
      <w:pPr>
        <w:spacing w:after="0"/>
        <w:ind w:right="1229"/>
      </w:pPr>
      <w:r>
        <w:t>.text:00404BD1                 pop     edi</w:t>
      </w:r>
    </w:p>
    <w:p w14:paraId="35CAFCCE" w14:textId="77777777" w:rsidR="00435C7A" w:rsidRDefault="00435C7A" w:rsidP="00435C7A">
      <w:pPr>
        <w:spacing w:after="0"/>
        <w:ind w:right="1229"/>
      </w:pPr>
      <w:r>
        <w:t>.text:00404BD2                 pop     esi</w:t>
      </w:r>
    </w:p>
    <w:p w14:paraId="47512D86" w14:textId="77777777" w:rsidR="00435C7A" w:rsidRDefault="00435C7A" w:rsidP="00435C7A">
      <w:pPr>
        <w:spacing w:after="0"/>
        <w:ind w:right="1229"/>
      </w:pPr>
      <w:r>
        <w:t>.text:00404BD3                 mov     large fs:0, ecx</w:t>
      </w:r>
    </w:p>
    <w:p w14:paraId="104C3A7C" w14:textId="77777777" w:rsidR="00435C7A" w:rsidRDefault="00435C7A" w:rsidP="00435C7A">
      <w:pPr>
        <w:spacing w:after="0"/>
        <w:ind w:right="1229"/>
      </w:pPr>
      <w:r>
        <w:t>.text:00404BDA                 pop     ebx</w:t>
      </w:r>
    </w:p>
    <w:p w14:paraId="576C617D" w14:textId="77777777" w:rsidR="00435C7A" w:rsidRDefault="00435C7A" w:rsidP="00435C7A">
      <w:pPr>
        <w:spacing w:after="0"/>
        <w:ind w:right="1229"/>
      </w:pPr>
      <w:r>
        <w:t>.text:00404BDB                 mov     esp, ebp</w:t>
      </w:r>
    </w:p>
    <w:p w14:paraId="73E4EC52" w14:textId="77777777" w:rsidR="00435C7A" w:rsidRDefault="00435C7A" w:rsidP="00435C7A">
      <w:pPr>
        <w:spacing w:after="0"/>
        <w:ind w:right="1229"/>
      </w:pPr>
      <w:r>
        <w:t>.text:00404BDD                 pop     ebp</w:t>
      </w:r>
    </w:p>
    <w:p w14:paraId="304B05EB" w14:textId="77777777" w:rsidR="00435C7A" w:rsidRDefault="00435C7A" w:rsidP="00435C7A">
      <w:pPr>
        <w:spacing w:after="0"/>
        <w:ind w:right="1229"/>
      </w:pPr>
      <w:r>
        <w:t>.text:00404BDE                 retn</w:t>
      </w:r>
    </w:p>
    <w:p w14:paraId="492ED339" w14:textId="77777777" w:rsidR="00435C7A" w:rsidRDefault="00435C7A" w:rsidP="00435C7A">
      <w:pPr>
        <w:spacing w:after="0"/>
        <w:ind w:right="1229"/>
      </w:pPr>
      <w:r>
        <w:t>.text:00404BDE sub_404970      endp</w:t>
      </w:r>
    </w:p>
    <w:p w14:paraId="246A1D28" w14:textId="77777777" w:rsidR="00435C7A" w:rsidRDefault="00435C7A" w:rsidP="00435C7A">
      <w:pPr>
        <w:spacing w:after="0"/>
        <w:ind w:right="1229"/>
      </w:pPr>
      <w:r>
        <w:t>.text:00404BDE</w:t>
      </w:r>
    </w:p>
    <w:p w14:paraId="15ED4D24" w14:textId="77777777" w:rsidR="00435C7A" w:rsidRDefault="00435C7A" w:rsidP="00435C7A">
      <w:pPr>
        <w:spacing w:after="0"/>
        <w:ind w:right="1229"/>
      </w:pPr>
      <w:r>
        <w:t>.text:00404BDE ; ---------------------------------------------------------------------------</w:t>
      </w:r>
    </w:p>
    <w:p w14:paraId="4BB52E1A" w14:textId="77777777" w:rsidR="00435C7A" w:rsidRDefault="00435C7A" w:rsidP="00435C7A">
      <w:pPr>
        <w:spacing w:after="0"/>
        <w:ind w:right="1229"/>
      </w:pPr>
      <w:r>
        <w:t>.text:00404BDF                 align 10h</w:t>
      </w:r>
    </w:p>
    <w:p w14:paraId="00B674FD" w14:textId="77777777" w:rsidR="00435C7A" w:rsidRDefault="00435C7A" w:rsidP="00435C7A">
      <w:pPr>
        <w:spacing w:after="0"/>
        <w:ind w:right="1229"/>
      </w:pPr>
      <w:r>
        <w:t>.text:00404BE0</w:t>
      </w:r>
    </w:p>
    <w:p w14:paraId="72B2C3B5" w14:textId="77777777" w:rsidR="00435C7A" w:rsidRDefault="00435C7A" w:rsidP="00435C7A">
      <w:pPr>
        <w:spacing w:after="0"/>
        <w:ind w:right="1229"/>
      </w:pPr>
      <w:r>
        <w:t>.text:00404BE0 ; =============== S U B R O U T I N E =======================================</w:t>
      </w:r>
    </w:p>
    <w:p w14:paraId="4F0AE0A1" w14:textId="77777777" w:rsidR="00435C7A" w:rsidRDefault="00435C7A" w:rsidP="00435C7A">
      <w:pPr>
        <w:spacing w:after="0"/>
        <w:ind w:right="1229"/>
      </w:pPr>
      <w:r>
        <w:t>.text:00404BE0</w:t>
      </w:r>
    </w:p>
    <w:p w14:paraId="6F5858D4" w14:textId="77777777" w:rsidR="00435C7A" w:rsidRDefault="00435C7A" w:rsidP="00435C7A">
      <w:pPr>
        <w:spacing w:after="0"/>
        <w:ind w:right="1229"/>
      </w:pPr>
      <w:r>
        <w:t>.text:00404BE0 ; Attributes: bp-based frame</w:t>
      </w:r>
    </w:p>
    <w:p w14:paraId="2B549CC7" w14:textId="77777777" w:rsidR="00435C7A" w:rsidRDefault="00435C7A" w:rsidP="00435C7A">
      <w:pPr>
        <w:spacing w:after="0"/>
        <w:ind w:right="1229"/>
      </w:pPr>
      <w:r>
        <w:t>.text:00404BE0</w:t>
      </w:r>
    </w:p>
    <w:p w14:paraId="680F3729" w14:textId="77777777" w:rsidR="00435C7A" w:rsidRDefault="00435C7A" w:rsidP="00435C7A">
      <w:pPr>
        <w:spacing w:after="0"/>
        <w:ind w:right="1229"/>
      </w:pPr>
      <w:r>
        <w:t>.text:00404BE0 sub_404BE0      proc near               ; CODE XREF: sub_404970+21C↑p</w:t>
      </w:r>
    </w:p>
    <w:p w14:paraId="2AC41AEE" w14:textId="77777777" w:rsidR="00435C7A" w:rsidRDefault="00435C7A" w:rsidP="00435C7A">
      <w:pPr>
        <w:spacing w:after="0"/>
        <w:ind w:right="1229"/>
      </w:pPr>
      <w:r>
        <w:t>.text:00404BE0                                         ; sub_404970+234↑p ...</w:t>
      </w:r>
    </w:p>
    <w:p w14:paraId="4049D9AD" w14:textId="77777777" w:rsidR="00435C7A" w:rsidRDefault="00435C7A" w:rsidP="00435C7A">
      <w:pPr>
        <w:spacing w:after="0"/>
        <w:ind w:right="1229"/>
      </w:pPr>
      <w:r>
        <w:t>.text:00404BE0</w:t>
      </w:r>
    </w:p>
    <w:p w14:paraId="6C30AB0B" w14:textId="77777777" w:rsidR="00435C7A" w:rsidRDefault="00435C7A" w:rsidP="00435C7A">
      <w:pPr>
        <w:spacing w:after="0"/>
        <w:ind w:right="1229"/>
      </w:pPr>
      <w:r>
        <w:t>.text:00404BE0 var_38          = dword ptr -38h</w:t>
      </w:r>
    </w:p>
    <w:p w14:paraId="221EC61A" w14:textId="77777777" w:rsidR="00435C7A" w:rsidRDefault="00435C7A" w:rsidP="00435C7A">
      <w:pPr>
        <w:spacing w:after="0"/>
        <w:ind w:right="1229"/>
      </w:pPr>
      <w:r>
        <w:t>.text:00404BE0 var_34          = dword ptr -34h</w:t>
      </w:r>
    </w:p>
    <w:p w14:paraId="11A285BA" w14:textId="77777777" w:rsidR="00435C7A" w:rsidRDefault="00435C7A" w:rsidP="00435C7A">
      <w:pPr>
        <w:spacing w:after="0"/>
        <w:ind w:right="1229"/>
      </w:pPr>
      <w:r>
        <w:t>.text:00404BE0 var_2C          = byte ptr -2Ch</w:t>
      </w:r>
    </w:p>
    <w:p w14:paraId="22F0DF7A" w14:textId="77777777" w:rsidR="00435C7A" w:rsidRDefault="00435C7A" w:rsidP="00435C7A">
      <w:pPr>
        <w:spacing w:after="0"/>
        <w:ind w:right="1229"/>
      </w:pPr>
      <w:r>
        <w:t>.text:00404BE0 var_20          = dword ptr -20h</w:t>
      </w:r>
    </w:p>
    <w:p w14:paraId="0DBA19EC" w14:textId="77777777" w:rsidR="00435C7A" w:rsidRDefault="00435C7A" w:rsidP="00435C7A">
      <w:pPr>
        <w:spacing w:after="0"/>
        <w:ind w:right="1229"/>
      </w:pPr>
      <w:r>
        <w:t>.text:00404BE0 var_10          = dword ptr -10h</w:t>
      </w:r>
    </w:p>
    <w:p w14:paraId="37813AF7" w14:textId="77777777" w:rsidR="00435C7A" w:rsidRDefault="00435C7A" w:rsidP="00435C7A">
      <w:pPr>
        <w:spacing w:after="0"/>
        <w:ind w:right="1229"/>
      </w:pPr>
      <w:r>
        <w:lastRenderedPageBreak/>
        <w:t>.text:00404BE0 var_8           = dword ptr -8</w:t>
      </w:r>
    </w:p>
    <w:p w14:paraId="73BFF377" w14:textId="77777777" w:rsidR="00435C7A" w:rsidRDefault="00435C7A" w:rsidP="00435C7A">
      <w:pPr>
        <w:spacing w:after="0"/>
        <w:ind w:right="1229"/>
      </w:pPr>
      <w:r>
        <w:t>.text:00404BE0 var_4           = dword ptr -4</w:t>
      </w:r>
    </w:p>
    <w:p w14:paraId="25EBFEFD" w14:textId="77777777" w:rsidR="00435C7A" w:rsidRDefault="00435C7A" w:rsidP="00435C7A">
      <w:pPr>
        <w:spacing w:after="0"/>
        <w:ind w:right="1229"/>
      </w:pPr>
      <w:r>
        <w:t>.text:00404BE0 arg_0           = dword ptr  8</w:t>
      </w:r>
    </w:p>
    <w:p w14:paraId="69A1F2F8" w14:textId="77777777" w:rsidR="00435C7A" w:rsidRDefault="00435C7A" w:rsidP="00435C7A">
      <w:pPr>
        <w:spacing w:after="0"/>
        <w:ind w:right="1229"/>
      </w:pPr>
      <w:r>
        <w:t>.text:00404BE0</w:t>
      </w:r>
    </w:p>
    <w:p w14:paraId="04F303BE" w14:textId="77777777" w:rsidR="00435C7A" w:rsidRDefault="00435C7A" w:rsidP="00435C7A">
      <w:pPr>
        <w:spacing w:after="0"/>
        <w:ind w:right="1229"/>
      </w:pPr>
      <w:r>
        <w:t>.text:00404BE0                 push    ebp</w:t>
      </w:r>
    </w:p>
    <w:p w14:paraId="79E335DC" w14:textId="77777777" w:rsidR="00435C7A" w:rsidRDefault="00435C7A" w:rsidP="00435C7A">
      <w:pPr>
        <w:spacing w:after="0"/>
        <w:ind w:right="1229"/>
      </w:pPr>
      <w:r>
        <w:t>.text:00404BE1                 mov     ebp, esp</w:t>
      </w:r>
    </w:p>
    <w:p w14:paraId="1C962EB6" w14:textId="77777777" w:rsidR="00435C7A" w:rsidRDefault="00435C7A" w:rsidP="00435C7A">
      <w:pPr>
        <w:spacing w:after="0"/>
        <w:ind w:right="1229"/>
      </w:pPr>
      <w:r>
        <w:t>.text:00404BE3                 sub     esp, 8</w:t>
      </w:r>
    </w:p>
    <w:p w14:paraId="488AC446" w14:textId="77777777" w:rsidR="00435C7A" w:rsidRDefault="00435C7A" w:rsidP="00435C7A">
      <w:pPr>
        <w:spacing w:after="0"/>
        <w:ind w:right="1229"/>
      </w:pPr>
      <w:r>
        <w:t>.text:00404BE6                 push    offset __vbaExceptHandler</w:t>
      </w:r>
    </w:p>
    <w:p w14:paraId="0E988833" w14:textId="77777777" w:rsidR="00435C7A" w:rsidRDefault="00435C7A" w:rsidP="00435C7A">
      <w:pPr>
        <w:spacing w:after="0"/>
        <w:ind w:right="1229"/>
      </w:pPr>
      <w:r>
        <w:t>.text:00404BEB                 mov     eax, large fs:0</w:t>
      </w:r>
    </w:p>
    <w:p w14:paraId="0CADCD0B" w14:textId="77777777" w:rsidR="00435C7A" w:rsidRDefault="00435C7A" w:rsidP="00435C7A">
      <w:pPr>
        <w:spacing w:after="0"/>
        <w:ind w:right="1229"/>
      </w:pPr>
      <w:r>
        <w:t>.text:00404BF1                 push    eax</w:t>
      </w:r>
    </w:p>
    <w:p w14:paraId="029FE189" w14:textId="77777777" w:rsidR="00435C7A" w:rsidRDefault="00435C7A" w:rsidP="00435C7A">
      <w:pPr>
        <w:spacing w:after="0"/>
        <w:ind w:right="1229"/>
      </w:pPr>
      <w:r>
        <w:t>.text:00404BF2                 mov     large fs:0, esp</w:t>
      </w:r>
    </w:p>
    <w:p w14:paraId="4A9C03A2" w14:textId="77777777" w:rsidR="00435C7A" w:rsidRDefault="00435C7A" w:rsidP="00435C7A">
      <w:pPr>
        <w:spacing w:after="0"/>
        <w:ind w:right="1229"/>
      </w:pPr>
      <w:r>
        <w:t>.text:00404BF9                 sub     esp, 30h</w:t>
      </w:r>
    </w:p>
    <w:p w14:paraId="5E4446E7" w14:textId="77777777" w:rsidR="00435C7A" w:rsidRDefault="00435C7A" w:rsidP="00435C7A">
      <w:pPr>
        <w:spacing w:after="0"/>
        <w:ind w:right="1229"/>
      </w:pPr>
      <w:r>
        <w:t>.text:00404BFC                 push    ebx</w:t>
      </w:r>
    </w:p>
    <w:p w14:paraId="7C60EFB8" w14:textId="77777777" w:rsidR="00435C7A" w:rsidRDefault="00435C7A" w:rsidP="00435C7A">
      <w:pPr>
        <w:spacing w:after="0"/>
        <w:ind w:right="1229"/>
      </w:pPr>
      <w:r>
        <w:t>.text:00404BFD                 push    esi</w:t>
      </w:r>
    </w:p>
    <w:p w14:paraId="2DD963F3" w14:textId="77777777" w:rsidR="00435C7A" w:rsidRDefault="00435C7A" w:rsidP="00435C7A">
      <w:pPr>
        <w:spacing w:after="0"/>
        <w:ind w:right="1229"/>
      </w:pPr>
      <w:r>
        <w:t>.text:00404BFE                 push    edi</w:t>
      </w:r>
    </w:p>
    <w:p w14:paraId="07DC2FBB" w14:textId="77777777" w:rsidR="00435C7A" w:rsidRDefault="00435C7A" w:rsidP="00435C7A">
      <w:pPr>
        <w:spacing w:after="0"/>
        <w:ind w:right="1229"/>
      </w:pPr>
      <w:r>
        <w:t>.text:00404BFF                 mov     [ebp+var_8], esp</w:t>
      </w:r>
    </w:p>
    <w:p w14:paraId="251FD33B" w14:textId="77777777" w:rsidR="00435C7A" w:rsidRDefault="00435C7A" w:rsidP="00435C7A">
      <w:pPr>
        <w:spacing w:after="0"/>
        <w:ind w:right="1229"/>
      </w:pPr>
      <w:r>
        <w:t>.text:00404C02                 mov     [ebp+var_4], offset dword_401178</w:t>
      </w:r>
    </w:p>
    <w:p w14:paraId="50F73E0C" w14:textId="77777777" w:rsidR="00435C7A" w:rsidRDefault="00435C7A" w:rsidP="00435C7A">
      <w:pPr>
        <w:spacing w:after="0"/>
        <w:ind w:right="1229"/>
      </w:pPr>
      <w:r>
        <w:t>.text:00404C09                 push    2</w:t>
      </w:r>
    </w:p>
    <w:p w14:paraId="3814345E" w14:textId="77777777" w:rsidR="00435C7A" w:rsidRDefault="00435C7A" w:rsidP="00435C7A">
      <w:pPr>
        <w:spacing w:after="0"/>
        <w:ind w:right="1229"/>
      </w:pPr>
      <w:r>
        <w:t>.text:00404C0B                 lea     eax, [ebp+var_2C]</w:t>
      </w:r>
    </w:p>
    <w:p w14:paraId="7A29C419" w14:textId="77777777" w:rsidR="00435C7A" w:rsidRDefault="00435C7A" w:rsidP="00435C7A">
      <w:pPr>
        <w:spacing w:after="0"/>
        <w:ind w:right="1229"/>
      </w:pPr>
      <w:r>
        <w:t>.text:00404C0E                 xor     esi, esi</w:t>
      </w:r>
    </w:p>
    <w:p w14:paraId="2F54FE00" w14:textId="77777777" w:rsidR="00435C7A" w:rsidRDefault="00435C7A" w:rsidP="00435C7A">
      <w:pPr>
        <w:spacing w:after="0"/>
        <w:ind w:right="1229"/>
      </w:pPr>
      <w:r>
        <w:t>.text:00404C10                 push    offset dword_404410</w:t>
      </w:r>
    </w:p>
    <w:p w14:paraId="6AA116D8" w14:textId="77777777" w:rsidR="00435C7A" w:rsidRDefault="00435C7A" w:rsidP="00435C7A">
      <w:pPr>
        <w:spacing w:after="0"/>
        <w:ind w:right="1229"/>
      </w:pPr>
      <w:r>
        <w:t>.text:00404C15                 push    eax</w:t>
      </w:r>
    </w:p>
    <w:p w14:paraId="40F65C4C" w14:textId="77777777" w:rsidR="00435C7A" w:rsidRDefault="00435C7A" w:rsidP="00435C7A">
      <w:pPr>
        <w:spacing w:after="0"/>
        <w:ind w:right="1229"/>
      </w:pPr>
      <w:r>
        <w:t>.text:00404C16                 mov     [ebp+var_38], esi</w:t>
      </w:r>
    </w:p>
    <w:p w14:paraId="463FA4CE" w14:textId="77777777" w:rsidR="00435C7A" w:rsidRDefault="00435C7A" w:rsidP="00435C7A">
      <w:pPr>
        <w:spacing w:after="0"/>
        <w:ind w:right="1229"/>
      </w:pPr>
      <w:r>
        <w:t>.text:00404C19                 call    ds:__vbaAryConstruct2</w:t>
      </w:r>
    </w:p>
    <w:p w14:paraId="12A23A78" w14:textId="77777777" w:rsidR="00435C7A" w:rsidRDefault="00435C7A" w:rsidP="00435C7A">
      <w:pPr>
        <w:spacing w:after="0"/>
        <w:ind w:right="1229"/>
      </w:pPr>
      <w:r>
        <w:t>.text:00404C1F                 mov     ecx, [ebp+var_20]</w:t>
      </w:r>
    </w:p>
    <w:p w14:paraId="74A9D9F1" w14:textId="77777777" w:rsidR="00435C7A" w:rsidRDefault="00435C7A" w:rsidP="00435C7A">
      <w:pPr>
        <w:spacing w:after="0"/>
        <w:ind w:right="1229"/>
      </w:pPr>
      <w:r>
        <w:t>.text:00404C22                 mov     edi, [ebp+arg_0]</w:t>
      </w:r>
    </w:p>
    <w:p w14:paraId="331AF647" w14:textId="77777777" w:rsidR="00435C7A" w:rsidRDefault="00435C7A" w:rsidP="00435C7A">
      <w:pPr>
        <w:spacing w:after="0"/>
        <w:ind w:right="1229"/>
      </w:pPr>
      <w:r>
        <w:t>.text:00404C25                 mov     ebx, ds:MSVBVM60_563</w:t>
      </w:r>
    </w:p>
    <w:p w14:paraId="2C66C1DC" w14:textId="77777777" w:rsidR="00435C7A" w:rsidRDefault="00435C7A" w:rsidP="00435C7A">
      <w:pPr>
        <w:spacing w:after="0"/>
        <w:ind w:right="1229"/>
      </w:pPr>
      <w:r>
        <w:t>.text:00404C2B                 push    edi</w:t>
      </w:r>
    </w:p>
    <w:p w14:paraId="7D27D402" w14:textId="77777777" w:rsidR="00435C7A" w:rsidRDefault="00435C7A" w:rsidP="00435C7A">
      <w:pPr>
        <w:spacing w:after="0"/>
        <w:ind w:right="1229"/>
      </w:pPr>
      <w:r>
        <w:t>.text:00404C2C                 mov     word ptr [ecx], 448Bh</w:t>
      </w:r>
    </w:p>
    <w:p w14:paraId="7BFD4EAD" w14:textId="77777777" w:rsidR="00435C7A" w:rsidRDefault="00435C7A" w:rsidP="00435C7A">
      <w:pPr>
        <w:spacing w:after="0"/>
        <w:ind w:right="1229"/>
      </w:pPr>
      <w:r>
        <w:t>.text:00404C31                 mov     edx, [ebp+var_20]</w:t>
      </w:r>
    </w:p>
    <w:p w14:paraId="3FC05016" w14:textId="77777777" w:rsidR="00435C7A" w:rsidRDefault="00435C7A" w:rsidP="00435C7A">
      <w:pPr>
        <w:spacing w:after="0"/>
        <w:ind w:right="1229"/>
      </w:pPr>
      <w:r>
        <w:t>.text:00404C34                 mov     word ptr [edx+2], 424h</w:t>
      </w:r>
    </w:p>
    <w:p w14:paraId="4FCD44F7" w14:textId="77777777" w:rsidR="00435C7A" w:rsidRDefault="00435C7A" w:rsidP="00435C7A">
      <w:pPr>
        <w:spacing w:after="0"/>
        <w:ind w:right="1229"/>
      </w:pPr>
      <w:r>
        <w:t>.text:00404C3A                 mov     eax, [ebp+var_20]</w:t>
      </w:r>
    </w:p>
    <w:p w14:paraId="10DBA3EE" w14:textId="77777777" w:rsidR="00435C7A" w:rsidRDefault="00435C7A" w:rsidP="00435C7A">
      <w:pPr>
        <w:spacing w:after="0"/>
        <w:ind w:right="1229"/>
      </w:pPr>
      <w:r>
        <w:t>.text:00404C3D                 mov     word ptr [eax+4], 0C083h</w:t>
      </w:r>
    </w:p>
    <w:p w14:paraId="552CA006" w14:textId="77777777" w:rsidR="00435C7A" w:rsidRDefault="00435C7A" w:rsidP="00435C7A">
      <w:pPr>
        <w:spacing w:after="0"/>
        <w:ind w:right="1229"/>
      </w:pPr>
      <w:r>
        <w:t>.text:00404C43                 mov     ecx, [ebp+var_20]</w:t>
      </w:r>
    </w:p>
    <w:p w14:paraId="2C03F9B8" w14:textId="77777777" w:rsidR="00435C7A" w:rsidRDefault="00435C7A" w:rsidP="00435C7A">
      <w:pPr>
        <w:spacing w:after="0"/>
        <w:ind w:right="1229"/>
      </w:pPr>
      <w:r>
        <w:t>.text:00404C46                 mov     word ptr [ecx+6], 8B08h</w:t>
      </w:r>
    </w:p>
    <w:p w14:paraId="2F8FE521" w14:textId="77777777" w:rsidR="00435C7A" w:rsidRDefault="00435C7A" w:rsidP="00435C7A">
      <w:pPr>
        <w:spacing w:after="0"/>
        <w:ind w:right="1229"/>
      </w:pPr>
      <w:r>
        <w:t>.text:00404C4C                 mov     edx, [ebp+var_20]</w:t>
      </w:r>
    </w:p>
    <w:p w14:paraId="3E56024C" w14:textId="77777777" w:rsidR="00435C7A" w:rsidRDefault="00435C7A" w:rsidP="00435C7A">
      <w:pPr>
        <w:spacing w:after="0"/>
        <w:ind w:right="1229"/>
      </w:pPr>
      <w:r>
        <w:t>.text:00404C4F                 mov     word ptr [edx+8], 3100h</w:t>
      </w:r>
    </w:p>
    <w:p w14:paraId="04A2F940" w14:textId="77777777" w:rsidR="00435C7A" w:rsidRDefault="00435C7A" w:rsidP="00435C7A">
      <w:pPr>
        <w:spacing w:after="0"/>
        <w:ind w:right="1229"/>
      </w:pPr>
      <w:r>
        <w:t>.text:00404C55                 mov     eax, [ebp+var_20]</w:t>
      </w:r>
    </w:p>
    <w:p w14:paraId="7B40C558" w14:textId="77777777" w:rsidR="00435C7A" w:rsidRDefault="00435C7A" w:rsidP="00435C7A">
      <w:pPr>
        <w:spacing w:after="0"/>
        <w:ind w:right="1229"/>
      </w:pPr>
      <w:r>
        <w:t>.text:00404C58                 mov     word ptr [eax+0Ah], 3BC9h</w:t>
      </w:r>
    </w:p>
    <w:p w14:paraId="7EDFAA8A" w14:textId="77777777" w:rsidR="00435C7A" w:rsidRDefault="00435C7A" w:rsidP="00435C7A">
      <w:pPr>
        <w:spacing w:after="0"/>
        <w:ind w:right="1229"/>
      </w:pPr>
      <w:r>
        <w:t>.text:00404C5E                 mov     ecx, [ebp+var_20]</w:t>
      </w:r>
    </w:p>
    <w:p w14:paraId="659E6DC9" w14:textId="77777777" w:rsidR="00435C7A" w:rsidRDefault="00435C7A" w:rsidP="00435C7A">
      <w:pPr>
        <w:spacing w:after="0"/>
        <w:ind w:right="1229"/>
      </w:pPr>
      <w:r>
        <w:t>.text:00404C61                 mov     word ptr [ecx+0Ch], 244Ch</w:t>
      </w:r>
    </w:p>
    <w:p w14:paraId="09E6A964" w14:textId="77777777" w:rsidR="00435C7A" w:rsidRDefault="00435C7A" w:rsidP="00435C7A">
      <w:pPr>
        <w:spacing w:after="0"/>
        <w:ind w:right="1229"/>
      </w:pPr>
      <w:r>
        <w:t>.text:00404C67                 mov     edx, [ebp+var_20]</w:t>
      </w:r>
    </w:p>
    <w:p w14:paraId="70FD0DFC" w14:textId="77777777" w:rsidR="00435C7A" w:rsidRDefault="00435C7A" w:rsidP="00435C7A">
      <w:pPr>
        <w:spacing w:after="0"/>
        <w:ind w:right="1229"/>
      </w:pPr>
      <w:r>
        <w:t>.text:00404C6A                 mov     word ptr [edx+0Eh], 7408h</w:t>
      </w:r>
    </w:p>
    <w:p w14:paraId="370E6047" w14:textId="77777777" w:rsidR="00435C7A" w:rsidRDefault="00435C7A" w:rsidP="00435C7A">
      <w:pPr>
        <w:spacing w:after="0"/>
        <w:ind w:right="1229"/>
      </w:pPr>
      <w:r>
        <w:t>.text:00404C70                 mov     eax, [ebp+var_20]</w:t>
      </w:r>
    </w:p>
    <w:p w14:paraId="3D9054A4" w14:textId="77777777" w:rsidR="00435C7A" w:rsidRDefault="00435C7A" w:rsidP="00435C7A">
      <w:pPr>
        <w:spacing w:after="0"/>
        <w:ind w:right="1229"/>
      </w:pPr>
      <w:r>
        <w:lastRenderedPageBreak/>
        <w:t>.text:00404C73                 mov     word ptr [eax+10h], 8B02h</w:t>
      </w:r>
    </w:p>
    <w:p w14:paraId="650BF10A" w14:textId="77777777" w:rsidR="00435C7A" w:rsidRDefault="00435C7A" w:rsidP="00435C7A">
      <w:pPr>
        <w:spacing w:after="0"/>
        <w:ind w:right="1229"/>
      </w:pPr>
      <w:r>
        <w:t>.text:00404C79                 mov     ecx, [ebp+var_20]</w:t>
      </w:r>
    </w:p>
    <w:p w14:paraId="162B0831" w14:textId="77777777" w:rsidR="00435C7A" w:rsidRDefault="00435C7A" w:rsidP="00435C7A">
      <w:pPr>
        <w:spacing w:after="0"/>
        <w:ind w:right="1229"/>
      </w:pPr>
      <w:r>
        <w:t>.text:00404C7C                 mov     word ptr [ecx+12h], 0C300h</w:t>
      </w:r>
    </w:p>
    <w:p w14:paraId="0BE60770" w14:textId="77777777" w:rsidR="00435C7A" w:rsidRDefault="00435C7A" w:rsidP="00435C7A">
      <w:pPr>
        <w:spacing w:after="0"/>
        <w:ind w:right="1229"/>
      </w:pPr>
      <w:r>
        <w:t>.text:00404C82                 mov     edx, [ebp+var_20]</w:t>
      </w:r>
    </w:p>
    <w:p w14:paraId="12B7F9AE" w14:textId="77777777" w:rsidR="00435C7A" w:rsidRDefault="00435C7A" w:rsidP="00435C7A">
      <w:pPr>
        <w:spacing w:after="0"/>
        <w:ind w:right="1229"/>
      </w:pPr>
      <w:r>
        <w:t>.text:00404C85                 mov     [edx+14h], si</w:t>
      </w:r>
    </w:p>
    <w:p w14:paraId="36F23F36" w14:textId="77777777" w:rsidR="00435C7A" w:rsidRDefault="00435C7A" w:rsidP="00435C7A">
      <w:pPr>
        <w:spacing w:after="0"/>
        <w:ind w:right="1229"/>
      </w:pPr>
      <w:r>
        <w:t>.text:00404C89                 mov     eax, [ebp+var_20]</w:t>
      </w:r>
    </w:p>
    <w:p w14:paraId="066FBA89" w14:textId="77777777" w:rsidR="00435C7A" w:rsidRDefault="00435C7A" w:rsidP="00435C7A">
      <w:pPr>
        <w:spacing w:after="0"/>
        <w:ind w:right="1229"/>
      </w:pPr>
      <w:r>
        <w:t>.text:00404C8C                 mov     [eax+16h], si</w:t>
      </w:r>
    </w:p>
    <w:p w14:paraId="0753CAED" w14:textId="77777777" w:rsidR="00435C7A" w:rsidRDefault="00435C7A" w:rsidP="00435C7A">
      <w:pPr>
        <w:spacing w:after="0"/>
        <w:ind w:right="1229"/>
      </w:pPr>
      <w:r>
        <w:t>.text:00404C90                 mov     ecx, [ebp+var_20]</w:t>
      </w:r>
    </w:p>
    <w:p w14:paraId="349C9F92" w14:textId="77777777" w:rsidR="00435C7A" w:rsidRDefault="00435C7A" w:rsidP="00435C7A">
      <w:pPr>
        <w:spacing w:after="0"/>
        <w:ind w:right="1229"/>
      </w:pPr>
      <w:r>
        <w:t>.text:00404C93                 mov     [ecx+18h], si</w:t>
      </w:r>
    </w:p>
    <w:p w14:paraId="77A263BA" w14:textId="77777777" w:rsidR="00435C7A" w:rsidRDefault="00435C7A" w:rsidP="00435C7A">
      <w:pPr>
        <w:spacing w:after="0"/>
        <w:ind w:right="1229"/>
      </w:pPr>
      <w:r>
        <w:t>.text:00404C97                 call    ebx ; MSVBVM60_563</w:t>
      </w:r>
    </w:p>
    <w:p w14:paraId="2BD8BF8C" w14:textId="77777777" w:rsidR="00435C7A" w:rsidRDefault="00435C7A" w:rsidP="00435C7A">
      <w:pPr>
        <w:spacing w:after="0"/>
        <w:ind w:right="1229"/>
      </w:pPr>
      <w:r>
        <w:t>.text:00404C99                 cmp     eax, 8</w:t>
      </w:r>
    </w:p>
    <w:p w14:paraId="353923C5" w14:textId="77777777" w:rsidR="00435C7A" w:rsidRDefault="00435C7A" w:rsidP="00435C7A">
      <w:pPr>
        <w:spacing w:after="0"/>
        <w:ind w:right="1229"/>
      </w:pPr>
      <w:r>
        <w:t>.text:00404C9C                 jnz     short loc_404CA1</w:t>
      </w:r>
    </w:p>
    <w:p w14:paraId="6C1E0219" w14:textId="77777777" w:rsidR="00435C7A" w:rsidRDefault="00435C7A" w:rsidP="00435C7A">
      <w:pPr>
        <w:spacing w:after="0"/>
        <w:ind w:right="1229"/>
      </w:pPr>
      <w:r>
        <w:t>.text:00404C9E                 or      esi, 0FFFFFFFFh</w:t>
      </w:r>
    </w:p>
    <w:p w14:paraId="56436880" w14:textId="77777777" w:rsidR="00435C7A" w:rsidRDefault="00435C7A" w:rsidP="00435C7A">
      <w:pPr>
        <w:spacing w:after="0"/>
        <w:ind w:right="1229"/>
      </w:pPr>
      <w:r>
        <w:t>.text:00404CA1</w:t>
      </w:r>
    </w:p>
    <w:p w14:paraId="730CD43C" w14:textId="77777777" w:rsidR="00435C7A" w:rsidRDefault="00435C7A" w:rsidP="00435C7A">
      <w:pPr>
        <w:spacing w:after="0"/>
        <w:ind w:right="1229"/>
      </w:pPr>
      <w:r>
        <w:t>.text:00404CA1 loc_404CA1:                             ; CODE XREF: sub_404BE0+BC↑j</w:t>
      </w:r>
    </w:p>
    <w:p w14:paraId="4E36E48D" w14:textId="77777777" w:rsidR="00435C7A" w:rsidRDefault="00435C7A" w:rsidP="00435C7A">
      <w:pPr>
        <w:spacing w:after="0"/>
        <w:ind w:right="1229"/>
      </w:pPr>
      <w:r>
        <w:t>.text:00404CA1                 push    edi</w:t>
      </w:r>
    </w:p>
    <w:p w14:paraId="2AEADEA6" w14:textId="77777777" w:rsidR="00435C7A" w:rsidRDefault="00435C7A" w:rsidP="00435C7A">
      <w:pPr>
        <w:spacing w:after="0"/>
        <w:ind w:right="1229"/>
      </w:pPr>
      <w:r>
        <w:t>.text:00404CA2                 call    ebx ; MSVBVM60_563</w:t>
      </w:r>
    </w:p>
    <w:p w14:paraId="0F6C4F96" w14:textId="77777777" w:rsidR="00435C7A" w:rsidRDefault="00435C7A" w:rsidP="00435C7A">
      <w:pPr>
        <w:spacing w:after="0"/>
        <w:ind w:right="1229"/>
      </w:pPr>
      <w:r>
        <w:t>.text:00404CA4                 cmp     eax, 9</w:t>
      </w:r>
    </w:p>
    <w:p w14:paraId="4935F9B2" w14:textId="77777777" w:rsidR="00435C7A" w:rsidRDefault="00435C7A" w:rsidP="00435C7A">
      <w:pPr>
        <w:spacing w:after="0"/>
        <w:ind w:right="1229"/>
      </w:pPr>
      <w:r>
        <w:t>.text:00404CA7                 jnz     short loc_404CAC</w:t>
      </w:r>
    </w:p>
    <w:p w14:paraId="36B8F117" w14:textId="77777777" w:rsidR="00435C7A" w:rsidRDefault="00435C7A" w:rsidP="00435C7A">
      <w:pPr>
        <w:spacing w:after="0"/>
        <w:ind w:right="1229"/>
      </w:pPr>
      <w:r>
        <w:t>.text:00404CA9                 or      esi, 0FFFFFFFFh</w:t>
      </w:r>
    </w:p>
    <w:p w14:paraId="7005C782" w14:textId="77777777" w:rsidR="00435C7A" w:rsidRDefault="00435C7A" w:rsidP="00435C7A">
      <w:pPr>
        <w:spacing w:after="0"/>
        <w:ind w:right="1229"/>
      </w:pPr>
      <w:r>
        <w:t>.text:00404CAC</w:t>
      </w:r>
    </w:p>
    <w:p w14:paraId="28C3C35C" w14:textId="77777777" w:rsidR="00435C7A" w:rsidRDefault="00435C7A" w:rsidP="00435C7A">
      <w:pPr>
        <w:spacing w:after="0"/>
        <w:ind w:right="1229"/>
      </w:pPr>
      <w:r>
        <w:t>.text:00404CAC loc_404CAC:                             ; CODE XREF: sub_404BE0+C7↑j</w:t>
      </w:r>
    </w:p>
    <w:p w14:paraId="792A6115" w14:textId="77777777" w:rsidR="00435C7A" w:rsidRDefault="00435C7A" w:rsidP="00435C7A">
      <w:pPr>
        <w:spacing w:after="0"/>
        <w:ind w:right="1229"/>
      </w:pPr>
      <w:r>
        <w:t>.text:00404CAC                 mov     eax, [ebp+var_20]</w:t>
      </w:r>
    </w:p>
    <w:p w14:paraId="69DB5977" w14:textId="77777777" w:rsidR="00435C7A" w:rsidRDefault="00435C7A" w:rsidP="00435C7A">
      <w:pPr>
        <w:spacing w:after="0"/>
        <w:ind w:right="1229"/>
      </w:pPr>
      <w:r>
        <w:t>.text:00404CAF                 push    0</w:t>
      </w:r>
    </w:p>
    <w:p w14:paraId="1F04075E" w14:textId="77777777" w:rsidR="00435C7A" w:rsidRDefault="00435C7A" w:rsidP="00435C7A">
      <w:pPr>
        <w:spacing w:after="0"/>
        <w:ind w:right="1229"/>
      </w:pPr>
      <w:r>
        <w:t>.text:00404CB1                 movsx   edx, si</w:t>
      </w:r>
    </w:p>
    <w:p w14:paraId="789B7284" w14:textId="77777777" w:rsidR="00435C7A" w:rsidRDefault="00435C7A" w:rsidP="00435C7A">
      <w:pPr>
        <w:spacing w:after="0"/>
        <w:ind w:right="1229"/>
      </w:pPr>
      <w:r>
        <w:t>.text:00404CB4                 push    0</w:t>
      </w:r>
    </w:p>
    <w:p w14:paraId="7E853C31" w14:textId="77777777" w:rsidR="00435C7A" w:rsidRDefault="00435C7A" w:rsidP="00435C7A">
      <w:pPr>
        <w:spacing w:after="0"/>
        <w:ind w:right="1229"/>
      </w:pPr>
      <w:r>
        <w:t>.text:00404CB6                 push    edx</w:t>
      </w:r>
    </w:p>
    <w:p w14:paraId="586328F2" w14:textId="77777777" w:rsidR="00435C7A" w:rsidRDefault="00435C7A" w:rsidP="00435C7A">
      <w:pPr>
        <w:spacing w:after="0"/>
        <w:ind w:right="1229"/>
      </w:pPr>
      <w:r>
        <w:t>.text:00404CB7                 push    edi</w:t>
      </w:r>
    </w:p>
    <w:p w14:paraId="6F26C392" w14:textId="77777777" w:rsidR="00435C7A" w:rsidRDefault="00435C7A" w:rsidP="00435C7A">
      <w:pPr>
        <w:spacing w:after="0"/>
        <w:ind w:right="1229"/>
      </w:pPr>
      <w:r>
        <w:t>.text:00404CB8                 push    eax</w:t>
      </w:r>
    </w:p>
    <w:p w14:paraId="3D29BB50" w14:textId="77777777" w:rsidR="00435C7A" w:rsidRDefault="00435C7A" w:rsidP="00435C7A">
      <w:pPr>
        <w:spacing w:after="0"/>
        <w:ind w:right="1229"/>
      </w:pPr>
      <w:r>
        <w:t>.text:00404CB9                 call    sub_40430C</w:t>
      </w:r>
    </w:p>
    <w:p w14:paraId="0503CEE6" w14:textId="77777777" w:rsidR="00435C7A" w:rsidRDefault="00435C7A" w:rsidP="00435C7A">
      <w:pPr>
        <w:spacing w:after="0"/>
        <w:ind w:right="1229"/>
      </w:pPr>
      <w:r>
        <w:t>.text:00404CBE                 mov     [ebp+var_38], eax</w:t>
      </w:r>
    </w:p>
    <w:p w14:paraId="7E24F111" w14:textId="77777777" w:rsidR="00435C7A" w:rsidRDefault="00435C7A" w:rsidP="00435C7A">
      <w:pPr>
        <w:spacing w:after="0"/>
        <w:ind w:right="1229"/>
      </w:pPr>
      <w:r>
        <w:t>.text:00404CC1                 call    ds:__vbaSetSystemError</w:t>
      </w:r>
    </w:p>
    <w:p w14:paraId="6A411D1F" w14:textId="77777777" w:rsidR="00435C7A" w:rsidRDefault="00435C7A" w:rsidP="00435C7A">
      <w:pPr>
        <w:spacing w:after="0"/>
        <w:ind w:right="1229"/>
      </w:pPr>
      <w:r>
        <w:t>.text:00404CC7                 mov     ecx, [ebp+var_38]</w:t>
      </w:r>
    </w:p>
    <w:p w14:paraId="5F072984" w14:textId="77777777" w:rsidR="00435C7A" w:rsidRDefault="00435C7A" w:rsidP="00435C7A">
      <w:pPr>
        <w:spacing w:after="0"/>
        <w:ind w:right="1229"/>
      </w:pPr>
      <w:r>
        <w:t>.text:00404CCA                 push    offset loc_404CE5</w:t>
      </w:r>
    </w:p>
    <w:p w14:paraId="30D0A570" w14:textId="77777777" w:rsidR="00435C7A" w:rsidRDefault="00435C7A" w:rsidP="00435C7A">
      <w:pPr>
        <w:spacing w:after="0"/>
        <w:ind w:right="1229"/>
      </w:pPr>
      <w:r>
        <w:t>.text:00404CCF                 mov     [ebp+var_34], ecx</w:t>
      </w:r>
    </w:p>
    <w:p w14:paraId="4F679686" w14:textId="77777777" w:rsidR="00435C7A" w:rsidRDefault="00435C7A" w:rsidP="00435C7A">
      <w:pPr>
        <w:spacing w:after="0"/>
        <w:ind w:right="1229"/>
      </w:pPr>
      <w:r>
        <w:t>.text:00404CD2</w:t>
      </w:r>
    </w:p>
    <w:p w14:paraId="54066E8A" w14:textId="77777777" w:rsidR="00435C7A" w:rsidRDefault="00435C7A" w:rsidP="00435C7A">
      <w:pPr>
        <w:spacing w:after="0"/>
        <w:ind w:right="1229"/>
      </w:pPr>
      <w:r>
        <w:t>.text:00404CD2 loc_404CD2:                             ; DATA XREF: .text:00401180↑o</w:t>
      </w:r>
    </w:p>
    <w:p w14:paraId="15CB9880" w14:textId="77777777" w:rsidR="00435C7A" w:rsidRDefault="00435C7A" w:rsidP="00435C7A">
      <w:pPr>
        <w:spacing w:after="0"/>
        <w:ind w:right="1229"/>
      </w:pPr>
      <w:r>
        <w:t>.text:00404CD2                 lea     eax, [ebp+var_38]</w:t>
      </w:r>
    </w:p>
    <w:p w14:paraId="3EA61D59" w14:textId="77777777" w:rsidR="00435C7A" w:rsidRDefault="00435C7A" w:rsidP="00435C7A">
      <w:pPr>
        <w:spacing w:after="0"/>
        <w:ind w:right="1229"/>
      </w:pPr>
      <w:r>
        <w:t>.text:00404CD5                 lea     edx, [ebp+var_2C]</w:t>
      </w:r>
    </w:p>
    <w:p w14:paraId="05C0B7AD" w14:textId="77777777" w:rsidR="00435C7A" w:rsidRDefault="00435C7A" w:rsidP="00435C7A">
      <w:pPr>
        <w:spacing w:after="0"/>
        <w:ind w:right="1229"/>
      </w:pPr>
      <w:r>
        <w:t>.text:00404CD8                 push    eax</w:t>
      </w:r>
    </w:p>
    <w:p w14:paraId="4D53213E" w14:textId="77777777" w:rsidR="00435C7A" w:rsidRDefault="00435C7A" w:rsidP="00435C7A">
      <w:pPr>
        <w:spacing w:after="0"/>
        <w:ind w:right="1229"/>
      </w:pPr>
      <w:r>
        <w:t>.text:00404CD9                 push    0</w:t>
      </w:r>
    </w:p>
    <w:p w14:paraId="092F269C" w14:textId="77777777" w:rsidR="00435C7A" w:rsidRDefault="00435C7A" w:rsidP="00435C7A">
      <w:pPr>
        <w:spacing w:after="0"/>
        <w:ind w:right="1229"/>
      </w:pPr>
      <w:r>
        <w:t>.text:00404CDB                 mov     [ebp+var_38], edx</w:t>
      </w:r>
    </w:p>
    <w:p w14:paraId="70E8F567" w14:textId="77777777" w:rsidR="00435C7A" w:rsidRDefault="00435C7A" w:rsidP="00435C7A">
      <w:pPr>
        <w:spacing w:after="0"/>
        <w:ind w:right="1229"/>
      </w:pPr>
      <w:r>
        <w:t>.text:00404CDE                 call    ds:__vbaAryDestruct</w:t>
      </w:r>
    </w:p>
    <w:p w14:paraId="341B5C3E" w14:textId="77777777" w:rsidR="00435C7A" w:rsidRDefault="00435C7A" w:rsidP="00435C7A">
      <w:pPr>
        <w:spacing w:after="0"/>
        <w:ind w:right="1229"/>
      </w:pPr>
      <w:r>
        <w:t>.text:00404CE4                 retn</w:t>
      </w:r>
    </w:p>
    <w:p w14:paraId="18AE78B0" w14:textId="77777777" w:rsidR="00435C7A" w:rsidRDefault="00435C7A" w:rsidP="00435C7A">
      <w:pPr>
        <w:spacing w:after="0"/>
        <w:ind w:right="1229"/>
      </w:pPr>
      <w:r>
        <w:lastRenderedPageBreak/>
        <w:t>.text:00404CE5 ; ---------------------------------------------------------------------------</w:t>
      </w:r>
    </w:p>
    <w:p w14:paraId="7858BA52" w14:textId="77777777" w:rsidR="00435C7A" w:rsidRDefault="00435C7A" w:rsidP="00435C7A">
      <w:pPr>
        <w:spacing w:after="0"/>
        <w:ind w:right="1229"/>
      </w:pPr>
      <w:r>
        <w:t>.text:00404CE5</w:t>
      </w:r>
    </w:p>
    <w:p w14:paraId="7EF0D971" w14:textId="77777777" w:rsidR="00435C7A" w:rsidRDefault="00435C7A" w:rsidP="00435C7A">
      <w:pPr>
        <w:spacing w:after="0"/>
        <w:ind w:right="1229"/>
      </w:pPr>
      <w:r>
        <w:t>.text:00404CE5 loc_404CE5:                             ; DATA XREF: sub_404BE0+EA↑o</w:t>
      </w:r>
    </w:p>
    <w:p w14:paraId="78D2B56A" w14:textId="77777777" w:rsidR="00435C7A" w:rsidRDefault="00435C7A" w:rsidP="00435C7A">
      <w:pPr>
        <w:spacing w:after="0"/>
        <w:ind w:right="1229"/>
      </w:pPr>
      <w:r>
        <w:t>.text:00404CE5                 mov     ecx, [ebp+var_10]</w:t>
      </w:r>
    </w:p>
    <w:p w14:paraId="46869CF7" w14:textId="77777777" w:rsidR="00435C7A" w:rsidRDefault="00435C7A" w:rsidP="00435C7A">
      <w:pPr>
        <w:spacing w:after="0"/>
        <w:ind w:right="1229"/>
      </w:pPr>
      <w:r>
        <w:t>.text:00404CE8                 mov     eax, [ebp+var_34]</w:t>
      </w:r>
    </w:p>
    <w:p w14:paraId="35409A81" w14:textId="77777777" w:rsidR="00435C7A" w:rsidRDefault="00435C7A" w:rsidP="00435C7A">
      <w:pPr>
        <w:spacing w:after="0"/>
        <w:ind w:right="1229"/>
      </w:pPr>
      <w:r>
        <w:t>.text:00404CEB                 pop     edi</w:t>
      </w:r>
    </w:p>
    <w:p w14:paraId="0A741A7D" w14:textId="77777777" w:rsidR="00435C7A" w:rsidRDefault="00435C7A" w:rsidP="00435C7A">
      <w:pPr>
        <w:spacing w:after="0"/>
        <w:ind w:right="1229"/>
      </w:pPr>
      <w:r>
        <w:t>.text:00404CEC                 pop     esi</w:t>
      </w:r>
    </w:p>
    <w:p w14:paraId="2328D5CC" w14:textId="77777777" w:rsidR="00435C7A" w:rsidRDefault="00435C7A" w:rsidP="00435C7A">
      <w:pPr>
        <w:spacing w:after="0"/>
        <w:ind w:right="1229"/>
      </w:pPr>
      <w:r>
        <w:t>.text:00404CED                 mov     large fs:0, ecx</w:t>
      </w:r>
    </w:p>
    <w:p w14:paraId="709EC946" w14:textId="77777777" w:rsidR="00435C7A" w:rsidRDefault="00435C7A" w:rsidP="00435C7A">
      <w:pPr>
        <w:spacing w:after="0"/>
        <w:ind w:right="1229"/>
      </w:pPr>
      <w:r>
        <w:t>.text:00404CF4                 pop     ebx</w:t>
      </w:r>
    </w:p>
    <w:p w14:paraId="169C7E4A" w14:textId="77777777" w:rsidR="00435C7A" w:rsidRDefault="00435C7A" w:rsidP="00435C7A">
      <w:pPr>
        <w:spacing w:after="0"/>
        <w:ind w:right="1229"/>
      </w:pPr>
      <w:r>
        <w:t>.text:00404CF5                 mov     esp, ebp</w:t>
      </w:r>
    </w:p>
    <w:p w14:paraId="0CA59A1A" w14:textId="77777777" w:rsidR="00435C7A" w:rsidRDefault="00435C7A" w:rsidP="00435C7A">
      <w:pPr>
        <w:spacing w:after="0"/>
        <w:ind w:right="1229"/>
      </w:pPr>
      <w:r>
        <w:t>.text:00404CF7                 pop     ebp</w:t>
      </w:r>
    </w:p>
    <w:p w14:paraId="48159A48" w14:textId="77777777" w:rsidR="00435C7A" w:rsidRDefault="00435C7A" w:rsidP="00435C7A">
      <w:pPr>
        <w:spacing w:after="0"/>
        <w:ind w:right="1229"/>
      </w:pPr>
      <w:r>
        <w:t>.text:00404CF8                 retn    4</w:t>
      </w:r>
    </w:p>
    <w:p w14:paraId="7FCC96E4" w14:textId="77777777" w:rsidR="00435C7A" w:rsidRDefault="00435C7A" w:rsidP="00435C7A">
      <w:pPr>
        <w:spacing w:after="0"/>
        <w:ind w:right="1229"/>
      </w:pPr>
      <w:r>
        <w:t>.text:00404CF8 sub_404BE0      endp</w:t>
      </w:r>
    </w:p>
    <w:p w14:paraId="66C5A7C1" w14:textId="77777777" w:rsidR="00435C7A" w:rsidRDefault="00435C7A" w:rsidP="00435C7A">
      <w:pPr>
        <w:spacing w:after="0"/>
        <w:ind w:right="1229"/>
      </w:pPr>
      <w:r>
        <w:t>.text:00404CF8</w:t>
      </w:r>
    </w:p>
    <w:p w14:paraId="47C18BED" w14:textId="77777777" w:rsidR="00435C7A" w:rsidRDefault="00435C7A" w:rsidP="00435C7A">
      <w:pPr>
        <w:spacing w:after="0"/>
        <w:ind w:right="1229"/>
      </w:pPr>
      <w:r>
        <w:t>.text:00404CF8 ; ---------------------------------------------------------------------------</w:t>
      </w:r>
    </w:p>
    <w:p w14:paraId="6721E3C1" w14:textId="77777777" w:rsidR="00435C7A" w:rsidRDefault="00435C7A" w:rsidP="00435C7A">
      <w:pPr>
        <w:spacing w:after="0"/>
        <w:ind w:right="1229"/>
      </w:pPr>
      <w:r>
        <w:t>.text:00404CFB                 align 10h</w:t>
      </w:r>
    </w:p>
    <w:p w14:paraId="1A2B4918" w14:textId="77777777" w:rsidR="00435C7A" w:rsidRDefault="00435C7A" w:rsidP="00435C7A">
      <w:pPr>
        <w:spacing w:after="0"/>
        <w:ind w:right="1229"/>
      </w:pPr>
      <w:r>
        <w:t>.text:00404D00</w:t>
      </w:r>
    </w:p>
    <w:p w14:paraId="099FD95E" w14:textId="77777777" w:rsidR="00435C7A" w:rsidRDefault="00435C7A" w:rsidP="00435C7A">
      <w:pPr>
        <w:spacing w:after="0"/>
        <w:ind w:right="1229"/>
      </w:pPr>
      <w:r>
        <w:t>.text:00404D00 loc_404D00:                             ; CODE XREF: .text:00403EE8↑j</w:t>
      </w:r>
    </w:p>
    <w:p w14:paraId="54628EBD" w14:textId="77777777" w:rsidR="00435C7A" w:rsidRDefault="00435C7A" w:rsidP="00435C7A">
      <w:pPr>
        <w:spacing w:after="0"/>
        <w:ind w:right="1229"/>
      </w:pPr>
      <w:r>
        <w:t>.text:00404D00                 push    ebp</w:t>
      </w:r>
    </w:p>
    <w:p w14:paraId="640ACD36" w14:textId="77777777" w:rsidR="00435C7A" w:rsidRDefault="00435C7A" w:rsidP="00435C7A">
      <w:pPr>
        <w:spacing w:after="0"/>
        <w:ind w:right="1229"/>
      </w:pPr>
      <w:r>
        <w:t>.text:00404D01                 mov     ebp, esp</w:t>
      </w:r>
    </w:p>
    <w:p w14:paraId="0D6F87AF" w14:textId="77777777" w:rsidR="00435C7A" w:rsidRDefault="00435C7A" w:rsidP="00435C7A">
      <w:pPr>
        <w:spacing w:after="0"/>
        <w:ind w:right="1229"/>
      </w:pPr>
      <w:r>
        <w:t>.text:00404D03                 sub     esp, 8</w:t>
      </w:r>
    </w:p>
    <w:p w14:paraId="0AB4E9BE" w14:textId="77777777" w:rsidR="00435C7A" w:rsidRDefault="00435C7A" w:rsidP="00435C7A">
      <w:pPr>
        <w:spacing w:after="0"/>
        <w:ind w:right="1229"/>
      </w:pPr>
      <w:r>
        <w:t>.text:00404D06                 push    offset __vbaExceptHandler</w:t>
      </w:r>
    </w:p>
    <w:p w14:paraId="5977D518" w14:textId="77777777" w:rsidR="00435C7A" w:rsidRDefault="00435C7A" w:rsidP="00435C7A">
      <w:pPr>
        <w:spacing w:after="0"/>
        <w:ind w:right="1229"/>
      </w:pPr>
      <w:r>
        <w:t>.text:00404D0B                 mov     eax, large fs:0</w:t>
      </w:r>
    </w:p>
    <w:p w14:paraId="6536E6F6" w14:textId="77777777" w:rsidR="00435C7A" w:rsidRDefault="00435C7A" w:rsidP="00435C7A">
      <w:pPr>
        <w:spacing w:after="0"/>
        <w:ind w:right="1229"/>
      </w:pPr>
      <w:r>
        <w:t>.text:00404D11                 push    eax</w:t>
      </w:r>
    </w:p>
    <w:p w14:paraId="06476521" w14:textId="77777777" w:rsidR="00435C7A" w:rsidRDefault="00435C7A" w:rsidP="00435C7A">
      <w:pPr>
        <w:spacing w:after="0"/>
        <w:ind w:right="1229"/>
      </w:pPr>
      <w:r>
        <w:t>.text:00404D12                 mov     large fs:0, esp</w:t>
      </w:r>
    </w:p>
    <w:p w14:paraId="7BFF5CD4" w14:textId="77777777" w:rsidR="00435C7A" w:rsidRDefault="00435C7A" w:rsidP="00435C7A">
      <w:pPr>
        <w:spacing w:after="0"/>
        <w:ind w:right="1229"/>
      </w:pPr>
      <w:r>
        <w:t>.text:00404D19                 sub     esp, 40h</w:t>
      </w:r>
    </w:p>
    <w:p w14:paraId="0E9939EA" w14:textId="77777777" w:rsidR="00435C7A" w:rsidRDefault="00435C7A" w:rsidP="00435C7A">
      <w:pPr>
        <w:spacing w:after="0"/>
        <w:ind w:right="1229"/>
      </w:pPr>
      <w:r>
        <w:t>.text:00404D1C                 push    ebx</w:t>
      </w:r>
    </w:p>
    <w:p w14:paraId="274F7417" w14:textId="77777777" w:rsidR="00435C7A" w:rsidRDefault="00435C7A" w:rsidP="00435C7A">
      <w:pPr>
        <w:spacing w:after="0"/>
        <w:ind w:right="1229"/>
      </w:pPr>
      <w:r>
        <w:t>.text:00404D1D                 push    esi</w:t>
      </w:r>
    </w:p>
    <w:p w14:paraId="2E256508" w14:textId="77777777" w:rsidR="00435C7A" w:rsidRDefault="00435C7A" w:rsidP="00435C7A">
      <w:pPr>
        <w:spacing w:after="0"/>
        <w:ind w:right="1229"/>
      </w:pPr>
      <w:r>
        <w:t>.text:00404D1E                 push    edi</w:t>
      </w:r>
    </w:p>
    <w:p w14:paraId="6BA1B31A" w14:textId="77777777" w:rsidR="00435C7A" w:rsidRDefault="00435C7A" w:rsidP="00435C7A">
      <w:pPr>
        <w:spacing w:after="0"/>
        <w:ind w:right="1229"/>
      </w:pPr>
      <w:r>
        <w:t>.text:00404D1F                 mov     [ebp-8], esp</w:t>
      </w:r>
    </w:p>
    <w:p w14:paraId="3560EC6C" w14:textId="77777777" w:rsidR="00435C7A" w:rsidRDefault="00435C7A" w:rsidP="00435C7A">
      <w:pPr>
        <w:spacing w:after="0"/>
        <w:ind w:right="1229"/>
      </w:pPr>
      <w:r>
        <w:t>.text:00404D22                 mov     dword ptr [ebp-4], offset dword_401188</w:t>
      </w:r>
    </w:p>
    <w:p w14:paraId="625ACE5D" w14:textId="77777777" w:rsidR="00435C7A" w:rsidRDefault="00435C7A" w:rsidP="00435C7A">
      <w:pPr>
        <w:spacing w:after="0"/>
        <w:ind w:right="1229"/>
      </w:pPr>
      <w:r>
        <w:t>.text:00404D29                 mov     eax, [ebp+8]</w:t>
      </w:r>
    </w:p>
    <w:p w14:paraId="50ABAB89" w14:textId="77777777" w:rsidR="00435C7A" w:rsidRDefault="00435C7A" w:rsidP="00435C7A">
      <w:pPr>
        <w:spacing w:after="0"/>
        <w:ind w:right="1229"/>
      </w:pPr>
      <w:r>
        <w:t>.text:00404D2C                 xor     ecx, ecx</w:t>
      </w:r>
    </w:p>
    <w:p w14:paraId="64E09A3B" w14:textId="77777777" w:rsidR="00435C7A" w:rsidRDefault="00435C7A" w:rsidP="00435C7A">
      <w:pPr>
        <w:spacing w:after="0"/>
        <w:ind w:right="1229"/>
      </w:pPr>
      <w:r>
        <w:t>.text:00404D2E                 mov     [ebp-18h], ecx</w:t>
      </w:r>
    </w:p>
    <w:p w14:paraId="1789C61E" w14:textId="77777777" w:rsidR="00435C7A" w:rsidRDefault="00435C7A" w:rsidP="00435C7A">
      <w:pPr>
        <w:spacing w:after="0"/>
        <w:ind w:right="1229"/>
      </w:pPr>
      <w:r>
        <w:t>.text:00404D31                 mov     [ebp-38h], ecx</w:t>
      </w:r>
    </w:p>
    <w:p w14:paraId="1B8229F8" w14:textId="77777777" w:rsidR="00435C7A" w:rsidRDefault="00435C7A" w:rsidP="00435C7A">
      <w:pPr>
        <w:spacing w:after="0"/>
        <w:ind w:right="1229"/>
      </w:pPr>
      <w:r>
        <w:t>.text:00404D34                 mov     edx, [eax+44h]</w:t>
      </w:r>
    </w:p>
    <w:p w14:paraId="6B90C3FE" w14:textId="77777777" w:rsidR="00435C7A" w:rsidRDefault="00435C7A" w:rsidP="00435C7A">
      <w:pPr>
        <w:spacing w:after="0"/>
        <w:ind w:right="1229"/>
      </w:pPr>
      <w:r>
        <w:t>.text:00404D37                 mov     edi, 15Eh</w:t>
      </w:r>
    </w:p>
    <w:p w14:paraId="2BBBCA41" w14:textId="77777777" w:rsidR="00435C7A" w:rsidRDefault="00435C7A" w:rsidP="00435C7A">
      <w:pPr>
        <w:spacing w:after="0"/>
        <w:ind w:right="1229"/>
      </w:pPr>
      <w:r>
        <w:t>.text:00404D3C                 mov     word ptr [edx], 8955h</w:t>
      </w:r>
    </w:p>
    <w:p w14:paraId="5E4AF781" w14:textId="77777777" w:rsidR="00435C7A" w:rsidRDefault="00435C7A" w:rsidP="00435C7A">
      <w:pPr>
        <w:spacing w:after="0"/>
        <w:ind w:right="1229"/>
      </w:pPr>
      <w:r>
        <w:t>.text:00404D41                 mov     edx, [eax+44h]</w:t>
      </w:r>
    </w:p>
    <w:p w14:paraId="7D05EC2C" w14:textId="77777777" w:rsidR="00435C7A" w:rsidRDefault="00435C7A" w:rsidP="00435C7A">
      <w:pPr>
        <w:spacing w:after="0"/>
        <w:ind w:right="1229"/>
      </w:pPr>
      <w:r>
        <w:t>.text:00404D44                 mov     word ptr [edx+2], 0E8E5h</w:t>
      </w:r>
    </w:p>
    <w:p w14:paraId="67424BCB" w14:textId="77777777" w:rsidR="00435C7A" w:rsidRDefault="00435C7A" w:rsidP="00435C7A">
      <w:pPr>
        <w:spacing w:after="0"/>
        <w:ind w:right="1229"/>
      </w:pPr>
      <w:r>
        <w:t>.text:00404D4A                 mov     edx, [eax+44h]</w:t>
      </w:r>
    </w:p>
    <w:p w14:paraId="756295AA" w14:textId="77777777" w:rsidR="00435C7A" w:rsidRDefault="00435C7A" w:rsidP="00435C7A">
      <w:pPr>
        <w:spacing w:after="0"/>
        <w:ind w:right="1229"/>
      </w:pPr>
      <w:r>
        <w:t>.text:00404D4D                 mov     word ptr [edx+4], 3A4h</w:t>
      </w:r>
    </w:p>
    <w:p w14:paraId="6214A2AD" w14:textId="77777777" w:rsidR="00435C7A" w:rsidRDefault="00435C7A" w:rsidP="00435C7A">
      <w:pPr>
        <w:spacing w:after="0"/>
        <w:ind w:right="1229"/>
      </w:pPr>
      <w:r>
        <w:t>.text:00404D53                 mov     edx, [eax+44h]</w:t>
      </w:r>
    </w:p>
    <w:p w14:paraId="4CB1B3DE" w14:textId="77777777" w:rsidR="00435C7A" w:rsidRDefault="00435C7A" w:rsidP="00435C7A">
      <w:pPr>
        <w:spacing w:after="0"/>
        <w:ind w:right="1229"/>
      </w:pPr>
      <w:r>
        <w:t>.text:00404D56                 mov     [edx+6], cx</w:t>
      </w:r>
    </w:p>
    <w:p w14:paraId="584E3080" w14:textId="77777777" w:rsidR="00435C7A" w:rsidRDefault="00435C7A" w:rsidP="00435C7A">
      <w:pPr>
        <w:spacing w:after="0"/>
        <w:ind w:right="1229"/>
      </w:pPr>
      <w:r>
        <w:lastRenderedPageBreak/>
        <w:t>.text:00404D5A                 mov     ecx, [eax+44h]</w:t>
      </w:r>
    </w:p>
    <w:p w14:paraId="4AA78B12" w14:textId="77777777" w:rsidR="00435C7A" w:rsidRDefault="00435C7A" w:rsidP="00435C7A">
      <w:pPr>
        <w:spacing w:after="0"/>
        <w:ind w:right="1229"/>
      </w:pPr>
      <w:r>
        <w:t>.text:00404D5D                 mov     word ptr [ecx+8], 0D7B5h</w:t>
      </w:r>
    </w:p>
    <w:p w14:paraId="188F12F3" w14:textId="77777777" w:rsidR="00435C7A" w:rsidRDefault="00435C7A" w:rsidP="00435C7A">
      <w:pPr>
        <w:spacing w:after="0"/>
        <w:ind w:right="1229"/>
      </w:pPr>
      <w:r>
        <w:t>.text:00404D63                 mov     edx, [eax+44h]</w:t>
      </w:r>
    </w:p>
    <w:p w14:paraId="43D6ACD9" w14:textId="77777777" w:rsidR="00435C7A" w:rsidRDefault="00435C7A" w:rsidP="00435C7A">
      <w:pPr>
        <w:spacing w:after="0"/>
        <w:ind w:right="1229"/>
      </w:pPr>
      <w:r>
        <w:t>.text:00404D66                 mov     ecx, 40A7h</w:t>
      </w:r>
    </w:p>
    <w:p w14:paraId="1DB1DFFE" w14:textId="77777777" w:rsidR="00435C7A" w:rsidRDefault="00435C7A" w:rsidP="00435C7A">
      <w:pPr>
        <w:spacing w:after="0"/>
        <w:ind w:right="1229"/>
      </w:pPr>
      <w:r>
        <w:t>.text:00404D6B                 mov     [edx+0Ah], cx</w:t>
      </w:r>
    </w:p>
    <w:p w14:paraId="4BEAE0F9" w14:textId="77777777" w:rsidR="00435C7A" w:rsidRDefault="00435C7A" w:rsidP="00435C7A">
      <w:pPr>
        <w:spacing w:after="0"/>
        <w:ind w:right="1229"/>
      </w:pPr>
      <w:r>
        <w:t>.text:00404D6F                 mov     edx, [eax+44h]</w:t>
      </w:r>
    </w:p>
    <w:p w14:paraId="0CC59829" w14:textId="77777777" w:rsidR="00435C7A" w:rsidRDefault="00435C7A" w:rsidP="00435C7A">
      <w:pPr>
        <w:spacing w:after="0"/>
        <w:ind w:right="1229"/>
      </w:pPr>
      <w:r>
        <w:t>.text:00404D72                 mov     word ptr [edx+0Ch], 585Ch</w:t>
      </w:r>
    </w:p>
    <w:p w14:paraId="136B1F5C" w14:textId="77777777" w:rsidR="00435C7A" w:rsidRDefault="00435C7A" w:rsidP="00435C7A">
      <w:pPr>
        <w:spacing w:after="0"/>
        <w:ind w:right="1229"/>
      </w:pPr>
      <w:r>
        <w:t>.text:00404D78                 mov     edx, [eax+44h]</w:t>
      </w:r>
    </w:p>
    <w:p w14:paraId="0F9EC452" w14:textId="77777777" w:rsidR="00435C7A" w:rsidRDefault="00435C7A" w:rsidP="00435C7A">
      <w:pPr>
        <w:spacing w:after="0"/>
        <w:ind w:right="1229"/>
      </w:pPr>
      <w:r>
        <w:t>.text:00404D7B                 mov     word ptr [edx+0Eh], 8B2Ch</w:t>
      </w:r>
    </w:p>
    <w:p w14:paraId="58DE4498" w14:textId="77777777" w:rsidR="00435C7A" w:rsidRDefault="00435C7A" w:rsidP="00435C7A">
      <w:pPr>
        <w:spacing w:after="0"/>
        <w:ind w:right="1229"/>
      </w:pPr>
      <w:r>
        <w:t>.text:00404D81                 mov     edx, [eax+44h]</w:t>
      </w:r>
    </w:p>
    <w:p w14:paraId="61FA6E02" w14:textId="77777777" w:rsidR="00435C7A" w:rsidRDefault="00435C7A" w:rsidP="00435C7A">
      <w:pPr>
        <w:spacing w:after="0"/>
        <w:ind w:right="1229"/>
      </w:pPr>
      <w:r>
        <w:t>.text:00404D84                 mov     word ptr [edx+10h], 0D8B5h</w:t>
      </w:r>
    </w:p>
    <w:p w14:paraId="5F5B270E" w14:textId="77777777" w:rsidR="00435C7A" w:rsidRDefault="00435C7A" w:rsidP="00435C7A">
      <w:pPr>
        <w:spacing w:after="0"/>
        <w:ind w:right="1229"/>
      </w:pPr>
      <w:r>
        <w:t>.text:00404D8A                 mov     edx, [eax+44h]</w:t>
      </w:r>
    </w:p>
    <w:p w14:paraId="46F6263E" w14:textId="77777777" w:rsidR="00435C7A" w:rsidRDefault="00435C7A" w:rsidP="00435C7A">
      <w:pPr>
        <w:spacing w:after="0"/>
        <w:ind w:right="1229"/>
      </w:pPr>
      <w:r>
        <w:t>.text:00404D8D                 mov     [edx+12h], cx</w:t>
      </w:r>
    </w:p>
    <w:p w14:paraId="6C25F069" w14:textId="77777777" w:rsidR="00435C7A" w:rsidRDefault="00435C7A" w:rsidP="00435C7A">
      <w:pPr>
        <w:spacing w:after="0"/>
        <w:ind w:right="1229"/>
      </w:pPr>
      <w:r>
        <w:t>.text:00404D91                 mov     ecx, [eax+44h]</w:t>
      </w:r>
    </w:p>
    <w:p w14:paraId="0684EED3" w14:textId="77777777" w:rsidR="00435C7A" w:rsidRDefault="00435C7A" w:rsidP="00435C7A">
      <w:pPr>
        <w:spacing w:after="0"/>
        <w:ind w:right="1229"/>
      </w:pPr>
      <w:r>
        <w:t>.text:00404D94                 mov     word ptr [ecx+14h], 5B5Ch</w:t>
      </w:r>
    </w:p>
    <w:p w14:paraId="34CABFBD" w14:textId="77777777" w:rsidR="00435C7A" w:rsidRDefault="00435C7A" w:rsidP="00435C7A">
      <w:pPr>
        <w:spacing w:after="0"/>
        <w:ind w:right="1229"/>
      </w:pPr>
      <w:r>
        <w:t>.text:00404D9A                 mov     edx, [eax+44h]</w:t>
      </w:r>
    </w:p>
    <w:p w14:paraId="612A7A25" w14:textId="77777777" w:rsidR="00435C7A" w:rsidRDefault="00435C7A" w:rsidP="00435C7A">
      <w:pPr>
        <w:spacing w:after="0"/>
        <w:ind w:right="1229"/>
      </w:pPr>
      <w:r>
        <w:t>.text:00404D9D                 mov     word ptr [edx+16h], 214Dh</w:t>
      </w:r>
    </w:p>
    <w:p w14:paraId="359CB808" w14:textId="77777777" w:rsidR="00435C7A" w:rsidRDefault="00435C7A" w:rsidP="00435C7A">
      <w:pPr>
        <w:spacing w:after="0"/>
        <w:ind w:right="1229"/>
      </w:pPr>
      <w:r>
        <w:t>.text:00404DA3                 mov     ecx, [eax+44h]</w:t>
      </w:r>
    </w:p>
    <w:p w14:paraId="584CD589" w14:textId="77777777" w:rsidR="00435C7A" w:rsidRDefault="00435C7A" w:rsidP="00435C7A">
      <w:pPr>
        <w:spacing w:after="0"/>
        <w:ind w:right="1229"/>
      </w:pPr>
      <w:r>
        <w:t>.text:00404DA6                 mov     [ecx+18h], di</w:t>
      </w:r>
    </w:p>
    <w:p w14:paraId="16A8BF51" w14:textId="77777777" w:rsidR="00435C7A" w:rsidRDefault="00435C7A" w:rsidP="00435C7A">
      <w:pPr>
        <w:spacing w:after="0"/>
        <w:ind w:right="1229"/>
      </w:pPr>
      <w:r>
        <w:t>.text:00404DAA                 mov     edx, [eax+44h]</w:t>
      </w:r>
    </w:p>
    <w:p w14:paraId="62C03208" w14:textId="77777777" w:rsidR="00435C7A" w:rsidRDefault="00435C7A" w:rsidP="00435C7A">
      <w:pPr>
        <w:spacing w:after="0"/>
        <w:ind w:right="1229"/>
      </w:pPr>
      <w:r>
        <w:t>.text:00404DAD                 mov     word ptr [edx+1Ah], 10A5h</w:t>
      </w:r>
    </w:p>
    <w:p w14:paraId="024C522C" w14:textId="77777777" w:rsidR="00435C7A" w:rsidRDefault="00435C7A" w:rsidP="00435C7A">
      <w:pPr>
        <w:spacing w:after="0"/>
        <w:ind w:right="1229"/>
      </w:pPr>
      <w:r>
        <w:t>.text:00404DB3                 mov     ecx, [eax+44h]</w:t>
      </w:r>
    </w:p>
    <w:p w14:paraId="44F91FBA" w14:textId="77777777" w:rsidR="00435C7A" w:rsidRDefault="00435C7A" w:rsidP="00435C7A">
      <w:pPr>
        <w:spacing w:after="0"/>
        <w:ind w:right="1229"/>
      </w:pPr>
      <w:r>
        <w:t>.text:00404DB6                 mov     word ptr [ecx+1Ch], 4136h</w:t>
      </w:r>
    </w:p>
    <w:p w14:paraId="2442EFD3" w14:textId="77777777" w:rsidR="00435C7A" w:rsidRDefault="00435C7A" w:rsidP="00435C7A">
      <w:pPr>
        <w:spacing w:after="0"/>
        <w:ind w:right="1229"/>
      </w:pPr>
      <w:r>
        <w:t>.text:00404DBC                 mov     edx, [eax+44h]</w:t>
      </w:r>
    </w:p>
    <w:p w14:paraId="36F7468C" w14:textId="77777777" w:rsidR="00435C7A" w:rsidRDefault="00435C7A" w:rsidP="00435C7A">
      <w:pPr>
        <w:spacing w:after="0"/>
        <w:ind w:right="1229"/>
      </w:pPr>
      <w:r>
        <w:t>.text:00404DBF                 mov     word ptr [edx+1Eh], 40CDh</w:t>
      </w:r>
    </w:p>
    <w:p w14:paraId="475A3AFB" w14:textId="77777777" w:rsidR="00435C7A" w:rsidRDefault="00435C7A" w:rsidP="00435C7A">
      <w:pPr>
        <w:spacing w:after="0"/>
        <w:ind w:right="1229"/>
      </w:pPr>
      <w:r>
        <w:t>.text:00404DC5                 mov     ecx, [eax+44h]</w:t>
      </w:r>
    </w:p>
    <w:p w14:paraId="6B958C04" w14:textId="77777777" w:rsidR="00435C7A" w:rsidRDefault="00435C7A" w:rsidP="00435C7A">
      <w:pPr>
        <w:spacing w:after="0"/>
        <w:ind w:right="1229"/>
      </w:pPr>
      <w:r>
        <w:t>.text:00404DC8                 mov     word ptr [ecx+20h], 14Ch</w:t>
      </w:r>
    </w:p>
    <w:p w14:paraId="632977AD" w14:textId="77777777" w:rsidR="00435C7A" w:rsidRDefault="00435C7A" w:rsidP="00435C7A">
      <w:pPr>
        <w:spacing w:after="0"/>
        <w:ind w:right="1229"/>
      </w:pPr>
      <w:r>
        <w:t>.text:00404DCE                 mov     edx, [eax+44h]</w:t>
      </w:r>
    </w:p>
    <w:p w14:paraId="48E11C5C" w14:textId="77777777" w:rsidR="00435C7A" w:rsidRDefault="00435C7A" w:rsidP="00435C7A">
      <w:pPr>
        <w:spacing w:after="0"/>
        <w:ind w:right="1229"/>
      </w:pPr>
      <w:r>
        <w:t>.text:00404DD1                 mov     word ptr [edx+22h], 87A5h</w:t>
      </w:r>
    </w:p>
    <w:p w14:paraId="7F09E091" w14:textId="77777777" w:rsidR="00435C7A" w:rsidRDefault="00435C7A" w:rsidP="00435C7A">
      <w:pPr>
        <w:spacing w:after="0"/>
        <w:ind w:right="1229"/>
      </w:pPr>
      <w:r>
        <w:t>.text:00404DD7                 mov     ecx, [eax+44h]</w:t>
      </w:r>
    </w:p>
    <w:p w14:paraId="38F91123" w14:textId="77777777" w:rsidR="00435C7A" w:rsidRDefault="00435C7A" w:rsidP="00435C7A">
      <w:pPr>
        <w:spacing w:after="0"/>
        <w:ind w:right="1229"/>
      </w:pPr>
      <w:r>
        <w:t>.text:00404DDA                 mov     word ptr [ecx+24h], 2558h</w:t>
      </w:r>
    </w:p>
    <w:p w14:paraId="46134C4C" w14:textId="77777777" w:rsidR="00435C7A" w:rsidRDefault="00435C7A" w:rsidP="00435C7A">
      <w:pPr>
        <w:spacing w:after="0"/>
        <w:ind w:right="1229"/>
      </w:pPr>
      <w:r>
        <w:t>.text:00404DE0                 mov     edx, [eax+44h]</w:t>
      </w:r>
    </w:p>
    <w:p w14:paraId="6D62DE9E" w14:textId="77777777" w:rsidR="00435C7A" w:rsidRDefault="00435C7A" w:rsidP="00435C7A">
      <w:pPr>
        <w:spacing w:after="0"/>
        <w:ind w:right="1229"/>
      </w:pPr>
      <w:r>
        <w:t>.text:00404DE3                 mov     ecx, 15Ch</w:t>
      </w:r>
    </w:p>
    <w:p w14:paraId="05033988" w14:textId="77777777" w:rsidR="00435C7A" w:rsidRDefault="00435C7A" w:rsidP="00435C7A">
      <w:pPr>
        <w:spacing w:after="0"/>
        <w:ind w:right="1229"/>
      </w:pPr>
      <w:r>
        <w:t>.text:00404DE8                 mov     word ptr [edx+26h], 50A5h</w:t>
      </w:r>
    </w:p>
    <w:p w14:paraId="67C2B9B2" w14:textId="77777777" w:rsidR="00435C7A" w:rsidRDefault="00435C7A" w:rsidP="00435C7A">
      <w:pPr>
        <w:spacing w:after="0"/>
        <w:ind w:right="1229"/>
      </w:pPr>
      <w:r>
        <w:t>.text:00404DEE                 mov     edx, [eax+44h]</w:t>
      </w:r>
    </w:p>
    <w:p w14:paraId="345AD0B5" w14:textId="77777777" w:rsidR="00435C7A" w:rsidRDefault="00435C7A" w:rsidP="00435C7A">
      <w:pPr>
        <w:spacing w:after="0"/>
        <w:ind w:right="1229"/>
      </w:pPr>
      <w:r>
        <w:t>.text:00404DF1                 mov     [edx+28h], cx</w:t>
      </w:r>
    </w:p>
    <w:p w14:paraId="1B0590F0" w14:textId="77777777" w:rsidR="00435C7A" w:rsidRDefault="00435C7A" w:rsidP="00435C7A">
      <w:pPr>
        <w:spacing w:after="0"/>
        <w:ind w:right="1229"/>
      </w:pPr>
      <w:r>
        <w:t>.text:00404DF5                 mov     edx, [eax+44h]</w:t>
      </w:r>
    </w:p>
    <w:p w14:paraId="3F961138" w14:textId="77777777" w:rsidR="00435C7A" w:rsidRDefault="00435C7A" w:rsidP="00435C7A">
      <w:pPr>
        <w:spacing w:after="0"/>
        <w:ind w:right="1229"/>
      </w:pPr>
      <w:r>
        <w:t>.text:00404DF8                 mov     word ptr [edx+2Ah], 2AF1h</w:t>
      </w:r>
    </w:p>
    <w:p w14:paraId="7B1F5680" w14:textId="77777777" w:rsidR="00435C7A" w:rsidRDefault="00435C7A" w:rsidP="00435C7A">
      <w:pPr>
        <w:spacing w:after="0"/>
        <w:ind w:right="1229"/>
      </w:pPr>
      <w:r>
        <w:t>.text:00404DFE                 mov     edx, [eax+44h]</w:t>
      </w:r>
    </w:p>
    <w:p w14:paraId="7C465F70" w14:textId="77777777" w:rsidR="00435C7A" w:rsidRDefault="00435C7A" w:rsidP="00435C7A">
      <w:pPr>
        <w:spacing w:after="0"/>
        <w:ind w:right="1229"/>
      </w:pPr>
      <w:r>
        <w:t>.text:00404E01                 mov     word ptr [edx+2Ch], 885Ch</w:t>
      </w:r>
    </w:p>
    <w:p w14:paraId="32C83E1B" w14:textId="77777777" w:rsidR="00435C7A" w:rsidRDefault="00435C7A" w:rsidP="00435C7A">
      <w:pPr>
        <w:spacing w:after="0"/>
        <w:ind w:right="1229"/>
      </w:pPr>
      <w:r>
        <w:t>.text:00404E07                 mov     edx, [eax+44h]</w:t>
      </w:r>
    </w:p>
    <w:p w14:paraId="4703535F" w14:textId="77777777" w:rsidR="00435C7A" w:rsidRDefault="00435C7A" w:rsidP="00435C7A">
      <w:pPr>
        <w:spacing w:after="0"/>
        <w:ind w:right="1229"/>
      </w:pPr>
      <w:r>
        <w:t>.text:00404E0A                 mov     word ptr [edx+2Eh], 1742h</w:t>
      </w:r>
    </w:p>
    <w:p w14:paraId="65A23AE0" w14:textId="77777777" w:rsidR="00435C7A" w:rsidRDefault="00435C7A" w:rsidP="00435C7A">
      <w:pPr>
        <w:spacing w:after="0"/>
        <w:ind w:right="1229"/>
      </w:pPr>
      <w:r>
        <w:t>.text:00404E10                 mov     edx, [eax+44h]</w:t>
      </w:r>
    </w:p>
    <w:p w14:paraId="1BB99BA3" w14:textId="77777777" w:rsidR="00435C7A" w:rsidRDefault="00435C7A" w:rsidP="00435C7A">
      <w:pPr>
        <w:spacing w:after="0"/>
        <w:ind w:right="1229"/>
      </w:pPr>
      <w:r>
        <w:t>.text:00404E13                 mov     word ptr [edx+30h], 0FE36h</w:t>
      </w:r>
    </w:p>
    <w:p w14:paraId="3A948426" w14:textId="77777777" w:rsidR="00435C7A" w:rsidRDefault="00435C7A" w:rsidP="00435C7A">
      <w:pPr>
        <w:spacing w:after="0"/>
        <w:ind w:right="1229"/>
      </w:pPr>
      <w:r>
        <w:lastRenderedPageBreak/>
        <w:t>.text:00404E19                 mov     edx, [eax+44h]</w:t>
      </w:r>
    </w:p>
    <w:p w14:paraId="6E9E67AA" w14:textId="77777777" w:rsidR="00435C7A" w:rsidRDefault="00435C7A" w:rsidP="00435C7A">
      <w:pPr>
        <w:spacing w:after="0"/>
        <w:ind w:right="1229"/>
      </w:pPr>
      <w:r>
        <w:t>.text:00404E1C                 mov     word ptr [edx+32h], 905Ah</w:t>
      </w:r>
    </w:p>
    <w:p w14:paraId="4DFBD7FF" w14:textId="77777777" w:rsidR="00435C7A" w:rsidRDefault="00435C7A" w:rsidP="00435C7A">
      <w:pPr>
        <w:spacing w:after="0"/>
        <w:ind w:right="1229"/>
      </w:pPr>
      <w:r>
        <w:t>.text:00404E22                 mov     edx, [eax+44h]</w:t>
      </w:r>
    </w:p>
    <w:p w14:paraId="519A3990" w14:textId="77777777" w:rsidR="00435C7A" w:rsidRDefault="00435C7A" w:rsidP="00435C7A">
      <w:pPr>
        <w:spacing w:after="0"/>
        <w:ind w:right="1229"/>
      </w:pPr>
      <w:r>
        <w:t>.text:00404E25                 mov     word ptr [edx+34h], 0F9DFh</w:t>
      </w:r>
    </w:p>
    <w:p w14:paraId="249F20AE" w14:textId="77777777" w:rsidR="00435C7A" w:rsidRDefault="00435C7A" w:rsidP="00435C7A">
      <w:pPr>
        <w:spacing w:after="0"/>
        <w:ind w:right="1229"/>
      </w:pPr>
      <w:r>
        <w:t>.text:00404E2B                 mov     edx, [eax+44h]</w:t>
      </w:r>
    </w:p>
    <w:p w14:paraId="07B5851C" w14:textId="77777777" w:rsidR="00435C7A" w:rsidRDefault="00435C7A" w:rsidP="00435C7A">
      <w:pPr>
        <w:spacing w:after="0"/>
        <w:ind w:right="1229"/>
      </w:pPr>
      <w:r>
        <w:t>.text:00404E2E                 mov     word ptr [edx+36h], 35A5h</w:t>
      </w:r>
    </w:p>
    <w:p w14:paraId="59C04B1A" w14:textId="77777777" w:rsidR="00435C7A" w:rsidRDefault="00435C7A" w:rsidP="00435C7A">
      <w:pPr>
        <w:spacing w:after="0"/>
        <w:ind w:right="1229"/>
      </w:pPr>
      <w:r>
        <w:t>.text:00404E34                 mov     edx, [eax+44h]</w:t>
      </w:r>
    </w:p>
    <w:p w14:paraId="410E0CAC" w14:textId="77777777" w:rsidR="00435C7A" w:rsidRDefault="00435C7A" w:rsidP="00435C7A">
      <w:pPr>
        <w:spacing w:after="0"/>
        <w:ind w:right="1229"/>
      </w:pPr>
      <w:r>
        <w:t>.text:00404E37                 mov     word ptr [edx+38h], 8A93h</w:t>
      </w:r>
    </w:p>
    <w:p w14:paraId="5308EF5C" w14:textId="77777777" w:rsidR="00435C7A" w:rsidRDefault="00435C7A" w:rsidP="00435C7A">
      <w:pPr>
        <w:spacing w:after="0"/>
        <w:ind w:right="1229"/>
      </w:pPr>
      <w:r>
        <w:t>.text:00404E3D                 mov     edx, [eax+44h]</w:t>
      </w:r>
    </w:p>
    <w:p w14:paraId="18D38433" w14:textId="77777777" w:rsidR="00435C7A" w:rsidRDefault="00435C7A" w:rsidP="00435C7A">
      <w:pPr>
        <w:spacing w:after="0"/>
        <w:ind w:right="1229"/>
      </w:pPr>
      <w:r>
        <w:t>.text:00404E40                 mov     word ptr [edx+3Ah], 0C99Ah</w:t>
      </w:r>
    </w:p>
    <w:p w14:paraId="058361F6" w14:textId="77777777" w:rsidR="00435C7A" w:rsidRDefault="00435C7A" w:rsidP="00435C7A">
      <w:pPr>
        <w:spacing w:after="0"/>
        <w:ind w:right="1229"/>
      </w:pPr>
      <w:r>
        <w:t>.text:00404E46                 mov     edx, [eax+44h]</w:t>
      </w:r>
    </w:p>
    <w:p w14:paraId="1C51CE25" w14:textId="77777777" w:rsidR="00435C7A" w:rsidRDefault="00435C7A" w:rsidP="00435C7A">
      <w:pPr>
        <w:spacing w:after="0"/>
        <w:ind w:right="1229"/>
      </w:pPr>
      <w:r>
        <w:t>.text:00404E49                 mov     word ptr [edx+3Ch], 1503h</w:t>
      </w:r>
    </w:p>
    <w:p w14:paraId="095E28A0" w14:textId="77777777" w:rsidR="00435C7A" w:rsidRDefault="00435C7A" w:rsidP="00435C7A">
      <w:pPr>
        <w:spacing w:after="0"/>
        <w:ind w:right="1229"/>
      </w:pPr>
      <w:r>
        <w:t>.text:00404E4F                 mov     edx, [eax+44h]</w:t>
      </w:r>
    </w:p>
    <w:p w14:paraId="7C494B07" w14:textId="77777777" w:rsidR="00435C7A" w:rsidRDefault="00435C7A" w:rsidP="00435C7A">
      <w:pPr>
        <w:spacing w:after="0"/>
        <w:ind w:right="1229"/>
      </w:pPr>
      <w:r>
        <w:t>.text:00404E52                 mov     word ptr [edx+3Eh], 0C9FDh</w:t>
      </w:r>
    </w:p>
    <w:p w14:paraId="22D041A2" w14:textId="77777777" w:rsidR="00435C7A" w:rsidRDefault="00435C7A" w:rsidP="00435C7A">
      <w:pPr>
        <w:spacing w:after="0"/>
        <w:ind w:right="1229"/>
      </w:pPr>
      <w:r>
        <w:t>.text:00404E58                 mov     edx, [eax+44h]</w:t>
      </w:r>
    </w:p>
    <w:p w14:paraId="2A72A185" w14:textId="77777777" w:rsidR="00435C7A" w:rsidRDefault="00435C7A" w:rsidP="00435C7A">
      <w:pPr>
        <w:spacing w:after="0"/>
        <w:ind w:right="1229"/>
      </w:pPr>
      <w:r>
        <w:t>.text:00404E5B                 mov     word ptr [edx+40h], 0FDDBh</w:t>
      </w:r>
    </w:p>
    <w:p w14:paraId="0AAB319A" w14:textId="77777777" w:rsidR="00435C7A" w:rsidRDefault="00435C7A" w:rsidP="00435C7A">
      <w:pPr>
        <w:spacing w:after="0"/>
        <w:ind w:right="1229"/>
      </w:pPr>
      <w:r>
        <w:t>.text:00404E61                 mov     edx, [eax+44h]</w:t>
      </w:r>
    </w:p>
    <w:p w14:paraId="649AA2F5" w14:textId="77777777" w:rsidR="00435C7A" w:rsidRDefault="00435C7A" w:rsidP="00435C7A">
      <w:pPr>
        <w:spacing w:after="0"/>
        <w:ind w:right="1229"/>
      </w:pPr>
      <w:r>
        <w:t>.text:00404E64                 mov     word ptr [edx+42h], 40AAh</w:t>
      </w:r>
    </w:p>
    <w:p w14:paraId="1B6A6BD2" w14:textId="77777777" w:rsidR="00435C7A" w:rsidRDefault="00435C7A" w:rsidP="00435C7A">
      <w:pPr>
        <w:spacing w:after="0"/>
        <w:ind w:right="1229"/>
      </w:pPr>
      <w:r>
        <w:t>.text:00404E6A                 mov     edx, [eax+44h]</w:t>
      </w:r>
    </w:p>
    <w:p w14:paraId="5CB71075" w14:textId="77777777" w:rsidR="00435C7A" w:rsidRDefault="00435C7A" w:rsidP="00435C7A">
      <w:pPr>
        <w:spacing w:after="0"/>
        <w:ind w:right="1229"/>
      </w:pPr>
      <w:r>
        <w:t>.text:00404E6D                 mov     esi, 0FFFF8A5Ch</w:t>
      </w:r>
    </w:p>
    <w:p w14:paraId="75FF490B" w14:textId="77777777" w:rsidR="00435C7A" w:rsidRDefault="00435C7A" w:rsidP="00435C7A">
      <w:pPr>
        <w:spacing w:after="0"/>
        <w:ind w:right="1229"/>
      </w:pPr>
      <w:r>
        <w:t>.text:00404E72                 mov     [edx+44h], si</w:t>
      </w:r>
    </w:p>
    <w:p w14:paraId="5DA22474" w14:textId="77777777" w:rsidR="00435C7A" w:rsidRDefault="00435C7A" w:rsidP="00435C7A">
      <w:pPr>
        <w:spacing w:after="0"/>
        <w:ind w:right="1229"/>
      </w:pPr>
      <w:r>
        <w:t>.text:00404E76                 mov     edx, [eax+44h]</w:t>
      </w:r>
    </w:p>
    <w:p w14:paraId="305D60EA" w14:textId="77777777" w:rsidR="00435C7A" w:rsidRDefault="00435C7A" w:rsidP="00435C7A">
      <w:pPr>
        <w:spacing w:after="0"/>
        <w:ind w:right="1229"/>
      </w:pPr>
      <w:r>
        <w:t>.text:00404E79                 mov     word ptr [edx+46h], 48E8h</w:t>
      </w:r>
    </w:p>
    <w:p w14:paraId="095BC4A2" w14:textId="77777777" w:rsidR="00435C7A" w:rsidRDefault="00435C7A" w:rsidP="00435C7A">
      <w:pPr>
        <w:spacing w:after="0"/>
        <w:ind w:right="1229"/>
      </w:pPr>
      <w:r>
        <w:t>.text:00404E7F                 mov     edx, [eax+44h]</w:t>
      </w:r>
    </w:p>
    <w:p w14:paraId="2093233D" w14:textId="77777777" w:rsidR="00435C7A" w:rsidRDefault="00435C7A" w:rsidP="00435C7A">
      <w:pPr>
        <w:spacing w:after="0"/>
        <w:ind w:right="1229"/>
      </w:pPr>
      <w:r>
        <w:t>.text:00404E82                 mov     word ptr [edx+48h], 70D7h</w:t>
      </w:r>
    </w:p>
    <w:p w14:paraId="47BBB154" w14:textId="77777777" w:rsidR="00435C7A" w:rsidRDefault="00435C7A" w:rsidP="00435C7A">
      <w:pPr>
        <w:spacing w:after="0"/>
        <w:ind w:right="1229"/>
      </w:pPr>
      <w:r>
        <w:t>.text:00404E88                 mov     edx, [eax+44h]</w:t>
      </w:r>
    </w:p>
    <w:p w14:paraId="068EB903" w14:textId="77777777" w:rsidR="00435C7A" w:rsidRDefault="00435C7A" w:rsidP="00435C7A">
      <w:pPr>
        <w:spacing w:after="0"/>
        <w:ind w:right="1229"/>
      </w:pPr>
      <w:r>
        <w:t>.text:00404E8B                 mov     word ptr [edx+4Ah], 4199h</w:t>
      </w:r>
    </w:p>
    <w:p w14:paraId="2C5C653C" w14:textId="77777777" w:rsidR="00435C7A" w:rsidRDefault="00435C7A" w:rsidP="00435C7A">
      <w:pPr>
        <w:spacing w:after="0"/>
        <w:ind w:right="1229"/>
      </w:pPr>
      <w:r>
        <w:t>.text:00404E91                 mov     edx, [eax+44h]</w:t>
      </w:r>
    </w:p>
    <w:p w14:paraId="6FA46AA9" w14:textId="77777777" w:rsidR="00435C7A" w:rsidRDefault="00435C7A" w:rsidP="00435C7A">
      <w:pPr>
        <w:spacing w:after="0"/>
        <w:ind w:right="1229"/>
      </w:pPr>
      <w:r>
        <w:t>.text:00404E94                 mov     word ptr [edx+4Ch], 8892h</w:t>
      </w:r>
    </w:p>
    <w:p w14:paraId="119CDA9F" w14:textId="77777777" w:rsidR="00435C7A" w:rsidRDefault="00435C7A" w:rsidP="00435C7A">
      <w:pPr>
        <w:spacing w:after="0"/>
        <w:ind w:right="1229"/>
      </w:pPr>
      <w:r>
        <w:t>.text:00404E9A                 mov     edx, [eax+44h]</w:t>
      </w:r>
    </w:p>
    <w:p w14:paraId="497BB7BD" w14:textId="77777777" w:rsidR="00435C7A" w:rsidRDefault="00435C7A" w:rsidP="00435C7A">
      <w:pPr>
        <w:spacing w:after="0"/>
        <w:ind w:right="1229"/>
      </w:pPr>
      <w:r>
        <w:t>.text:00404E9D                 mov     word ptr [edx+4Eh], 0CB92h</w:t>
      </w:r>
    </w:p>
    <w:p w14:paraId="2A44AD6C" w14:textId="77777777" w:rsidR="00435C7A" w:rsidRDefault="00435C7A" w:rsidP="00435C7A">
      <w:pPr>
        <w:spacing w:after="0"/>
        <w:ind w:right="1229"/>
      </w:pPr>
      <w:r>
        <w:t>.text:00404EA3                 mov     edx, [eax+44h]</w:t>
      </w:r>
    </w:p>
    <w:p w14:paraId="27BDC0F5" w14:textId="77777777" w:rsidR="00435C7A" w:rsidRDefault="00435C7A" w:rsidP="00435C7A">
      <w:pPr>
        <w:spacing w:after="0"/>
        <w:ind w:right="1229"/>
      </w:pPr>
      <w:r>
        <w:t>.text:00404EA6                 mov     word ptr [edx+50h], 3512h</w:t>
      </w:r>
    </w:p>
    <w:p w14:paraId="35A03DBD" w14:textId="77777777" w:rsidR="00435C7A" w:rsidRDefault="00435C7A" w:rsidP="00435C7A">
      <w:pPr>
        <w:spacing w:after="0"/>
        <w:ind w:right="1229"/>
      </w:pPr>
      <w:r>
        <w:t>.text:00404EAC                 mov     ebx, [eax+44h]</w:t>
      </w:r>
    </w:p>
    <w:p w14:paraId="5F6D411E" w14:textId="77777777" w:rsidR="00435C7A" w:rsidRDefault="00435C7A" w:rsidP="00435C7A">
      <w:pPr>
        <w:spacing w:after="0"/>
        <w:ind w:right="1229"/>
      </w:pPr>
      <w:r>
        <w:t>.text:00404EAF                 mov     edx, 0F2Ch</w:t>
      </w:r>
    </w:p>
    <w:p w14:paraId="7D680458" w14:textId="77777777" w:rsidR="00435C7A" w:rsidRDefault="00435C7A" w:rsidP="00435C7A">
      <w:pPr>
        <w:spacing w:after="0"/>
        <w:ind w:right="1229"/>
      </w:pPr>
      <w:r>
        <w:t>.text:00404EB4                 mov     [ebx+52h], dx</w:t>
      </w:r>
    </w:p>
    <w:p w14:paraId="1A7BAC1E" w14:textId="77777777" w:rsidR="00435C7A" w:rsidRDefault="00435C7A" w:rsidP="00435C7A">
      <w:pPr>
        <w:spacing w:after="0"/>
        <w:ind w:right="1229"/>
      </w:pPr>
      <w:r>
        <w:t>.text:00404EB8                 mov     ebx, [eax+44h]</w:t>
      </w:r>
    </w:p>
    <w:p w14:paraId="1586B007" w14:textId="77777777" w:rsidR="00435C7A" w:rsidRDefault="00435C7A" w:rsidP="00435C7A">
      <w:pPr>
        <w:spacing w:after="0"/>
        <w:ind w:right="1229"/>
      </w:pPr>
      <w:r>
        <w:t>.text:00404EBB                 mov     word ptr [ebx+54h], 8858h</w:t>
      </w:r>
    </w:p>
    <w:p w14:paraId="6B1BA7B3" w14:textId="77777777" w:rsidR="00435C7A" w:rsidRDefault="00435C7A" w:rsidP="00435C7A">
      <w:pPr>
        <w:spacing w:after="0"/>
        <w:ind w:right="1229"/>
      </w:pPr>
      <w:r>
        <w:t>.text:00404EC1                 mov     ebx, [eax+44h]</w:t>
      </w:r>
    </w:p>
    <w:p w14:paraId="1EFD6FD9" w14:textId="77777777" w:rsidR="00435C7A" w:rsidRDefault="00435C7A" w:rsidP="00435C7A">
      <w:pPr>
        <w:spacing w:after="0"/>
        <w:ind w:right="1229"/>
      </w:pPr>
      <w:r>
        <w:t>.text:00404EC4                 mov     word ptr [ebx+56h], 0C35Ch</w:t>
      </w:r>
    </w:p>
    <w:p w14:paraId="7BB88802" w14:textId="77777777" w:rsidR="00435C7A" w:rsidRDefault="00435C7A" w:rsidP="00435C7A">
      <w:pPr>
        <w:spacing w:after="0"/>
        <w:ind w:right="1229"/>
      </w:pPr>
      <w:r>
        <w:t>.text:00404ECA                 mov     ebx, [eax+44h]</w:t>
      </w:r>
    </w:p>
    <w:p w14:paraId="7146AD0F" w14:textId="77777777" w:rsidR="00435C7A" w:rsidRDefault="00435C7A" w:rsidP="00435C7A">
      <w:pPr>
        <w:spacing w:after="0"/>
        <w:ind w:right="1229"/>
      </w:pPr>
      <w:r>
        <w:t>.text:00404ECD                 mov     word ptr [ebx+58h], 499Dh</w:t>
      </w:r>
    </w:p>
    <w:p w14:paraId="3F6A0DDD" w14:textId="77777777" w:rsidR="00435C7A" w:rsidRDefault="00435C7A" w:rsidP="00435C7A">
      <w:pPr>
        <w:spacing w:after="0"/>
        <w:ind w:right="1229"/>
      </w:pPr>
      <w:r>
        <w:t>.text:00404ED3                 mov     ebx, [eax+44h]</w:t>
      </w:r>
    </w:p>
    <w:p w14:paraId="62A2A309" w14:textId="77777777" w:rsidR="00435C7A" w:rsidRDefault="00435C7A" w:rsidP="00435C7A">
      <w:pPr>
        <w:spacing w:after="0"/>
        <w:ind w:right="1229"/>
      </w:pPr>
      <w:r>
        <w:t>.text:00404ED6                 mov     [ebx+5Ah], dx</w:t>
      </w:r>
    </w:p>
    <w:p w14:paraId="1455829D" w14:textId="77777777" w:rsidR="00435C7A" w:rsidRDefault="00435C7A" w:rsidP="00435C7A">
      <w:pPr>
        <w:spacing w:after="0"/>
        <w:ind w:right="1229"/>
      </w:pPr>
      <w:r>
        <w:lastRenderedPageBreak/>
        <w:t>.text:00404EDA                 mov     ebx, [eax+44h]</w:t>
      </w:r>
    </w:p>
    <w:p w14:paraId="2F807B8E" w14:textId="77777777" w:rsidR="00435C7A" w:rsidRDefault="00435C7A" w:rsidP="00435C7A">
      <w:pPr>
        <w:spacing w:after="0"/>
        <w:ind w:right="1229"/>
      </w:pPr>
      <w:r>
        <w:t>.text:00404EDD                 mov     word ptr [ebx+5Ch], 8250h</w:t>
      </w:r>
    </w:p>
    <w:p w14:paraId="6F10CB1A" w14:textId="77777777" w:rsidR="00435C7A" w:rsidRDefault="00435C7A" w:rsidP="00435C7A">
      <w:pPr>
        <w:spacing w:after="0"/>
        <w:ind w:right="1229"/>
      </w:pPr>
      <w:r>
        <w:t>.text:00404EE3                 mov     ebx, [eax+44h]</w:t>
      </w:r>
    </w:p>
    <w:p w14:paraId="724CA073" w14:textId="77777777" w:rsidR="00435C7A" w:rsidRDefault="00435C7A" w:rsidP="00435C7A">
      <w:pPr>
        <w:spacing w:after="0"/>
        <w:ind w:right="1229"/>
      </w:pPr>
      <w:r>
        <w:t>.text:00404EE6                 mov     word ptr [ebx+5Eh], 464h</w:t>
      </w:r>
    </w:p>
    <w:p w14:paraId="00B44D4C" w14:textId="77777777" w:rsidR="00435C7A" w:rsidRDefault="00435C7A" w:rsidP="00435C7A">
      <w:pPr>
        <w:spacing w:after="0"/>
        <w:ind w:right="1229"/>
      </w:pPr>
      <w:r>
        <w:t>.text:00404EEC                 mov     ebx, [eax+44h]</w:t>
      </w:r>
    </w:p>
    <w:p w14:paraId="20061748" w14:textId="77777777" w:rsidR="00435C7A" w:rsidRDefault="00435C7A" w:rsidP="00435C7A">
      <w:pPr>
        <w:spacing w:after="0"/>
        <w:ind w:right="1229"/>
      </w:pPr>
      <w:r>
        <w:t>.text:00404EEF                 mov     word ptr [ebx+60h], 4ED5h</w:t>
      </w:r>
    </w:p>
    <w:p w14:paraId="24B7E140" w14:textId="77777777" w:rsidR="00435C7A" w:rsidRDefault="00435C7A" w:rsidP="00435C7A">
      <w:pPr>
        <w:spacing w:after="0"/>
        <w:ind w:right="1229"/>
      </w:pPr>
      <w:r>
        <w:t>.text:00404EF5                 mov     ebx, [eax+44h]</w:t>
      </w:r>
    </w:p>
    <w:p w14:paraId="3D492D27" w14:textId="77777777" w:rsidR="00435C7A" w:rsidRDefault="00435C7A" w:rsidP="00435C7A">
      <w:pPr>
        <w:spacing w:after="0"/>
        <w:ind w:right="1229"/>
      </w:pPr>
      <w:r>
        <w:t>.text:00404EF8                 mov     word ptr [ebx+62h], 0C3ADh</w:t>
      </w:r>
    </w:p>
    <w:p w14:paraId="3B560BA5" w14:textId="77777777" w:rsidR="00435C7A" w:rsidRDefault="00435C7A" w:rsidP="00435C7A">
      <w:pPr>
        <w:spacing w:after="0"/>
        <w:ind w:right="1229"/>
      </w:pPr>
      <w:r>
        <w:t>.text:00404EFE                 mov     ebx, [eax+44h]</w:t>
      </w:r>
    </w:p>
    <w:p w14:paraId="6F098C42" w14:textId="77777777" w:rsidR="00435C7A" w:rsidRDefault="00435C7A" w:rsidP="00435C7A">
      <w:pPr>
        <w:spacing w:after="0"/>
        <w:ind w:right="1229"/>
      </w:pPr>
      <w:r>
        <w:t>.text:00404F01                 mov     word ptr [ebx+64h], 119Dh</w:t>
      </w:r>
    </w:p>
    <w:p w14:paraId="5C56BF94" w14:textId="77777777" w:rsidR="00435C7A" w:rsidRDefault="00435C7A" w:rsidP="00435C7A">
      <w:pPr>
        <w:spacing w:after="0"/>
        <w:ind w:right="1229"/>
      </w:pPr>
      <w:r>
        <w:t>.text:00404F07                 mov     ebx, [eax+44h]</w:t>
      </w:r>
    </w:p>
    <w:p w14:paraId="0700777F" w14:textId="77777777" w:rsidR="00435C7A" w:rsidRDefault="00435C7A" w:rsidP="00435C7A">
      <w:pPr>
        <w:spacing w:after="0"/>
        <w:ind w:right="1229"/>
      </w:pPr>
      <w:r>
        <w:t>.text:00404F0A                 mov     [ebx+66h], dx</w:t>
      </w:r>
    </w:p>
    <w:p w14:paraId="37F4F7BD" w14:textId="77777777" w:rsidR="00435C7A" w:rsidRDefault="00435C7A" w:rsidP="00435C7A">
      <w:pPr>
        <w:spacing w:after="0"/>
        <w:ind w:right="1229"/>
      </w:pPr>
      <w:r>
        <w:t>.text:00404F0E                 mov     edx, [eax+44h]</w:t>
      </w:r>
    </w:p>
    <w:p w14:paraId="4BD0D4C4" w14:textId="77777777" w:rsidR="00435C7A" w:rsidRDefault="00435C7A" w:rsidP="00435C7A">
      <w:pPr>
        <w:spacing w:after="0"/>
        <w:ind w:right="1229"/>
      </w:pPr>
      <w:r>
        <w:t>.text:00404F11                 mov     word ptr [edx+68h], 804Ch</w:t>
      </w:r>
    </w:p>
    <w:p w14:paraId="257F4B81" w14:textId="77777777" w:rsidR="00435C7A" w:rsidRDefault="00435C7A" w:rsidP="00435C7A">
      <w:pPr>
        <w:spacing w:after="0"/>
        <w:ind w:right="1229"/>
      </w:pPr>
      <w:r>
        <w:t>.text:00404F17                 mov     edx, [eax+44h]</w:t>
      </w:r>
    </w:p>
    <w:p w14:paraId="1F8067B6" w14:textId="77777777" w:rsidR="00435C7A" w:rsidRDefault="00435C7A" w:rsidP="00435C7A">
      <w:pPr>
        <w:spacing w:after="0"/>
        <w:ind w:right="1229"/>
      </w:pPr>
      <w:r>
        <w:t>.text:00404F1A                 mov     word ptr [edx+6Ah], 9064h</w:t>
      </w:r>
    </w:p>
    <w:p w14:paraId="1C176E69" w14:textId="77777777" w:rsidR="00435C7A" w:rsidRDefault="00435C7A" w:rsidP="00435C7A">
      <w:pPr>
        <w:spacing w:after="0"/>
        <w:ind w:right="1229"/>
      </w:pPr>
      <w:r>
        <w:t>.text:00404F20                 mov     edx, [eax+44h]</w:t>
      </w:r>
    </w:p>
    <w:p w14:paraId="49F37BF3" w14:textId="77777777" w:rsidR="00435C7A" w:rsidRDefault="00435C7A" w:rsidP="00435C7A">
      <w:pPr>
        <w:spacing w:after="0"/>
        <w:ind w:right="1229"/>
      </w:pPr>
      <w:r>
        <w:t>.text:00404F23                 mov     [edx+6Ch], cx</w:t>
      </w:r>
    </w:p>
    <w:p w14:paraId="1CE6EFE6" w14:textId="77777777" w:rsidR="00435C7A" w:rsidRDefault="00435C7A" w:rsidP="00435C7A">
      <w:pPr>
        <w:spacing w:after="0"/>
        <w:ind w:right="1229"/>
      </w:pPr>
      <w:r>
        <w:t>.text:00404F27                 mov     edx, [eax+44h]</w:t>
      </w:r>
    </w:p>
    <w:p w14:paraId="628DFD21" w14:textId="77777777" w:rsidR="00435C7A" w:rsidRDefault="00435C7A" w:rsidP="00435C7A">
      <w:pPr>
        <w:spacing w:after="0"/>
        <w:ind w:right="1229"/>
      </w:pPr>
      <w:r>
        <w:t>.text:00404F2A                 mov     word ptr [edx+6Eh], 0C9A5h</w:t>
      </w:r>
    </w:p>
    <w:p w14:paraId="7C34CC20" w14:textId="77777777" w:rsidR="00435C7A" w:rsidRDefault="00435C7A" w:rsidP="00435C7A">
      <w:pPr>
        <w:spacing w:after="0"/>
        <w:ind w:right="1229"/>
      </w:pPr>
      <w:r>
        <w:t>.text:00404F30                 mov     edx, [eax+44h]</w:t>
      </w:r>
    </w:p>
    <w:p w14:paraId="1087F278" w14:textId="77777777" w:rsidR="00435C7A" w:rsidRDefault="00435C7A" w:rsidP="00435C7A">
      <w:pPr>
        <w:spacing w:after="0"/>
        <w:ind w:right="1229"/>
      </w:pPr>
      <w:r>
        <w:t>.text:00404F33                 mov     word ptr [edx+70h], 4513h</w:t>
      </w:r>
    </w:p>
    <w:p w14:paraId="4A6DAF66" w14:textId="77777777" w:rsidR="00435C7A" w:rsidRDefault="00435C7A" w:rsidP="00435C7A">
      <w:pPr>
        <w:spacing w:after="0"/>
        <w:ind w:right="1229"/>
      </w:pPr>
      <w:r>
        <w:t>.text:00404F39                 mov     edx, [eax+44h]</w:t>
      </w:r>
    </w:p>
    <w:p w14:paraId="6CEEB2AB" w14:textId="77777777" w:rsidR="00435C7A" w:rsidRDefault="00435C7A" w:rsidP="00435C7A">
      <w:pPr>
        <w:spacing w:after="0"/>
        <w:ind w:right="1229"/>
      </w:pPr>
      <w:r>
        <w:t>.text:00404F3C                 mov     word ptr [edx+72h], 704Ch</w:t>
      </w:r>
    </w:p>
    <w:p w14:paraId="1C49496D" w14:textId="77777777" w:rsidR="00435C7A" w:rsidRDefault="00435C7A" w:rsidP="00435C7A">
      <w:pPr>
        <w:spacing w:after="0"/>
        <w:ind w:right="1229"/>
      </w:pPr>
      <w:r>
        <w:t>.text:00404F42                 mov     edx, [eax+44h]</w:t>
      </w:r>
    </w:p>
    <w:p w14:paraId="4292A574" w14:textId="77777777" w:rsidR="00435C7A" w:rsidRDefault="00435C7A" w:rsidP="00435C7A">
      <w:pPr>
        <w:spacing w:after="0"/>
        <w:ind w:right="1229"/>
      </w:pPr>
      <w:r>
        <w:t>.text:00404F45                 mov     [edx+74h], di</w:t>
      </w:r>
    </w:p>
    <w:p w14:paraId="0EE2183A" w14:textId="77777777" w:rsidR="00435C7A" w:rsidRDefault="00435C7A" w:rsidP="00435C7A">
      <w:pPr>
        <w:spacing w:after="0"/>
        <w:ind w:right="1229"/>
      </w:pPr>
      <w:r>
        <w:t>.text:00404F49                 mov     edx, [eax+44h]</w:t>
      </w:r>
    </w:p>
    <w:p w14:paraId="12C82EAF" w14:textId="77777777" w:rsidR="00435C7A" w:rsidRDefault="00435C7A" w:rsidP="00435C7A">
      <w:pPr>
        <w:spacing w:after="0"/>
        <w:ind w:right="1229"/>
      </w:pPr>
      <w:r>
        <w:t>.text:00404F4C                 mov     word ptr [edx+76h], 19A5h</w:t>
      </w:r>
    </w:p>
    <w:p w14:paraId="24B3993D" w14:textId="77777777" w:rsidR="00435C7A" w:rsidRDefault="00435C7A" w:rsidP="00435C7A">
      <w:pPr>
        <w:spacing w:after="0"/>
        <w:ind w:right="1229"/>
      </w:pPr>
      <w:r>
        <w:t>.text:00404F52                 mov     edx, [eax+44h]</w:t>
      </w:r>
    </w:p>
    <w:p w14:paraId="190A6C57" w14:textId="77777777" w:rsidR="00435C7A" w:rsidRDefault="00435C7A" w:rsidP="00435C7A">
      <w:pPr>
        <w:spacing w:after="0"/>
        <w:ind w:right="1229"/>
      </w:pPr>
      <w:r>
        <w:t>.text:00404F55                 mov     word ptr [edx+78h], 4ED5h</w:t>
      </w:r>
    </w:p>
    <w:p w14:paraId="3FEAFB68" w14:textId="77777777" w:rsidR="00435C7A" w:rsidRDefault="00435C7A" w:rsidP="00435C7A">
      <w:pPr>
        <w:spacing w:after="0"/>
        <w:ind w:right="1229"/>
      </w:pPr>
      <w:r>
        <w:t>.text:00404F5B                 mov     edx, [eax+44h]</w:t>
      </w:r>
    </w:p>
    <w:p w14:paraId="34BB884B" w14:textId="77777777" w:rsidR="00435C7A" w:rsidRDefault="00435C7A" w:rsidP="00435C7A">
      <w:pPr>
        <w:spacing w:after="0"/>
        <w:ind w:right="1229"/>
      </w:pPr>
      <w:r>
        <w:t>.text:00404F5E                 mov     word ptr [edx+7Ah], 0C38Dh</w:t>
      </w:r>
    </w:p>
    <w:p w14:paraId="196871FA" w14:textId="77777777" w:rsidR="00435C7A" w:rsidRDefault="00435C7A" w:rsidP="00435C7A">
      <w:pPr>
        <w:spacing w:after="0"/>
        <w:ind w:right="1229"/>
      </w:pPr>
      <w:r>
        <w:t>.text:00404F64                 mov     edx, [eax+44h]</w:t>
      </w:r>
    </w:p>
    <w:p w14:paraId="56E9374C" w14:textId="77777777" w:rsidR="00435C7A" w:rsidRDefault="00435C7A" w:rsidP="00435C7A">
      <w:pPr>
        <w:spacing w:after="0"/>
        <w:ind w:right="1229"/>
      </w:pPr>
      <w:r>
        <w:t>.text:00404F67                 mov     word ptr [edx+7Ch], 1121h</w:t>
      </w:r>
    </w:p>
    <w:p w14:paraId="4BFB3048" w14:textId="77777777" w:rsidR="00435C7A" w:rsidRDefault="00435C7A" w:rsidP="00435C7A">
      <w:pPr>
        <w:spacing w:after="0"/>
        <w:ind w:right="1229"/>
      </w:pPr>
      <w:r>
        <w:t>.text:00404F6D                 mov     edx, [eax+44h]</w:t>
      </w:r>
    </w:p>
    <w:p w14:paraId="7E78138B" w14:textId="77777777" w:rsidR="00435C7A" w:rsidRDefault="00435C7A" w:rsidP="00435C7A">
      <w:pPr>
        <w:spacing w:after="0"/>
        <w:ind w:right="1229"/>
      </w:pPr>
      <w:r>
        <w:t>.text:00404F70                 mov     word ptr [edx+7Eh], 35A4h</w:t>
      </w:r>
    </w:p>
    <w:p w14:paraId="5F92B015" w14:textId="77777777" w:rsidR="00435C7A" w:rsidRDefault="00435C7A" w:rsidP="00435C7A">
      <w:pPr>
        <w:spacing w:after="0"/>
        <w:ind w:right="1229"/>
      </w:pPr>
      <w:r>
        <w:t>.text:00404F76                 mov     edx, [eax+44h]</w:t>
      </w:r>
    </w:p>
    <w:p w14:paraId="197A07BF" w14:textId="77777777" w:rsidR="00435C7A" w:rsidRDefault="00435C7A" w:rsidP="00435C7A">
      <w:pPr>
        <w:spacing w:after="0"/>
        <w:ind w:right="1229"/>
      </w:pPr>
      <w:r>
        <w:t>.text:00404F79                 mov     word ptr [edx+80h], 0E84Ch</w:t>
      </w:r>
    </w:p>
    <w:p w14:paraId="7987F65C" w14:textId="77777777" w:rsidR="00435C7A" w:rsidRDefault="00435C7A" w:rsidP="00435C7A">
      <w:pPr>
        <w:spacing w:after="0"/>
        <w:ind w:right="1229"/>
      </w:pPr>
      <w:r>
        <w:t>.text:00404F82                 mov     edx, [eax+44h]</w:t>
      </w:r>
    </w:p>
    <w:p w14:paraId="70032EAA" w14:textId="77777777" w:rsidR="00435C7A" w:rsidRDefault="00435C7A" w:rsidP="00435C7A">
      <w:pPr>
        <w:spacing w:after="0"/>
        <w:ind w:right="1229"/>
      </w:pPr>
      <w:r>
        <w:t>.text:00404F85                 mov     word ptr [edx+82h], 43B4h</w:t>
      </w:r>
    </w:p>
    <w:p w14:paraId="45222AB7" w14:textId="77777777" w:rsidR="00435C7A" w:rsidRDefault="00435C7A" w:rsidP="00435C7A">
      <w:pPr>
        <w:spacing w:after="0"/>
        <w:ind w:right="1229"/>
      </w:pPr>
      <w:r>
        <w:t>.text:00404F8E                 mov     edx, [eax+44h]</w:t>
      </w:r>
    </w:p>
    <w:p w14:paraId="4ACD8B2B" w14:textId="77777777" w:rsidR="00435C7A" w:rsidRDefault="00435C7A" w:rsidP="00435C7A">
      <w:pPr>
        <w:spacing w:after="0"/>
        <w:ind w:right="1229"/>
      </w:pPr>
      <w:r>
        <w:t>.text:00404F91                 mov     [edx+84h], cx</w:t>
      </w:r>
    </w:p>
    <w:p w14:paraId="4A60BE8C" w14:textId="77777777" w:rsidR="00435C7A" w:rsidRDefault="00435C7A" w:rsidP="00435C7A">
      <w:pPr>
        <w:spacing w:after="0"/>
        <w:ind w:right="1229"/>
      </w:pPr>
      <w:r>
        <w:t>.text:00404F98                 mov     edx, [eax+44h]</w:t>
      </w:r>
    </w:p>
    <w:p w14:paraId="7C7AD719" w14:textId="77777777" w:rsidR="00435C7A" w:rsidRDefault="00435C7A" w:rsidP="00435C7A">
      <w:pPr>
        <w:spacing w:after="0"/>
        <w:ind w:right="1229"/>
      </w:pPr>
      <w:r>
        <w:t>.text:00404F9B                 mov     word ptr [edx+86h], 0A8FFh</w:t>
      </w:r>
    </w:p>
    <w:p w14:paraId="0F9ADCE9" w14:textId="77777777" w:rsidR="00435C7A" w:rsidRDefault="00435C7A" w:rsidP="00435C7A">
      <w:pPr>
        <w:spacing w:after="0"/>
        <w:ind w:right="1229"/>
      </w:pPr>
      <w:r>
        <w:lastRenderedPageBreak/>
        <w:t>.text:00404FA4                 mov     edx, [eax+44h]</w:t>
      </w:r>
    </w:p>
    <w:p w14:paraId="43198FD1" w14:textId="77777777" w:rsidR="00435C7A" w:rsidRDefault="00435C7A" w:rsidP="00435C7A">
      <w:pPr>
        <w:spacing w:after="0"/>
        <w:ind w:right="1229"/>
      </w:pPr>
      <w:r>
        <w:t>.text:00404FA7                 mov     word ptr [edx+88h], 0ACh ; '¬'</w:t>
      </w:r>
    </w:p>
    <w:p w14:paraId="46AF0F1B" w14:textId="77777777" w:rsidR="00435C7A" w:rsidRDefault="00435C7A" w:rsidP="00435C7A">
      <w:pPr>
        <w:spacing w:after="0"/>
        <w:ind w:right="1229"/>
      </w:pPr>
      <w:r>
        <w:t>.text:00404FB0                 mov     ebx, [eax+44h]</w:t>
      </w:r>
    </w:p>
    <w:p w14:paraId="44E351E7" w14:textId="77777777" w:rsidR="00435C7A" w:rsidRDefault="00435C7A" w:rsidP="00435C7A">
      <w:pPr>
        <w:spacing w:after="0"/>
        <w:ind w:right="1229"/>
      </w:pPr>
      <w:r>
        <w:t>.text:00404FB3                 mov     edx, 40A5h</w:t>
      </w:r>
    </w:p>
    <w:p w14:paraId="5FC9F59D" w14:textId="77777777" w:rsidR="00435C7A" w:rsidRDefault="00435C7A" w:rsidP="00435C7A">
      <w:pPr>
        <w:spacing w:after="0"/>
        <w:ind w:right="1229"/>
      </w:pPr>
      <w:r>
        <w:t>.text:00404FB8                 mov     [ebx+8Ah], dx</w:t>
      </w:r>
    </w:p>
    <w:p w14:paraId="61E07B0C" w14:textId="77777777" w:rsidR="00435C7A" w:rsidRDefault="00435C7A" w:rsidP="00435C7A">
      <w:pPr>
        <w:spacing w:after="0"/>
        <w:ind w:right="1229"/>
      </w:pPr>
      <w:r>
        <w:t>.text:00404FBF                 mov     ebx, [eax+44h]</w:t>
      </w:r>
    </w:p>
    <w:p w14:paraId="7BDD7497" w14:textId="77777777" w:rsidR="00435C7A" w:rsidRDefault="00435C7A" w:rsidP="00435C7A">
      <w:pPr>
        <w:spacing w:after="0"/>
        <w:ind w:right="1229"/>
      </w:pPr>
      <w:r>
        <w:t>.text:00404FC2                 mov     word ptr [ebx+8Ch], 0D1A3h</w:t>
      </w:r>
    </w:p>
    <w:p w14:paraId="79CEC102" w14:textId="77777777" w:rsidR="00435C7A" w:rsidRDefault="00435C7A" w:rsidP="00435C7A">
      <w:pPr>
        <w:spacing w:after="0"/>
        <w:ind w:right="1229"/>
      </w:pPr>
      <w:r>
        <w:t>.text:00404FCB                 mov     ebx, [eax+44h]</w:t>
      </w:r>
    </w:p>
    <w:p w14:paraId="0BCF692F" w14:textId="77777777" w:rsidR="00435C7A" w:rsidRDefault="00435C7A" w:rsidP="00435C7A">
      <w:pPr>
        <w:spacing w:after="0"/>
        <w:ind w:right="1229"/>
      </w:pPr>
      <w:r>
        <w:t>.text:00404FCE                 mov     word ptr [ebx+8Eh], 52Ch</w:t>
      </w:r>
    </w:p>
    <w:p w14:paraId="2F02E281" w14:textId="77777777" w:rsidR="00435C7A" w:rsidRDefault="00435C7A" w:rsidP="00435C7A">
      <w:pPr>
        <w:spacing w:after="0"/>
        <w:ind w:right="1229"/>
      </w:pPr>
      <w:r>
        <w:t>.text:00404FD7                 mov     ebx, [eax+44h]</w:t>
      </w:r>
    </w:p>
    <w:p w14:paraId="1CB82BB5" w14:textId="77777777" w:rsidR="00435C7A" w:rsidRDefault="00435C7A" w:rsidP="00435C7A">
      <w:pPr>
        <w:spacing w:after="0"/>
        <w:ind w:right="1229"/>
      </w:pPr>
      <w:r>
        <w:t>.text:00404FDA                 mov     word ptr [ebx+90h], 824Ch</w:t>
      </w:r>
    </w:p>
    <w:p w14:paraId="6071851C" w14:textId="77777777" w:rsidR="00435C7A" w:rsidRDefault="00435C7A" w:rsidP="00435C7A">
      <w:pPr>
        <w:spacing w:after="0"/>
        <w:ind w:right="1229"/>
      </w:pPr>
      <w:r>
        <w:t>.text:00404FE3                 mov     ebx, [eax+44h]</w:t>
      </w:r>
    </w:p>
    <w:p w14:paraId="7E0C7283" w14:textId="77777777" w:rsidR="00435C7A" w:rsidRDefault="00435C7A" w:rsidP="00435C7A">
      <w:pPr>
        <w:spacing w:after="0"/>
        <w:ind w:right="1229"/>
      </w:pPr>
      <w:r>
        <w:t>.text:00404FE6                 mov     word ptr [ebx+92h], 4CD8h</w:t>
      </w:r>
    </w:p>
    <w:p w14:paraId="3E9208A5" w14:textId="77777777" w:rsidR="00435C7A" w:rsidRDefault="00435C7A" w:rsidP="00435C7A">
      <w:pPr>
        <w:spacing w:after="0"/>
        <w:ind w:right="1229"/>
      </w:pPr>
      <w:r>
        <w:t>.text:00404FEF                 mov     ebx, [eax+44h]</w:t>
      </w:r>
    </w:p>
    <w:p w14:paraId="036281EE" w14:textId="77777777" w:rsidR="00435C7A" w:rsidRDefault="00435C7A" w:rsidP="00435C7A">
      <w:pPr>
        <w:spacing w:after="0"/>
        <w:ind w:right="1229"/>
      </w:pPr>
      <w:r>
        <w:t>.text:00404FF2                 mov     word ptr [ebx+94h], 745Ch</w:t>
      </w:r>
    </w:p>
    <w:p w14:paraId="751F2EB8" w14:textId="77777777" w:rsidR="00435C7A" w:rsidRDefault="00435C7A" w:rsidP="00435C7A">
      <w:pPr>
        <w:spacing w:after="0"/>
        <w:ind w:right="1229"/>
      </w:pPr>
      <w:r>
        <w:t>.text:00404FFB                 mov     ebx, [eax+44h]</w:t>
      </w:r>
    </w:p>
    <w:p w14:paraId="48504FF0" w14:textId="77777777" w:rsidR="00435C7A" w:rsidRDefault="00435C7A" w:rsidP="00435C7A">
      <w:pPr>
        <w:spacing w:after="0"/>
        <w:ind w:right="1229"/>
      </w:pPr>
      <w:r>
        <w:t>.text:00404FFE                 mov     word ptr [ebx+96h], 24B5h</w:t>
      </w:r>
    </w:p>
    <w:p w14:paraId="4C179735" w14:textId="77777777" w:rsidR="00435C7A" w:rsidRDefault="00435C7A" w:rsidP="00435C7A">
      <w:pPr>
        <w:spacing w:after="0"/>
        <w:ind w:right="1229"/>
      </w:pPr>
      <w:r>
        <w:t>.text:00405007                 mov     ebx, [eax+44h]</w:t>
      </w:r>
    </w:p>
    <w:p w14:paraId="4010B11C" w14:textId="77777777" w:rsidR="00435C7A" w:rsidRDefault="00435C7A" w:rsidP="00435C7A">
      <w:pPr>
        <w:spacing w:after="0"/>
        <w:ind w:right="1229"/>
      </w:pPr>
      <w:r>
        <w:t>.text:0040500A                 mov     word ptr [ebx+98h], 1CD7h</w:t>
      </w:r>
    </w:p>
    <w:p w14:paraId="5B674561" w14:textId="77777777" w:rsidR="00435C7A" w:rsidRDefault="00435C7A" w:rsidP="00435C7A">
      <w:pPr>
        <w:spacing w:after="0"/>
        <w:ind w:right="1229"/>
      </w:pPr>
      <w:r>
        <w:t>.text:00405013                 mov     ebx, [eax+44h]</w:t>
      </w:r>
    </w:p>
    <w:p w14:paraId="23DD7BA6" w14:textId="77777777" w:rsidR="00435C7A" w:rsidRDefault="00435C7A" w:rsidP="00435C7A">
      <w:pPr>
        <w:spacing w:after="0"/>
        <w:ind w:right="1229"/>
      </w:pPr>
      <w:r>
        <w:t>.text:00405016                 mov     word ptr [ebx+9Ah], 4095h</w:t>
      </w:r>
    </w:p>
    <w:p w14:paraId="02DD47E1" w14:textId="77777777" w:rsidR="00435C7A" w:rsidRDefault="00435C7A" w:rsidP="00435C7A">
      <w:pPr>
        <w:spacing w:after="0"/>
        <w:ind w:right="1229"/>
      </w:pPr>
      <w:r>
        <w:t>.text:0040501F                 mov     ebx, [eax+44h]</w:t>
      </w:r>
    </w:p>
    <w:p w14:paraId="7E1B3B88" w14:textId="77777777" w:rsidR="00435C7A" w:rsidRDefault="00435C7A" w:rsidP="00435C7A">
      <w:pPr>
        <w:spacing w:after="0"/>
        <w:ind w:right="1229"/>
      </w:pPr>
      <w:r>
        <w:t>.text:00405022                 mov     [ebx+9Ch], cx</w:t>
      </w:r>
    </w:p>
    <w:p w14:paraId="75C7C478" w14:textId="77777777" w:rsidR="00435C7A" w:rsidRDefault="00435C7A" w:rsidP="00435C7A">
      <w:pPr>
        <w:spacing w:after="0"/>
        <w:ind w:right="1229"/>
      </w:pPr>
      <w:r>
        <w:t>.text:00405029                 mov     ebx, [eax+44h]</w:t>
      </w:r>
    </w:p>
    <w:p w14:paraId="0BC92E4D" w14:textId="77777777" w:rsidR="00435C7A" w:rsidRDefault="00435C7A" w:rsidP="00435C7A">
      <w:pPr>
        <w:spacing w:after="0"/>
        <w:ind w:right="1229"/>
      </w:pPr>
      <w:r>
        <w:t>.text:0040502C                 mov     word ptr [ebx+9Eh], 1B2Eh</w:t>
      </w:r>
    </w:p>
    <w:p w14:paraId="4001F971" w14:textId="77777777" w:rsidR="00435C7A" w:rsidRDefault="00435C7A" w:rsidP="00435C7A">
      <w:pPr>
        <w:spacing w:after="0"/>
        <w:ind w:right="1229"/>
      </w:pPr>
      <w:r>
        <w:t>.text:00405035                 mov     ebx, [eax+44h]</w:t>
      </w:r>
    </w:p>
    <w:p w14:paraId="26CB4A1B" w14:textId="77777777" w:rsidR="00435C7A" w:rsidRDefault="00435C7A" w:rsidP="00435C7A">
      <w:pPr>
        <w:spacing w:after="0"/>
        <w:ind w:right="1229"/>
      </w:pPr>
      <w:r>
        <w:t>.text:00405038                 mov     word ptr [ebx+0A0h], 8A4Ch</w:t>
      </w:r>
    </w:p>
    <w:p w14:paraId="5FE6B06B" w14:textId="77777777" w:rsidR="00435C7A" w:rsidRDefault="00435C7A" w:rsidP="00435C7A">
      <w:pPr>
        <w:spacing w:after="0"/>
        <w:ind w:right="1229"/>
      </w:pPr>
      <w:r>
        <w:t>.text:00405041                 mov     ebx, [eax+44h]</w:t>
      </w:r>
    </w:p>
    <w:p w14:paraId="300AE512" w14:textId="77777777" w:rsidR="00435C7A" w:rsidRDefault="00435C7A" w:rsidP="00435C7A">
      <w:pPr>
        <w:spacing w:after="0"/>
        <w:ind w:right="1229"/>
      </w:pPr>
      <w:r>
        <w:t>.text:00405044                 mov     word ptr [ebx+0A2h], 7CFEh</w:t>
      </w:r>
    </w:p>
    <w:p w14:paraId="2D02A21B" w14:textId="77777777" w:rsidR="00435C7A" w:rsidRDefault="00435C7A" w:rsidP="00435C7A">
      <w:pPr>
        <w:spacing w:after="0"/>
        <w:ind w:right="1229"/>
      </w:pPr>
      <w:r>
        <w:t>.text:0040504D                 mov     ebx, [eax+44h]</w:t>
      </w:r>
    </w:p>
    <w:p w14:paraId="5911B2FC" w14:textId="77777777" w:rsidR="00435C7A" w:rsidRDefault="00435C7A" w:rsidP="00435C7A">
      <w:pPr>
        <w:spacing w:after="0"/>
        <w:ind w:right="1229"/>
      </w:pPr>
      <w:r>
        <w:t>.text:00405050                 mov     word ptr [ebx+0A4h], 5CD5h</w:t>
      </w:r>
    </w:p>
    <w:p w14:paraId="170C4AD6" w14:textId="77777777" w:rsidR="00435C7A" w:rsidRDefault="00435C7A" w:rsidP="00435C7A">
      <w:pPr>
        <w:spacing w:after="0"/>
        <w:ind w:right="1229"/>
      </w:pPr>
      <w:r>
        <w:t>.text:00405059                 mov     ebx, [eax+44h]</w:t>
      </w:r>
    </w:p>
    <w:p w14:paraId="4D9FACB0" w14:textId="77777777" w:rsidR="00435C7A" w:rsidRDefault="00435C7A" w:rsidP="00435C7A">
      <w:pPr>
        <w:spacing w:after="0"/>
        <w:ind w:right="1229"/>
      </w:pPr>
      <w:r>
        <w:t>.text:0040505C                 mov     word ptr [ebx+0A6h], 0CBA9h</w:t>
      </w:r>
    </w:p>
    <w:p w14:paraId="01B0B794" w14:textId="77777777" w:rsidR="00435C7A" w:rsidRDefault="00435C7A" w:rsidP="00435C7A">
      <w:pPr>
        <w:spacing w:after="0"/>
        <w:ind w:right="1229"/>
      </w:pPr>
      <w:r>
        <w:t>.text:00405065                 mov     ebx, [eax+44h]</w:t>
      </w:r>
    </w:p>
    <w:p w14:paraId="737F61DC" w14:textId="77777777" w:rsidR="00435C7A" w:rsidRDefault="00435C7A" w:rsidP="00435C7A">
      <w:pPr>
        <w:spacing w:after="0"/>
        <w:ind w:right="1229"/>
      </w:pPr>
      <w:r>
        <w:t>.text:00405068                 mov     word ptr [ebx+0A8h], 2913h</w:t>
      </w:r>
    </w:p>
    <w:p w14:paraId="78DA1E7F" w14:textId="77777777" w:rsidR="00435C7A" w:rsidRDefault="00435C7A" w:rsidP="00435C7A">
      <w:pPr>
        <w:spacing w:after="0"/>
        <w:ind w:right="1229"/>
      </w:pPr>
      <w:r>
        <w:t>.text:00405071                 mov     ebx, [eax+44h]</w:t>
      </w:r>
    </w:p>
    <w:p w14:paraId="62D0DC5B" w14:textId="77777777" w:rsidR="00435C7A" w:rsidRDefault="00435C7A" w:rsidP="00435C7A">
      <w:pPr>
        <w:spacing w:after="0"/>
        <w:ind w:right="1229"/>
      </w:pPr>
      <w:r>
        <w:t>.text:00405074                 mov     word ptr [ebx+0AAh], 464Ch</w:t>
      </w:r>
    </w:p>
    <w:p w14:paraId="01A27065" w14:textId="77777777" w:rsidR="00435C7A" w:rsidRDefault="00435C7A" w:rsidP="00435C7A">
      <w:pPr>
        <w:spacing w:after="0"/>
        <w:ind w:right="1229"/>
      </w:pPr>
      <w:r>
        <w:t>.text:0040507D                 mov     ebx, [eax+44h]</w:t>
      </w:r>
    </w:p>
    <w:p w14:paraId="4FBE844B" w14:textId="77777777" w:rsidR="00435C7A" w:rsidRDefault="00435C7A" w:rsidP="00435C7A">
      <w:pPr>
        <w:spacing w:after="0"/>
        <w:ind w:right="1229"/>
      </w:pPr>
      <w:r>
        <w:t>.text:00405080                 mov     [ebx+0ACh], di</w:t>
      </w:r>
    </w:p>
    <w:p w14:paraId="5AE61487" w14:textId="77777777" w:rsidR="00435C7A" w:rsidRDefault="00435C7A" w:rsidP="00435C7A">
      <w:pPr>
        <w:spacing w:after="0"/>
        <w:ind w:right="1229"/>
      </w:pPr>
      <w:r>
        <w:t>.text:00405087                 mov     edi, [eax+44h]</w:t>
      </w:r>
    </w:p>
    <w:p w14:paraId="47AE57D5" w14:textId="77777777" w:rsidR="00435C7A" w:rsidRDefault="00435C7A" w:rsidP="00435C7A">
      <w:pPr>
        <w:spacing w:after="0"/>
        <w:ind w:right="1229"/>
      </w:pPr>
      <w:r>
        <w:t>.text:0040508A                 mov     word ptr [edi+0AEh], 1AA5h</w:t>
      </w:r>
    </w:p>
    <w:p w14:paraId="066C6996" w14:textId="77777777" w:rsidR="00435C7A" w:rsidRDefault="00435C7A" w:rsidP="00435C7A">
      <w:pPr>
        <w:spacing w:after="0"/>
        <w:ind w:right="1229"/>
      </w:pPr>
      <w:r>
        <w:t>.text:00405093                 mov     edi, [eax+44h]</w:t>
      </w:r>
    </w:p>
    <w:p w14:paraId="081B65DB" w14:textId="77777777" w:rsidR="00435C7A" w:rsidRDefault="00435C7A" w:rsidP="00435C7A">
      <w:pPr>
        <w:spacing w:after="0"/>
        <w:ind w:right="1229"/>
      </w:pPr>
      <w:r>
        <w:t>.text:00405096                 mov     word ptr [edi+0B0h], 0C6B4h</w:t>
      </w:r>
    </w:p>
    <w:p w14:paraId="1E1F252E" w14:textId="77777777" w:rsidR="00435C7A" w:rsidRDefault="00435C7A" w:rsidP="00435C7A">
      <w:pPr>
        <w:spacing w:after="0"/>
        <w:ind w:right="1229"/>
      </w:pPr>
      <w:r>
        <w:t>.text:0040509F                 mov     edi, [eax+44h]</w:t>
      </w:r>
    </w:p>
    <w:p w14:paraId="2BE2060B" w14:textId="77777777" w:rsidR="00435C7A" w:rsidRDefault="00435C7A" w:rsidP="00435C7A">
      <w:pPr>
        <w:spacing w:after="0"/>
        <w:ind w:right="1229"/>
      </w:pPr>
      <w:r>
        <w:lastRenderedPageBreak/>
        <w:t>.text:004050A2                 mov     word ptr [edi+0B2h], 40A4h</w:t>
      </w:r>
    </w:p>
    <w:p w14:paraId="190E8D8B" w14:textId="77777777" w:rsidR="00435C7A" w:rsidRDefault="00435C7A" w:rsidP="00435C7A">
      <w:pPr>
        <w:spacing w:after="0"/>
        <w:ind w:right="1229"/>
      </w:pPr>
      <w:r>
        <w:t>.text:004050AB                 mov     edi, [eax+44h]</w:t>
      </w:r>
    </w:p>
    <w:p w14:paraId="5E58D427" w14:textId="77777777" w:rsidR="00435C7A" w:rsidRDefault="00435C7A" w:rsidP="00435C7A">
      <w:pPr>
        <w:spacing w:after="0"/>
        <w:ind w:right="1229"/>
      </w:pPr>
      <w:r>
        <w:t>.text:004050AE                 mov     word ptr [edi+0B4h], 0FE5Ch</w:t>
      </w:r>
    </w:p>
    <w:p w14:paraId="10CFC106" w14:textId="77777777" w:rsidR="00435C7A" w:rsidRDefault="00435C7A" w:rsidP="00435C7A">
      <w:pPr>
        <w:spacing w:after="0"/>
        <w:ind w:right="1229"/>
      </w:pPr>
      <w:r>
        <w:t>.text:004050B7                 mov     edi, [eax+44h]</w:t>
      </w:r>
    </w:p>
    <w:p w14:paraId="0D2CC964" w14:textId="77777777" w:rsidR="00435C7A" w:rsidRDefault="00435C7A" w:rsidP="00435C7A">
      <w:pPr>
        <w:spacing w:after="0"/>
        <w:ind w:right="1229"/>
      </w:pPr>
      <w:r>
        <w:t>.text:004050BA                 mov     word ptr [edi+0B6h], 48D2h</w:t>
      </w:r>
    </w:p>
    <w:p w14:paraId="0A36BC60" w14:textId="77777777" w:rsidR="00435C7A" w:rsidRDefault="00435C7A" w:rsidP="00435C7A">
      <w:pPr>
        <w:spacing w:after="0"/>
        <w:ind w:right="1229"/>
      </w:pPr>
      <w:r>
        <w:t>.text:004050C3                 mov     edi, [eax+44h]</w:t>
      </w:r>
    </w:p>
    <w:p w14:paraId="70E56771" w14:textId="77777777" w:rsidR="00435C7A" w:rsidRDefault="00435C7A" w:rsidP="00435C7A">
      <w:pPr>
        <w:spacing w:after="0"/>
        <w:ind w:right="1229"/>
      </w:pPr>
      <w:r>
        <w:t>.text:004050C6                 mov     word ptr [edi+0B8h], 76A3h</w:t>
      </w:r>
    </w:p>
    <w:p w14:paraId="2BBE5F93" w14:textId="77777777" w:rsidR="00435C7A" w:rsidRDefault="00435C7A" w:rsidP="00435C7A">
      <w:pPr>
        <w:spacing w:after="0"/>
        <w:ind w:right="1229"/>
      </w:pPr>
      <w:r>
        <w:t>.text:004050CF                 mov     edi, [eax+44h]</w:t>
      </w:r>
    </w:p>
    <w:p w14:paraId="41655841" w14:textId="77777777" w:rsidR="00435C7A" w:rsidRDefault="00435C7A" w:rsidP="00435C7A">
      <w:pPr>
        <w:spacing w:after="0"/>
        <w:ind w:right="1229"/>
      </w:pPr>
      <w:r>
        <w:t>.text:004050D2                 mov     word ptr [edi+0BAh], 2AA9h</w:t>
      </w:r>
    </w:p>
    <w:p w14:paraId="67F784E3" w14:textId="77777777" w:rsidR="00435C7A" w:rsidRDefault="00435C7A" w:rsidP="00435C7A">
      <w:pPr>
        <w:spacing w:after="0"/>
        <w:ind w:right="1229"/>
      </w:pPr>
      <w:r>
        <w:t>.text:004050DB                 mov     edi, [eax+44h]</w:t>
      </w:r>
    </w:p>
    <w:p w14:paraId="1DB1D90D" w14:textId="77777777" w:rsidR="00435C7A" w:rsidRDefault="00435C7A" w:rsidP="00435C7A">
      <w:pPr>
        <w:spacing w:after="0"/>
        <w:ind w:right="1229"/>
      </w:pPr>
      <w:r>
        <w:t>.text:004050DE                 mov     word ptr [edi+0BCh], 6B5Ch</w:t>
      </w:r>
    </w:p>
    <w:p w14:paraId="4AE0805E" w14:textId="77777777" w:rsidR="00435C7A" w:rsidRDefault="00435C7A" w:rsidP="00435C7A">
      <w:pPr>
        <w:spacing w:after="0"/>
        <w:ind w:right="1229"/>
      </w:pPr>
      <w:r>
        <w:t>.text:004050E7                 mov     ebx, [eax+44h]</w:t>
      </w:r>
    </w:p>
    <w:p w14:paraId="21A97C47" w14:textId="77777777" w:rsidR="00435C7A" w:rsidRDefault="00435C7A" w:rsidP="00435C7A">
      <w:pPr>
        <w:spacing w:after="0"/>
        <w:ind w:right="1229"/>
      </w:pPr>
      <w:r>
        <w:t>.text:004050EA                 mov     edi, 2AA5h</w:t>
      </w:r>
    </w:p>
    <w:p w14:paraId="7E11795E" w14:textId="77777777" w:rsidR="00435C7A" w:rsidRDefault="00435C7A" w:rsidP="00435C7A">
      <w:pPr>
        <w:spacing w:after="0"/>
        <w:ind w:right="1229"/>
      </w:pPr>
      <w:r>
        <w:t>.text:004050EF                 mov     [ebx+0BEh], di</w:t>
      </w:r>
    </w:p>
    <w:p w14:paraId="7F6A1995" w14:textId="77777777" w:rsidR="00435C7A" w:rsidRDefault="00435C7A" w:rsidP="00435C7A">
      <w:pPr>
        <w:spacing w:after="0"/>
        <w:ind w:right="1229"/>
      </w:pPr>
      <w:r>
        <w:t>.text:004050F6                 mov     ebx, [eax+44h]</w:t>
      </w:r>
    </w:p>
    <w:p w14:paraId="246474DF" w14:textId="77777777" w:rsidR="00435C7A" w:rsidRDefault="00435C7A" w:rsidP="00435C7A">
      <w:pPr>
        <w:spacing w:after="0"/>
        <w:ind w:right="1229"/>
      </w:pPr>
      <w:r>
        <w:t>.text:004050F9                 mov     word ptr [ebx+0C0h], 6B58h</w:t>
      </w:r>
    </w:p>
    <w:p w14:paraId="3CE45FB6" w14:textId="77777777" w:rsidR="00435C7A" w:rsidRDefault="00435C7A" w:rsidP="00435C7A">
      <w:pPr>
        <w:spacing w:after="0"/>
        <w:ind w:right="1229"/>
      </w:pPr>
      <w:r>
        <w:t>.text:00405102                 mov     ebx, [eax+44h]</w:t>
      </w:r>
    </w:p>
    <w:p w14:paraId="203894A6" w14:textId="77777777" w:rsidR="00435C7A" w:rsidRDefault="00435C7A" w:rsidP="00435C7A">
      <w:pPr>
        <w:spacing w:after="0"/>
        <w:ind w:right="1229"/>
      </w:pPr>
      <w:r>
        <w:t>.text:00405105                 mov     [ebx+0C2h], di</w:t>
      </w:r>
    </w:p>
    <w:p w14:paraId="35AB5B61" w14:textId="77777777" w:rsidR="00435C7A" w:rsidRDefault="00435C7A" w:rsidP="00435C7A">
      <w:pPr>
        <w:spacing w:after="0"/>
        <w:ind w:right="1229"/>
      </w:pPr>
      <w:r>
        <w:t>.text:0040510C                 mov     edi, [eax+44h]</w:t>
      </w:r>
    </w:p>
    <w:p w14:paraId="09DD5F20" w14:textId="77777777" w:rsidR="00435C7A" w:rsidRDefault="00435C7A" w:rsidP="00435C7A">
      <w:pPr>
        <w:spacing w:after="0"/>
        <w:ind w:right="1229"/>
      </w:pPr>
      <w:r>
        <w:t>.text:0040510F                 mov     word ptr [edi+0C4h], 6B5Ch</w:t>
      </w:r>
    </w:p>
    <w:p w14:paraId="0C96FBA9" w14:textId="77777777" w:rsidR="00435C7A" w:rsidRDefault="00435C7A" w:rsidP="00435C7A">
      <w:pPr>
        <w:spacing w:after="0"/>
        <w:ind w:right="1229"/>
      </w:pPr>
      <w:r>
        <w:t>.text:00405118                 mov     edi, [eax+44h]</w:t>
      </w:r>
    </w:p>
    <w:p w14:paraId="17413C3E" w14:textId="77777777" w:rsidR="00435C7A" w:rsidRDefault="00435C7A" w:rsidP="00435C7A">
      <w:pPr>
        <w:spacing w:after="0"/>
        <w:ind w:right="1229"/>
      </w:pPr>
      <w:r>
        <w:t>.text:0040511B                 mov     word ptr [edi+0C6h], 0BFA5h</w:t>
      </w:r>
    </w:p>
    <w:p w14:paraId="3CB0D2B1" w14:textId="77777777" w:rsidR="00435C7A" w:rsidRDefault="00435C7A" w:rsidP="00435C7A">
      <w:pPr>
        <w:spacing w:after="0"/>
        <w:ind w:right="1229"/>
      </w:pPr>
      <w:r>
        <w:t>.text:00405124                 mov     edi, [eax+44h]</w:t>
      </w:r>
    </w:p>
    <w:p w14:paraId="668FA4AB" w14:textId="77777777" w:rsidR="00435C7A" w:rsidRDefault="00435C7A" w:rsidP="00435C7A">
      <w:pPr>
        <w:spacing w:after="0"/>
        <w:ind w:right="1229"/>
      </w:pPr>
      <w:r>
        <w:t>.text:00405127                 mov     word ptr [edi+0C8h], 1129h</w:t>
      </w:r>
    </w:p>
    <w:p w14:paraId="2FAD2231" w14:textId="77777777" w:rsidR="00435C7A" w:rsidRDefault="00435C7A" w:rsidP="00435C7A">
      <w:pPr>
        <w:spacing w:after="0"/>
        <w:ind w:right="1229"/>
      </w:pPr>
      <w:r>
        <w:t>.text:00405130                 mov     edi, [eax+44h]</w:t>
      </w:r>
    </w:p>
    <w:p w14:paraId="20058520" w14:textId="77777777" w:rsidR="00435C7A" w:rsidRDefault="00435C7A" w:rsidP="00435C7A">
      <w:pPr>
        <w:spacing w:after="0"/>
        <w:ind w:right="1229"/>
      </w:pPr>
      <w:r>
        <w:t>.text:00405133                 mov     word ptr [edi+0CAh], 355Ah</w:t>
      </w:r>
    </w:p>
    <w:p w14:paraId="0ED0CF81" w14:textId="77777777" w:rsidR="00435C7A" w:rsidRDefault="00435C7A" w:rsidP="00435C7A">
      <w:pPr>
        <w:spacing w:after="0"/>
        <w:ind w:right="1229"/>
      </w:pPr>
      <w:r>
        <w:t>.text:0040513C                 mov     edi, [eax+44h]</w:t>
      </w:r>
    </w:p>
    <w:p w14:paraId="7BB54826" w14:textId="77777777" w:rsidR="00435C7A" w:rsidRDefault="00435C7A" w:rsidP="00435C7A">
      <w:pPr>
        <w:spacing w:after="0"/>
        <w:ind w:right="1229"/>
      </w:pPr>
      <w:r>
        <w:t>.text:0040513F                 mov     word ptr [edi+0CCh], 0FE50h</w:t>
      </w:r>
    </w:p>
    <w:p w14:paraId="749DD429" w14:textId="77777777" w:rsidR="00435C7A" w:rsidRDefault="00435C7A" w:rsidP="00435C7A">
      <w:pPr>
        <w:spacing w:after="0"/>
        <w:ind w:right="1229"/>
      </w:pPr>
      <w:r>
        <w:t>.text:00405148                 mov     edi, [eax+44h]</w:t>
      </w:r>
    </w:p>
    <w:p w14:paraId="65E11A8F" w14:textId="77777777" w:rsidR="00435C7A" w:rsidRDefault="00435C7A" w:rsidP="00435C7A">
      <w:pPr>
        <w:spacing w:after="0"/>
        <w:ind w:right="1229"/>
      </w:pPr>
      <w:r>
        <w:t>.text:0040514B                 mov     word ptr [edi+0CEh], 0C375h</w:t>
      </w:r>
    </w:p>
    <w:p w14:paraId="07C4CEEC" w14:textId="77777777" w:rsidR="00435C7A" w:rsidRDefault="00435C7A" w:rsidP="00435C7A">
      <w:pPr>
        <w:spacing w:after="0"/>
        <w:ind w:right="1229"/>
      </w:pPr>
      <w:r>
        <w:t>.text:00405154                 mov     edi, [eax+44h]</w:t>
      </w:r>
    </w:p>
    <w:p w14:paraId="2442E796" w14:textId="77777777" w:rsidR="00435C7A" w:rsidRDefault="00435C7A" w:rsidP="00435C7A">
      <w:pPr>
        <w:spacing w:after="0"/>
        <w:ind w:right="1229"/>
      </w:pPr>
      <w:r>
        <w:t>.text:00405157                 mov     word ptr [edi+0D0h], 0A4h ; '¤'</w:t>
      </w:r>
    </w:p>
    <w:p w14:paraId="35BB33A5" w14:textId="77777777" w:rsidR="00435C7A" w:rsidRDefault="00435C7A" w:rsidP="00435C7A">
      <w:pPr>
        <w:spacing w:after="0"/>
        <w:ind w:right="1229"/>
      </w:pPr>
      <w:r>
        <w:t>.text:00405160                 mov     edi, [eax+44h]</w:t>
      </w:r>
    </w:p>
    <w:p w14:paraId="69B905B9" w14:textId="77777777" w:rsidR="00435C7A" w:rsidRDefault="00435C7A" w:rsidP="00435C7A">
      <w:pPr>
        <w:spacing w:after="0"/>
        <w:ind w:right="1229"/>
      </w:pPr>
      <w:r>
        <w:t>.text:00405163                 mov     word ptr [edi+0D2h], 0C5AAh</w:t>
      </w:r>
    </w:p>
    <w:p w14:paraId="7A1D80AA" w14:textId="77777777" w:rsidR="00435C7A" w:rsidRDefault="00435C7A" w:rsidP="00435C7A">
      <w:pPr>
        <w:spacing w:after="0"/>
        <w:ind w:right="1229"/>
      </w:pPr>
      <w:r>
        <w:t>.text:0040516C                 mov     edi, [eax+44h]</w:t>
      </w:r>
    </w:p>
    <w:p w14:paraId="58DE00A1" w14:textId="77777777" w:rsidR="00435C7A" w:rsidRDefault="00435C7A" w:rsidP="00435C7A">
      <w:pPr>
        <w:spacing w:after="0"/>
        <w:ind w:right="1229"/>
      </w:pPr>
      <w:r>
        <w:t>.text:0040516F                 mov     word ptr [edi+0D4h], 0FE6Ch</w:t>
      </w:r>
    </w:p>
    <w:p w14:paraId="57CAF887" w14:textId="77777777" w:rsidR="00435C7A" w:rsidRDefault="00435C7A" w:rsidP="00435C7A">
      <w:pPr>
        <w:spacing w:after="0"/>
        <w:ind w:right="1229"/>
      </w:pPr>
      <w:r>
        <w:t>.text:00405178                 mov     ebx, [eax+44h]</w:t>
      </w:r>
    </w:p>
    <w:p w14:paraId="20AD3D4B" w14:textId="77777777" w:rsidR="00435C7A" w:rsidRDefault="00435C7A" w:rsidP="00435C7A">
      <w:pPr>
        <w:spacing w:after="0"/>
        <w:ind w:right="1229"/>
      </w:pPr>
      <w:r>
        <w:t>.text:0040517B                 mov     edi, 0FFFFBF5Ah</w:t>
      </w:r>
    </w:p>
    <w:p w14:paraId="31152F74" w14:textId="77777777" w:rsidR="00435C7A" w:rsidRDefault="00435C7A" w:rsidP="00435C7A">
      <w:pPr>
        <w:spacing w:after="0"/>
        <w:ind w:right="1229"/>
      </w:pPr>
      <w:r>
        <w:t>.text:00405180                 mov     [ebx+0D6h], di</w:t>
      </w:r>
    </w:p>
    <w:p w14:paraId="14CA3A61" w14:textId="77777777" w:rsidR="00435C7A" w:rsidRDefault="00435C7A" w:rsidP="00435C7A">
      <w:pPr>
        <w:spacing w:after="0"/>
        <w:ind w:right="1229"/>
      </w:pPr>
      <w:r>
        <w:t>.text:00405187                 mov     ebx, [eax+44h]</w:t>
      </w:r>
    </w:p>
    <w:p w14:paraId="2D2E486C" w14:textId="77777777" w:rsidR="00435C7A" w:rsidRDefault="00435C7A" w:rsidP="00435C7A">
      <w:pPr>
        <w:spacing w:after="0"/>
        <w:ind w:right="1229"/>
      </w:pPr>
      <w:r>
        <w:t>.text:0040518A                 mov     word ptr [ebx+0D8h], 4ED7h</w:t>
      </w:r>
    </w:p>
    <w:p w14:paraId="639D1F04" w14:textId="77777777" w:rsidR="00435C7A" w:rsidRDefault="00435C7A" w:rsidP="00435C7A">
      <w:pPr>
        <w:spacing w:after="0"/>
        <w:ind w:right="1229"/>
      </w:pPr>
      <w:r>
        <w:t>.text:00405193                 mov     ebx, [eax+44h]</w:t>
      </w:r>
    </w:p>
    <w:p w14:paraId="1DBBB6BE" w14:textId="77777777" w:rsidR="00435C7A" w:rsidRDefault="00435C7A" w:rsidP="00435C7A">
      <w:pPr>
        <w:spacing w:after="0"/>
        <w:ind w:right="1229"/>
      </w:pPr>
      <w:r>
        <w:t>.text:00405196                 mov     word ptr [ebx+0DAh], 0A9B1h</w:t>
      </w:r>
    </w:p>
    <w:p w14:paraId="455E6C24" w14:textId="77777777" w:rsidR="00435C7A" w:rsidRDefault="00435C7A" w:rsidP="00435C7A">
      <w:pPr>
        <w:spacing w:after="0"/>
        <w:ind w:right="1229"/>
      </w:pPr>
      <w:r>
        <w:t>.text:0040519F                 mov     ebx, [eax+44h]</w:t>
      </w:r>
    </w:p>
    <w:p w14:paraId="5267881B" w14:textId="77777777" w:rsidR="00435C7A" w:rsidRDefault="00435C7A" w:rsidP="00435C7A">
      <w:pPr>
        <w:spacing w:after="0"/>
        <w:ind w:right="1229"/>
      </w:pPr>
      <w:r>
        <w:lastRenderedPageBreak/>
        <w:t>.text:004051A2                 mov     word ptr [ebx+0DCh], 0B5h ; 'µ'</w:t>
      </w:r>
    </w:p>
    <w:p w14:paraId="68DD4448" w14:textId="77777777" w:rsidR="00435C7A" w:rsidRDefault="00435C7A" w:rsidP="00435C7A">
      <w:pPr>
        <w:spacing w:after="0"/>
        <w:ind w:right="1229"/>
      </w:pPr>
      <w:r>
        <w:t>.text:004051AB                 mov     ebx, [eax+44h]</w:t>
      </w:r>
    </w:p>
    <w:p w14:paraId="0B915B25" w14:textId="77777777" w:rsidR="00435C7A" w:rsidRDefault="00435C7A" w:rsidP="00435C7A">
      <w:pPr>
        <w:spacing w:after="0"/>
        <w:ind w:right="1229"/>
      </w:pPr>
      <w:r>
        <w:t>.text:004051AE                 mov     [ebx+0DEh], dx</w:t>
      </w:r>
    </w:p>
    <w:p w14:paraId="62625DE0" w14:textId="77777777" w:rsidR="00435C7A" w:rsidRDefault="00435C7A" w:rsidP="00435C7A">
      <w:pPr>
        <w:spacing w:after="0"/>
        <w:ind w:right="1229"/>
      </w:pPr>
      <w:r>
        <w:t>.text:004051B5                 mov     ebx, [eax+44h]</w:t>
      </w:r>
    </w:p>
    <w:p w14:paraId="72B8467E" w14:textId="77777777" w:rsidR="00435C7A" w:rsidRDefault="00435C7A" w:rsidP="00435C7A">
      <w:pPr>
        <w:spacing w:after="0"/>
        <w:ind w:right="1229"/>
      </w:pPr>
      <w:r>
        <w:t>.text:004051B8                 mov     word ptr [ebx+0E0h], 0E906h</w:t>
      </w:r>
    </w:p>
    <w:p w14:paraId="22755419" w14:textId="77777777" w:rsidR="00435C7A" w:rsidRDefault="00435C7A" w:rsidP="00435C7A">
      <w:pPr>
        <w:spacing w:after="0"/>
        <w:ind w:right="1229"/>
      </w:pPr>
      <w:r>
        <w:t>.text:004051C1                 mov     ebx, [eax+44h]</w:t>
      </w:r>
    </w:p>
    <w:p w14:paraId="0A281488" w14:textId="77777777" w:rsidR="00435C7A" w:rsidRDefault="00435C7A" w:rsidP="00435C7A">
      <w:pPr>
        <w:spacing w:after="0"/>
        <w:ind w:right="1229"/>
      </w:pPr>
      <w:r>
        <w:t>.text:004051C4                 mov     word ptr [ebx+0E2h], 4133h</w:t>
      </w:r>
    </w:p>
    <w:p w14:paraId="3EA869E4" w14:textId="77777777" w:rsidR="00435C7A" w:rsidRDefault="00435C7A" w:rsidP="00435C7A">
      <w:pPr>
        <w:spacing w:after="0"/>
        <w:ind w:right="1229"/>
      </w:pPr>
      <w:r>
        <w:t>.text:004051CD                 mov     ebx, [eax+44h]</w:t>
      </w:r>
    </w:p>
    <w:p w14:paraId="5DF32A6A" w14:textId="77777777" w:rsidR="00435C7A" w:rsidRDefault="00435C7A" w:rsidP="00435C7A">
      <w:pPr>
        <w:spacing w:after="0"/>
        <w:ind w:right="1229"/>
      </w:pPr>
      <w:r>
        <w:t>.text:004051D0                 mov     [ebx+0E4h], cx</w:t>
      </w:r>
    </w:p>
    <w:p w14:paraId="54AF1580" w14:textId="77777777" w:rsidR="00435C7A" w:rsidRDefault="00435C7A" w:rsidP="00435C7A">
      <w:pPr>
        <w:spacing w:after="0"/>
        <w:ind w:right="1229"/>
      </w:pPr>
      <w:r>
        <w:t>.text:004051D7                 mov     ebx, [eax+44h]</w:t>
      </w:r>
    </w:p>
    <w:p w14:paraId="5BD8A60A" w14:textId="77777777" w:rsidR="00435C7A" w:rsidRDefault="00435C7A" w:rsidP="00435C7A">
      <w:pPr>
        <w:spacing w:after="0"/>
        <w:ind w:right="1229"/>
      </w:pPr>
      <w:r>
        <w:t>.text:004051DA                 mov     word ptr [ebx+0E6h], 375Ah</w:t>
      </w:r>
    </w:p>
    <w:p w14:paraId="2166C5F8" w14:textId="77777777" w:rsidR="00435C7A" w:rsidRDefault="00435C7A" w:rsidP="00435C7A">
      <w:pPr>
        <w:spacing w:after="0"/>
        <w:ind w:right="1229"/>
      </w:pPr>
      <w:r>
        <w:t>.text:004051E3                 mov     ebx, [eax+44h]</w:t>
      </w:r>
    </w:p>
    <w:p w14:paraId="7EC589FD" w14:textId="77777777" w:rsidR="00435C7A" w:rsidRDefault="00435C7A" w:rsidP="00435C7A">
      <w:pPr>
        <w:spacing w:after="0"/>
        <w:ind w:right="1229"/>
      </w:pPr>
      <w:r>
        <w:t>.text:004051E6                 mov     word ptr [ebx+0E8h], 8A58h</w:t>
      </w:r>
    </w:p>
    <w:p w14:paraId="7B4BB960" w14:textId="77777777" w:rsidR="00435C7A" w:rsidRDefault="00435C7A" w:rsidP="00435C7A">
      <w:pPr>
        <w:spacing w:after="0"/>
        <w:ind w:right="1229"/>
      </w:pPr>
      <w:r>
        <w:t>.text:004051EF                 mov     ebx, [eax+44h]</w:t>
      </w:r>
    </w:p>
    <w:p w14:paraId="23138B7E" w14:textId="77777777" w:rsidR="00435C7A" w:rsidRDefault="00435C7A" w:rsidP="00435C7A">
      <w:pPr>
        <w:spacing w:after="0"/>
        <w:ind w:right="1229"/>
      </w:pPr>
      <w:r>
        <w:t>.text:004051F2                 mov     word ptr [ebx+0EAh], 48EAh</w:t>
      </w:r>
    </w:p>
    <w:p w14:paraId="3FDB1EBD" w14:textId="77777777" w:rsidR="00435C7A" w:rsidRDefault="00435C7A" w:rsidP="00435C7A">
      <w:pPr>
        <w:spacing w:after="0"/>
        <w:ind w:right="1229"/>
      </w:pPr>
      <w:r>
        <w:t>.text:004051FB                 mov     ebx, [eax+44h]</w:t>
      </w:r>
    </w:p>
    <w:p w14:paraId="54371AD1" w14:textId="77777777" w:rsidR="00435C7A" w:rsidRDefault="00435C7A" w:rsidP="00435C7A">
      <w:pPr>
        <w:spacing w:after="0"/>
        <w:ind w:right="1229"/>
      </w:pPr>
      <w:r>
        <w:t>.text:004051FE                 mov     word ptr [ebx+0ECh], 30A3h</w:t>
      </w:r>
    </w:p>
    <w:p w14:paraId="610C9BD1" w14:textId="77777777" w:rsidR="00435C7A" w:rsidRDefault="00435C7A" w:rsidP="00435C7A">
      <w:pPr>
        <w:spacing w:after="0"/>
        <w:ind w:right="1229"/>
      </w:pPr>
      <w:r>
        <w:t>.text:00405207                 mov     ebx, [eax+44h]</w:t>
      </w:r>
    </w:p>
    <w:p w14:paraId="3BC27D3D" w14:textId="77777777" w:rsidR="00435C7A" w:rsidRDefault="00435C7A" w:rsidP="00435C7A">
      <w:pPr>
        <w:spacing w:after="0"/>
        <w:ind w:right="1229"/>
      </w:pPr>
      <w:r>
        <w:t>.text:0040520A                 mov     word ptr [ebx+0EEh], 905Ah</w:t>
      </w:r>
    </w:p>
    <w:p w14:paraId="2F4B5E9C" w14:textId="77777777" w:rsidR="00435C7A" w:rsidRDefault="00435C7A" w:rsidP="00435C7A">
      <w:pPr>
        <w:spacing w:after="0"/>
        <w:ind w:right="1229"/>
      </w:pPr>
      <w:r>
        <w:t>.text:00405213                 mov     ebx, [eax+44h]</w:t>
      </w:r>
    </w:p>
    <w:p w14:paraId="79794B27" w14:textId="77777777" w:rsidR="00435C7A" w:rsidRDefault="00435C7A" w:rsidP="00435C7A">
      <w:pPr>
        <w:spacing w:after="0"/>
        <w:ind w:right="1229"/>
      </w:pPr>
      <w:r>
        <w:t>.text:00405216                 mov     word ptr [ebx+0F0h], 86D7h</w:t>
      </w:r>
    </w:p>
    <w:p w14:paraId="3D45181F" w14:textId="77777777" w:rsidR="00435C7A" w:rsidRDefault="00435C7A" w:rsidP="00435C7A">
      <w:pPr>
        <w:spacing w:after="0"/>
        <w:ind w:right="1229"/>
      </w:pPr>
      <w:r>
        <w:t>.text:0040521F                 mov     ebx, [eax+44h]</w:t>
      </w:r>
    </w:p>
    <w:p w14:paraId="1EBB27F8" w14:textId="77777777" w:rsidR="00435C7A" w:rsidRDefault="00435C7A" w:rsidP="00435C7A">
      <w:pPr>
        <w:spacing w:after="0"/>
        <w:ind w:right="1229"/>
      </w:pPr>
      <w:r>
        <w:t>.text:00405222                 mov     word ptr [ebx+0F2h], 4F59h</w:t>
      </w:r>
    </w:p>
    <w:p w14:paraId="0CF90C3F" w14:textId="77777777" w:rsidR="00435C7A" w:rsidRDefault="00435C7A" w:rsidP="00435C7A">
      <w:pPr>
        <w:spacing w:after="0"/>
        <w:ind w:right="1229"/>
      </w:pPr>
      <w:r>
        <w:t>.text:0040522B                 mov     ebx, [eax+44h]</w:t>
      </w:r>
    </w:p>
    <w:p w14:paraId="49577460" w14:textId="77777777" w:rsidR="00435C7A" w:rsidRDefault="00435C7A" w:rsidP="00435C7A">
      <w:pPr>
        <w:spacing w:after="0"/>
        <w:ind w:right="1229"/>
      </w:pPr>
      <w:r>
        <w:t>.text:0040522E                 mov     [ebx+0F4h], cx</w:t>
      </w:r>
    </w:p>
    <w:p w14:paraId="3B185626" w14:textId="77777777" w:rsidR="00435C7A" w:rsidRDefault="00435C7A" w:rsidP="00435C7A">
      <w:pPr>
        <w:spacing w:after="0"/>
        <w:ind w:right="1229"/>
      </w:pPr>
      <w:r>
        <w:t>.text:00405235                 mov     ebx, [eax+44h]</w:t>
      </w:r>
    </w:p>
    <w:p w14:paraId="2FADD063" w14:textId="77777777" w:rsidR="00435C7A" w:rsidRDefault="00435C7A" w:rsidP="00435C7A">
      <w:pPr>
        <w:spacing w:after="0"/>
        <w:ind w:right="1229"/>
      </w:pPr>
      <w:r>
        <w:t>.text:00405238                 mov     word ptr [ebx+0F6h], 0CFh ; 'Ï'</w:t>
      </w:r>
    </w:p>
    <w:p w14:paraId="3A2044F9" w14:textId="77777777" w:rsidR="00435C7A" w:rsidRDefault="00435C7A" w:rsidP="00435C7A">
      <w:pPr>
        <w:spacing w:after="0"/>
        <w:ind w:right="1229"/>
      </w:pPr>
      <w:r>
        <w:t>.text:00405241                 mov     ebx, [eax+44h]</w:t>
      </w:r>
    </w:p>
    <w:p w14:paraId="0302EA97" w14:textId="77777777" w:rsidR="00435C7A" w:rsidRDefault="00435C7A" w:rsidP="00435C7A">
      <w:pPr>
        <w:spacing w:after="0"/>
        <w:ind w:right="1229"/>
      </w:pPr>
      <w:r>
        <w:t>.text:00405244                 mov     word ptr [ebx+0F8h], 134h</w:t>
      </w:r>
    </w:p>
    <w:p w14:paraId="21EE4613" w14:textId="77777777" w:rsidR="00435C7A" w:rsidRDefault="00435C7A" w:rsidP="00435C7A">
      <w:pPr>
        <w:spacing w:after="0"/>
        <w:ind w:right="1229"/>
      </w:pPr>
      <w:r>
        <w:t>.text:0040524D                 mov     ebx, [eax+44h]</w:t>
      </w:r>
    </w:p>
    <w:p w14:paraId="4D03089E" w14:textId="77777777" w:rsidR="00435C7A" w:rsidRDefault="00435C7A" w:rsidP="00435C7A">
      <w:pPr>
        <w:spacing w:after="0"/>
        <w:ind w:right="1229"/>
      </w:pPr>
      <w:r>
        <w:t>.text:00405250                 mov     word ptr [ebx+0FAh], 4095h</w:t>
      </w:r>
    </w:p>
    <w:p w14:paraId="086E6B58" w14:textId="77777777" w:rsidR="00435C7A" w:rsidRDefault="00435C7A" w:rsidP="00435C7A">
      <w:pPr>
        <w:spacing w:after="0"/>
        <w:ind w:right="1229"/>
      </w:pPr>
      <w:r>
        <w:t>.text:00405259                 mov     ebx, [eax+44h]</w:t>
      </w:r>
    </w:p>
    <w:p w14:paraId="0F18CF8F" w14:textId="77777777" w:rsidR="00435C7A" w:rsidRDefault="00435C7A" w:rsidP="00435C7A">
      <w:pPr>
        <w:spacing w:after="0"/>
        <w:ind w:right="1229"/>
      </w:pPr>
      <w:r>
        <w:t>.text:0040525C                 mov     [ebx+0FCh], si</w:t>
      </w:r>
    </w:p>
    <w:p w14:paraId="45DF6A74" w14:textId="77777777" w:rsidR="00435C7A" w:rsidRDefault="00435C7A" w:rsidP="00435C7A">
      <w:pPr>
        <w:spacing w:after="0"/>
        <w:ind w:right="1229"/>
      </w:pPr>
      <w:r>
        <w:t>.text:00405263                 mov     ebx, [eax+44h]</w:t>
      </w:r>
    </w:p>
    <w:p w14:paraId="2703C540" w14:textId="77777777" w:rsidR="00435C7A" w:rsidRDefault="00435C7A" w:rsidP="00435C7A">
      <w:pPr>
        <w:spacing w:after="0"/>
        <w:ind w:right="1229"/>
      </w:pPr>
      <w:r>
        <w:t>.text:00405266                 mov     word ptr [ebx+0FEh], 0C3AAh</w:t>
      </w:r>
    </w:p>
    <w:p w14:paraId="56B2EB4F" w14:textId="77777777" w:rsidR="00435C7A" w:rsidRDefault="00435C7A" w:rsidP="00435C7A">
      <w:pPr>
        <w:spacing w:after="0"/>
        <w:ind w:right="1229"/>
      </w:pPr>
      <w:r>
        <w:t>.text:0040526F                 mov     ebx, [eax+44h]</w:t>
      </w:r>
    </w:p>
    <w:p w14:paraId="28FA2558" w14:textId="77777777" w:rsidR="00435C7A" w:rsidRDefault="00435C7A" w:rsidP="00435C7A">
      <w:pPr>
        <w:spacing w:after="0"/>
        <w:ind w:right="1229"/>
      </w:pPr>
      <w:r>
        <w:t>.text:00405272                 mov     word ptr [ebx+100h], 519Dh</w:t>
      </w:r>
    </w:p>
    <w:p w14:paraId="1F776D2C" w14:textId="77777777" w:rsidR="00435C7A" w:rsidRDefault="00435C7A" w:rsidP="00435C7A">
      <w:pPr>
        <w:spacing w:after="0"/>
        <w:ind w:right="1229"/>
      </w:pPr>
      <w:r>
        <w:t>.text:0040527B                 mov     ebx, [eax+44h]</w:t>
      </w:r>
    </w:p>
    <w:p w14:paraId="43A40069" w14:textId="77777777" w:rsidR="00435C7A" w:rsidRDefault="00435C7A" w:rsidP="00435C7A">
      <w:pPr>
        <w:spacing w:after="0"/>
        <w:ind w:right="1229"/>
      </w:pPr>
      <w:r>
        <w:t>.text:0040527E                 mov     word ptr [ebx+102h], 2AF4h</w:t>
      </w:r>
    </w:p>
    <w:p w14:paraId="05B0844E" w14:textId="77777777" w:rsidR="00435C7A" w:rsidRDefault="00435C7A" w:rsidP="00435C7A">
      <w:pPr>
        <w:spacing w:after="0"/>
        <w:ind w:right="1229"/>
      </w:pPr>
      <w:r>
        <w:t>.text:00405287                 mov     ebx, [eax+44h]</w:t>
      </w:r>
    </w:p>
    <w:p w14:paraId="5FD054BD" w14:textId="77777777" w:rsidR="00435C7A" w:rsidRDefault="00435C7A" w:rsidP="00435C7A">
      <w:pPr>
        <w:spacing w:after="0"/>
        <w:ind w:right="1229"/>
      </w:pPr>
      <w:r>
        <w:t>.text:0040528A                 mov     word ptr [ebx+104h], 885Ch</w:t>
      </w:r>
    </w:p>
    <w:p w14:paraId="564FBD89" w14:textId="77777777" w:rsidR="00435C7A" w:rsidRDefault="00435C7A" w:rsidP="00435C7A">
      <w:pPr>
        <w:spacing w:after="0"/>
        <w:ind w:right="1229"/>
      </w:pPr>
      <w:r>
        <w:t>.text:00405293                 mov     ebx, [eax+44h]</w:t>
      </w:r>
    </w:p>
    <w:p w14:paraId="4C2719AB" w14:textId="77777777" w:rsidR="00435C7A" w:rsidRDefault="00435C7A" w:rsidP="00435C7A">
      <w:pPr>
        <w:spacing w:after="0"/>
        <w:ind w:right="1229"/>
      </w:pPr>
      <w:r>
        <w:t>.text:00405296                 mov     word ptr [ebx+106h], 0C35Eh</w:t>
      </w:r>
    </w:p>
    <w:p w14:paraId="13109A5A" w14:textId="77777777" w:rsidR="00435C7A" w:rsidRDefault="00435C7A" w:rsidP="00435C7A">
      <w:pPr>
        <w:spacing w:after="0"/>
        <w:ind w:right="1229"/>
      </w:pPr>
      <w:r>
        <w:t>.text:0040529F                 mov     ebx, [eax+44h]</w:t>
      </w:r>
    </w:p>
    <w:p w14:paraId="7EFE3161" w14:textId="77777777" w:rsidR="00435C7A" w:rsidRDefault="00435C7A" w:rsidP="00435C7A">
      <w:pPr>
        <w:spacing w:after="0"/>
        <w:ind w:right="1229"/>
      </w:pPr>
      <w:r>
        <w:lastRenderedPageBreak/>
        <w:t>.text:004052A2                 mov     word ptr [ebx+108h], 59Fh</w:t>
      </w:r>
    </w:p>
    <w:p w14:paraId="78B94966" w14:textId="77777777" w:rsidR="00435C7A" w:rsidRDefault="00435C7A" w:rsidP="00435C7A">
      <w:pPr>
        <w:spacing w:after="0"/>
        <w:ind w:right="1229"/>
      </w:pPr>
      <w:r>
        <w:t>.text:004052AB                 mov     ebx, [eax+44h]</w:t>
      </w:r>
    </w:p>
    <w:p w14:paraId="7741D54C" w14:textId="77777777" w:rsidR="00435C7A" w:rsidRDefault="00435C7A" w:rsidP="00435C7A">
      <w:pPr>
        <w:spacing w:after="0"/>
        <w:ind w:right="1229"/>
      </w:pPr>
      <w:r>
        <w:t>.text:004052AE                 mov     word ptr [ebx+10Ah], 0CBF6h</w:t>
      </w:r>
    </w:p>
    <w:p w14:paraId="33A0BF91" w14:textId="77777777" w:rsidR="00435C7A" w:rsidRDefault="00435C7A" w:rsidP="00435C7A">
      <w:pPr>
        <w:spacing w:after="0"/>
        <w:ind w:right="1229"/>
      </w:pPr>
      <w:r>
        <w:t>.text:004052B7                 mov     ebx, [eax+44h]</w:t>
      </w:r>
    </w:p>
    <w:p w14:paraId="38E1FA5D" w14:textId="77777777" w:rsidR="00435C7A" w:rsidRDefault="00435C7A" w:rsidP="00435C7A">
      <w:pPr>
        <w:spacing w:after="0"/>
        <w:ind w:right="1229"/>
      </w:pPr>
      <w:r>
        <w:t>.text:004052BA                 mov     word ptr [ebx+10Ch], 90Bh</w:t>
      </w:r>
    </w:p>
    <w:p w14:paraId="504E8FB6" w14:textId="77777777" w:rsidR="00435C7A" w:rsidRDefault="00435C7A" w:rsidP="00435C7A">
      <w:pPr>
        <w:spacing w:after="0"/>
        <w:ind w:right="1229"/>
      </w:pPr>
      <w:r>
        <w:t>.text:004052C3                 mov     ebx, [eax+44h]</w:t>
      </w:r>
    </w:p>
    <w:p w14:paraId="70EC0F5B" w14:textId="77777777" w:rsidR="00435C7A" w:rsidRDefault="00435C7A" w:rsidP="00435C7A">
      <w:pPr>
        <w:spacing w:after="0"/>
        <w:ind w:right="1229"/>
      </w:pPr>
      <w:r>
        <w:t>.text:004052C6                 mov     word ptr [ebx+10Eh], 725Ah</w:t>
      </w:r>
    </w:p>
    <w:p w14:paraId="2B1618E3" w14:textId="77777777" w:rsidR="00435C7A" w:rsidRDefault="00435C7A" w:rsidP="00435C7A">
      <w:pPr>
        <w:spacing w:after="0"/>
        <w:ind w:right="1229"/>
      </w:pPr>
      <w:r>
        <w:t>.text:004052CF                 mov     ebx, [eax+44h]</w:t>
      </w:r>
    </w:p>
    <w:p w14:paraId="09C575A4" w14:textId="77777777" w:rsidR="00435C7A" w:rsidRDefault="00435C7A" w:rsidP="00435C7A">
      <w:pPr>
        <w:spacing w:after="0"/>
        <w:ind w:right="1229"/>
      </w:pPr>
      <w:r>
        <w:t>.text:004052D2                 mov     word ptr [ebx+110h], 0D1A3h</w:t>
      </w:r>
    </w:p>
    <w:p w14:paraId="773EB864" w14:textId="77777777" w:rsidR="00435C7A" w:rsidRDefault="00435C7A" w:rsidP="00435C7A">
      <w:pPr>
        <w:spacing w:after="0"/>
        <w:ind w:right="1229"/>
      </w:pPr>
      <w:r>
        <w:t>.text:004052DB                 mov     ebx, [eax+44h]</w:t>
      </w:r>
    </w:p>
    <w:p w14:paraId="3C34CDCA" w14:textId="77777777" w:rsidR="00435C7A" w:rsidRDefault="00435C7A" w:rsidP="00435C7A">
      <w:pPr>
        <w:spacing w:after="0"/>
        <w:ind w:right="1229"/>
      </w:pPr>
      <w:r>
        <w:t>.text:004052DE                 mov     word ptr [ebx+112h], 0B826h</w:t>
      </w:r>
    </w:p>
    <w:p w14:paraId="50C782CB" w14:textId="77777777" w:rsidR="00435C7A" w:rsidRDefault="00435C7A" w:rsidP="00435C7A">
      <w:pPr>
        <w:spacing w:after="0"/>
        <w:ind w:right="1229"/>
      </w:pPr>
      <w:r>
        <w:t>.text:004052E7                 mov     ebx, [eax+44h]</w:t>
      </w:r>
    </w:p>
    <w:p w14:paraId="10F1795F" w14:textId="77777777" w:rsidR="00435C7A" w:rsidRDefault="00435C7A" w:rsidP="00435C7A">
      <w:pPr>
        <w:spacing w:after="0"/>
        <w:ind w:right="1229"/>
      </w:pPr>
      <w:r>
        <w:t>.text:004052EA                 mov     word ptr [ebx+114h], 0E5Ch</w:t>
      </w:r>
    </w:p>
    <w:p w14:paraId="1AC9D9E7" w14:textId="77777777" w:rsidR="00435C7A" w:rsidRDefault="00435C7A" w:rsidP="00435C7A">
      <w:pPr>
        <w:spacing w:after="0"/>
        <w:ind w:right="1229"/>
      </w:pPr>
      <w:r>
        <w:t>.text:004052F3                 mov     ebx, [eax+44h]</w:t>
      </w:r>
    </w:p>
    <w:p w14:paraId="4CB922B9" w14:textId="77777777" w:rsidR="00435C7A" w:rsidRDefault="00435C7A" w:rsidP="00435C7A">
      <w:pPr>
        <w:spacing w:after="0"/>
        <w:ind w:right="1229"/>
      </w:pPr>
      <w:r>
        <w:t>.text:004052F6                 mov     word ptr [ebx+116h], 520h</w:t>
      </w:r>
    </w:p>
    <w:p w14:paraId="7575E8B3" w14:textId="77777777" w:rsidR="00435C7A" w:rsidRDefault="00435C7A" w:rsidP="00435C7A">
      <w:pPr>
        <w:spacing w:after="0"/>
        <w:ind w:right="1229"/>
      </w:pPr>
      <w:r>
        <w:t>.text:004052FF                 mov     ebx, [eax+44h]</w:t>
      </w:r>
    </w:p>
    <w:p w14:paraId="476CFE88" w14:textId="77777777" w:rsidR="00435C7A" w:rsidRDefault="00435C7A" w:rsidP="00435C7A">
      <w:pPr>
        <w:spacing w:after="0"/>
        <w:ind w:right="1229"/>
      </w:pPr>
      <w:r>
        <w:t>.text:00405302                 mov     word ptr [ebx+118h], 15Dh</w:t>
      </w:r>
    </w:p>
    <w:p w14:paraId="3B6D89A3" w14:textId="77777777" w:rsidR="00435C7A" w:rsidRDefault="00435C7A" w:rsidP="00435C7A">
      <w:pPr>
        <w:spacing w:after="0"/>
        <w:ind w:right="1229"/>
      </w:pPr>
      <w:r>
        <w:t>.text:0040530B                 mov     ebx, [eax+44h]</w:t>
      </w:r>
    </w:p>
    <w:p w14:paraId="74461112" w14:textId="77777777" w:rsidR="00435C7A" w:rsidRDefault="00435C7A" w:rsidP="00435C7A">
      <w:pPr>
        <w:spacing w:after="0"/>
        <w:ind w:right="1229"/>
      </w:pPr>
      <w:r>
        <w:t>.text:0040530E                 mov     word ptr [ebx+11Ah], 0CBA5h</w:t>
      </w:r>
    </w:p>
    <w:p w14:paraId="3F09DE18" w14:textId="77777777" w:rsidR="00435C7A" w:rsidRDefault="00435C7A" w:rsidP="00435C7A">
      <w:pPr>
        <w:spacing w:after="0"/>
        <w:ind w:right="1229"/>
      </w:pPr>
      <w:r>
        <w:t>.text:00405317                 mov     ebx, [eax+44h]</w:t>
      </w:r>
    </w:p>
    <w:p w14:paraId="789A109D" w14:textId="77777777" w:rsidR="00435C7A" w:rsidRDefault="00435C7A" w:rsidP="00435C7A">
      <w:pPr>
        <w:spacing w:after="0"/>
        <w:ind w:right="1229"/>
      </w:pPr>
      <w:r>
        <w:t>.text:0040531A                 mov     word ptr [ebx+11Ch], 1513h</w:t>
      </w:r>
    </w:p>
    <w:p w14:paraId="497C4554" w14:textId="77777777" w:rsidR="00435C7A" w:rsidRDefault="00435C7A" w:rsidP="00435C7A">
      <w:pPr>
        <w:spacing w:after="0"/>
        <w:ind w:right="1229"/>
      </w:pPr>
      <w:r>
        <w:t>.text:00405323                 mov     ebx, [eax+44h]</w:t>
      </w:r>
    </w:p>
    <w:p w14:paraId="3F7C8FBE" w14:textId="77777777" w:rsidR="00435C7A" w:rsidRDefault="00435C7A" w:rsidP="00435C7A">
      <w:pPr>
        <w:spacing w:after="0"/>
        <w:ind w:right="1229"/>
      </w:pPr>
      <w:r>
        <w:t>.text:00405326                 mov     word ptr [ebx+11Eh], 0A84Ch</w:t>
      </w:r>
    </w:p>
    <w:p w14:paraId="28A338E7" w14:textId="77777777" w:rsidR="00435C7A" w:rsidRDefault="00435C7A" w:rsidP="00435C7A">
      <w:pPr>
        <w:spacing w:after="0"/>
        <w:ind w:right="1229"/>
      </w:pPr>
      <w:r>
        <w:t>.text:0040532F                 mov     ebx, [eax+44h]</w:t>
      </w:r>
    </w:p>
    <w:p w14:paraId="18CAB755" w14:textId="77777777" w:rsidR="00435C7A" w:rsidRDefault="00435C7A" w:rsidP="00435C7A">
      <w:pPr>
        <w:spacing w:after="0"/>
        <w:ind w:right="1229"/>
      </w:pPr>
      <w:r>
        <w:t>.text:00405332                 mov     word ptr [ebx+120h], 15Dh</w:t>
      </w:r>
    </w:p>
    <w:p w14:paraId="33E8014F" w14:textId="77777777" w:rsidR="00435C7A" w:rsidRDefault="00435C7A" w:rsidP="00435C7A">
      <w:pPr>
        <w:spacing w:after="0"/>
        <w:ind w:right="1229"/>
      </w:pPr>
      <w:r>
        <w:t>.text:0040533B                 mov     ebx, [eax+44h]</w:t>
      </w:r>
    </w:p>
    <w:p w14:paraId="66870DD6" w14:textId="77777777" w:rsidR="00435C7A" w:rsidRDefault="00435C7A" w:rsidP="00435C7A">
      <w:pPr>
        <w:spacing w:after="0"/>
        <w:ind w:right="1229"/>
      </w:pPr>
      <w:r>
        <w:t>.text:0040533E                 mov     word ptr [ebx+122h], 1AA5h</w:t>
      </w:r>
    </w:p>
    <w:p w14:paraId="662AB849" w14:textId="77777777" w:rsidR="00435C7A" w:rsidRDefault="00435C7A" w:rsidP="00435C7A">
      <w:pPr>
        <w:spacing w:after="0"/>
        <w:ind w:right="1229"/>
      </w:pPr>
      <w:r>
        <w:t>.text:00405347                 mov     ebx, [eax+44h]</w:t>
      </w:r>
    </w:p>
    <w:p w14:paraId="0FECB7CB" w14:textId="77777777" w:rsidR="00435C7A" w:rsidRDefault="00435C7A" w:rsidP="00435C7A">
      <w:pPr>
        <w:spacing w:after="0"/>
        <w:ind w:right="1229"/>
      </w:pPr>
      <w:r>
        <w:t>.text:0040534A                 mov     word ptr [ebx+124h], 52B4h</w:t>
      </w:r>
    </w:p>
    <w:p w14:paraId="0753901C" w14:textId="77777777" w:rsidR="00435C7A" w:rsidRDefault="00435C7A" w:rsidP="00435C7A">
      <w:pPr>
        <w:spacing w:after="0"/>
        <w:ind w:right="1229"/>
      </w:pPr>
      <w:r>
        <w:t>.text:00405353                 mov     ebx, [eax+44h]</w:t>
      </w:r>
    </w:p>
    <w:p w14:paraId="2BCC3FD7" w14:textId="77777777" w:rsidR="00435C7A" w:rsidRDefault="00435C7A" w:rsidP="00435C7A">
      <w:pPr>
        <w:spacing w:after="0"/>
        <w:ind w:right="1229"/>
      </w:pPr>
      <w:r>
        <w:t>.text:00405356                 mov     word ptr [ebx+126h], 40A4h</w:t>
      </w:r>
    </w:p>
    <w:p w14:paraId="55B9E163" w14:textId="77777777" w:rsidR="00435C7A" w:rsidRDefault="00435C7A" w:rsidP="00435C7A">
      <w:pPr>
        <w:spacing w:after="0"/>
        <w:ind w:right="1229"/>
      </w:pPr>
      <w:r>
        <w:t>.text:0040535F                 mov     ebx, [eax+44h]</w:t>
      </w:r>
    </w:p>
    <w:p w14:paraId="57087B57" w14:textId="77777777" w:rsidR="00435C7A" w:rsidRDefault="00435C7A" w:rsidP="00435C7A">
      <w:pPr>
        <w:spacing w:after="0"/>
        <w:ind w:right="1229"/>
      </w:pPr>
      <w:r>
        <w:t>.text:00405362                 mov     word ptr [ebx+128h], 885Ch</w:t>
      </w:r>
    </w:p>
    <w:p w14:paraId="7B70936A" w14:textId="77777777" w:rsidR="00435C7A" w:rsidRDefault="00435C7A" w:rsidP="00435C7A">
      <w:pPr>
        <w:spacing w:after="0"/>
        <w:ind w:right="1229"/>
      </w:pPr>
      <w:r>
        <w:t>.text:0040536B                 mov     ebx, [eax+44h]</w:t>
      </w:r>
    </w:p>
    <w:p w14:paraId="28D44F68" w14:textId="77777777" w:rsidR="00435C7A" w:rsidRDefault="00435C7A" w:rsidP="00435C7A">
      <w:pPr>
        <w:spacing w:after="0"/>
        <w:ind w:right="1229"/>
      </w:pPr>
      <w:r>
        <w:t>.text:0040536E                 mov     word ptr [ebx+12Ah], 58E2h</w:t>
      </w:r>
    </w:p>
    <w:p w14:paraId="73F71308" w14:textId="77777777" w:rsidR="00435C7A" w:rsidRDefault="00435C7A" w:rsidP="00435C7A">
      <w:pPr>
        <w:spacing w:after="0"/>
        <w:ind w:right="1229"/>
      </w:pPr>
      <w:r>
        <w:t>.text:00405377                 mov     ebx, [eax+44h]</w:t>
      </w:r>
    </w:p>
    <w:p w14:paraId="68A21A55" w14:textId="77777777" w:rsidR="00435C7A" w:rsidRDefault="00435C7A" w:rsidP="00435C7A">
      <w:pPr>
        <w:spacing w:after="0"/>
        <w:ind w:right="1229"/>
      </w:pPr>
      <w:r>
        <w:t>.text:0040537A                 mov     word ptr [ebx+12Ch], 136h</w:t>
      </w:r>
    </w:p>
    <w:p w14:paraId="2DD9159B" w14:textId="77777777" w:rsidR="00435C7A" w:rsidRDefault="00435C7A" w:rsidP="00435C7A">
      <w:pPr>
        <w:spacing w:after="0"/>
        <w:ind w:right="1229"/>
      </w:pPr>
      <w:r>
        <w:t>.text:00405383                 mov     ebx, [eax+44h]</w:t>
      </w:r>
    </w:p>
    <w:p w14:paraId="7C1EB645" w14:textId="77777777" w:rsidR="00435C7A" w:rsidRDefault="00435C7A" w:rsidP="00435C7A">
      <w:pPr>
        <w:spacing w:after="0"/>
        <w:ind w:right="1229"/>
      </w:pPr>
      <w:r>
        <w:t>.text:00405386                 mov     word ptr [ebx+12Eh], 4F2Eh</w:t>
      </w:r>
    </w:p>
    <w:p w14:paraId="41436289" w14:textId="77777777" w:rsidR="00435C7A" w:rsidRDefault="00435C7A" w:rsidP="00435C7A">
      <w:pPr>
        <w:spacing w:after="0"/>
        <w:ind w:right="1229"/>
      </w:pPr>
      <w:r>
        <w:t>.text:0040538F                 mov     ebx, [eax+44h]</w:t>
      </w:r>
    </w:p>
    <w:p w14:paraId="51280A25" w14:textId="77777777" w:rsidR="00435C7A" w:rsidRDefault="00435C7A" w:rsidP="00435C7A">
      <w:pPr>
        <w:spacing w:after="0"/>
        <w:ind w:right="1229"/>
      </w:pPr>
      <w:r>
        <w:t>.text:00405392                 mov     word ptr [ebx+130h], 70A3h</w:t>
      </w:r>
    </w:p>
    <w:p w14:paraId="081A0842" w14:textId="77777777" w:rsidR="00435C7A" w:rsidRDefault="00435C7A" w:rsidP="00435C7A">
      <w:pPr>
        <w:spacing w:after="0"/>
        <w:ind w:right="1229"/>
      </w:pPr>
      <w:r>
        <w:t>.text:0040539B                 mov     ebx, [eax+44h]</w:t>
      </w:r>
    </w:p>
    <w:p w14:paraId="69BB8525" w14:textId="77777777" w:rsidR="00435C7A" w:rsidRDefault="00435C7A" w:rsidP="00435C7A">
      <w:pPr>
        <w:spacing w:after="0"/>
        <w:ind w:right="1229"/>
      </w:pPr>
      <w:r>
        <w:t>.text:0040539E                 mov     word ptr [ebx+132h], 0BFF1h</w:t>
      </w:r>
    </w:p>
    <w:p w14:paraId="59EFCCFC" w14:textId="77777777" w:rsidR="00435C7A" w:rsidRDefault="00435C7A" w:rsidP="00435C7A">
      <w:pPr>
        <w:spacing w:after="0"/>
        <w:ind w:right="1229"/>
      </w:pPr>
      <w:r>
        <w:t>.text:004053A7                 mov     ebx, [eax+44h]</w:t>
      </w:r>
    </w:p>
    <w:p w14:paraId="5F97B2A4" w14:textId="77777777" w:rsidR="00435C7A" w:rsidRDefault="00435C7A" w:rsidP="00435C7A">
      <w:pPr>
        <w:spacing w:after="0"/>
        <w:ind w:right="1229"/>
      </w:pPr>
      <w:r>
        <w:lastRenderedPageBreak/>
        <w:t>.text:004053AA                 mov     word ptr [ebx+134h], 929h</w:t>
      </w:r>
    </w:p>
    <w:p w14:paraId="59AD2846" w14:textId="77777777" w:rsidR="00435C7A" w:rsidRDefault="00435C7A" w:rsidP="00435C7A">
      <w:pPr>
        <w:spacing w:after="0"/>
        <w:ind w:right="1229"/>
      </w:pPr>
      <w:r>
        <w:t>.text:004053B3                 mov     ebx, [eax+44h]</w:t>
      </w:r>
    </w:p>
    <w:p w14:paraId="62EEF871" w14:textId="77777777" w:rsidR="00435C7A" w:rsidRDefault="00435C7A" w:rsidP="00435C7A">
      <w:pPr>
        <w:spacing w:after="0"/>
        <w:ind w:right="1229"/>
      </w:pPr>
      <w:r>
        <w:t>.text:004053B6                 mov     word ptr [ebx+136h], 375Ah</w:t>
      </w:r>
    </w:p>
    <w:p w14:paraId="04BE004A" w14:textId="77777777" w:rsidR="00435C7A" w:rsidRDefault="00435C7A" w:rsidP="00435C7A">
      <w:pPr>
        <w:spacing w:after="0"/>
        <w:ind w:right="1229"/>
      </w:pPr>
      <w:r>
        <w:t>.text:004053BF                 mov     ebx, [eax+44h]</w:t>
      </w:r>
    </w:p>
    <w:p w14:paraId="081DC651" w14:textId="77777777" w:rsidR="00435C7A" w:rsidRDefault="00435C7A" w:rsidP="00435C7A">
      <w:pPr>
        <w:spacing w:after="0"/>
        <w:ind w:right="1229"/>
      </w:pPr>
      <w:r>
        <w:t>.text:004053C2                 mov     word ptr [ebx+138h], 8A58h</w:t>
      </w:r>
    </w:p>
    <w:p w14:paraId="794DC413" w14:textId="77777777" w:rsidR="00435C7A" w:rsidRDefault="00435C7A" w:rsidP="00435C7A">
      <w:pPr>
        <w:spacing w:after="0"/>
        <w:ind w:right="1229"/>
      </w:pPr>
      <w:r>
        <w:t>.text:004053CB                 mov     ebx, [eax+44h]</w:t>
      </w:r>
    </w:p>
    <w:p w14:paraId="37680503" w14:textId="77777777" w:rsidR="00435C7A" w:rsidRDefault="00435C7A" w:rsidP="00435C7A">
      <w:pPr>
        <w:spacing w:after="0"/>
        <w:ind w:right="1229"/>
      </w:pPr>
      <w:r>
        <w:t>.text:004053CE                 mov     word ptr [ebx+13Ah], 48F2h</w:t>
      </w:r>
    </w:p>
    <w:p w14:paraId="2C952486" w14:textId="77777777" w:rsidR="00435C7A" w:rsidRDefault="00435C7A" w:rsidP="00435C7A">
      <w:pPr>
        <w:spacing w:after="0"/>
        <w:ind w:right="1229"/>
      </w:pPr>
      <w:r>
        <w:t>.text:004053D7                 mov     ebx, [eax+44h]</w:t>
      </w:r>
    </w:p>
    <w:p w14:paraId="70A6F9C0" w14:textId="77777777" w:rsidR="00435C7A" w:rsidRDefault="00435C7A" w:rsidP="00435C7A">
      <w:pPr>
        <w:spacing w:after="0"/>
        <w:ind w:right="1229"/>
      </w:pPr>
      <w:r>
        <w:t>.text:004053DA                 mov     word ptr [ebx+13Ch], 33A3h</w:t>
      </w:r>
    </w:p>
    <w:p w14:paraId="50C8291E" w14:textId="77777777" w:rsidR="00435C7A" w:rsidRDefault="00435C7A" w:rsidP="00435C7A">
      <w:pPr>
        <w:spacing w:after="0"/>
        <w:ind w:right="1229"/>
      </w:pPr>
      <w:r>
        <w:t>.text:004053E3                 mov     ebx, [eax+44h]</w:t>
      </w:r>
    </w:p>
    <w:p w14:paraId="29DE532B" w14:textId="77777777" w:rsidR="00435C7A" w:rsidRDefault="00435C7A" w:rsidP="00435C7A">
      <w:pPr>
        <w:spacing w:after="0"/>
        <w:ind w:right="1229"/>
      </w:pPr>
      <w:r>
        <w:t>.text:004053E6                 mov     word ptr [ebx+13Eh], 905Ah</w:t>
      </w:r>
    </w:p>
    <w:p w14:paraId="51296858" w14:textId="77777777" w:rsidR="00435C7A" w:rsidRDefault="00435C7A" w:rsidP="00435C7A">
      <w:pPr>
        <w:spacing w:after="0"/>
        <w:ind w:right="1229"/>
      </w:pPr>
      <w:r>
        <w:t>.text:004053EF                 mov     ebx, [eax+44h]</w:t>
      </w:r>
    </w:p>
    <w:p w14:paraId="3C94DC00" w14:textId="77777777" w:rsidR="00435C7A" w:rsidRDefault="00435C7A" w:rsidP="00435C7A">
      <w:pPr>
        <w:spacing w:after="0"/>
        <w:ind w:right="1229"/>
      </w:pPr>
      <w:r>
        <w:t>.text:004053F2                 mov     word ptr [ebx+140h], 0F9DFh</w:t>
      </w:r>
    </w:p>
    <w:p w14:paraId="35C8B249" w14:textId="77777777" w:rsidR="00435C7A" w:rsidRDefault="00435C7A" w:rsidP="00435C7A">
      <w:pPr>
        <w:spacing w:after="0"/>
        <w:ind w:right="1229"/>
      </w:pPr>
      <w:r>
        <w:t>.text:004053FB                 mov     ebx, [eax+44h]</w:t>
      </w:r>
    </w:p>
    <w:p w14:paraId="6F6C5C87" w14:textId="77777777" w:rsidR="00435C7A" w:rsidRDefault="00435C7A" w:rsidP="00435C7A">
      <w:pPr>
        <w:spacing w:after="0"/>
        <w:ind w:right="1229"/>
      </w:pPr>
      <w:r>
        <w:t>.text:004053FE                 mov     word ptr [ebx+142h], 4FA5h</w:t>
      </w:r>
    </w:p>
    <w:p w14:paraId="2B26A839" w14:textId="77777777" w:rsidR="00435C7A" w:rsidRDefault="00435C7A" w:rsidP="00435C7A">
      <w:pPr>
        <w:spacing w:after="0"/>
        <w:ind w:right="1229"/>
      </w:pPr>
      <w:r>
        <w:t>.text:00405407                 mov     ebx, [eax+44h]</w:t>
      </w:r>
    </w:p>
    <w:p w14:paraId="05104BE2" w14:textId="77777777" w:rsidR="00435C7A" w:rsidRDefault="00435C7A" w:rsidP="00435C7A">
      <w:pPr>
        <w:spacing w:after="0"/>
        <w:ind w:right="1229"/>
      </w:pPr>
      <w:r>
        <w:t>.text:0040540A                 mov     word ptr [ebx+144h], 16D9h</w:t>
      </w:r>
    </w:p>
    <w:p w14:paraId="5D3BC0EA" w14:textId="77777777" w:rsidR="00435C7A" w:rsidRDefault="00435C7A" w:rsidP="00435C7A">
      <w:pPr>
        <w:spacing w:after="0"/>
        <w:ind w:right="1229"/>
      </w:pPr>
      <w:r>
        <w:t>.text:00405413                 mov     ebx, [eax+44h]</w:t>
      </w:r>
    </w:p>
    <w:p w14:paraId="5864CA77" w14:textId="77777777" w:rsidR="00435C7A" w:rsidRDefault="00435C7A" w:rsidP="00435C7A">
      <w:pPr>
        <w:spacing w:after="0"/>
        <w:ind w:right="1229"/>
      </w:pPr>
      <w:r>
        <w:t>.text:00405416                 mov     word ptr [ebx+146h], 40A4h</w:t>
      </w:r>
    </w:p>
    <w:p w14:paraId="2DB821EE" w14:textId="77777777" w:rsidR="00435C7A" w:rsidRDefault="00435C7A" w:rsidP="00435C7A">
      <w:pPr>
        <w:spacing w:after="0"/>
        <w:ind w:right="1229"/>
      </w:pPr>
      <w:r>
        <w:t>.text:0040541F                 mov     ebx, [eax+44h]</w:t>
      </w:r>
    </w:p>
    <w:p w14:paraId="0BFA741E" w14:textId="77777777" w:rsidR="00435C7A" w:rsidRDefault="00435C7A" w:rsidP="00435C7A">
      <w:pPr>
        <w:spacing w:after="0"/>
        <w:ind w:right="1229"/>
      </w:pPr>
      <w:r>
        <w:t>.text:00405422                 mov     [ebx+148h], si</w:t>
      </w:r>
    </w:p>
    <w:p w14:paraId="22454F68" w14:textId="77777777" w:rsidR="00435C7A" w:rsidRDefault="00435C7A" w:rsidP="00435C7A">
      <w:pPr>
        <w:spacing w:after="0"/>
        <w:ind w:right="1229"/>
      </w:pPr>
      <w:r>
        <w:t>.text:00405429                 mov     ebx, [eax+44h]</w:t>
      </w:r>
    </w:p>
    <w:p w14:paraId="58041E93" w14:textId="77777777" w:rsidR="00435C7A" w:rsidRDefault="00435C7A" w:rsidP="00435C7A">
      <w:pPr>
        <w:spacing w:after="0"/>
        <w:ind w:right="1229"/>
      </w:pPr>
      <w:r>
        <w:t>.text:0040542C                 mov     word ptr [ebx+14Ah], 26B2h</w:t>
      </w:r>
    </w:p>
    <w:p w14:paraId="3115C66B" w14:textId="77777777" w:rsidR="00435C7A" w:rsidRDefault="00435C7A" w:rsidP="00435C7A">
      <w:pPr>
        <w:spacing w:after="0"/>
        <w:ind w:right="1229"/>
      </w:pPr>
      <w:r>
        <w:t>.text:00405435                 mov     ebx, [eax+44h]</w:t>
      </w:r>
    </w:p>
    <w:p w14:paraId="2B69C89F" w14:textId="77777777" w:rsidR="00435C7A" w:rsidRDefault="00435C7A" w:rsidP="00435C7A">
      <w:pPr>
        <w:spacing w:after="0"/>
        <w:ind w:right="1229"/>
      </w:pPr>
      <w:r>
        <w:t>.text:00405438                 mov     word ptr [ebx+14Ch], 4BD7h</w:t>
      </w:r>
    </w:p>
    <w:p w14:paraId="144235C2" w14:textId="77777777" w:rsidR="00435C7A" w:rsidRDefault="00435C7A" w:rsidP="00435C7A">
      <w:pPr>
        <w:spacing w:after="0"/>
        <w:ind w:right="1229"/>
      </w:pPr>
      <w:r>
        <w:t>.text:00405441                 mov     ebx, [eax+44h]</w:t>
      </w:r>
    </w:p>
    <w:p w14:paraId="4B151D95" w14:textId="77777777" w:rsidR="00435C7A" w:rsidRDefault="00435C7A" w:rsidP="00435C7A">
      <w:pPr>
        <w:spacing w:after="0"/>
        <w:ind w:right="1229"/>
      </w:pPr>
      <w:r>
        <w:t>.text:00405444                 mov     word ptr [ebx+14Eh], 26A3h</w:t>
      </w:r>
    </w:p>
    <w:p w14:paraId="041CA943" w14:textId="77777777" w:rsidR="00435C7A" w:rsidRDefault="00435C7A" w:rsidP="00435C7A">
      <w:pPr>
        <w:spacing w:after="0"/>
        <w:ind w:right="1229"/>
      </w:pPr>
      <w:r>
        <w:t>.text:0040544D                 mov     ebx, [eax+44h]</w:t>
      </w:r>
    </w:p>
    <w:p w14:paraId="5A96116E" w14:textId="77777777" w:rsidR="00435C7A" w:rsidRDefault="00435C7A" w:rsidP="00435C7A">
      <w:pPr>
        <w:spacing w:after="0"/>
        <w:ind w:right="1229"/>
      </w:pPr>
      <w:r>
        <w:t>.text:00405450                 mov     word ptr [ebx+150h], 6715h</w:t>
      </w:r>
    </w:p>
    <w:p w14:paraId="4A279B9A" w14:textId="77777777" w:rsidR="00435C7A" w:rsidRDefault="00435C7A" w:rsidP="00435C7A">
      <w:pPr>
        <w:spacing w:after="0"/>
        <w:ind w:right="1229"/>
      </w:pPr>
      <w:r>
        <w:t>.text:00405459                 mov     ebx, [eax+44h]</w:t>
      </w:r>
    </w:p>
    <w:p w14:paraId="6C893956" w14:textId="77777777" w:rsidR="00435C7A" w:rsidRDefault="00435C7A" w:rsidP="00435C7A">
      <w:pPr>
        <w:spacing w:after="0"/>
        <w:ind w:right="1229"/>
      </w:pPr>
      <w:r>
        <w:t>.text:0040545C                 mov     word ptr [ebx+152h], 2AF4h</w:t>
      </w:r>
    </w:p>
    <w:p w14:paraId="676982A3" w14:textId="77777777" w:rsidR="00435C7A" w:rsidRDefault="00435C7A" w:rsidP="00435C7A">
      <w:pPr>
        <w:spacing w:after="0"/>
        <w:ind w:right="1229"/>
      </w:pPr>
      <w:r>
        <w:t>.text:00405465                 mov     ebx, [eax+44h]</w:t>
      </w:r>
    </w:p>
    <w:p w14:paraId="55C5A4B8" w14:textId="77777777" w:rsidR="00435C7A" w:rsidRDefault="00435C7A" w:rsidP="00435C7A">
      <w:pPr>
        <w:spacing w:after="0"/>
        <w:ind w:right="1229"/>
      </w:pPr>
      <w:r>
        <w:t>.text:00405468                 mov     [ebx+154h], si</w:t>
      </w:r>
    </w:p>
    <w:p w14:paraId="1A4D0A34" w14:textId="77777777" w:rsidR="00435C7A" w:rsidRDefault="00435C7A" w:rsidP="00435C7A">
      <w:pPr>
        <w:spacing w:after="0"/>
        <w:ind w:right="1229"/>
      </w:pPr>
      <w:r>
        <w:t>.text:0040546F                 mov     ebx, [eax+44h]</w:t>
      </w:r>
    </w:p>
    <w:p w14:paraId="188D1AD3" w14:textId="77777777" w:rsidR="00435C7A" w:rsidRDefault="00435C7A" w:rsidP="00435C7A">
      <w:pPr>
        <w:spacing w:after="0"/>
        <w:ind w:right="1229"/>
      </w:pPr>
      <w:r>
        <w:t>.text:00405472                 mov     word ptr [ebx+156h], 0C1B2h</w:t>
      </w:r>
    </w:p>
    <w:p w14:paraId="784AD163" w14:textId="77777777" w:rsidR="00435C7A" w:rsidRDefault="00435C7A" w:rsidP="00435C7A">
      <w:pPr>
        <w:spacing w:after="0"/>
        <w:ind w:right="1229"/>
      </w:pPr>
      <w:r>
        <w:t>.text:0040547B                 mov     ebx, [eax+44h]</w:t>
      </w:r>
    </w:p>
    <w:p w14:paraId="694FC0C4" w14:textId="77777777" w:rsidR="00435C7A" w:rsidRDefault="00435C7A" w:rsidP="00435C7A">
      <w:pPr>
        <w:spacing w:after="0"/>
        <w:ind w:right="1229"/>
      </w:pPr>
      <w:r>
        <w:t>.text:0040547E                 mov     word ptr [ebx+158h], 0F99Eh</w:t>
      </w:r>
    </w:p>
    <w:p w14:paraId="33A31E82" w14:textId="77777777" w:rsidR="00435C7A" w:rsidRDefault="00435C7A" w:rsidP="00435C7A">
      <w:pPr>
        <w:spacing w:after="0"/>
        <w:ind w:right="1229"/>
      </w:pPr>
      <w:r>
        <w:t>.text:00405487                 mov     ebx, [eax+44h]</w:t>
      </w:r>
    </w:p>
    <w:p w14:paraId="13D62C02" w14:textId="77777777" w:rsidR="00435C7A" w:rsidRDefault="00435C7A" w:rsidP="00435C7A">
      <w:pPr>
        <w:spacing w:after="0"/>
        <w:ind w:right="1229"/>
      </w:pPr>
      <w:r>
        <w:t>.text:0040548A                 mov     [ebx+15Ah], dx</w:t>
      </w:r>
    </w:p>
    <w:p w14:paraId="1A6306D8" w14:textId="77777777" w:rsidR="00435C7A" w:rsidRDefault="00435C7A" w:rsidP="00435C7A">
      <w:pPr>
        <w:spacing w:after="0"/>
        <w:ind w:right="1229"/>
      </w:pPr>
      <w:r>
        <w:t>.text:00405491                 mov     ebx, [eax+44h]</w:t>
      </w:r>
    </w:p>
    <w:p w14:paraId="640A5632" w14:textId="77777777" w:rsidR="00435C7A" w:rsidRDefault="00435C7A" w:rsidP="00435C7A">
      <w:pPr>
        <w:spacing w:after="0"/>
        <w:ind w:right="1229"/>
      </w:pPr>
      <w:r>
        <w:t>.text:00405494                 mov     word ptr [ebx+15Ch], 675Ch</w:t>
      </w:r>
    </w:p>
    <w:p w14:paraId="7B99B22C" w14:textId="77777777" w:rsidR="00435C7A" w:rsidRDefault="00435C7A" w:rsidP="00435C7A">
      <w:pPr>
        <w:spacing w:after="0"/>
        <w:ind w:right="1229"/>
      </w:pPr>
      <w:r>
        <w:t>.text:0040549D                 mov     ebx, [eax+44h]</w:t>
      </w:r>
    </w:p>
    <w:p w14:paraId="52554568" w14:textId="77777777" w:rsidR="00435C7A" w:rsidRDefault="00435C7A" w:rsidP="00435C7A">
      <w:pPr>
        <w:spacing w:after="0"/>
        <w:ind w:right="1229"/>
      </w:pPr>
      <w:r>
        <w:t>.text:004054A0                 mov     word ptr [ebx+15Eh], 681Eh</w:t>
      </w:r>
    </w:p>
    <w:p w14:paraId="2C5497B3" w14:textId="77777777" w:rsidR="00435C7A" w:rsidRDefault="00435C7A" w:rsidP="00435C7A">
      <w:pPr>
        <w:spacing w:after="0"/>
        <w:ind w:right="1229"/>
      </w:pPr>
      <w:r>
        <w:t>.text:004054A9                 mov     ebx, [eax+44h]</w:t>
      </w:r>
    </w:p>
    <w:p w14:paraId="444C7D9A" w14:textId="77777777" w:rsidR="00435C7A" w:rsidRDefault="00435C7A" w:rsidP="00435C7A">
      <w:pPr>
        <w:spacing w:after="0"/>
        <w:ind w:right="1229"/>
      </w:pPr>
      <w:r>
        <w:lastRenderedPageBreak/>
        <w:t>.text:004054AC                 mov     word ptr [ebx+160h], 675Ch</w:t>
      </w:r>
    </w:p>
    <w:p w14:paraId="457B530A" w14:textId="77777777" w:rsidR="00435C7A" w:rsidRDefault="00435C7A" w:rsidP="00435C7A">
      <w:pPr>
        <w:spacing w:after="0"/>
        <w:ind w:right="1229"/>
      </w:pPr>
      <w:r>
        <w:t>.text:004054B5                 mov     ebx, [eax+44h]</w:t>
      </w:r>
    </w:p>
    <w:p w14:paraId="272D7529" w14:textId="77777777" w:rsidR="00435C7A" w:rsidRDefault="00435C7A" w:rsidP="00435C7A">
      <w:pPr>
        <w:spacing w:after="0"/>
        <w:ind w:right="1229"/>
      </w:pPr>
      <w:r>
        <w:t>.text:004054B8                 mov     word ptr [ebx+162h], 0EFAAh</w:t>
      </w:r>
    </w:p>
    <w:p w14:paraId="15F46729" w14:textId="77777777" w:rsidR="00435C7A" w:rsidRDefault="00435C7A" w:rsidP="00435C7A">
      <w:pPr>
        <w:spacing w:after="0"/>
        <w:ind w:right="1229"/>
      </w:pPr>
      <w:r>
        <w:t>.text:004054C1                 mov     ebx, [eax+44h]</w:t>
      </w:r>
    </w:p>
    <w:p w14:paraId="5C264B63" w14:textId="77777777" w:rsidR="00435C7A" w:rsidRDefault="00435C7A" w:rsidP="00435C7A">
      <w:pPr>
        <w:spacing w:after="0"/>
        <w:ind w:right="1229"/>
      </w:pPr>
      <w:r>
        <w:t>.text:004054C4                 mov     word ptr [ebx+164h], 6785h</w:t>
      </w:r>
    </w:p>
    <w:p w14:paraId="4426F759" w14:textId="77777777" w:rsidR="00435C7A" w:rsidRDefault="00435C7A" w:rsidP="00435C7A">
      <w:pPr>
        <w:spacing w:after="0"/>
        <w:ind w:right="1229"/>
      </w:pPr>
      <w:r>
        <w:t>.text:004054CD                 mov     ebx, [eax+44h]</w:t>
      </w:r>
    </w:p>
    <w:p w14:paraId="25EBD7C4" w14:textId="77777777" w:rsidR="00435C7A" w:rsidRDefault="00435C7A" w:rsidP="00435C7A">
      <w:pPr>
        <w:spacing w:after="0"/>
        <w:ind w:right="1229"/>
      </w:pPr>
      <w:r>
        <w:t>.text:004054D0                 mov     word ptr [ebx+166h], 9AA4h</w:t>
      </w:r>
    </w:p>
    <w:p w14:paraId="63C14A26" w14:textId="77777777" w:rsidR="00435C7A" w:rsidRDefault="00435C7A" w:rsidP="00435C7A">
      <w:pPr>
        <w:spacing w:after="0"/>
        <w:ind w:right="1229"/>
      </w:pPr>
      <w:r>
        <w:t>.text:004054D9                 mov     ebx, [eax+44h]</w:t>
      </w:r>
    </w:p>
    <w:p w14:paraId="09468CBE" w14:textId="77777777" w:rsidR="00435C7A" w:rsidRDefault="00435C7A" w:rsidP="00435C7A">
      <w:pPr>
        <w:spacing w:after="0"/>
        <w:ind w:right="1229"/>
      </w:pPr>
      <w:r>
        <w:t>.text:004054DC                 mov     word ptr [ebx+168h], 73A3h</w:t>
      </w:r>
    </w:p>
    <w:p w14:paraId="72920EF1" w14:textId="77777777" w:rsidR="00435C7A" w:rsidRDefault="00435C7A" w:rsidP="00435C7A">
      <w:pPr>
        <w:spacing w:after="0"/>
        <w:ind w:right="1229"/>
      </w:pPr>
      <w:r>
        <w:t>.text:004054E5                 mov     ebx, [eax+44h]</w:t>
      </w:r>
    </w:p>
    <w:p w14:paraId="68541D0C" w14:textId="77777777" w:rsidR="00435C7A" w:rsidRDefault="00435C7A" w:rsidP="00435C7A">
      <w:pPr>
        <w:spacing w:after="0"/>
        <w:ind w:right="1229"/>
      </w:pPr>
      <w:r>
        <w:t>.text:004054E8                 mov     word ptr [ebx+16Ah], 0CBB5h</w:t>
      </w:r>
    </w:p>
    <w:p w14:paraId="7DEB4BF8" w14:textId="77777777" w:rsidR="00435C7A" w:rsidRDefault="00435C7A" w:rsidP="00435C7A">
      <w:pPr>
        <w:spacing w:after="0"/>
        <w:ind w:right="1229"/>
      </w:pPr>
      <w:r>
        <w:t>.text:004054F1                 mov     ebx, [eax+44h]</w:t>
      </w:r>
    </w:p>
    <w:p w14:paraId="46CE578A" w14:textId="77777777" w:rsidR="00435C7A" w:rsidRDefault="00435C7A" w:rsidP="00435C7A">
      <w:pPr>
        <w:spacing w:after="0"/>
        <w:ind w:right="1229"/>
      </w:pPr>
      <w:r>
        <w:t>.text:004054F4                 mov     word ptr [ebx+16Ch], 1506h</w:t>
      </w:r>
    </w:p>
    <w:p w14:paraId="75011914" w14:textId="77777777" w:rsidR="00435C7A" w:rsidRDefault="00435C7A" w:rsidP="00435C7A">
      <w:pPr>
        <w:spacing w:after="0"/>
        <w:ind w:right="1229"/>
      </w:pPr>
      <w:r>
        <w:t>.text:004054FD                 mov     ebx, [eax+44h]</w:t>
      </w:r>
    </w:p>
    <w:p w14:paraId="462C0D33" w14:textId="77777777" w:rsidR="00435C7A" w:rsidRDefault="00435C7A" w:rsidP="00435C7A">
      <w:pPr>
        <w:spacing w:after="0"/>
        <w:ind w:right="1229"/>
      </w:pPr>
      <w:r>
        <w:t>.text:00405500                 mov     word ptr [ebx+16Eh], 1DA6h</w:t>
      </w:r>
    </w:p>
    <w:p w14:paraId="23033DF6" w14:textId="77777777" w:rsidR="00435C7A" w:rsidRDefault="00435C7A" w:rsidP="00435C7A">
      <w:pPr>
        <w:spacing w:after="0"/>
        <w:ind w:right="1229"/>
      </w:pPr>
      <w:r>
        <w:t>.text:00405509                 mov     ebx, [eax+44h]</w:t>
      </w:r>
    </w:p>
    <w:p w14:paraId="4E6CD770" w14:textId="77777777" w:rsidR="00435C7A" w:rsidRDefault="00435C7A" w:rsidP="00435C7A">
      <w:pPr>
        <w:spacing w:after="0"/>
        <w:ind w:right="1229"/>
      </w:pPr>
      <w:r>
        <w:t>.text:0040550C                 mov     word ptr [ebx+170h], 5254h</w:t>
      </w:r>
    </w:p>
    <w:p w14:paraId="4091D20F" w14:textId="77777777" w:rsidR="00435C7A" w:rsidRDefault="00435C7A" w:rsidP="00435C7A">
      <w:pPr>
        <w:spacing w:after="0"/>
        <w:ind w:right="1229"/>
      </w:pPr>
      <w:r>
        <w:t>.text:00405515                 mov     ebx, [eax+44h]</w:t>
      </w:r>
    </w:p>
    <w:p w14:paraId="35345248" w14:textId="77777777" w:rsidR="00435C7A" w:rsidRDefault="00435C7A" w:rsidP="00435C7A">
      <w:pPr>
        <w:spacing w:after="0"/>
        <w:ind w:right="1229"/>
      </w:pPr>
      <w:r>
        <w:t>.text:00405518                 mov     word ptr [ebx+172h], 1A2Eh</w:t>
      </w:r>
    </w:p>
    <w:p w14:paraId="33455CEA" w14:textId="77777777" w:rsidR="00435C7A" w:rsidRDefault="00435C7A" w:rsidP="00435C7A">
      <w:pPr>
        <w:spacing w:after="0"/>
        <w:ind w:right="1229"/>
      </w:pPr>
      <w:r>
        <w:t>.text:00405521                 mov     ebx, [eax+44h]</w:t>
      </w:r>
    </w:p>
    <w:p w14:paraId="070A3ECC" w14:textId="77777777" w:rsidR="00435C7A" w:rsidRDefault="00435C7A" w:rsidP="00435C7A">
      <w:pPr>
        <w:spacing w:after="0"/>
        <w:ind w:right="1229"/>
      </w:pPr>
      <w:r>
        <w:t>.text:00405524                 mov     word ptr [ebx+174h], 250h</w:t>
      </w:r>
    </w:p>
    <w:p w14:paraId="2F17DE05" w14:textId="77777777" w:rsidR="00435C7A" w:rsidRDefault="00435C7A" w:rsidP="00435C7A">
      <w:pPr>
        <w:spacing w:after="0"/>
        <w:ind w:right="1229"/>
      </w:pPr>
      <w:r>
        <w:t>.text:0040552D                 mov     ebx, [eax+44h]</w:t>
      </w:r>
    </w:p>
    <w:p w14:paraId="41AD2B5A" w14:textId="77777777" w:rsidR="00435C7A" w:rsidRDefault="00435C7A" w:rsidP="00435C7A">
      <w:pPr>
        <w:spacing w:after="0"/>
        <w:ind w:right="1229"/>
      </w:pPr>
      <w:r>
        <w:t>.text:00405530                 mov     word ptr [ebx+176h], 44FAh</w:t>
      </w:r>
    </w:p>
    <w:p w14:paraId="2B64E4C1" w14:textId="77777777" w:rsidR="00435C7A" w:rsidRDefault="00435C7A" w:rsidP="00435C7A">
      <w:pPr>
        <w:spacing w:after="0"/>
        <w:ind w:right="1229"/>
      </w:pPr>
      <w:r>
        <w:t>.text:00405539                 mov     ebx, [eax+44h]</w:t>
      </w:r>
    </w:p>
    <w:p w14:paraId="58A87769" w14:textId="77777777" w:rsidR="00435C7A" w:rsidRDefault="00435C7A" w:rsidP="00435C7A">
      <w:pPr>
        <w:spacing w:after="0"/>
        <w:ind w:right="1229"/>
      </w:pPr>
      <w:r>
        <w:t>.text:0040553C                 mov     word ptr [ebx+178h], 8A0Fh</w:t>
      </w:r>
    </w:p>
    <w:p w14:paraId="51F9D2EE" w14:textId="77777777" w:rsidR="00435C7A" w:rsidRDefault="00435C7A" w:rsidP="00435C7A">
      <w:pPr>
        <w:spacing w:after="0"/>
        <w:ind w:right="1229"/>
      </w:pPr>
      <w:r>
        <w:t>.text:00405545                 mov     ebx, [eax+44h]</w:t>
      </w:r>
    </w:p>
    <w:p w14:paraId="781DE1DA" w14:textId="77777777" w:rsidR="00435C7A" w:rsidRDefault="00435C7A" w:rsidP="00435C7A">
      <w:pPr>
        <w:spacing w:after="0"/>
        <w:ind w:right="1229"/>
      </w:pPr>
      <w:r>
        <w:t>.text:00405548                 mov     word ptr [ebx+17Ah], 48F2h</w:t>
      </w:r>
    </w:p>
    <w:p w14:paraId="2D6E6FE4" w14:textId="77777777" w:rsidR="00435C7A" w:rsidRDefault="00435C7A" w:rsidP="00435C7A">
      <w:pPr>
        <w:spacing w:after="0"/>
        <w:ind w:right="1229"/>
      </w:pPr>
      <w:r>
        <w:t>.text:00405551                 mov     ebx, [eax+44h]</w:t>
      </w:r>
    </w:p>
    <w:p w14:paraId="00C755E0" w14:textId="77777777" w:rsidR="00435C7A" w:rsidRDefault="00435C7A" w:rsidP="00435C7A">
      <w:pPr>
        <w:spacing w:after="0"/>
        <w:ind w:right="1229"/>
      </w:pPr>
      <w:r>
        <w:t>.text:00405554                 mov     word ptr [ebx+17Ch], 33A3h</w:t>
      </w:r>
    </w:p>
    <w:p w14:paraId="7A360FE5" w14:textId="77777777" w:rsidR="00435C7A" w:rsidRDefault="00435C7A" w:rsidP="00435C7A">
      <w:pPr>
        <w:spacing w:after="0"/>
        <w:ind w:right="1229"/>
      </w:pPr>
      <w:r>
        <w:t>.text:0040555D                 mov     ebx, [eax+44h]</w:t>
      </w:r>
    </w:p>
    <w:p w14:paraId="070CB3C4" w14:textId="77777777" w:rsidR="00435C7A" w:rsidRDefault="00435C7A" w:rsidP="00435C7A">
      <w:pPr>
        <w:spacing w:after="0"/>
        <w:ind w:right="1229"/>
      </w:pPr>
      <w:r>
        <w:t>.text:00405560                 mov     word ptr [ebx+17Eh], 175Ah</w:t>
      </w:r>
    </w:p>
    <w:p w14:paraId="0D5910B1" w14:textId="77777777" w:rsidR="00435C7A" w:rsidRDefault="00435C7A" w:rsidP="00435C7A">
      <w:pPr>
        <w:spacing w:after="0"/>
        <w:ind w:right="1229"/>
      </w:pPr>
      <w:r>
        <w:t>.text:00405569                 mov     ebx, [eax+44h]</w:t>
      </w:r>
    </w:p>
    <w:p w14:paraId="2CE20967" w14:textId="77777777" w:rsidR="00435C7A" w:rsidRDefault="00435C7A" w:rsidP="00435C7A">
      <w:pPr>
        <w:spacing w:after="0"/>
        <w:ind w:right="1229"/>
      </w:pPr>
      <w:r>
        <w:t>.text:0040556C                 mov     word ptr [ebx+180h], 8244h</w:t>
      </w:r>
    </w:p>
    <w:p w14:paraId="768F899C" w14:textId="77777777" w:rsidR="00435C7A" w:rsidRDefault="00435C7A" w:rsidP="00435C7A">
      <w:pPr>
        <w:spacing w:after="0"/>
        <w:ind w:right="1229"/>
      </w:pPr>
      <w:r>
        <w:t>.text:00405575                 mov     ebx, [eax+44h]</w:t>
      </w:r>
    </w:p>
    <w:p w14:paraId="7B9F13AA" w14:textId="77777777" w:rsidR="00435C7A" w:rsidRDefault="00435C7A" w:rsidP="00435C7A">
      <w:pPr>
        <w:spacing w:after="0"/>
        <w:ind w:right="1229"/>
      </w:pPr>
      <w:r>
        <w:t>.text:00405578                 mov     word ptr [ebx+182h], 405Dh</w:t>
      </w:r>
    </w:p>
    <w:p w14:paraId="20C2537A" w14:textId="77777777" w:rsidR="00435C7A" w:rsidRDefault="00435C7A" w:rsidP="00435C7A">
      <w:pPr>
        <w:spacing w:after="0"/>
        <w:ind w:right="1229"/>
      </w:pPr>
      <w:r>
        <w:t>.text:00405581                 mov     ebx, [eax+44h]</w:t>
      </w:r>
    </w:p>
    <w:p w14:paraId="5A092664" w14:textId="77777777" w:rsidR="00435C7A" w:rsidRDefault="00435C7A" w:rsidP="00435C7A">
      <w:pPr>
        <w:spacing w:after="0"/>
        <w:ind w:right="1229"/>
      </w:pPr>
      <w:r>
        <w:t>.text:00405584                 mov     word ptr [ebx+184h], 8453h</w:t>
      </w:r>
    </w:p>
    <w:p w14:paraId="2C12B793" w14:textId="77777777" w:rsidR="00435C7A" w:rsidRDefault="00435C7A" w:rsidP="00435C7A">
      <w:pPr>
        <w:spacing w:after="0"/>
        <w:ind w:right="1229"/>
      </w:pPr>
      <w:r>
        <w:t>.text:0040558D                 mov     ebx, [eax+44h]</w:t>
      </w:r>
    </w:p>
    <w:p w14:paraId="651955CC" w14:textId="77777777" w:rsidR="00435C7A" w:rsidRDefault="00435C7A" w:rsidP="00435C7A">
      <w:pPr>
        <w:spacing w:after="0"/>
        <w:ind w:right="1229"/>
      </w:pPr>
      <w:r>
        <w:t>.text:00405590                 mov     word ptr [ebx+186h], 4073h</w:t>
      </w:r>
    </w:p>
    <w:p w14:paraId="17FD5352" w14:textId="77777777" w:rsidR="00435C7A" w:rsidRDefault="00435C7A" w:rsidP="00435C7A">
      <w:pPr>
        <w:spacing w:after="0"/>
        <w:ind w:right="1229"/>
      </w:pPr>
      <w:r>
        <w:t>.text:00405599                 mov     ebx, [eax+44h]</w:t>
      </w:r>
    </w:p>
    <w:p w14:paraId="6C722CF4" w14:textId="77777777" w:rsidR="00435C7A" w:rsidRDefault="00435C7A" w:rsidP="00435C7A">
      <w:pPr>
        <w:spacing w:after="0"/>
        <w:ind w:right="1229"/>
      </w:pPr>
      <w:r>
        <w:t>.text:0040559C                 mov     [ebx+188h], cx</w:t>
      </w:r>
    </w:p>
    <w:p w14:paraId="7333875F" w14:textId="77777777" w:rsidR="00435C7A" w:rsidRDefault="00435C7A" w:rsidP="00435C7A">
      <w:pPr>
        <w:spacing w:after="0"/>
        <w:ind w:right="1229"/>
      </w:pPr>
      <w:r>
        <w:t>.text:004055A3                 mov     ebx, [eax+44h]</w:t>
      </w:r>
    </w:p>
    <w:p w14:paraId="1ADD35BC" w14:textId="77777777" w:rsidR="00435C7A" w:rsidRDefault="00435C7A" w:rsidP="00435C7A">
      <w:pPr>
        <w:spacing w:after="0"/>
        <w:ind w:right="1229"/>
      </w:pPr>
      <w:r>
        <w:t>.text:004055A6                 mov     word ptr [ebx+18Ah], 19C3h</w:t>
      </w:r>
    </w:p>
    <w:p w14:paraId="33632844" w14:textId="77777777" w:rsidR="00435C7A" w:rsidRDefault="00435C7A" w:rsidP="00435C7A">
      <w:pPr>
        <w:spacing w:after="0"/>
        <w:ind w:right="1229"/>
      </w:pPr>
      <w:r>
        <w:t>.text:004055AF                 mov     ebx, [eax+44h]</w:t>
      </w:r>
    </w:p>
    <w:p w14:paraId="7E0C90AA" w14:textId="77777777" w:rsidR="00435C7A" w:rsidRDefault="00435C7A" w:rsidP="00435C7A">
      <w:pPr>
        <w:spacing w:after="0"/>
        <w:ind w:right="1229"/>
      </w:pPr>
      <w:r>
        <w:lastRenderedPageBreak/>
        <w:t>.text:004055B2                 mov     word ptr [ebx+18Ch], 483Ah</w:t>
      </w:r>
    </w:p>
    <w:p w14:paraId="4316D367" w14:textId="77777777" w:rsidR="00435C7A" w:rsidRDefault="00435C7A" w:rsidP="00435C7A">
      <w:pPr>
        <w:spacing w:after="0"/>
        <w:ind w:right="1229"/>
      </w:pPr>
      <w:r>
        <w:t>.text:004055BB                 mov     ebx, [eax+44h]</w:t>
      </w:r>
    </w:p>
    <w:p w14:paraId="5DB8E3D1" w14:textId="77777777" w:rsidR="00435C7A" w:rsidRDefault="00435C7A" w:rsidP="00435C7A">
      <w:pPr>
        <w:spacing w:after="0"/>
        <w:ind w:right="1229"/>
      </w:pPr>
      <w:r>
        <w:t>.text:004055BE                 mov     word ptr [ebx+18Eh], 0C3C3h</w:t>
      </w:r>
    </w:p>
    <w:p w14:paraId="1908BB1F" w14:textId="77777777" w:rsidR="00435C7A" w:rsidRDefault="00435C7A" w:rsidP="00435C7A">
      <w:pPr>
        <w:spacing w:after="0"/>
        <w:ind w:right="1229"/>
      </w:pPr>
      <w:r>
        <w:t>.text:004055C7                 mov     ebx, [eax+44h]</w:t>
      </w:r>
    </w:p>
    <w:p w14:paraId="7EFF40D7" w14:textId="77777777" w:rsidR="00435C7A" w:rsidRDefault="00435C7A" w:rsidP="00435C7A">
      <w:pPr>
        <w:spacing w:after="0"/>
        <w:ind w:right="1229"/>
      </w:pPr>
      <w:r>
        <w:t>.text:004055CA                 mov     word ptr [ebx+190h], 1A5h</w:t>
      </w:r>
    </w:p>
    <w:p w14:paraId="21677B3B" w14:textId="77777777" w:rsidR="00435C7A" w:rsidRDefault="00435C7A" w:rsidP="00435C7A">
      <w:pPr>
        <w:spacing w:after="0"/>
        <w:ind w:right="1229"/>
      </w:pPr>
      <w:r>
        <w:t>.text:004055D3                 mov     ebx, [eax+44h]</w:t>
      </w:r>
    </w:p>
    <w:p w14:paraId="19EF5B7B" w14:textId="77777777" w:rsidR="00435C7A" w:rsidRDefault="00435C7A" w:rsidP="00435C7A">
      <w:pPr>
        <w:spacing w:after="0"/>
        <w:ind w:right="1229"/>
      </w:pPr>
      <w:r>
        <w:t>.text:004055D6                 mov     word ptr [ebx+192h], 0FDD8h</w:t>
      </w:r>
    </w:p>
    <w:p w14:paraId="0E953762" w14:textId="77777777" w:rsidR="00435C7A" w:rsidRDefault="00435C7A" w:rsidP="00435C7A">
      <w:pPr>
        <w:spacing w:after="0"/>
        <w:ind w:right="1229"/>
      </w:pPr>
      <w:r>
        <w:t>.text:004055DF                 mov     ebx, [eax+44h]</w:t>
      </w:r>
    </w:p>
    <w:p w14:paraId="0D7A58D6" w14:textId="77777777" w:rsidR="00435C7A" w:rsidRDefault="00435C7A" w:rsidP="00435C7A">
      <w:pPr>
        <w:spacing w:after="0"/>
        <w:ind w:right="1229"/>
      </w:pPr>
      <w:r>
        <w:t>.text:004055E2                 mov     word ptr [ebx+194h], 4ED7h</w:t>
      </w:r>
    </w:p>
    <w:p w14:paraId="29AEBFFE" w14:textId="77777777" w:rsidR="00435C7A" w:rsidRDefault="00435C7A" w:rsidP="00435C7A">
      <w:pPr>
        <w:spacing w:after="0"/>
        <w:ind w:right="1229"/>
      </w:pPr>
      <w:r>
        <w:t>.text:004055EB                 mov     ebx, [eax+44h]</w:t>
      </w:r>
    </w:p>
    <w:p w14:paraId="30083A3B" w14:textId="77777777" w:rsidR="00435C7A" w:rsidRDefault="00435C7A" w:rsidP="00435C7A">
      <w:pPr>
        <w:spacing w:after="0"/>
        <w:ind w:right="1229"/>
      </w:pPr>
      <w:r>
        <w:t>.text:004055EE                 mov     word ptr [ebx+196h], 87B5h</w:t>
      </w:r>
    </w:p>
    <w:p w14:paraId="46AEC3CC" w14:textId="77777777" w:rsidR="00435C7A" w:rsidRDefault="00435C7A" w:rsidP="00435C7A">
      <w:pPr>
        <w:spacing w:after="0"/>
        <w:ind w:right="1229"/>
      </w:pPr>
      <w:r>
        <w:t>.text:004055F7                 mov     ebx, [eax+44h]</w:t>
      </w:r>
    </w:p>
    <w:p w14:paraId="399A4532" w14:textId="77777777" w:rsidR="00435C7A" w:rsidRDefault="00435C7A" w:rsidP="00435C7A">
      <w:pPr>
        <w:spacing w:after="0"/>
        <w:ind w:right="1229"/>
      </w:pPr>
      <w:r>
        <w:t>.text:004055FA                 mov     word ptr [ebx+198h], 65Dh</w:t>
      </w:r>
    </w:p>
    <w:p w14:paraId="6E5D7211" w14:textId="77777777" w:rsidR="00435C7A" w:rsidRDefault="00435C7A" w:rsidP="00435C7A">
      <w:pPr>
        <w:spacing w:after="0"/>
        <w:ind w:right="1229"/>
      </w:pPr>
      <w:r>
        <w:t>.text:00405603                 mov     ebx, [eax+44h]</w:t>
      </w:r>
    </w:p>
    <w:p w14:paraId="11EDED64" w14:textId="77777777" w:rsidR="00435C7A" w:rsidRDefault="00435C7A" w:rsidP="00435C7A">
      <w:pPr>
        <w:spacing w:after="0"/>
        <w:ind w:right="1229"/>
      </w:pPr>
      <w:r>
        <w:t>.text:00405606                 mov     word ptr [ebx+19Ah], 41A5h</w:t>
      </w:r>
    </w:p>
    <w:p w14:paraId="6FB8C880" w14:textId="77777777" w:rsidR="00435C7A" w:rsidRDefault="00435C7A" w:rsidP="00435C7A">
      <w:pPr>
        <w:spacing w:after="0"/>
        <w:ind w:right="1229"/>
      </w:pPr>
      <w:r>
        <w:t>.text:0040560F                 mov     ebx, [eax+44h]</w:t>
      </w:r>
    </w:p>
    <w:p w14:paraId="1EF0D907" w14:textId="77777777" w:rsidR="00435C7A" w:rsidRDefault="00435C7A" w:rsidP="00435C7A">
      <w:pPr>
        <w:spacing w:after="0"/>
        <w:ind w:right="1229"/>
      </w:pPr>
      <w:r>
        <w:t>.text:00405612                 mov     [ebx+19Ch], si</w:t>
      </w:r>
    </w:p>
    <w:p w14:paraId="18C2A535" w14:textId="77777777" w:rsidR="00435C7A" w:rsidRDefault="00435C7A" w:rsidP="00435C7A">
      <w:pPr>
        <w:spacing w:after="0"/>
        <w:ind w:right="1229"/>
      </w:pPr>
      <w:r>
        <w:t>.text:00405619                 mov     esi, [eax+44h]</w:t>
      </w:r>
    </w:p>
    <w:p w14:paraId="7E48968D" w14:textId="77777777" w:rsidR="00435C7A" w:rsidRDefault="00435C7A" w:rsidP="00435C7A">
      <w:pPr>
        <w:spacing w:after="0"/>
        <w:ind w:right="1229"/>
      </w:pPr>
      <w:r>
        <w:t>.text:0040561C                 mov     word ptr [esi+19Eh], 54EAh</w:t>
      </w:r>
    </w:p>
    <w:p w14:paraId="41C4972F" w14:textId="77777777" w:rsidR="00435C7A" w:rsidRDefault="00435C7A" w:rsidP="00435C7A">
      <w:pPr>
        <w:spacing w:after="0"/>
        <w:ind w:right="1229"/>
      </w:pPr>
      <w:r>
        <w:t>.text:00405625                 mov     esi, [eax+44h]</w:t>
      </w:r>
    </w:p>
    <w:p w14:paraId="2DE8B892" w14:textId="77777777" w:rsidR="00435C7A" w:rsidRDefault="00435C7A" w:rsidP="00435C7A">
      <w:pPr>
        <w:spacing w:after="0"/>
        <w:ind w:right="1229"/>
      </w:pPr>
      <w:r>
        <w:t>.text:00405628                 mov     word ptr [esi+1A0h], 81B5h</w:t>
      </w:r>
    </w:p>
    <w:p w14:paraId="53FD925A" w14:textId="77777777" w:rsidR="00435C7A" w:rsidRDefault="00435C7A" w:rsidP="00435C7A">
      <w:pPr>
        <w:spacing w:after="0"/>
        <w:ind w:right="1229"/>
      </w:pPr>
      <w:r>
        <w:t>.text:00405631                 mov     esi, [eax+44h]</w:t>
      </w:r>
    </w:p>
    <w:p w14:paraId="41E47451" w14:textId="77777777" w:rsidR="00435C7A" w:rsidRDefault="00435C7A" w:rsidP="00435C7A">
      <w:pPr>
        <w:spacing w:after="0"/>
        <w:ind w:right="1229"/>
      </w:pPr>
      <w:r>
        <w:t>.text:00405634                 mov     word ptr [esi+1A2h], 40A4h</w:t>
      </w:r>
    </w:p>
    <w:p w14:paraId="744F174C" w14:textId="77777777" w:rsidR="00435C7A" w:rsidRDefault="00435C7A" w:rsidP="00435C7A">
      <w:pPr>
        <w:spacing w:after="0"/>
        <w:ind w:right="1229"/>
      </w:pPr>
      <w:r>
        <w:t>.text:0040563D                 mov     esi, [eax+44h]</w:t>
      </w:r>
    </w:p>
    <w:p w14:paraId="193DB094" w14:textId="77777777" w:rsidR="00435C7A" w:rsidRDefault="00435C7A" w:rsidP="00435C7A">
      <w:pPr>
        <w:spacing w:after="0"/>
        <w:ind w:right="1229"/>
      </w:pPr>
      <w:r>
        <w:t>.text:00405640                 mov     word ptr [esi+1A4h], 5B5Ch</w:t>
      </w:r>
    </w:p>
    <w:p w14:paraId="6EABDBE1" w14:textId="77777777" w:rsidR="00435C7A" w:rsidRDefault="00435C7A" w:rsidP="00435C7A">
      <w:pPr>
        <w:spacing w:after="0"/>
        <w:ind w:right="1229"/>
      </w:pPr>
      <w:r>
        <w:t>.text:00405649                 mov     esi, [eax+44h]</w:t>
      </w:r>
    </w:p>
    <w:p w14:paraId="521F36D5" w14:textId="77777777" w:rsidR="00435C7A" w:rsidRDefault="00435C7A" w:rsidP="00435C7A">
      <w:pPr>
        <w:spacing w:after="0"/>
        <w:ind w:right="1229"/>
      </w:pPr>
      <w:r>
        <w:t>.text:0040564C                 mov     word ptr [esi+1A6h], 914Dh</w:t>
      </w:r>
    </w:p>
    <w:p w14:paraId="12875908" w14:textId="77777777" w:rsidR="00435C7A" w:rsidRDefault="00435C7A" w:rsidP="00435C7A">
      <w:pPr>
        <w:spacing w:after="0"/>
        <w:ind w:right="1229"/>
      </w:pPr>
      <w:r>
        <w:t>.text:00405655                 mov     esi, [eax+44h]</w:t>
      </w:r>
    </w:p>
    <w:p w14:paraId="6D6F3E9A" w14:textId="77777777" w:rsidR="00435C7A" w:rsidRDefault="00435C7A" w:rsidP="00435C7A">
      <w:pPr>
        <w:spacing w:after="0"/>
        <w:ind w:right="1229"/>
      </w:pPr>
      <w:r>
        <w:t>.text:00405658                 mov     [esi+1A8h], cx</w:t>
      </w:r>
    </w:p>
    <w:p w14:paraId="5FC18AB6" w14:textId="77777777" w:rsidR="00435C7A" w:rsidRDefault="00435C7A" w:rsidP="00435C7A">
      <w:pPr>
        <w:spacing w:after="0"/>
        <w:ind w:right="1229"/>
      </w:pPr>
      <w:r>
        <w:t>.text:0040565F                 mov     esi, [eax+44h]</w:t>
      </w:r>
    </w:p>
    <w:p w14:paraId="1EF35032" w14:textId="77777777" w:rsidR="00435C7A" w:rsidRDefault="00435C7A" w:rsidP="00435C7A">
      <w:pPr>
        <w:spacing w:after="0"/>
        <w:ind w:right="1229"/>
      </w:pPr>
      <w:r>
        <w:t>.text:00405662                 mov     word ptr [esi+1AAh], 0BFA5h</w:t>
      </w:r>
    </w:p>
    <w:p w14:paraId="77584D1A" w14:textId="77777777" w:rsidR="00435C7A" w:rsidRDefault="00435C7A" w:rsidP="00435C7A">
      <w:pPr>
        <w:spacing w:after="0"/>
        <w:ind w:right="1229"/>
      </w:pPr>
      <w:r>
        <w:t>.text:0040566B                 mov     esi, [eax+44h]</w:t>
      </w:r>
    </w:p>
    <w:p w14:paraId="1192CE77" w14:textId="77777777" w:rsidR="00435C7A" w:rsidRDefault="00435C7A" w:rsidP="00435C7A">
      <w:pPr>
        <w:spacing w:after="0"/>
        <w:ind w:right="1229"/>
      </w:pPr>
      <w:r>
        <w:t>.text:0040566E                 mov     word ptr [esi+1ACh], 112Bh</w:t>
      </w:r>
    </w:p>
    <w:p w14:paraId="480773FC" w14:textId="77777777" w:rsidR="00435C7A" w:rsidRDefault="00435C7A" w:rsidP="00435C7A">
      <w:pPr>
        <w:spacing w:after="0"/>
        <w:ind w:right="1229"/>
      </w:pPr>
      <w:r>
        <w:t>.text:00405677                 mov     ebx, [eax+44h]</w:t>
      </w:r>
    </w:p>
    <w:p w14:paraId="60F972B2" w14:textId="77777777" w:rsidR="00435C7A" w:rsidRDefault="00435C7A" w:rsidP="00435C7A">
      <w:pPr>
        <w:spacing w:after="0"/>
        <w:ind w:right="1229"/>
      </w:pPr>
      <w:r>
        <w:t>.text:0040567A                 mov     esi, 172Eh</w:t>
      </w:r>
    </w:p>
    <w:p w14:paraId="5CB202EF" w14:textId="77777777" w:rsidR="00435C7A" w:rsidRDefault="00435C7A" w:rsidP="00435C7A">
      <w:pPr>
        <w:spacing w:after="0"/>
        <w:ind w:right="1229"/>
      </w:pPr>
      <w:r>
        <w:t>.text:0040567F                 mov     [ebx+1AEh], si</w:t>
      </w:r>
    </w:p>
    <w:p w14:paraId="342776B9" w14:textId="77777777" w:rsidR="00435C7A" w:rsidRDefault="00435C7A" w:rsidP="00435C7A">
      <w:pPr>
        <w:spacing w:after="0"/>
        <w:ind w:right="1229"/>
      </w:pPr>
      <w:r>
        <w:t>.text:00405686                 mov     ebx, [eax+44h]</w:t>
      </w:r>
    </w:p>
    <w:p w14:paraId="69026043" w14:textId="77777777" w:rsidR="00435C7A" w:rsidRDefault="00435C7A" w:rsidP="00435C7A">
      <w:pPr>
        <w:spacing w:after="0"/>
        <w:ind w:right="1229"/>
      </w:pPr>
      <w:r>
        <w:t>.text:00405689                 mov     word ptr [ebx+1B0h], 0FE54h</w:t>
      </w:r>
    </w:p>
    <w:p w14:paraId="1B33C801" w14:textId="77777777" w:rsidR="00435C7A" w:rsidRDefault="00435C7A" w:rsidP="00435C7A">
      <w:pPr>
        <w:spacing w:after="0"/>
        <w:ind w:right="1229"/>
      </w:pPr>
      <w:r>
        <w:t>.text:00405692                 mov     ebx, [eax+44h]</w:t>
      </w:r>
    </w:p>
    <w:p w14:paraId="2C8C83CA" w14:textId="77777777" w:rsidR="00435C7A" w:rsidRDefault="00435C7A" w:rsidP="00435C7A">
      <w:pPr>
        <w:spacing w:after="0"/>
        <w:ind w:right="1229"/>
      </w:pPr>
      <w:r>
        <w:t>.text:00405695                 mov     word ptr [ebx+1B2h], 44D7h</w:t>
      </w:r>
    </w:p>
    <w:p w14:paraId="25A8A36B" w14:textId="77777777" w:rsidR="00435C7A" w:rsidRDefault="00435C7A" w:rsidP="00435C7A">
      <w:pPr>
        <w:spacing w:after="0"/>
        <w:ind w:right="1229"/>
      </w:pPr>
      <w:r>
        <w:t>.text:0040569E                 mov     ebx, [eax+44h]</w:t>
      </w:r>
    </w:p>
    <w:p w14:paraId="5191FAD7" w14:textId="77777777" w:rsidR="00435C7A" w:rsidRDefault="00435C7A" w:rsidP="00435C7A">
      <w:pPr>
        <w:spacing w:after="0"/>
        <w:ind w:right="1229"/>
      </w:pPr>
      <w:r>
        <w:t>.text:004056A1                 mov     word ptr [ebx+1B4h], 0D1A3h</w:t>
      </w:r>
    </w:p>
    <w:p w14:paraId="6850E212" w14:textId="77777777" w:rsidR="00435C7A" w:rsidRDefault="00435C7A" w:rsidP="00435C7A">
      <w:pPr>
        <w:spacing w:after="0"/>
        <w:ind w:right="1229"/>
      </w:pPr>
      <w:r>
        <w:t>.text:004056AA                 mov     ebx, [eax+44h]</w:t>
      </w:r>
    </w:p>
    <w:p w14:paraId="01FDAFD3" w14:textId="77777777" w:rsidR="00435C7A" w:rsidRDefault="00435C7A" w:rsidP="00435C7A">
      <w:pPr>
        <w:spacing w:after="0"/>
        <w:ind w:right="1229"/>
      </w:pPr>
      <w:r>
        <w:t>.text:004056AD                 mov     word ptr [ebx+1B6h], 0B826h</w:t>
      </w:r>
    </w:p>
    <w:p w14:paraId="7C4ED89D" w14:textId="77777777" w:rsidR="00435C7A" w:rsidRDefault="00435C7A" w:rsidP="00435C7A">
      <w:pPr>
        <w:spacing w:after="0"/>
        <w:ind w:right="1229"/>
      </w:pPr>
      <w:r>
        <w:lastRenderedPageBreak/>
        <w:t>.text:004056B6                 mov     ebx, [eax+44h]</w:t>
      </w:r>
    </w:p>
    <w:p w14:paraId="77D8EA42" w14:textId="77777777" w:rsidR="00435C7A" w:rsidRDefault="00435C7A" w:rsidP="00435C7A">
      <w:pPr>
        <w:spacing w:after="0"/>
        <w:ind w:right="1229"/>
      </w:pPr>
      <w:r>
        <w:t>.text:004056B9                 mov     word ptr [ebx+1B8h], 0E5Ch</w:t>
      </w:r>
    </w:p>
    <w:p w14:paraId="579FD40C" w14:textId="77777777" w:rsidR="00435C7A" w:rsidRDefault="00435C7A" w:rsidP="00435C7A">
      <w:pPr>
        <w:spacing w:after="0"/>
        <w:ind w:right="1229"/>
      </w:pPr>
      <w:r>
        <w:t>.text:004056C2                 mov     ebx, [eax+44h]</w:t>
      </w:r>
    </w:p>
    <w:p w14:paraId="2996A3C2" w14:textId="77777777" w:rsidR="00435C7A" w:rsidRDefault="00435C7A" w:rsidP="00435C7A">
      <w:pPr>
        <w:spacing w:after="0"/>
        <w:ind w:right="1229"/>
      </w:pPr>
      <w:r>
        <w:t>.text:004056C5                 mov     word ptr [ebx+1BAh], 0E120h</w:t>
      </w:r>
    </w:p>
    <w:p w14:paraId="13150353" w14:textId="77777777" w:rsidR="00435C7A" w:rsidRDefault="00435C7A" w:rsidP="00435C7A">
      <w:pPr>
        <w:spacing w:after="0"/>
        <w:ind w:right="1229"/>
      </w:pPr>
      <w:r>
        <w:t>.text:004056CE                 mov     ebx, [eax+44h]</w:t>
      </w:r>
    </w:p>
    <w:p w14:paraId="282D4352" w14:textId="77777777" w:rsidR="00435C7A" w:rsidRDefault="00435C7A" w:rsidP="00435C7A">
      <w:pPr>
        <w:spacing w:after="0"/>
        <w:ind w:right="1229"/>
      </w:pPr>
      <w:r>
        <w:t>.text:004056D1                 mov     [ebx+1BCh], cx</w:t>
      </w:r>
    </w:p>
    <w:p w14:paraId="6B7C7528" w14:textId="77777777" w:rsidR="00435C7A" w:rsidRDefault="00435C7A" w:rsidP="00435C7A">
      <w:pPr>
        <w:spacing w:after="0"/>
        <w:ind w:right="1229"/>
      </w:pPr>
      <w:r>
        <w:t>.text:004056D8                 mov     ebx, [eax+44h]</w:t>
      </w:r>
    </w:p>
    <w:p w14:paraId="20A76D9A" w14:textId="77777777" w:rsidR="00435C7A" w:rsidRDefault="00435C7A" w:rsidP="00435C7A">
      <w:pPr>
        <w:spacing w:after="0"/>
        <w:ind w:right="1229"/>
      </w:pPr>
      <w:r>
        <w:t>.text:004056DB                 mov     word ptr [ebx+1BEh], 0CBA5h</w:t>
      </w:r>
    </w:p>
    <w:p w14:paraId="52248057" w14:textId="77777777" w:rsidR="00435C7A" w:rsidRDefault="00435C7A" w:rsidP="00435C7A">
      <w:pPr>
        <w:spacing w:after="0"/>
        <w:ind w:right="1229"/>
      </w:pPr>
      <w:r>
        <w:t>.text:004056E4                 mov     ebx, [eax+44h]</w:t>
      </w:r>
    </w:p>
    <w:p w14:paraId="5D5C69D0" w14:textId="77777777" w:rsidR="00435C7A" w:rsidRDefault="00435C7A" w:rsidP="00435C7A">
      <w:pPr>
        <w:spacing w:after="0"/>
        <w:ind w:right="1229"/>
      </w:pPr>
      <w:r>
        <w:t>.text:004056E7                 mov     word ptr [ebx+1C0h], 191Bh</w:t>
      </w:r>
    </w:p>
    <w:p w14:paraId="3D543318" w14:textId="77777777" w:rsidR="00435C7A" w:rsidRDefault="00435C7A" w:rsidP="00435C7A">
      <w:pPr>
        <w:spacing w:after="0"/>
        <w:ind w:right="1229"/>
      </w:pPr>
      <w:r>
        <w:t>.text:004056F0                 mov     ebx, [eax+44h]</w:t>
      </w:r>
    </w:p>
    <w:p w14:paraId="6238F416" w14:textId="77777777" w:rsidR="00435C7A" w:rsidRDefault="00435C7A" w:rsidP="00435C7A">
      <w:pPr>
        <w:spacing w:after="0"/>
        <w:ind w:right="1229"/>
      </w:pPr>
      <w:r>
        <w:t>.text:004056F3                 mov     word ptr [ebx+1C2h], 40CFh</w:t>
      </w:r>
    </w:p>
    <w:p w14:paraId="3DF8DE10" w14:textId="77777777" w:rsidR="00435C7A" w:rsidRDefault="00435C7A" w:rsidP="00435C7A">
      <w:pPr>
        <w:spacing w:after="0"/>
        <w:ind w:right="1229"/>
      </w:pPr>
      <w:r>
        <w:t>.text:004056FC                 mov     ebx, [eax+44h]</w:t>
      </w:r>
    </w:p>
    <w:p w14:paraId="0F6BDF23" w14:textId="77777777" w:rsidR="00435C7A" w:rsidRDefault="00435C7A" w:rsidP="00435C7A">
      <w:pPr>
        <w:spacing w:after="0"/>
        <w:ind w:right="1229"/>
      </w:pPr>
      <w:r>
        <w:t>.text:004056FF                 mov     word ptr [ebx+1C4h], 536h</w:t>
      </w:r>
    </w:p>
    <w:p w14:paraId="385BF498" w14:textId="77777777" w:rsidR="00435C7A" w:rsidRDefault="00435C7A" w:rsidP="00435C7A">
      <w:pPr>
        <w:spacing w:after="0"/>
        <w:ind w:right="1229"/>
      </w:pPr>
      <w:r>
        <w:t>.text:00405708                 mov     ebx, [eax+44h]</w:t>
      </w:r>
    </w:p>
    <w:p w14:paraId="3AC32B82" w14:textId="77777777" w:rsidR="00435C7A" w:rsidRDefault="00435C7A" w:rsidP="00435C7A">
      <w:pPr>
        <w:spacing w:after="0"/>
        <w:ind w:right="1229"/>
      </w:pPr>
      <w:r>
        <w:t>.text:0040570B                 mov     word ptr [ebx+1C6h], 0BB2Ch</w:t>
      </w:r>
    </w:p>
    <w:p w14:paraId="6C68EE38" w14:textId="77777777" w:rsidR="00435C7A" w:rsidRDefault="00435C7A" w:rsidP="00435C7A">
      <w:pPr>
        <w:spacing w:after="0"/>
        <w:ind w:right="1229"/>
      </w:pPr>
      <w:r>
        <w:t>.text:00405714                 mov     ebx, [eax+44h]</w:t>
      </w:r>
    </w:p>
    <w:p w14:paraId="1087CBF0" w14:textId="77777777" w:rsidR="00435C7A" w:rsidRDefault="00435C7A" w:rsidP="00435C7A">
      <w:pPr>
        <w:spacing w:after="0"/>
        <w:ind w:right="1229"/>
      </w:pPr>
      <w:r>
        <w:t>.text:00405717                 mov     word ptr [ebx+1C8h], 0C2DFh</w:t>
      </w:r>
    </w:p>
    <w:p w14:paraId="44A777C0" w14:textId="77777777" w:rsidR="00435C7A" w:rsidRDefault="00435C7A" w:rsidP="00435C7A">
      <w:pPr>
        <w:spacing w:after="0"/>
        <w:ind w:right="1229"/>
      </w:pPr>
      <w:r>
        <w:t>.text:00405720                 mov     ebx, [eax+44h]</w:t>
      </w:r>
    </w:p>
    <w:p w14:paraId="67A9D81D" w14:textId="77777777" w:rsidR="00435C7A" w:rsidRDefault="00435C7A" w:rsidP="00435C7A">
      <w:pPr>
        <w:spacing w:after="0"/>
        <w:ind w:right="1229"/>
      </w:pPr>
      <w:r>
        <w:t>.text:00405723                 mov     word ptr [ebx+1CAh], 13A1h</w:t>
      </w:r>
    </w:p>
    <w:p w14:paraId="79D4C8CB" w14:textId="77777777" w:rsidR="00435C7A" w:rsidRDefault="00435C7A" w:rsidP="00435C7A">
      <w:pPr>
        <w:spacing w:after="0"/>
        <w:ind w:right="1229"/>
      </w:pPr>
      <w:r>
        <w:t>.text:0040572C                 mov     ebx, [eax+44h]</w:t>
      </w:r>
    </w:p>
    <w:p w14:paraId="7328020A" w14:textId="77777777" w:rsidR="00435C7A" w:rsidRDefault="00435C7A" w:rsidP="00435C7A">
      <w:pPr>
        <w:spacing w:after="0"/>
        <w:ind w:right="1229"/>
      </w:pPr>
      <w:r>
        <w:t>.text:0040572F                 mov     word ptr [ebx+1CCh], 5ED7h</w:t>
      </w:r>
    </w:p>
    <w:p w14:paraId="60E321DB" w14:textId="77777777" w:rsidR="00435C7A" w:rsidRDefault="00435C7A" w:rsidP="00435C7A">
      <w:pPr>
        <w:spacing w:after="0"/>
        <w:ind w:right="1229"/>
      </w:pPr>
      <w:r>
        <w:t>.text:00405738                 mov     ebx, [eax+44h]</w:t>
      </w:r>
    </w:p>
    <w:p w14:paraId="0496C1E1" w14:textId="77777777" w:rsidR="00435C7A" w:rsidRDefault="00435C7A" w:rsidP="00435C7A">
      <w:pPr>
        <w:spacing w:after="0"/>
        <w:ind w:right="1229"/>
      </w:pPr>
      <w:r>
        <w:t>.text:0040573B                 mov     word ptr [ebx+1CEh], 0CBB5h</w:t>
      </w:r>
    </w:p>
    <w:p w14:paraId="269876C2" w14:textId="77777777" w:rsidR="00435C7A" w:rsidRDefault="00435C7A" w:rsidP="00435C7A">
      <w:pPr>
        <w:spacing w:after="0"/>
        <w:ind w:right="1229"/>
      </w:pPr>
      <w:r>
        <w:t>.text:00405744                 mov     ebx, [eax+44h]</w:t>
      </w:r>
    </w:p>
    <w:p w14:paraId="4210B5C9" w14:textId="77777777" w:rsidR="00435C7A" w:rsidRDefault="00435C7A" w:rsidP="00435C7A">
      <w:pPr>
        <w:spacing w:after="0"/>
        <w:ind w:right="1229"/>
      </w:pPr>
      <w:r>
        <w:t>.text:00405747                 mov     word ptr [ebx+1D0h], 0A5D7h</w:t>
      </w:r>
    </w:p>
    <w:p w14:paraId="161ABA89" w14:textId="77777777" w:rsidR="00435C7A" w:rsidRDefault="00435C7A" w:rsidP="00435C7A">
      <w:pPr>
        <w:spacing w:after="0"/>
        <w:ind w:right="1229"/>
      </w:pPr>
      <w:r>
        <w:t>.text:00405750                 mov     ebx, [eax+44h]</w:t>
      </w:r>
    </w:p>
    <w:p w14:paraId="1A72DD6F" w14:textId="77777777" w:rsidR="00435C7A" w:rsidRDefault="00435C7A" w:rsidP="00435C7A">
      <w:pPr>
        <w:spacing w:after="0"/>
        <w:ind w:right="1229"/>
      </w:pPr>
      <w:r>
        <w:t>.text:00405753                 mov     [ebx+1D2h], dx</w:t>
      </w:r>
    </w:p>
    <w:p w14:paraId="43A59FA0" w14:textId="77777777" w:rsidR="00435C7A" w:rsidRDefault="00435C7A" w:rsidP="00435C7A">
      <w:pPr>
        <w:spacing w:after="0"/>
        <w:ind w:right="1229"/>
      </w:pPr>
      <w:r>
        <w:t>.text:0040575A                 mov     ebx, [eax+44h]</w:t>
      </w:r>
    </w:p>
    <w:p w14:paraId="43E98EB9" w14:textId="77777777" w:rsidR="00435C7A" w:rsidRDefault="00435C7A" w:rsidP="00435C7A">
      <w:pPr>
        <w:spacing w:after="0"/>
        <w:ind w:right="1229"/>
      </w:pPr>
      <w:r>
        <w:t>.text:0040575D                 mov     word ptr [ebx+1D4h], 825Ch</w:t>
      </w:r>
    </w:p>
    <w:p w14:paraId="721521A0" w14:textId="77777777" w:rsidR="00435C7A" w:rsidRDefault="00435C7A" w:rsidP="00435C7A">
      <w:pPr>
        <w:spacing w:after="0"/>
        <w:ind w:right="1229"/>
      </w:pPr>
      <w:r>
        <w:t>.text:00405766                 mov     ebx, [eax+44h]</w:t>
      </w:r>
    </w:p>
    <w:p w14:paraId="2FB7EFD6" w14:textId="77777777" w:rsidR="00435C7A" w:rsidRDefault="00435C7A" w:rsidP="00435C7A">
      <w:pPr>
        <w:spacing w:after="0"/>
        <w:ind w:right="1229"/>
      </w:pPr>
      <w:r>
        <w:t>.text:00405769                 mov     word ptr [ebx+1D6h], 4864h</w:t>
      </w:r>
    </w:p>
    <w:p w14:paraId="3E78B032" w14:textId="77777777" w:rsidR="00435C7A" w:rsidRDefault="00435C7A" w:rsidP="00435C7A">
      <w:pPr>
        <w:spacing w:after="0"/>
        <w:ind w:right="1229"/>
      </w:pPr>
      <w:r>
        <w:t>.text:00405772                 mov     ebx, [eax+44h]</w:t>
      </w:r>
    </w:p>
    <w:p w14:paraId="370C44A2" w14:textId="77777777" w:rsidR="00435C7A" w:rsidRDefault="00435C7A" w:rsidP="00435C7A">
      <w:pPr>
        <w:spacing w:after="0"/>
        <w:ind w:right="1229"/>
      </w:pPr>
      <w:r>
        <w:t>.text:00405775                 mov     word ptr [ebx+1D8h], 8A0Dh</w:t>
      </w:r>
    </w:p>
    <w:p w14:paraId="6CB1C5DA" w14:textId="77777777" w:rsidR="00435C7A" w:rsidRDefault="00435C7A" w:rsidP="00435C7A">
      <w:pPr>
        <w:spacing w:after="0"/>
        <w:ind w:right="1229"/>
      </w:pPr>
      <w:r>
        <w:t>.text:0040577E                 mov     ebx, [eax+44h]</w:t>
      </w:r>
    </w:p>
    <w:p w14:paraId="7B003593" w14:textId="77777777" w:rsidR="00435C7A" w:rsidRDefault="00435C7A" w:rsidP="00435C7A">
      <w:pPr>
        <w:spacing w:after="0"/>
        <w:ind w:right="1229"/>
      </w:pPr>
      <w:r>
        <w:t>.text:00405781                 mov     word ptr [ebx+1DAh], 48F2h</w:t>
      </w:r>
    </w:p>
    <w:p w14:paraId="5214527F" w14:textId="77777777" w:rsidR="00435C7A" w:rsidRDefault="00435C7A" w:rsidP="00435C7A">
      <w:pPr>
        <w:spacing w:after="0"/>
        <w:ind w:right="1229"/>
      </w:pPr>
      <w:r>
        <w:t>.text:0040578A                 mov     ebx, [eax+44h]</w:t>
      </w:r>
    </w:p>
    <w:p w14:paraId="70ADA2FB" w14:textId="77777777" w:rsidR="00435C7A" w:rsidRDefault="00435C7A" w:rsidP="00435C7A">
      <w:pPr>
        <w:spacing w:after="0"/>
        <w:ind w:right="1229"/>
      </w:pPr>
      <w:r>
        <w:t>.text:0040578D                 mov     word ptr [ebx+1DCh], 33A3h</w:t>
      </w:r>
    </w:p>
    <w:p w14:paraId="50527703" w14:textId="77777777" w:rsidR="00435C7A" w:rsidRDefault="00435C7A" w:rsidP="00435C7A">
      <w:pPr>
        <w:spacing w:after="0"/>
        <w:ind w:right="1229"/>
      </w:pPr>
      <w:r>
        <w:t>.text:00405796                 mov     ebx, [eax+44h]</w:t>
      </w:r>
    </w:p>
    <w:p w14:paraId="06AC8370" w14:textId="77777777" w:rsidR="00435C7A" w:rsidRDefault="00435C7A" w:rsidP="00435C7A">
      <w:pPr>
        <w:spacing w:after="0"/>
        <w:ind w:right="1229"/>
      </w:pPr>
      <w:r>
        <w:t>.text:00405799                 mov     word ptr [ebx+1DEh], 905Ah</w:t>
      </w:r>
    </w:p>
    <w:p w14:paraId="233B0EE5" w14:textId="77777777" w:rsidR="00435C7A" w:rsidRDefault="00435C7A" w:rsidP="00435C7A">
      <w:pPr>
        <w:spacing w:after="0"/>
        <w:ind w:right="1229"/>
      </w:pPr>
      <w:r>
        <w:t>.text:004057A2                 mov     ebx, [eax+44h]</w:t>
      </w:r>
    </w:p>
    <w:p w14:paraId="2BB72B4E" w14:textId="77777777" w:rsidR="00435C7A" w:rsidRDefault="00435C7A" w:rsidP="00435C7A">
      <w:pPr>
        <w:spacing w:after="0"/>
        <w:ind w:right="1229"/>
      </w:pPr>
      <w:r>
        <w:t>.text:004057A5                 mov     word ptr [ebx+1E0h], 0F9DFh</w:t>
      </w:r>
    </w:p>
    <w:p w14:paraId="2D050716" w14:textId="77777777" w:rsidR="00435C7A" w:rsidRDefault="00435C7A" w:rsidP="00435C7A">
      <w:pPr>
        <w:spacing w:after="0"/>
        <w:ind w:right="1229"/>
      </w:pPr>
      <w:r>
        <w:t>.text:004057AE                 mov     ebx, [eax+44h]</w:t>
      </w:r>
    </w:p>
    <w:p w14:paraId="34ED8FDD" w14:textId="77777777" w:rsidR="00435C7A" w:rsidRDefault="00435C7A" w:rsidP="00435C7A">
      <w:pPr>
        <w:spacing w:after="0"/>
        <w:ind w:right="1229"/>
      </w:pPr>
      <w:r>
        <w:t>.text:004057B1                 mov     word ptr [ebx+1E2h], 35A5h</w:t>
      </w:r>
    </w:p>
    <w:p w14:paraId="18B4E5F5" w14:textId="77777777" w:rsidR="00435C7A" w:rsidRDefault="00435C7A" w:rsidP="00435C7A">
      <w:pPr>
        <w:spacing w:after="0"/>
        <w:ind w:right="1229"/>
      </w:pPr>
      <w:r>
        <w:lastRenderedPageBreak/>
        <w:t>.text:004057BA                 mov     ebx, [eax+44h]</w:t>
      </w:r>
    </w:p>
    <w:p w14:paraId="6EE6A538" w14:textId="77777777" w:rsidR="00435C7A" w:rsidRDefault="00435C7A" w:rsidP="00435C7A">
      <w:pPr>
        <w:spacing w:after="0"/>
        <w:ind w:right="1229"/>
      </w:pPr>
      <w:r>
        <w:t>.text:004057BD                 mov     word ptr [ebx+1E4h], 8A27h</w:t>
      </w:r>
    </w:p>
    <w:p w14:paraId="215D3E8C" w14:textId="77777777" w:rsidR="00435C7A" w:rsidRDefault="00435C7A" w:rsidP="00435C7A">
      <w:pPr>
        <w:spacing w:after="0"/>
        <w:ind w:right="1229"/>
      </w:pPr>
      <w:r>
        <w:t>.text:004057C6                 mov     ebx, [eax+44h]</w:t>
      </w:r>
    </w:p>
    <w:p w14:paraId="1135353D" w14:textId="77777777" w:rsidR="00435C7A" w:rsidRDefault="00435C7A" w:rsidP="00435C7A">
      <w:pPr>
        <w:spacing w:after="0"/>
        <w:ind w:right="1229"/>
      </w:pPr>
      <w:r>
        <w:t>.text:004057C9                 mov     word ptr [ebx+1E6h], 50FAh</w:t>
      </w:r>
    </w:p>
    <w:p w14:paraId="4148175D" w14:textId="77777777" w:rsidR="00435C7A" w:rsidRDefault="00435C7A" w:rsidP="00435C7A">
      <w:pPr>
        <w:spacing w:after="0"/>
        <w:ind w:right="1229"/>
      </w:pPr>
      <w:r>
        <w:t>.text:004057D2                 mov     ebx, [eax+44h]</w:t>
      </w:r>
    </w:p>
    <w:p w14:paraId="05B51917" w14:textId="77777777" w:rsidR="00435C7A" w:rsidRDefault="00435C7A" w:rsidP="00435C7A">
      <w:pPr>
        <w:spacing w:after="0"/>
        <w:ind w:right="1229"/>
      </w:pPr>
      <w:r>
        <w:t>.text:004057D5                 mov     word ptr [ebx+1E8h], 0C2DDh</w:t>
      </w:r>
    </w:p>
    <w:p w14:paraId="0F9033B7" w14:textId="77777777" w:rsidR="00435C7A" w:rsidRDefault="00435C7A" w:rsidP="00435C7A">
      <w:pPr>
        <w:spacing w:after="0"/>
        <w:ind w:right="1229"/>
      </w:pPr>
      <w:r>
        <w:t>.text:004057DE                 mov     ebx, [eax+44h]</w:t>
      </w:r>
    </w:p>
    <w:p w14:paraId="2A1CBB57" w14:textId="77777777" w:rsidR="00435C7A" w:rsidRDefault="00435C7A" w:rsidP="00435C7A">
      <w:pPr>
        <w:spacing w:after="0"/>
        <w:ind w:right="1229"/>
      </w:pPr>
      <w:r>
        <w:t>.text:004057E1                 mov     word ptr [ebx+1EAh], 4015h</w:t>
      </w:r>
    </w:p>
    <w:p w14:paraId="2B4BB380" w14:textId="77777777" w:rsidR="00435C7A" w:rsidRDefault="00435C7A" w:rsidP="00435C7A">
      <w:pPr>
        <w:spacing w:after="0"/>
        <w:ind w:right="1229"/>
      </w:pPr>
      <w:r>
        <w:t>.text:004057EA                 mov     ebx, [eax+44h]</w:t>
      </w:r>
    </w:p>
    <w:p w14:paraId="12320680" w14:textId="77777777" w:rsidR="00435C7A" w:rsidRDefault="00435C7A" w:rsidP="00435C7A">
      <w:pPr>
        <w:spacing w:after="0"/>
        <w:ind w:right="1229"/>
      </w:pPr>
      <w:r>
        <w:t>.text:004057ED                 mov     [ebx+1ECh], cx</w:t>
      </w:r>
    </w:p>
    <w:p w14:paraId="24301D8A" w14:textId="77777777" w:rsidR="00435C7A" w:rsidRDefault="00435C7A" w:rsidP="00435C7A">
      <w:pPr>
        <w:spacing w:after="0"/>
        <w:ind w:right="1229"/>
      </w:pPr>
      <w:r>
        <w:t>.text:004057F4                 mov     ebx, [eax+44h]</w:t>
      </w:r>
    </w:p>
    <w:p w14:paraId="64EA0415" w14:textId="77777777" w:rsidR="00435C7A" w:rsidRDefault="00435C7A" w:rsidP="00435C7A">
      <w:pPr>
        <w:spacing w:after="0"/>
        <w:ind w:right="1229"/>
      </w:pPr>
      <w:r>
        <w:t>.text:004057F7                 mov     word ptr [ebx+1EEh], 0F2Eh</w:t>
      </w:r>
    </w:p>
    <w:p w14:paraId="00AB8861" w14:textId="77777777" w:rsidR="00435C7A" w:rsidRDefault="00435C7A" w:rsidP="00435C7A">
      <w:pPr>
        <w:spacing w:after="0"/>
        <w:ind w:right="1229"/>
      </w:pPr>
      <w:r>
        <w:t>.text:00405800                 mov     ebx, [eax+44h]</w:t>
      </w:r>
    </w:p>
    <w:p w14:paraId="4F9B902F" w14:textId="77777777" w:rsidR="00435C7A" w:rsidRDefault="00435C7A" w:rsidP="00435C7A">
      <w:pPr>
        <w:spacing w:after="0"/>
        <w:ind w:right="1229"/>
      </w:pPr>
      <w:r>
        <w:t>.text:00405803                 mov     word ptr [ebx+1F0h], 8A58h</w:t>
      </w:r>
    </w:p>
    <w:p w14:paraId="1DF73597" w14:textId="77777777" w:rsidR="00435C7A" w:rsidRDefault="00435C7A" w:rsidP="00435C7A">
      <w:pPr>
        <w:spacing w:after="0"/>
        <w:ind w:right="1229"/>
      </w:pPr>
      <w:r>
        <w:t>.text:0040580C                 mov     ebx, [eax+44h]</w:t>
      </w:r>
    </w:p>
    <w:p w14:paraId="2FCFB0FB" w14:textId="77777777" w:rsidR="00435C7A" w:rsidRDefault="00435C7A" w:rsidP="00435C7A">
      <w:pPr>
        <w:spacing w:after="0"/>
        <w:ind w:right="1229"/>
      </w:pPr>
      <w:r>
        <w:t>.text:0040580F                 mov     word ptr [ebx+1F2h], 43B2h</w:t>
      </w:r>
    </w:p>
    <w:p w14:paraId="4DC55FD4" w14:textId="77777777" w:rsidR="00435C7A" w:rsidRDefault="00435C7A" w:rsidP="00435C7A">
      <w:pPr>
        <w:spacing w:after="0"/>
        <w:ind w:right="1229"/>
      </w:pPr>
      <w:r>
        <w:t>.text:00405818                 mov     ebx, [eax+44h]</w:t>
      </w:r>
    </w:p>
    <w:p w14:paraId="27FA2F45" w14:textId="77777777" w:rsidR="00435C7A" w:rsidRDefault="00435C7A" w:rsidP="00435C7A">
      <w:pPr>
        <w:spacing w:after="0"/>
        <w:ind w:right="1229"/>
      </w:pPr>
      <w:r>
        <w:t>.text:0040581B                 mov     word ptr [ebx+1F4h], 2916h</w:t>
      </w:r>
    </w:p>
    <w:p w14:paraId="43F42915" w14:textId="77777777" w:rsidR="00435C7A" w:rsidRDefault="00435C7A" w:rsidP="00435C7A">
      <w:pPr>
        <w:spacing w:after="0"/>
        <w:ind w:right="1229"/>
      </w:pPr>
      <w:r>
        <w:t>.text:00405824                 mov     ebx, [eax+44h]</w:t>
      </w:r>
    </w:p>
    <w:p w14:paraId="08D8DB41" w14:textId="77777777" w:rsidR="00435C7A" w:rsidRDefault="00435C7A" w:rsidP="00435C7A">
      <w:pPr>
        <w:spacing w:after="0"/>
        <w:ind w:right="1229"/>
      </w:pPr>
      <w:r>
        <w:t>.text:00405827                 mov     word ptr [ebx+1F6h], 4B2Ch</w:t>
      </w:r>
    </w:p>
    <w:p w14:paraId="0260112D" w14:textId="77777777" w:rsidR="00435C7A" w:rsidRDefault="00435C7A" w:rsidP="00435C7A">
      <w:pPr>
        <w:spacing w:after="0"/>
        <w:ind w:right="1229"/>
      </w:pPr>
      <w:r>
        <w:t>.text:00405830                 mov     ebx, [eax+44h]</w:t>
      </w:r>
    </w:p>
    <w:p w14:paraId="3A7FA68B" w14:textId="77777777" w:rsidR="00435C7A" w:rsidRDefault="00435C7A" w:rsidP="00435C7A">
      <w:pPr>
        <w:spacing w:after="0"/>
        <w:ind w:right="1229"/>
      </w:pPr>
      <w:r>
        <w:t>.text:00405833                 mov     word ptr [ebx+1F8h], 4ED7h</w:t>
      </w:r>
    </w:p>
    <w:p w14:paraId="4E24E901" w14:textId="77777777" w:rsidR="00435C7A" w:rsidRDefault="00435C7A" w:rsidP="00435C7A">
      <w:pPr>
        <w:spacing w:after="0"/>
        <w:ind w:right="1229"/>
      </w:pPr>
      <w:r>
        <w:t>.text:0040583C                 mov     ebx, [eax+44h]</w:t>
      </w:r>
    </w:p>
    <w:p w14:paraId="790BB948" w14:textId="77777777" w:rsidR="00435C7A" w:rsidRDefault="00435C7A" w:rsidP="00435C7A">
      <w:pPr>
        <w:spacing w:after="0"/>
        <w:ind w:right="1229"/>
      </w:pPr>
      <w:r>
        <w:t>.text:0040583F                 mov     word ptr [ebx+1FAh], 0A9B1h</w:t>
      </w:r>
    </w:p>
    <w:p w14:paraId="51CFEAE7" w14:textId="77777777" w:rsidR="00435C7A" w:rsidRDefault="00435C7A" w:rsidP="00435C7A">
      <w:pPr>
        <w:spacing w:after="0"/>
        <w:ind w:right="1229"/>
      </w:pPr>
      <w:r>
        <w:t>.text:00405848                 mov     ebx, [eax+44h]</w:t>
      </w:r>
    </w:p>
    <w:p w14:paraId="3073818D" w14:textId="77777777" w:rsidR="00435C7A" w:rsidRDefault="00435C7A" w:rsidP="00435C7A">
      <w:pPr>
        <w:spacing w:after="0"/>
        <w:ind w:right="1229"/>
      </w:pPr>
      <w:r>
        <w:t>.text:0040584B                 mov     word ptr [ebx+1FCh], 61h ; 'a'</w:t>
      </w:r>
    </w:p>
    <w:p w14:paraId="5A3DCBB2" w14:textId="77777777" w:rsidR="00435C7A" w:rsidRDefault="00435C7A" w:rsidP="00435C7A">
      <w:pPr>
        <w:spacing w:after="0"/>
        <w:ind w:right="1229"/>
      </w:pPr>
      <w:r>
        <w:t>.text:00405854                 mov     ebx, [eax+44h]</w:t>
      </w:r>
    </w:p>
    <w:p w14:paraId="0FBC64D4" w14:textId="77777777" w:rsidR="00435C7A" w:rsidRDefault="00435C7A" w:rsidP="00435C7A">
      <w:pPr>
        <w:spacing w:after="0"/>
        <w:ind w:right="1229"/>
      </w:pPr>
      <w:r>
        <w:t>.text:00405857                 mov     [ebx+1FEh], dx</w:t>
      </w:r>
    </w:p>
    <w:p w14:paraId="4974C17A" w14:textId="77777777" w:rsidR="00435C7A" w:rsidRDefault="00435C7A" w:rsidP="00435C7A">
      <w:pPr>
        <w:spacing w:after="0"/>
        <w:ind w:right="1229"/>
      </w:pPr>
      <w:r>
        <w:t>.text:0040585E                 mov     ebx, [eax+44h]</w:t>
      </w:r>
    </w:p>
    <w:p w14:paraId="1F2F4275" w14:textId="77777777" w:rsidR="00435C7A" w:rsidRDefault="00435C7A" w:rsidP="00435C7A">
      <w:pPr>
        <w:spacing w:after="0"/>
        <w:ind w:right="1229"/>
      </w:pPr>
      <w:r>
        <w:t>.text:00405861                 mov     word ptr [ebx+200h], 0E906h</w:t>
      </w:r>
    </w:p>
    <w:p w14:paraId="731553E0" w14:textId="77777777" w:rsidR="00435C7A" w:rsidRDefault="00435C7A" w:rsidP="00435C7A">
      <w:pPr>
        <w:spacing w:after="0"/>
        <w:ind w:right="1229"/>
      </w:pPr>
      <w:r>
        <w:t>.text:0040586A                 mov     ebx, [eax+44h]</w:t>
      </w:r>
    </w:p>
    <w:p w14:paraId="143F9C42" w14:textId="77777777" w:rsidR="00435C7A" w:rsidRDefault="00435C7A" w:rsidP="00435C7A">
      <w:pPr>
        <w:spacing w:after="0"/>
        <w:ind w:right="1229"/>
      </w:pPr>
      <w:r>
        <w:t>.text:0040586D                 mov     word ptr [ebx+202h], 40D3h</w:t>
      </w:r>
    </w:p>
    <w:p w14:paraId="675A4865" w14:textId="77777777" w:rsidR="00435C7A" w:rsidRDefault="00435C7A" w:rsidP="00435C7A">
      <w:pPr>
        <w:spacing w:after="0"/>
        <w:ind w:right="1229"/>
      </w:pPr>
      <w:r>
        <w:t>.text:00405876                 mov     ebx, [eax+44h]</w:t>
      </w:r>
    </w:p>
    <w:p w14:paraId="0D984248" w14:textId="77777777" w:rsidR="00435C7A" w:rsidRDefault="00435C7A" w:rsidP="00435C7A">
      <w:pPr>
        <w:spacing w:after="0"/>
        <w:ind w:right="1229"/>
      </w:pPr>
      <w:r>
        <w:t>.text:00405879                 mov     [ebx+204h], cx</w:t>
      </w:r>
    </w:p>
    <w:p w14:paraId="253373BD" w14:textId="77777777" w:rsidR="00435C7A" w:rsidRDefault="00435C7A" w:rsidP="00435C7A">
      <w:pPr>
        <w:spacing w:after="0"/>
        <w:ind w:right="1229"/>
      </w:pPr>
      <w:r>
        <w:t>.text:00405880                 mov     ebx, [eax+44h]</w:t>
      </w:r>
    </w:p>
    <w:p w14:paraId="41EBDA40" w14:textId="77777777" w:rsidR="00435C7A" w:rsidRDefault="00435C7A" w:rsidP="00435C7A">
      <w:pPr>
        <w:spacing w:after="0"/>
        <w:ind w:right="1229"/>
      </w:pPr>
      <w:r>
        <w:t>.text:00405883                 mov     word ptr [ebx+206h], 375Ah</w:t>
      </w:r>
    </w:p>
    <w:p w14:paraId="102092C2" w14:textId="77777777" w:rsidR="00435C7A" w:rsidRDefault="00435C7A" w:rsidP="00435C7A">
      <w:pPr>
        <w:spacing w:after="0"/>
        <w:ind w:right="1229"/>
      </w:pPr>
      <w:r>
        <w:t>.text:0040588C                 mov     ebx, [eax+44h]</w:t>
      </w:r>
    </w:p>
    <w:p w14:paraId="4CAAD738" w14:textId="77777777" w:rsidR="00435C7A" w:rsidRDefault="00435C7A" w:rsidP="00435C7A">
      <w:pPr>
        <w:spacing w:after="0"/>
        <w:ind w:right="1229"/>
      </w:pPr>
      <w:r>
        <w:t>.text:0040588F                 mov     word ptr [ebx+208h], 8A4Ch</w:t>
      </w:r>
    </w:p>
    <w:p w14:paraId="510F68C4" w14:textId="77777777" w:rsidR="00435C7A" w:rsidRDefault="00435C7A" w:rsidP="00435C7A">
      <w:pPr>
        <w:spacing w:after="0"/>
        <w:ind w:right="1229"/>
      </w:pPr>
      <w:r>
        <w:t>.text:00405898                 mov     ebx, [eax+44h]</w:t>
      </w:r>
    </w:p>
    <w:p w14:paraId="573316D8" w14:textId="77777777" w:rsidR="00435C7A" w:rsidRDefault="00435C7A" w:rsidP="00435C7A">
      <w:pPr>
        <w:spacing w:after="0"/>
        <w:ind w:right="1229"/>
      </w:pPr>
      <w:r>
        <w:t>.text:0040589B                 mov     word ptr [ebx+20Ah], 48F2h</w:t>
      </w:r>
    </w:p>
    <w:p w14:paraId="5E004F08" w14:textId="77777777" w:rsidR="00435C7A" w:rsidRDefault="00435C7A" w:rsidP="00435C7A">
      <w:pPr>
        <w:spacing w:after="0"/>
        <w:ind w:right="1229"/>
      </w:pPr>
      <w:r>
        <w:t>.text:004058A4                 mov     ebx, [eax+44h]</w:t>
      </w:r>
    </w:p>
    <w:p w14:paraId="4CE4DBB1" w14:textId="77777777" w:rsidR="00435C7A" w:rsidRDefault="00435C7A" w:rsidP="00435C7A">
      <w:pPr>
        <w:spacing w:after="0"/>
        <w:ind w:right="1229"/>
      </w:pPr>
      <w:r>
        <w:t>.text:004058A7                 mov     word ptr [ebx+20Ch], 73A3h</w:t>
      </w:r>
    </w:p>
    <w:p w14:paraId="02CD03D3" w14:textId="77777777" w:rsidR="00435C7A" w:rsidRDefault="00435C7A" w:rsidP="00435C7A">
      <w:pPr>
        <w:spacing w:after="0"/>
        <w:ind w:right="1229"/>
      </w:pPr>
      <w:r>
        <w:t>.text:004058B0                 mov     ebx, [eax+44h]</w:t>
      </w:r>
    </w:p>
    <w:p w14:paraId="0E18660F" w14:textId="77777777" w:rsidR="00435C7A" w:rsidRDefault="00435C7A" w:rsidP="00435C7A">
      <w:pPr>
        <w:spacing w:after="0"/>
        <w:ind w:right="1229"/>
      </w:pPr>
      <w:r>
        <w:t>.text:004058B3                 mov     word ptr [ebx+20Eh], 0BFA1h</w:t>
      </w:r>
    </w:p>
    <w:p w14:paraId="59100DF7" w14:textId="77777777" w:rsidR="00435C7A" w:rsidRDefault="00435C7A" w:rsidP="00435C7A">
      <w:pPr>
        <w:spacing w:after="0"/>
        <w:ind w:right="1229"/>
      </w:pPr>
      <w:r>
        <w:lastRenderedPageBreak/>
        <w:t>.text:004058BC                 mov     ebx, [eax+44h]</w:t>
      </w:r>
    </w:p>
    <w:p w14:paraId="57F49645" w14:textId="77777777" w:rsidR="00435C7A" w:rsidRDefault="00435C7A" w:rsidP="00435C7A">
      <w:pPr>
        <w:spacing w:after="0"/>
        <w:ind w:right="1229"/>
      </w:pPr>
      <w:r>
        <w:t>.text:004058BF                 mov     word ptr [ebx+210h], 828Ch</w:t>
      </w:r>
    </w:p>
    <w:p w14:paraId="5D35B13A" w14:textId="77777777" w:rsidR="00435C7A" w:rsidRDefault="00435C7A" w:rsidP="00435C7A">
      <w:pPr>
        <w:spacing w:after="0"/>
        <w:ind w:right="1229"/>
      </w:pPr>
      <w:r>
        <w:t>.text:004058C8                 mov     ebx, [eax+44h]</w:t>
      </w:r>
    </w:p>
    <w:p w14:paraId="6FDCE7F1" w14:textId="77777777" w:rsidR="00435C7A" w:rsidRDefault="00435C7A" w:rsidP="00435C7A">
      <w:pPr>
        <w:spacing w:after="0"/>
        <w:ind w:right="1229"/>
      </w:pPr>
      <w:r>
        <w:t>.text:004058CB                 mov     word ptr [ebx+212h], 405Dh</w:t>
      </w:r>
    </w:p>
    <w:p w14:paraId="08BAFBA5" w14:textId="77777777" w:rsidR="00435C7A" w:rsidRDefault="00435C7A" w:rsidP="00435C7A">
      <w:pPr>
        <w:spacing w:after="0"/>
        <w:ind w:right="1229"/>
      </w:pPr>
      <w:r>
        <w:t>.text:004058D4                 mov     ebx, [eax+44h]</w:t>
      </w:r>
    </w:p>
    <w:p w14:paraId="08549C6C" w14:textId="77777777" w:rsidR="00435C7A" w:rsidRDefault="00435C7A" w:rsidP="00435C7A">
      <w:pPr>
        <w:spacing w:after="0"/>
        <w:ind w:right="1229"/>
      </w:pPr>
      <w:r>
        <w:t>.text:004058D7                 mov     word ptr [ebx+214h], 4B29h</w:t>
      </w:r>
    </w:p>
    <w:p w14:paraId="3101868B" w14:textId="77777777" w:rsidR="00435C7A" w:rsidRDefault="00435C7A" w:rsidP="00435C7A">
      <w:pPr>
        <w:spacing w:after="0"/>
        <w:ind w:right="1229"/>
      </w:pPr>
      <w:r>
        <w:t>.text:004058E0                 mov     ebx, [eax+44h]</w:t>
      </w:r>
    </w:p>
    <w:p w14:paraId="22935BE3" w14:textId="77777777" w:rsidR="00435C7A" w:rsidRDefault="00435C7A" w:rsidP="00435C7A">
      <w:pPr>
        <w:spacing w:after="0"/>
        <w:ind w:right="1229"/>
      </w:pPr>
      <w:r>
        <w:t>.text:004058E3                 mov     word ptr [ebx+216h], 0F2Eh</w:t>
      </w:r>
    </w:p>
    <w:p w14:paraId="0A38E1B2" w14:textId="77777777" w:rsidR="00435C7A" w:rsidRDefault="00435C7A" w:rsidP="00435C7A">
      <w:pPr>
        <w:spacing w:after="0"/>
        <w:ind w:right="1229"/>
      </w:pPr>
      <w:r>
        <w:t>.text:004058EC                 mov     ebx, [eax+44h]</w:t>
      </w:r>
    </w:p>
    <w:p w14:paraId="43370F0E" w14:textId="77777777" w:rsidR="00435C7A" w:rsidRDefault="00435C7A" w:rsidP="00435C7A">
      <w:pPr>
        <w:spacing w:after="0"/>
        <w:ind w:right="1229"/>
      </w:pPr>
      <w:r>
        <w:t>.text:004058EF                 mov     word ptr [ebx+218h], 0E848h</w:t>
      </w:r>
    </w:p>
    <w:p w14:paraId="32495810" w14:textId="77777777" w:rsidR="00435C7A" w:rsidRDefault="00435C7A" w:rsidP="00435C7A">
      <w:pPr>
        <w:spacing w:after="0"/>
        <w:ind w:right="1229"/>
      </w:pPr>
      <w:r>
        <w:t>.text:004058F8                 mov     ebx, [eax+44h]</w:t>
      </w:r>
    </w:p>
    <w:p w14:paraId="42C43EB2" w14:textId="77777777" w:rsidR="00435C7A" w:rsidRDefault="00435C7A" w:rsidP="00435C7A">
      <w:pPr>
        <w:spacing w:after="0"/>
        <w:ind w:right="1229"/>
      </w:pPr>
      <w:r>
        <w:t>.text:004058FB                 mov     word ptr [ebx+21Ah], 4192h</w:t>
      </w:r>
    </w:p>
    <w:p w14:paraId="7DA6072E" w14:textId="77777777" w:rsidR="00435C7A" w:rsidRDefault="00435C7A" w:rsidP="00435C7A">
      <w:pPr>
        <w:spacing w:after="0"/>
        <w:ind w:right="1229"/>
      </w:pPr>
      <w:r>
        <w:t>.text:00405904                 mov     ebx, [eax+44h]</w:t>
      </w:r>
    </w:p>
    <w:p w14:paraId="656E6BB7" w14:textId="77777777" w:rsidR="00435C7A" w:rsidRDefault="00435C7A" w:rsidP="00435C7A">
      <w:pPr>
        <w:spacing w:after="0"/>
        <w:ind w:right="1229"/>
      </w:pPr>
      <w:r>
        <w:t>.text:00405907                 mov     [ebx+21Ch], cx</w:t>
      </w:r>
    </w:p>
    <w:p w14:paraId="58273CFF" w14:textId="77777777" w:rsidR="00435C7A" w:rsidRDefault="00435C7A" w:rsidP="00435C7A">
      <w:pPr>
        <w:spacing w:after="0"/>
        <w:ind w:right="1229"/>
      </w:pPr>
      <w:r>
        <w:t>.text:0040590E                 mov     ebx, [eax+44h]</w:t>
      </w:r>
    </w:p>
    <w:p w14:paraId="745BE397" w14:textId="77777777" w:rsidR="00435C7A" w:rsidRDefault="00435C7A" w:rsidP="00435C7A">
      <w:pPr>
        <w:spacing w:after="0"/>
        <w:ind w:right="1229"/>
      </w:pPr>
      <w:r>
        <w:t>.text:00405911                 mov     word ptr [ebx+21Eh], 0A8FFh</w:t>
      </w:r>
    </w:p>
    <w:p w14:paraId="043719B6" w14:textId="77777777" w:rsidR="00435C7A" w:rsidRDefault="00435C7A" w:rsidP="00435C7A">
      <w:pPr>
        <w:spacing w:after="0"/>
        <w:ind w:right="1229"/>
      </w:pPr>
      <w:r>
        <w:t>.text:0040591A                 mov     ebx, [eax+44h]</w:t>
      </w:r>
    </w:p>
    <w:p w14:paraId="50E2065A" w14:textId="77777777" w:rsidR="00435C7A" w:rsidRDefault="00435C7A" w:rsidP="00435C7A">
      <w:pPr>
        <w:spacing w:after="0"/>
        <w:ind w:right="1229"/>
      </w:pPr>
      <w:r>
        <w:t>.text:0040591D                 mov     word ptr [ebx+220h], 104h</w:t>
      </w:r>
    </w:p>
    <w:p w14:paraId="0A1A7D1F" w14:textId="77777777" w:rsidR="00435C7A" w:rsidRDefault="00435C7A" w:rsidP="00435C7A">
      <w:pPr>
        <w:spacing w:after="0"/>
        <w:ind w:right="1229"/>
      </w:pPr>
      <w:r>
        <w:t>.text:00405926                 mov     ebx, [eax+44h]</w:t>
      </w:r>
    </w:p>
    <w:p w14:paraId="353EBA3F" w14:textId="77777777" w:rsidR="00435C7A" w:rsidRDefault="00435C7A" w:rsidP="00435C7A">
      <w:pPr>
        <w:spacing w:after="0"/>
        <w:ind w:right="1229"/>
      </w:pPr>
      <w:r>
        <w:t>.text:00405929                 mov     [ebx+222h], dx</w:t>
      </w:r>
    </w:p>
    <w:p w14:paraId="427BCE44" w14:textId="77777777" w:rsidR="00435C7A" w:rsidRDefault="00435C7A" w:rsidP="00435C7A">
      <w:pPr>
        <w:spacing w:after="0"/>
        <w:ind w:right="1229"/>
      </w:pPr>
      <w:r>
        <w:t>.text:00405930                 mov     ebx, [eax+44h]</w:t>
      </w:r>
    </w:p>
    <w:p w14:paraId="22A4D634" w14:textId="77777777" w:rsidR="00435C7A" w:rsidRDefault="00435C7A" w:rsidP="00435C7A">
      <w:pPr>
        <w:spacing w:after="0"/>
        <w:ind w:right="1229"/>
      </w:pPr>
      <w:r>
        <w:t>.text:00405933                 mov     word ptr [ebx+224h], 136h</w:t>
      </w:r>
    </w:p>
    <w:p w14:paraId="28BA5804" w14:textId="77777777" w:rsidR="00435C7A" w:rsidRDefault="00435C7A" w:rsidP="00435C7A">
      <w:pPr>
        <w:spacing w:after="0"/>
        <w:ind w:right="1229"/>
      </w:pPr>
      <w:r>
        <w:t>.text:0040593C                 mov     ebx, [eax+44h]</w:t>
      </w:r>
    </w:p>
    <w:p w14:paraId="0FCF641A" w14:textId="77777777" w:rsidR="00435C7A" w:rsidRDefault="00435C7A" w:rsidP="00435C7A">
      <w:pPr>
        <w:spacing w:after="0"/>
        <w:ind w:right="1229"/>
      </w:pPr>
      <w:r>
        <w:t>.text:0040593F                 mov     [ebx+226h], si</w:t>
      </w:r>
    </w:p>
    <w:p w14:paraId="223FFA56" w14:textId="77777777" w:rsidR="00435C7A" w:rsidRDefault="00435C7A" w:rsidP="00435C7A">
      <w:pPr>
        <w:spacing w:after="0"/>
        <w:ind w:right="1229"/>
      </w:pPr>
      <w:r>
        <w:t>.text:00405946                 mov     ebx, [eax+44h]</w:t>
      </w:r>
    </w:p>
    <w:p w14:paraId="0B737443" w14:textId="77777777" w:rsidR="00435C7A" w:rsidRDefault="00435C7A" w:rsidP="00435C7A">
      <w:pPr>
        <w:spacing w:after="0"/>
        <w:ind w:right="1229"/>
      </w:pPr>
      <w:r>
        <w:t>.text:00405949                 mov     word ptr [ebx+228h], 0FE54h</w:t>
      </w:r>
    </w:p>
    <w:p w14:paraId="673FD899" w14:textId="77777777" w:rsidR="00435C7A" w:rsidRDefault="00435C7A" w:rsidP="00435C7A">
      <w:pPr>
        <w:spacing w:after="0"/>
        <w:ind w:right="1229"/>
      </w:pPr>
      <w:r>
        <w:t>.text:00405952                 mov     ebx, [eax+44h]</w:t>
      </w:r>
    </w:p>
    <w:p w14:paraId="17655082" w14:textId="77777777" w:rsidR="00435C7A" w:rsidRDefault="00435C7A" w:rsidP="00435C7A">
      <w:pPr>
        <w:spacing w:after="0"/>
        <w:ind w:right="1229"/>
      </w:pPr>
      <w:r>
        <w:t>.text:00405955                 mov     word ptr [ebx+22Ah], 44D7h</w:t>
      </w:r>
    </w:p>
    <w:p w14:paraId="24CE466C" w14:textId="77777777" w:rsidR="00435C7A" w:rsidRDefault="00435C7A" w:rsidP="00435C7A">
      <w:pPr>
        <w:spacing w:after="0"/>
        <w:ind w:right="1229"/>
      </w:pPr>
      <w:r>
        <w:t>.text:0040595E                 mov     ebx, [eax+44h]</w:t>
      </w:r>
    </w:p>
    <w:p w14:paraId="187063BF" w14:textId="77777777" w:rsidR="00435C7A" w:rsidRDefault="00435C7A" w:rsidP="00435C7A">
      <w:pPr>
        <w:spacing w:after="0"/>
        <w:ind w:right="1229"/>
      </w:pPr>
      <w:r>
        <w:t>.text:00405961                 mov     word ptr [ebx+22Ch], 0D1A3h</w:t>
      </w:r>
    </w:p>
    <w:p w14:paraId="2AAF46F1" w14:textId="77777777" w:rsidR="00435C7A" w:rsidRDefault="00435C7A" w:rsidP="00435C7A">
      <w:pPr>
        <w:spacing w:after="0"/>
        <w:ind w:right="1229"/>
      </w:pPr>
      <w:r>
        <w:t>.text:0040596A                 mov     ebx, [eax+44h]</w:t>
      </w:r>
    </w:p>
    <w:p w14:paraId="21415A01" w14:textId="77777777" w:rsidR="00435C7A" w:rsidRDefault="00435C7A" w:rsidP="00435C7A">
      <w:pPr>
        <w:spacing w:after="0"/>
        <w:ind w:right="1229"/>
      </w:pPr>
      <w:r>
        <w:t>.text:0040596D                 mov     word ptr [ebx+22Eh], 0B826h</w:t>
      </w:r>
    </w:p>
    <w:p w14:paraId="632692A8" w14:textId="77777777" w:rsidR="00435C7A" w:rsidRDefault="00435C7A" w:rsidP="00435C7A">
      <w:pPr>
        <w:spacing w:after="0"/>
        <w:ind w:right="1229"/>
      </w:pPr>
      <w:r>
        <w:t>.text:00405976                 mov     ebx, [eax+44h]</w:t>
      </w:r>
    </w:p>
    <w:p w14:paraId="59D51D02" w14:textId="77777777" w:rsidR="00435C7A" w:rsidRDefault="00435C7A" w:rsidP="00435C7A">
      <w:pPr>
        <w:spacing w:after="0"/>
        <w:ind w:right="1229"/>
      </w:pPr>
      <w:r>
        <w:t>.text:00405979                 mov     word ptr [ebx+230h], 745Ch</w:t>
      </w:r>
    </w:p>
    <w:p w14:paraId="5FC6B7BB" w14:textId="77777777" w:rsidR="00435C7A" w:rsidRDefault="00435C7A" w:rsidP="00435C7A">
      <w:pPr>
        <w:spacing w:after="0"/>
        <w:ind w:right="1229"/>
      </w:pPr>
      <w:r>
        <w:t>.text:00405982                 mov     ebx, [eax+44h]</w:t>
      </w:r>
    </w:p>
    <w:p w14:paraId="65837140" w14:textId="77777777" w:rsidR="00435C7A" w:rsidRDefault="00435C7A" w:rsidP="00435C7A">
      <w:pPr>
        <w:spacing w:after="0"/>
        <w:ind w:right="1229"/>
      </w:pPr>
      <w:r>
        <w:t>.text:00405985                 mov     word ptr [ebx+232h], 0CB88h</w:t>
      </w:r>
    </w:p>
    <w:p w14:paraId="7E9C88CD" w14:textId="77777777" w:rsidR="00435C7A" w:rsidRDefault="00435C7A" w:rsidP="00435C7A">
      <w:pPr>
        <w:spacing w:after="0"/>
        <w:ind w:right="1229"/>
      </w:pPr>
      <w:r>
        <w:t>.text:0040598E                 mov     ebx, [eax+44h]</w:t>
      </w:r>
    </w:p>
    <w:p w14:paraId="56391788" w14:textId="77777777" w:rsidR="00435C7A" w:rsidRDefault="00435C7A" w:rsidP="00435C7A">
      <w:pPr>
        <w:spacing w:after="0"/>
        <w:ind w:right="1229"/>
      </w:pPr>
      <w:r>
        <w:t>.text:00405991                 mov     word ptr [ebx+234h], 2913h</w:t>
      </w:r>
    </w:p>
    <w:p w14:paraId="6748AE5F" w14:textId="77777777" w:rsidR="00435C7A" w:rsidRDefault="00435C7A" w:rsidP="00435C7A">
      <w:pPr>
        <w:spacing w:after="0"/>
        <w:ind w:right="1229"/>
      </w:pPr>
      <w:r>
        <w:t>.text:0040599A                 mov     ebx, [eax+44h]</w:t>
      </w:r>
    </w:p>
    <w:p w14:paraId="6A5656EA" w14:textId="77777777" w:rsidR="00435C7A" w:rsidRDefault="00435C7A" w:rsidP="00435C7A">
      <w:pPr>
        <w:spacing w:after="0"/>
        <w:ind w:right="1229"/>
      </w:pPr>
      <w:r>
        <w:t>.text:0040599D                 mov     word ptr [ebx+236h], 44Ch</w:t>
      </w:r>
    </w:p>
    <w:p w14:paraId="0D513823" w14:textId="77777777" w:rsidR="00435C7A" w:rsidRDefault="00435C7A" w:rsidP="00435C7A">
      <w:pPr>
        <w:spacing w:after="0"/>
        <w:ind w:right="1229"/>
      </w:pPr>
      <w:r>
        <w:t>.text:004059A6                 mov     ebx, [eax+44h]</w:t>
      </w:r>
    </w:p>
    <w:p w14:paraId="7FE3441E" w14:textId="77777777" w:rsidR="00435C7A" w:rsidRDefault="00435C7A" w:rsidP="00435C7A">
      <w:pPr>
        <w:spacing w:after="0"/>
        <w:ind w:right="1229"/>
      </w:pPr>
      <w:r>
        <w:t>.text:004059A9                 mov     word ptr [ebx+238h], 15Dh</w:t>
      </w:r>
    </w:p>
    <w:p w14:paraId="4CB935F3" w14:textId="77777777" w:rsidR="00435C7A" w:rsidRDefault="00435C7A" w:rsidP="00435C7A">
      <w:pPr>
        <w:spacing w:after="0"/>
        <w:ind w:right="1229"/>
      </w:pPr>
      <w:r>
        <w:t>.text:004059B2                 mov     ebx, [eax+44h]</w:t>
      </w:r>
    </w:p>
    <w:p w14:paraId="78577946" w14:textId="77777777" w:rsidR="00435C7A" w:rsidRDefault="00435C7A" w:rsidP="00435C7A">
      <w:pPr>
        <w:spacing w:after="0"/>
        <w:ind w:right="1229"/>
      </w:pPr>
      <w:r>
        <w:t>.text:004059B5                 mov     word ptr [ebx+23Ah], 1AA5h</w:t>
      </w:r>
    </w:p>
    <w:p w14:paraId="4ED47601" w14:textId="77777777" w:rsidR="00435C7A" w:rsidRDefault="00435C7A" w:rsidP="00435C7A">
      <w:pPr>
        <w:spacing w:after="0"/>
        <w:ind w:right="1229"/>
      </w:pPr>
      <w:r>
        <w:lastRenderedPageBreak/>
        <w:t>.text:004059BE                 mov     ebx, [eax+44h]</w:t>
      </w:r>
    </w:p>
    <w:p w14:paraId="47BFDCB4" w14:textId="77777777" w:rsidR="00435C7A" w:rsidRDefault="00435C7A" w:rsidP="00435C7A">
      <w:pPr>
        <w:spacing w:after="0"/>
        <w:ind w:right="1229"/>
      </w:pPr>
      <w:r>
        <w:t>.text:004059C1                 mov     word ptr [ebx+23Ch], 3AB4h</w:t>
      </w:r>
    </w:p>
    <w:p w14:paraId="2682C527" w14:textId="77777777" w:rsidR="00435C7A" w:rsidRDefault="00435C7A" w:rsidP="00435C7A">
      <w:pPr>
        <w:spacing w:after="0"/>
        <w:ind w:right="1229"/>
      </w:pPr>
      <w:r>
        <w:t>.text:004059CA                 mov     ebx, [eax+44h]</w:t>
      </w:r>
    </w:p>
    <w:p w14:paraId="01D221E5" w14:textId="77777777" w:rsidR="00435C7A" w:rsidRDefault="00435C7A" w:rsidP="00435C7A">
      <w:pPr>
        <w:spacing w:after="0"/>
        <w:ind w:right="1229"/>
      </w:pPr>
      <w:r>
        <w:t>.text:004059CD                 mov     [ebx+23Eh], dx</w:t>
      </w:r>
    </w:p>
    <w:p w14:paraId="756AEE8F" w14:textId="77777777" w:rsidR="00435C7A" w:rsidRDefault="00435C7A" w:rsidP="00435C7A">
      <w:pPr>
        <w:spacing w:after="0"/>
        <w:ind w:right="1229"/>
      </w:pPr>
      <w:r>
        <w:t>.text:004059D4                 mov     ebx, [eax+44h]</w:t>
      </w:r>
    </w:p>
    <w:p w14:paraId="224ECFC7" w14:textId="77777777" w:rsidR="00435C7A" w:rsidRDefault="00435C7A" w:rsidP="00435C7A">
      <w:pPr>
        <w:spacing w:after="0"/>
        <w:ind w:right="1229"/>
      </w:pPr>
      <w:r>
        <w:t>.text:004059D7                 mov     word ptr [ebx+240h], 555Ch</w:t>
      </w:r>
    </w:p>
    <w:p w14:paraId="4485B805" w14:textId="77777777" w:rsidR="00435C7A" w:rsidRDefault="00435C7A" w:rsidP="00435C7A">
      <w:pPr>
        <w:spacing w:after="0"/>
        <w:ind w:right="1229"/>
      </w:pPr>
      <w:r>
        <w:t>.text:004059E0                 mov     ebx, [eax+44h]</w:t>
      </w:r>
    </w:p>
    <w:p w14:paraId="58F17088" w14:textId="77777777" w:rsidR="00435C7A" w:rsidRDefault="00435C7A" w:rsidP="00435C7A">
      <w:pPr>
        <w:spacing w:after="0"/>
        <w:ind w:right="1229"/>
      </w:pPr>
      <w:r>
        <w:t>.text:004059E3                 mov     [ebx+242h], si</w:t>
      </w:r>
    </w:p>
    <w:p w14:paraId="4176EDA5" w14:textId="77777777" w:rsidR="00435C7A" w:rsidRDefault="00435C7A" w:rsidP="00435C7A">
      <w:pPr>
        <w:spacing w:after="0"/>
        <w:ind w:right="1229"/>
      </w:pPr>
      <w:r>
        <w:t>.text:004059EA                 mov     esi, [eax+44h]</w:t>
      </w:r>
    </w:p>
    <w:p w14:paraId="0A879D6C" w14:textId="77777777" w:rsidR="00435C7A" w:rsidRDefault="00435C7A" w:rsidP="00435C7A">
      <w:pPr>
        <w:spacing w:after="0"/>
        <w:ind w:right="1229"/>
      </w:pPr>
      <w:r>
        <w:t>.text:004059ED                 mov     word ptr [esi+244h], 0FE54h</w:t>
      </w:r>
    </w:p>
    <w:p w14:paraId="0FAF00D8" w14:textId="77777777" w:rsidR="00435C7A" w:rsidRDefault="00435C7A" w:rsidP="00435C7A">
      <w:pPr>
        <w:spacing w:after="0"/>
        <w:ind w:right="1229"/>
      </w:pPr>
      <w:r>
        <w:t>.text:004059F6                 mov     esi, [eax+44h]</w:t>
      </w:r>
    </w:p>
    <w:p w14:paraId="47C01252" w14:textId="77777777" w:rsidR="00435C7A" w:rsidRDefault="00435C7A" w:rsidP="00435C7A">
      <w:pPr>
        <w:spacing w:after="0"/>
        <w:ind w:right="1229"/>
      </w:pPr>
      <w:r>
        <w:t>.text:004059F9                 mov     word ptr [esi+246h], 0BF97h</w:t>
      </w:r>
    </w:p>
    <w:p w14:paraId="2E8BA1F1" w14:textId="77777777" w:rsidR="00435C7A" w:rsidRDefault="00435C7A" w:rsidP="00435C7A">
      <w:pPr>
        <w:spacing w:after="0"/>
        <w:ind w:right="1229"/>
      </w:pPr>
      <w:r>
        <w:t>.text:00405A02                 mov     esi, [eax+44h]</w:t>
      </w:r>
    </w:p>
    <w:p w14:paraId="3DD05F56" w14:textId="77777777" w:rsidR="00435C7A" w:rsidRDefault="00435C7A" w:rsidP="00435C7A">
      <w:pPr>
        <w:spacing w:after="0"/>
        <w:ind w:right="1229"/>
      </w:pPr>
      <w:r>
        <w:t>.text:00405A05                 mov     word ptr [esi+248h], 808Ch</w:t>
      </w:r>
    </w:p>
    <w:p w14:paraId="7DE63656" w14:textId="77777777" w:rsidR="00435C7A" w:rsidRDefault="00435C7A" w:rsidP="00435C7A">
      <w:pPr>
        <w:spacing w:after="0"/>
        <w:ind w:right="1229"/>
      </w:pPr>
      <w:r>
        <w:t>.text:00405A0E                 mov     esi, [eax+44h]</w:t>
      </w:r>
    </w:p>
    <w:p w14:paraId="03BF881E" w14:textId="77777777" w:rsidR="00435C7A" w:rsidRDefault="00435C7A" w:rsidP="00435C7A">
      <w:pPr>
        <w:spacing w:after="0"/>
        <w:ind w:right="1229"/>
      </w:pPr>
      <w:r>
        <w:t>.text:00405A11                 mov     word ptr [esi+24Ah], 6499h</w:t>
      </w:r>
    </w:p>
    <w:p w14:paraId="65D59893" w14:textId="77777777" w:rsidR="00435C7A" w:rsidRDefault="00435C7A" w:rsidP="00435C7A">
      <w:pPr>
        <w:spacing w:after="0"/>
        <w:ind w:right="1229"/>
      </w:pPr>
      <w:r>
        <w:t>.text:00405A1A                 mov     esi, [eax+44h]</w:t>
      </w:r>
    </w:p>
    <w:p w14:paraId="4E4B29A6" w14:textId="77777777" w:rsidR="00435C7A" w:rsidRDefault="00435C7A" w:rsidP="00435C7A">
      <w:pPr>
        <w:spacing w:after="0"/>
        <w:ind w:right="1229"/>
      </w:pPr>
      <w:r>
        <w:t>.text:00405A1D                 mov     word ptr [esi+24Ch], 5Fh ; '_'</w:t>
      </w:r>
    </w:p>
    <w:p w14:paraId="3489B4E0" w14:textId="77777777" w:rsidR="00435C7A" w:rsidRDefault="00435C7A" w:rsidP="00435C7A">
      <w:pPr>
        <w:spacing w:after="0"/>
        <w:ind w:right="1229"/>
      </w:pPr>
      <w:r>
        <w:t>.text:00405A26                 mov     esi, [eax+44h]</w:t>
      </w:r>
    </w:p>
    <w:p w14:paraId="21ECBA9C" w14:textId="77777777" w:rsidR="00435C7A" w:rsidRDefault="00435C7A" w:rsidP="00435C7A">
      <w:pPr>
        <w:spacing w:after="0"/>
        <w:ind w:right="1229"/>
      </w:pPr>
      <w:r>
        <w:t>.text:00405A29                 mov     [esi+24Eh], dx</w:t>
      </w:r>
    </w:p>
    <w:p w14:paraId="11BFC638" w14:textId="77777777" w:rsidR="00435C7A" w:rsidRDefault="00435C7A" w:rsidP="00435C7A">
      <w:pPr>
        <w:spacing w:after="0"/>
        <w:ind w:right="1229"/>
      </w:pPr>
      <w:r>
        <w:t>.text:00405A30                 mov     esi, [eax+44h]</w:t>
      </w:r>
    </w:p>
    <w:p w14:paraId="05241A21" w14:textId="77777777" w:rsidR="00435C7A" w:rsidRDefault="00435C7A" w:rsidP="00435C7A">
      <w:pPr>
        <w:spacing w:after="0"/>
        <w:ind w:right="1229"/>
      </w:pPr>
      <w:r>
        <w:t>.text:00405A33                 mov     word ptr [esi+250h], 8453h</w:t>
      </w:r>
    </w:p>
    <w:p w14:paraId="550B17EA" w14:textId="77777777" w:rsidR="00435C7A" w:rsidRDefault="00435C7A" w:rsidP="00435C7A">
      <w:pPr>
        <w:spacing w:after="0"/>
        <w:ind w:right="1229"/>
      </w:pPr>
      <w:r>
        <w:t>.text:00405A3C                 mov     esi, [eax+44h]</w:t>
      </w:r>
    </w:p>
    <w:p w14:paraId="25A14121" w14:textId="77777777" w:rsidR="00435C7A" w:rsidRDefault="00435C7A" w:rsidP="00435C7A">
      <w:pPr>
        <w:spacing w:after="0"/>
        <w:ind w:right="1229"/>
      </w:pPr>
      <w:r>
        <w:t>.text:00405A3F                 mov     word ptr [esi+252h], 0BD17h</w:t>
      </w:r>
    </w:p>
    <w:p w14:paraId="364C4FA7" w14:textId="77777777" w:rsidR="00435C7A" w:rsidRDefault="00435C7A" w:rsidP="00435C7A">
      <w:pPr>
        <w:spacing w:after="0"/>
        <w:ind w:right="1229"/>
      </w:pPr>
      <w:r>
        <w:t>.text:00405A48                 mov     ebx, [eax+44h]</w:t>
      </w:r>
    </w:p>
    <w:p w14:paraId="28988A25" w14:textId="77777777" w:rsidR="00435C7A" w:rsidRDefault="00435C7A" w:rsidP="00435C7A">
      <w:pPr>
        <w:spacing w:after="0"/>
        <w:ind w:right="1229"/>
      </w:pPr>
      <w:r>
        <w:t>.text:00405A4B                 mov     esi, 0FFFFFEA3h</w:t>
      </w:r>
    </w:p>
    <w:p w14:paraId="7EF86410" w14:textId="77777777" w:rsidR="00435C7A" w:rsidRDefault="00435C7A" w:rsidP="00435C7A">
      <w:pPr>
        <w:spacing w:after="0"/>
        <w:ind w:right="1229"/>
      </w:pPr>
      <w:r>
        <w:t>.text:00405A50                 mov     [ebx+254h], si</w:t>
      </w:r>
    </w:p>
    <w:p w14:paraId="1A23A39D" w14:textId="77777777" w:rsidR="00435C7A" w:rsidRDefault="00435C7A" w:rsidP="00435C7A">
      <w:pPr>
        <w:spacing w:after="0"/>
        <w:ind w:right="1229"/>
      </w:pPr>
      <w:r>
        <w:t>.text:00405A57                 mov     ebx, [eax+44h]</w:t>
      </w:r>
    </w:p>
    <w:p w14:paraId="644883CB" w14:textId="77777777" w:rsidR="00435C7A" w:rsidRDefault="00435C7A" w:rsidP="00435C7A">
      <w:pPr>
        <w:spacing w:after="0"/>
        <w:ind w:right="1229"/>
      </w:pPr>
      <w:r>
        <w:t>.text:00405A5A                 mov     word ptr [ebx+256h], 172Eh</w:t>
      </w:r>
    </w:p>
    <w:p w14:paraId="4CF4E0B5" w14:textId="77777777" w:rsidR="00435C7A" w:rsidRDefault="00435C7A" w:rsidP="00435C7A">
      <w:pPr>
        <w:spacing w:after="0"/>
        <w:ind w:right="1229"/>
      </w:pPr>
      <w:r>
        <w:t>.text:00405A63                 mov     ebx, [eax+44h]</w:t>
      </w:r>
    </w:p>
    <w:p w14:paraId="695D510D" w14:textId="77777777" w:rsidR="00435C7A" w:rsidRDefault="00435C7A" w:rsidP="00435C7A">
      <w:pPr>
        <w:spacing w:after="0"/>
        <w:ind w:right="1229"/>
      </w:pPr>
      <w:r>
        <w:t>.text:00405A66                 mov     word ptr [ebx+258h], 8254h</w:t>
      </w:r>
    </w:p>
    <w:p w14:paraId="3BFB3CA2" w14:textId="77777777" w:rsidR="00435C7A" w:rsidRDefault="00435C7A" w:rsidP="00435C7A">
      <w:pPr>
        <w:spacing w:after="0"/>
        <w:ind w:right="1229"/>
      </w:pPr>
      <w:r>
        <w:t>.text:00405A6F                 mov     ebx, [eax+44h]</w:t>
      </w:r>
    </w:p>
    <w:p w14:paraId="3051F5AF" w14:textId="77777777" w:rsidR="00435C7A" w:rsidRDefault="00435C7A" w:rsidP="00435C7A">
      <w:pPr>
        <w:spacing w:after="0"/>
        <w:ind w:right="1229"/>
      </w:pPr>
      <w:r>
        <w:t>.text:00405A72                 mov     word ptr [ebx+25Ah], 4867h</w:t>
      </w:r>
    </w:p>
    <w:p w14:paraId="534B0474" w14:textId="77777777" w:rsidR="00435C7A" w:rsidRDefault="00435C7A" w:rsidP="00435C7A">
      <w:pPr>
        <w:spacing w:after="0"/>
        <w:ind w:right="1229"/>
      </w:pPr>
      <w:r>
        <w:t>.text:00405A7B                 mov     ebx, [eax+44h]</w:t>
      </w:r>
    </w:p>
    <w:p w14:paraId="7FF6B3B9" w14:textId="77777777" w:rsidR="00435C7A" w:rsidRDefault="00435C7A" w:rsidP="00435C7A">
      <w:pPr>
        <w:spacing w:after="0"/>
        <w:ind w:right="1229"/>
      </w:pPr>
      <w:r>
        <w:t>.text:00405A7E                 mov     word ptr [ebx+25Ch], 3D7h</w:t>
      </w:r>
    </w:p>
    <w:p w14:paraId="3659BB64" w14:textId="77777777" w:rsidR="00435C7A" w:rsidRDefault="00435C7A" w:rsidP="00435C7A">
      <w:pPr>
        <w:spacing w:after="0"/>
        <w:ind w:right="1229"/>
      </w:pPr>
      <w:r>
        <w:t>.text:00405A87                 mov     ebx, [eax+44h]</w:t>
      </w:r>
    </w:p>
    <w:p w14:paraId="2B76B67C" w14:textId="77777777" w:rsidR="00435C7A" w:rsidRDefault="00435C7A" w:rsidP="00435C7A">
      <w:pPr>
        <w:spacing w:after="0"/>
        <w:ind w:right="1229"/>
      </w:pPr>
      <w:r>
        <w:t>.text:00405A8A                 mov     word ptr [ebx+25Eh], 836Ch</w:t>
      </w:r>
    </w:p>
    <w:p w14:paraId="04436DA5" w14:textId="77777777" w:rsidR="00435C7A" w:rsidRDefault="00435C7A" w:rsidP="00435C7A">
      <w:pPr>
        <w:spacing w:after="0"/>
        <w:ind w:right="1229"/>
      </w:pPr>
      <w:r>
        <w:t>.text:00405A93                 mov     ebx, [eax+44h]</w:t>
      </w:r>
    </w:p>
    <w:p w14:paraId="29D20811" w14:textId="77777777" w:rsidR="00435C7A" w:rsidRDefault="00435C7A" w:rsidP="00435C7A">
      <w:pPr>
        <w:spacing w:after="0"/>
        <w:ind w:right="1229"/>
      </w:pPr>
      <w:r>
        <w:t>.text:00405A96                 mov     word ptr [ebx+260h], 4ED7h</w:t>
      </w:r>
    </w:p>
    <w:p w14:paraId="798C45B2" w14:textId="77777777" w:rsidR="00435C7A" w:rsidRDefault="00435C7A" w:rsidP="00435C7A">
      <w:pPr>
        <w:spacing w:after="0"/>
        <w:ind w:right="1229"/>
      </w:pPr>
      <w:r>
        <w:t>.text:00405A9F                 mov     ebx, [eax+44h]</w:t>
      </w:r>
    </w:p>
    <w:p w14:paraId="155AAF7C" w14:textId="77777777" w:rsidR="00435C7A" w:rsidRDefault="00435C7A" w:rsidP="00435C7A">
      <w:pPr>
        <w:spacing w:after="0"/>
        <w:ind w:right="1229"/>
      </w:pPr>
      <w:r>
        <w:t>.text:00405AA2                 mov     word ptr [ebx+262h], 0A98Dh</w:t>
      </w:r>
    </w:p>
    <w:p w14:paraId="530AD83A" w14:textId="77777777" w:rsidR="00435C7A" w:rsidRDefault="00435C7A" w:rsidP="00435C7A">
      <w:pPr>
        <w:spacing w:after="0"/>
        <w:ind w:right="1229"/>
      </w:pPr>
      <w:r>
        <w:t>.text:00405AAB                 mov     ebx, [eax+44h]</w:t>
      </w:r>
    </w:p>
    <w:p w14:paraId="6215FB0A" w14:textId="77777777" w:rsidR="00435C7A" w:rsidRDefault="00435C7A" w:rsidP="00435C7A">
      <w:pPr>
        <w:spacing w:after="0"/>
        <w:ind w:right="1229"/>
      </w:pPr>
      <w:r>
        <w:t>.text:00405AAE                 mov     word ptr [ebx+264h], 5Dh ; ']'</w:t>
      </w:r>
    </w:p>
    <w:p w14:paraId="004CA3E6" w14:textId="77777777" w:rsidR="00435C7A" w:rsidRDefault="00435C7A" w:rsidP="00435C7A">
      <w:pPr>
        <w:spacing w:after="0"/>
        <w:ind w:right="1229"/>
      </w:pPr>
      <w:r>
        <w:t>.text:00405AB7                 mov     ebx, [eax+44h]</w:t>
      </w:r>
    </w:p>
    <w:p w14:paraId="17386C4C" w14:textId="77777777" w:rsidR="00435C7A" w:rsidRDefault="00435C7A" w:rsidP="00435C7A">
      <w:pPr>
        <w:spacing w:after="0"/>
        <w:ind w:right="1229"/>
      </w:pPr>
      <w:r>
        <w:lastRenderedPageBreak/>
        <w:t>.text:00405ABA                 mov     [ebx+266h], dx</w:t>
      </w:r>
    </w:p>
    <w:p w14:paraId="6A9F6CDC" w14:textId="77777777" w:rsidR="00435C7A" w:rsidRDefault="00435C7A" w:rsidP="00435C7A">
      <w:pPr>
        <w:spacing w:after="0"/>
        <w:ind w:right="1229"/>
      </w:pPr>
      <w:r>
        <w:t>.text:00405AC1                 mov     ebx, [eax+44h]</w:t>
      </w:r>
    </w:p>
    <w:p w14:paraId="0120268C" w14:textId="77777777" w:rsidR="00435C7A" w:rsidRDefault="00435C7A" w:rsidP="00435C7A">
      <w:pPr>
        <w:spacing w:after="0"/>
        <w:ind w:right="1229"/>
      </w:pPr>
      <w:r>
        <w:t>.text:00405AC4                 mov     word ptr [ebx+268h], 0E906h</w:t>
      </w:r>
    </w:p>
    <w:p w14:paraId="497380C1" w14:textId="77777777" w:rsidR="00435C7A" w:rsidRDefault="00435C7A" w:rsidP="00435C7A">
      <w:pPr>
        <w:spacing w:after="0"/>
        <w:ind w:right="1229"/>
      </w:pPr>
      <w:r>
        <w:t>.text:00405ACD                 mov     ebx, [eax+44h]</w:t>
      </w:r>
    </w:p>
    <w:p w14:paraId="6F1F5948" w14:textId="77777777" w:rsidR="00435C7A" w:rsidRDefault="00435C7A" w:rsidP="00435C7A">
      <w:pPr>
        <w:spacing w:after="0"/>
        <w:ind w:right="1229"/>
      </w:pPr>
      <w:r>
        <w:t>.text:00405AD0                 mov     word ptr [ebx+26Ah], 40ABh</w:t>
      </w:r>
    </w:p>
    <w:p w14:paraId="20B11D6A" w14:textId="77777777" w:rsidR="00435C7A" w:rsidRDefault="00435C7A" w:rsidP="00435C7A">
      <w:pPr>
        <w:spacing w:after="0"/>
        <w:ind w:right="1229"/>
      </w:pPr>
      <w:r>
        <w:t>.text:00405AD9                 mov     ebx, [eax+44h]</w:t>
      </w:r>
    </w:p>
    <w:p w14:paraId="45C22188" w14:textId="77777777" w:rsidR="00435C7A" w:rsidRDefault="00435C7A" w:rsidP="00435C7A">
      <w:pPr>
        <w:spacing w:after="0"/>
        <w:ind w:right="1229"/>
      </w:pPr>
      <w:r>
        <w:t>.text:00405ADC                 mov     [ebx+26Ch], cx</w:t>
      </w:r>
    </w:p>
    <w:p w14:paraId="438D36D2" w14:textId="77777777" w:rsidR="00435C7A" w:rsidRDefault="00435C7A" w:rsidP="00435C7A">
      <w:pPr>
        <w:spacing w:after="0"/>
        <w:ind w:right="1229"/>
      </w:pPr>
      <w:r>
        <w:t>.text:00405AE3                 mov     ecx, [eax+44h]</w:t>
      </w:r>
    </w:p>
    <w:p w14:paraId="1B7CFD05" w14:textId="77777777" w:rsidR="00435C7A" w:rsidRDefault="00435C7A" w:rsidP="00435C7A">
      <w:pPr>
        <w:spacing w:after="0"/>
        <w:ind w:right="1229"/>
      </w:pPr>
      <w:r>
        <w:t>.text:00405AE6                 mov     word ptr [ecx+26Eh], 40CFh</w:t>
      </w:r>
    </w:p>
    <w:p w14:paraId="25035D6B" w14:textId="77777777" w:rsidR="00435C7A" w:rsidRDefault="00435C7A" w:rsidP="00435C7A">
      <w:pPr>
        <w:spacing w:after="0"/>
        <w:ind w:right="1229"/>
      </w:pPr>
      <w:r>
        <w:t>.text:00405AEF                 mov     ecx, [eax+44h]</w:t>
      </w:r>
    </w:p>
    <w:p w14:paraId="0D2398FB" w14:textId="77777777" w:rsidR="00435C7A" w:rsidRDefault="00435C7A" w:rsidP="00435C7A">
      <w:pPr>
        <w:spacing w:after="0"/>
        <w:ind w:right="1229"/>
      </w:pPr>
      <w:r>
        <w:t>.text:00405AF2                 mov     word ptr [ecx+270h], 56D7h</w:t>
      </w:r>
    </w:p>
    <w:p w14:paraId="29B0971F" w14:textId="77777777" w:rsidR="00435C7A" w:rsidRDefault="00435C7A" w:rsidP="00435C7A">
      <w:pPr>
        <w:spacing w:after="0"/>
        <w:ind w:right="1229"/>
      </w:pPr>
      <w:r>
        <w:t>.text:00405AFB                 mov     ecx, [eax+44h]</w:t>
      </w:r>
    </w:p>
    <w:p w14:paraId="76A2541A" w14:textId="77777777" w:rsidR="00435C7A" w:rsidRDefault="00435C7A" w:rsidP="00435C7A">
      <w:pPr>
        <w:spacing w:after="0"/>
        <w:ind w:right="1229"/>
      </w:pPr>
      <w:r>
        <w:t>.text:00405AFE                 mov     word ptr [ecx+272h], 0BFADh</w:t>
      </w:r>
    </w:p>
    <w:p w14:paraId="4C817376" w14:textId="77777777" w:rsidR="00435C7A" w:rsidRDefault="00435C7A" w:rsidP="00435C7A">
      <w:pPr>
        <w:spacing w:after="0"/>
        <w:ind w:right="1229"/>
      </w:pPr>
      <w:r>
        <w:t>.text:00405B07                 mov     ecx, [eax+44h]</w:t>
      </w:r>
    </w:p>
    <w:p w14:paraId="1D376630" w14:textId="77777777" w:rsidR="00435C7A" w:rsidRDefault="00435C7A" w:rsidP="00435C7A">
      <w:pPr>
        <w:spacing w:after="0"/>
        <w:ind w:right="1229"/>
      </w:pPr>
      <w:r>
        <w:t>.text:00405B0A                 mov     word ptr [ecx+274h], 0FE6Eh</w:t>
      </w:r>
    </w:p>
    <w:p w14:paraId="7157FDA0" w14:textId="77777777" w:rsidR="00435C7A" w:rsidRDefault="00435C7A" w:rsidP="00435C7A">
      <w:pPr>
        <w:spacing w:after="0"/>
        <w:ind w:right="1229"/>
      </w:pPr>
      <w:r>
        <w:t>.text:00405B13                 mov     ecx, [eax+44h]</w:t>
      </w:r>
    </w:p>
    <w:p w14:paraId="57A9DA2F" w14:textId="77777777" w:rsidR="00435C7A" w:rsidRDefault="00435C7A" w:rsidP="00435C7A">
      <w:pPr>
        <w:spacing w:after="0"/>
        <w:ind w:right="1229"/>
      </w:pPr>
      <w:r>
        <w:t>.text:00405B16                 mov     word ptr [ecx+276h], 0A975h</w:t>
      </w:r>
    </w:p>
    <w:p w14:paraId="2A242F0B" w14:textId="77777777" w:rsidR="00435C7A" w:rsidRDefault="00435C7A" w:rsidP="00435C7A">
      <w:pPr>
        <w:spacing w:after="0"/>
        <w:ind w:right="1229"/>
      </w:pPr>
      <w:r>
        <w:t>.text:00405B1F                 mov     ecx, [eax+44h]</w:t>
      </w:r>
    </w:p>
    <w:p w14:paraId="492D7709" w14:textId="77777777" w:rsidR="00435C7A" w:rsidRDefault="00435C7A" w:rsidP="00435C7A">
      <w:pPr>
        <w:spacing w:after="0"/>
        <w:ind w:right="1229"/>
      </w:pPr>
      <w:r>
        <w:t>.text:00405B22                 mov     word ptr [ecx+278h], 0FCD0h</w:t>
      </w:r>
    </w:p>
    <w:p w14:paraId="703C7D64" w14:textId="77777777" w:rsidR="00435C7A" w:rsidRDefault="00435C7A" w:rsidP="00435C7A">
      <w:pPr>
        <w:spacing w:after="0"/>
        <w:ind w:right="1229"/>
      </w:pPr>
      <w:r>
        <w:t>.text:00405B2B                 mov     ecx, [eax+44h]</w:t>
      </w:r>
    </w:p>
    <w:p w14:paraId="5BA35F76" w14:textId="77777777" w:rsidR="00435C7A" w:rsidRDefault="00435C7A" w:rsidP="00435C7A">
      <w:pPr>
        <w:spacing w:after="0"/>
        <w:ind w:right="1229"/>
      </w:pPr>
      <w:r>
        <w:t>.text:00405B2E                 mov     [ecx+27Ah], di</w:t>
      </w:r>
    </w:p>
    <w:p w14:paraId="25920EB5" w14:textId="77777777" w:rsidR="00435C7A" w:rsidRDefault="00435C7A" w:rsidP="00435C7A">
      <w:pPr>
        <w:spacing w:after="0"/>
        <w:ind w:right="1229"/>
      </w:pPr>
      <w:r>
        <w:t>.text:00405B35                 mov     ecx, [eax+44h]</w:t>
      </w:r>
    </w:p>
    <w:p w14:paraId="6F4AEB40" w14:textId="77777777" w:rsidR="00435C7A" w:rsidRDefault="00435C7A" w:rsidP="00435C7A">
      <w:pPr>
        <w:spacing w:after="0"/>
        <w:ind w:right="1229"/>
      </w:pPr>
      <w:r>
        <w:t>.text:00405B38                 mov     word ptr [ecx+27Ch], 1E2h</w:t>
      </w:r>
    </w:p>
    <w:p w14:paraId="282FEA9E" w14:textId="77777777" w:rsidR="00435C7A" w:rsidRDefault="00435C7A" w:rsidP="00435C7A">
      <w:pPr>
        <w:spacing w:after="0"/>
        <w:ind w:right="1229"/>
      </w:pPr>
      <w:r>
        <w:t>.text:00405B41                 mov     ecx, [eax+44h]</w:t>
      </w:r>
    </w:p>
    <w:p w14:paraId="51486652" w14:textId="77777777" w:rsidR="00435C7A" w:rsidRDefault="00435C7A" w:rsidP="00435C7A">
      <w:pPr>
        <w:spacing w:after="0"/>
        <w:ind w:right="1229"/>
      </w:pPr>
      <w:r>
        <w:t>.text:00405B44                 mov     word ptr [ecx+27Eh], 0B5h ; 'µ'</w:t>
      </w:r>
    </w:p>
    <w:p w14:paraId="618A3719" w14:textId="77777777" w:rsidR="00435C7A" w:rsidRDefault="00435C7A" w:rsidP="00435C7A">
      <w:pPr>
        <w:spacing w:after="0"/>
        <w:ind w:right="1229"/>
      </w:pPr>
      <w:r>
        <w:t>.text:00405B4D                 mov     ecx, [eax+44h]</w:t>
      </w:r>
    </w:p>
    <w:p w14:paraId="0E7095B9" w14:textId="77777777" w:rsidR="00435C7A" w:rsidRDefault="00435C7A" w:rsidP="00435C7A">
      <w:pPr>
        <w:spacing w:after="0"/>
        <w:ind w:right="1229"/>
      </w:pPr>
      <w:r>
        <w:t>.text:00405B50                 mov     word ptr [ecx+280h], 0AC5Ch</w:t>
      </w:r>
    </w:p>
    <w:p w14:paraId="102C934E" w14:textId="77777777" w:rsidR="00435C7A" w:rsidRDefault="00435C7A" w:rsidP="00435C7A">
      <w:pPr>
        <w:spacing w:after="0"/>
        <w:ind w:right="1229"/>
      </w:pPr>
      <w:r>
        <w:t>.text:00405B59                 mov     ecx, [eax+44h]</w:t>
      </w:r>
    </w:p>
    <w:p w14:paraId="191BDA8D" w14:textId="77777777" w:rsidR="00435C7A" w:rsidRDefault="00435C7A" w:rsidP="00435C7A">
      <w:pPr>
        <w:spacing w:after="0"/>
        <w:ind w:right="1229"/>
      </w:pPr>
      <w:r>
        <w:t>.text:00405B5C                 mov     word ptr [ecx+282h], 7824h</w:t>
      </w:r>
    </w:p>
    <w:p w14:paraId="5C9C0413" w14:textId="77777777" w:rsidR="00435C7A" w:rsidRDefault="00435C7A" w:rsidP="00435C7A">
      <w:pPr>
        <w:spacing w:after="0"/>
        <w:ind w:right="1229"/>
      </w:pPr>
      <w:r>
        <w:t>.text:00405B65                 mov     ecx, [eax+44h]</w:t>
      </w:r>
    </w:p>
    <w:p w14:paraId="68553739" w14:textId="77777777" w:rsidR="00435C7A" w:rsidRDefault="00435C7A" w:rsidP="00435C7A">
      <w:pPr>
        <w:spacing w:after="0"/>
        <w:ind w:right="1229"/>
      </w:pPr>
      <w:r>
        <w:t>.text:00405B68                 mov     word ptr [ecx+284h], 8A09h</w:t>
      </w:r>
    </w:p>
    <w:p w14:paraId="28347C3F" w14:textId="77777777" w:rsidR="00435C7A" w:rsidRDefault="00435C7A" w:rsidP="00435C7A">
      <w:pPr>
        <w:spacing w:after="0"/>
        <w:ind w:right="1229"/>
      </w:pPr>
      <w:r>
        <w:t>.text:00405B71                 mov     ecx, [eax+44h]</w:t>
      </w:r>
    </w:p>
    <w:p w14:paraId="008F3E01" w14:textId="77777777" w:rsidR="00435C7A" w:rsidRDefault="00435C7A" w:rsidP="00435C7A">
      <w:pPr>
        <w:spacing w:after="0"/>
        <w:ind w:right="1229"/>
      </w:pPr>
      <w:r>
        <w:t>.text:00405B74                 mov     word ptr [ecx+286h], 0C349h</w:t>
      </w:r>
    </w:p>
    <w:p w14:paraId="124A59EC" w14:textId="77777777" w:rsidR="00435C7A" w:rsidRDefault="00435C7A" w:rsidP="00435C7A">
      <w:pPr>
        <w:spacing w:after="0"/>
        <w:ind w:right="1229"/>
      </w:pPr>
      <w:r>
        <w:t>.text:00405B7D                 mov     ecx, [eax+44h]</w:t>
      </w:r>
    </w:p>
    <w:p w14:paraId="496876FF" w14:textId="77777777" w:rsidR="00435C7A" w:rsidRDefault="00435C7A" w:rsidP="00435C7A">
      <w:pPr>
        <w:spacing w:after="0"/>
        <w:ind w:right="1229"/>
      </w:pPr>
      <w:r>
        <w:t>.text:00405B80                 mov     word ptr [ecx+288h], 0F629h</w:t>
      </w:r>
    </w:p>
    <w:p w14:paraId="47A9E5D2" w14:textId="77777777" w:rsidR="00435C7A" w:rsidRDefault="00435C7A" w:rsidP="00435C7A">
      <w:pPr>
        <w:spacing w:after="0"/>
        <w:ind w:right="1229"/>
      </w:pPr>
      <w:r>
        <w:t>.text:00405B89                 mov     ecx, [eax+44h]</w:t>
      </w:r>
    </w:p>
    <w:p w14:paraId="5BE28EE4" w14:textId="77777777" w:rsidR="00435C7A" w:rsidRDefault="00435C7A" w:rsidP="00435C7A">
      <w:pPr>
        <w:spacing w:after="0"/>
        <w:ind w:right="1229"/>
      </w:pPr>
      <w:r>
        <w:t>.text:00405B8C                 mov     word ptr [ecx+28Ah], 3824h</w:t>
      </w:r>
    </w:p>
    <w:p w14:paraId="1D90A65C" w14:textId="77777777" w:rsidR="00435C7A" w:rsidRDefault="00435C7A" w:rsidP="00435C7A">
      <w:pPr>
        <w:spacing w:after="0"/>
        <w:ind w:right="1229"/>
      </w:pPr>
      <w:r>
        <w:t>.text:00405B95                 mov     ecx, [eax+44h]</w:t>
      </w:r>
    </w:p>
    <w:p w14:paraId="514ACF9E" w14:textId="77777777" w:rsidR="00435C7A" w:rsidRDefault="00435C7A" w:rsidP="00435C7A">
      <w:pPr>
        <w:spacing w:after="0"/>
        <w:ind w:right="1229"/>
      </w:pPr>
      <w:r>
        <w:t>.text:00405B98                 mov     word ptr [ecx+28Ch], 0ED58h</w:t>
      </w:r>
    </w:p>
    <w:p w14:paraId="3E0BC314" w14:textId="77777777" w:rsidR="00435C7A" w:rsidRDefault="00435C7A" w:rsidP="00435C7A">
      <w:pPr>
        <w:spacing w:after="0"/>
        <w:ind w:right="1229"/>
      </w:pPr>
      <w:r>
        <w:t>.text:00405BA1                 mov     ecx, [eax+44h]</w:t>
      </w:r>
    </w:p>
    <w:p w14:paraId="6447B892" w14:textId="77777777" w:rsidR="00435C7A" w:rsidRDefault="00435C7A" w:rsidP="00435C7A">
      <w:pPr>
        <w:spacing w:after="0"/>
        <w:ind w:right="1229"/>
      </w:pPr>
      <w:r>
        <w:t>.text:00405BA4                 mov     word ptr [ecx+28Eh], 16A9h</w:t>
      </w:r>
    </w:p>
    <w:p w14:paraId="2E809EDE" w14:textId="77777777" w:rsidR="00435C7A" w:rsidRDefault="00435C7A" w:rsidP="00435C7A">
      <w:pPr>
        <w:spacing w:after="0"/>
        <w:ind w:right="1229"/>
      </w:pPr>
      <w:r>
        <w:t>.text:00405BAD                 mov     ecx, [eax+44h]</w:t>
      </w:r>
    </w:p>
    <w:p w14:paraId="175B7EB9" w14:textId="77777777" w:rsidR="00435C7A" w:rsidRDefault="00435C7A" w:rsidP="00435C7A">
      <w:pPr>
        <w:spacing w:after="0"/>
        <w:ind w:right="1229"/>
      </w:pPr>
      <w:r>
        <w:t>.text:00405BB0                 mov     word ptr [ecx+290h], 74D1h</w:t>
      </w:r>
    </w:p>
    <w:p w14:paraId="2C192B0B" w14:textId="77777777" w:rsidR="00435C7A" w:rsidRDefault="00435C7A" w:rsidP="00435C7A">
      <w:pPr>
        <w:spacing w:after="0"/>
        <w:ind w:right="1229"/>
      </w:pPr>
      <w:r>
        <w:t>.text:00405BB9                 mov     ecx, [eax+44h]</w:t>
      </w:r>
    </w:p>
    <w:p w14:paraId="5C950270" w14:textId="77777777" w:rsidR="00435C7A" w:rsidRDefault="00435C7A" w:rsidP="00435C7A">
      <w:pPr>
        <w:spacing w:after="0"/>
        <w:ind w:right="1229"/>
      </w:pPr>
      <w:r>
        <w:lastRenderedPageBreak/>
        <w:t>.text:00405BBC                 mov     word ptr [ecx+292h], 714Bh</w:t>
      </w:r>
    </w:p>
    <w:p w14:paraId="5B8B5A6D" w14:textId="77777777" w:rsidR="00435C7A" w:rsidRDefault="00435C7A" w:rsidP="00435C7A">
      <w:pPr>
        <w:spacing w:after="0"/>
        <w:ind w:right="1229"/>
      </w:pPr>
      <w:r>
        <w:t>.text:00405BC5                 mov     ecx, [eax+44h]</w:t>
      </w:r>
    </w:p>
    <w:p w14:paraId="0C18FC57" w14:textId="77777777" w:rsidR="00435C7A" w:rsidRDefault="00435C7A" w:rsidP="00435C7A">
      <w:pPr>
        <w:spacing w:after="0"/>
        <w:ind w:right="1229"/>
      </w:pPr>
      <w:r>
        <w:t>.text:00405BC8                 mov     word ptr [ecx+294h], 57AAh</w:t>
      </w:r>
    </w:p>
    <w:p w14:paraId="359548EF" w14:textId="77777777" w:rsidR="00435C7A" w:rsidRDefault="00435C7A" w:rsidP="00435C7A">
      <w:pPr>
        <w:spacing w:after="0"/>
        <w:ind w:right="1229"/>
      </w:pPr>
      <w:r>
        <w:t>.text:00405BD1                 mov     ecx, [eax+44h]</w:t>
      </w:r>
    </w:p>
    <w:p w14:paraId="3B1BBC8F" w14:textId="77777777" w:rsidR="00435C7A" w:rsidRDefault="00435C7A" w:rsidP="00435C7A">
      <w:pPr>
        <w:spacing w:after="0"/>
        <w:ind w:right="1229"/>
      </w:pPr>
      <w:r>
        <w:t>.text:00405BD4                 mov     word ptr [ecx+296h], 16F3h</w:t>
      </w:r>
    </w:p>
    <w:p w14:paraId="321D9B95" w14:textId="77777777" w:rsidR="00435C7A" w:rsidRDefault="00435C7A" w:rsidP="00435C7A">
      <w:pPr>
        <w:spacing w:after="0"/>
        <w:ind w:right="1229"/>
      </w:pPr>
      <w:r>
        <w:t>.text:00405BDD                 mov     ecx, [eax+44h]</w:t>
      </w:r>
    </w:p>
    <w:p w14:paraId="34E6709B" w14:textId="77777777" w:rsidR="00435C7A" w:rsidRDefault="00435C7A" w:rsidP="00435C7A">
      <w:pPr>
        <w:spacing w:after="0"/>
        <w:ind w:right="1229"/>
      </w:pPr>
      <w:r>
        <w:t>.text:00405BE0                 mov     word ptr [ecx+298h], 6908h</w:t>
      </w:r>
    </w:p>
    <w:p w14:paraId="077ABD1C" w14:textId="77777777" w:rsidR="00435C7A" w:rsidRDefault="00435C7A" w:rsidP="00435C7A">
      <w:pPr>
        <w:spacing w:after="0"/>
        <w:ind w:right="1229"/>
      </w:pPr>
      <w:r>
        <w:t>.text:00405BE9                 mov     ecx, [eax+44h]</w:t>
      </w:r>
    </w:p>
    <w:p w14:paraId="0AB583A3" w14:textId="77777777" w:rsidR="00435C7A" w:rsidRDefault="00435C7A" w:rsidP="00435C7A">
      <w:pPr>
        <w:spacing w:after="0"/>
        <w:ind w:right="1229"/>
      </w:pPr>
      <w:r>
        <w:t>.text:00405BEC                 mov     [ecx+29Ah], dx</w:t>
      </w:r>
    </w:p>
    <w:p w14:paraId="7087BAFC" w14:textId="77777777" w:rsidR="00435C7A" w:rsidRDefault="00435C7A" w:rsidP="00435C7A">
      <w:pPr>
        <w:spacing w:after="0"/>
        <w:ind w:right="1229"/>
      </w:pPr>
      <w:r>
        <w:t>.text:00405BF3                 mov     edx, [eax+44h]</w:t>
      </w:r>
    </w:p>
    <w:p w14:paraId="221D4D49" w14:textId="77777777" w:rsidR="00435C7A" w:rsidRDefault="00435C7A" w:rsidP="00435C7A">
      <w:pPr>
        <w:spacing w:after="0"/>
        <w:ind w:right="1229"/>
      </w:pPr>
      <w:r>
        <w:t>.text:00405BF6                 mov     word ptr [edx+29Ch], 158h</w:t>
      </w:r>
    </w:p>
    <w:p w14:paraId="592AA72F" w14:textId="77777777" w:rsidR="00435C7A" w:rsidRDefault="00435C7A" w:rsidP="00435C7A">
      <w:pPr>
        <w:spacing w:after="0"/>
        <w:ind w:right="1229"/>
      </w:pPr>
      <w:r>
        <w:t>.text:00405BFF                 mov     ecx, [eax+44h]</w:t>
      </w:r>
    </w:p>
    <w:p w14:paraId="545CA2B8" w14:textId="77777777" w:rsidR="00435C7A" w:rsidRDefault="00435C7A" w:rsidP="00435C7A">
      <w:pPr>
        <w:spacing w:after="0"/>
        <w:ind w:right="1229"/>
      </w:pPr>
      <w:r>
        <w:t>.text:00405C02                 mov     word ptr [ecx+29Eh], 11F7h</w:t>
      </w:r>
    </w:p>
    <w:p w14:paraId="00DB5539" w14:textId="77777777" w:rsidR="00435C7A" w:rsidRDefault="00435C7A" w:rsidP="00435C7A">
      <w:pPr>
        <w:spacing w:after="0"/>
        <w:ind w:right="1229"/>
      </w:pPr>
      <w:r>
        <w:t>.text:00405C0B                 mov     edx, [eax+44h]</w:t>
      </w:r>
    </w:p>
    <w:p w14:paraId="79612027" w14:textId="77777777" w:rsidR="00435C7A" w:rsidRDefault="00435C7A" w:rsidP="00435C7A">
      <w:pPr>
        <w:spacing w:after="0"/>
        <w:ind w:right="1229"/>
      </w:pPr>
      <w:r>
        <w:t>.text:00405C0E                 mov     word ptr [edx+2A0h], 0FE08h</w:t>
      </w:r>
    </w:p>
    <w:p w14:paraId="1E1B7E12" w14:textId="77777777" w:rsidR="00435C7A" w:rsidRDefault="00435C7A" w:rsidP="00435C7A">
      <w:pPr>
        <w:spacing w:after="0"/>
        <w:ind w:right="1229"/>
      </w:pPr>
      <w:r>
        <w:t>.text:00405C17                 mov     ecx, [eax+44h]</w:t>
      </w:r>
    </w:p>
    <w:p w14:paraId="1FC027F9" w14:textId="77777777" w:rsidR="00435C7A" w:rsidRDefault="00435C7A" w:rsidP="00435C7A">
      <w:pPr>
        <w:spacing w:after="0"/>
        <w:ind w:right="1229"/>
      </w:pPr>
      <w:r>
        <w:t>.text:00405C1A                 mov     word ptr [ecx+2A2h], 0C375h</w:t>
      </w:r>
    </w:p>
    <w:p w14:paraId="29CA2E1C" w14:textId="77777777" w:rsidR="00435C7A" w:rsidRDefault="00435C7A" w:rsidP="00435C7A">
      <w:pPr>
        <w:spacing w:after="0"/>
        <w:ind w:right="1229"/>
      </w:pPr>
      <w:r>
        <w:t>.text:00405C23                 mov     edx, [eax+44h]</w:t>
      </w:r>
    </w:p>
    <w:p w14:paraId="4C57B9EB" w14:textId="77777777" w:rsidR="00435C7A" w:rsidRDefault="00435C7A" w:rsidP="00435C7A">
      <w:pPr>
        <w:spacing w:after="0"/>
        <w:ind w:right="1229"/>
      </w:pPr>
      <w:r>
        <w:t>.text:00405C26                 mov     word ptr [edx+2A4h], 1D98h</w:t>
      </w:r>
    </w:p>
    <w:p w14:paraId="5C844CBA" w14:textId="77777777" w:rsidR="00435C7A" w:rsidRDefault="00435C7A" w:rsidP="00435C7A">
      <w:pPr>
        <w:spacing w:after="0"/>
        <w:ind w:right="1229"/>
      </w:pPr>
      <w:r>
        <w:t>.text:00405C2F                 mov     ecx, [eax+44h]</w:t>
      </w:r>
    </w:p>
    <w:p w14:paraId="5A806C09" w14:textId="77777777" w:rsidR="00435C7A" w:rsidRDefault="00435C7A" w:rsidP="00435C7A">
      <w:pPr>
        <w:spacing w:after="0"/>
        <w:ind w:right="1229"/>
      </w:pPr>
      <w:r>
        <w:t>.text:00405C32                 mov     word ptr [ecx+2A6h], 0A866h</w:t>
      </w:r>
    </w:p>
    <w:p w14:paraId="0BBD87C3" w14:textId="77777777" w:rsidR="00435C7A" w:rsidRDefault="00435C7A" w:rsidP="00435C7A">
      <w:pPr>
        <w:spacing w:after="0"/>
        <w:ind w:right="1229"/>
      </w:pPr>
      <w:r>
        <w:t>.text:00405C3B                 mov     edx, [eax+44h]</w:t>
      </w:r>
    </w:p>
    <w:p w14:paraId="010E0C4D" w14:textId="77777777" w:rsidR="00435C7A" w:rsidRDefault="00435C7A" w:rsidP="00435C7A">
      <w:pPr>
        <w:spacing w:after="0"/>
        <w:ind w:right="1229"/>
      </w:pPr>
      <w:r>
        <w:t>.text:00405C3E                 mov     word ptr [edx+2A8h], 0FC97h</w:t>
      </w:r>
    </w:p>
    <w:p w14:paraId="12FA8BE4" w14:textId="77777777" w:rsidR="00435C7A" w:rsidRDefault="00435C7A" w:rsidP="00435C7A">
      <w:pPr>
        <w:spacing w:after="0"/>
        <w:ind w:right="1229"/>
      </w:pPr>
      <w:r>
        <w:t>.text:00405C47                 mov     ecx, [eax+44h]</w:t>
      </w:r>
    </w:p>
    <w:p w14:paraId="30D559DC" w14:textId="77777777" w:rsidR="00435C7A" w:rsidRDefault="00435C7A" w:rsidP="00435C7A">
      <w:pPr>
        <w:spacing w:after="0"/>
        <w:ind w:right="1229"/>
      </w:pPr>
      <w:r>
        <w:t>.text:00405C4A                 mov     [ecx+2AAh], di</w:t>
      </w:r>
    </w:p>
    <w:p w14:paraId="03E51C76" w14:textId="77777777" w:rsidR="00435C7A" w:rsidRDefault="00435C7A" w:rsidP="00435C7A">
      <w:pPr>
        <w:spacing w:after="0"/>
        <w:ind w:right="1229"/>
      </w:pPr>
      <w:r>
        <w:t>.text:00405C51                 mov     edx, [eax+44h]</w:t>
      </w:r>
    </w:p>
    <w:p w14:paraId="07819A4C" w14:textId="77777777" w:rsidR="00435C7A" w:rsidRDefault="00435C7A" w:rsidP="00435C7A">
      <w:pPr>
        <w:spacing w:after="0"/>
        <w:ind w:right="1229"/>
      </w:pPr>
      <w:r>
        <w:t>.text:00405C54                 mov     word ptr [edx+2ACh], 6437h</w:t>
      </w:r>
    </w:p>
    <w:p w14:paraId="12091304" w14:textId="77777777" w:rsidR="00435C7A" w:rsidRDefault="00435C7A" w:rsidP="00435C7A">
      <w:pPr>
        <w:spacing w:after="0"/>
        <w:ind w:right="1229"/>
      </w:pPr>
      <w:r>
        <w:t>.text:00405C5D                 mov     ecx, [eax+44h]</w:t>
      </w:r>
    </w:p>
    <w:p w14:paraId="012B4188" w14:textId="77777777" w:rsidR="00435C7A" w:rsidRDefault="00435C7A" w:rsidP="00435C7A">
      <w:pPr>
        <w:spacing w:after="0"/>
        <w:ind w:right="1229"/>
      </w:pPr>
      <w:r>
        <w:t>.text:00405C60                 mov     word ptr [ecx+2AEh], 2ED7h</w:t>
      </w:r>
    </w:p>
    <w:p w14:paraId="737DBBA8" w14:textId="77777777" w:rsidR="00435C7A" w:rsidRDefault="00435C7A" w:rsidP="00435C7A">
      <w:pPr>
        <w:spacing w:after="0"/>
        <w:ind w:right="1229"/>
      </w:pPr>
      <w:r>
        <w:t>.text:00405C69                 mov     edx, [eax+44h]</w:t>
      </w:r>
    </w:p>
    <w:p w14:paraId="39951BE6" w14:textId="77777777" w:rsidR="00435C7A" w:rsidRDefault="00435C7A" w:rsidP="00435C7A">
      <w:pPr>
        <w:spacing w:after="0"/>
        <w:ind w:right="1229"/>
      </w:pPr>
      <w:r>
        <w:t>.text:00405C6C                 mov     word ptr [edx+2B0h], 6D39h</w:t>
      </w:r>
    </w:p>
    <w:p w14:paraId="285C178E" w14:textId="77777777" w:rsidR="00435C7A" w:rsidRDefault="00435C7A" w:rsidP="00435C7A">
      <w:pPr>
        <w:spacing w:after="0"/>
        <w:ind w:right="1229"/>
      </w:pPr>
      <w:r>
        <w:t>.text:00405C75                 mov     ecx, [eax+44h]</w:t>
      </w:r>
    </w:p>
    <w:p w14:paraId="7000639F" w14:textId="77777777" w:rsidR="00435C7A" w:rsidRDefault="00435C7A" w:rsidP="00435C7A">
      <w:pPr>
        <w:spacing w:after="0"/>
        <w:ind w:right="1229"/>
      </w:pPr>
      <w:r>
        <w:t>.text:00405C78                 mov     word ptr [ecx+2B2h], 7296h</w:t>
      </w:r>
    </w:p>
    <w:p w14:paraId="59FABE13" w14:textId="77777777" w:rsidR="00435C7A" w:rsidRDefault="00435C7A" w:rsidP="00435C7A">
      <w:pPr>
        <w:spacing w:after="0"/>
        <w:ind w:right="1229"/>
      </w:pPr>
      <w:r>
        <w:t>.text:00405C81                 mov     edx, [eax+44h]</w:t>
      </w:r>
    </w:p>
    <w:p w14:paraId="035ACDBA" w14:textId="77777777" w:rsidR="00435C7A" w:rsidRDefault="00435C7A" w:rsidP="00435C7A">
      <w:pPr>
        <w:spacing w:after="0"/>
        <w:ind w:right="1229"/>
      </w:pPr>
      <w:r>
        <w:t>.text:00405C84                 mov     ecx, 0FFFFE95Ch</w:t>
      </w:r>
    </w:p>
    <w:p w14:paraId="4D92FE7C" w14:textId="77777777" w:rsidR="00435C7A" w:rsidRDefault="00435C7A" w:rsidP="00435C7A">
      <w:pPr>
        <w:spacing w:after="0"/>
        <w:ind w:right="1229"/>
      </w:pPr>
      <w:r>
        <w:t>.text:00405C89                 mov     [edx+2B4h], cx</w:t>
      </w:r>
    </w:p>
    <w:p w14:paraId="1B39B171" w14:textId="77777777" w:rsidR="00435C7A" w:rsidRDefault="00435C7A" w:rsidP="00435C7A">
      <w:pPr>
        <w:spacing w:after="0"/>
        <w:ind w:right="1229"/>
      </w:pPr>
      <w:r>
        <w:t>.text:00405C90                 mov     edx, [eax+44h]</w:t>
      </w:r>
    </w:p>
    <w:p w14:paraId="0F590017" w14:textId="77777777" w:rsidR="00435C7A" w:rsidRDefault="00435C7A" w:rsidP="00435C7A">
      <w:pPr>
        <w:spacing w:after="0"/>
        <w:ind w:right="1229"/>
      </w:pPr>
      <w:r>
        <w:t>.text:00405C93                 mov     word ptr [edx+2B6h], 0BD50h</w:t>
      </w:r>
    </w:p>
    <w:p w14:paraId="64652322" w14:textId="77777777" w:rsidR="00435C7A" w:rsidRDefault="00435C7A" w:rsidP="00435C7A">
      <w:pPr>
        <w:spacing w:after="0"/>
        <w:ind w:right="1229"/>
      </w:pPr>
      <w:r>
        <w:t>.text:00405C9C                 mov     edx, [eax+44h]</w:t>
      </w:r>
    </w:p>
    <w:p w14:paraId="1701B2B6" w14:textId="77777777" w:rsidR="00435C7A" w:rsidRDefault="00435C7A" w:rsidP="00435C7A">
      <w:pPr>
        <w:spacing w:after="0"/>
        <w:ind w:right="1229"/>
      </w:pPr>
      <w:r>
        <w:t>.text:00405C9F                 mov     [edx+2B8h], si</w:t>
      </w:r>
    </w:p>
    <w:p w14:paraId="37319E0D" w14:textId="77777777" w:rsidR="00435C7A" w:rsidRDefault="00435C7A" w:rsidP="00435C7A">
      <w:pPr>
        <w:spacing w:after="0"/>
        <w:ind w:right="1229"/>
      </w:pPr>
      <w:r>
        <w:t>.text:00405CA6                 mov     edx, [eax+44h]</w:t>
      </w:r>
    </w:p>
    <w:p w14:paraId="05891977" w14:textId="77777777" w:rsidR="00435C7A" w:rsidRDefault="00435C7A" w:rsidP="00435C7A">
      <w:pPr>
        <w:spacing w:after="0"/>
        <w:ind w:right="1229"/>
      </w:pPr>
      <w:r>
        <w:t>.text:00405CA9                 mov     word ptr [edx+2BAh], 32E6h</w:t>
      </w:r>
    </w:p>
    <w:p w14:paraId="77A29B4E" w14:textId="77777777" w:rsidR="00435C7A" w:rsidRDefault="00435C7A" w:rsidP="00435C7A">
      <w:pPr>
        <w:spacing w:after="0"/>
        <w:ind w:right="1229"/>
      </w:pPr>
      <w:r>
        <w:t>.text:00405CB2                 mov     edx, [eax+44h]</w:t>
      </w:r>
    </w:p>
    <w:p w14:paraId="342CFE91" w14:textId="77777777" w:rsidR="00435C7A" w:rsidRDefault="00435C7A" w:rsidP="00435C7A">
      <w:pPr>
        <w:spacing w:after="0"/>
        <w:ind w:right="1229"/>
      </w:pPr>
      <w:r>
        <w:t>.text:00405CB5                 mov     word ptr [edx+2BCh], 6039h</w:t>
      </w:r>
    </w:p>
    <w:p w14:paraId="3D2EC4A3" w14:textId="77777777" w:rsidR="00435C7A" w:rsidRDefault="00435C7A" w:rsidP="00435C7A">
      <w:pPr>
        <w:spacing w:after="0"/>
        <w:ind w:right="1229"/>
      </w:pPr>
      <w:r>
        <w:lastRenderedPageBreak/>
        <w:t>.text:00405CBE                 mov     edx, [eax+44h]</w:t>
      </w:r>
    </w:p>
    <w:p w14:paraId="463A7163" w14:textId="77777777" w:rsidR="00435C7A" w:rsidRDefault="00435C7A" w:rsidP="00435C7A">
      <w:pPr>
        <w:spacing w:after="0"/>
        <w:ind w:right="1229"/>
      </w:pPr>
      <w:r>
        <w:t>.text:00405CC1                 mov     word ptr [edx+2BEh], 25D1h</w:t>
      </w:r>
    </w:p>
    <w:p w14:paraId="4B1CCA71" w14:textId="77777777" w:rsidR="00435C7A" w:rsidRDefault="00435C7A" w:rsidP="00435C7A">
      <w:pPr>
        <w:spacing w:after="0"/>
        <w:ind w:right="1229"/>
      </w:pPr>
      <w:r>
        <w:t>.text:00405CCA                 mov     edx, [eax+44h]</w:t>
      </w:r>
    </w:p>
    <w:p w14:paraId="2A8F24F9" w14:textId="77777777" w:rsidR="00435C7A" w:rsidRDefault="00435C7A" w:rsidP="00435C7A">
      <w:pPr>
        <w:spacing w:after="0"/>
        <w:ind w:right="1229"/>
      </w:pPr>
      <w:r>
        <w:t>.text:00405CCD                 mov     word ptr [edx+2C0h], 730Ch</w:t>
      </w:r>
    </w:p>
    <w:p w14:paraId="508A28B7" w14:textId="77777777" w:rsidR="00435C7A" w:rsidRDefault="00435C7A" w:rsidP="00435C7A">
      <w:pPr>
        <w:spacing w:after="0"/>
        <w:ind w:right="1229"/>
      </w:pPr>
      <w:r>
        <w:t>.text:00405CD6                 mov     edx, [eax+44h]</w:t>
      </w:r>
    </w:p>
    <w:p w14:paraId="5F48E087" w14:textId="77777777" w:rsidR="00435C7A" w:rsidRDefault="00435C7A" w:rsidP="00435C7A">
      <w:pPr>
        <w:spacing w:after="0"/>
        <w:ind w:right="1229"/>
      </w:pPr>
      <w:r>
        <w:t>.text:00405CD9                 mov     word ptr [edx+2C2h], 23CAh</w:t>
      </w:r>
    </w:p>
    <w:p w14:paraId="09DA720A" w14:textId="77777777" w:rsidR="00435C7A" w:rsidRDefault="00435C7A" w:rsidP="00435C7A">
      <w:pPr>
        <w:spacing w:after="0"/>
        <w:ind w:right="1229"/>
      </w:pPr>
      <w:r>
        <w:t>.text:00405CE2                 mov     edx, [eax+44h]</w:t>
      </w:r>
    </w:p>
    <w:p w14:paraId="1C5598B1" w14:textId="77777777" w:rsidR="00435C7A" w:rsidRDefault="00435C7A" w:rsidP="00435C7A">
      <w:pPr>
        <w:spacing w:after="0"/>
        <w:ind w:right="1229"/>
      </w:pPr>
      <w:r>
        <w:t>.text:00405CE5                 mov     word ptr [edx+2C4h], 7239h</w:t>
      </w:r>
    </w:p>
    <w:p w14:paraId="1ACF747A" w14:textId="77777777" w:rsidR="00435C7A" w:rsidRDefault="00435C7A" w:rsidP="00435C7A">
      <w:pPr>
        <w:spacing w:after="0"/>
        <w:ind w:right="1229"/>
      </w:pPr>
      <w:r>
        <w:t>.text:00405CEE                 mov     edx, [eax+44h]</w:t>
      </w:r>
    </w:p>
    <w:p w14:paraId="23B42C50" w14:textId="77777777" w:rsidR="00435C7A" w:rsidRDefault="00435C7A" w:rsidP="00435C7A">
      <w:pPr>
        <w:spacing w:after="0"/>
        <w:ind w:right="1229"/>
      </w:pPr>
      <w:r>
        <w:t>.text:00405CF1                 mov     word ptr [edx+2C6h], 17D6h</w:t>
      </w:r>
    </w:p>
    <w:p w14:paraId="5214B12F" w14:textId="77777777" w:rsidR="00435C7A" w:rsidRDefault="00435C7A" w:rsidP="00435C7A">
      <w:pPr>
        <w:spacing w:after="0"/>
        <w:ind w:right="1229"/>
      </w:pPr>
      <w:r>
        <w:t>.text:00405CFA                 mov     edx, [eax+44h]</w:t>
      </w:r>
    </w:p>
    <w:p w14:paraId="7EDE33C8" w14:textId="77777777" w:rsidR="00435C7A" w:rsidRDefault="00435C7A" w:rsidP="00435C7A">
      <w:pPr>
        <w:spacing w:after="0"/>
        <w:ind w:right="1229"/>
      </w:pPr>
      <w:r>
        <w:t>.text:00405CFD                 mov     [edx+2C8h], cx</w:t>
      </w:r>
    </w:p>
    <w:p w14:paraId="2D758C73" w14:textId="77777777" w:rsidR="00435C7A" w:rsidRDefault="00435C7A" w:rsidP="00435C7A">
      <w:pPr>
        <w:spacing w:after="0"/>
        <w:ind w:right="1229"/>
      </w:pPr>
      <w:r>
        <w:t>.text:00405D04                 mov     edx, [eax+44h]</w:t>
      </w:r>
    </w:p>
    <w:p w14:paraId="1199D6F2" w14:textId="77777777" w:rsidR="00435C7A" w:rsidRDefault="00435C7A" w:rsidP="00435C7A">
      <w:pPr>
        <w:spacing w:after="0"/>
        <w:ind w:right="1229"/>
      </w:pPr>
      <w:r>
        <w:t>.text:00405D07                 mov     word ptr [edx+2CAh], 0BEB7h</w:t>
      </w:r>
    </w:p>
    <w:p w14:paraId="55D7BA1C" w14:textId="77777777" w:rsidR="00435C7A" w:rsidRDefault="00435C7A" w:rsidP="00435C7A">
      <w:pPr>
        <w:spacing w:after="0"/>
        <w:ind w:right="1229"/>
      </w:pPr>
      <w:r>
        <w:t>.text:00405D10                 mov     edx, [eax+44h]</w:t>
      </w:r>
    </w:p>
    <w:p w14:paraId="500BA6DA" w14:textId="77777777" w:rsidR="00435C7A" w:rsidRDefault="00435C7A" w:rsidP="00435C7A">
      <w:pPr>
        <w:spacing w:after="0"/>
        <w:ind w:right="1229"/>
      </w:pPr>
      <w:r>
        <w:t>.text:00405D13                 mov     [edx+2CCh], si</w:t>
      </w:r>
    </w:p>
    <w:p w14:paraId="6A0CDB80" w14:textId="77777777" w:rsidR="00435C7A" w:rsidRDefault="00435C7A" w:rsidP="00435C7A">
      <w:pPr>
        <w:spacing w:after="0"/>
        <w:ind w:right="1229"/>
      </w:pPr>
      <w:r>
        <w:t>.text:00405D1A                 mov     ebx, [eax+44h]</w:t>
      </w:r>
    </w:p>
    <w:p w14:paraId="0A4DA355" w14:textId="77777777" w:rsidR="00435C7A" w:rsidRDefault="00435C7A" w:rsidP="00435C7A">
      <w:pPr>
        <w:spacing w:after="0"/>
        <w:ind w:right="1229"/>
      </w:pPr>
      <w:r>
        <w:t>.text:00405D1D                 mov     edx, 34EBh</w:t>
      </w:r>
    </w:p>
    <w:p w14:paraId="5F7FA195" w14:textId="77777777" w:rsidR="00435C7A" w:rsidRDefault="00435C7A" w:rsidP="00435C7A">
      <w:pPr>
        <w:spacing w:after="0"/>
        <w:ind w:right="1229"/>
      </w:pPr>
      <w:r>
        <w:t>.text:00405D22                 mov     [ebx+2CEh], dx</w:t>
      </w:r>
    </w:p>
    <w:p w14:paraId="3E66C9B0" w14:textId="77777777" w:rsidR="00435C7A" w:rsidRDefault="00435C7A" w:rsidP="00435C7A">
      <w:pPr>
        <w:spacing w:after="0"/>
        <w:ind w:right="1229"/>
      </w:pPr>
      <w:r>
        <w:t>.text:00405D29                 mov     ebx, [eax+44h]</w:t>
      </w:r>
    </w:p>
    <w:p w14:paraId="085448BF" w14:textId="77777777" w:rsidR="00435C7A" w:rsidRDefault="00435C7A" w:rsidP="00435C7A">
      <w:pPr>
        <w:spacing w:after="0"/>
        <w:ind w:right="1229"/>
      </w:pPr>
      <w:r>
        <w:t>.text:00405D2C                 mov     word ptr [ebx+2D0h], 6F09h</w:t>
      </w:r>
    </w:p>
    <w:p w14:paraId="247778C4" w14:textId="77777777" w:rsidR="00435C7A" w:rsidRDefault="00435C7A" w:rsidP="00435C7A">
      <w:pPr>
        <w:spacing w:after="0"/>
        <w:ind w:right="1229"/>
      </w:pPr>
      <w:r>
        <w:t>.text:00405D35                 mov     ebx, [eax+44h]</w:t>
      </w:r>
    </w:p>
    <w:p w14:paraId="1660C595" w14:textId="77777777" w:rsidR="00435C7A" w:rsidRDefault="00435C7A" w:rsidP="00435C7A">
      <w:pPr>
        <w:spacing w:after="0"/>
        <w:ind w:right="1229"/>
      </w:pPr>
      <w:r>
        <w:t>.text:00405D38                 mov     word ptr [ebx+2D2h], 21C8h</w:t>
      </w:r>
    </w:p>
    <w:p w14:paraId="19889875" w14:textId="77777777" w:rsidR="00435C7A" w:rsidRDefault="00435C7A" w:rsidP="00435C7A">
      <w:pPr>
        <w:spacing w:after="0"/>
        <w:ind w:right="1229"/>
      </w:pPr>
      <w:r>
        <w:t>.text:00405D41                 mov     ebx, [eax+44h]</w:t>
      </w:r>
    </w:p>
    <w:p w14:paraId="284D843E" w14:textId="77777777" w:rsidR="00435C7A" w:rsidRDefault="00435C7A" w:rsidP="00435C7A">
      <w:pPr>
        <w:spacing w:after="0"/>
        <w:ind w:right="1229"/>
      </w:pPr>
      <w:r>
        <w:t>.text:00405D44                 mov     word ptr [ebx+2D4h], 572Ch</w:t>
      </w:r>
    </w:p>
    <w:p w14:paraId="40D6F9CB" w14:textId="77777777" w:rsidR="00435C7A" w:rsidRDefault="00435C7A" w:rsidP="00435C7A">
      <w:pPr>
        <w:spacing w:after="0"/>
        <w:ind w:right="1229"/>
      </w:pPr>
      <w:r>
        <w:t>.text:00405D4D                 mov     ebx, [eax+44h]</w:t>
      </w:r>
    </w:p>
    <w:p w14:paraId="1239AE3A" w14:textId="77777777" w:rsidR="00435C7A" w:rsidRDefault="00435C7A" w:rsidP="00435C7A">
      <w:pPr>
        <w:spacing w:after="0"/>
        <w:ind w:right="1229"/>
      </w:pPr>
      <w:r>
        <w:t>.text:00405D50                 mov     word ptr [ebx+2D6h], 25CCh</w:t>
      </w:r>
    </w:p>
    <w:p w14:paraId="49DD9381" w14:textId="77777777" w:rsidR="00435C7A" w:rsidRDefault="00435C7A" w:rsidP="00435C7A">
      <w:pPr>
        <w:spacing w:after="0"/>
        <w:ind w:right="1229"/>
      </w:pPr>
      <w:r>
        <w:t>.text:00405D59                 mov     ebx, [eax+44h]</w:t>
      </w:r>
    </w:p>
    <w:p w14:paraId="54708AB0" w14:textId="77777777" w:rsidR="00435C7A" w:rsidRDefault="00435C7A" w:rsidP="00435C7A">
      <w:pPr>
        <w:spacing w:after="0"/>
        <w:ind w:right="1229"/>
      </w:pPr>
      <w:r>
        <w:t>.text:00405D5C                 mov     word ptr [ebx+2D8h], 4E2Bh</w:t>
      </w:r>
    </w:p>
    <w:p w14:paraId="7C855F12" w14:textId="77777777" w:rsidR="00435C7A" w:rsidRDefault="00435C7A" w:rsidP="00435C7A">
      <w:pPr>
        <w:spacing w:after="0"/>
        <w:ind w:right="1229"/>
      </w:pPr>
      <w:r>
        <w:t>.text:00405D65                 mov     ebx, [eax+44h]</w:t>
      </w:r>
    </w:p>
    <w:p w14:paraId="239D2D47" w14:textId="77777777" w:rsidR="00435C7A" w:rsidRDefault="00435C7A" w:rsidP="00435C7A">
      <w:pPr>
        <w:spacing w:after="0"/>
        <w:ind w:right="1229"/>
      </w:pPr>
      <w:r>
        <w:t>.text:00405D68                 mov     word ptr [ebx+2DAh], 13C3h</w:t>
      </w:r>
    </w:p>
    <w:p w14:paraId="5FDEBA75" w14:textId="77777777" w:rsidR="00435C7A" w:rsidRDefault="00435C7A" w:rsidP="00435C7A">
      <w:pPr>
        <w:spacing w:after="0"/>
        <w:ind w:right="1229"/>
      </w:pPr>
      <w:r>
        <w:t>.text:00405D71                 mov     ebx, [eax+44h]</w:t>
      </w:r>
    </w:p>
    <w:p w14:paraId="7EA40725" w14:textId="77777777" w:rsidR="00435C7A" w:rsidRDefault="00435C7A" w:rsidP="00435C7A">
      <w:pPr>
        <w:spacing w:after="0"/>
        <w:ind w:right="1229"/>
      </w:pPr>
      <w:r>
        <w:t>.text:00405D74                 mov     word ptr [ebx+2DCh], 6239h</w:t>
      </w:r>
    </w:p>
    <w:p w14:paraId="75B3252D" w14:textId="77777777" w:rsidR="00435C7A" w:rsidRDefault="00435C7A" w:rsidP="00435C7A">
      <w:pPr>
        <w:spacing w:after="0"/>
        <w:ind w:right="1229"/>
      </w:pPr>
      <w:r>
        <w:t>.text:00405D7D                 mov     ebx, [eax+44h]</w:t>
      </w:r>
    </w:p>
    <w:p w14:paraId="74A63099" w14:textId="77777777" w:rsidR="00435C7A" w:rsidRDefault="00435C7A" w:rsidP="00435C7A">
      <w:pPr>
        <w:spacing w:after="0"/>
        <w:ind w:right="1229"/>
      </w:pPr>
      <w:r>
        <w:t>.text:00405D80                 mov     word ptr [ebx+2DEh], 29D1h</w:t>
      </w:r>
    </w:p>
    <w:p w14:paraId="26A34429" w14:textId="77777777" w:rsidR="00435C7A" w:rsidRDefault="00435C7A" w:rsidP="00435C7A">
      <w:pPr>
        <w:spacing w:after="0"/>
        <w:ind w:right="1229"/>
      </w:pPr>
      <w:r>
        <w:t>.text:00405D89                 mov     ebx, [eax+44h]</w:t>
      </w:r>
    </w:p>
    <w:p w14:paraId="607AA5FE" w14:textId="77777777" w:rsidR="00435C7A" w:rsidRDefault="00435C7A" w:rsidP="00435C7A">
      <w:pPr>
        <w:spacing w:after="0"/>
        <w:ind w:right="1229"/>
      </w:pPr>
      <w:r>
        <w:t>.text:00405D8C                 mov     word ptr [ebx+2E0h], 6F33h</w:t>
      </w:r>
    </w:p>
    <w:p w14:paraId="5C3EFDF4" w14:textId="77777777" w:rsidR="00435C7A" w:rsidRDefault="00435C7A" w:rsidP="00435C7A">
      <w:pPr>
        <w:spacing w:after="0"/>
        <w:ind w:right="1229"/>
      </w:pPr>
      <w:r>
        <w:t>.text:00405D95                 mov     ebx, [eax+44h]</w:t>
      </w:r>
    </w:p>
    <w:p w14:paraId="77A15D11" w14:textId="77777777" w:rsidR="00435C7A" w:rsidRDefault="00435C7A" w:rsidP="00435C7A">
      <w:pPr>
        <w:spacing w:after="0"/>
        <w:ind w:right="1229"/>
      </w:pPr>
      <w:r>
        <w:t>.text:00405D98                 mov     word ptr [ebx+2E2h], 0A8A5h</w:t>
      </w:r>
    </w:p>
    <w:p w14:paraId="047C56CE" w14:textId="77777777" w:rsidR="00435C7A" w:rsidRDefault="00435C7A" w:rsidP="00435C7A">
      <w:pPr>
        <w:spacing w:after="0"/>
        <w:ind w:right="1229"/>
      </w:pPr>
      <w:r>
        <w:t>.text:00405DA1                 mov     ebx, [eax+44h]</w:t>
      </w:r>
    </w:p>
    <w:p w14:paraId="311AD99B" w14:textId="77777777" w:rsidR="00435C7A" w:rsidRDefault="00435C7A" w:rsidP="00435C7A">
      <w:pPr>
        <w:spacing w:after="0"/>
        <w:ind w:right="1229"/>
      </w:pPr>
      <w:r>
        <w:t>.text:00405DA4                 mov     word ptr [ebx+2E4h], 0FC79h</w:t>
      </w:r>
    </w:p>
    <w:p w14:paraId="6E1ACEB2" w14:textId="77777777" w:rsidR="00435C7A" w:rsidRDefault="00435C7A" w:rsidP="00435C7A">
      <w:pPr>
        <w:spacing w:after="0"/>
        <w:ind w:right="1229"/>
      </w:pPr>
      <w:r>
        <w:t>.text:00405DAD                 mov     ebx, [eax+44h]</w:t>
      </w:r>
    </w:p>
    <w:p w14:paraId="15787622" w14:textId="77777777" w:rsidR="00435C7A" w:rsidRDefault="00435C7A" w:rsidP="00435C7A">
      <w:pPr>
        <w:spacing w:after="0"/>
        <w:ind w:right="1229"/>
      </w:pPr>
      <w:r>
        <w:t>.text:00405DB0                 mov     [ebx+2E6h], di</w:t>
      </w:r>
    </w:p>
    <w:p w14:paraId="4958A661" w14:textId="77777777" w:rsidR="00435C7A" w:rsidRDefault="00435C7A" w:rsidP="00435C7A">
      <w:pPr>
        <w:spacing w:after="0"/>
        <w:ind w:right="1229"/>
      </w:pPr>
      <w:r>
        <w:t>.text:00405DB7                 mov     ebx, [eax+44h]</w:t>
      </w:r>
    </w:p>
    <w:p w14:paraId="68F3C1A2" w14:textId="77777777" w:rsidR="00435C7A" w:rsidRDefault="00435C7A" w:rsidP="00435C7A">
      <w:pPr>
        <w:spacing w:after="0"/>
        <w:ind w:right="1229"/>
      </w:pPr>
      <w:r>
        <w:lastRenderedPageBreak/>
        <w:t>.text:00405DBA                 mov     word ptr [ebx+2E8h], 7532h</w:t>
      </w:r>
    </w:p>
    <w:p w14:paraId="6A58615B" w14:textId="77777777" w:rsidR="00435C7A" w:rsidRDefault="00435C7A" w:rsidP="00435C7A">
      <w:pPr>
        <w:spacing w:after="0"/>
        <w:ind w:right="1229"/>
      </w:pPr>
      <w:r>
        <w:t>.text:00405DC3                 mov     ebx, [eax+44h]</w:t>
      </w:r>
    </w:p>
    <w:p w14:paraId="5B9BC36A" w14:textId="77777777" w:rsidR="00435C7A" w:rsidRDefault="00435C7A" w:rsidP="00435C7A">
      <w:pPr>
        <w:spacing w:after="0"/>
        <w:ind w:right="1229"/>
      </w:pPr>
      <w:r>
        <w:t>.text:00405DC6                 mov     word ptr [ebx+2EAh], 2CC1h</w:t>
      </w:r>
    </w:p>
    <w:p w14:paraId="01A48DCE" w14:textId="77777777" w:rsidR="00435C7A" w:rsidRDefault="00435C7A" w:rsidP="00435C7A">
      <w:pPr>
        <w:spacing w:after="0"/>
        <w:ind w:right="1229"/>
      </w:pPr>
      <w:r>
        <w:t>.text:00405DCF                 mov     ebx, [eax+44h]</w:t>
      </w:r>
    </w:p>
    <w:p w14:paraId="20E0D894" w14:textId="77777777" w:rsidR="00435C7A" w:rsidRDefault="00435C7A" w:rsidP="00435C7A">
      <w:pPr>
        <w:spacing w:after="0"/>
        <w:ind w:right="1229"/>
      </w:pPr>
      <w:r>
        <w:t>.text:00405DD2                 mov     word ptr [ebx+2ECh], 130h</w:t>
      </w:r>
    </w:p>
    <w:p w14:paraId="6CE156D8" w14:textId="77777777" w:rsidR="00435C7A" w:rsidRDefault="00435C7A" w:rsidP="00435C7A">
      <w:pPr>
        <w:spacing w:after="0"/>
        <w:ind w:right="1229"/>
      </w:pPr>
      <w:r>
        <w:t>.text:00405DDB                 mov     ebx, [eax+44h]</w:t>
      </w:r>
    </w:p>
    <w:p w14:paraId="1BCD80D6" w14:textId="77777777" w:rsidR="00435C7A" w:rsidRDefault="00435C7A" w:rsidP="00435C7A">
      <w:pPr>
        <w:spacing w:after="0"/>
        <w:ind w:right="1229"/>
      </w:pPr>
      <w:r>
        <w:t>.text:00405DDE                 mov     word ptr [ebx+2EEh], 624Dh</w:t>
      </w:r>
    </w:p>
    <w:p w14:paraId="35D4643D" w14:textId="77777777" w:rsidR="00435C7A" w:rsidRDefault="00435C7A" w:rsidP="00435C7A">
      <w:pPr>
        <w:spacing w:after="0"/>
        <w:ind w:right="1229"/>
      </w:pPr>
      <w:r>
        <w:t>.text:00405DE7                 mov     ebx, [eax+44h]</w:t>
      </w:r>
    </w:p>
    <w:p w14:paraId="3016517A" w14:textId="77777777" w:rsidR="00435C7A" w:rsidRDefault="00435C7A" w:rsidP="00435C7A">
      <w:pPr>
        <w:spacing w:after="0"/>
        <w:ind w:right="1229"/>
      </w:pPr>
      <w:r>
        <w:t>.text:00405DEA                 mov     word ptr [ebx+2F0h], 0FEA1h</w:t>
      </w:r>
    </w:p>
    <w:p w14:paraId="63407C93" w14:textId="77777777" w:rsidR="00435C7A" w:rsidRDefault="00435C7A" w:rsidP="00435C7A">
      <w:pPr>
        <w:spacing w:after="0"/>
        <w:ind w:right="1229"/>
      </w:pPr>
      <w:r>
        <w:t>.text:00405DF3                 mov     ebx, [eax+44h]</w:t>
      </w:r>
    </w:p>
    <w:p w14:paraId="3BF809A4" w14:textId="77777777" w:rsidR="00435C7A" w:rsidRDefault="00435C7A" w:rsidP="00435C7A">
      <w:pPr>
        <w:spacing w:after="0"/>
        <w:ind w:right="1229"/>
      </w:pPr>
      <w:r>
        <w:t>.text:00405DF6                 mov     word ptr [ebx+2F2h], 0E5Ah</w:t>
      </w:r>
    </w:p>
    <w:p w14:paraId="3596A42F" w14:textId="77777777" w:rsidR="00435C7A" w:rsidRDefault="00435C7A" w:rsidP="00435C7A">
      <w:pPr>
        <w:spacing w:after="0"/>
        <w:ind w:right="1229"/>
      </w:pPr>
      <w:r>
        <w:t>.text:00405DFF                 mov     ebx, [eax+44h]</w:t>
      </w:r>
    </w:p>
    <w:p w14:paraId="6F255D1D" w14:textId="77777777" w:rsidR="00435C7A" w:rsidRDefault="00435C7A" w:rsidP="00435C7A">
      <w:pPr>
        <w:spacing w:after="0"/>
        <w:ind w:right="1229"/>
      </w:pPr>
      <w:r>
        <w:t>.text:00405E02                 mov     word ptr [ebx+2F4h], 4028h</w:t>
      </w:r>
    </w:p>
    <w:p w14:paraId="07720AAA" w14:textId="77777777" w:rsidR="00435C7A" w:rsidRDefault="00435C7A" w:rsidP="00435C7A">
      <w:pPr>
        <w:spacing w:after="0"/>
        <w:ind w:right="1229"/>
      </w:pPr>
      <w:r>
        <w:t>.text:00405E0B                 mov     ebx, [eax+44h]</w:t>
      </w:r>
    </w:p>
    <w:p w14:paraId="3D0FC93D" w14:textId="77777777" w:rsidR="00435C7A" w:rsidRDefault="00435C7A" w:rsidP="00435C7A">
      <w:pPr>
        <w:spacing w:after="0"/>
        <w:ind w:right="1229"/>
      </w:pPr>
      <w:r>
        <w:t>.text:00405E0E                 mov     word ptr [ebx+2F6h], 2CC9h</w:t>
      </w:r>
    </w:p>
    <w:p w14:paraId="21A80CD1" w14:textId="77777777" w:rsidR="00435C7A" w:rsidRDefault="00435C7A" w:rsidP="00435C7A">
      <w:pPr>
        <w:spacing w:after="0"/>
        <w:ind w:right="1229"/>
      </w:pPr>
      <w:r>
        <w:t>.text:00405E17                 mov     ebx, [eax+44h]</w:t>
      </w:r>
    </w:p>
    <w:p w14:paraId="470077BB" w14:textId="77777777" w:rsidR="00435C7A" w:rsidRDefault="00435C7A" w:rsidP="00435C7A">
      <w:pPr>
        <w:spacing w:after="0"/>
        <w:ind w:right="1229"/>
      </w:pPr>
      <w:r>
        <w:t>.text:00405E1A                 mov     word ptr [ebx+2F8h], 6233h</w:t>
      </w:r>
    </w:p>
    <w:p w14:paraId="77FE178C" w14:textId="77777777" w:rsidR="00435C7A" w:rsidRDefault="00435C7A" w:rsidP="00435C7A">
      <w:pPr>
        <w:spacing w:after="0"/>
        <w:ind w:right="1229"/>
      </w:pPr>
      <w:r>
        <w:t>.text:00405E23                 mov     ebx, [eax+44h]</w:t>
      </w:r>
    </w:p>
    <w:p w14:paraId="69DA5529" w14:textId="77777777" w:rsidR="00435C7A" w:rsidRDefault="00435C7A" w:rsidP="00435C7A">
      <w:pPr>
        <w:spacing w:after="0"/>
        <w:ind w:right="1229"/>
      </w:pPr>
      <w:r>
        <w:t>.text:00405E26                 mov     word ptr [ebx+2FAh], 34C4h</w:t>
      </w:r>
    </w:p>
    <w:p w14:paraId="7801F71C" w14:textId="77777777" w:rsidR="00435C7A" w:rsidRDefault="00435C7A" w:rsidP="00435C7A">
      <w:pPr>
        <w:spacing w:after="0"/>
        <w:ind w:right="1229"/>
      </w:pPr>
      <w:r>
        <w:t>.text:00405E2F                 mov     ebx, [eax+44h]</w:t>
      </w:r>
    </w:p>
    <w:p w14:paraId="7E71D89E" w14:textId="77777777" w:rsidR="00435C7A" w:rsidRDefault="00435C7A" w:rsidP="00435C7A">
      <w:pPr>
        <w:spacing w:after="0"/>
        <w:ind w:right="1229"/>
      </w:pPr>
      <w:r>
        <w:t>.text:00405E32                 mov     word ptr [ebx+2FCh], 5739h</w:t>
      </w:r>
    </w:p>
    <w:p w14:paraId="70901184" w14:textId="77777777" w:rsidR="00435C7A" w:rsidRDefault="00435C7A" w:rsidP="00435C7A">
      <w:pPr>
        <w:spacing w:after="0"/>
        <w:ind w:right="1229"/>
      </w:pPr>
      <w:r>
        <w:t>.text:00405E3B                 mov     ebx, [eax+44h]</w:t>
      </w:r>
    </w:p>
    <w:p w14:paraId="61FCF95A" w14:textId="77777777" w:rsidR="00435C7A" w:rsidRDefault="00435C7A" w:rsidP="00435C7A">
      <w:pPr>
        <w:spacing w:after="0"/>
        <w:ind w:right="1229"/>
      </w:pPr>
      <w:r>
        <w:t>.text:00405E3E                 mov     word ptr [ebx+2FEh], 32CCh</w:t>
      </w:r>
    </w:p>
    <w:p w14:paraId="40F6CA09" w14:textId="77777777" w:rsidR="00435C7A" w:rsidRDefault="00435C7A" w:rsidP="00435C7A">
      <w:pPr>
        <w:spacing w:after="0"/>
        <w:ind w:right="1229"/>
      </w:pPr>
      <w:r>
        <w:t>.text:00405E47                 mov     ebx, [eax+44h]</w:t>
      </w:r>
    </w:p>
    <w:p w14:paraId="56B19B07" w14:textId="77777777" w:rsidR="00435C7A" w:rsidRDefault="00435C7A" w:rsidP="00435C7A">
      <w:pPr>
        <w:spacing w:after="0"/>
        <w:ind w:right="1229"/>
      </w:pPr>
      <w:r>
        <w:t>.text:00405E4A                 mov     word ptr [ebx+300h], 7428h</w:t>
      </w:r>
    </w:p>
    <w:p w14:paraId="76953AA0" w14:textId="77777777" w:rsidR="00435C7A" w:rsidRDefault="00435C7A" w:rsidP="00435C7A">
      <w:pPr>
        <w:spacing w:after="0"/>
        <w:ind w:right="1229"/>
      </w:pPr>
      <w:r>
        <w:t>.text:00405E53                 mov     ebx, [eax+44h]</w:t>
      </w:r>
    </w:p>
    <w:p w14:paraId="55F6F938" w14:textId="77777777" w:rsidR="00435C7A" w:rsidRDefault="00435C7A" w:rsidP="00435C7A">
      <w:pPr>
        <w:spacing w:after="0"/>
        <w:ind w:right="1229"/>
      </w:pPr>
      <w:r>
        <w:t>.text:00405E56                 mov     word ptr [ebx+302h], 2CC4h</w:t>
      </w:r>
    </w:p>
    <w:p w14:paraId="7EC3C529" w14:textId="77777777" w:rsidR="00435C7A" w:rsidRDefault="00435C7A" w:rsidP="00435C7A">
      <w:pPr>
        <w:spacing w:after="0"/>
        <w:ind w:right="1229"/>
      </w:pPr>
      <w:r>
        <w:t>.text:00405E5F                 mov     ebx, [eax+44h]</w:t>
      </w:r>
    </w:p>
    <w:p w14:paraId="376FC4B5" w14:textId="77777777" w:rsidR="00435C7A" w:rsidRDefault="00435C7A" w:rsidP="00435C7A">
      <w:pPr>
        <w:spacing w:after="0"/>
        <w:ind w:right="1229"/>
      </w:pPr>
      <w:r>
        <w:t>.text:00405E62                 mov     word ptr [ebx+304h], 6411h</w:t>
      </w:r>
    </w:p>
    <w:p w14:paraId="55DA35AF" w14:textId="77777777" w:rsidR="00435C7A" w:rsidRDefault="00435C7A" w:rsidP="00435C7A">
      <w:pPr>
        <w:spacing w:after="0"/>
        <w:ind w:right="1229"/>
      </w:pPr>
      <w:r>
        <w:t>.text:00405E6B                 mov     ebx, [eax+44h]</w:t>
      </w:r>
    </w:p>
    <w:p w14:paraId="2F4A63ED" w14:textId="77777777" w:rsidR="00435C7A" w:rsidRDefault="00435C7A" w:rsidP="00435C7A">
      <w:pPr>
        <w:spacing w:after="0"/>
        <w:ind w:right="1229"/>
      </w:pPr>
      <w:r>
        <w:t>.text:00405E6E                 mov     word ptr [ebx+306h], 2FC8h</w:t>
      </w:r>
    </w:p>
    <w:p w14:paraId="53E83D69" w14:textId="77777777" w:rsidR="00435C7A" w:rsidRDefault="00435C7A" w:rsidP="00435C7A">
      <w:pPr>
        <w:spacing w:after="0"/>
        <w:ind w:right="1229"/>
      </w:pPr>
      <w:r>
        <w:t>.text:00405E77                 mov     ebx, [eax+44h]</w:t>
      </w:r>
    </w:p>
    <w:p w14:paraId="0F88B579" w14:textId="77777777" w:rsidR="00435C7A" w:rsidRDefault="00435C7A" w:rsidP="00435C7A">
      <w:pPr>
        <w:spacing w:after="0"/>
        <w:ind w:right="1229"/>
      </w:pPr>
      <w:r>
        <w:t>.text:00405E7A                 mov     word ptr [ebx+308h], 782Eh</w:t>
      </w:r>
    </w:p>
    <w:p w14:paraId="0AA68BA6" w14:textId="77777777" w:rsidR="00435C7A" w:rsidRDefault="00435C7A" w:rsidP="00435C7A">
      <w:pPr>
        <w:spacing w:after="0"/>
        <w:ind w:right="1229"/>
      </w:pPr>
      <w:r>
        <w:t>.text:00405E83                 mov     ebx, [eax+44h]</w:t>
      </w:r>
    </w:p>
    <w:p w14:paraId="3248049F" w14:textId="77777777" w:rsidR="00435C7A" w:rsidRDefault="00435C7A" w:rsidP="00435C7A">
      <w:pPr>
        <w:spacing w:after="0"/>
        <w:ind w:right="1229"/>
      </w:pPr>
      <w:r>
        <w:t>.text:00405E86                 mov     word ptr [ebx+30Ah], 0A8A5h</w:t>
      </w:r>
    </w:p>
    <w:p w14:paraId="0FE60CC6" w14:textId="77777777" w:rsidR="00435C7A" w:rsidRDefault="00435C7A" w:rsidP="00435C7A">
      <w:pPr>
        <w:spacing w:after="0"/>
        <w:ind w:right="1229"/>
      </w:pPr>
      <w:r>
        <w:t>.text:00405E8F                 mov     ebx, [eax+44h]</w:t>
      </w:r>
    </w:p>
    <w:p w14:paraId="0784C693" w14:textId="77777777" w:rsidR="00435C7A" w:rsidRDefault="00435C7A" w:rsidP="00435C7A">
      <w:pPr>
        <w:spacing w:after="0"/>
        <w:ind w:right="1229"/>
      </w:pPr>
      <w:r>
        <w:t>.text:00405E92                 mov     word ptr [ebx+30Ch], 0FF4Fh</w:t>
      </w:r>
    </w:p>
    <w:p w14:paraId="0BC2A330" w14:textId="77777777" w:rsidR="00435C7A" w:rsidRDefault="00435C7A" w:rsidP="00435C7A">
      <w:pPr>
        <w:spacing w:after="0"/>
        <w:ind w:right="1229"/>
      </w:pPr>
      <w:r>
        <w:t>.text:00405E9B                 mov     ebx, [eax+44h]</w:t>
      </w:r>
    </w:p>
    <w:p w14:paraId="44FB1B3D" w14:textId="77777777" w:rsidR="00435C7A" w:rsidRDefault="00435C7A" w:rsidP="00435C7A">
      <w:pPr>
        <w:spacing w:after="0"/>
        <w:ind w:right="1229"/>
      </w:pPr>
      <w:r>
        <w:t>.text:00405E9E                 mov     [ebx+30Eh], di</w:t>
      </w:r>
    </w:p>
    <w:p w14:paraId="7050D2D7" w14:textId="77777777" w:rsidR="00435C7A" w:rsidRDefault="00435C7A" w:rsidP="00435C7A">
      <w:pPr>
        <w:spacing w:after="0"/>
        <w:ind w:right="1229"/>
      </w:pPr>
      <w:r>
        <w:t>.text:00405EA5                 mov     ebx, [eax+44h]</w:t>
      </w:r>
    </w:p>
    <w:p w14:paraId="67B58095" w14:textId="77777777" w:rsidR="00435C7A" w:rsidRDefault="00435C7A" w:rsidP="00435C7A">
      <w:pPr>
        <w:spacing w:after="0"/>
        <w:ind w:right="1229"/>
      </w:pPr>
      <w:r>
        <w:t>.text:00405EA8                 mov     word ptr [ebx+310h], 7512h</w:t>
      </w:r>
    </w:p>
    <w:p w14:paraId="3912C559" w14:textId="77777777" w:rsidR="00435C7A" w:rsidRDefault="00435C7A" w:rsidP="00435C7A">
      <w:pPr>
        <w:spacing w:after="0"/>
        <w:ind w:right="1229"/>
      </w:pPr>
      <w:r>
        <w:t>.text:00405EB1                 mov     ebx, [eax+44h]</w:t>
      </w:r>
    </w:p>
    <w:p w14:paraId="2029AC6B" w14:textId="77777777" w:rsidR="00435C7A" w:rsidRDefault="00435C7A" w:rsidP="00435C7A">
      <w:pPr>
        <w:spacing w:after="0"/>
        <w:ind w:right="1229"/>
      </w:pPr>
      <w:r>
        <w:t>.text:00405EB4                 mov     word ptr [ebx+312h], 32F2h</w:t>
      </w:r>
    </w:p>
    <w:p w14:paraId="79C84A7A" w14:textId="77777777" w:rsidR="00435C7A" w:rsidRDefault="00435C7A" w:rsidP="00435C7A">
      <w:pPr>
        <w:spacing w:after="0"/>
        <w:ind w:right="1229"/>
      </w:pPr>
      <w:r>
        <w:t>.text:00405EBD                 mov     ebx, [eax+44h]</w:t>
      </w:r>
    </w:p>
    <w:p w14:paraId="13DE20B6" w14:textId="77777777" w:rsidR="00435C7A" w:rsidRDefault="00435C7A" w:rsidP="00435C7A">
      <w:pPr>
        <w:spacing w:after="0"/>
        <w:ind w:right="1229"/>
      </w:pPr>
      <w:r>
        <w:lastRenderedPageBreak/>
        <w:t>.text:00405EC0                 mov     word ptr [ebx+314h], 7535h</w:t>
      </w:r>
    </w:p>
    <w:p w14:paraId="4B99994B" w14:textId="77777777" w:rsidR="00435C7A" w:rsidRDefault="00435C7A" w:rsidP="00435C7A">
      <w:pPr>
        <w:spacing w:after="0"/>
        <w:ind w:right="1229"/>
      </w:pPr>
      <w:r>
        <w:t>.text:00405EC9                 mov     ebx, [eax+44h]</w:t>
      </w:r>
    </w:p>
    <w:p w14:paraId="5E9AAE68" w14:textId="77777777" w:rsidR="00435C7A" w:rsidRDefault="00435C7A" w:rsidP="00435C7A">
      <w:pPr>
        <w:spacing w:after="0"/>
        <w:ind w:right="1229"/>
      </w:pPr>
      <w:r>
        <w:t>.text:00405ECC                 mov     word ptr [ebx+316h], 16C0h</w:t>
      </w:r>
    </w:p>
    <w:p w14:paraId="6F21B5A7" w14:textId="77777777" w:rsidR="00435C7A" w:rsidRDefault="00435C7A" w:rsidP="00435C7A">
      <w:pPr>
        <w:spacing w:after="0"/>
        <w:ind w:right="1229"/>
      </w:pPr>
      <w:r>
        <w:t>.text:00405ED5                 mov     ebx, [eax+44h]</w:t>
      </w:r>
    </w:p>
    <w:p w14:paraId="7B42BAC1" w14:textId="77777777" w:rsidR="00435C7A" w:rsidRDefault="00435C7A" w:rsidP="00435C7A">
      <w:pPr>
        <w:spacing w:after="0"/>
        <w:ind w:right="1229"/>
      </w:pPr>
      <w:r>
        <w:t>.text:00405ED8                 mov     word ptr [ebx+318h], 7335h</w:t>
      </w:r>
    </w:p>
    <w:p w14:paraId="4A037E51" w14:textId="77777777" w:rsidR="00435C7A" w:rsidRDefault="00435C7A" w:rsidP="00435C7A">
      <w:pPr>
        <w:spacing w:after="0"/>
        <w:ind w:right="1229"/>
      </w:pPr>
      <w:r>
        <w:t>.text:00405EE1                 mov     ebx, [eax+44h]</w:t>
      </w:r>
    </w:p>
    <w:p w14:paraId="0311BB2D" w14:textId="77777777" w:rsidR="00435C7A" w:rsidRDefault="00435C7A" w:rsidP="00435C7A">
      <w:pPr>
        <w:spacing w:after="0"/>
        <w:ind w:right="1229"/>
      </w:pPr>
      <w:r>
        <w:t>.text:00405EE4                 mov     word ptr [ebx+31Ah], 35D1h</w:t>
      </w:r>
    </w:p>
    <w:p w14:paraId="5A466757" w14:textId="77777777" w:rsidR="00435C7A" w:rsidRDefault="00435C7A" w:rsidP="00435C7A">
      <w:pPr>
        <w:spacing w:after="0"/>
        <w:ind w:right="1229"/>
      </w:pPr>
      <w:r>
        <w:t>.text:00405EED                 mov     ebx, [eax+44h]</w:t>
      </w:r>
    </w:p>
    <w:p w14:paraId="59F76513" w14:textId="77777777" w:rsidR="00435C7A" w:rsidRDefault="00435C7A" w:rsidP="00435C7A">
      <w:pPr>
        <w:spacing w:after="0"/>
        <w:ind w:right="1229"/>
      </w:pPr>
      <w:r>
        <w:t>.text:00405EF0                 mov     word ptr [ebx+31Ch], 6D3Dh</w:t>
      </w:r>
    </w:p>
    <w:p w14:paraId="02ED6D09" w14:textId="77777777" w:rsidR="00435C7A" w:rsidRDefault="00435C7A" w:rsidP="00435C7A">
      <w:pPr>
        <w:spacing w:after="0"/>
        <w:ind w:right="1229"/>
      </w:pPr>
      <w:r>
        <w:t>.text:00405EF9                 mov     ebx, [eax+44h]</w:t>
      </w:r>
    </w:p>
    <w:p w14:paraId="697CB1A8" w14:textId="77777777" w:rsidR="00435C7A" w:rsidRDefault="00435C7A" w:rsidP="00435C7A">
      <w:pPr>
        <w:spacing w:after="0"/>
        <w:ind w:right="1229"/>
      </w:pPr>
      <w:r>
        <w:t>.text:00405EFC                 mov     word ptr [ebx+31Eh], 25E8h</w:t>
      </w:r>
    </w:p>
    <w:p w14:paraId="6FB86D7F" w14:textId="77777777" w:rsidR="00435C7A" w:rsidRDefault="00435C7A" w:rsidP="00435C7A">
      <w:pPr>
        <w:spacing w:after="0"/>
        <w:ind w:right="1229"/>
      </w:pPr>
      <w:r>
        <w:t>.text:00405F05                 mov     ebx, [eax+44h]</w:t>
      </w:r>
    </w:p>
    <w:p w14:paraId="114D8E76" w14:textId="77777777" w:rsidR="00435C7A" w:rsidRDefault="00435C7A" w:rsidP="00435C7A">
      <w:pPr>
        <w:spacing w:after="0"/>
        <w:ind w:right="1229"/>
      </w:pPr>
      <w:r>
        <w:t>.text:00405F08                 mov     word ptr [ebx+320h], 6E31h</w:t>
      </w:r>
    </w:p>
    <w:p w14:paraId="675EF8F1" w14:textId="77777777" w:rsidR="00435C7A" w:rsidRDefault="00435C7A" w:rsidP="00435C7A">
      <w:pPr>
        <w:spacing w:after="0"/>
        <w:ind w:right="1229"/>
      </w:pPr>
      <w:r>
        <w:t>.text:00405F11                 mov     ebx, [eax+44h]</w:t>
      </w:r>
    </w:p>
    <w:p w14:paraId="4181189B" w14:textId="77777777" w:rsidR="00435C7A" w:rsidRDefault="00435C7A" w:rsidP="00435C7A">
      <w:pPr>
        <w:spacing w:after="0"/>
        <w:ind w:right="1229"/>
      </w:pPr>
      <w:r>
        <w:t>.text:00405F14                 mov     word ptr [ebx+322h], 39D7h</w:t>
      </w:r>
    </w:p>
    <w:p w14:paraId="1099D119" w14:textId="77777777" w:rsidR="00435C7A" w:rsidRDefault="00435C7A" w:rsidP="00435C7A">
      <w:pPr>
        <w:spacing w:after="0"/>
        <w:ind w:right="1229"/>
      </w:pPr>
      <w:r>
        <w:t>.text:00405F1D                 mov     ebx, [eax+44h]</w:t>
      </w:r>
    </w:p>
    <w:p w14:paraId="77F756F0" w14:textId="77777777" w:rsidR="00435C7A" w:rsidRDefault="00435C7A" w:rsidP="00435C7A">
      <w:pPr>
        <w:spacing w:after="0"/>
        <w:ind w:right="1229"/>
      </w:pPr>
      <w:r>
        <w:t>.text:00405F20                 mov     [ebx+324h], cx</w:t>
      </w:r>
    </w:p>
    <w:p w14:paraId="66CF317E" w14:textId="77777777" w:rsidR="00435C7A" w:rsidRDefault="00435C7A" w:rsidP="00435C7A">
      <w:pPr>
        <w:spacing w:after="0"/>
        <w:ind w:right="1229"/>
      </w:pPr>
      <w:r>
        <w:t>.text:00405F27                 mov     ebx, [eax+44h]</w:t>
      </w:r>
    </w:p>
    <w:p w14:paraId="35AA95CD" w14:textId="77777777" w:rsidR="00435C7A" w:rsidRDefault="00435C7A" w:rsidP="00435C7A">
      <w:pPr>
        <w:spacing w:after="0"/>
        <w:ind w:right="1229"/>
      </w:pPr>
      <w:r>
        <w:t>.text:00405F2A                 mov     word ptr [ebx+326h], 0BEDEh</w:t>
      </w:r>
    </w:p>
    <w:p w14:paraId="6C41A9F1" w14:textId="77777777" w:rsidR="00435C7A" w:rsidRDefault="00435C7A" w:rsidP="00435C7A">
      <w:pPr>
        <w:spacing w:after="0"/>
        <w:ind w:right="1229"/>
      </w:pPr>
      <w:r>
        <w:t>.text:00405F33                 mov     ebx, [eax+44h]</w:t>
      </w:r>
    </w:p>
    <w:p w14:paraId="2E2185E7" w14:textId="77777777" w:rsidR="00435C7A" w:rsidRDefault="00435C7A" w:rsidP="00435C7A">
      <w:pPr>
        <w:spacing w:after="0"/>
        <w:ind w:right="1229"/>
      </w:pPr>
      <w:r>
        <w:t>.text:00405F36                 mov     [ebx+328h], si</w:t>
      </w:r>
    </w:p>
    <w:p w14:paraId="571AB26D" w14:textId="77777777" w:rsidR="00435C7A" w:rsidRDefault="00435C7A" w:rsidP="00435C7A">
      <w:pPr>
        <w:spacing w:after="0"/>
        <w:ind w:right="1229"/>
      </w:pPr>
      <w:r>
        <w:t>.text:00405F3D                 mov     ebx, [eax+44h]</w:t>
      </w:r>
    </w:p>
    <w:p w14:paraId="363BF2B0" w14:textId="77777777" w:rsidR="00435C7A" w:rsidRDefault="00435C7A" w:rsidP="00435C7A">
      <w:pPr>
        <w:spacing w:after="0"/>
        <w:ind w:right="1229"/>
      </w:pPr>
      <w:r>
        <w:t>.text:00405F40                 mov     [ebx+32Ah], dx</w:t>
      </w:r>
    </w:p>
    <w:p w14:paraId="34DA23C7" w14:textId="77777777" w:rsidR="00435C7A" w:rsidRDefault="00435C7A" w:rsidP="00435C7A">
      <w:pPr>
        <w:spacing w:after="0"/>
        <w:ind w:right="1229"/>
      </w:pPr>
      <w:r>
        <w:t>.text:00405F47                 mov     edx, [eax+44h]</w:t>
      </w:r>
    </w:p>
    <w:p w14:paraId="2F9B5AF7" w14:textId="77777777" w:rsidR="00435C7A" w:rsidRDefault="00435C7A" w:rsidP="00435C7A">
      <w:pPr>
        <w:spacing w:after="0"/>
        <w:ind w:right="1229"/>
      </w:pPr>
      <w:r>
        <w:t>.text:00405F4A                 mov     word ptr [edx+32Ch], 641Bh</w:t>
      </w:r>
    </w:p>
    <w:p w14:paraId="75FD8F1E" w14:textId="77777777" w:rsidR="00435C7A" w:rsidRDefault="00435C7A" w:rsidP="00435C7A">
      <w:pPr>
        <w:spacing w:after="0"/>
        <w:ind w:right="1229"/>
      </w:pPr>
      <w:r>
        <w:t>.text:00405F53                 mov     ebx, [eax+44h]</w:t>
      </w:r>
    </w:p>
    <w:p w14:paraId="1B68667D" w14:textId="77777777" w:rsidR="00435C7A" w:rsidRDefault="00435C7A" w:rsidP="00435C7A">
      <w:pPr>
        <w:spacing w:after="0"/>
        <w:ind w:right="1229"/>
      </w:pPr>
      <w:r>
        <w:t>.text:00405F56                 mov     edx, 3D1h</w:t>
      </w:r>
    </w:p>
    <w:p w14:paraId="0F30952A" w14:textId="77777777" w:rsidR="00435C7A" w:rsidRDefault="00435C7A" w:rsidP="00435C7A">
      <w:pPr>
        <w:spacing w:after="0"/>
        <w:ind w:right="1229"/>
      </w:pPr>
      <w:r>
        <w:t>.text:00405F5B                 mov     [ebx+32Eh], dx</w:t>
      </w:r>
    </w:p>
    <w:p w14:paraId="55D7383C" w14:textId="77777777" w:rsidR="00435C7A" w:rsidRDefault="00435C7A" w:rsidP="00435C7A">
      <w:pPr>
        <w:spacing w:after="0"/>
        <w:ind w:right="1229"/>
      </w:pPr>
      <w:r>
        <w:t>.text:00405F62                 mov     ebx, [eax+44h]</w:t>
      </w:r>
    </w:p>
    <w:p w14:paraId="3C9536AE" w14:textId="77777777" w:rsidR="00435C7A" w:rsidRDefault="00435C7A" w:rsidP="00435C7A">
      <w:pPr>
        <w:spacing w:after="0"/>
        <w:ind w:right="1229"/>
      </w:pPr>
      <w:r>
        <w:t>.text:00405F65                 mov     word ptr [ebx+330h], 6F33h</w:t>
      </w:r>
    </w:p>
    <w:p w14:paraId="435F85BB" w14:textId="77777777" w:rsidR="00435C7A" w:rsidRDefault="00435C7A" w:rsidP="00435C7A">
      <w:pPr>
        <w:spacing w:after="0"/>
        <w:ind w:right="1229"/>
      </w:pPr>
      <w:r>
        <w:t>.text:00405F6E                 mov     ebx, [eax+44h]</w:t>
      </w:r>
    </w:p>
    <w:p w14:paraId="429A2C94" w14:textId="77777777" w:rsidR="00435C7A" w:rsidRDefault="00435C7A" w:rsidP="00435C7A">
      <w:pPr>
        <w:spacing w:after="0"/>
        <w:ind w:right="1229"/>
      </w:pPr>
      <w:r>
        <w:t>.text:00405F71                 mov     word ptr [ebx+332h], 25D1h</w:t>
      </w:r>
    </w:p>
    <w:p w14:paraId="2FACF4D8" w14:textId="77777777" w:rsidR="00435C7A" w:rsidRDefault="00435C7A" w:rsidP="00435C7A">
      <w:pPr>
        <w:spacing w:after="0"/>
        <w:ind w:right="1229"/>
      </w:pPr>
      <w:r>
        <w:t>.text:00405F7A                 mov     ebx, [eax+44h]</w:t>
      </w:r>
    </w:p>
    <w:p w14:paraId="1939DC76" w14:textId="77777777" w:rsidR="00435C7A" w:rsidRDefault="00435C7A" w:rsidP="00435C7A">
      <w:pPr>
        <w:spacing w:after="0"/>
        <w:ind w:right="1229"/>
      </w:pPr>
      <w:r>
        <w:t>.text:00405F7D                 mov     word ptr [ebx+334h], 7524h</w:t>
      </w:r>
    </w:p>
    <w:p w14:paraId="5BCB541C" w14:textId="77777777" w:rsidR="00435C7A" w:rsidRDefault="00435C7A" w:rsidP="00435C7A">
      <w:pPr>
        <w:spacing w:after="0"/>
        <w:ind w:right="1229"/>
      </w:pPr>
      <w:r>
        <w:t>.text:00405F86                 mov     ebx, [eax+44h]</w:t>
      </w:r>
    </w:p>
    <w:p w14:paraId="2266ADAF" w14:textId="77777777" w:rsidR="00435C7A" w:rsidRDefault="00435C7A" w:rsidP="00435C7A">
      <w:pPr>
        <w:spacing w:after="0"/>
        <w:ind w:right="1229"/>
      </w:pPr>
      <w:r>
        <w:t>.text:00405F89                 mov     word ptr [ebx+336h], 28F1h</w:t>
      </w:r>
    </w:p>
    <w:p w14:paraId="5821E18C" w14:textId="77777777" w:rsidR="00435C7A" w:rsidRDefault="00435C7A" w:rsidP="00435C7A">
      <w:pPr>
        <w:spacing w:after="0"/>
        <w:ind w:right="1229"/>
      </w:pPr>
      <w:r>
        <w:t>.text:00405F92                 mov     ebx, [eax+44h]</w:t>
      </w:r>
    </w:p>
    <w:p w14:paraId="26D6A2EF" w14:textId="77777777" w:rsidR="00435C7A" w:rsidRDefault="00435C7A" w:rsidP="00435C7A">
      <w:pPr>
        <w:spacing w:after="0"/>
        <w:ind w:right="1229"/>
      </w:pPr>
      <w:r>
        <w:t>.text:00405F95                 mov     word ptr [ebx+338h], 642Eh</w:t>
      </w:r>
    </w:p>
    <w:p w14:paraId="133573F5" w14:textId="77777777" w:rsidR="00435C7A" w:rsidRDefault="00435C7A" w:rsidP="00435C7A">
      <w:pPr>
        <w:spacing w:after="0"/>
        <w:ind w:right="1229"/>
      </w:pPr>
      <w:r>
        <w:t>.text:00405F9E                 mov     ebx, [eax+44h]</w:t>
      </w:r>
    </w:p>
    <w:p w14:paraId="04AE3C46" w14:textId="77777777" w:rsidR="00435C7A" w:rsidRDefault="00435C7A" w:rsidP="00435C7A">
      <w:pPr>
        <w:spacing w:after="0"/>
        <w:ind w:right="1229"/>
      </w:pPr>
      <w:r>
        <w:t>.text:00405FA1                 mov     word ptr [ebx+33Ah], 24C4h</w:t>
      </w:r>
    </w:p>
    <w:p w14:paraId="2B4AFABC" w14:textId="77777777" w:rsidR="00435C7A" w:rsidRDefault="00435C7A" w:rsidP="00435C7A">
      <w:pPr>
        <w:spacing w:after="0"/>
        <w:ind w:right="1229"/>
      </w:pPr>
      <w:r>
        <w:t>.text:00405FAA                 mov     ebx, [eax+44h]</w:t>
      </w:r>
    </w:p>
    <w:p w14:paraId="7681C5B3" w14:textId="77777777" w:rsidR="00435C7A" w:rsidRDefault="00435C7A" w:rsidP="00435C7A">
      <w:pPr>
        <w:spacing w:after="0"/>
        <w:ind w:right="1229"/>
      </w:pPr>
      <w:r>
        <w:t>.text:00405FAD                 mov     [ebx+33Ch], cx</w:t>
      </w:r>
    </w:p>
    <w:p w14:paraId="6B8A6833" w14:textId="77777777" w:rsidR="00435C7A" w:rsidRDefault="00435C7A" w:rsidP="00435C7A">
      <w:pPr>
        <w:spacing w:after="0"/>
        <w:ind w:right="1229"/>
      </w:pPr>
      <w:r>
        <w:t>.text:00405FB4                 mov     ebx, [eax+44h]</w:t>
      </w:r>
    </w:p>
    <w:p w14:paraId="37CC5641" w14:textId="77777777" w:rsidR="00435C7A" w:rsidRDefault="00435C7A" w:rsidP="00435C7A">
      <w:pPr>
        <w:spacing w:after="0"/>
        <w:ind w:right="1229"/>
      </w:pPr>
      <w:r>
        <w:t>.text:00405FB7                 mov     word ptr [ebx+33Eh], 0BE1Bh</w:t>
      </w:r>
    </w:p>
    <w:p w14:paraId="3515BA7B" w14:textId="77777777" w:rsidR="00435C7A" w:rsidRDefault="00435C7A" w:rsidP="00435C7A">
      <w:pPr>
        <w:spacing w:after="0"/>
        <w:ind w:right="1229"/>
      </w:pPr>
      <w:r>
        <w:lastRenderedPageBreak/>
        <w:t>.text:00405FC0                 mov     ebx, [eax+44h]</w:t>
      </w:r>
    </w:p>
    <w:p w14:paraId="1D9FC35F" w14:textId="77777777" w:rsidR="00435C7A" w:rsidRDefault="00435C7A" w:rsidP="00435C7A">
      <w:pPr>
        <w:spacing w:after="0"/>
        <w:ind w:right="1229"/>
      </w:pPr>
      <w:r>
        <w:t>.text:00405FC3                 mov     [ebx+340h], si</w:t>
      </w:r>
    </w:p>
    <w:p w14:paraId="1516E051" w14:textId="77777777" w:rsidR="00435C7A" w:rsidRDefault="00435C7A" w:rsidP="00435C7A">
      <w:pPr>
        <w:spacing w:after="0"/>
        <w:ind w:right="1229"/>
      </w:pPr>
      <w:r>
        <w:t>.text:00405FCA                 mov     ebx, [eax+44h]</w:t>
      </w:r>
    </w:p>
    <w:p w14:paraId="29A83DDF" w14:textId="77777777" w:rsidR="00435C7A" w:rsidRDefault="00435C7A" w:rsidP="00435C7A">
      <w:pPr>
        <w:spacing w:after="0"/>
        <w:ind w:right="1229"/>
      </w:pPr>
      <w:r>
        <w:t>.text:00405FCD                 mov     word ptr [ebx+342h], 34EBh</w:t>
      </w:r>
    </w:p>
    <w:p w14:paraId="365A6190" w14:textId="77777777" w:rsidR="00435C7A" w:rsidRDefault="00435C7A" w:rsidP="00435C7A">
      <w:pPr>
        <w:spacing w:after="0"/>
        <w:ind w:right="1229"/>
      </w:pPr>
      <w:r>
        <w:t>.text:00405FD6                 mov     ebx, [eax+44h]</w:t>
      </w:r>
    </w:p>
    <w:p w14:paraId="445DAB14" w14:textId="77777777" w:rsidR="00435C7A" w:rsidRDefault="00435C7A" w:rsidP="00435C7A">
      <w:pPr>
        <w:spacing w:after="0"/>
        <w:ind w:right="1229"/>
      </w:pPr>
      <w:r>
        <w:t>.text:00405FD9                 mov     word ptr [ebx+344h], 640Fh</w:t>
      </w:r>
    </w:p>
    <w:p w14:paraId="5878E8F8" w14:textId="77777777" w:rsidR="00435C7A" w:rsidRDefault="00435C7A" w:rsidP="00435C7A">
      <w:pPr>
        <w:spacing w:after="0"/>
        <w:ind w:right="1229"/>
      </w:pPr>
      <w:r>
        <w:t>.text:00405FE2                 mov     ebx, [eax+44h]</w:t>
      </w:r>
    </w:p>
    <w:p w14:paraId="318E4F9B" w14:textId="77777777" w:rsidR="00435C7A" w:rsidRDefault="00435C7A" w:rsidP="00435C7A">
      <w:pPr>
        <w:spacing w:after="0"/>
        <w:ind w:right="1229"/>
      </w:pPr>
      <w:r>
        <w:t>.text:00405FE5                 mov     [ebx+346h], dx</w:t>
      </w:r>
    </w:p>
    <w:p w14:paraId="3B90BB29" w14:textId="77777777" w:rsidR="00435C7A" w:rsidRDefault="00435C7A" w:rsidP="00435C7A">
      <w:pPr>
        <w:spacing w:after="0"/>
        <w:ind w:right="1229"/>
      </w:pPr>
      <w:r>
        <w:t>.text:00405FEC                 mov     ebx, [eax+44h]</w:t>
      </w:r>
    </w:p>
    <w:p w14:paraId="3A68E32B" w14:textId="77777777" w:rsidR="00435C7A" w:rsidRDefault="00435C7A" w:rsidP="00435C7A">
      <w:pPr>
        <w:spacing w:after="0"/>
        <w:ind w:right="1229"/>
      </w:pPr>
      <w:r>
        <w:t>.text:00405FEF                 mov     word ptr [ebx+348h], 6F33h</w:t>
      </w:r>
    </w:p>
    <w:p w14:paraId="64DFC934" w14:textId="77777777" w:rsidR="00435C7A" w:rsidRDefault="00435C7A" w:rsidP="00435C7A">
      <w:pPr>
        <w:spacing w:after="0"/>
        <w:ind w:right="1229"/>
      </w:pPr>
      <w:r>
        <w:t>.text:00405FF8                 mov     ebx, [eax+44h]</w:t>
      </w:r>
    </w:p>
    <w:p w14:paraId="7836AEE6" w14:textId="77777777" w:rsidR="00435C7A" w:rsidRDefault="00435C7A" w:rsidP="00435C7A">
      <w:pPr>
        <w:spacing w:after="0"/>
        <w:ind w:right="1229"/>
      </w:pPr>
      <w:r>
        <w:t>.text:00405FFB                 mov     word ptr [ebx+34Ah], 25D1h</w:t>
      </w:r>
    </w:p>
    <w:p w14:paraId="64E093AE" w14:textId="77777777" w:rsidR="00435C7A" w:rsidRDefault="00435C7A" w:rsidP="00435C7A">
      <w:pPr>
        <w:spacing w:after="0"/>
        <w:ind w:right="1229"/>
      </w:pPr>
      <w:r>
        <w:t>.text:00406004                 mov     ebx, [eax+44h]</w:t>
      </w:r>
    </w:p>
    <w:p w14:paraId="168E6A3B" w14:textId="77777777" w:rsidR="00435C7A" w:rsidRDefault="00435C7A" w:rsidP="00435C7A">
      <w:pPr>
        <w:spacing w:after="0"/>
        <w:ind w:right="1229"/>
      </w:pPr>
      <w:r>
        <w:t>.text:00406007                 mov     word ptr [ebx+34Ch], 7524h</w:t>
      </w:r>
    </w:p>
    <w:p w14:paraId="708E221D" w14:textId="77777777" w:rsidR="00435C7A" w:rsidRDefault="00435C7A" w:rsidP="00435C7A">
      <w:pPr>
        <w:spacing w:after="0"/>
        <w:ind w:right="1229"/>
      </w:pPr>
      <w:r>
        <w:t>.text:00406010                 mov     ebx, [eax+44h]</w:t>
      </w:r>
    </w:p>
    <w:p w14:paraId="17BF93B8" w14:textId="77777777" w:rsidR="00435C7A" w:rsidRDefault="00435C7A" w:rsidP="00435C7A">
      <w:pPr>
        <w:spacing w:after="0"/>
        <w:ind w:right="1229"/>
      </w:pPr>
      <w:r>
        <w:t>.text:00406013                 mov     word ptr [ebx+34Eh], 28F1h</w:t>
      </w:r>
    </w:p>
    <w:p w14:paraId="2B92C3F3" w14:textId="77777777" w:rsidR="00435C7A" w:rsidRDefault="00435C7A" w:rsidP="00435C7A">
      <w:pPr>
        <w:spacing w:after="0"/>
        <w:ind w:right="1229"/>
      </w:pPr>
      <w:r>
        <w:t>.text:0040601C                 mov     ebx, [eax+44h]</w:t>
      </w:r>
    </w:p>
    <w:p w14:paraId="38740D68" w14:textId="77777777" w:rsidR="00435C7A" w:rsidRDefault="00435C7A" w:rsidP="00435C7A">
      <w:pPr>
        <w:spacing w:after="0"/>
        <w:ind w:right="1229"/>
      </w:pPr>
      <w:r>
        <w:t>.text:0040601F                 mov     word ptr [ebx+350h], 642Eh</w:t>
      </w:r>
    </w:p>
    <w:p w14:paraId="5733173C" w14:textId="77777777" w:rsidR="00435C7A" w:rsidRDefault="00435C7A" w:rsidP="00435C7A">
      <w:pPr>
        <w:spacing w:after="0"/>
        <w:ind w:right="1229"/>
      </w:pPr>
      <w:r>
        <w:t>.text:00406028                 mov     ebx, [eax+44h]</w:t>
      </w:r>
    </w:p>
    <w:p w14:paraId="5E0F4B70" w14:textId="77777777" w:rsidR="00435C7A" w:rsidRDefault="00435C7A" w:rsidP="00435C7A">
      <w:pPr>
        <w:spacing w:after="0"/>
        <w:ind w:right="1229"/>
      </w:pPr>
      <w:r>
        <w:t>.text:0040602B                 mov     word ptr [ebx+352h], 24C4h</w:t>
      </w:r>
    </w:p>
    <w:p w14:paraId="0BCDDE15" w14:textId="77777777" w:rsidR="00435C7A" w:rsidRDefault="00435C7A" w:rsidP="00435C7A">
      <w:pPr>
        <w:spacing w:after="0"/>
        <w:ind w:right="1229"/>
      </w:pPr>
      <w:r>
        <w:t>.text:00406034                 mov     ebx, [eax+44h]</w:t>
      </w:r>
    </w:p>
    <w:p w14:paraId="73CD8FA9" w14:textId="77777777" w:rsidR="00435C7A" w:rsidRDefault="00435C7A" w:rsidP="00435C7A">
      <w:pPr>
        <w:spacing w:after="0"/>
        <w:ind w:right="1229"/>
      </w:pPr>
      <w:r>
        <w:t>.text:00406037                 mov     [ebx+354h], cx</w:t>
      </w:r>
    </w:p>
    <w:p w14:paraId="300D43E7" w14:textId="77777777" w:rsidR="00435C7A" w:rsidRDefault="00435C7A" w:rsidP="00435C7A">
      <w:pPr>
        <w:spacing w:after="0"/>
        <w:ind w:right="1229"/>
      </w:pPr>
      <w:r>
        <w:t>.text:0040603E                 mov     ebx, [eax+44h]</w:t>
      </w:r>
    </w:p>
    <w:p w14:paraId="07F2B1FD" w14:textId="77777777" w:rsidR="00435C7A" w:rsidRDefault="00435C7A" w:rsidP="00435C7A">
      <w:pPr>
        <w:spacing w:after="0"/>
        <w:ind w:right="1229"/>
      </w:pPr>
      <w:r>
        <w:t>.text:00406041                 mov     word ptr [ebx+356h], 0BE61h</w:t>
      </w:r>
    </w:p>
    <w:p w14:paraId="04A2EBD0" w14:textId="77777777" w:rsidR="00435C7A" w:rsidRDefault="00435C7A" w:rsidP="00435C7A">
      <w:pPr>
        <w:spacing w:after="0"/>
        <w:ind w:right="1229"/>
      </w:pPr>
      <w:r>
        <w:t>.text:0040604A                 mov     ebx, [eax+44h]</w:t>
      </w:r>
    </w:p>
    <w:p w14:paraId="793D472D" w14:textId="77777777" w:rsidR="00435C7A" w:rsidRDefault="00435C7A" w:rsidP="00435C7A">
      <w:pPr>
        <w:spacing w:after="0"/>
        <w:ind w:right="1229"/>
      </w:pPr>
      <w:r>
        <w:t>.text:0040604D                 mov     [ebx+358h], si</w:t>
      </w:r>
    </w:p>
    <w:p w14:paraId="3EE08787" w14:textId="77777777" w:rsidR="00435C7A" w:rsidRDefault="00435C7A" w:rsidP="00435C7A">
      <w:pPr>
        <w:spacing w:after="0"/>
        <w:ind w:right="1229"/>
      </w:pPr>
      <w:r>
        <w:t>.text:00406054                 mov     ebx, [eax+44h]</w:t>
      </w:r>
    </w:p>
    <w:p w14:paraId="46BC1B63" w14:textId="77777777" w:rsidR="00435C7A" w:rsidRDefault="00435C7A" w:rsidP="00435C7A">
      <w:pPr>
        <w:spacing w:after="0"/>
        <w:ind w:right="1229"/>
      </w:pPr>
      <w:r>
        <w:t>.text:00406057                 mov     word ptr [ebx+35Ah], 34EBh</w:t>
      </w:r>
    </w:p>
    <w:p w14:paraId="39737A89" w14:textId="77777777" w:rsidR="00435C7A" w:rsidRDefault="00435C7A" w:rsidP="00435C7A">
      <w:pPr>
        <w:spacing w:after="0"/>
        <w:ind w:right="1229"/>
      </w:pPr>
      <w:r>
        <w:t>.text:00406060                 mov     ebx, [eax+44h]</w:t>
      </w:r>
    </w:p>
    <w:p w14:paraId="1E309DE2" w14:textId="77777777" w:rsidR="00435C7A" w:rsidRDefault="00435C7A" w:rsidP="00435C7A">
      <w:pPr>
        <w:spacing w:after="0"/>
        <w:ind w:right="1229"/>
      </w:pPr>
      <w:r>
        <w:t>.text:00406063                 mov     word ptr [ebx+35Ch], 640Eh</w:t>
      </w:r>
    </w:p>
    <w:p w14:paraId="4A259ED9" w14:textId="77777777" w:rsidR="00435C7A" w:rsidRDefault="00435C7A" w:rsidP="00435C7A">
      <w:pPr>
        <w:spacing w:after="0"/>
        <w:ind w:right="1229"/>
      </w:pPr>
      <w:r>
        <w:t>.text:0040606C                 mov     ebx, [eax+44h]</w:t>
      </w:r>
    </w:p>
    <w:p w14:paraId="204BCA11" w14:textId="77777777" w:rsidR="00435C7A" w:rsidRDefault="00435C7A" w:rsidP="00435C7A">
      <w:pPr>
        <w:spacing w:after="0"/>
        <w:ind w:right="1229"/>
      </w:pPr>
      <w:r>
        <w:t>.text:0040606F                 mov     word ptr [ebx+35Eh], 35D6h</w:t>
      </w:r>
    </w:p>
    <w:p w14:paraId="1693C2D9" w14:textId="77777777" w:rsidR="00435C7A" w:rsidRDefault="00435C7A" w:rsidP="00435C7A">
      <w:pPr>
        <w:spacing w:after="0"/>
        <w:ind w:right="1229"/>
      </w:pPr>
      <w:r>
        <w:t>.text:00406078                 mov     ebx, [eax+44h]</w:t>
      </w:r>
    </w:p>
    <w:p w14:paraId="3DA6BC0D" w14:textId="77777777" w:rsidR="00435C7A" w:rsidRDefault="00435C7A" w:rsidP="00435C7A">
      <w:pPr>
        <w:spacing w:after="0"/>
        <w:ind w:right="1229"/>
      </w:pPr>
      <w:r>
        <w:t>.text:0040607B                 mov     word ptr [ebx+360h], 6431h</w:t>
      </w:r>
    </w:p>
    <w:p w14:paraId="4089018F" w14:textId="77777777" w:rsidR="00435C7A" w:rsidRDefault="00435C7A" w:rsidP="00435C7A">
      <w:pPr>
        <w:spacing w:after="0"/>
        <w:ind w:right="1229"/>
      </w:pPr>
      <w:r>
        <w:t>.text:00406084                 mov     ebx, [eax+44h]</w:t>
      </w:r>
    </w:p>
    <w:p w14:paraId="630DA5B0" w14:textId="77777777" w:rsidR="00435C7A" w:rsidRDefault="00435C7A" w:rsidP="00435C7A">
      <w:pPr>
        <w:spacing w:after="0"/>
        <w:ind w:right="1229"/>
      </w:pPr>
      <w:r>
        <w:t>.text:00406087                 mov     word ptr [ebx+362h], 28F1h</w:t>
      </w:r>
    </w:p>
    <w:p w14:paraId="1D9A2981" w14:textId="77777777" w:rsidR="00435C7A" w:rsidRDefault="00435C7A" w:rsidP="00435C7A">
      <w:pPr>
        <w:spacing w:after="0"/>
        <w:ind w:right="1229"/>
      </w:pPr>
      <w:r>
        <w:t>.text:00406090                 mov     ebx, [eax+44h]</w:t>
      </w:r>
    </w:p>
    <w:p w14:paraId="3E37082A" w14:textId="77777777" w:rsidR="00435C7A" w:rsidRDefault="00435C7A" w:rsidP="00435C7A">
      <w:pPr>
        <w:spacing w:after="0"/>
        <w:ind w:right="1229"/>
      </w:pPr>
      <w:r>
        <w:t>.text:00406093                 mov     word ptr [ebx+364h], 642Eh</w:t>
      </w:r>
    </w:p>
    <w:p w14:paraId="604105FA" w14:textId="77777777" w:rsidR="00435C7A" w:rsidRDefault="00435C7A" w:rsidP="00435C7A">
      <w:pPr>
        <w:spacing w:after="0"/>
        <w:ind w:right="1229"/>
      </w:pPr>
      <w:r>
        <w:t>.text:0040609C                 mov     ebx, [eax+44h]</w:t>
      </w:r>
    </w:p>
    <w:p w14:paraId="398F360A" w14:textId="77777777" w:rsidR="00435C7A" w:rsidRDefault="00435C7A" w:rsidP="00435C7A">
      <w:pPr>
        <w:spacing w:after="0"/>
        <w:ind w:right="1229"/>
      </w:pPr>
      <w:r>
        <w:t>.text:0040609F                 mov     word ptr [ebx+366h], 24C4h</w:t>
      </w:r>
    </w:p>
    <w:p w14:paraId="4618FEE4" w14:textId="77777777" w:rsidR="00435C7A" w:rsidRDefault="00435C7A" w:rsidP="00435C7A">
      <w:pPr>
        <w:spacing w:after="0"/>
        <w:ind w:right="1229"/>
      </w:pPr>
      <w:r>
        <w:t>.text:004060A8                 mov     ebx, [eax+44h]</w:t>
      </w:r>
    </w:p>
    <w:p w14:paraId="47F741D3" w14:textId="77777777" w:rsidR="00435C7A" w:rsidRDefault="00435C7A" w:rsidP="00435C7A">
      <w:pPr>
        <w:spacing w:after="0"/>
        <w:ind w:right="1229"/>
      </w:pPr>
      <w:r>
        <w:t>.text:004060AB                 mov     [ebx+368h], cx</w:t>
      </w:r>
    </w:p>
    <w:p w14:paraId="73A5230D" w14:textId="77777777" w:rsidR="00435C7A" w:rsidRDefault="00435C7A" w:rsidP="00435C7A">
      <w:pPr>
        <w:spacing w:after="0"/>
        <w:ind w:right="1229"/>
      </w:pPr>
      <w:r>
        <w:t>.text:004060B2                 mov     ecx, [eax+44h]</w:t>
      </w:r>
    </w:p>
    <w:p w14:paraId="213E9D0A" w14:textId="77777777" w:rsidR="00435C7A" w:rsidRDefault="00435C7A" w:rsidP="00435C7A">
      <w:pPr>
        <w:spacing w:after="0"/>
        <w:ind w:right="1229"/>
      </w:pPr>
      <w:r>
        <w:t>.text:004060B5                 mov     word ptr [ecx+36Ah], 0BE5Fh</w:t>
      </w:r>
    </w:p>
    <w:p w14:paraId="7A1B5116" w14:textId="77777777" w:rsidR="00435C7A" w:rsidRDefault="00435C7A" w:rsidP="00435C7A">
      <w:pPr>
        <w:spacing w:after="0"/>
        <w:ind w:right="1229"/>
      </w:pPr>
      <w:r>
        <w:lastRenderedPageBreak/>
        <w:t>.text:004060BE                 mov     ecx, [eax+44h]</w:t>
      </w:r>
    </w:p>
    <w:p w14:paraId="0502ABA3" w14:textId="77777777" w:rsidR="00435C7A" w:rsidRDefault="00435C7A" w:rsidP="00435C7A">
      <w:pPr>
        <w:spacing w:after="0"/>
        <w:ind w:right="1229"/>
      </w:pPr>
      <w:r>
        <w:t>.text:004060C1                 mov     [ecx+36Ch], si</w:t>
      </w:r>
    </w:p>
    <w:p w14:paraId="527F3C65" w14:textId="77777777" w:rsidR="00435C7A" w:rsidRDefault="00435C7A" w:rsidP="00435C7A">
      <w:pPr>
        <w:spacing w:after="0"/>
        <w:ind w:right="1229"/>
      </w:pPr>
      <w:r>
        <w:t>.text:004060C8                 mov     ecx, [eax+44h]</w:t>
      </w:r>
    </w:p>
    <w:p w14:paraId="763CC0A9" w14:textId="77777777" w:rsidR="00435C7A" w:rsidRDefault="00435C7A" w:rsidP="00435C7A">
      <w:pPr>
        <w:spacing w:after="0"/>
        <w:ind w:right="1229"/>
      </w:pPr>
      <w:r>
        <w:t>.text:004060CB                 mov     esi, 25C6h</w:t>
      </w:r>
    </w:p>
    <w:p w14:paraId="13B808A9" w14:textId="77777777" w:rsidR="00435C7A" w:rsidRDefault="00435C7A" w:rsidP="00435C7A">
      <w:pPr>
        <w:spacing w:after="0"/>
        <w:ind w:right="1229"/>
      </w:pPr>
      <w:r>
        <w:t>.text:004060D0                 mov     word ptr [ecx+36Eh], 25F1h</w:t>
      </w:r>
    </w:p>
    <w:p w14:paraId="1630F937" w14:textId="77777777" w:rsidR="00435C7A" w:rsidRDefault="00435C7A" w:rsidP="00435C7A">
      <w:pPr>
        <w:spacing w:after="0"/>
        <w:ind w:right="1229"/>
      </w:pPr>
      <w:r>
        <w:t>.text:004060D9                 mov     ecx, [eax+44h]</w:t>
      </w:r>
    </w:p>
    <w:p w14:paraId="6FD560D6" w14:textId="77777777" w:rsidR="00435C7A" w:rsidRDefault="00435C7A" w:rsidP="00435C7A">
      <w:pPr>
        <w:spacing w:after="0"/>
        <w:ind w:right="1229"/>
      </w:pPr>
      <w:r>
        <w:t>.text:004060DC                 mov     word ptr [ecx+370h], 6C2Eh</w:t>
      </w:r>
    </w:p>
    <w:p w14:paraId="67F0D1E0" w14:textId="77777777" w:rsidR="00435C7A" w:rsidRDefault="00435C7A" w:rsidP="00435C7A">
      <w:pPr>
        <w:spacing w:after="0"/>
        <w:ind w:right="1229"/>
      </w:pPr>
      <w:r>
        <w:t>.text:004060E5                 mov     ecx, [eax+44h]</w:t>
      </w:r>
    </w:p>
    <w:p w14:paraId="1CB05A04" w14:textId="77777777" w:rsidR="00435C7A" w:rsidRDefault="00435C7A" w:rsidP="00435C7A">
      <w:pPr>
        <w:spacing w:after="0"/>
        <w:ind w:right="1229"/>
      </w:pPr>
      <w:r>
        <w:t>.text:004060E8                 mov     word ptr [ecx+372h], 2ECCh</w:t>
      </w:r>
    </w:p>
    <w:p w14:paraId="347A048D" w14:textId="77777777" w:rsidR="00435C7A" w:rsidRDefault="00435C7A" w:rsidP="00435C7A">
      <w:pPr>
        <w:spacing w:after="0"/>
        <w:ind w:right="1229"/>
      </w:pPr>
      <w:r>
        <w:t>.text:004060F1                 mov     ecx, [eax+44h]</w:t>
      </w:r>
    </w:p>
    <w:p w14:paraId="480D586F" w14:textId="77777777" w:rsidR="00435C7A" w:rsidRDefault="00435C7A" w:rsidP="00435C7A">
      <w:pPr>
        <w:spacing w:after="0"/>
        <w:ind w:right="1229"/>
      </w:pPr>
      <w:r>
        <w:t>.text:004060F4                 mov     word ptr [ecx+374h], 753Dh</w:t>
      </w:r>
    </w:p>
    <w:p w14:paraId="4306718A" w14:textId="77777777" w:rsidR="00435C7A" w:rsidRDefault="00435C7A" w:rsidP="00435C7A">
      <w:pPr>
        <w:spacing w:after="0"/>
        <w:ind w:right="1229"/>
      </w:pPr>
      <w:r>
        <w:t>.text:004060FD                 mov     ecx, [eax+44h]</w:t>
      </w:r>
    </w:p>
    <w:p w14:paraId="693EA574" w14:textId="77777777" w:rsidR="00435C7A" w:rsidRDefault="00435C7A" w:rsidP="00435C7A">
      <w:pPr>
        <w:spacing w:after="0"/>
        <w:ind w:right="1229"/>
      </w:pPr>
      <w:r>
        <w:t>.text:00406100                 mov     word ptr [ecx+376h], 10C0h</w:t>
      </w:r>
    </w:p>
    <w:p w14:paraId="235E49AE" w14:textId="77777777" w:rsidR="00435C7A" w:rsidRDefault="00435C7A" w:rsidP="00435C7A">
      <w:pPr>
        <w:spacing w:after="0"/>
        <w:ind w:right="1229"/>
      </w:pPr>
      <w:r>
        <w:t>.text:00406109                 mov     ecx, [eax+44h]</w:t>
      </w:r>
    </w:p>
    <w:p w14:paraId="733D5952" w14:textId="77777777" w:rsidR="00435C7A" w:rsidRDefault="00435C7A" w:rsidP="00435C7A">
      <w:pPr>
        <w:spacing w:after="0"/>
        <w:ind w:right="1229"/>
      </w:pPr>
      <w:r>
        <w:t>.text:0040610C                 mov     word ptr [ecx+378h], 6E2Eh</w:t>
      </w:r>
    </w:p>
    <w:p w14:paraId="13989913" w14:textId="77777777" w:rsidR="00435C7A" w:rsidRDefault="00435C7A" w:rsidP="00435C7A">
      <w:pPr>
        <w:spacing w:after="0"/>
        <w:ind w:right="1229"/>
      </w:pPr>
      <w:r>
        <w:t>.text:00406115                 mov     ecx, [eax+44h]</w:t>
      </w:r>
    </w:p>
    <w:p w14:paraId="60353229" w14:textId="77777777" w:rsidR="00435C7A" w:rsidRDefault="00435C7A" w:rsidP="00435C7A">
      <w:pPr>
        <w:spacing w:after="0"/>
        <w:ind w:right="1229"/>
      </w:pPr>
      <w:r>
        <w:t>.text:00406118                 mov     [ecx+37Ah], si</w:t>
      </w:r>
    </w:p>
    <w:p w14:paraId="73D23AF0" w14:textId="77777777" w:rsidR="00435C7A" w:rsidRDefault="00435C7A" w:rsidP="00435C7A">
      <w:pPr>
        <w:spacing w:after="0"/>
        <w:ind w:right="1229"/>
      </w:pPr>
      <w:r>
        <w:t>.text:0040611F                 mov     ebx, [eax+44h]</w:t>
      </w:r>
    </w:p>
    <w:p w14:paraId="632C068A" w14:textId="77777777" w:rsidR="00435C7A" w:rsidRDefault="00435C7A" w:rsidP="00435C7A">
      <w:pPr>
        <w:spacing w:after="0"/>
        <w:ind w:right="1229"/>
      </w:pPr>
      <w:r>
        <w:t>.text:00406122                 mov     ecx, 722Fh</w:t>
      </w:r>
    </w:p>
    <w:p w14:paraId="2B03D7FE" w14:textId="77777777" w:rsidR="00435C7A" w:rsidRDefault="00435C7A" w:rsidP="00435C7A">
      <w:pPr>
        <w:spacing w:after="0"/>
        <w:ind w:right="1229"/>
      </w:pPr>
      <w:r>
        <w:t>.text:00406127                 mov     [ebx+37Ch], cx</w:t>
      </w:r>
    </w:p>
    <w:p w14:paraId="4D81E86A" w14:textId="77777777" w:rsidR="00435C7A" w:rsidRDefault="00435C7A" w:rsidP="00435C7A">
      <w:pPr>
        <w:spacing w:after="0"/>
        <w:ind w:right="1229"/>
      </w:pPr>
      <w:r>
        <w:t>.text:0040612E                 mov     ebx, [eax+44h]</w:t>
      </w:r>
    </w:p>
    <w:p w14:paraId="0BBE0CBE" w14:textId="77777777" w:rsidR="00435C7A" w:rsidRDefault="00435C7A" w:rsidP="00435C7A">
      <w:pPr>
        <w:spacing w:after="0"/>
        <w:ind w:right="1229"/>
      </w:pPr>
      <w:r>
        <w:t>.text:00406131                 mov     word ptr [ebx+37Eh], 0A8A5h</w:t>
      </w:r>
    </w:p>
    <w:p w14:paraId="14FB8D86" w14:textId="77777777" w:rsidR="00435C7A" w:rsidRDefault="00435C7A" w:rsidP="00435C7A">
      <w:pPr>
        <w:spacing w:after="0"/>
        <w:ind w:right="1229"/>
      </w:pPr>
      <w:r>
        <w:t>.text:0040613A                 mov     ebx, [eax+44h]</w:t>
      </w:r>
    </w:p>
    <w:p w14:paraId="1170FF83" w14:textId="77777777" w:rsidR="00435C7A" w:rsidRDefault="00435C7A" w:rsidP="00435C7A">
      <w:pPr>
        <w:spacing w:after="0"/>
        <w:ind w:right="1229"/>
      </w:pPr>
      <w:r>
        <w:t>.text:0040613D                 mov     word ptr [ebx+380h], 0FFEBh</w:t>
      </w:r>
    </w:p>
    <w:p w14:paraId="3706F00D" w14:textId="77777777" w:rsidR="00435C7A" w:rsidRDefault="00435C7A" w:rsidP="00435C7A">
      <w:pPr>
        <w:spacing w:after="0"/>
        <w:ind w:right="1229"/>
      </w:pPr>
      <w:r>
        <w:t>.text:00406146                 mov     ebx, [eax+44h]</w:t>
      </w:r>
    </w:p>
    <w:p w14:paraId="2033E3B0" w14:textId="77777777" w:rsidR="00435C7A" w:rsidRDefault="00435C7A" w:rsidP="00435C7A">
      <w:pPr>
        <w:spacing w:after="0"/>
        <w:ind w:right="1229"/>
      </w:pPr>
      <w:r>
        <w:t>.text:00406149                 mov     [ebx+382h], di</w:t>
      </w:r>
    </w:p>
    <w:p w14:paraId="01B29CED" w14:textId="77777777" w:rsidR="00435C7A" w:rsidRDefault="00435C7A" w:rsidP="00435C7A">
      <w:pPr>
        <w:spacing w:after="0"/>
        <w:ind w:right="1229"/>
      </w:pPr>
      <w:r>
        <w:t>.text:00406150                 mov     ebx, [eax+44h]</w:t>
      </w:r>
    </w:p>
    <w:p w14:paraId="3C3AD63D" w14:textId="77777777" w:rsidR="00435C7A" w:rsidRDefault="00435C7A" w:rsidP="00435C7A">
      <w:pPr>
        <w:spacing w:after="0"/>
        <w:ind w:right="1229"/>
      </w:pPr>
      <w:r>
        <w:t>.text:00406153                 mov     word ptr [ebx+384h], 641Bh</w:t>
      </w:r>
    </w:p>
    <w:p w14:paraId="3839A719" w14:textId="77777777" w:rsidR="00435C7A" w:rsidRDefault="00435C7A" w:rsidP="00435C7A">
      <w:pPr>
        <w:spacing w:after="0"/>
        <w:ind w:right="1229"/>
      </w:pPr>
      <w:r>
        <w:t>.text:0040615C                 mov     ebx, [eax+44h]</w:t>
      </w:r>
    </w:p>
    <w:p w14:paraId="16CC38C2" w14:textId="77777777" w:rsidR="00435C7A" w:rsidRDefault="00435C7A" w:rsidP="00435C7A">
      <w:pPr>
        <w:spacing w:after="0"/>
        <w:ind w:right="1229"/>
      </w:pPr>
      <w:r>
        <w:t>.text:0040615F                 mov     word ptr [ebx+386h], 5D1h</w:t>
      </w:r>
    </w:p>
    <w:p w14:paraId="33AA39AD" w14:textId="77777777" w:rsidR="00435C7A" w:rsidRDefault="00435C7A" w:rsidP="00435C7A">
      <w:pPr>
        <w:spacing w:after="0"/>
        <w:ind w:right="1229"/>
      </w:pPr>
      <w:r>
        <w:t>.text:00406168                 mov     ebx, [eax+44h]</w:t>
      </w:r>
    </w:p>
    <w:p w14:paraId="24737B77" w14:textId="77777777" w:rsidR="00435C7A" w:rsidRDefault="00435C7A" w:rsidP="00435C7A">
      <w:pPr>
        <w:spacing w:after="0"/>
        <w:ind w:right="1229"/>
      </w:pPr>
      <w:r>
        <w:t>.text:0040616B                 mov     word ptr [ebx+388h], 6824h</w:t>
      </w:r>
    </w:p>
    <w:p w14:paraId="7D5440FE" w14:textId="77777777" w:rsidR="00435C7A" w:rsidRDefault="00435C7A" w:rsidP="00435C7A">
      <w:pPr>
        <w:spacing w:after="0"/>
        <w:ind w:right="1229"/>
      </w:pPr>
      <w:r>
        <w:t>.text:00406174                 mov     ebx, [eax+44h]</w:t>
      </w:r>
    </w:p>
    <w:p w14:paraId="244E5C64" w14:textId="77777777" w:rsidR="00435C7A" w:rsidRDefault="00435C7A" w:rsidP="00435C7A">
      <w:pPr>
        <w:spacing w:after="0"/>
        <w:ind w:right="1229"/>
      </w:pPr>
      <w:r>
        <w:t>.text:00406177                 mov     [ebx+38Ah], dx</w:t>
      </w:r>
    </w:p>
    <w:p w14:paraId="6D3B3594" w14:textId="77777777" w:rsidR="00435C7A" w:rsidRDefault="00435C7A" w:rsidP="00435C7A">
      <w:pPr>
        <w:spacing w:after="0"/>
        <w:ind w:right="1229"/>
      </w:pPr>
      <w:r>
        <w:t>.text:0040617E                 mov     ebx, [eax+44h]</w:t>
      </w:r>
    </w:p>
    <w:p w14:paraId="13835306" w14:textId="77777777" w:rsidR="00435C7A" w:rsidRDefault="00435C7A" w:rsidP="00435C7A">
      <w:pPr>
        <w:spacing w:after="0"/>
        <w:ind w:right="1229"/>
      </w:pPr>
      <w:r>
        <w:t>.text:00406181                 mov     word ptr [ebx+38Ch], 6533h</w:t>
      </w:r>
    </w:p>
    <w:p w14:paraId="3014C228" w14:textId="77777777" w:rsidR="00435C7A" w:rsidRDefault="00435C7A" w:rsidP="00435C7A">
      <w:pPr>
        <w:spacing w:after="0"/>
        <w:ind w:right="1229"/>
      </w:pPr>
      <w:r>
        <w:t>.text:0040618A                 mov     ebx, [eax+44h]</w:t>
      </w:r>
    </w:p>
    <w:p w14:paraId="27693C1E" w14:textId="77777777" w:rsidR="00435C7A" w:rsidRDefault="00435C7A" w:rsidP="00435C7A">
      <w:pPr>
        <w:spacing w:after="0"/>
        <w:ind w:right="1229"/>
      </w:pPr>
      <w:r>
        <w:t>.text:0040618D                 mov     word ptr [ebx+38Eh], 10C0h</w:t>
      </w:r>
    </w:p>
    <w:p w14:paraId="0B341E99" w14:textId="77777777" w:rsidR="00435C7A" w:rsidRDefault="00435C7A" w:rsidP="00435C7A">
      <w:pPr>
        <w:spacing w:after="0"/>
        <w:ind w:right="1229"/>
      </w:pPr>
      <w:r>
        <w:t>.text:00406196                 mov     ebx, [eax+44h]</w:t>
      </w:r>
    </w:p>
    <w:p w14:paraId="698682EF" w14:textId="77777777" w:rsidR="00435C7A" w:rsidRDefault="00435C7A" w:rsidP="00435C7A">
      <w:pPr>
        <w:spacing w:after="0"/>
        <w:ind w:right="1229"/>
      </w:pPr>
      <w:r>
        <w:t>.text:00406199                 mov     word ptr [ebx+390h], 6E2Eh</w:t>
      </w:r>
    </w:p>
    <w:p w14:paraId="685A033B" w14:textId="77777777" w:rsidR="00435C7A" w:rsidRDefault="00435C7A" w:rsidP="00435C7A">
      <w:pPr>
        <w:spacing w:after="0"/>
        <w:ind w:right="1229"/>
      </w:pPr>
      <w:r>
        <w:t>.text:004061A2                 mov     ebx, [eax+44h]</w:t>
      </w:r>
    </w:p>
    <w:p w14:paraId="603AEAAA" w14:textId="77777777" w:rsidR="00435C7A" w:rsidRDefault="00435C7A" w:rsidP="00435C7A">
      <w:pPr>
        <w:spacing w:after="0"/>
        <w:ind w:right="1229"/>
      </w:pPr>
      <w:r>
        <w:t>.text:004061A5                 mov     [ebx+392h], si</w:t>
      </w:r>
    </w:p>
    <w:p w14:paraId="4F495BBE" w14:textId="77777777" w:rsidR="00435C7A" w:rsidRDefault="00435C7A" w:rsidP="00435C7A">
      <w:pPr>
        <w:spacing w:after="0"/>
        <w:ind w:right="1229"/>
      </w:pPr>
      <w:r>
        <w:t>.text:004061AC                 mov     esi, [eax+44h]</w:t>
      </w:r>
    </w:p>
    <w:p w14:paraId="4C5155A6" w14:textId="77777777" w:rsidR="00435C7A" w:rsidRDefault="00435C7A" w:rsidP="00435C7A">
      <w:pPr>
        <w:spacing w:after="0"/>
        <w:ind w:right="1229"/>
      </w:pPr>
      <w:r>
        <w:t>.text:004061AF                 mov     [esi+394h], cx</w:t>
      </w:r>
    </w:p>
    <w:p w14:paraId="674FA209" w14:textId="77777777" w:rsidR="00435C7A" w:rsidRDefault="00435C7A" w:rsidP="00435C7A">
      <w:pPr>
        <w:spacing w:after="0"/>
        <w:ind w:right="1229"/>
      </w:pPr>
      <w:r>
        <w:lastRenderedPageBreak/>
        <w:t>.text:004061B6                 mov     ecx, [eax+44h]</w:t>
      </w:r>
    </w:p>
    <w:p w14:paraId="75082036" w14:textId="77777777" w:rsidR="00435C7A" w:rsidRDefault="00435C7A" w:rsidP="00435C7A">
      <w:pPr>
        <w:spacing w:after="0"/>
        <w:ind w:right="1229"/>
      </w:pPr>
      <w:r>
        <w:t>.text:004061B9                 mov     word ptr [ecx+396h], 0A8A5h</w:t>
      </w:r>
    </w:p>
    <w:p w14:paraId="53C8BBDD" w14:textId="77777777" w:rsidR="00435C7A" w:rsidRDefault="00435C7A" w:rsidP="00435C7A">
      <w:pPr>
        <w:spacing w:after="0"/>
        <w:ind w:right="1229"/>
      </w:pPr>
      <w:r>
        <w:t>.text:004061C2                 mov     ecx, [eax+44h]</w:t>
      </w:r>
    </w:p>
    <w:p w14:paraId="56DBFE0D" w14:textId="77777777" w:rsidR="00435C7A" w:rsidRDefault="00435C7A" w:rsidP="00435C7A">
      <w:pPr>
        <w:spacing w:after="0"/>
        <w:ind w:right="1229"/>
      </w:pPr>
      <w:r>
        <w:t>.text:004061C5                 mov     word ptr [ecx+398h], 0FDB6h</w:t>
      </w:r>
    </w:p>
    <w:p w14:paraId="50AE20B9" w14:textId="77777777" w:rsidR="00435C7A" w:rsidRDefault="00435C7A" w:rsidP="00435C7A">
      <w:pPr>
        <w:spacing w:after="0"/>
        <w:ind w:right="1229"/>
      </w:pPr>
      <w:r>
        <w:t>.text:004061CE                 mov     ecx, [eax+44h]</w:t>
      </w:r>
    </w:p>
    <w:p w14:paraId="432A378B" w14:textId="77777777" w:rsidR="00435C7A" w:rsidRDefault="00435C7A" w:rsidP="00435C7A">
      <w:pPr>
        <w:spacing w:after="0"/>
        <w:ind w:right="1229"/>
      </w:pPr>
      <w:r>
        <w:t>.text:004061D1                 mov     [ecx+39Ah], di</w:t>
      </w:r>
    </w:p>
    <w:p w14:paraId="45A19D46" w14:textId="77777777" w:rsidR="00435C7A" w:rsidRDefault="00435C7A" w:rsidP="00435C7A">
      <w:pPr>
        <w:spacing w:after="0"/>
        <w:ind w:right="1229"/>
      </w:pPr>
      <w:r>
        <w:t>.text:004061D8                 mov     ecx, [eax+44h]</w:t>
      </w:r>
    </w:p>
    <w:p w14:paraId="641B4EBC" w14:textId="77777777" w:rsidR="00435C7A" w:rsidRDefault="00435C7A" w:rsidP="00435C7A">
      <w:pPr>
        <w:spacing w:after="0"/>
        <w:ind w:right="1229"/>
      </w:pPr>
      <w:r>
        <w:t>.text:004061DB                 mov     word ptr [ecx+39Ch], 641Bh</w:t>
      </w:r>
    </w:p>
    <w:p w14:paraId="06A86701" w14:textId="77777777" w:rsidR="00435C7A" w:rsidRDefault="00435C7A" w:rsidP="00435C7A">
      <w:pPr>
        <w:spacing w:after="0"/>
        <w:ind w:right="1229"/>
      </w:pPr>
      <w:r>
        <w:t>.text:004061E4                 mov     ecx, [eax+44h]</w:t>
      </w:r>
    </w:p>
    <w:p w14:paraId="058449A3" w14:textId="77777777" w:rsidR="00435C7A" w:rsidRDefault="00435C7A" w:rsidP="00435C7A">
      <w:pPr>
        <w:spacing w:after="0"/>
        <w:ind w:right="1229"/>
      </w:pPr>
      <w:r>
        <w:t>.text:004061E7                 mov     [ecx+39Eh], dx</w:t>
      </w:r>
    </w:p>
    <w:p w14:paraId="3F09B580" w14:textId="77777777" w:rsidR="00435C7A" w:rsidRDefault="00435C7A" w:rsidP="00435C7A">
      <w:pPr>
        <w:spacing w:after="0"/>
        <w:ind w:right="1229"/>
      </w:pPr>
      <w:r>
        <w:t>.text:004061EE                 mov     edx, [eax+44h]</w:t>
      </w:r>
    </w:p>
    <w:p w14:paraId="7284CDAF" w14:textId="77777777" w:rsidR="00435C7A" w:rsidRDefault="00435C7A" w:rsidP="00435C7A">
      <w:pPr>
        <w:spacing w:after="0"/>
        <w:ind w:right="1229"/>
      </w:pPr>
      <w:r>
        <w:t>.text:004061F1                 mov     word ptr [edx+3A0h], 6C33h</w:t>
      </w:r>
    </w:p>
    <w:p w14:paraId="6BD398C6" w14:textId="77777777" w:rsidR="00435C7A" w:rsidRDefault="00435C7A" w:rsidP="00435C7A">
      <w:pPr>
        <w:spacing w:after="0"/>
        <w:ind w:right="1229"/>
      </w:pPr>
      <w:r>
        <w:t>.text:004061FA                 mov     ecx, [eax+44h]</w:t>
      </w:r>
    </w:p>
    <w:p w14:paraId="2F98DAD8" w14:textId="77777777" w:rsidR="00435C7A" w:rsidRDefault="00435C7A" w:rsidP="00435C7A">
      <w:pPr>
        <w:spacing w:after="0"/>
        <w:ind w:right="1229"/>
      </w:pPr>
      <w:r>
        <w:t>.text:004061FD                 mov     word ptr [ecx+3A2h], 21C8h</w:t>
      </w:r>
    </w:p>
    <w:p w14:paraId="16104E23" w14:textId="77777777" w:rsidR="00435C7A" w:rsidRDefault="00435C7A" w:rsidP="00435C7A">
      <w:pPr>
        <w:spacing w:after="0"/>
        <w:ind w:right="1229"/>
      </w:pPr>
      <w:r>
        <w:t>.text:00406206                 mov     edx, [eax+44h]</w:t>
      </w:r>
    </w:p>
    <w:p w14:paraId="0A925B00" w14:textId="77777777" w:rsidR="00435C7A" w:rsidRDefault="00435C7A" w:rsidP="00435C7A">
      <w:pPr>
        <w:spacing w:after="0"/>
        <w:ind w:right="1229"/>
      </w:pPr>
      <w:r>
        <w:t>.text:00406209                 mov     word ptr [edx+3A4h], 6532h</w:t>
      </w:r>
    </w:p>
    <w:p w14:paraId="2BB9D103" w14:textId="77777777" w:rsidR="00435C7A" w:rsidRDefault="00435C7A" w:rsidP="00435C7A">
      <w:pPr>
        <w:spacing w:after="0"/>
        <w:ind w:right="1229"/>
      </w:pPr>
      <w:r>
        <w:t>.text:00406212                 mov     ecx, [eax+44h]</w:t>
      </w:r>
    </w:p>
    <w:p w14:paraId="12943AE8" w14:textId="77777777" w:rsidR="00435C7A" w:rsidRDefault="00435C7A" w:rsidP="00435C7A">
      <w:pPr>
        <w:spacing w:after="0"/>
        <w:ind w:right="1229"/>
      </w:pPr>
      <w:r>
        <w:t>.text:00406215                 mov     word ptr [ecx+3A6h], 29E9h</w:t>
      </w:r>
    </w:p>
    <w:p w14:paraId="5BA48F73" w14:textId="77777777" w:rsidR="00435C7A" w:rsidRDefault="00435C7A" w:rsidP="00435C7A">
      <w:pPr>
        <w:spacing w:after="0"/>
        <w:ind w:right="1229"/>
      </w:pPr>
      <w:r>
        <w:t>.text:0040621E                 mov     edx, [eax+44h]</w:t>
      </w:r>
    </w:p>
    <w:p w14:paraId="53201F52" w14:textId="77777777" w:rsidR="00435C7A" w:rsidRDefault="00435C7A" w:rsidP="00435C7A">
      <w:pPr>
        <w:spacing w:after="0"/>
        <w:ind w:right="1229"/>
      </w:pPr>
      <w:r>
        <w:t>.text:00406221                 mov     word ptr [edx+3A8h], 6432h</w:t>
      </w:r>
    </w:p>
    <w:p w14:paraId="125E5FE3" w14:textId="77777777" w:rsidR="00435C7A" w:rsidRDefault="00435C7A" w:rsidP="00435C7A">
      <w:pPr>
        <w:spacing w:after="0"/>
        <w:ind w:right="1229"/>
      </w:pPr>
      <w:r>
        <w:t>.text:0040622A                 mov     ecx, [eax+44h]</w:t>
      </w:r>
    </w:p>
    <w:p w14:paraId="49914BCD" w14:textId="77777777" w:rsidR="00435C7A" w:rsidRDefault="00435C7A" w:rsidP="00435C7A">
      <w:pPr>
        <w:spacing w:after="0"/>
        <w:ind w:right="1229"/>
      </w:pPr>
      <w:r>
        <w:t>.text:0040622D                 mov     word ptr [ecx+3AAh], 40F2h</w:t>
      </w:r>
    </w:p>
    <w:p w14:paraId="6615C41F" w14:textId="77777777" w:rsidR="00435C7A" w:rsidRDefault="00435C7A" w:rsidP="00435C7A">
      <w:pPr>
        <w:spacing w:after="0"/>
        <w:ind w:right="1229"/>
      </w:pPr>
      <w:r>
        <w:t>.text:00406236                 mov     edx, [eax+44h]</w:t>
      </w:r>
    </w:p>
    <w:p w14:paraId="6C11D27E" w14:textId="77777777" w:rsidR="00435C7A" w:rsidRDefault="00435C7A" w:rsidP="00435C7A">
      <w:pPr>
        <w:spacing w:after="0"/>
        <w:ind w:right="1229"/>
      </w:pPr>
      <w:r>
        <w:t>.text:00406239                 mov     ecx, 0FFFF9090h</w:t>
      </w:r>
    </w:p>
    <w:p w14:paraId="02C527EF" w14:textId="77777777" w:rsidR="00435C7A" w:rsidRDefault="00435C7A" w:rsidP="00435C7A">
      <w:pPr>
        <w:spacing w:after="0"/>
        <w:ind w:right="1229"/>
      </w:pPr>
      <w:r>
        <w:t>.text:0040623E                 mov     [edx+3ACh], cx</w:t>
      </w:r>
    </w:p>
    <w:p w14:paraId="6099AE8D" w14:textId="77777777" w:rsidR="00435C7A" w:rsidRDefault="00435C7A" w:rsidP="00435C7A">
      <w:pPr>
        <w:spacing w:after="0"/>
        <w:ind w:right="1229"/>
      </w:pPr>
      <w:r>
        <w:t>.text:00406245                 mov     edx, [eax+44h]</w:t>
      </w:r>
    </w:p>
    <w:p w14:paraId="02CA2FF2" w14:textId="77777777" w:rsidR="00435C7A" w:rsidRDefault="00435C7A" w:rsidP="00435C7A">
      <w:pPr>
        <w:spacing w:after="0"/>
        <w:ind w:right="1229"/>
      </w:pPr>
      <w:r>
        <w:t>.text:00406248                 mov     [edx+3AEh], cx</w:t>
      </w:r>
    </w:p>
    <w:p w14:paraId="219DFD6E" w14:textId="77777777" w:rsidR="00435C7A" w:rsidRDefault="00435C7A" w:rsidP="00435C7A">
      <w:pPr>
        <w:spacing w:after="0"/>
        <w:ind w:right="1229"/>
      </w:pPr>
      <w:r>
        <w:t>.text:0040624F                 mov     ecx, [eax+44h]</w:t>
      </w:r>
    </w:p>
    <w:p w14:paraId="45102660" w14:textId="77777777" w:rsidR="00435C7A" w:rsidRDefault="00435C7A" w:rsidP="00435C7A">
      <w:pPr>
        <w:spacing w:after="0"/>
        <w:ind w:right="1229"/>
      </w:pPr>
      <w:r>
        <w:t>.text:00406252                 mov     word ptr [ecx+3B0h], 5CBEh</w:t>
      </w:r>
    </w:p>
    <w:p w14:paraId="179D114F" w14:textId="77777777" w:rsidR="00435C7A" w:rsidRDefault="00435C7A" w:rsidP="00435C7A">
      <w:pPr>
        <w:spacing w:after="0"/>
        <w:ind w:right="1229"/>
      </w:pPr>
      <w:r>
        <w:t>.text:0040625B                 mov     edx, [eax+44h]</w:t>
      </w:r>
    </w:p>
    <w:p w14:paraId="7FADD4C5" w14:textId="77777777" w:rsidR="00435C7A" w:rsidRDefault="00435C7A" w:rsidP="00435C7A">
      <w:pPr>
        <w:spacing w:after="0"/>
        <w:ind w:right="1229"/>
      </w:pPr>
      <w:r>
        <w:t>.text:0040625E                 mov     word ptr [edx+3B2h], 0A501h</w:t>
      </w:r>
    </w:p>
    <w:p w14:paraId="4AC877EF" w14:textId="77777777" w:rsidR="00435C7A" w:rsidRDefault="00435C7A" w:rsidP="00435C7A">
      <w:pPr>
        <w:spacing w:after="0"/>
        <w:ind w:right="1229"/>
      </w:pPr>
      <w:r>
        <w:t>.text:00406267                 mov     ecx, [eax+44h]</w:t>
      </w:r>
    </w:p>
    <w:p w14:paraId="07ADFB19" w14:textId="77777777" w:rsidR="00435C7A" w:rsidRDefault="00435C7A" w:rsidP="00435C7A">
      <w:pPr>
        <w:spacing w:after="0"/>
        <w:ind w:right="1229"/>
      </w:pPr>
      <w:r>
        <w:t>.text:0040626A                 mov     word ptr [ecx+3B4h], 8B40h</w:t>
      </w:r>
    </w:p>
    <w:p w14:paraId="38869771" w14:textId="77777777" w:rsidR="00435C7A" w:rsidRDefault="00435C7A" w:rsidP="00435C7A">
      <w:pPr>
        <w:spacing w:after="0"/>
        <w:ind w:right="1229"/>
      </w:pPr>
      <w:r>
        <w:t>.text:00406273                 mov     edx, [eax+44h]</w:t>
      </w:r>
    </w:p>
    <w:p w14:paraId="1E6CAE15" w14:textId="77777777" w:rsidR="00435C7A" w:rsidRDefault="00435C7A" w:rsidP="00435C7A">
      <w:pPr>
        <w:spacing w:after="0"/>
        <w:ind w:right="1229"/>
      </w:pPr>
      <w:r>
        <w:t>.text:00406276                 mov     word ptr [edx+3B6h], 243Ch</w:t>
      </w:r>
    </w:p>
    <w:p w14:paraId="4A5F21E9" w14:textId="77777777" w:rsidR="00435C7A" w:rsidRDefault="00435C7A" w:rsidP="00435C7A">
      <w:pPr>
        <w:spacing w:after="0"/>
        <w:ind w:right="1229"/>
      </w:pPr>
      <w:r>
        <w:t>.text:0040627F                 mov     ecx, [eax+44h]</w:t>
      </w:r>
    </w:p>
    <w:p w14:paraId="3EA4D005" w14:textId="77777777" w:rsidR="00435C7A" w:rsidRDefault="00435C7A" w:rsidP="00435C7A">
      <w:pPr>
        <w:spacing w:after="0"/>
        <w:ind w:right="1229"/>
      </w:pPr>
      <w:r>
        <w:t>.text:00406282                 mov     word ptr [ecx+3B8h], 0A4B8h</w:t>
      </w:r>
    </w:p>
    <w:p w14:paraId="53CD2AA1" w14:textId="77777777" w:rsidR="00435C7A" w:rsidRDefault="00435C7A" w:rsidP="00435C7A">
      <w:pPr>
        <w:spacing w:after="0"/>
        <w:ind w:right="1229"/>
      </w:pPr>
      <w:r>
        <w:t>.text:0040628B                 mov     edx, [eax+44h]</w:t>
      </w:r>
    </w:p>
    <w:p w14:paraId="00E94207" w14:textId="77777777" w:rsidR="00435C7A" w:rsidRDefault="00435C7A" w:rsidP="00435C7A">
      <w:pPr>
        <w:spacing w:after="0"/>
        <w:ind w:right="1229"/>
      </w:pPr>
      <w:r>
        <w:t>.text:0040628E                 mov     word ptr [edx+3BAh], 3</w:t>
      </w:r>
    </w:p>
    <w:p w14:paraId="0F96AA5D" w14:textId="77777777" w:rsidR="00435C7A" w:rsidRDefault="00435C7A" w:rsidP="00435C7A">
      <w:pPr>
        <w:spacing w:after="0"/>
        <w:ind w:right="1229"/>
      </w:pPr>
      <w:r>
        <w:t>.text:00406297                 mov     ecx, [eax+44h]</w:t>
      </w:r>
    </w:p>
    <w:p w14:paraId="22125E85" w14:textId="77777777" w:rsidR="00435C7A" w:rsidRDefault="00435C7A" w:rsidP="00435C7A">
      <w:pPr>
        <w:spacing w:after="0"/>
        <w:ind w:right="1229"/>
      </w:pPr>
      <w:r>
        <w:t>.text:0040629A                 mov     word ptr [ecx+3BCh], 8300h</w:t>
      </w:r>
    </w:p>
    <w:p w14:paraId="35C0E427" w14:textId="77777777" w:rsidR="00435C7A" w:rsidRDefault="00435C7A" w:rsidP="00435C7A">
      <w:pPr>
        <w:spacing w:after="0"/>
        <w:ind w:right="1229"/>
      </w:pPr>
      <w:r>
        <w:t>.text:004062A3                 mov     edx, [eax+44h]</w:t>
      </w:r>
    </w:p>
    <w:p w14:paraId="43FD8778" w14:textId="77777777" w:rsidR="00435C7A" w:rsidRDefault="00435C7A" w:rsidP="00435C7A">
      <w:pPr>
        <w:spacing w:after="0"/>
        <w:ind w:right="1229"/>
      </w:pPr>
      <w:r>
        <w:t>.text:004062A6                 mov     word ptr [edx+3BEh], 4E8h</w:t>
      </w:r>
    </w:p>
    <w:p w14:paraId="7042D9E9" w14:textId="77777777" w:rsidR="00435C7A" w:rsidRDefault="00435C7A" w:rsidP="00435C7A">
      <w:pPr>
        <w:spacing w:after="0"/>
        <w:ind w:right="1229"/>
      </w:pPr>
      <w:r>
        <w:t>.text:004062AF                 mov     ecx, [eax+44h]</w:t>
      </w:r>
    </w:p>
    <w:p w14:paraId="4FAEBF3F" w14:textId="77777777" w:rsidR="00435C7A" w:rsidRDefault="00435C7A" w:rsidP="00435C7A">
      <w:pPr>
        <w:spacing w:after="0"/>
        <w:ind w:right="1229"/>
      </w:pPr>
      <w:r>
        <w:lastRenderedPageBreak/>
        <w:t>.text:004062B2                 mov     word ptr [ecx+3C0h], 3731h</w:t>
      </w:r>
    </w:p>
    <w:p w14:paraId="7DEBBA9C" w14:textId="77777777" w:rsidR="00435C7A" w:rsidRDefault="00435C7A" w:rsidP="00435C7A">
      <w:pPr>
        <w:spacing w:after="0"/>
        <w:ind w:right="1229"/>
      </w:pPr>
      <w:r>
        <w:t>.text:004062BB                 mov     edx, [eax+44h]</w:t>
      </w:r>
    </w:p>
    <w:p w14:paraId="5762F3FF" w14:textId="77777777" w:rsidR="00435C7A" w:rsidRDefault="00435C7A" w:rsidP="00435C7A">
      <w:pPr>
        <w:spacing w:after="0"/>
        <w:ind w:right="1229"/>
      </w:pPr>
      <w:r>
        <w:t>.text:004062BE                 mov     word ptr [edx+3C2h], 0C783h</w:t>
      </w:r>
    </w:p>
    <w:p w14:paraId="0A376B43" w14:textId="77777777" w:rsidR="00435C7A" w:rsidRDefault="00435C7A" w:rsidP="00435C7A">
      <w:pPr>
        <w:spacing w:after="0"/>
        <w:ind w:right="1229"/>
      </w:pPr>
      <w:r>
        <w:t>.text:004062C7                 mov     ecx, [eax+44h]</w:t>
      </w:r>
    </w:p>
    <w:p w14:paraId="0B1A92DB" w14:textId="77777777" w:rsidR="00435C7A" w:rsidRDefault="00435C7A" w:rsidP="00435C7A">
      <w:pPr>
        <w:spacing w:after="0"/>
        <w:ind w:right="1229"/>
      </w:pPr>
      <w:r>
        <w:t>.text:004062CA                 mov     word ptr [ecx+3C4h], 8504h</w:t>
      </w:r>
    </w:p>
    <w:p w14:paraId="158080CD" w14:textId="77777777" w:rsidR="00435C7A" w:rsidRDefault="00435C7A" w:rsidP="00435C7A">
      <w:pPr>
        <w:spacing w:after="0"/>
        <w:ind w:right="1229"/>
      </w:pPr>
      <w:r>
        <w:t>.text:004062D3                 mov     edx, [eax+44h]</w:t>
      </w:r>
    </w:p>
    <w:p w14:paraId="7DD9F683" w14:textId="77777777" w:rsidR="00435C7A" w:rsidRDefault="00435C7A" w:rsidP="00435C7A">
      <w:pPr>
        <w:spacing w:after="0"/>
        <w:ind w:right="1229"/>
      </w:pPr>
      <w:r>
        <w:t>.text:004062D6                 mov     word ptr [edx+3C6h], 75C0h</w:t>
      </w:r>
    </w:p>
    <w:p w14:paraId="2DD2E8B7" w14:textId="77777777" w:rsidR="00435C7A" w:rsidRDefault="00435C7A" w:rsidP="00435C7A">
      <w:pPr>
        <w:spacing w:after="0"/>
        <w:ind w:right="1229"/>
      </w:pPr>
      <w:r>
        <w:t>.text:004062DF                 mov     ecx, [eax+44h]</w:t>
      </w:r>
    </w:p>
    <w:p w14:paraId="0F368854" w14:textId="77777777" w:rsidR="00435C7A" w:rsidRDefault="00435C7A" w:rsidP="00435C7A">
      <w:pPr>
        <w:spacing w:after="0"/>
        <w:ind w:right="1229"/>
      </w:pPr>
      <w:r>
        <w:t>.text:004062E2                 mov     word ptr [ecx+3C8h], 0C3F4h</w:t>
      </w:r>
    </w:p>
    <w:p w14:paraId="3A18BBCF" w14:textId="77777777" w:rsidR="00435C7A" w:rsidRDefault="00435C7A" w:rsidP="00435C7A">
      <w:pPr>
        <w:spacing w:after="0"/>
        <w:ind w:right="1229"/>
      </w:pPr>
      <w:r>
        <w:t>.text:004062EB                 mov     edx, [eax+44h]</w:t>
      </w:r>
    </w:p>
    <w:p w14:paraId="61E9BE00" w14:textId="77777777" w:rsidR="00435C7A" w:rsidRDefault="00435C7A" w:rsidP="00435C7A">
      <w:pPr>
        <w:spacing w:after="0"/>
        <w:ind w:right="1229"/>
      </w:pPr>
      <w:r>
        <w:t>.text:004062EE                 lea     eax, [ebp-28h]</w:t>
      </w:r>
    </w:p>
    <w:p w14:paraId="5F2B02FB" w14:textId="77777777" w:rsidR="00435C7A" w:rsidRDefault="00435C7A" w:rsidP="00435C7A">
      <w:pPr>
        <w:spacing w:after="0"/>
        <w:ind w:right="1229"/>
      </w:pPr>
      <w:r>
        <w:t>.text:004062F1                 mov     [ebp-20h], edx</w:t>
      </w:r>
    </w:p>
    <w:p w14:paraId="101E3020" w14:textId="77777777" w:rsidR="00435C7A" w:rsidRDefault="00435C7A" w:rsidP="00435C7A">
      <w:pPr>
        <w:spacing w:after="0"/>
        <w:ind w:right="1229"/>
      </w:pPr>
      <w:r>
        <w:t>.text:004062F4                 push    eax</w:t>
      </w:r>
    </w:p>
    <w:p w14:paraId="71290667" w14:textId="77777777" w:rsidR="00435C7A" w:rsidRDefault="00435C7A" w:rsidP="00435C7A">
      <w:pPr>
        <w:spacing w:after="0"/>
        <w:ind w:right="1229"/>
      </w:pPr>
      <w:r>
        <w:t>.text:004062F5                 mov     dword ptr [ebp-28h], 4002h</w:t>
      </w:r>
    </w:p>
    <w:p w14:paraId="4DE781E5" w14:textId="77777777" w:rsidR="00435C7A" w:rsidRDefault="00435C7A" w:rsidP="00435C7A">
      <w:pPr>
        <w:spacing w:after="0"/>
        <w:ind w:right="1229"/>
      </w:pPr>
      <w:r>
        <w:t>.text:004062FC                 call    sub_404BE0</w:t>
      </w:r>
    </w:p>
    <w:p w14:paraId="456F1E5C" w14:textId="77777777" w:rsidR="00435C7A" w:rsidRDefault="00435C7A" w:rsidP="00435C7A">
      <w:pPr>
        <w:spacing w:after="0"/>
        <w:ind w:right="1229"/>
      </w:pPr>
      <w:r>
        <w:t>.text:00406301                 mov     ecx, [ebp+0Ch]</w:t>
      </w:r>
    </w:p>
    <w:p w14:paraId="52EC860A" w14:textId="77777777" w:rsidR="00435C7A" w:rsidRDefault="00435C7A" w:rsidP="00435C7A">
      <w:pPr>
        <w:spacing w:after="0"/>
        <w:ind w:right="1229"/>
      </w:pPr>
      <w:r>
        <w:t>.text:00406304                 mov     esi, eax</w:t>
      </w:r>
    </w:p>
    <w:p w14:paraId="56DF0692" w14:textId="77777777" w:rsidR="00435C7A" w:rsidRDefault="00435C7A" w:rsidP="00435C7A">
      <w:pPr>
        <w:spacing w:after="0"/>
        <w:ind w:right="1229"/>
      </w:pPr>
      <w:r>
        <w:t>.text:00406306                 lea     eax, [ebp-18h]</w:t>
      </w:r>
    </w:p>
    <w:p w14:paraId="450C002E" w14:textId="77777777" w:rsidR="00435C7A" w:rsidRDefault="00435C7A" w:rsidP="00435C7A">
      <w:pPr>
        <w:spacing w:after="0"/>
        <w:ind w:right="1229"/>
      </w:pPr>
      <w:r>
        <w:t>.text:00406309                 mov     edx, [ecx]</w:t>
      </w:r>
    </w:p>
    <w:p w14:paraId="786FC930" w14:textId="77777777" w:rsidR="00435C7A" w:rsidRDefault="00435C7A" w:rsidP="00435C7A">
      <w:pPr>
        <w:spacing w:after="0"/>
        <w:ind w:right="1229"/>
      </w:pPr>
      <w:r>
        <w:t>.text:0040630B                 push    edx</w:t>
      </w:r>
    </w:p>
    <w:p w14:paraId="73862687" w14:textId="77777777" w:rsidR="00435C7A" w:rsidRDefault="00435C7A" w:rsidP="00435C7A">
      <w:pPr>
        <w:spacing w:after="0"/>
        <w:ind w:right="1229"/>
      </w:pPr>
      <w:r>
        <w:t>.text:0040630C                 push    eax</w:t>
      </w:r>
    </w:p>
    <w:p w14:paraId="7C80FF0D" w14:textId="77777777" w:rsidR="00435C7A" w:rsidRDefault="00435C7A" w:rsidP="00435C7A">
      <w:pPr>
        <w:spacing w:after="0"/>
        <w:ind w:right="1229"/>
      </w:pPr>
      <w:r>
        <w:t>.text:0040630D                 call    ds:__vbaAryLock</w:t>
      </w:r>
    </w:p>
    <w:p w14:paraId="7BC59938" w14:textId="77777777" w:rsidR="00435C7A" w:rsidRDefault="00435C7A" w:rsidP="00435C7A">
      <w:pPr>
        <w:spacing w:after="0"/>
        <w:ind w:right="1229"/>
      </w:pPr>
      <w:r>
        <w:t>.text:00406313                 mov     ecx, [ebp-18h]</w:t>
      </w:r>
    </w:p>
    <w:p w14:paraId="6693F127" w14:textId="77777777" w:rsidR="00435C7A" w:rsidRDefault="00435C7A" w:rsidP="00435C7A">
      <w:pPr>
        <w:spacing w:after="0"/>
        <w:ind w:right="1229"/>
      </w:pPr>
      <w:r>
        <w:t>.text:00406316                 test    ecx, ecx</w:t>
      </w:r>
    </w:p>
    <w:p w14:paraId="54975017" w14:textId="77777777" w:rsidR="00435C7A" w:rsidRDefault="00435C7A" w:rsidP="00435C7A">
      <w:pPr>
        <w:spacing w:after="0"/>
        <w:ind w:right="1229"/>
      </w:pPr>
      <w:r>
        <w:t>.text:00406318                 jz      short loc_406339</w:t>
      </w:r>
    </w:p>
    <w:p w14:paraId="4BE863E9" w14:textId="77777777" w:rsidR="00435C7A" w:rsidRDefault="00435C7A" w:rsidP="00435C7A">
      <w:pPr>
        <w:spacing w:after="0"/>
        <w:ind w:right="1229"/>
      </w:pPr>
      <w:r>
        <w:t>.text:0040631A                 cmp     word ptr [ecx], 1</w:t>
      </w:r>
    </w:p>
    <w:p w14:paraId="2D4DCE84" w14:textId="77777777" w:rsidR="00435C7A" w:rsidRDefault="00435C7A" w:rsidP="00435C7A">
      <w:pPr>
        <w:spacing w:after="0"/>
        <w:ind w:right="1229"/>
      </w:pPr>
      <w:r>
        <w:t>.text:0040631E                 jnz     short loc_406339</w:t>
      </w:r>
    </w:p>
    <w:p w14:paraId="1CF874DF" w14:textId="77777777" w:rsidR="00435C7A" w:rsidRDefault="00435C7A" w:rsidP="00435C7A">
      <w:pPr>
        <w:spacing w:after="0"/>
        <w:ind w:right="1229"/>
      </w:pPr>
      <w:r>
        <w:t>.text:00406320                 mov     edi, [ecx+14h]</w:t>
      </w:r>
    </w:p>
    <w:p w14:paraId="02A85D77" w14:textId="77777777" w:rsidR="00435C7A" w:rsidRDefault="00435C7A" w:rsidP="00435C7A">
      <w:pPr>
        <w:spacing w:after="0"/>
        <w:ind w:right="1229"/>
      </w:pPr>
      <w:r>
        <w:t>.text:00406323                 mov     eax, [ecx+10h]</w:t>
      </w:r>
    </w:p>
    <w:p w14:paraId="10165887" w14:textId="77777777" w:rsidR="00435C7A" w:rsidRDefault="00435C7A" w:rsidP="00435C7A">
      <w:pPr>
        <w:spacing w:after="0"/>
        <w:ind w:right="1229"/>
      </w:pPr>
      <w:r>
        <w:t>.text:00406326                 neg     edi</w:t>
      </w:r>
    </w:p>
    <w:p w14:paraId="444EF2A9" w14:textId="77777777" w:rsidR="00435C7A" w:rsidRDefault="00435C7A" w:rsidP="00435C7A">
      <w:pPr>
        <w:spacing w:after="0"/>
        <w:ind w:right="1229"/>
      </w:pPr>
      <w:r>
        <w:t>.text:00406328                 cmp     edi, eax</w:t>
      </w:r>
    </w:p>
    <w:p w14:paraId="23C0100B" w14:textId="77777777" w:rsidR="00435C7A" w:rsidRDefault="00435C7A" w:rsidP="00435C7A">
      <w:pPr>
        <w:spacing w:after="0"/>
        <w:ind w:right="1229"/>
      </w:pPr>
      <w:r>
        <w:t>.text:0040632A                 jb      short loc_406335</w:t>
      </w:r>
    </w:p>
    <w:p w14:paraId="1A3436E3" w14:textId="77777777" w:rsidR="00435C7A" w:rsidRDefault="00435C7A" w:rsidP="00435C7A">
      <w:pPr>
        <w:spacing w:after="0"/>
        <w:ind w:right="1229"/>
      </w:pPr>
      <w:r>
        <w:t>.text:0040632C                 call    ds:__vbaGenerateBoundsError</w:t>
      </w:r>
    </w:p>
    <w:p w14:paraId="602A617A" w14:textId="77777777" w:rsidR="00435C7A" w:rsidRDefault="00435C7A" w:rsidP="00435C7A">
      <w:pPr>
        <w:spacing w:after="0"/>
        <w:ind w:right="1229"/>
      </w:pPr>
      <w:r>
        <w:t>.text:00406332                 mov     ecx, [ebp-18h]</w:t>
      </w:r>
    </w:p>
    <w:p w14:paraId="54EA7C4E" w14:textId="77777777" w:rsidR="00435C7A" w:rsidRDefault="00435C7A" w:rsidP="00435C7A">
      <w:pPr>
        <w:spacing w:after="0"/>
        <w:ind w:right="1229"/>
      </w:pPr>
      <w:r>
        <w:t>.text:00406335</w:t>
      </w:r>
    </w:p>
    <w:p w14:paraId="42AFA742" w14:textId="77777777" w:rsidR="00435C7A" w:rsidRDefault="00435C7A" w:rsidP="00435C7A">
      <w:pPr>
        <w:spacing w:after="0"/>
        <w:ind w:right="1229"/>
      </w:pPr>
      <w:r>
        <w:t>.text:00406335 loc_406335:                             ; CODE XREF: .text:0040632A↑j</w:t>
      </w:r>
    </w:p>
    <w:p w14:paraId="67B07088" w14:textId="77777777" w:rsidR="00435C7A" w:rsidRDefault="00435C7A" w:rsidP="00435C7A">
      <w:pPr>
        <w:spacing w:after="0"/>
        <w:ind w:right="1229"/>
      </w:pPr>
      <w:r>
        <w:t>.text:00406335                 mov     eax, edi</w:t>
      </w:r>
    </w:p>
    <w:p w14:paraId="76D9FE46" w14:textId="77777777" w:rsidR="00435C7A" w:rsidRDefault="00435C7A" w:rsidP="00435C7A">
      <w:pPr>
        <w:spacing w:after="0"/>
        <w:ind w:right="1229"/>
      </w:pPr>
      <w:r>
        <w:t>.text:00406337                 jmp     short loc_406342</w:t>
      </w:r>
    </w:p>
    <w:p w14:paraId="23FCC0B6" w14:textId="77777777" w:rsidR="00435C7A" w:rsidRDefault="00435C7A" w:rsidP="00435C7A">
      <w:pPr>
        <w:spacing w:after="0"/>
        <w:ind w:right="1229"/>
      </w:pPr>
      <w:r>
        <w:t>.text:00406339 ; ---------------------------------------------------------------------------</w:t>
      </w:r>
    </w:p>
    <w:p w14:paraId="3279D491" w14:textId="77777777" w:rsidR="00435C7A" w:rsidRDefault="00435C7A" w:rsidP="00435C7A">
      <w:pPr>
        <w:spacing w:after="0"/>
        <w:ind w:right="1229"/>
      </w:pPr>
      <w:r>
        <w:t>.text:00406339</w:t>
      </w:r>
    </w:p>
    <w:p w14:paraId="06DC9F56" w14:textId="77777777" w:rsidR="00435C7A" w:rsidRDefault="00435C7A" w:rsidP="00435C7A">
      <w:pPr>
        <w:spacing w:after="0"/>
        <w:ind w:right="1229"/>
      </w:pPr>
      <w:r>
        <w:t>.text:00406339 loc_406339:                             ; CODE XREF: .text:00406318↑j</w:t>
      </w:r>
    </w:p>
    <w:p w14:paraId="58D965DB" w14:textId="77777777" w:rsidR="00435C7A" w:rsidRDefault="00435C7A" w:rsidP="00435C7A">
      <w:pPr>
        <w:spacing w:after="0"/>
        <w:ind w:right="1229"/>
      </w:pPr>
      <w:r>
        <w:t>.text:00406339                                         ; .text:0040631E↑j</w:t>
      </w:r>
    </w:p>
    <w:p w14:paraId="27256491" w14:textId="77777777" w:rsidR="00435C7A" w:rsidRDefault="00435C7A" w:rsidP="00435C7A">
      <w:pPr>
        <w:spacing w:after="0"/>
        <w:ind w:right="1229"/>
      </w:pPr>
      <w:r>
        <w:t>.text:00406339                 call    ds:__vbaGenerateBoundsError</w:t>
      </w:r>
    </w:p>
    <w:p w14:paraId="608FD8A1" w14:textId="77777777" w:rsidR="00435C7A" w:rsidRDefault="00435C7A" w:rsidP="00435C7A">
      <w:pPr>
        <w:spacing w:after="0"/>
        <w:ind w:right="1229"/>
      </w:pPr>
      <w:r>
        <w:t>.text:0040633F                 mov     ecx, [ebp-18h]</w:t>
      </w:r>
    </w:p>
    <w:p w14:paraId="09767D0C" w14:textId="77777777" w:rsidR="00435C7A" w:rsidRDefault="00435C7A" w:rsidP="00435C7A">
      <w:pPr>
        <w:spacing w:after="0"/>
        <w:ind w:right="1229"/>
      </w:pPr>
      <w:r>
        <w:lastRenderedPageBreak/>
        <w:t>.text:00406342</w:t>
      </w:r>
    </w:p>
    <w:p w14:paraId="21A7DFB2" w14:textId="77777777" w:rsidR="00435C7A" w:rsidRDefault="00435C7A" w:rsidP="00435C7A">
      <w:pPr>
        <w:spacing w:after="0"/>
        <w:ind w:right="1229"/>
      </w:pPr>
      <w:r>
        <w:t>.text:00406342 loc_406342:                             ; CODE XREF: .text:00406337↑j</w:t>
      </w:r>
    </w:p>
    <w:p w14:paraId="403D7B31" w14:textId="77777777" w:rsidR="00435C7A" w:rsidRDefault="00435C7A" w:rsidP="00435C7A">
      <w:pPr>
        <w:spacing w:after="0"/>
        <w:ind w:right="1229"/>
      </w:pPr>
      <w:r>
        <w:t>.text:00406342                 mov     ecx, [ecx+0Ch]</w:t>
      </w:r>
    </w:p>
    <w:p w14:paraId="11ABE43D" w14:textId="77777777" w:rsidR="00435C7A" w:rsidRDefault="00435C7A" w:rsidP="00435C7A">
      <w:pPr>
        <w:spacing w:after="0"/>
        <w:ind w:right="1229"/>
      </w:pPr>
      <w:r>
        <w:t>.text:00406345                 lea     edx, [ebp-38h]</w:t>
      </w:r>
    </w:p>
    <w:p w14:paraId="0A5FBF0C" w14:textId="77777777" w:rsidR="00435C7A" w:rsidRDefault="00435C7A" w:rsidP="00435C7A">
      <w:pPr>
        <w:spacing w:after="0"/>
        <w:ind w:right="1229"/>
      </w:pPr>
      <w:r>
        <w:t>.text:00406348                 add     ecx, eax</w:t>
      </w:r>
    </w:p>
    <w:p w14:paraId="1630DC65" w14:textId="77777777" w:rsidR="00435C7A" w:rsidRDefault="00435C7A" w:rsidP="00435C7A">
      <w:pPr>
        <w:spacing w:after="0"/>
        <w:ind w:right="1229"/>
      </w:pPr>
      <w:r>
        <w:t>.text:0040634A                 push    edx</w:t>
      </w:r>
    </w:p>
    <w:p w14:paraId="6B83C889" w14:textId="77777777" w:rsidR="00435C7A" w:rsidRDefault="00435C7A" w:rsidP="00435C7A">
      <w:pPr>
        <w:spacing w:after="0"/>
        <w:ind w:right="1229"/>
      </w:pPr>
      <w:r>
        <w:t>.text:0040634B                 mov     [ebp-30h], ecx</w:t>
      </w:r>
    </w:p>
    <w:p w14:paraId="39B1124D" w14:textId="77777777" w:rsidR="00435C7A" w:rsidRDefault="00435C7A" w:rsidP="00435C7A">
      <w:pPr>
        <w:spacing w:after="0"/>
        <w:ind w:right="1229"/>
      </w:pPr>
      <w:r>
        <w:t>.text:0040634E                 mov     dword ptr [ebp-38h], 4011h</w:t>
      </w:r>
    </w:p>
    <w:p w14:paraId="5917E86A" w14:textId="77777777" w:rsidR="00435C7A" w:rsidRDefault="00435C7A" w:rsidP="00435C7A">
      <w:pPr>
        <w:spacing w:after="0"/>
        <w:ind w:right="1229"/>
      </w:pPr>
      <w:r>
        <w:t>.text:00406355                 call    sub_404BE0</w:t>
      </w:r>
    </w:p>
    <w:p w14:paraId="053C1F8D" w14:textId="77777777" w:rsidR="00435C7A" w:rsidRDefault="00435C7A" w:rsidP="00435C7A">
      <w:pPr>
        <w:spacing w:after="0"/>
        <w:ind w:right="1229"/>
      </w:pPr>
      <w:r>
        <w:t>.text:0040635A                 mov     edi, eax</w:t>
      </w:r>
    </w:p>
    <w:p w14:paraId="6E930D0E" w14:textId="77777777" w:rsidR="00435C7A" w:rsidRDefault="00435C7A" w:rsidP="00435C7A">
      <w:pPr>
        <w:spacing w:after="0"/>
        <w:ind w:right="1229"/>
      </w:pPr>
      <w:r>
        <w:t>.text:0040635C                 lea     eax, [ebp-18h]</w:t>
      </w:r>
    </w:p>
    <w:p w14:paraId="1A68D211" w14:textId="77777777" w:rsidR="00435C7A" w:rsidRDefault="00435C7A" w:rsidP="00435C7A">
      <w:pPr>
        <w:spacing w:after="0"/>
        <w:ind w:right="1229"/>
      </w:pPr>
      <w:r>
        <w:t>.text:0040635F                 push    eax</w:t>
      </w:r>
    </w:p>
    <w:p w14:paraId="424F92F1" w14:textId="77777777" w:rsidR="00435C7A" w:rsidRDefault="00435C7A" w:rsidP="00435C7A">
      <w:pPr>
        <w:spacing w:after="0"/>
        <w:ind w:right="1229"/>
      </w:pPr>
      <w:r>
        <w:t>.text:00406360                 call    ds:__vbaAryUnlock</w:t>
      </w:r>
    </w:p>
    <w:p w14:paraId="01C50D4F" w14:textId="77777777" w:rsidR="00435C7A" w:rsidRDefault="00435C7A" w:rsidP="00435C7A">
      <w:pPr>
        <w:spacing w:after="0"/>
        <w:ind w:right="1229"/>
      </w:pPr>
      <w:r>
        <w:t>.text:00406366                 mov     ecx, [ebp+14h]</w:t>
      </w:r>
    </w:p>
    <w:p w14:paraId="7F9C366F" w14:textId="77777777" w:rsidR="00435C7A" w:rsidRDefault="00435C7A" w:rsidP="00435C7A">
      <w:pPr>
        <w:spacing w:after="0"/>
        <w:ind w:right="1229"/>
      </w:pPr>
      <w:r>
        <w:t>.text:00406369                 mov     edx, [ebp+10h]</w:t>
      </w:r>
    </w:p>
    <w:p w14:paraId="26E13D02" w14:textId="77777777" w:rsidR="00435C7A" w:rsidRDefault="00435C7A" w:rsidP="00435C7A">
      <w:pPr>
        <w:spacing w:after="0"/>
        <w:ind w:right="1229"/>
      </w:pPr>
      <w:r>
        <w:t>.text:0040636C                 push    0</w:t>
      </w:r>
    </w:p>
    <w:p w14:paraId="29EE49DF" w14:textId="77777777" w:rsidR="00435C7A" w:rsidRDefault="00435C7A" w:rsidP="00435C7A">
      <w:pPr>
        <w:spacing w:after="0"/>
        <w:ind w:right="1229"/>
      </w:pPr>
      <w:r>
        <w:t>.text:0040636E                 push    ecx</w:t>
      </w:r>
    </w:p>
    <w:p w14:paraId="3594C92D" w14:textId="77777777" w:rsidR="00435C7A" w:rsidRDefault="00435C7A" w:rsidP="00435C7A">
      <w:pPr>
        <w:spacing w:after="0"/>
        <w:ind w:right="1229"/>
      </w:pPr>
      <w:r>
        <w:t>.text:0040636F                 push    edx</w:t>
      </w:r>
    </w:p>
    <w:p w14:paraId="27F6A308" w14:textId="77777777" w:rsidR="00435C7A" w:rsidRDefault="00435C7A" w:rsidP="00435C7A">
      <w:pPr>
        <w:spacing w:after="0"/>
        <w:ind w:right="1229"/>
      </w:pPr>
      <w:r>
        <w:t>.text:00406370                 push    edi</w:t>
      </w:r>
    </w:p>
    <w:p w14:paraId="3BD94206" w14:textId="77777777" w:rsidR="00435C7A" w:rsidRDefault="00435C7A" w:rsidP="00435C7A">
      <w:pPr>
        <w:spacing w:after="0"/>
        <w:ind w:right="1229"/>
      </w:pPr>
      <w:r>
        <w:t>.text:00406371                 push    esi</w:t>
      </w:r>
    </w:p>
    <w:p w14:paraId="18C6AB09" w14:textId="77777777" w:rsidR="00435C7A" w:rsidRDefault="00435C7A" w:rsidP="00435C7A">
      <w:pPr>
        <w:spacing w:after="0"/>
        <w:ind w:right="1229"/>
      </w:pPr>
      <w:r>
        <w:t>.text:00406372                 call    sub_40430C</w:t>
      </w:r>
    </w:p>
    <w:p w14:paraId="189C3D5B" w14:textId="77777777" w:rsidR="00435C7A" w:rsidRDefault="00435C7A" w:rsidP="00435C7A">
      <w:pPr>
        <w:spacing w:after="0"/>
        <w:ind w:right="1229"/>
      </w:pPr>
      <w:r>
        <w:t>.text:00406377                 mov     esi, eax</w:t>
      </w:r>
    </w:p>
    <w:p w14:paraId="3CEA91AB" w14:textId="77777777" w:rsidR="00435C7A" w:rsidRDefault="00435C7A" w:rsidP="00435C7A">
      <w:pPr>
        <w:spacing w:after="0"/>
        <w:ind w:right="1229"/>
      </w:pPr>
      <w:r>
        <w:t>.text:00406379                 call    ds:__vbaSetSystemError</w:t>
      </w:r>
    </w:p>
    <w:p w14:paraId="0DE31D26" w14:textId="77777777" w:rsidR="00435C7A" w:rsidRDefault="00435C7A" w:rsidP="00435C7A">
      <w:pPr>
        <w:spacing w:after="0"/>
        <w:ind w:right="1229"/>
      </w:pPr>
      <w:r>
        <w:t>.text:0040637F                 mov     [ebp-14h], esi</w:t>
      </w:r>
    </w:p>
    <w:p w14:paraId="5CE1EDFB" w14:textId="77777777" w:rsidR="00435C7A" w:rsidRDefault="00435C7A" w:rsidP="00435C7A">
      <w:pPr>
        <w:spacing w:after="0"/>
        <w:ind w:right="1229"/>
      </w:pPr>
      <w:r>
        <w:t>.text:00406382                 push    offset loc_406395</w:t>
      </w:r>
    </w:p>
    <w:p w14:paraId="62739258" w14:textId="77777777" w:rsidR="00435C7A" w:rsidRDefault="00435C7A" w:rsidP="00435C7A">
      <w:pPr>
        <w:spacing w:after="0"/>
        <w:ind w:right="1229"/>
      </w:pPr>
      <w:r>
        <w:t>.text:00406387                 jmp     short loc_406394</w:t>
      </w:r>
    </w:p>
    <w:p w14:paraId="06C223D9" w14:textId="77777777" w:rsidR="00435C7A" w:rsidRDefault="00435C7A" w:rsidP="00435C7A">
      <w:pPr>
        <w:spacing w:after="0"/>
        <w:ind w:right="1229"/>
      </w:pPr>
      <w:r>
        <w:t>.text:00406389 ; ---------------------------------------------------------------------------</w:t>
      </w:r>
    </w:p>
    <w:p w14:paraId="60E5E232" w14:textId="77777777" w:rsidR="00435C7A" w:rsidRDefault="00435C7A" w:rsidP="00435C7A">
      <w:pPr>
        <w:spacing w:after="0"/>
        <w:ind w:right="1229"/>
      </w:pPr>
      <w:r>
        <w:t>.text:00406389</w:t>
      </w:r>
    </w:p>
    <w:p w14:paraId="6E237200" w14:textId="77777777" w:rsidR="00435C7A" w:rsidRDefault="00435C7A" w:rsidP="00435C7A">
      <w:pPr>
        <w:spacing w:after="0"/>
        <w:ind w:right="1229"/>
      </w:pPr>
      <w:r>
        <w:t>.text:00406389 loc_406389:                             ; DATA XREF: .text:00401194↑o</w:t>
      </w:r>
    </w:p>
    <w:p w14:paraId="60D96209" w14:textId="77777777" w:rsidR="00435C7A" w:rsidRDefault="00435C7A" w:rsidP="00435C7A">
      <w:pPr>
        <w:spacing w:after="0"/>
        <w:ind w:right="1229"/>
      </w:pPr>
      <w:r>
        <w:t>.text:00406389                 lea     eax, [ebp-18h]</w:t>
      </w:r>
    </w:p>
    <w:p w14:paraId="0E92CCD0" w14:textId="77777777" w:rsidR="00435C7A" w:rsidRDefault="00435C7A" w:rsidP="00435C7A">
      <w:pPr>
        <w:spacing w:after="0"/>
        <w:ind w:right="1229"/>
      </w:pPr>
      <w:r>
        <w:t>.text:0040638C                 push    eax</w:t>
      </w:r>
    </w:p>
    <w:p w14:paraId="30C7FD5D" w14:textId="77777777" w:rsidR="00435C7A" w:rsidRDefault="00435C7A" w:rsidP="00435C7A">
      <w:pPr>
        <w:spacing w:after="0"/>
        <w:ind w:right="1229"/>
      </w:pPr>
      <w:r>
        <w:t>.text:0040638D                 call    ds:__vbaAryUnlock</w:t>
      </w:r>
    </w:p>
    <w:p w14:paraId="034F9C4D" w14:textId="77777777" w:rsidR="00435C7A" w:rsidRDefault="00435C7A" w:rsidP="00435C7A">
      <w:pPr>
        <w:spacing w:after="0"/>
        <w:ind w:right="1229"/>
      </w:pPr>
      <w:r>
        <w:t>.text:00406393                 retn</w:t>
      </w:r>
    </w:p>
    <w:p w14:paraId="202BDC57" w14:textId="77777777" w:rsidR="00435C7A" w:rsidRDefault="00435C7A" w:rsidP="00435C7A">
      <w:pPr>
        <w:spacing w:after="0"/>
        <w:ind w:right="1229"/>
      </w:pPr>
      <w:r>
        <w:t>.text:00406394 ; ---------------------------------------------------------------------------</w:t>
      </w:r>
    </w:p>
    <w:p w14:paraId="4DB0A915" w14:textId="77777777" w:rsidR="00435C7A" w:rsidRDefault="00435C7A" w:rsidP="00435C7A">
      <w:pPr>
        <w:spacing w:after="0"/>
        <w:ind w:right="1229"/>
      </w:pPr>
      <w:r>
        <w:t>.text:00406394</w:t>
      </w:r>
    </w:p>
    <w:p w14:paraId="0D53734F" w14:textId="77777777" w:rsidR="00435C7A" w:rsidRDefault="00435C7A" w:rsidP="00435C7A">
      <w:pPr>
        <w:spacing w:after="0"/>
        <w:ind w:right="1229"/>
      </w:pPr>
      <w:r>
        <w:t>.text:00406394 loc_406394:                             ; CODE XREF: .text:00406387↑j</w:t>
      </w:r>
    </w:p>
    <w:p w14:paraId="557B47A8" w14:textId="77777777" w:rsidR="00435C7A" w:rsidRDefault="00435C7A" w:rsidP="00435C7A">
      <w:pPr>
        <w:spacing w:after="0"/>
        <w:ind w:right="1229"/>
      </w:pPr>
      <w:r>
        <w:t>.text:00406394                 retn</w:t>
      </w:r>
    </w:p>
    <w:p w14:paraId="7578ED71" w14:textId="77777777" w:rsidR="00435C7A" w:rsidRDefault="00435C7A" w:rsidP="00435C7A">
      <w:pPr>
        <w:spacing w:after="0"/>
        <w:ind w:right="1229"/>
      </w:pPr>
      <w:r>
        <w:t>.text:00406395 ; ---------------------------------------------------------------------------</w:t>
      </w:r>
    </w:p>
    <w:p w14:paraId="3B39FA18" w14:textId="77777777" w:rsidR="00435C7A" w:rsidRDefault="00435C7A" w:rsidP="00435C7A">
      <w:pPr>
        <w:spacing w:after="0"/>
        <w:ind w:right="1229"/>
      </w:pPr>
      <w:r>
        <w:t>.text:00406395</w:t>
      </w:r>
    </w:p>
    <w:p w14:paraId="3A3C2FE1" w14:textId="77777777" w:rsidR="00435C7A" w:rsidRDefault="00435C7A" w:rsidP="00435C7A">
      <w:pPr>
        <w:spacing w:after="0"/>
        <w:ind w:right="1229"/>
      </w:pPr>
      <w:r>
        <w:t>.text:00406395 loc_406395:                             ; CODE XREF: .text:loc_406394↑j</w:t>
      </w:r>
    </w:p>
    <w:p w14:paraId="32059751" w14:textId="77777777" w:rsidR="00435C7A" w:rsidRDefault="00435C7A" w:rsidP="00435C7A">
      <w:pPr>
        <w:spacing w:after="0"/>
        <w:ind w:right="1229"/>
      </w:pPr>
      <w:r>
        <w:t>.text:00406395                                         ; DATA XREF: .text:00406382↑o</w:t>
      </w:r>
    </w:p>
    <w:p w14:paraId="1B8ACA55" w14:textId="77777777" w:rsidR="00435C7A" w:rsidRDefault="00435C7A" w:rsidP="00435C7A">
      <w:pPr>
        <w:spacing w:after="0"/>
        <w:ind w:right="1229"/>
      </w:pPr>
      <w:r>
        <w:t>.text:00406395                 mov     ecx, [ebp+18h]</w:t>
      </w:r>
    </w:p>
    <w:p w14:paraId="3680D26E" w14:textId="77777777" w:rsidR="00435C7A" w:rsidRDefault="00435C7A" w:rsidP="00435C7A">
      <w:pPr>
        <w:spacing w:after="0"/>
        <w:ind w:right="1229"/>
      </w:pPr>
      <w:r>
        <w:t>.text:00406398                 mov     edx, [ebp-14h]</w:t>
      </w:r>
    </w:p>
    <w:p w14:paraId="07159E9B" w14:textId="77777777" w:rsidR="00435C7A" w:rsidRDefault="00435C7A" w:rsidP="00435C7A">
      <w:pPr>
        <w:spacing w:after="0"/>
        <w:ind w:right="1229"/>
      </w:pPr>
      <w:r>
        <w:t>.text:0040639B                 pop     edi</w:t>
      </w:r>
    </w:p>
    <w:p w14:paraId="63724F36" w14:textId="77777777" w:rsidR="00435C7A" w:rsidRDefault="00435C7A" w:rsidP="00435C7A">
      <w:pPr>
        <w:spacing w:after="0"/>
        <w:ind w:right="1229"/>
      </w:pPr>
      <w:r>
        <w:lastRenderedPageBreak/>
        <w:t>.text:0040639C                 pop     esi</w:t>
      </w:r>
    </w:p>
    <w:p w14:paraId="3355BF95" w14:textId="77777777" w:rsidR="00435C7A" w:rsidRDefault="00435C7A" w:rsidP="00435C7A">
      <w:pPr>
        <w:spacing w:after="0"/>
        <w:ind w:right="1229"/>
      </w:pPr>
      <w:r>
        <w:t>.text:0040639D                 mov     [ecx], edx</w:t>
      </w:r>
    </w:p>
    <w:p w14:paraId="7BA37F5B" w14:textId="77777777" w:rsidR="00435C7A" w:rsidRDefault="00435C7A" w:rsidP="00435C7A">
      <w:pPr>
        <w:spacing w:after="0"/>
        <w:ind w:right="1229"/>
      </w:pPr>
      <w:r>
        <w:t>.text:0040639F                 mov     ecx, [ebp-10h]</w:t>
      </w:r>
    </w:p>
    <w:p w14:paraId="4A59CA28" w14:textId="77777777" w:rsidR="00435C7A" w:rsidRDefault="00435C7A" w:rsidP="00435C7A">
      <w:pPr>
        <w:spacing w:after="0"/>
        <w:ind w:right="1229"/>
      </w:pPr>
      <w:r>
        <w:t>.text:004063A2                 xor     eax, eax</w:t>
      </w:r>
    </w:p>
    <w:p w14:paraId="71AD435C" w14:textId="77777777" w:rsidR="00435C7A" w:rsidRDefault="00435C7A" w:rsidP="00435C7A">
      <w:pPr>
        <w:spacing w:after="0"/>
        <w:ind w:right="1229"/>
      </w:pPr>
      <w:r>
        <w:t>.text:004063A4                 mov     large fs:0, ecx</w:t>
      </w:r>
    </w:p>
    <w:p w14:paraId="1EFE10AB" w14:textId="77777777" w:rsidR="00435C7A" w:rsidRDefault="00435C7A" w:rsidP="00435C7A">
      <w:pPr>
        <w:spacing w:after="0"/>
        <w:ind w:right="1229"/>
      </w:pPr>
      <w:r>
        <w:t>.text:004063AB                 pop     ebx</w:t>
      </w:r>
    </w:p>
    <w:p w14:paraId="13D2277F" w14:textId="77777777" w:rsidR="00435C7A" w:rsidRDefault="00435C7A" w:rsidP="00435C7A">
      <w:pPr>
        <w:spacing w:after="0"/>
        <w:ind w:right="1229"/>
      </w:pPr>
      <w:r>
        <w:t>.text:004063AC                 mov     esp, ebp</w:t>
      </w:r>
    </w:p>
    <w:p w14:paraId="0041EF88" w14:textId="77777777" w:rsidR="00435C7A" w:rsidRDefault="00435C7A" w:rsidP="00435C7A">
      <w:pPr>
        <w:spacing w:after="0"/>
        <w:ind w:right="1229"/>
      </w:pPr>
      <w:r>
        <w:t>.text:004063AE                 pop     ebp</w:t>
      </w:r>
    </w:p>
    <w:p w14:paraId="7C8EF750" w14:textId="77777777" w:rsidR="00435C7A" w:rsidRDefault="00435C7A" w:rsidP="00435C7A">
      <w:pPr>
        <w:spacing w:after="0"/>
        <w:ind w:right="1229"/>
      </w:pPr>
      <w:r>
        <w:t>.text:004063AF                 retn    14h</w:t>
      </w:r>
    </w:p>
    <w:p w14:paraId="13B2C023" w14:textId="77777777" w:rsidR="00435C7A" w:rsidRDefault="00435C7A" w:rsidP="00435C7A">
      <w:pPr>
        <w:spacing w:after="0"/>
        <w:ind w:right="1229"/>
      </w:pPr>
      <w:r>
        <w:t>.text:004063AF ; ---------------------------------------------------------------------------</w:t>
      </w:r>
    </w:p>
    <w:p w14:paraId="4B81BB2E" w14:textId="77777777" w:rsidR="00435C7A" w:rsidRDefault="00435C7A" w:rsidP="00435C7A">
      <w:pPr>
        <w:spacing w:after="0"/>
        <w:ind w:right="1229"/>
      </w:pPr>
      <w:r>
        <w:t>.text:004063B2                 align 10h</w:t>
      </w:r>
    </w:p>
    <w:p w14:paraId="4AF6C3F4" w14:textId="77777777" w:rsidR="00435C7A" w:rsidRDefault="00435C7A" w:rsidP="00435C7A">
      <w:pPr>
        <w:spacing w:after="0"/>
        <w:ind w:right="1229"/>
      </w:pPr>
      <w:r>
        <w:t>.text:004063C0</w:t>
      </w:r>
    </w:p>
    <w:p w14:paraId="77C84539" w14:textId="77777777" w:rsidR="00435C7A" w:rsidRDefault="00435C7A" w:rsidP="00435C7A">
      <w:pPr>
        <w:spacing w:after="0"/>
        <w:ind w:right="1229"/>
      </w:pPr>
      <w:r>
        <w:t>.text:004063C0 loc_4063C0:                             ; CODE XREF: .text:00403EF5↑j</w:t>
      </w:r>
    </w:p>
    <w:p w14:paraId="591496E3" w14:textId="77777777" w:rsidR="00435C7A" w:rsidRDefault="00435C7A" w:rsidP="00435C7A">
      <w:pPr>
        <w:spacing w:after="0"/>
        <w:ind w:right="1229"/>
      </w:pPr>
      <w:r>
        <w:t>.text:004063C0                 push    ebp</w:t>
      </w:r>
    </w:p>
    <w:p w14:paraId="05ED73FC" w14:textId="77777777" w:rsidR="00435C7A" w:rsidRDefault="00435C7A" w:rsidP="00435C7A">
      <w:pPr>
        <w:spacing w:after="0"/>
        <w:ind w:right="1229"/>
      </w:pPr>
      <w:r>
        <w:t>.text:004063C1                 mov     ebp, esp</w:t>
      </w:r>
    </w:p>
    <w:p w14:paraId="01874525" w14:textId="77777777" w:rsidR="00435C7A" w:rsidRDefault="00435C7A" w:rsidP="00435C7A">
      <w:pPr>
        <w:spacing w:after="0"/>
        <w:ind w:right="1229"/>
      </w:pPr>
      <w:r>
        <w:t>.text:004063C3                 sub     esp, 18h</w:t>
      </w:r>
    </w:p>
    <w:p w14:paraId="3D745191" w14:textId="77777777" w:rsidR="00435C7A" w:rsidRDefault="00435C7A" w:rsidP="00435C7A">
      <w:pPr>
        <w:spacing w:after="0"/>
        <w:ind w:right="1229"/>
      </w:pPr>
      <w:r>
        <w:t>.text:004063C6                 push    offset __vbaExceptHandler</w:t>
      </w:r>
    </w:p>
    <w:p w14:paraId="3269F933" w14:textId="77777777" w:rsidR="00435C7A" w:rsidRDefault="00435C7A" w:rsidP="00435C7A">
      <w:pPr>
        <w:spacing w:after="0"/>
        <w:ind w:right="1229"/>
      </w:pPr>
      <w:r>
        <w:t>.text:004063CB                 mov     eax, large fs:0</w:t>
      </w:r>
    </w:p>
    <w:p w14:paraId="2689F072" w14:textId="77777777" w:rsidR="00435C7A" w:rsidRDefault="00435C7A" w:rsidP="00435C7A">
      <w:pPr>
        <w:spacing w:after="0"/>
        <w:ind w:right="1229"/>
      </w:pPr>
      <w:r>
        <w:t>.text:004063D1                 push    eax</w:t>
      </w:r>
    </w:p>
    <w:p w14:paraId="14DA13DE" w14:textId="77777777" w:rsidR="00435C7A" w:rsidRDefault="00435C7A" w:rsidP="00435C7A">
      <w:pPr>
        <w:spacing w:after="0"/>
        <w:ind w:right="1229"/>
      </w:pPr>
      <w:r>
        <w:t>.text:004063D2                 mov     large fs:0, esp</w:t>
      </w:r>
    </w:p>
    <w:p w14:paraId="0D38E5F2" w14:textId="77777777" w:rsidR="00435C7A" w:rsidRDefault="00435C7A" w:rsidP="00435C7A">
      <w:pPr>
        <w:spacing w:after="0"/>
        <w:ind w:right="1229"/>
      </w:pPr>
      <w:r>
        <w:t>.text:004063D9                 mov     eax, 98h ; '˜'</w:t>
      </w:r>
    </w:p>
    <w:p w14:paraId="5ADA3487" w14:textId="77777777" w:rsidR="00435C7A" w:rsidRDefault="00435C7A" w:rsidP="00435C7A">
      <w:pPr>
        <w:spacing w:after="0"/>
        <w:ind w:right="1229"/>
      </w:pPr>
      <w:r>
        <w:t>.text:004063DE                 call    __vbaChkstk</w:t>
      </w:r>
    </w:p>
    <w:p w14:paraId="001E010E" w14:textId="77777777" w:rsidR="00435C7A" w:rsidRDefault="00435C7A" w:rsidP="00435C7A">
      <w:pPr>
        <w:spacing w:after="0"/>
        <w:ind w:right="1229"/>
      </w:pPr>
      <w:r>
        <w:t>.text:004063E3                 push    ebx</w:t>
      </w:r>
    </w:p>
    <w:p w14:paraId="1A1B19AE" w14:textId="77777777" w:rsidR="00435C7A" w:rsidRDefault="00435C7A" w:rsidP="00435C7A">
      <w:pPr>
        <w:spacing w:after="0"/>
        <w:ind w:right="1229"/>
      </w:pPr>
      <w:r>
        <w:t>.text:004063E4                 push    esi</w:t>
      </w:r>
    </w:p>
    <w:p w14:paraId="1CB4E668" w14:textId="77777777" w:rsidR="00435C7A" w:rsidRDefault="00435C7A" w:rsidP="00435C7A">
      <w:pPr>
        <w:spacing w:after="0"/>
        <w:ind w:right="1229"/>
      </w:pPr>
      <w:r>
        <w:t>.text:004063E5                 push    edi</w:t>
      </w:r>
    </w:p>
    <w:p w14:paraId="62F7DC7B" w14:textId="77777777" w:rsidR="00435C7A" w:rsidRDefault="00435C7A" w:rsidP="00435C7A">
      <w:pPr>
        <w:spacing w:after="0"/>
        <w:ind w:right="1229"/>
      </w:pPr>
      <w:r>
        <w:t>.text:004063E6                 mov     [ebp-18h], esp</w:t>
      </w:r>
    </w:p>
    <w:p w14:paraId="59D24FA5" w14:textId="77777777" w:rsidR="00435C7A" w:rsidRDefault="00435C7A" w:rsidP="00435C7A">
      <w:pPr>
        <w:spacing w:after="0"/>
        <w:ind w:right="1229"/>
      </w:pPr>
      <w:r>
        <w:t>.text:004063E9                 mov     dword ptr [ebp-14h], offset dword_401198</w:t>
      </w:r>
    </w:p>
    <w:p w14:paraId="74465B88" w14:textId="77777777" w:rsidR="00435C7A" w:rsidRDefault="00435C7A" w:rsidP="00435C7A">
      <w:pPr>
        <w:spacing w:after="0"/>
        <w:ind w:right="1229"/>
      </w:pPr>
      <w:r>
        <w:t>.text:004063F0                 mov     dword ptr [ebp-10h], 0</w:t>
      </w:r>
    </w:p>
    <w:p w14:paraId="4A327481" w14:textId="77777777" w:rsidR="00435C7A" w:rsidRDefault="00435C7A" w:rsidP="00435C7A">
      <w:pPr>
        <w:spacing w:after="0"/>
        <w:ind w:right="1229"/>
      </w:pPr>
      <w:r>
        <w:t>.text:004063F7                 mov     dword ptr [ebp-0Ch], 0</w:t>
      </w:r>
    </w:p>
    <w:p w14:paraId="0CAC5BB2" w14:textId="77777777" w:rsidR="00435C7A" w:rsidRDefault="00435C7A" w:rsidP="00435C7A">
      <w:pPr>
        <w:spacing w:after="0"/>
        <w:ind w:right="1229"/>
      </w:pPr>
      <w:r>
        <w:t>.text:004063FE                 mov     eax, [ebp+8]</w:t>
      </w:r>
    </w:p>
    <w:p w14:paraId="4B46858B" w14:textId="77777777" w:rsidR="00435C7A" w:rsidRDefault="00435C7A" w:rsidP="00435C7A">
      <w:pPr>
        <w:spacing w:after="0"/>
        <w:ind w:right="1229"/>
      </w:pPr>
      <w:r>
        <w:t>.text:00406401                 mov     ecx, [eax]</w:t>
      </w:r>
    </w:p>
    <w:p w14:paraId="6B7E0314" w14:textId="77777777" w:rsidR="00435C7A" w:rsidRDefault="00435C7A" w:rsidP="00435C7A">
      <w:pPr>
        <w:spacing w:after="0"/>
        <w:ind w:right="1229"/>
      </w:pPr>
      <w:r>
        <w:t>.text:00406403                 mov     edx, [ebp+8]</w:t>
      </w:r>
    </w:p>
    <w:p w14:paraId="5C491172" w14:textId="77777777" w:rsidR="00435C7A" w:rsidRDefault="00435C7A" w:rsidP="00435C7A">
      <w:pPr>
        <w:spacing w:after="0"/>
        <w:ind w:right="1229"/>
      </w:pPr>
      <w:r>
        <w:t>.text:00406406                 push    edx</w:t>
      </w:r>
    </w:p>
    <w:p w14:paraId="7A2F33ED" w14:textId="77777777" w:rsidR="00435C7A" w:rsidRDefault="00435C7A" w:rsidP="00435C7A">
      <w:pPr>
        <w:spacing w:after="0"/>
        <w:ind w:right="1229"/>
      </w:pPr>
      <w:r>
        <w:t>.text:00406407                 call    dword ptr [ecx+4]</w:t>
      </w:r>
    </w:p>
    <w:p w14:paraId="7FE8126A" w14:textId="77777777" w:rsidR="00435C7A" w:rsidRDefault="00435C7A" w:rsidP="00435C7A">
      <w:pPr>
        <w:spacing w:after="0"/>
        <w:ind w:right="1229"/>
      </w:pPr>
      <w:r>
        <w:t>.text:0040640A                 mov     dword ptr [ebp-4], 1</w:t>
      </w:r>
    </w:p>
    <w:p w14:paraId="05176E83" w14:textId="77777777" w:rsidR="00435C7A" w:rsidRDefault="00435C7A" w:rsidP="00435C7A">
      <w:pPr>
        <w:spacing w:after="0"/>
        <w:ind w:right="1229"/>
      </w:pPr>
      <w:r>
        <w:t>.text:00406411                 mov     dword ptr [ebp-4], 2</w:t>
      </w:r>
    </w:p>
    <w:p w14:paraId="6EF750C2" w14:textId="77777777" w:rsidR="00435C7A" w:rsidRDefault="00435C7A" w:rsidP="00435C7A">
      <w:pPr>
        <w:spacing w:after="0"/>
        <w:ind w:right="1229"/>
      </w:pPr>
      <w:r>
        <w:t>.text:00406418                 push    0FFFFFFFFh</w:t>
      </w:r>
    </w:p>
    <w:p w14:paraId="20E21305" w14:textId="77777777" w:rsidR="00435C7A" w:rsidRDefault="00435C7A" w:rsidP="00435C7A">
      <w:pPr>
        <w:spacing w:after="0"/>
        <w:ind w:right="1229"/>
      </w:pPr>
      <w:r>
        <w:t>.text:0040641A                 call    ds:__vbaOnError</w:t>
      </w:r>
    </w:p>
    <w:p w14:paraId="1C007A10" w14:textId="77777777" w:rsidR="00435C7A" w:rsidRDefault="00435C7A" w:rsidP="00435C7A">
      <w:pPr>
        <w:spacing w:after="0"/>
        <w:ind w:right="1229"/>
      </w:pPr>
      <w:r>
        <w:t>.text:00406420                 mov     dword ptr [ebp-4], 3</w:t>
      </w:r>
    </w:p>
    <w:p w14:paraId="59578A15" w14:textId="77777777" w:rsidR="00435C7A" w:rsidRDefault="00435C7A" w:rsidP="00435C7A">
      <w:pPr>
        <w:spacing w:after="0"/>
        <w:ind w:right="1229"/>
      </w:pPr>
      <w:r>
        <w:t>.text:00406427                 call    sub_404970</w:t>
      </w:r>
    </w:p>
    <w:p w14:paraId="0E593268" w14:textId="77777777" w:rsidR="00435C7A" w:rsidRDefault="00435C7A" w:rsidP="00435C7A">
      <w:pPr>
        <w:spacing w:after="0"/>
        <w:ind w:right="1229"/>
      </w:pPr>
      <w:r>
        <w:t>.text:0040642C                 mov     edx, eax</w:t>
      </w:r>
    </w:p>
    <w:p w14:paraId="0EEF6D0B" w14:textId="77777777" w:rsidR="00435C7A" w:rsidRDefault="00435C7A" w:rsidP="00435C7A">
      <w:pPr>
        <w:spacing w:after="0"/>
        <w:ind w:right="1229"/>
      </w:pPr>
      <w:r>
        <w:t>.text:0040642E                 lea     ecx, [ebp-48h]</w:t>
      </w:r>
    </w:p>
    <w:p w14:paraId="1236E763" w14:textId="77777777" w:rsidR="00435C7A" w:rsidRDefault="00435C7A" w:rsidP="00435C7A">
      <w:pPr>
        <w:spacing w:after="0"/>
        <w:ind w:right="1229"/>
      </w:pPr>
      <w:r>
        <w:t>.text:00406431                 call    ds:__vbaStrMove</w:t>
      </w:r>
    </w:p>
    <w:p w14:paraId="5F5770C4" w14:textId="77777777" w:rsidR="00435C7A" w:rsidRDefault="00435C7A" w:rsidP="00435C7A">
      <w:pPr>
        <w:spacing w:after="0"/>
        <w:ind w:right="1229"/>
      </w:pPr>
      <w:r>
        <w:t>.text:00406437                 push    eax</w:t>
      </w:r>
    </w:p>
    <w:p w14:paraId="388E0B0F" w14:textId="77777777" w:rsidR="00435C7A" w:rsidRDefault="00435C7A" w:rsidP="00435C7A">
      <w:pPr>
        <w:spacing w:after="0"/>
        <w:ind w:right="1229"/>
      </w:pPr>
      <w:r>
        <w:lastRenderedPageBreak/>
        <w:t>.text:00406438                 push    0Dh</w:t>
      </w:r>
    </w:p>
    <w:p w14:paraId="3C4B21F4" w14:textId="77777777" w:rsidR="00435C7A" w:rsidRDefault="00435C7A" w:rsidP="00435C7A">
      <w:pPr>
        <w:spacing w:after="0"/>
        <w:ind w:right="1229"/>
      </w:pPr>
      <w:r>
        <w:t>.text:0040643A                 push    0FFFFFFFFh</w:t>
      </w:r>
    </w:p>
    <w:p w14:paraId="29626FE0" w14:textId="77777777" w:rsidR="00435C7A" w:rsidRDefault="00435C7A" w:rsidP="00435C7A">
      <w:pPr>
        <w:spacing w:after="0"/>
        <w:ind w:right="1229"/>
      </w:pPr>
      <w:r>
        <w:t>.text:0040643C                 push    120h</w:t>
      </w:r>
    </w:p>
    <w:p w14:paraId="406A9CDF" w14:textId="77777777" w:rsidR="00435C7A" w:rsidRDefault="00435C7A" w:rsidP="00435C7A">
      <w:pPr>
        <w:spacing w:after="0"/>
        <w:ind w:right="1229"/>
      </w:pPr>
      <w:r>
        <w:t>.text:00406441                 call    ds:__vbaFileOpen</w:t>
      </w:r>
    </w:p>
    <w:p w14:paraId="5510EF34" w14:textId="77777777" w:rsidR="00435C7A" w:rsidRDefault="00435C7A" w:rsidP="00435C7A">
      <w:pPr>
        <w:spacing w:after="0"/>
        <w:ind w:right="1229"/>
      </w:pPr>
      <w:r>
        <w:t>.text:00406447                 lea     ecx, [ebp-48h]</w:t>
      </w:r>
    </w:p>
    <w:p w14:paraId="05B56FB7" w14:textId="77777777" w:rsidR="00435C7A" w:rsidRDefault="00435C7A" w:rsidP="00435C7A">
      <w:pPr>
        <w:spacing w:after="0"/>
        <w:ind w:right="1229"/>
      </w:pPr>
      <w:r>
        <w:t>.text:0040644A                 call    ds:__vbaFreeStr</w:t>
      </w:r>
    </w:p>
    <w:p w14:paraId="1C8B8072" w14:textId="77777777" w:rsidR="00435C7A" w:rsidRDefault="00435C7A" w:rsidP="00435C7A">
      <w:pPr>
        <w:spacing w:after="0"/>
        <w:ind w:right="1229"/>
      </w:pPr>
      <w:r>
        <w:t>.text:00406450                 mov     dword ptr [ebp-4], 4</w:t>
      </w:r>
    </w:p>
    <w:p w14:paraId="2ECB5B66" w14:textId="77777777" w:rsidR="00435C7A" w:rsidRDefault="00435C7A" w:rsidP="00435C7A">
      <w:pPr>
        <w:spacing w:after="0"/>
        <w:ind w:right="1229"/>
      </w:pPr>
      <w:r>
        <w:t>.text:00406457                 push    0Dh</w:t>
      </w:r>
    </w:p>
    <w:p w14:paraId="4A7E248E" w14:textId="77777777" w:rsidR="00435C7A" w:rsidRDefault="00435C7A" w:rsidP="00435C7A">
      <w:pPr>
        <w:spacing w:after="0"/>
        <w:ind w:right="1229"/>
      </w:pPr>
      <w:r>
        <w:t>.text:00406459                 call    ds:MSVBVM60_570</w:t>
      </w:r>
    </w:p>
    <w:p w14:paraId="644D46E2" w14:textId="77777777" w:rsidR="00435C7A" w:rsidRDefault="00435C7A" w:rsidP="00435C7A">
      <w:pPr>
        <w:spacing w:after="0"/>
        <w:ind w:right="1229"/>
      </w:pPr>
      <w:r>
        <w:t>.text:0040645F                 push    eax</w:t>
      </w:r>
    </w:p>
    <w:p w14:paraId="03A52A24" w14:textId="77777777" w:rsidR="00435C7A" w:rsidRDefault="00435C7A" w:rsidP="00435C7A">
      <w:pPr>
        <w:spacing w:after="0"/>
        <w:ind w:right="1229"/>
      </w:pPr>
      <w:r>
        <w:t>.text:00406460                 call    ds:MSVBVM60_525</w:t>
      </w:r>
    </w:p>
    <w:p w14:paraId="724E58FA" w14:textId="77777777" w:rsidR="00435C7A" w:rsidRDefault="00435C7A" w:rsidP="00435C7A">
      <w:pPr>
        <w:spacing w:after="0"/>
        <w:ind w:right="1229"/>
      </w:pPr>
      <w:r>
        <w:t>.text:00406466                 mov     edx, eax</w:t>
      </w:r>
    </w:p>
    <w:p w14:paraId="42B86DF9" w14:textId="77777777" w:rsidR="00435C7A" w:rsidRDefault="00435C7A" w:rsidP="00435C7A">
      <w:pPr>
        <w:spacing w:after="0"/>
        <w:ind w:right="1229"/>
      </w:pPr>
      <w:r>
        <w:t>.text:00406468                 lea     ecx, [ebp-40h]</w:t>
      </w:r>
    </w:p>
    <w:p w14:paraId="385FCCBD" w14:textId="77777777" w:rsidR="00435C7A" w:rsidRDefault="00435C7A" w:rsidP="00435C7A">
      <w:pPr>
        <w:spacing w:after="0"/>
        <w:ind w:right="1229"/>
      </w:pPr>
      <w:r>
        <w:t>.text:0040646B                 call    ds:__vbaStrMove</w:t>
      </w:r>
    </w:p>
    <w:p w14:paraId="4E3E3BFC" w14:textId="77777777" w:rsidR="00435C7A" w:rsidRDefault="00435C7A" w:rsidP="00435C7A">
      <w:pPr>
        <w:spacing w:after="0"/>
        <w:ind w:right="1229"/>
      </w:pPr>
      <w:r>
        <w:t>.text:00406471                 mov     dword ptr [ebp-4], 5</w:t>
      </w:r>
    </w:p>
    <w:p w14:paraId="44901DC5" w14:textId="77777777" w:rsidR="00435C7A" w:rsidRDefault="00435C7A" w:rsidP="00435C7A">
      <w:pPr>
        <w:spacing w:after="0"/>
        <w:ind w:right="1229"/>
      </w:pPr>
      <w:r>
        <w:t>.text:00406478                 push    0Dh</w:t>
      </w:r>
    </w:p>
    <w:p w14:paraId="67D2E5A2" w14:textId="77777777" w:rsidR="00435C7A" w:rsidRDefault="00435C7A" w:rsidP="00435C7A">
      <w:pPr>
        <w:spacing w:after="0"/>
        <w:ind w:right="1229"/>
      </w:pPr>
      <w:r>
        <w:t>.text:0040647A                 lea     eax, [ebp-40h]</w:t>
      </w:r>
    </w:p>
    <w:p w14:paraId="20C0543E" w14:textId="77777777" w:rsidR="00435C7A" w:rsidRDefault="00435C7A" w:rsidP="00435C7A">
      <w:pPr>
        <w:spacing w:after="0"/>
        <w:ind w:right="1229"/>
      </w:pPr>
      <w:r>
        <w:t>.text:0040647D                 push    eax</w:t>
      </w:r>
    </w:p>
    <w:p w14:paraId="0D6C8094" w14:textId="77777777" w:rsidR="00435C7A" w:rsidRDefault="00435C7A" w:rsidP="00435C7A">
      <w:pPr>
        <w:spacing w:after="0"/>
        <w:ind w:right="1229"/>
      </w:pPr>
      <w:r>
        <w:t>.text:0040647E                 push    0</w:t>
      </w:r>
    </w:p>
    <w:p w14:paraId="168D6E22" w14:textId="77777777" w:rsidR="00435C7A" w:rsidRDefault="00435C7A" w:rsidP="00435C7A">
      <w:pPr>
        <w:spacing w:after="0"/>
        <w:ind w:right="1229"/>
      </w:pPr>
      <w:r>
        <w:t>.text:00406480                 call    ds:__vbaGet3</w:t>
      </w:r>
    </w:p>
    <w:p w14:paraId="4AC6C2F3" w14:textId="77777777" w:rsidR="00435C7A" w:rsidRDefault="00435C7A" w:rsidP="00435C7A">
      <w:pPr>
        <w:spacing w:after="0"/>
        <w:ind w:right="1229"/>
      </w:pPr>
      <w:r>
        <w:t>.text:00406486                 mov     dword ptr [ebp-4], 6</w:t>
      </w:r>
    </w:p>
    <w:p w14:paraId="4631D1BF" w14:textId="77777777" w:rsidR="00435C7A" w:rsidRDefault="00435C7A" w:rsidP="00435C7A">
      <w:pPr>
        <w:spacing w:after="0"/>
        <w:ind w:right="1229"/>
      </w:pPr>
      <w:r>
        <w:t>.text:0040648D                 push    0Dh</w:t>
      </w:r>
    </w:p>
    <w:p w14:paraId="004874B1" w14:textId="77777777" w:rsidR="00435C7A" w:rsidRDefault="00435C7A" w:rsidP="00435C7A">
      <w:pPr>
        <w:spacing w:after="0"/>
        <w:ind w:right="1229"/>
      </w:pPr>
      <w:r>
        <w:t>.text:0040648F                 call    ds:__vbaFileClose</w:t>
      </w:r>
    </w:p>
    <w:p w14:paraId="76B157C7" w14:textId="77777777" w:rsidR="00435C7A" w:rsidRDefault="00435C7A" w:rsidP="00435C7A">
      <w:pPr>
        <w:spacing w:after="0"/>
        <w:ind w:right="1229"/>
      </w:pPr>
      <w:r>
        <w:t>.text:00406495                 mov     dword ptr [ebp-4], 7</w:t>
      </w:r>
    </w:p>
    <w:p w14:paraId="0C817751" w14:textId="77777777" w:rsidR="00435C7A" w:rsidRDefault="00435C7A" w:rsidP="00435C7A">
      <w:pPr>
        <w:spacing w:after="0"/>
        <w:ind w:right="1229"/>
      </w:pPr>
      <w:r>
        <w:t>.text:0040649C                 mov     edx, offset a56657787825657 ; "5665778782565768827838"</w:t>
      </w:r>
    </w:p>
    <w:p w14:paraId="5DCB1040" w14:textId="77777777" w:rsidR="00435C7A" w:rsidRDefault="00435C7A" w:rsidP="00435C7A">
      <w:pPr>
        <w:spacing w:after="0"/>
        <w:ind w:right="1229"/>
      </w:pPr>
      <w:r>
        <w:t>.text:004064A1                 lea     ecx, [ebp-48h]</w:t>
      </w:r>
    </w:p>
    <w:p w14:paraId="523B5F6F" w14:textId="77777777" w:rsidR="00435C7A" w:rsidRDefault="00435C7A" w:rsidP="00435C7A">
      <w:pPr>
        <w:spacing w:after="0"/>
        <w:ind w:right="1229"/>
      </w:pPr>
      <w:r>
        <w:t>.text:004064A4                 call    ds:__vbaStrCopy</w:t>
      </w:r>
    </w:p>
    <w:p w14:paraId="4AC90CA6" w14:textId="77777777" w:rsidR="00435C7A" w:rsidRDefault="00435C7A" w:rsidP="00435C7A">
      <w:pPr>
        <w:spacing w:after="0"/>
        <w:ind w:right="1229"/>
      </w:pPr>
      <w:r>
        <w:t>.text:004064AA                 lea     ecx, [ebp-90h]</w:t>
      </w:r>
    </w:p>
    <w:p w14:paraId="1DF728A7" w14:textId="77777777" w:rsidR="00435C7A" w:rsidRDefault="00435C7A" w:rsidP="00435C7A">
      <w:pPr>
        <w:spacing w:after="0"/>
        <w:ind w:right="1229"/>
      </w:pPr>
      <w:r>
        <w:t>.text:004064B0                 push    ecx</w:t>
      </w:r>
    </w:p>
    <w:p w14:paraId="2DDF5B2C" w14:textId="77777777" w:rsidR="00435C7A" w:rsidRDefault="00435C7A" w:rsidP="00435C7A">
      <w:pPr>
        <w:spacing w:after="0"/>
        <w:ind w:right="1229"/>
      </w:pPr>
      <w:r>
        <w:t>.text:004064B1                 lea     edx, [ebp-48h]</w:t>
      </w:r>
    </w:p>
    <w:p w14:paraId="6CB96BEA" w14:textId="77777777" w:rsidR="00435C7A" w:rsidRDefault="00435C7A" w:rsidP="00435C7A">
      <w:pPr>
        <w:spacing w:after="0"/>
        <w:ind w:right="1229"/>
      </w:pPr>
      <w:r>
        <w:t>.text:004064B4                 push    edx</w:t>
      </w:r>
    </w:p>
    <w:p w14:paraId="206DF469" w14:textId="77777777" w:rsidR="00435C7A" w:rsidRDefault="00435C7A" w:rsidP="00435C7A">
      <w:pPr>
        <w:spacing w:after="0"/>
        <w:ind w:right="1229"/>
      </w:pPr>
      <w:r>
        <w:t>.text:004064B5                 lea     eax, [ebp-40h]</w:t>
      </w:r>
    </w:p>
    <w:p w14:paraId="3546121F" w14:textId="77777777" w:rsidR="00435C7A" w:rsidRDefault="00435C7A" w:rsidP="00435C7A">
      <w:pPr>
        <w:spacing w:after="0"/>
        <w:ind w:right="1229"/>
      </w:pPr>
      <w:r>
        <w:t>.text:004064B8                 push    eax</w:t>
      </w:r>
    </w:p>
    <w:p w14:paraId="5C320F05" w14:textId="77777777" w:rsidR="00435C7A" w:rsidRDefault="00435C7A" w:rsidP="00435C7A">
      <w:pPr>
        <w:spacing w:after="0"/>
        <w:ind w:right="1229"/>
      </w:pPr>
      <w:r>
        <w:t>.text:004064B9                 mov     ecx, [ebp+8]</w:t>
      </w:r>
    </w:p>
    <w:p w14:paraId="077711E7" w14:textId="77777777" w:rsidR="00435C7A" w:rsidRDefault="00435C7A" w:rsidP="00435C7A">
      <w:pPr>
        <w:spacing w:after="0"/>
        <w:ind w:right="1229"/>
      </w:pPr>
      <w:r>
        <w:t>.text:004064BC                 mov     edx, [ecx]</w:t>
      </w:r>
    </w:p>
    <w:p w14:paraId="7DF691A6" w14:textId="77777777" w:rsidR="00435C7A" w:rsidRDefault="00435C7A" w:rsidP="00435C7A">
      <w:pPr>
        <w:spacing w:after="0"/>
        <w:ind w:right="1229"/>
      </w:pPr>
      <w:r>
        <w:t>.text:004064BE                 mov     eax, [ebp+8]</w:t>
      </w:r>
    </w:p>
    <w:p w14:paraId="773E7920" w14:textId="77777777" w:rsidR="00435C7A" w:rsidRDefault="00435C7A" w:rsidP="00435C7A">
      <w:pPr>
        <w:spacing w:after="0"/>
        <w:ind w:right="1229"/>
      </w:pPr>
      <w:r>
        <w:t>.text:004064C1                 push    eax</w:t>
      </w:r>
    </w:p>
    <w:p w14:paraId="32B9A927" w14:textId="77777777" w:rsidR="00435C7A" w:rsidRDefault="00435C7A" w:rsidP="00435C7A">
      <w:pPr>
        <w:spacing w:after="0"/>
        <w:ind w:right="1229"/>
      </w:pPr>
      <w:r>
        <w:t>.text:004064C2                 call    dword ptr [edx+6FCh]</w:t>
      </w:r>
    </w:p>
    <w:p w14:paraId="179AFFA2" w14:textId="77777777" w:rsidR="00435C7A" w:rsidRDefault="00435C7A" w:rsidP="00435C7A">
      <w:pPr>
        <w:spacing w:after="0"/>
        <w:ind w:right="1229"/>
      </w:pPr>
      <w:r>
        <w:t>.text:004064C8                 mov     [ebp-88h], eax</w:t>
      </w:r>
    </w:p>
    <w:p w14:paraId="304DA1C0" w14:textId="77777777" w:rsidR="00435C7A" w:rsidRDefault="00435C7A" w:rsidP="00435C7A">
      <w:pPr>
        <w:spacing w:after="0"/>
        <w:ind w:right="1229"/>
      </w:pPr>
      <w:r>
        <w:t>.text:004064CE                 cmp     dword ptr [ebp-88h], 0</w:t>
      </w:r>
    </w:p>
    <w:p w14:paraId="2D43098F" w14:textId="77777777" w:rsidR="00435C7A" w:rsidRDefault="00435C7A" w:rsidP="00435C7A">
      <w:pPr>
        <w:spacing w:after="0"/>
        <w:ind w:right="1229"/>
      </w:pPr>
      <w:r>
        <w:t>.text:004064D5                 jge     short loc_4064FA</w:t>
      </w:r>
    </w:p>
    <w:p w14:paraId="7FD27F5F" w14:textId="77777777" w:rsidR="00435C7A" w:rsidRDefault="00435C7A" w:rsidP="00435C7A">
      <w:pPr>
        <w:spacing w:after="0"/>
        <w:ind w:right="1229"/>
      </w:pPr>
      <w:r>
        <w:t>.text:004064D7                 push    6FCh</w:t>
      </w:r>
    </w:p>
    <w:p w14:paraId="496D6A34" w14:textId="77777777" w:rsidR="00435C7A" w:rsidRDefault="00435C7A" w:rsidP="00435C7A">
      <w:pPr>
        <w:spacing w:after="0"/>
        <w:ind w:right="1229"/>
      </w:pPr>
      <w:r>
        <w:t>.text:004064DC                 push    offset dword_404480</w:t>
      </w:r>
    </w:p>
    <w:p w14:paraId="05902F20" w14:textId="77777777" w:rsidR="00435C7A" w:rsidRDefault="00435C7A" w:rsidP="00435C7A">
      <w:pPr>
        <w:spacing w:after="0"/>
        <w:ind w:right="1229"/>
      </w:pPr>
      <w:r>
        <w:lastRenderedPageBreak/>
        <w:t>.text:004064E1                 mov     ecx, [ebp+8]</w:t>
      </w:r>
    </w:p>
    <w:p w14:paraId="076C9720" w14:textId="77777777" w:rsidR="00435C7A" w:rsidRDefault="00435C7A" w:rsidP="00435C7A">
      <w:pPr>
        <w:spacing w:after="0"/>
        <w:ind w:right="1229"/>
      </w:pPr>
      <w:r>
        <w:t>.text:004064E4                 push    ecx</w:t>
      </w:r>
    </w:p>
    <w:p w14:paraId="6BEE5873" w14:textId="77777777" w:rsidR="00435C7A" w:rsidRDefault="00435C7A" w:rsidP="00435C7A">
      <w:pPr>
        <w:spacing w:after="0"/>
        <w:ind w:right="1229"/>
      </w:pPr>
      <w:r>
        <w:t>.text:004064E5                 mov     edx, [ebp-88h]</w:t>
      </w:r>
    </w:p>
    <w:p w14:paraId="31C42BF7" w14:textId="77777777" w:rsidR="00435C7A" w:rsidRDefault="00435C7A" w:rsidP="00435C7A">
      <w:pPr>
        <w:spacing w:after="0"/>
        <w:ind w:right="1229"/>
      </w:pPr>
      <w:r>
        <w:t>.text:004064EB                 push    edx</w:t>
      </w:r>
    </w:p>
    <w:p w14:paraId="4DD763B1" w14:textId="77777777" w:rsidR="00435C7A" w:rsidRDefault="00435C7A" w:rsidP="00435C7A">
      <w:pPr>
        <w:spacing w:after="0"/>
        <w:ind w:right="1229"/>
      </w:pPr>
      <w:r>
        <w:t>.text:004064EC                 call    ds:__vbaHresultCheckObj</w:t>
      </w:r>
    </w:p>
    <w:p w14:paraId="5B1869A5" w14:textId="77777777" w:rsidR="00435C7A" w:rsidRDefault="00435C7A" w:rsidP="00435C7A">
      <w:pPr>
        <w:spacing w:after="0"/>
        <w:ind w:right="1229"/>
      </w:pPr>
      <w:r>
        <w:t>.text:004064F2                 mov     [ebp-0ACh], eax</w:t>
      </w:r>
    </w:p>
    <w:p w14:paraId="5299D1CE" w14:textId="77777777" w:rsidR="00435C7A" w:rsidRDefault="00435C7A" w:rsidP="00435C7A">
      <w:pPr>
        <w:spacing w:after="0"/>
        <w:ind w:right="1229"/>
      </w:pPr>
      <w:r>
        <w:t>.text:004064F8                 jmp     short loc_406504</w:t>
      </w:r>
    </w:p>
    <w:p w14:paraId="7212B721" w14:textId="77777777" w:rsidR="00435C7A" w:rsidRDefault="00435C7A" w:rsidP="00435C7A">
      <w:pPr>
        <w:spacing w:after="0"/>
        <w:ind w:right="1229"/>
      </w:pPr>
      <w:r>
        <w:t>.text:004064FA ; ---------------------------------------------------------------------------</w:t>
      </w:r>
    </w:p>
    <w:p w14:paraId="53087163" w14:textId="77777777" w:rsidR="00435C7A" w:rsidRDefault="00435C7A" w:rsidP="00435C7A">
      <w:pPr>
        <w:spacing w:after="0"/>
        <w:ind w:right="1229"/>
      </w:pPr>
      <w:r>
        <w:t>.text:004064FA</w:t>
      </w:r>
    </w:p>
    <w:p w14:paraId="05F2BB4F" w14:textId="77777777" w:rsidR="00435C7A" w:rsidRDefault="00435C7A" w:rsidP="00435C7A">
      <w:pPr>
        <w:spacing w:after="0"/>
        <w:ind w:right="1229"/>
      </w:pPr>
      <w:r>
        <w:t>.text:004064FA loc_4064FA:                             ; CODE XREF: .text:004064D5↑j</w:t>
      </w:r>
    </w:p>
    <w:p w14:paraId="4C087F18" w14:textId="77777777" w:rsidR="00435C7A" w:rsidRDefault="00435C7A" w:rsidP="00435C7A">
      <w:pPr>
        <w:spacing w:after="0"/>
        <w:ind w:right="1229"/>
      </w:pPr>
      <w:r>
        <w:t>.text:004064FA                 mov     dword ptr [ebp-0ACh], 0</w:t>
      </w:r>
    </w:p>
    <w:p w14:paraId="7D009ACD" w14:textId="77777777" w:rsidR="00435C7A" w:rsidRDefault="00435C7A" w:rsidP="00435C7A">
      <w:pPr>
        <w:spacing w:after="0"/>
        <w:ind w:right="1229"/>
      </w:pPr>
      <w:r>
        <w:t>.text:00406504</w:t>
      </w:r>
    </w:p>
    <w:p w14:paraId="1B3F9792" w14:textId="77777777" w:rsidR="00435C7A" w:rsidRDefault="00435C7A" w:rsidP="00435C7A">
      <w:pPr>
        <w:spacing w:after="0"/>
        <w:ind w:right="1229"/>
      </w:pPr>
      <w:r>
        <w:t>.text:00406504 loc_406504:                             ; CODE XREF: .text:004064F8↑j</w:t>
      </w:r>
    </w:p>
    <w:p w14:paraId="71A6817F" w14:textId="77777777" w:rsidR="00435C7A" w:rsidRDefault="00435C7A" w:rsidP="00435C7A">
      <w:pPr>
        <w:spacing w:after="0"/>
        <w:ind w:right="1229"/>
      </w:pPr>
      <w:r>
        <w:t>.text:00406504                 lea     eax, [ebp-90h]</w:t>
      </w:r>
    </w:p>
    <w:p w14:paraId="1BC2CD97" w14:textId="77777777" w:rsidR="00435C7A" w:rsidRDefault="00435C7A" w:rsidP="00435C7A">
      <w:pPr>
        <w:spacing w:after="0"/>
        <w:ind w:right="1229"/>
      </w:pPr>
      <w:r>
        <w:t>.text:0040650A                 push    eax</w:t>
      </w:r>
    </w:p>
    <w:p w14:paraId="1B55D56D" w14:textId="77777777" w:rsidR="00435C7A" w:rsidRDefault="00435C7A" w:rsidP="00435C7A">
      <w:pPr>
        <w:spacing w:after="0"/>
        <w:ind w:right="1229"/>
      </w:pPr>
      <w:r>
        <w:t>.text:0040650B                 lea     ecx, [ebp-24h]</w:t>
      </w:r>
    </w:p>
    <w:p w14:paraId="46E97995" w14:textId="77777777" w:rsidR="00435C7A" w:rsidRDefault="00435C7A" w:rsidP="00435C7A">
      <w:pPr>
        <w:spacing w:after="0"/>
        <w:ind w:right="1229"/>
      </w:pPr>
      <w:r>
        <w:t>.text:0040650E                 push    ecx</w:t>
      </w:r>
    </w:p>
    <w:p w14:paraId="05EA31CF" w14:textId="77777777" w:rsidR="00435C7A" w:rsidRDefault="00435C7A" w:rsidP="00435C7A">
      <w:pPr>
        <w:spacing w:after="0"/>
        <w:ind w:right="1229"/>
      </w:pPr>
      <w:r>
        <w:t>.text:0040650F                 call    ds:__vbaAryMove</w:t>
      </w:r>
    </w:p>
    <w:p w14:paraId="04857C2A" w14:textId="77777777" w:rsidR="00435C7A" w:rsidRDefault="00435C7A" w:rsidP="00435C7A">
      <w:pPr>
        <w:spacing w:after="0"/>
        <w:ind w:right="1229"/>
      </w:pPr>
      <w:r>
        <w:t>.text:00406515                 lea     ecx, [ebp-48h]</w:t>
      </w:r>
    </w:p>
    <w:p w14:paraId="0FF8FFF2" w14:textId="77777777" w:rsidR="00435C7A" w:rsidRDefault="00435C7A" w:rsidP="00435C7A">
      <w:pPr>
        <w:spacing w:after="0"/>
        <w:ind w:right="1229"/>
      </w:pPr>
      <w:r>
        <w:t>.text:00406518                 call    ds:__vbaFreeStr</w:t>
      </w:r>
    </w:p>
    <w:p w14:paraId="5E7FB297" w14:textId="77777777" w:rsidR="00435C7A" w:rsidRDefault="00435C7A" w:rsidP="00435C7A">
      <w:pPr>
        <w:spacing w:after="0"/>
        <w:ind w:right="1229"/>
      </w:pPr>
      <w:r>
        <w:t>.text:0040651E                 mov     dword ptr [ebp-4], 8</w:t>
      </w:r>
    </w:p>
    <w:p w14:paraId="63F3363A" w14:textId="77777777" w:rsidR="00435C7A" w:rsidRDefault="00435C7A" w:rsidP="00435C7A">
      <w:pPr>
        <w:spacing w:after="0"/>
        <w:ind w:right="1229"/>
      </w:pPr>
      <w:r>
        <w:t>.text:00406525                 mov     edx, offset a57576736879580 ; "57576736879580478257258376974939"</w:t>
      </w:r>
    </w:p>
    <w:p w14:paraId="04743414" w14:textId="77777777" w:rsidR="00435C7A" w:rsidRDefault="00435C7A" w:rsidP="00435C7A">
      <w:pPr>
        <w:spacing w:after="0"/>
        <w:ind w:right="1229"/>
      </w:pPr>
      <w:r>
        <w:t>.text:0040652A                 lea     ecx, [ebp-48h]</w:t>
      </w:r>
    </w:p>
    <w:p w14:paraId="78FE910B" w14:textId="77777777" w:rsidR="00435C7A" w:rsidRDefault="00435C7A" w:rsidP="00435C7A">
      <w:pPr>
        <w:spacing w:after="0"/>
        <w:ind w:right="1229"/>
      </w:pPr>
      <w:r>
        <w:t>.text:0040652D                 call    ds:__vbaStrCopy</w:t>
      </w:r>
    </w:p>
    <w:p w14:paraId="590F5286" w14:textId="77777777" w:rsidR="00435C7A" w:rsidRDefault="00435C7A" w:rsidP="00435C7A">
      <w:pPr>
        <w:spacing w:after="0"/>
        <w:ind w:right="1229"/>
      </w:pPr>
      <w:r>
        <w:t>.text:00406533                 mov     edx, [ebp-24h]</w:t>
      </w:r>
    </w:p>
    <w:p w14:paraId="3BDDBE83" w14:textId="77777777" w:rsidR="00435C7A" w:rsidRDefault="00435C7A" w:rsidP="00435C7A">
      <w:pPr>
        <w:spacing w:after="0"/>
        <w:ind w:right="1229"/>
      </w:pPr>
      <w:r>
        <w:t>.text:00406536                 push    edx</w:t>
      </w:r>
    </w:p>
    <w:p w14:paraId="44E28DA4" w14:textId="77777777" w:rsidR="00435C7A" w:rsidRDefault="00435C7A" w:rsidP="00435C7A">
      <w:pPr>
        <w:spacing w:after="0"/>
        <w:ind w:right="1229"/>
      </w:pPr>
      <w:r>
        <w:t>.text:00406537                 lea     eax, [ebp-44h]</w:t>
      </w:r>
    </w:p>
    <w:p w14:paraId="4260B58E" w14:textId="77777777" w:rsidR="00435C7A" w:rsidRDefault="00435C7A" w:rsidP="00435C7A">
      <w:pPr>
        <w:spacing w:after="0"/>
        <w:ind w:right="1229"/>
      </w:pPr>
      <w:r>
        <w:t>.text:0040653A                 push    eax</w:t>
      </w:r>
    </w:p>
    <w:p w14:paraId="1321CE6C" w14:textId="77777777" w:rsidR="00435C7A" w:rsidRDefault="00435C7A" w:rsidP="00435C7A">
      <w:pPr>
        <w:spacing w:after="0"/>
        <w:ind w:right="1229"/>
      </w:pPr>
      <w:r>
        <w:t>.text:0040653B                 call    ds:__vbaAryLock</w:t>
      </w:r>
    </w:p>
    <w:p w14:paraId="12F8C3CD" w14:textId="77777777" w:rsidR="00435C7A" w:rsidRDefault="00435C7A" w:rsidP="00435C7A">
      <w:pPr>
        <w:spacing w:after="0"/>
        <w:ind w:right="1229"/>
      </w:pPr>
      <w:r>
        <w:t>.text:00406541                 cmp     dword ptr [ebp-44h], 0</w:t>
      </w:r>
    </w:p>
    <w:p w14:paraId="6C7C5CA5" w14:textId="77777777" w:rsidR="00435C7A" w:rsidRDefault="00435C7A" w:rsidP="00435C7A">
      <w:pPr>
        <w:spacing w:after="0"/>
        <w:ind w:right="1229"/>
      </w:pPr>
      <w:r>
        <w:t>.text:00406545                 jz      short loc_406598</w:t>
      </w:r>
    </w:p>
    <w:p w14:paraId="79FB2996" w14:textId="77777777" w:rsidR="00435C7A" w:rsidRDefault="00435C7A" w:rsidP="00435C7A">
      <w:pPr>
        <w:spacing w:after="0"/>
        <w:ind w:right="1229"/>
      </w:pPr>
      <w:r>
        <w:t>.text:00406547                 mov     ecx, [ebp-44h]</w:t>
      </w:r>
    </w:p>
    <w:p w14:paraId="3377653E" w14:textId="77777777" w:rsidR="00435C7A" w:rsidRDefault="00435C7A" w:rsidP="00435C7A">
      <w:pPr>
        <w:spacing w:after="0"/>
        <w:ind w:right="1229"/>
      </w:pPr>
      <w:r>
        <w:t>.text:0040654A                 cmp     word ptr [ecx], 1</w:t>
      </w:r>
    </w:p>
    <w:p w14:paraId="0673B7D8" w14:textId="77777777" w:rsidR="00435C7A" w:rsidRDefault="00435C7A" w:rsidP="00435C7A">
      <w:pPr>
        <w:spacing w:after="0"/>
        <w:ind w:right="1229"/>
      </w:pPr>
      <w:r>
        <w:t>.text:0040654E                 jnz     short loc_406598</w:t>
      </w:r>
    </w:p>
    <w:p w14:paraId="2060956A" w14:textId="77777777" w:rsidR="00435C7A" w:rsidRDefault="00435C7A" w:rsidP="00435C7A">
      <w:pPr>
        <w:spacing w:after="0"/>
        <w:ind w:right="1229"/>
      </w:pPr>
      <w:r>
        <w:t>.text:00406550                 mov     edx, [ebp-44h]</w:t>
      </w:r>
    </w:p>
    <w:p w14:paraId="3450C2F9" w14:textId="77777777" w:rsidR="00435C7A" w:rsidRDefault="00435C7A" w:rsidP="00435C7A">
      <w:pPr>
        <w:spacing w:after="0"/>
        <w:ind w:right="1229"/>
      </w:pPr>
      <w:r>
        <w:t>.text:00406553                 mov     eax, 1</w:t>
      </w:r>
    </w:p>
    <w:p w14:paraId="19549E87" w14:textId="77777777" w:rsidR="00435C7A" w:rsidRDefault="00435C7A" w:rsidP="00435C7A">
      <w:pPr>
        <w:spacing w:after="0"/>
        <w:ind w:right="1229"/>
      </w:pPr>
      <w:r>
        <w:t>.text:00406558                 sub     eax, [edx+14h]</w:t>
      </w:r>
    </w:p>
    <w:p w14:paraId="5E52733D" w14:textId="77777777" w:rsidR="00435C7A" w:rsidRDefault="00435C7A" w:rsidP="00435C7A">
      <w:pPr>
        <w:spacing w:after="0"/>
        <w:ind w:right="1229"/>
      </w:pPr>
      <w:r>
        <w:t>.text:0040655B                 mov     [ebp-88h], eax</w:t>
      </w:r>
    </w:p>
    <w:p w14:paraId="1C1BCEF8" w14:textId="77777777" w:rsidR="00435C7A" w:rsidRDefault="00435C7A" w:rsidP="00435C7A">
      <w:pPr>
        <w:spacing w:after="0"/>
        <w:ind w:right="1229"/>
      </w:pPr>
      <w:r>
        <w:t>.text:00406561                 mov     ecx, [ebp-44h]</w:t>
      </w:r>
    </w:p>
    <w:p w14:paraId="71DFB178" w14:textId="77777777" w:rsidR="00435C7A" w:rsidRDefault="00435C7A" w:rsidP="00435C7A">
      <w:pPr>
        <w:spacing w:after="0"/>
        <w:ind w:right="1229"/>
      </w:pPr>
      <w:r>
        <w:t>.text:00406564                 mov     edx, [ebp-88h]</w:t>
      </w:r>
    </w:p>
    <w:p w14:paraId="2DA83D55" w14:textId="77777777" w:rsidR="00435C7A" w:rsidRDefault="00435C7A" w:rsidP="00435C7A">
      <w:pPr>
        <w:spacing w:after="0"/>
        <w:ind w:right="1229"/>
      </w:pPr>
      <w:r>
        <w:t>.text:0040656A                 cmp     edx, [ecx+10h]</w:t>
      </w:r>
    </w:p>
    <w:p w14:paraId="2A45BFB8" w14:textId="77777777" w:rsidR="00435C7A" w:rsidRDefault="00435C7A" w:rsidP="00435C7A">
      <w:pPr>
        <w:spacing w:after="0"/>
        <w:ind w:right="1229"/>
      </w:pPr>
      <w:r>
        <w:t>.text:0040656D                 jnb     short loc_40657B</w:t>
      </w:r>
    </w:p>
    <w:p w14:paraId="50D8C784" w14:textId="77777777" w:rsidR="00435C7A" w:rsidRDefault="00435C7A" w:rsidP="00435C7A">
      <w:pPr>
        <w:spacing w:after="0"/>
        <w:ind w:right="1229"/>
      </w:pPr>
      <w:r>
        <w:t>.text:0040656F                 mov     dword ptr [ebp-0B0h], 0</w:t>
      </w:r>
    </w:p>
    <w:p w14:paraId="276AEC58" w14:textId="77777777" w:rsidR="00435C7A" w:rsidRDefault="00435C7A" w:rsidP="00435C7A">
      <w:pPr>
        <w:spacing w:after="0"/>
        <w:ind w:right="1229"/>
      </w:pPr>
      <w:r>
        <w:lastRenderedPageBreak/>
        <w:t>.text:00406579                 jmp     short loc_406587</w:t>
      </w:r>
    </w:p>
    <w:p w14:paraId="4BF9BA32" w14:textId="77777777" w:rsidR="00435C7A" w:rsidRDefault="00435C7A" w:rsidP="00435C7A">
      <w:pPr>
        <w:spacing w:after="0"/>
        <w:ind w:right="1229"/>
      </w:pPr>
      <w:r>
        <w:t>.text:0040657B ; ---------------------------------------------------------------------------</w:t>
      </w:r>
    </w:p>
    <w:p w14:paraId="4668DBEB" w14:textId="77777777" w:rsidR="00435C7A" w:rsidRDefault="00435C7A" w:rsidP="00435C7A">
      <w:pPr>
        <w:spacing w:after="0"/>
        <w:ind w:right="1229"/>
      </w:pPr>
      <w:r>
        <w:t>.text:0040657B</w:t>
      </w:r>
    </w:p>
    <w:p w14:paraId="3FC99259" w14:textId="77777777" w:rsidR="00435C7A" w:rsidRDefault="00435C7A" w:rsidP="00435C7A">
      <w:pPr>
        <w:spacing w:after="0"/>
        <w:ind w:right="1229"/>
      </w:pPr>
      <w:r>
        <w:t>.text:0040657B loc_40657B:                             ; CODE XREF: .text:0040656D↑j</w:t>
      </w:r>
    </w:p>
    <w:p w14:paraId="33004137" w14:textId="77777777" w:rsidR="00435C7A" w:rsidRDefault="00435C7A" w:rsidP="00435C7A">
      <w:pPr>
        <w:spacing w:after="0"/>
        <w:ind w:right="1229"/>
      </w:pPr>
      <w:r>
        <w:t>.text:0040657B                 call    ds:__vbaGenerateBoundsError</w:t>
      </w:r>
    </w:p>
    <w:p w14:paraId="2BD2AF80" w14:textId="77777777" w:rsidR="00435C7A" w:rsidRDefault="00435C7A" w:rsidP="00435C7A">
      <w:pPr>
        <w:spacing w:after="0"/>
        <w:ind w:right="1229"/>
      </w:pPr>
      <w:r>
        <w:t>.text:00406581                 mov     [ebp-0B0h], eax</w:t>
      </w:r>
    </w:p>
    <w:p w14:paraId="4CA39725" w14:textId="77777777" w:rsidR="00435C7A" w:rsidRDefault="00435C7A" w:rsidP="00435C7A">
      <w:pPr>
        <w:spacing w:after="0"/>
        <w:ind w:right="1229"/>
      </w:pPr>
      <w:r>
        <w:t>.text:00406587</w:t>
      </w:r>
    </w:p>
    <w:p w14:paraId="3AEA3185" w14:textId="77777777" w:rsidR="00435C7A" w:rsidRDefault="00435C7A" w:rsidP="00435C7A">
      <w:pPr>
        <w:spacing w:after="0"/>
        <w:ind w:right="1229"/>
      </w:pPr>
      <w:r>
        <w:t>.text:00406587 loc_406587:                             ; CODE XREF: .text:00406579↑j</w:t>
      </w:r>
    </w:p>
    <w:p w14:paraId="457A954E" w14:textId="77777777" w:rsidR="00435C7A" w:rsidRDefault="00435C7A" w:rsidP="00435C7A">
      <w:pPr>
        <w:spacing w:after="0"/>
        <w:ind w:right="1229"/>
      </w:pPr>
      <w:r>
        <w:t>.text:00406587                 mov     eax, [ebp-88h]</w:t>
      </w:r>
    </w:p>
    <w:p w14:paraId="0ABEB0F3" w14:textId="77777777" w:rsidR="00435C7A" w:rsidRDefault="00435C7A" w:rsidP="00435C7A">
      <w:pPr>
        <w:spacing w:after="0"/>
        <w:ind w:right="1229"/>
      </w:pPr>
      <w:r>
        <w:t>.text:0040658D                 shl     eax, 2</w:t>
      </w:r>
    </w:p>
    <w:p w14:paraId="50970510" w14:textId="77777777" w:rsidR="00435C7A" w:rsidRDefault="00435C7A" w:rsidP="00435C7A">
      <w:pPr>
        <w:spacing w:after="0"/>
        <w:ind w:right="1229"/>
      </w:pPr>
      <w:r>
        <w:t>.text:00406590                 mov     [ebp-0B4h], eax</w:t>
      </w:r>
    </w:p>
    <w:p w14:paraId="4CAA05C9" w14:textId="77777777" w:rsidR="00435C7A" w:rsidRDefault="00435C7A" w:rsidP="00435C7A">
      <w:pPr>
        <w:spacing w:after="0"/>
        <w:ind w:right="1229"/>
      </w:pPr>
      <w:r>
        <w:t>.text:00406596                 jmp     short loc_4065A4</w:t>
      </w:r>
    </w:p>
    <w:p w14:paraId="31ACDB18" w14:textId="77777777" w:rsidR="00435C7A" w:rsidRDefault="00435C7A" w:rsidP="00435C7A">
      <w:pPr>
        <w:spacing w:after="0"/>
        <w:ind w:right="1229"/>
      </w:pPr>
      <w:r>
        <w:t>.text:00406598 ; ---------------------------------------------------------------------------</w:t>
      </w:r>
    </w:p>
    <w:p w14:paraId="4F5DF0D9" w14:textId="77777777" w:rsidR="00435C7A" w:rsidRDefault="00435C7A" w:rsidP="00435C7A">
      <w:pPr>
        <w:spacing w:after="0"/>
        <w:ind w:right="1229"/>
      </w:pPr>
      <w:r>
        <w:t>.text:00406598</w:t>
      </w:r>
    </w:p>
    <w:p w14:paraId="61ED9975" w14:textId="77777777" w:rsidR="00435C7A" w:rsidRDefault="00435C7A" w:rsidP="00435C7A">
      <w:pPr>
        <w:spacing w:after="0"/>
        <w:ind w:right="1229"/>
      </w:pPr>
      <w:r>
        <w:t>.text:00406598 loc_406598:                             ; CODE XREF: .text:00406545↑j</w:t>
      </w:r>
    </w:p>
    <w:p w14:paraId="73251B88" w14:textId="77777777" w:rsidR="00435C7A" w:rsidRDefault="00435C7A" w:rsidP="00435C7A">
      <w:pPr>
        <w:spacing w:after="0"/>
        <w:ind w:right="1229"/>
      </w:pPr>
      <w:r>
        <w:t>.text:00406598                                         ; .text:0040654E↑j</w:t>
      </w:r>
    </w:p>
    <w:p w14:paraId="719E1E2C" w14:textId="77777777" w:rsidR="00435C7A" w:rsidRDefault="00435C7A" w:rsidP="00435C7A">
      <w:pPr>
        <w:spacing w:after="0"/>
        <w:ind w:right="1229"/>
      </w:pPr>
      <w:r>
        <w:t>.text:00406598                 call    ds:__vbaGenerateBoundsError</w:t>
      </w:r>
    </w:p>
    <w:p w14:paraId="59F8823B" w14:textId="77777777" w:rsidR="00435C7A" w:rsidRDefault="00435C7A" w:rsidP="00435C7A">
      <w:pPr>
        <w:spacing w:after="0"/>
        <w:ind w:right="1229"/>
      </w:pPr>
      <w:r>
        <w:t>.text:0040659E                 mov     [ebp-0B4h], eax</w:t>
      </w:r>
    </w:p>
    <w:p w14:paraId="2DA90234" w14:textId="77777777" w:rsidR="00435C7A" w:rsidRDefault="00435C7A" w:rsidP="00435C7A">
      <w:pPr>
        <w:spacing w:after="0"/>
        <w:ind w:right="1229"/>
      </w:pPr>
      <w:r>
        <w:t>.text:004065A4</w:t>
      </w:r>
    </w:p>
    <w:p w14:paraId="47C64687" w14:textId="77777777" w:rsidR="00435C7A" w:rsidRDefault="00435C7A" w:rsidP="00435C7A">
      <w:pPr>
        <w:spacing w:after="0"/>
        <w:ind w:right="1229"/>
      </w:pPr>
      <w:r>
        <w:t>.text:004065A4 loc_4065A4:                             ; CODE XREF: .text:00406596↑j</w:t>
      </w:r>
    </w:p>
    <w:p w14:paraId="1C8C8761" w14:textId="77777777" w:rsidR="00435C7A" w:rsidRDefault="00435C7A" w:rsidP="00435C7A">
      <w:pPr>
        <w:spacing w:after="0"/>
        <w:ind w:right="1229"/>
      </w:pPr>
      <w:r>
        <w:t>.text:004065A4                 lea     ecx, [ebp-4Ch]</w:t>
      </w:r>
    </w:p>
    <w:p w14:paraId="56326203" w14:textId="77777777" w:rsidR="00435C7A" w:rsidRDefault="00435C7A" w:rsidP="00435C7A">
      <w:pPr>
        <w:spacing w:after="0"/>
        <w:ind w:right="1229"/>
      </w:pPr>
      <w:r>
        <w:t>.text:004065A7                 push    ecx</w:t>
      </w:r>
    </w:p>
    <w:p w14:paraId="65E6FBC2" w14:textId="77777777" w:rsidR="00435C7A" w:rsidRDefault="00435C7A" w:rsidP="00435C7A">
      <w:pPr>
        <w:spacing w:after="0"/>
        <w:ind w:right="1229"/>
      </w:pPr>
      <w:r>
        <w:t>.text:004065A8                 lea     edx, [ebp-48h]</w:t>
      </w:r>
    </w:p>
    <w:p w14:paraId="6955262E" w14:textId="77777777" w:rsidR="00435C7A" w:rsidRDefault="00435C7A" w:rsidP="00435C7A">
      <w:pPr>
        <w:spacing w:after="0"/>
        <w:ind w:right="1229"/>
      </w:pPr>
      <w:r>
        <w:t>.text:004065AB                 push    edx</w:t>
      </w:r>
    </w:p>
    <w:p w14:paraId="02A69159" w14:textId="77777777" w:rsidR="00435C7A" w:rsidRDefault="00435C7A" w:rsidP="00435C7A">
      <w:pPr>
        <w:spacing w:after="0"/>
        <w:ind w:right="1229"/>
      </w:pPr>
      <w:r>
        <w:t>.text:004065AC                 mov     eax, [ebp-44h]</w:t>
      </w:r>
    </w:p>
    <w:p w14:paraId="4B22C69E" w14:textId="77777777" w:rsidR="00435C7A" w:rsidRDefault="00435C7A" w:rsidP="00435C7A">
      <w:pPr>
        <w:spacing w:after="0"/>
        <w:ind w:right="1229"/>
      </w:pPr>
      <w:r>
        <w:t>.text:004065AF                 mov     ecx, [eax+0Ch]</w:t>
      </w:r>
    </w:p>
    <w:p w14:paraId="102A7997" w14:textId="77777777" w:rsidR="00435C7A" w:rsidRDefault="00435C7A" w:rsidP="00435C7A">
      <w:pPr>
        <w:spacing w:after="0"/>
        <w:ind w:right="1229"/>
      </w:pPr>
      <w:r>
        <w:t>.text:004065B2                 add     ecx, [ebp-0B4h]</w:t>
      </w:r>
    </w:p>
    <w:p w14:paraId="48874655" w14:textId="77777777" w:rsidR="00435C7A" w:rsidRDefault="00435C7A" w:rsidP="00435C7A">
      <w:pPr>
        <w:spacing w:after="0"/>
        <w:ind w:right="1229"/>
      </w:pPr>
      <w:r>
        <w:t>.text:004065B8                 push    ecx</w:t>
      </w:r>
    </w:p>
    <w:p w14:paraId="08A218BA" w14:textId="77777777" w:rsidR="00435C7A" w:rsidRDefault="00435C7A" w:rsidP="00435C7A">
      <w:pPr>
        <w:spacing w:after="0"/>
        <w:ind w:right="1229"/>
      </w:pPr>
      <w:r>
        <w:t>.text:004065B9                 mov     edx, [ebp+8]</w:t>
      </w:r>
    </w:p>
    <w:p w14:paraId="4D9B55FC" w14:textId="77777777" w:rsidR="00435C7A" w:rsidRDefault="00435C7A" w:rsidP="00435C7A">
      <w:pPr>
        <w:spacing w:after="0"/>
        <w:ind w:right="1229"/>
      </w:pPr>
      <w:r>
        <w:t>.text:004065BC                 mov     eax, [edx]</w:t>
      </w:r>
    </w:p>
    <w:p w14:paraId="5B3E8A26" w14:textId="77777777" w:rsidR="00435C7A" w:rsidRDefault="00435C7A" w:rsidP="00435C7A">
      <w:pPr>
        <w:spacing w:after="0"/>
        <w:ind w:right="1229"/>
      </w:pPr>
      <w:r>
        <w:t>.text:004065BE                 mov     ecx, [ebp+8]</w:t>
      </w:r>
    </w:p>
    <w:p w14:paraId="0946B956" w14:textId="77777777" w:rsidR="00435C7A" w:rsidRDefault="00435C7A" w:rsidP="00435C7A">
      <w:pPr>
        <w:spacing w:after="0"/>
        <w:ind w:right="1229"/>
      </w:pPr>
      <w:r>
        <w:t>.text:004065C1                 push    ecx</w:t>
      </w:r>
    </w:p>
    <w:p w14:paraId="7940D06F" w14:textId="77777777" w:rsidR="00435C7A" w:rsidRDefault="00435C7A" w:rsidP="00435C7A">
      <w:pPr>
        <w:spacing w:after="0"/>
        <w:ind w:right="1229"/>
      </w:pPr>
      <w:r>
        <w:t>.text:004065C2                 call    dword ptr [eax+700h]</w:t>
      </w:r>
    </w:p>
    <w:p w14:paraId="46893B5E" w14:textId="77777777" w:rsidR="00435C7A" w:rsidRDefault="00435C7A" w:rsidP="00435C7A">
      <w:pPr>
        <w:spacing w:after="0"/>
        <w:ind w:right="1229"/>
      </w:pPr>
      <w:r>
        <w:t>.text:004065C8                 mov     [ebp-8Ch], eax</w:t>
      </w:r>
    </w:p>
    <w:p w14:paraId="19B76788" w14:textId="77777777" w:rsidR="00435C7A" w:rsidRDefault="00435C7A" w:rsidP="00435C7A">
      <w:pPr>
        <w:spacing w:after="0"/>
        <w:ind w:right="1229"/>
      </w:pPr>
      <w:r>
        <w:t>.text:004065CE                 cmp     dword ptr [ebp-8Ch], 0</w:t>
      </w:r>
    </w:p>
    <w:p w14:paraId="2C0B92D7" w14:textId="77777777" w:rsidR="00435C7A" w:rsidRDefault="00435C7A" w:rsidP="00435C7A">
      <w:pPr>
        <w:spacing w:after="0"/>
        <w:ind w:right="1229"/>
      </w:pPr>
      <w:r>
        <w:t>.text:004065D5                 jge     short loc_4065FA</w:t>
      </w:r>
    </w:p>
    <w:p w14:paraId="530D120E" w14:textId="77777777" w:rsidR="00435C7A" w:rsidRDefault="00435C7A" w:rsidP="00435C7A">
      <w:pPr>
        <w:spacing w:after="0"/>
        <w:ind w:right="1229"/>
      </w:pPr>
      <w:r>
        <w:t>.text:004065D7                 push    700h</w:t>
      </w:r>
    </w:p>
    <w:p w14:paraId="377A75A8" w14:textId="77777777" w:rsidR="00435C7A" w:rsidRDefault="00435C7A" w:rsidP="00435C7A">
      <w:pPr>
        <w:spacing w:after="0"/>
        <w:ind w:right="1229"/>
      </w:pPr>
      <w:r>
        <w:t>.text:004065DC                 push    offset dword_404480</w:t>
      </w:r>
    </w:p>
    <w:p w14:paraId="70008E50" w14:textId="77777777" w:rsidR="00435C7A" w:rsidRDefault="00435C7A" w:rsidP="00435C7A">
      <w:pPr>
        <w:spacing w:after="0"/>
        <w:ind w:right="1229"/>
      </w:pPr>
      <w:r>
        <w:t>.text:004065E1                 mov     edx, [ebp+8]</w:t>
      </w:r>
    </w:p>
    <w:p w14:paraId="60607C8F" w14:textId="77777777" w:rsidR="00435C7A" w:rsidRDefault="00435C7A" w:rsidP="00435C7A">
      <w:pPr>
        <w:spacing w:after="0"/>
        <w:ind w:right="1229"/>
      </w:pPr>
      <w:r>
        <w:t>.text:004065E4                 push    edx</w:t>
      </w:r>
    </w:p>
    <w:p w14:paraId="7097708F" w14:textId="77777777" w:rsidR="00435C7A" w:rsidRDefault="00435C7A" w:rsidP="00435C7A">
      <w:pPr>
        <w:spacing w:after="0"/>
        <w:ind w:right="1229"/>
      </w:pPr>
      <w:r>
        <w:t>.text:004065E5                 mov     eax, [ebp-8Ch]</w:t>
      </w:r>
    </w:p>
    <w:p w14:paraId="7CC60C64" w14:textId="77777777" w:rsidR="00435C7A" w:rsidRDefault="00435C7A" w:rsidP="00435C7A">
      <w:pPr>
        <w:spacing w:after="0"/>
        <w:ind w:right="1229"/>
      </w:pPr>
      <w:r>
        <w:t>.text:004065EB                 push    eax</w:t>
      </w:r>
    </w:p>
    <w:p w14:paraId="54D64EA4" w14:textId="77777777" w:rsidR="00435C7A" w:rsidRDefault="00435C7A" w:rsidP="00435C7A">
      <w:pPr>
        <w:spacing w:after="0"/>
        <w:ind w:right="1229"/>
      </w:pPr>
      <w:r>
        <w:t>.text:004065EC                 call    ds:__vbaHresultCheckObj</w:t>
      </w:r>
    </w:p>
    <w:p w14:paraId="3C93BC39" w14:textId="77777777" w:rsidR="00435C7A" w:rsidRDefault="00435C7A" w:rsidP="00435C7A">
      <w:pPr>
        <w:spacing w:after="0"/>
        <w:ind w:right="1229"/>
      </w:pPr>
      <w:r>
        <w:t>.text:004065F2                 mov     [ebp-0B8h], eax</w:t>
      </w:r>
    </w:p>
    <w:p w14:paraId="0AA8BDF6" w14:textId="77777777" w:rsidR="00435C7A" w:rsidRDefault="00435C7A" w:rsidP="00435C7A">
      <w:pPr>
        <w:spacing w:after="0"/>
        <w:ind w:right="1229"/>
      </w:pPr>
      <w:r>
        <w:lastRenderedPageBreak/>
        <w:t>.text:004065F8                 jmp     short loc_406604</w:t>
      </w:r>
    </w:p>
    <w:p w14:paraId="068C4563" w14:textId="77777777" w:rsidR="00435C7A" w:rsidRDefault="00435C7A" w:rsidP="00435C7A">
      <w:pPr>
        <w:spacing w:after="0"/>
        <w:ind w:right="1229"/>
      </w:pPr>
      <w:r>
        <w:t>.text:004065FA ; ---------------------------------------------------------------------------</w:t>
      </w:r>
    </w:p>
    <w:p w14:paraId="4E4E9139" w14:textId="77777777" w:rsidR="00435C7A" w:rsidRDefault="00435C7A" w:rsidP="00435C7A">
      <w:pPr>
        <w:spacing w:after="0"/>
        <w:ind w:right="1229"/>
      </w:pPr>
      <w:r>
        <w:t>.text:004065FA</w:t>
      </w:r>
    </w:p>
    <w:p w14:paraId="372622A1" w14:textId="77777777" w:rsidR="00435C7A" w:rsidRDefault="00435C7A" w:rsidP="00435C7A">
      <w:pPr>
        <w:spacing w:after="0"/>
        <w:ind w:right="1229"/>
      </w:pPr>
      <w:r>
        <w:t>.text:004065FA loc_4065FA:                             ; CODE XREF: .text:004065D5↑j</w:t>
      </w:r>
    </w:p>
    <w:p w14:paraId="4D0B5C0B" w14:textId="77777777" w:rsidR="00435C7A" w:rsidRDefault="00435C7A" w:rsidP="00435C7A">
      <w:pPr>
        <w:spacing w:after="0"/>
        <w:ind w:right="1229"/>
      </w:pPr>
      <w:r>
        <w:t>.text:004065FA                 mov     dword ptr [ebp-0B8h], 0</w:t>
      </w:r>
    </w:p>
    <w:p w14:paraId="47D6FEDE" w14:textId="77777777" w:rsidR="00435C7A" w:rsidRDefault="00435C7A" w:rsidP="00435C7A">
      <w:pPr>
        <w:spacing w:after="0"/>
        <w:ind w:right="1229"/>
      </w:pPr>
      <w:r>
        <w:t>.text:00406604</w:t>
      </w:r>
    </w:p>
    <w:p w14:paraId="1DFC6191" w14:textId="77777777" w:rsidR="00435C7A" w:rsidRDefault="00435C7A" w:rsidP="00435C7A">
      <w:pPr>
        <w:spacing w:after="0"/>
        <w:ind w:right="1229"/>
      </w:pPr>
      <w:r>
        <w:t>.text:00406604 loc_406604:                             ; CODE XREF: .text:004065F8↑j</w:t>
      </w:r>
    </w:p>
    <w:p w14:paraId="7637C61F" w14:textId="77777777" w:rsidR="00435C7A" w:rsidRDefault="00435C7A" w:rsidP="00435C7A">
      <w:pPr>
        <w:spacing w:after="0"/>
        <w:ind w:right="1229"/>
      </w:pPr>
      <w:r>
        <w:t>.text:00406604                 lea     ecx, [ebp-44h]</w:t>
      </w:r>
    </w:p>
    <w:p w14:paraId="54B89A48" w14:textId="77777777" w:rsidR="00435C7A" w:rsidRDefault="00435C7A" w:rsidP="00435C7A">
      <w:pPr>
        <w:spacing w:after="0"/>
        <w:ind w:right="1229"/>
      </w:pPr>
      <w:r>
        <w:t>.text:00406607                 push    ecx</w:t>
      </w:r>
    </w:p>
    <w:p w14:paraId="4903A249" w14:textId="77777777" w:rsidR="00435C7A" w:rsidRDefault="00435C7A" w:rsidP="00435C7A">
      <w:pPr>
        <w:spacing w:after="0"/>
        <w:ind w:right="1229"/>
      </w:pPr>
      <w:r>
        <w:t>.text:00406608                 call    ds:__vbaAryUnlock</w:t>
      </w:r>
    </w:p>
    <w:p w14:paraId="2B75941A" w14:textId="77777777" w:rsidR="00435C7A" w:rsidRDefault="00435C7A" w:rsidP="00435C7A">
      <w:pPr>
        <w:spacing w:after="0"/>
        <w:ind w:right="1229"/>
      </w:pPr>
      <w:r>
        <w:t>.text:0040660E                 mov     edx, [ebp-4Ch]</w:t>
      </w:r>
    </w:p>
    <w:p w14:paraId="58BF6B28" w14:textId="77777777" w:rsidR="00435C7A" w:rsidRDefault="00435C7A" w:rsidP="00435C7A">
      <w:pPr>
        <w:spacing w:after="0"/>
        <w:ind w:right="1229"/>
      </w:pPr>
      <w:r>
        <w:t>.text:00406611                 mov     [ebp-0A8h], edx</w:t>
      </w:r>
    </w:p>
    <w:p w14:paraId="427EC2D6" w14:textId="77777777" w:rsidR="00435C7A" w:rsidRDefault="00435C7A" w:rsidP="00435C7A">
      <w:pPr>
        <w:spacing w:after="0"/>
        <w:ind w:right="1229"/>
      </w:pPr>
      <w:r>
        <w:t>.text:00406617                 mov     dword ptr [ebp-4Ch], 0</w:t>
      </w:r>
    </w:p>
    <w:p w14:paraId="14055566" w14:textId="77777777" w:rsidR="00435C7A" w:rsidRDefault="00435C7A" w:rsidP="00435C7A">
      <w:pPr>
        <w:spacing w:after="0"/>
        <w:ind w:right="1229"/>
      </w:pPr>
      <w:r>
        <w:t>.text:0040661E                 mov     eax, [ebp-0A8h]</w:t>
      </w:r>
    </w:p>
    <w:p w14:paraId="2BA9F2BD" w14:textId="77777777" w:rsidR="00435C7A" w:rsidRDefault="00435C7A" w:rsidP="00435C7A">
      <w:pPr>
        <w:spacing w:after="0"/>
        <w:ind w:right="1229"/>
      </w:pPr>
      <w:r>
        <w:t>.text:00406624                 mov     [ebp-54h], eax</w:t>
      </w:r>
    </w:p>
    <w:p w14:paraId="31D1F77B" w14:textId="77777777" w:rsidR="00435C7A" w:rsidRDefault="00435C7A" w:rsidP="00435C7A">
      <w:pPr>
        <w:spacing w:after="0"/>
        <w:ind w:right="1229"/>
      </w:pPr>
      <w:r>
        <w:t>.text:00406627                 mov     dword ptr [ebp-5Ch], 8</w:t>
      </w:r>
    </w:p>
    <w:p w14:paraId="5F0FF3B6" w14:textId="77777777" w:rsidR="00435C7A" w:rsidRDefault="00435C7A" w:rsidP="00435C7A">
      <w:pPr>
        <w:spacing w:after="0"/>
        <w:ind w:right="1229"/>
      </w:pPr>
      <w:r>
        <w:t>.text:0040662E                 push    0</w:t>
      </w:r>
    </w:p>
    <w:p w14:paraId="020578A5" w14:textId="77777777" w:rsidR="00435C7A" w:rsidRDefault="00435C7A" w:rsidP="00435C7A">
      <w:pPr>
        <w:spacing w:after="0"/>
        <w:ind w:right="1229"/>
      </w:pPr>
      <w:r>
        <w:t>.text:00406630                 push    80h ; '€'</w:t>
      </w:r>
    </w:p>
    <w:p w14:paraId="26F1F828" w14:textId="77777777" w:rsidR="00435C7A" w:rsidRDefault="00435C7A" w:rsidP="00435C7A">
      <w:pPr>
        <w:spacing w:after="0"/>
        <w:ind w:right="1229"/>
      </w:pPr>
      <w:r>
        <w:t>.text:00406635                 lea     ecx, [ebp-5Ch]</w:t>
      </w:r>
    </w:p>
    <w:p w14:paraId="2BC9E270" w14:textId="77777777" w:rsidR="00435C7A" w:rsidRDefault="00435C7A" w:rsidP="00435C7A">
      <w:pPr>
        <w:spacing w:after="0"/>
        <w:ind w:right="1229"/>
      </w:pPr>
      <w:r>
        <w:t>.text:00406638                 push    ecx</w:t>
      </w:r>
    </w:p>
    <w:p w14:paraId="7B00AD3D" w14:textId="77777777" w:rsidR="00435C7A" w:rsidRDefault="00435C7A" w:rsidP="00435C7A">
      <w:pPr>
        <w:spacing w:after="0"/>
        <w:ind w:right="1229"/>
      </w:pPr>
      <w:r>
        <w:t>.text:00406639                 lea     edx, [ebp-6Ch]</w:t>
      </w:r>
    </w:p>
    <w:p w14:paraId="6402F318" w14:textId="77777777" w:rsidR="00435C7A" w:rsidRDefault="00435C7A" w:rsidP="00435C7A">
      <w:pPr>
        <w:spacing w:after="0"/>
        <w:ind w:right="1229"/>
      </w:pPr>
      <w:r>
        <w:t>.text:0040663C                 push    edx</w:t>
      </w:r>
    </w:p>
    <w:p w14:paraId="6034DC53" w14:textId="77777777" w:rsidR="00435C7A" w:rsidRDefault="00435C7A" w:rsidP="00435C7A">
      <w:pPr>
        <w:spacing w:after="0"/>
        <w:ind w:right="1229"/>
      </w:pPr>
      <w:r>
        <w:t>.text:0040663D                 call    ds:MSVBVM60_717</w:t>
      </w:r>
    </w:p>
    <w:p w14:paraId="66F5389D" w14:textId="77777777" w:rsidR="00435C7A" w:rsidRDefault="00435C7A" w:rsidP="00435C7A">
      <w:pPr>
        <w:spacing w:after="0"/>
        <w:ind w:right="1229"/>
      </w:pPr>
      <w:r>
        <w:t>.text:00406643                 lea     eax, [ebp-6Ch]</w:t>
      </w:r>
    </w:p>
    <w:p w14:paraId="6889BE6B" w14:textId="77777777" w:rsidR="00435C7A" w:rsidRDefault="00435C7A" w:rsidP="00435C7A">
      <w:pPr>
        <w:spacing w:after="0"/>
        <w:ind w:right="1229"/>
      </w:pPr>
      <w:r>
        <w:t>.text:00406646                 push    eax</w:t>
      </w:r>
    </w:p>
    <w:p w14:paraId="075AF17B" w14:textId="77777777" w:rsidR="00435C7A" w:rsidRDefault="00435C7A" w:rsidP="00435C7A">
      <w:pPr>
        <w:spacing w:after="0"/>
        <w:ind w:right="1229"/>
      </w:pPr>
      <w:r>
        <w:t>.text:00406647                 lea     ecx, [ebp-70h]</w:t>
      </w:r>
    </w:p>
    <w:p w14:paraId="46EEB0A8" w14:textId="77777777" w:rsidR="00435C7A" w:rsidRDefault="00435C7A" w:rsidP="00435C7A">
      <w:pPr>
        <w:spacing w:after="0"/>
        <w:ind w:right="1229"/>
      </w:pPr>
      <w:r>
        <w:t>.text:0040664A                 push    ecx</w:t>
      </w:r>
    </w:p>
    <w:p w14:paraId="4DFC06FB" w14:textId="77777777" w:rsidR="00435C7A" w:rsidRDefault="00435C7A" w:rsidP="00435C7A">
      <w:pPr>
        <w:spacing w:after="0"/>
        <w:ind w:right="1229"/>
      </w:pPr>
      <w:r>
        <w:t>.text:0040664B                 call    ds:__vbaVar2Vec</w:t>
      </w:r>
    </w:p>
    <w:p w14:paraId="58A49EE1" w14:textId="77777777" w:rsidR="00435C7A" w:rsidRDefault="00435C7A" w:rsidP="00435C7A">
      <w:pPr>
        <w:spacing w:after="0"/>
        <w:ind w:right="1229"/>
      </w:pPr>
      <w:r>
        <w:t>.text:00406651                 lea     edx, [ebp-70h]</w:t>
      </w:r>
    </w:p>
    <w:p w14:paraId="3E6FF375" w14:textId="77777777" w:rsidR="00435C7A" w:rsidRDefault="00435C7A" w:rsidP="00435C7A">
      <w:pPr>
        <w:spacing w:after="0"/>
        <w:ind w:right="1229"/>
      </w:pPr>
      <w:r>
        <w:t>.text:00406654                 push    edx</w:t>
      </w:r>
    </w:p>
    <w:p w14:paraId="67DBA18C" w14:textId="77777777" w:rsidR="00435C7A" w:rsidRDefault="00435C7A" w:rsidP="00435C7A">
      <w:pPr>
        <w:spacing w:after="0"/>
        <w:ind w:right="1229"/>
      </w:pPr>
      <w:r>
        <w:t>.text:00406655                 lea     eax, [ebp-38h]</w:t>
      </w:r>
    </w:p>
    <w:p w14:paraId="6FD17416" w14:textId="77777777" w:rsidR="00435C7A" w:rsidRDefault="00435C7A" w:rsidP="00435C7A">
      <w:pPr>
        <w:spacing w:after="0"/>
        <w:ind w:right="1229"/>
      </w:pPr>
      <w:r>
        <w:t>.text:00406658                 push    eax</w:t>
      </w:r>
    </w:p>
    <w:p w14:paraId="515F7656" w14:textId="77777777" w:rsidR="00435C7A" w:rsidRDefault="00435C7A" w:rsidP="00435C7A">
      <w:pPr>
        <w:spacing w:after="0"/>
        <w:ind w:right="1229"/>
      </w:pPr>
      <w:r>
        <w:t>.text:00406659                 call    ds:__vbaAryMove</w:t>
      </w:r>
    </w:p>
    <w:p w14:paraId="564BB54E" w14:textId="77777777" w:rsidR="00435C7A" w:rsidRDefault="00435C7A" w:rsidP="00435C7A">
      <w:pPr>
        <w:spacing w:after="0"/>
        <w:ind w:right="1229"/>
      </w:pPr>
      <w:r>
        <w:t>.text:0040665F                 lea     ecx, [ebp-48h]</w:t>
      </w:r>
    </w:p>
    <w:p w14:paraId="3177590A" w14:textId="77777777" w:rsidR="00435C7A" w:rsidRDefault="00435C7A" w:rsidP="00435C7A">
      <w:pPr>
        <w:spacing w:after="0"/>
        <w:ind w:right="1229"/>
      </w:pPr>
      <w:r>
        <w:t>.text:00406662                 call    ds:__vbaFreeStr</w:t>
      </w:r>
    </w:p>
    <w:p w14:paraId="4A9F9718" w14:textId="77777777" w:rsidR="00435C7A" w:rsidRDefault="00435C7A" w:rsidP="00435C7A">
      <w:pPr>
        <w:spacing w:after="0"/>
        <w:ind w:right="1229"/>
      </w:pPr>
      <w:r>
        <w:t>.text:00406668                 lea     ecx, [ebp-6Ch]</w:t>
      </w:r>
    </w:p>
    <w:p w14:paraId="677451FA" w14:textId="77777777" w:rsidR="00435C7A" w:rsidRDefault="00435C7A" w:rsidP="00435C7A">
      <w:pPr>
        <w:spacing w:after="0"/>
        <w:ind w:right="1229"/>
      </w:pPr>
      <w:r>
        <w:t>.text:0040666B                 push    ecx</w:t>
      </w:r>
    </w:p>
    <w:p w14:paraId="7479D0FD" w14:textId="77777777" w:rsidR="00435C7A" w:rsidRDefault="00435C7A" w:rsidP="00435C7A">
      <w:pPr>
        <w:spacing w:after="0"/>
        <w:ind w:right="1229"/>
      </w:pPr>
      <w:r>
        <w:t>.text:0040666C                 lea     edx, [ebp-5Ch]</w:t>
      </w:r>
    </w:p>
    <w:p w14:paraId="00536CB4" w14:textId="77777777" w:rsidR="00435C7A" w:rsidRDefault="00435C7A" w:rsidP="00435C7A">
      <w:pPr>
        <w:spacing w:after="0"/>
        <w:ind w:right="1229"/>
      </w:pPr>
      <w:r>
        <w:t>.text:0040666F                 push    edx</w:t>
      </w:r>
    </w:p>
    <w:p w14:paraId="1B7DF35C" w14:textId="77777777" w:rsidR="00435C7A" w:rsidRDefault="00435C7A" w:rsidP="00435C7A">
      <w:pPr>
        <w:spacing w:after="0"/>
        <w:ind w:right="1229"/>
      </w:pPr>
      <w:r>
        <w:t>.text:00406670                 push    2</w:t>
      </w:r>
    </w:p>
    <w:p w14:paraId="49EDCC37" w14:textId="77777777" w:rsidR="00435C7A" w:rsidRDefault="00435C7A" w:rsidP="00435C7A">
      <w:pPr>
        <w:spacing w:after="0"/>
        <w:ind w:right="1229"/>
      </w:pPr>
      <w:r>
        <w:t>.text:00406672                 call    ds:__vbaFreeVarList</w:t>
      </w:r>
    </w:p>
    <w:p w14:paraId="42C04042" w14:textId="77777777" w:rsidR="00435C7A" w:rsidRDefault="00435C7A" w:rsidP="00435C7A">
      <w:pPr>
        <w:spacing w:after="0"/>
        <w:ind w:right="1229"/>
      </w:pPr>
      <w:r>
        <w:t>.text:00406678                 add     esp, 0Ch</w:t>
      </w:r>
    </w:p>
    <w:p w14:paraId="646DFB7E" w14:textId="77777777" w:rsidR="00435C7A" w:rsidRDefault="00435C7A" w:rsidP="00435C7A">
      <w:pPr>
        <w:spacing w:after="0"/>
        <w:ind w:right="1229"/>
      </w:pPr>
      <w:r>
        <w:t>.text:0040667B                 mov     dword ptr [ebp-4], 9</w:t>
      </w:r>
    </w:p>
    <w:p w14:paraId="6A55F09B" w14:textId="77777777" w:rsidR="00435C7A" w:rsidRDefault="00435C7A" w:rsidP="00435C7A">
      <w:pPr>
        <w:spacing w:after="0"/>
        <w:ind w:right="1229"/>
      </w:pPr>
      <w:r>
        <w:t>.text:00406682                 lea     eax, [ebp-84h]</w:t>
      </w:r>
    </w:p>
    <w:p w14:paraId="7DFC505C" w14:textId="77777777" w:rsidR="00435C7A" w:rsidRDefault="00435C7A" w:rsidP="00435C7A">
      <w:pPr>
        <w:spacing w:after="0"/>
        <w:ind w:right="1229"/>
      </w:pPr>
      <w:r>
        <w:lastRenderedPageBreak/>
        <w:t>.text:00406688                 push    eax</w:t>
      </w:r>
    </w:p>
    <w:p w14:paraId="53A3C265" w14:textId="77777777" w:rsidR="00435C7A" w:rsidRDefault="00435C7A" w:rsidP="00435C7A">
      <w:pPr>
        <w:spacing w:after="0"/>
        <w:ind w:right="1229"/>
      </w:pPr>
      <w:r>
        <w:t>.text:00406689                 push    0</w:t>
      </w:r>
    </w:p>
    <w:p w14:paraId="4C6588F6" w14:textId="77777777" w:rsidR="00435C7A" w:rsidRDefault="00435C7A" w:rsidP="00435C7A">
      <w:pPr>
        <w:spacing w:after="0"/>
        <w:ind w:right="1229"/>
      </w:pPr>
      <w:r>
        <w:t>.text:0040668B                 push    0</w:t>
      </w:r>
    </w:p>
    <w:p w14:paraId="6E443143" w14:textId="77777777" w:rsidR="00435C7A" w:rsidRDefault="00435C7A" w:rsidP="00435C7A">
      <w:pPr>
        <w:spacing w:after="0"/>
        <w:ind w:right="1229"/>
      </w:pPr>
      <w:r>
        <w:t>.text:0040668D                 lea     ecx, [ebp-38h]</w:t>
      </w:r>
    </w:p>
    <w:p w14:paraId="4922C6C2" w14:textId="77777777" w:rsidR="00435C7A" w:rsidRDefault="00435C7A" w:rsidP="00435C7A">
      <w:pPr>
        <w:spacing w:after="0"/>
        <w:ind w:right="1229"/>
      </w:pPr>
      <w:r>
        <w:t>.text:00406690                 push    ecx</w:t>
      </w:r>
    </w:p>
    <w:p w14:paraId="562FDE36" w14:textId="77777777" w:rsidR="00435C7A" w:rsidRDefault="00435C7A" w:rsidP="00435C7A">
      <w:pPr>
        <w:spacing w:after="0"/>
        <w:ind w:right="1229"/>
      </w:pPr>
      <w:r>
        <w:t>.text:00406691                 mov     edx, [ebp+8]</w:t>
      </w:r>
    </w:p>
    <w:p w14:paraId="056CA060" w14:textId="77777777" w:rsidR="00435C7A" w:rsidRDefault="00435C7A" w:rsidP="00435C7A">
      <w:pPr>
        <w:spacing w:after="0"/>
        <w:ind w:right="1229"/>
      </w:pPr>
      <w:r>
        <w:t>.text:00406694                 mov     eax, [edx]</w:t>
      </w:r>
    </w:p>
    <w:p w14:paraId="335145C9" w14:textId="77777777" w:rsidR="00435C7A" w:rsidRDefault="00435C7A" w:rsidP="00435C7A">
      <w:pPr>
        <w:spacing w:after="0"/>
        <w:ind w:right="1229"/>
      </w:pPr>
      <w:r>
        <w:t>.text:00406696                 mov     ecx, [ebp+8]</w:t>
      </w:r>
    </w:p>
    <w:p w14:paraId="4FEF11BA" w14:textId="77777777" w:rsidR="00435C7A" w:rsidRDefault="00435C7A" w:rsidP="00435C7A">
      <w:pPr>
        <w:spacing w:after="0"/>
        <w:ind w:right="1229"/>
      </w:pPr>
      <w:r>
        <w:t>.text:00406699                 push    ecx</w:t>
      </w:r>
    </w:p>
    <w:p w14:paraId="2187E104" w14:textId="77777777" w:rsidR="00435C7A" w:rsidRDefault="00435C7A" w:rsidP="00435C7A">
      <w:pPr>
        <w:spacing w:after="0"/>
        <w:ind w:right="1229"/>
      </w:pPr>
      <w:r>
        <w:t>.text:0040669A                 call    dword ptr [eax+708h]</w:t>
      </w:r>
    </w:p>
    <w:p w14:paraId="74D02520" w14:textId="77777777" w:rsidR="00435C7A" w:rsidRDefault="00435C7A" w:rsidP="00435C7A">
      <w:pPr>
        <w:spacing w:after="0"/>
        <w:ind w:right="1229"/>
      </w:pPr>
      <w:r>
        <w:t>.text:004066A0                 mov     edx, [ebp-84h]</w:t>
      </w:r>
    </w:p>
    <w:p w14:paraId="702D322F" w14:textId="77777777" w:rsidR="00435C7A" w:rsidRDefault="00435C7A" w:rsidP="00435C7A">
      <w:pPr>
        <w:spacing w:after="0"/>
        <w:ind w:right="1229"/>
      </w:pPr>
      <w:r>
        <w:t>.text:004066A6                 mov     [ebp-78h], edx</w:t>
      </w:r>
    </w:p>
    <w:p w14:paraId="10EB3521" w14:textId="77777777" w:rsidR="00435C7A" w:rsidRDefault="00435C7A" w:rsidP="00435C7A">
      <w:pPr>
        <w:spacing w:after="0"/>
        <w:ind w:right="1229"/>
      </w:pPr>
      <w:r>
        <w:t>.text:004066A9                 mov     dword ptr [ebp-80h], 3</w:t>
      </w:r>
    </w:p>
    <w:p w14:paraId="2A61F6CD" w14:textId="77777777" w:rsidR="00435C7A" w:rsidRDefault="00435C7A" w:rsidP="00435C7A">
      <w:pPr>
        <w:spacing w:after="0"/>
        <w:ind w:right="1229"/>
      </w:pPr>
      <w:r>
        <w:t>.text:004066B0                 lea     edx, [ebp-80h]</w:t>
      </w:r>
    </w:p>
    <w:p w14:paraId="0B45D8B6" w14:textId="77777777" w:rsidR="00435C7A" w:rsidRDefault="00435C7A" w:rsidP="00435C7A">
      <w:pPr>
        <w:spacing w:after="0"/>
        <w:ind w:right="1229"/>
      </w:pPr>
      <w:r>
        <w:t>.text:004066B3                 lea     ecx, [ebp-34h]</w:t>
      </w:r>
    </w:p>
    <w:p w14:paraId="1197877A" w14:textId="77777777" w:rsidR="00435C7A" w:rsidRDefault="00435C7A" w:rsidP="00435C7A">
      <w:pPr>
        <w:spacing w:after="0"/>
        <w:ind w:right="1229"/>
      </w:pPr>
      <w:r>
        <w:t>.text:004066B6                 call    ds:__vbaVarMove</w:t>
      </w:r>
    </w:p>
    <w:p w14:paraId="7D350020" w14:textId="77777777" w:rsidR="00435C7A" w:rsidRDefault="00435C7A" w:rsidP="00435C7A">
      <w:pPr>
        <w:spacing w:after="0"/>
        <w:ind w:right="1229"/>
      </w:pPr>
      <w:r>
        <w:t>.text:004066BC                 push    offset sub_406743</w:t>
      </w:r>
    </w:p>
    <w:p w14:paraId="7552BD4A" w14:textId="77777777" w:rsidR="00435C7A" w:rsidRDefault="00435C7A" w:rsidP="00435C7A">
      <w:pPr>
        <w:spacing w:after="0"/>
        <w:ind w:right="1229"/>
      </w:pPr>
      <w:r>
        <w:t>.text:004066C1                 jmp     short loc_406700</w:t>
      </w:r>
    </w:p>
    <w:p w14:paraId="0234AEDB" w14:textId="77777777" w:rsidR="00435C7A" w:rsidRDefault="00435C7A" w:rsidP="00435C7A">
      <w:pPr>
        <w:spacing w:after="0"/>
        <w:ind w:right="1229"/>
      </w:pPr>
      <w:r>
        <w:t>.text:004066C3 ; ---------------------------------------------------------------------------</w:t>
      </w:r>
    </w:p>
    <w:p w14:paraId="3A24BB7C" w14:textId="77777777" w:rsidR="00435C7A" w:rsidRDefault="00435C7A" w:rsidP="00435C7A">
      <w:pPr>
        <w:spacing w:after="0"/>
        <w:ind w:right="1229"/>
      </w:pPr>
      <w:r>
        <w:t>.text:004066C3                 lea     eax, [ebp-44h]</w:t>
      </w:r>
    </w:p>
    <w:p w14:paraId="2E39592B" w14:textId="77777777" w:rsidR="00435C7A" w:rsidRDefault="00435C7A" w:rsidP="00435C7A">
      <w:pPr>
        <w:spacing w:after="0"/>
        <w:ind w:right="1229"/>
      </w:pPr>
      <w:r>
        <w:t>.text:004066C6                 push    eax</w:t>
      </w:r>
    </w:p>
    <w:p w14:paraId="691E9E49" w14:textId="77777777" w:rsidR="00435C7A" w:rsidRDefault="00435C7A" w:rsidP="00435C7A">
      <w:pPr>
        <w:spacing w:after="0"/>
        <w:ind w:right="1229"/>
      </w:pPr>
      <w:r>
        <w:t>.text:004066C7                 call    ds:__vbaAryUnlock</w:t>
      </w:r>
    </w:p>
    <w:p w14:paraId="56AB444A" w14:textId="77777777" w:rsidR="00435C7A" w:rsidRDefault="00435C7A" w:rsidP="00435C7A">
      <w:pPr>
        <w:spacing w:after="0"/>
        <w:ind w:right="1229"/>
      </w:pPr>
      <w:r>
        <w:t>.text:004066CD                 lea     ecx, [ebp-4Ch]</w:t>
      </w:r>
    </w:p>
    <w:p w14:paraId="0367A8B2" w14:textId="77777777" w:rsidR="00435C7A" w:rsidRDefault="00435C7A" w:rsidP="00435C7A">
      <w:pPr>
        <w:spacing w:after="0"/>
        <w:ind w:right="1229"/>
      </w:pPr>
      <w:r>
        <w:t>.text:004066D0                 push    ecx</w:t>
      </w:r>
    </w:p>
    <w:p w14:paraId="3ABF7806" w14:textId="77777777" w:rsidR="00435C7A" w:rsidRDefault="00435C7A" w:rsidP="00435C7A">
      <w:pPr>
        <w:spacing w:after="0"/>
        <w:ind w:right="1229"/>
      </w:pPr>
      <w:r>
        <w:t>.text:004066D1                 lea     edx, [ebp-48h]</w:t>
      </w:r>
    </w:p>
    <w:p w14:paraId="5E6C6355" w14:textId="77777777" w:rsidR="00435C7A" w:rsidRDefault="00435C7A" w:rsidP="00435C7A">
      <w:pPr>
        <w:spacing w:after="0"/>
        <w:ind w:right="1229"/>
      </w:pPr>
      <w:r>
        <w:t>.text:004066D4                 push    edx</w:t>
      </w:r>
    </w:p>
    <w:p w14:paraId="7F2B95F5" w14:textId="77777777" w:rsidR="00435C7A" w:rsidRDefault="00435C7A" w:rsidP="00435C7A">
      <w:pPr>
        <w:spacing w:after="0"/>
        <w:ind w:right="1229"/>
      </w:pPr>
      <w:r>
        <w:t>.text:004066D5                 push    2</w:t>
      </w:r>
    </w:p>
    <w:p w14:paraId="4624CF4A" w14:textId="77777777" w:rsidR="00435C7A" w:rsidRDefault="00435C7A" w:rsidP="00435C7A">
      <w:pPr>
        <w:spacing w:after="0"/>
        <w:ind w:right="1229"/>
      </w:pPr>
      <w:r>
        <w:t>.text:004066D7                 call    ds:__vbaFreeStrList</w:t>
      </w:r>
    </w:p>
    <w:p w14:paraId="0D312A52" w14:textId="77777777" w:rsidR="00435C7A" w:rsidRDefault="00435C7A" w:rsidP="00435C7A">
      <w:pPr>
        <w:spacing w:after="0"/>
        <w:ind w:right="1229"/>
      </w:pPr>
      <w:r>
        <w:t>.text:004066DD                 add     esp, 0Ch</w:t>
      </w:r>
    </w:p>
    <w:p w14:paraId="32313680" w14:textId="77777777" w:rsidR="00435C7A" w:rsidRDefault="00435C7A" w:rsidP="00435C7A">
      <w:pPr>
        <w:spacing w:after="0"/>
        <w:ind w:right="1229"/>
      </w:pPr>
      <w:r>
        <w:t>.text:004066E0                 lea     eax, [ebp-6Ch]</w:t>
      </w:r>
    </w:p>
    <w:p w14:paraId="25049482" w14:textId="77777777" w:rsidR="00435C7A" w:rsidRDefault="00435C7A" w:rsidP="00435C7A">
      <w:pPr>
        <w:spacing w:after="0"/>
        <w:ind w:right="1229"/>
      </w:pPr>
      <w:r>
        <w:t>.text:004066E3                 push    eax</w:t>
      </w:r>
    </w:p>
    <w:p w14:paraId="3BC2080F" w14:textId="77777777" w:rsidR="00435C7A" w:rsidRDefault="00435C7A" w:rsidP="00435C7A">
      <w:pPr>
        <w:spacing w:after="0"/>
        <w:ind w:right="1229"/>
      </w:pPr>
      <w:r>
        <w:t>.text:004066E4                 lea     ecx, [ebp-5Ch]</w:t>
      </w:r>
    </w:p>
    <w:p w14:paraId="1DBBF035" w14:textId="77777777" w:rsidR="00435C7A" w:rsidRDefault="00435C7A" w:rsidP="00435C7A">
      <w:pPr>
        <w:spacing w:after="0"/>
        <w:ind w:right="1229"/>
      </w:pPr>
      <w:r>
        <w:t>.text:004066E7                 push    ecx</w:t>
      </w:r>
    </w:p>
    <w:p w14:paraId="4DFAE30A" w14:textId="77777777" w:rsidR="00435C7A" w:rsidRDefault="00435C7A" w:rsidP="00435C7A">
      <w:pPr>
        <w:spacing w:after="0"/>
        <w:ind w:right="1229"/>
      </w:pPr>
      <w:r>
        <w:t>.text:004066E8                 push    2</w:t>
      </w:r>
    </w:p>
    <w:p w14:paraId="2CE4E2E8" w14:textId="77777777" w:rsidR="00435C7A" w:rsidRDefault="00435C7A" w:rsidP="00435C7A">
      <w:pPr>
        <w:spacing w:after="0"/>
        <w:ind w:right="1229"/>
      </w:pPr>
      <w:r>
        <w:t>.text:004066EA                 call    ds:__vbaFreeVarList</w:t>
      </w:r>
    </w:p>
    <w:p w14:paraId="63E1A3D0" w14:textId="77777777" w:rsidR="00435C7A" w:rsidRDefault="00435C7A" w:rsidP="00435C7A">
      <w:pPr>
        <w:spacing w:after="0"/>
        <w:ind w:right="1229"/>
      </w:pPr>
      <w:r>
        <w:t>.text:004066F0                 add     esp, 0Ch</w:t>
      </w:r>
    </w:p>
    <w:p w14:paraId="625651FB" w14:textId="77777777" w:rsidR="00435C7A" w:rsidRDefault="00435C7A" w:rsidP="00435C7A">
      <w:pPr>
        <w:spacing w:after="0"/>
        <w:ind w:right="1229"/>
      </w:pPr>
      <w:r>
        <w:t>.text:004066F3                 lea     edx, [ebp-70h]</w:t>
      </w:r>
    </w:p>
    <w:p w14:paraId="2493E7D9" w14:textId="77777777" w:rsidR="00435C7A" w:rsidRDefault="00435C7A" w:rsidP="00435C7A">
      <w:pPr>
        <w:spacing w:after="0"/>
        <w:ind w:right="1229"/>
      </w:pPr>
      <w:r>
        <w:t>.text:004066F6                 push    edx</w:t>
      </w:r>
    </w:p>
    <w:p w14:paraId="59322541" w14:textId="77777777" w:rsidR="00435C7A" w:rsidRDefault="00435C7A" w:rsidP="00435C7A">
      <w:pPr>
        <w:spacing w:after="0"/>
        <w:ind w:right="1229"/>
      </w:pPr>
      <w:r>
        <w:t>.text:004066F7                 push    0</w:t>
      </w:r>
    </w:p>
    <w:p w14:paraId="73CC1C01" w14:textId="77777777" w:rsidR="00435C7A" w:rsidRDefault="00435C7A" w:rsidP="00435C7A">
      <w:pPr>
        <w:spacing w:after="0"/>
        <w:ind w:right="1229"/>
      </w:pPr>
      <w:r>
        <w:t>.text:004066F9                 call    ds:__vbaAryDestruct</w:t>
      </w:r>
    </w:p>
    <w:p w14:paraId="785B5A0E" w14:textId="77777777" w:rsidR="00435C7A" w:rsidRDefault="00435C7A" w:rsidP="00435C7A">
      <w:pPr>
        <w:spacing w:after="0"/>
        <w:ind w:right="1229"/>
      </w:pPr>
      <w:r>
        <w:t>.text:004066FF                 retn</w:t>
      </w:r>
    </w:p>
    <w:p w14:paraId="639AC97D" w14:textId="77777777" w:rsidR="00435C7A" w:rsidRDefault="00435C7A" w:rsidP="00435C7A">
      <w:pPr>
        <w:spacing w:after="0"/>
        <w:ind w:right="1229"/>
      </w:pPr>
      <w:r>
        <w:t>.text:00406700 ; ---------------------------------------------------------------------------</w:t>
      </w:r>
    </w:p>
    <w:p w14:paraId="4430AABC" w14:textId="77777777" w:rsidR="00435C7A" w:rsidRDefault="00435C7A" w:rsidP="00435C7A">
      <w:pPr>
        <w:spacing w:after="0"/>
        <w:ind w:right="1229"/>
      </w:pPr>
      <w:r>
        <w:t>.text:00406700</w:t>
      </w:r>
    </w:p>
    <w:p w14:paraId="1A12BE79" w14:textId="77777777" w:rsidR="00435C7A" w:rsidRDefault="00435C7A" w:rsidP="00435C7A">
      <w:pPr>
        <w:spacing w:after="0"/>
        <w:ind w:right="1229"/>
      </w:pPr>
      <w:r>
        <w:t>.text:00406700 loc_406700:                             ; CODE XREF: .text:004066C1↑j</w:t>
      </w:r>
    </w:p>
    <w:p w14:paraId="5C21E911" w14:textId="77777777" w:rsidR="00435C7A" w:rsidRDefault="00435C7A" w:rsidP="00435C7A">
      <w:pPr>
        <w:spacing w:after="0"/>
        <w:ind w:right="1229"/>
      </w:pPr>
      <w:r>
        <w:lastRenderedPageBreak/>
        <w:t>.text:00406700                 lea     eax, [ebp-90h]</w:t>
      </w:r>
    </w:p>
    <w:p w14:paraId="1BF72B76" w14:textId="77777777" w:rsidR="00435C7A" w:rsidRDefault="00435C7A" w:rsidP="00435C7A">
      <w:pPr>
        <w:spacing w:after="0"/>
        <w:ind w:right="1229"/>
      </w:pPr>
      <w:r>
        <w:t>.text:00406706                 push    eax</w:t>
      </w:r>
    </w:p>
    <w:p w14:paraId="744B1220" w14:textId="77777777" w:rsidR="00435C7A" w:rsidRDefault="00435C7A" w:rsidP="00435C7A">
      <w:pPr>
        <w:spacing w:after="0"/>
        <w:ind w:right="1229"/>
      </w:pPr>
      <w:r>
        <w:t>.text:00406707                 push    0</w:t>
      </w:r>
    </w:p>
    <w:p w14:paraId="7F0341AB" w14:textId="77777777" w:rsidR="00435C7A" w:rsidRDefault="00435C7A" w:rsidP="00435C7A">
      <w:pPr>
        <w:spacing w:after="0"/>
        <w:ind w:right="1229"/>
      </w:pPr>
      <w:r>
        <w:t>.text:00406709                 call    ds:__vbaAryDestruct</w:t>
      </w:r>
    </w:p>
    <w:p w14:paraId="3AFB3AA0" w14:textId="77777777" w:rsidR="00435C7A" w:rsidRDefault="00435C7A" w:rsidP="00435C7A">
      <w:pPr>
        <w:spacing w:after="0"/>
        <w:ind w:right="1229"/>
      </w:pPr>
      <w:r>
        <w:t>.text:0040670F                 lea     ecx, [ebp-24h]</w:t>
      </w:r>
    </w:p>
    <w:p w14:paraId="5304EF8E" w14:textId="77777777" w:rsidR="00435C7A" w:rsidRDefault="00435C7A" w:rsidP="00435C7A">
      <w:pPr>
        <w:spacing w:after="0"/>
        <w:ind w:right="1229"/>
      </w:pPr>
      <w:r>
        <w:t>.text:00406712                 push    ecx</w:t>
      </w:r>
    </w:p>
    <w:p w14:paraId="7F66F5D8" w14:textId="77777777" w:rsidR="00435C7A" w:rsidRDefault="00435C7A" w:rsidP="00435C7A">
      <w:pPr>
        <w:spacing w:after="0"/>
        <w:ind w:right="1229"/>
      </w:pPr>
      <w:r>
        <w:t>.text:00406713                 push    0</w:t>
      </w:r>
    </w:p>
    <w:p w14:paraId="2BF268D0" w14:textId="77777777" w:rsidR="00435C7A" w:rsidRDefault="00435C7A" w:rsidP="00435C7A">
      <w:pPr>
        <w:spacing w:after="0"/>
        <w:ind w:right="1229"/>
      </w:pPr>
      <w:r>
        <w:t>.text:00406715                 call    ds:__vbaAryDestruct</w:t>
      </w:r>
    </w:p>
    <w:p w14:paraId="0DABCB75" w14:textId="77777777" w:rsidR="00435C7A" w:rsidRDefault="00435C7A" w:rsidP="00435C7A">
      <w:pPr>
        <w:spacing w:after="0"/>
        <w:ind w:right="1229"/>
      </w:pPr>
      <w:r>
        <w:t>.text:0040671B                 lea     ecx, [ebp-34h]</w:t>
      </w:r>
    </w:p>
    <w:p w14:paraId="12A8FD75" w14:textId="77777777" w:rsidR="00435C7A" w:rsidRDefault="00435C7A" w:rsidP="00435C7A">
      <w:pPr>
        <w:spacing w:after="0"/>
        <w:ind w:right="1229"/>
      </w:pPr>
      <w:r>
        <w:t>.text:0040671E                 call    ds:__vbaFreeVar</w:t>
      </w:r>
    </w:p>
    <w:p w14:paraId="78101C96" w14:textId="77777777" w:rsidR="00435C7A" w:rsidRDefault="00435C7A" w:rsidP="00435C7A">
      <w:pPr>
        <w:spacing w:after="0"/>
        <w:ind w:right="1229"/>
      </w:pPr>
      <w:r>
        <w:t>.text:00406724                 lea     edx, [ebp-38h]</w:t>
      </w:r>
    </w:p>
    <w:p w14:paraId="1D259158" w14:textId="77777777" w:rsidR="00435C7A" w:rsidRDefault="00435C7A" w:rsidP="00435C7A">
      <w:pPr>
        <w:spacing w:after="0"/>
        <w:ind w:right="1229"/>
      </w:pPr>
      <w:r>
        <w:t>.text:00406727                 push    edx</w:t>
      </w:r>
    </w:p>
    <w:p w14:paraId="45459158" w14:textId="77777777" w:rsidR="00435C7A" w:rsidRDefault="00435C7A" w:rsidP="00435C7A">
      <w:pPr>
        <w:spacing w:after="0"/>
        <w:ind w:right="1229"/>
      </w:pPr>
      <w:r>
        <w:t>.text:00406728                 push    0</w:t>
      </w:r>
    </w:p>
    <w:p w14:paraId="18E5B589" w14:textId="77777777" w:rsidR="00435C7A" w:rsidRDefault="00435C7A" w:rsidP="00435C7A">
      <w:pPr>
        <w:spacing w:after="0"/>
        <w:ind w:right="1229"/>
      </w:pPr>
      <w:r>
        <w:t>.text:0040672A                 call    ds:__vbaAryDestruct</w:t>
      </w:r>
    </w:p>
    <w:p w14:paraId="3F721712" w14:textId="77777777" w:rsidR="00435C7A" w:rsidRDefault="00435C7A" w:rsidP="00435C7A">
      <w:pPr>
        <w:spacing w:after="0"/>
        <w:ind w:right="1229"/>
      </w:pPr>
      <w:r>
        <w:t>.text:00406730                 lea     ecx, [ebp-3Ch]</w:t>
      </w:r>
    </w:p>
    <w:p w14:paraId="16EBE043" w14:textId="77777777" w:rsidR="00435C7A" w:rsidRDefault="00435C7A" w:rsidP="00435C7A">
      <w:pPr>
        <w:spacing w:after="0"/>
        <w:ind w:right="1229"/>
      </w:pPr>
      <w:r>
        <w:t>.text:00406733                 call    ds:__vbaFreeStr</w:t>
      </w:r>
    </w:p>
    <w:p w14:paraId="72073231" w14:textId="77777777" w:rsidR="00435C7A" w:rsidRDefault="00435C7A" w:rsidP="00435C7A">
      <w:pPr>
        <w:spacing w:after="0"/>
        <w:ind w:right="1229"/>
      </w:pPr>
      <w:r>
        <w:t>.text:00406739                 lea     ecx, [ebp-40h]</w:t>
      </w:r>
    </w:p>
    <w:p w14:paraId="191D896C" w14:textId="77777777" w:rsidR="00435C7A" w:rsidRDefault="00435C7A" w:rsidP="00435C7A">
      <w:pPr>
        <w:spacing w:after="0"/>
        <w:ind w:right="1229"/>
      </w:pPr>
      <w:r>
        <w:t>.text:0040673C                 call    ds:__vbaFreeStr</w:t>
      </w:r>
    </w:p>
    <w:p w14:paraId="1D2DC562" w14:textId="77777777" w:rsidR="00435C7A" w:rsidRDefault="00435C7A" w:rsidP="00435C7A">
      <w:pPr>
        <w:spacing w:after="0"/>
        <w:ind w:right="1229"/>
      </w:pPr>
      <w:r>
        <w:t>.text:00406742                 retn</w:t>
      </w:r>
    </w:p>
    <w:p w14:paraId="7FFA0F93" w14:textId="77777777" w:rsidR="00435C7A" w:rsidRDefault="00435C7A" w:rsidP="00435C7A">
      <w:pPr>
        <w:spacing w:after="0"/>
        <w:ind w:right="1229"/>
      </w:pPr>
      <w:r>
        <w:t>.text:00406743</w:t>
      </w:r>
    </w:p>
    <w:p w14:paraId="3734657A" w14:textId="77777777" w:rsidR="00435C7A" w:rsidRDefault="00435C7A" w:rsidP="00435C7A">
      <w:pPr>
        <w:spacing w:after="0"/>
        <w:ind w:right="1229"/>
      </w:pPr>
      <w:r>
        <w:t>.text:00406743 ; =============== S U B R O U T I N E =======================================</w:t>
      </w:r>
    </w:p>
    <w:p w14:paraId="7025C286" w14:textId="77777777" w:rsidR="00435C7A" w:rsidRDefault="00435C7A" w:rsidP="00435C7A">
      <w:pPr>
        <w:spacing w:after="0"/>
        <w:ind w:right="1229"/>
      </w:pPr>
      <w:r>
        <w:t>.text:00406743</w:t>
      </w:r>
    </w:p>
    <w:p w14:paraId="73A47A46" w14:textId="77777777" w:rsidR="00435C7A" w:rsidRDefault="00435C7A" w:rsidP="00435C7A">
      <w:pPr>
        <w:spacing w:after="0"/>
        <w:ind w:right="1229"/>
      </w:pPr>
      <w:r>
        <w:t>.text:00406743</w:t>
      </w:r>
    </w:p>
    <w:p w14:paraId="07F3C957" w14:textId="77777777" w:rsidR="00435C7A" w:rsidRDefault="00435C7A" w:rsidP="00435C7A">
      <w:pPr>
        <w:spacing w:after="0"/>
        <w:ind w:right="1229"/>
      </w:pPr>
      <w:r>
        <w:t>.text:00406743 sub_406743      proc near               ; DATA XREF: .text:004066BC↑o</w:t>
      </w:r>
    </w:p>
    <w:p w14:paraId="2E7FD677" w14:textId="77777777" w:rsidR="00435C7A" w:rsidRDefault="00435C7A" w:rsidP="00435C7A">
      <w:pPr>
        <w:spacing w:after="0"/>
        <w:ind w:right="1229"/>
      </w:pPr>
      <w:r>
        <w:t>.text:00406743                 mov     eax, [ebp+8]</w:t>
      </w:r>
    </w:p>
    <w:p w14:paraId="79534E1F" w14:textId="77777777" w:rsidR="00435C7A" w:rsidRDefault="00435C7A" w:rsidP="00435C7A">
      <w:pPr>
        <w:spacing w:after="0"/>
        <w:ind w:right="1229"/>
      </w:pPr>
      <w:r>
        <w:t>.text:00406746                 mov     ecx, [eax]</w:t>
      </w:r>
    </w:p>
    <w:p w14:paraId="0BE8F2A0" w14:textId="77777777" w:rsidR="00435C7A" w:rsidRDefault="00435C7A" w:rsidP="00435C7A">
      <w:pPr>
        <w:spacing w:after="0"/>
        <w:ind w:right="1229"/>
      </w:pPr>
      <w:r>
        <w:t>.text:00406748                 mov     edx, [ebp+8]</w:t>
      </w:r>
    </w:p>
    <w:p w14:paraId="02B0A53E" w14:textId="77777777" w:rsidR="00435C7A" w:rsidRDefault="00435C7A" w:rsidP="00435C7A">
      <w:pPr>
        <w:spacing w:after="0"/>
        <w:ind w:right="1229"/>
      </w:pPr>
      <w:r>
        <w:t>.text:0040674B                 push    edx</w:t>
      </w:r>
    </w:p>
    <w:p w14:paraId="4DBFE914" w14:textId="77777777" w:rsidR="00435C7A" w:rsidRDefault="00435C7A" w:rsidP="00435C7A">
      <w:pPr>
        <w:spacing w:after="0"/>
        <w:ind w:right="1229"/>
      </w:pPr>
      <w:r>
        <w:t>.text:0040674C                 call    dword ptr [ecx+8]</w:t>
      </w:r>
    </w:p>
    <w:p w14:paraId="565D8EE4" w14:textId="77777777" w:rsidR="00435C7A" w:rsidRDefault="00435C7A" w:rsidP="00435C7A">
      <w:pPr>
        <w:spacing w:after="0"/>
        <w:ind w:right="1229"/>
      </w:pPr>
      <w:r>
        <w:t>.text:0040674F                 mov     eax, [ebp-10h]</w:t>
      </w:r>
    </w:p>
    <w:p w14:paraId="5E3F9D83" w14:textId="77777777" w:rsidR="00435C7A" w:rsidRDefault="00435C7A" w:rsidP="00435C7A">
      <w:pPr>
        <w:spacing w:after="0"/>
        <w:ind w:right="1229"/>
      </w:pPr>
      <w:r>
        <w:t>.text:00406752                 mov     ecx, [ebp-20h]</w:t>
      </w:r>
    </w:p>
    <w:p w14:paraId="498A9EE1" w14:textId="77777777" w:rsidR="00435C7A" w:rsidRDefault="00435C7A" w:rsidP="00435C7A">
      <w:pPr>
        <w:spacing w:after="0"/>
        <w:ind w:right="1229"/>
      </w:pPr>
      <w:r>
        <w:t>.text:00406755                 mov     large fs:0, ecx</w:t>
      </w:r>
    </w:p>
    <w:p w14:paraId="65FDF3FB" w14:textId="77777777" w:rsidR="00435C7A" w:rsidRDefault="00435C7A" w:rsidP="00435C7A">
      <w:pPr>
        <w:spacing w:after="0"/>
        <w:ind w:right="1229"/>
      </w:pPr>
      <w:r>
        <w:t>.text:0040675C                 pop     edi</w:t>
      </w:r>
    </w:p>
    <w:p w14:paraId="5A85C0A5" w14:textId="77777777" w:rsidR="00435C7A" w:rsidRDefault="00435C7A" w:rsidP="00435C7A">
      <w:pPr>
        <w:spacing w:after="0"/>
        <w:ind w:right="1229"/>
      </w:pPr>
      <w:r>
        <w:t>.text:0040675D                 pop     esi</w:t>
      </w:r>
    </w:p>
    <w:p w14:paraId="583C5953" w14:textId="77777777" w:rsidR="00435C7A" w:rsidRDefault="00435C7A" w:rsidP="00435C7A">
      <w:pPr>
        <w:spacing w:after="0"/>
        <w:ind w:right="1229"/>
      </w:pPr>
      <w:r>
        <w:t>.text:0040675E                 pop     ebx</w:t>
      </w:r>
    </w:p>
    <w:p w14:paraId="1E3BA7C3" w14:textId="77777777" w:rsidR="00435C7A" w:rsidRDefault="00435C7A" w:rsidP="00435C7A">
      <w:pPr>
        <w:spacing w:after="0"/>
        <w:ind w:right="1229"/>
      </w:pPr>
      <w:r>
        <w:t>.text:0040675F                 mov     esp, ebp</w:t>
      </w:r>
    </w:p>
    <w:p w14:paraId="719F98D0" w14:textId="77777777" w:rsidR="00435C7A" w:rsidRDefault="00435C7A" w:rsidP="00435C7A">
      <w:pPr>
        <w:spacing w:after="0"/>
        <w:ind w:right="1229"/>
      </w:pPr>
      <w:r>
        <w:t>.text:00406761                 pop     ebp</w:t>
      </w:r>
    </w:p>
    <w:p w14:paraId="12B64D84" w14:textId="77777777" w:rsidR="00435C7A" w:rsidRDefault="00435C7A" w:rsidP="00435C7A">
      <w:pPr>
        <w:spacing w:after="0"/>
        <w:ind w:right="1229"/>
      </w:pPr>
      <w:r>
        <w:t>.text:00406762                 retn    4</w:t>
      </w:r>
    </w:p>
    <w:p w14:paraId="76C86E6E" w14:textId="77777777" w:rsidR="00435C7A" w:rsidRDefault="00435C7A" w:rsidP="00435C7A">
      <w:pPr>
        <w:spacing w:after="0"/>
        <w:ind w:right="1229"/>
      </w:pPr>
      <w:r>
        <w:t>.text:00406762 sub_406743      endp ; sp-analysis failed</w:t>
      </w:r>
    </w:p>
    <w:p w14:paraId="02417BFC" w14:textId="77777777" w:rsidR="00435C7A" w:rsidRDefault="00435C7A" w:rsidP="00435C7A">
      <w:pPr>
        <w:spacing w:after="0"/>
        <w:ind w:right="1229"/>
      </w:pPr>
      <w:r>
        <w:t>.text:00406762</w:t>
      </w:r>
    </w:p>
    <w:p w14:paraId="253E1624" w14:textId="77777777" w:rsidR="00435C7A" w:rsidRDefault="00435C7A" w:rsidP="00435C7A">
      <w:pPr>
        <w:spacing w:after="0"/>
        <w:ind w:right="1229"/>
      </w:pPr>
      <w:r>
        <w:t>.text:00406762 ; ---------------------------------------------------------------------------</w:t>
      </w:r>
    </w:p>
    <w:p w14:paraId="59E42145" w14:textId="77777777" w:rsidR="00435C7A" w:rsidRDefault="00435C7A" w:rsidP="00435C7A">
      <w:pPr>
        <w:spacing w:after="0"/>
        <w:ind w:right="1229"/>
      </w:pPr>
      <w:r>
        <w:t>.text:00406765                 align 10h</w:t>
      </w:r>
    </w:p>
    <w:p w14:paraId="1FDD3BC5" w14:textId="77777777" w:rsidR="00435C7A" w:rsidRDefault="00435C7A" w:rsidP="00435C7A">
      <w:pPr>
        <w:spacing w:after="0"/>
        <w:ind w:right="1229"/>
      </w:pPr>
      <w:r>
        <w:t>.text:00406770</w:t>
      </w:r>
    </w:p>
    <w:p w14:paraId="054AB708" w14:textId="77777777" w:rsidR="00435C7A" w:rsidRDefault="00435C7A" w:rsidP="00435C7A">
      <w:pPr>
        <w:spacing w:after="0"/>
        <w:ind w:right="1229"/>
      </w:pPr>
      <w:r>
        <w:lastRenderedPageBreak/>
        <w:t>.text:00406770 loc_406770:                             ; CODE XREF: .text:00403F02↑j</w:t>
      </w:r>
    </w:p>
    <w:p w14:paraId="1E5C65CE" w14:textId="77777777" w:rsidR="00435C7A" w:rsidRDefault="00435C7A" w:rsidP="00435C7A">
      <w:pPr>
        <w:spacing w:after="0"/>
        <w:ind w:right="1229"/>
      </w:pPr>
      <w:r>
        <w:t>.text:00406770                 push    ebp</w:t>
      </w:r>
    </w:p>
    <w:p w14:paraId="59BA56A4" w14:textId="77777777" w:rsidR="00435C7A" w:rsidRDefault="00435C7A" w:rsidP="00435C7A">
      <w:pPr>
        <w:spacing w:after="0"/>
        <w:ind w:right="1229"/>
      </w:pPr>
      <w:r>
        <w:t>.text:00406771                 mov     ebp, esp</w:t>
      </w:r>
    </w:p>
    <w:p w14:paraId="5C9AC45E" w14:textId="77777777" w:rsidR="00435C7A" w:rsidRDefault="00435C7A" w:rsidP="00435C7A">
      <w:pPr>
        <w:spacing w:after="0"/>
        <w:ind w:right="1229"/>
      </w:pPr>
      <w:r>
        <w:t>.text:00406773                 sub     esp, 0Ch</w:t>
      </w:r>
    </w:p>
    <w:p w14:paraId="386C2E7A" w14:textId="77777777" w:rsidR="00435C7A" w:rsidRDefault="00435C7A" w:rsidP="00435C7A">
      <w:pPr>
        <w:spacing w:after="0"/>
        <w:ind w:right="1229"/>
      </w:pPr>
      <w:r>
        <w:t>.text:00406776                 push    offset __vbaExceptHandler</w:t>
      </w:r>
    </w:p>
    <w:p w14:paraId="293FE07A" w14:textId="77777777" w:rsidR="00435C7A" w:rsidRDefault="00435C7A" w:rsidP="00435C7A">
      <w:pPr>
        <w:spacing w:after="0"/>
        <w:ind w:right="1229"/>
      </w:pPr>
      <w:r>
        <w:t>.text:0040677B                 mov     eax, large fs:0</w:t>
      </w:r>
    </w:p>
    <w:p w14:paraId="12938037" w14:textId="77777777" w:rsidR="00435C7A" w:rsidRDefault="00435C7A" w:rsidP="00435C7A">
      <w:pPr>
        <w:spacing w:after="0"/>
        <w:ind w:right="1229"/>
      </w:pPr>
      <w:r>
        <w:t>.text:00406781                 push    eax</w:t>
      </w:r>
    </w:p>
    <w:p w14:paraId="3FAA73EE" w14:textId="77777777" w:rsidR="00435C7A" w:rsidRDefault="00435C7A" w:rsidP="00435C7A">
      <w:pPr>
        <w:spacing w:after="0"/>
        <w:ind w:right="1229"/>
      </w:pPr>
      <w:r>
        <w:t>.text:00406782                 mov     large fs:0, esp</w:t>
      </w:r>
    </w:p>
    <w:p w14:paraId="092E42E9" w14:textId="77777777" w:rsidR="00435C7A" w:rsidRDefault="00435C7A" w:rsidP="00435C7A">
      <w:pPr>
        <w:spacing w:after="0"/>
        <w:ind w:right="1229"/>
      </w:pPr>
      <w:r>
        <w:t>.text:00406789                 sub     esp, 64h</w:t>
      </w:r>
    </w:p>
    <w:p w14:paraId="4EC9A921" w14:textId="77777777" w:rsidR="00435C7A" w:rsidRDefault="00435C7A" w:rsidP="00435C7A">
      <w:pPr>
        <w:spacing w:after="0"/>
        <w:ind w:right="1229"/>
      </w:pPr>
      <w:r>
        <w:t>.text:0040678C                 push    ebx</w:t>
      </w:r>
    </w:p>
    <w:p w14:paraId="296A3194" w14:textId="77777777" w:rsidR="00435C7A" w:rsidRDefault="00435C7A" w:rsidP="00435C7A">
      <w:pPr>
        <w:spacing w:after="0"/>
        <w:ind w:right="1229"/>
      </w:pPr>
      <w:r>
        <w:t>.text:0040678D                 push    esi</w:t>
      </w:r>
    </w:p>
    <w:p w14:paraId="69FCC564" w14:textId="77777777" w:rsidR="00435C7A" w:rsidRDefault="00435C7A" w:rsidP="00435C7A">
      <w:pPr>
        <w:spacing w:after="0"/>
        <w:ind w:right="1229"/>
      </w:pPr>
      <w:r>
        <w:t>.text:0040678E                 push    edi</w:t>
      </w:r>
    </w:p>
    <w:p w14:paraId="212D8A3C" w14:textId="77777777" w:rsidR="00435C7A" w:rsidRDefault="00435C7A" w:rsidP="00435C7A">
      <w:pPr>
        <w:spacing w:after="0"/>
        <w:ind w:right="1229"/>
      </w:pPr>
      <w:r>
        <w:t>.text:0040678F                 mov     [ebp-0Ch], esp</w:t>
      </w:r>
    </w:p>
    <w:p w14:paraId="6B1CF1C4" w14:textId="77777777" w:rsidR="00435C7A" w:rsidRDefault="00435C7A" w:rsidP="00435C7A">
      <w:pPr>
        <w:spacing w:after="0"/>
        <w:ind w:right="1229"/>
      </w:pPr>
      <w:r>
        <w:t>.text:00406792                 mov     dword ptr [ebp-8], offset dword_4011E0</w:t>
      </w:r>
    </w:p>
    <w:p w14:paraId="5073E177" w14:textId="77777777" w:rsidR="00435C7A" w:rsidRDefault="00435C7A" w:rsidP="00435C7A">
      <w:pPr>
        <w:spacing w:after="0"/>
        <w:ind w:right="1229"/>
      </w:pPr>
      <w:r>
        <w:t>.text:00406799                 xor     ebx, ebx</w:t>
      </w:r>
    </w:p>
    <w:p w14:paraId="089D766A" w14:textId="77777777" w:rsidR="00435C7A" w:rsidRDefault="00435C7A" w:rsidP="00435C7A">
      <w:pPr>
        <w:spacing w:after="0"/>
        <w:ind w:right="1229"/>
      </w:pPr>
      <w:r>
        <w:t>.text:0040679B                 mov     [ebp-4], ebx</w:t>
      </w:r>
    </w:p>
    <w:p w14:paraId="1BD46E5E" w14:textId="77777777" w:rsidR="00435C7A" w:rsidRDefault="00435C7A" w:rsidP="00435C7A">
      <w:pPr>
        <w:spacing w:after="0"/>
        <w:ind w:right="1229"/>
      </w:pPr>
      <w:r>
        <w:t>.text:0040679E                 mov     eax, [ebp+8]</w:t>
      </w:r>
    </w:p>
    <w:p w14:paraId="3F9AC5EB" w14:textId="77777777" w:rsidR="00435C7A" w:rsidRDefault="00435C7A" w:rsidP="00435C7A">
      <w:pPr>
        <w:spacing w:after="0"/>
        <w:ind w:right="1229"/>
      </w:pPr>
      <w:r>
        <w:t>.text:004067A1                 push    eax</w:t>
      </w:r>
    </w:p>
    <w:p w14:paraId="2FA7A3EF" w14:textId="77777777" w:rsidR="00435C7A" w:rsidRDefault="00435C7A" w:rsidP="00435C7A">
      <w:pPr>
        <w:spacing w:after="0"/>
        <w:ind w:right="1229"/>
      </w:pPr>
      <w:r>
        <w:t>.text:004067A2                 mov     ecx, [eax]</w:t>
      </w:r>
    </w:p>
    <w:p w14:paraId="4D48E050" w14:textId="77777777" w:rsidR="00435C7A" w:rsidRDefault="00435C7A" w:rsidP="00435C7A">
      <w:pPr>
        <w:spacing w:after="0"/>
        <w:ind w:right="1229"/>
      </w:pPr>
      <w:r>
        <w:t>.text:004067A4                 call    dword ptr [ecx+4]</w:t>
      </w:r>
    </w:p>
    <w:p w14:paraId="7FD24AC1" w14:textId="77777777" w:rsidR="00435C7A" w:rsidRDefault="00435C7A" w:rsidP="00435C7A">
      <w:pPr>
        <w:spacing w:after="0"/>
        <w:ind w:right="1229"/>
      </w:pPr>
      <w:r>
        <w:t>.text:004067A7                 push    ebx</w:t>
      </w:r>
    </w:p>
    <w:p w14:paraId="418ACB52" w14:textId="77777777" w:rsidR="00435C7A" w:rsidRDefault="00435C7A" w:rsidP="00435C7A">
      <w:pPr>
        <w:spacing w:after="0"/>
        <w:ind w:right="1229"/>
      </w:pPr>
      <w:r>
        <w:t>.text:004067A8                 push    ebx</w:t>
      </w:r>
    </w:p>
    <w:p w14:paraId="04A6D059" w14:textId="77777777" w:rsidR="00435C7A" w:rsidRDefault="00435C7A" w:rsidP="00435C7A">
      <w:pPr>
        <w:spacing w:after="0"/>
        <w:ind w:right="1229"/>
      </w:pPr>
      <w:r>
        <w:t>.text:004067A9                 push    1</w:t>
      </w:r>
    </w:p>
    <w:p w14:paraId="0E93ABB8" w14:textId="77777777" w:rsidR="00435C7A" w:rsidRDefault="00435C7A" w:rsidP="00435C7A">
      <w:pPr>
        <w:spacing w:after="0"/>
        <w:ind w:right="1229"/>
      </w:pPr>
      <w:r>
        <w:t>.text:004067AB                 lea     edx, [ebp-18h]</w:t>
      </w:r>
    </w:p>
    <w:p w14:paraId="522F6CF6" w14:textId="77777777" w:rsidR="00435C7A" w:rsidRDefault="00435C7A" w:rsidP="00435C7A">
      <w:pPr>
        <w:spacing w:after="0"/>
        <w:ind w:right="1229"/>
      </w:pPr>
      <w:r>
        <w:t>.text:004067AE                 push    8</w:t>
      </w:r>
    </w:p>
    <w:p w14:paraId="0073FF46" w14:textId="77777777" w:rsidR="00435C7A" w:rsidRDefault="00435C7A" w:rsidP="00435C7A">
      <w:pPr>
        <w:spacing w:after="0"/>
        <w:ind w:right="1229"/>
      </w:pPr>
      <w:r>
        <w:t>.text:004067B0                 push    edx</w:t>
      </w:r>
    </w:p>
    <w:p w14:paraId="7D14D51A" w14:textId="77777777" w:rsidR="00435C7A" w:rsidRDefault="00435C7A" w:rsidP="00435C7A">
      <w:pPr>
        <w:spacing w:after="0"/>
        <w:ind w:right="1229"/>
      </w:pPr>
      <w:r>
        <w:t>.text:004067B1                 push    4</w:t>
      </w:r>
    </w:p>
    <w:p w14:paraId="23403AE3" w14:textId="77777777" w:rsidR="00435C7A" w:rsidRDefault="00435C7A" w:rsidP="00435C7A">
      <w:pPr>
        <w:spacing w:after="0"/>
        <w:ind w:right="1229"/>
      </w:pPr>
      <w:r>
        <w:t>.text:004067B3                 push    180h</w:t>
      </w:r>
    </w:p>
    <w:p w14:paraId="721FDFD1" w14:textId="77777777" w:rsidR="00435C7A" w:rsidRDefault="00435C7A" w:rsidP="00435C7A">
      <w:pPr>
        <w:spacing w:after="0"/>
        <w:ind w:right="1229"/>
      </w:pPr>
      <w:r>
        <w:t>.text:004067B8                 mov     [ebp-18h], ebx</w:t>
      </w:r>
    </w:p>
    <w:p w14:paraId="4BDA4E76" w14:textId="77777777" w:rsidR="00435C7A" w:rsidRDefault="00435C7A" w:rsidP="00435C7A">
      <w:pPr>
        <w:spacing w:after="0"/>
        <w:ind w:right="1229"/>
      </w:pPr>
      <w:r>
        <w:t>.text:004067BB                 xor     edi, edi</w:t>
      </w:r>
    </w:p>
    <w:p w14:paraId="1100D053" w14:textId="77777777" w:rsidR="00435C7A" w:rsidRDefault="00435C7A" w:rsidP="00435C7A">
      <w:pPr>
        <w:spacing w:after="0"/>
        <w:ind w:right="1229"/>
      </w:pPr>
      <w:r>
        <w:t>.text:004067BD                 mov     [ebp-28h], ebx</w:t>
      </w:r>
    </w:p>
    <w:p w14:paraId="6744B041" w14:textId="77777777" w:rsidR="00435C7A" w:rsidRDefault="00435C7A" w:rsidP="00435C7A">
      <w:pPr>
        <w:spacing w:after="0"/>
        <w:ind w:right="1229"/>
      </w:pPr>
      <w:r>
        <w:t>.text:004067C0                 mov     [ebp-2Ch], ebx</w:t>
      </w:r>
    </w:p>
    <w:p w14:paraId="512A9EFB" w14:textId="77777777" w:rsidR="00435C7A" w:rsidRDefault="00435C7A" w:rsidP="00435C7A">
      <w:pPr>
        <w:spacing w:after="0"/>
        <w:ind w:right="1229"/>
      </w:pPr>
      <w:r>
        <w:t>.text:004067C3                 mov     [ebp-3Ch], ebx</w:t>
      </w:r>
    </w:p>
    <w:p w14:paraId="6B21D634" w14:textId="77777777" w:rsidR="00435C7A" w:rsidRDefault="00435C7A" w:rsidP="00435C7A">
      <w:pPr>
        <w:spacing w:after="0"/>
        <w:ind w:right="1229"/>
      </w:pPr>
      <w:r>
        <w:t>.text:004067C6                 mov     [ebp-4Ch], ebx</w:t>
      </w:r>
    </w:p>
    <w:p w14:paraId="0C236CA0" w14:textId="77777777" w:rsidR="00435C7A" w:rsidRDefault="00435C7A" w:rsidP="00435C7A">
      <w:pPr>
        <w:spacing w:after="0"/>
        <w:ind w:right="1229"/>
      </w:pPr>
      <w:r>
        <w:t>.text:004067C9                 mov     [ebp-5Ch], ebx</w:t>
      </w:r>
    </w:p>
    <w:p w14:paraId="460AE09C" w14:textId="77777777" w:rsidR="00435C7A" w:rsidRDefault="00435C7A" w:rsidP="00435C7A">
      <w:pPr>
        <w:spacing w:after="0"/>
        <w:ind w:right="1229"/>
      </w:pPr>
      <w:r>
        <w:t>.text:004067CC                 call    ds:__vbaRedim</w:t>
      </w:r>
    </w:p>
    <w:p w14:paraId="2A579A23" w14:textId="77777777" w:rsidR="00435C7A" w:rsidRDefault="00435C7A" w:rsidP="00435C7A">
      <w:pPr>
        <w:spacing w:after="0"/>
        <w:ind w:right="1229"/>
      </w:pPr>
      <w:r>
        <w:t>.text:004067D2                 mov     esi, 1</w:t>
      </w:r>
    </w:p>
    <w:p w14:paraId="7DC105E8" w14:textId="77777777" w:rsidR="00435C7A" w:rsidRDefault="00435C7A" w:rsidP="00435C7A">
      <w:pPr>
        <w:spacing w:after="0"/>
        <w:ind w:right="1229"/>
      </w:pPr>
      <w:r>
        <w:t>.text:004067D7                 add     esp, 1Ch</w:t>
      </w:r>
    </w:p>
    <w:p w14:paraId="710C8346" w14:textId="77777777" w:rsidR="00435C7A" w:rsidRDefault="00435C7A" w:rsidP="00435C7A">
      <w:pPr>
        <w:spacing w:after="0"/>
        <w:ind w:right="1229"/>
      </w:pPr>
      <w:r>
        <w:t>.text:004067DA                 mov     eax, esi</w:t>
      </w:r>
    </w:p>
    <w:p w14:paraId="08150726" w14:textId="77777777" w:rsidR="00435C7A" w:rsidRDefault="00435C7A" w:rsidP="00435C7A">
      <w:pPr>
        <w:spacing w:after="0"/>
        <w:ind w:right="1229"/>
      </w:pPr>
      <w:r>
        <w:t>.text:004067DC</w:t>
      </w:r>
    </w:p>
    <w:p w14:paraId="29BFF3E1" w14:textId="77777777" w:rsidR="00435C7A" w:rsidRDefault="00435C7A" w:rsidP="00435C7A">
      <w:pPr>
        <w:spacing w:after="0"/>
        <w:ind w:right="1229"/>
      </w:pPr>
      <w:r>
        <w:t>.text:004067DC loc_4067DC:                             ; CODE XREF: .text:004068D8↓j</w:t>
      </w:r>
    </w:p>
    <w:p w14:paraId="43FBC59F" w14:textId="77777777" w:rsidR="00435C7A" w:rsidRDefault="00435C7A" w:rsidP="00435C7A">
      <w:pPr>
        <w:spacing w:after="0"/>
        <w:ind w:right="1229"/>
      </w:pPr>
      <w:r>
        <w:t>.text:004067DC                 mov     edx, [ebp+10h]</w:t>
      </w:r>
    </w:p>
    <w:p w14:paraId="2CD93829" w14:textId="77777777" w:rsidR="00435C7A" w:rsidRDefault="00435C7A" w:rsidP="00435C7A">
      <w:pPr>
        <w:spacing w:after="0"/>
        <w:ind w:right="1229"/>
      </w:pPr>
      <w:r>
        <w:t>.text:004067DF                 push    eax</w:t>
      </w:r>
    </w:p>
    <w:p w14:paraId="244C36BE" w14:textId="77777777" w:rsidR="00435C7A" w:rsidRDefault="00435C7A" w:rsidP="00435C7A">
      <w:pPr>
        <w:spacing w:after="0"/>
        <w:ind w:right="1229"/>
      </w:pPr>
      <w:r>
        <w:t>.text:004067E0                 mov     eax, [ebp+0Ch]</w:t>
      </w:r>
    </w:p>
    <w:p w14:paraId="1ADCD332" w14:textId="77777777" w:rsidR="00435C7A" w:rsidRDefault="00435C7A" w:rsidP="00435C7A">
      <w:pPr>
        <w:spacing w:after="0"/>
        <w:ind w:right="1229"/>
      </w:pPr>
      <w:r>
        <w:lastRenderedPageBreak/>
        <w:t>.text:004067E3                 mov     ecx, [eax]</w:t>
      </w:r>
    </w:p>
    <w:p w14:paraId="249ED32C" w14:textId="77777777" w:rsidR="00435C7A" w:rsidRDefault="00435C7A" w:rsidP="00435C7A">
      <w:pPr>
        <w:spacing w:after="0"/>
        <w:ind w:right="1229"/>
      </w:pPr>
      <w:r>
        <w:t>.text:004067E5                 mov     eax, [edx]</w:t>
      </w:r>
    </w:p>
    <w:p w14:paraId="7C1806B0" w14:textId="77777777" w:rsidR="00435C7A" w:rsidRDefault="00435C7A" w:rsidP="00435C7A">
      <w:pPr>
        <w:spacing w:after="0"/>
        <w:ind w:right="1229"/>
      </w:pPr>
      <w:r>
        <w:t>.text:004067E7                 push    ecx</w:t>
      </w:r>
    </w:p>
    <w:p w14:paraId="40C5879F" w14:textId="77777777" w:rsidR="00435C7A" w:rsidRDefault="00435C7A" w:rsidP="00435C7A">
      <w:pPr>
        <w:spacing w:after="0"/>
        <w:ind w:right="1229"/>
      </w:pPr>
      <w:r>
        <w:t>.text:004067E8                 push    eax</w:t>
      </w:r>
    </w:p>
    <w:p w14:paraId="74F0B800" w14:textId="77777777" w:rsidR="00435C7A" w:rsidRDefault="00435C7A" w:rsidP="00435C7A">
      <w:pPr>
        <w:spacing w:after="0"/>
        <w:ind w:right="1229"/>
      </w:pPr>
      <w:r>
        <w:t>.text:004067E9                 push    ebx</w:t>
      </w:r>
    </w:p>
    <w:p w14:paraId="51CFBEA7" w14:textId="77777777" w:rsidR="00435C7A" w:rsidRDefault="00435C7A" w:rsidP="00435C7A">
      <w:pPr>
        <w:spacing w:after="0"/>
        <w:ind w:right="1229"/>
      </w:pPr>
      <w:r>
        <w:t>.text:004067EA                 call    ds:__vbaInStr</w:t>
      </w:r>
    </w:p>
    <w:p w14:paraId="29D1E0D0" w14:textId="77777777" w:rsidR="00435C7A" w:rsidRDefault="00435C7A" w:rsidP="00435C7A">
      <w:pPr>
        <w:spacing w:after="0"/>
        <w:ind w:right="1229"/>
      </w:pPr>
      <w:r>
        <w:t>.text:004067F0                 mov     ebx, eax</w:t>
      </w:r>
    </w:p>
    <w:p w14:paraId="73AA64B9" w14:textId="77777777" w:rsidR="00435C7A" w:rsidRDefault="00435C7A" w:rsidP="00435C7A">
      <w:pPr>
        <w:spacing w:after="0"/>
        <w:ind w:right="1229"/>
      </w:pPr>
      <w:r>
        <w:t>.text:004067F2                 test    ebx, ebx</w:t>
      </w:r>
    </w:p>
    <w:p w14:paraId="6AE71340" w14:textId="77777777" w:rsidR="00435C7A" w:rsidRDefault="00435C7A" w:rsidP="00435C7A">
      <w:pPr>
        <w:spacing w:after="0"/>
        <w:ind w:right="1229"/>
      </w:pPr>
      <w:r>
        <w:t>.text:004067F4                 jz      loc_4068DD</w:t>
      </w:r>
    </w:p>
    <w:p w14:paraId="3DDA7CCE" w14:textId="77777777" w:rsidR="00435C7A" w:rsidRDefault="00435C7A" w:rsidP="00435C7A">
      <w:pPr>
        <w:spacing w:after="0"/>
        <w:ind w:right="1229"/>
      </w:pPr>
      <w:r>
        <w:t>.text:004067FA                 mov     edx, [ebp+0Ch]</w:t>
      </w:r>
    </w:p>
    <w:p w14:paraId="01F2BCBD" w14:textId="77777777" w:rsidR="00435C7A" w:rsidRDefault="00435C7A" w:rsidP="00435C7A">
      <w:pPr>
        <w:spacing w:after="0"/>
        <w:ind w:right="1229"/>
      </w:pPr>
      <w:r>
        <w:t>.text:004067FD                 mov     ecx, ebx</w:t>
      </w:r>
    </w:p>
    <w:p w14:paraId="583F403A" w14:textId="77777777" w:rsidR="00435C7A" w:rsidRDefault="00435C7A" w:rsidP="00435C7A">
      <w:pPr>
        <w:spacing w:after="0"/>
        <w:ind w:right="1229"/>
      </w:pPr>
      <w:r>
        <w:t>.text:004067FF                 sub     ecx, esi</w:t>
      </w:r>
    </w:p>
    <w:p w14:paraId="0D8FD94D" w14:textId="77777777" w:rsidR="00435C7A" w:rsidRDefault="00435C7A" w:rsidP="00435C7A">
      <w:pPr>
        <w:spacing w:after="0"/>
        <w:ind w:right="1229"/>
      </w:pPr>
      <w:r>
        <w:t>.text:00406801                 lea     eax, [ebp-3Ch]</w:t>
      </w:r>
    </w:p>
    <w:p w14:paraId="62901C7D" w14:textId="77777777" w:rsidR="00435C7A" w:rsidRDefault="00435C7A" w:rsidP="00435C7A">
      <w:pPr>
        <w:spacing w:after="0"/>
        <w:ind w:right="1229"/>
      </w:pPr>
      <w:r>
        <w:t>.text:00406804                 jo      loc_406A1E</w:t>
      </w:r>
    </w:p>
    <w:p w14:paraId="4DA1C61E" w14:textId="77777777" w:rsidR="00435C7A" w:rsidRDefault="00435C7A" w:rsidP="00435C7A">
      <w:pPr>
        <w:spacing w:after="0"/>
        <w:ind w:right="1229"/>
      </w:pPr>
      <w:r>
        <w:t>.text:0040680A                 mov     [ebp-34h], ecx</w:t>
      </w:r>
    </w:p>
    <w:p w14:paraId="523A5D84" w14:textId="77777777" w:rsidR="00435C7A" w:rsidRDefault="00435C7A" w:rsidP="00435C7A">
      <w:pPr>
        <w:spacing w:after="0"/>
        <w:ind w:right="1229"/>
      </w:pPr>
      <w:r>
        <w:t>.text:0040680D                 mov     [ebp-54h], edx</w:t>
      </w:r>
    </w:p>
    <w:p w14:paraId="24226B05" w14:textId="77777777" w:rsidR="00435C7A" w:rsidRDefault="00435C7A" w:rsidP="00435C7A">
      <w:pPr>
        <w:spacing w:after="0"/>
        <w:ind w:right="1229"/>
      </w:pPr>
      <w:r>
        <w:t>.text:00406810                 push    eax</w:t>
      </w:r>
    </w:p>
    <w:p w14:paraId="57705F07" w14:textId="77777777" w:rsidR="00435C7A" w:rsidRDefault="00435C7A" w:rsidP="00435C7A">
      <w:pPr>
        <w:spacing w:after="0"/>
        <w:ind w:right="1229"/>
      </w:pPr>
      <w:r>
        <w:t>.text:00406811                 lea     ecx, [ebp-5Ch]</w:t>
      </w:r>
    </w:p>
    <w:p w14:paraId="0CFA82F0" w14:textId="77777777" w:rsidR="00435C7A" w:rsidRDefault="00435C7A" w:rsidP="00435C7A">
      <w:pPr>
        <w:spacing w:after="0"/>
        <w:ind w:right="1229"/>
      </w:pPr>
      <w:r>
        <w:t>.text:00406814                 push    esi</w:t>
      </w:r>
    </w:p>
    <w:p w14:paraId="017DDA2D" w14:textId="77777777" w:rsidR="00435C7A" w:rsidRDefault="00435C7A" w:rsidP="00435C7A">
      <w:pPr>
        <w:spacing w:after="0"/>
        <w:ind w:right="1229"/>
      </w:pPr>
      <w:r>
        <w:t>.text:00406815                 lea     edx, [ebp-4Ch]</w:t>
      </w:r>
    </w:p>
    <w:p w14:paraId="5427B189" w14:textId="77777777" w:rsidR="00435C7A" w:rsidRDefault="00435C7A" w:rsidP="00435C7A">
      <w:pPr>
        <w:spacing w:after="0"/>
        <w:ind w:right="1229"/>
      </w:pPr>
      <w:r>
        <w:t>.text:00406818                 push    ecx</w:t>
      </w:r>
    </w:p>
    <w:p w14:paraId="11D2AFA9" w14:textId="77777777" w:rsidR="00435C7A" w:rsidRDefault="00435C7A" w:rsidP="00435C7A">
      <w:pPr>
        <w:spacing w:after="0"/>
        <w:ind w:right="1229"/>
      </w:pPr>
      <w:r>
        <w:t>.text:00406819                 push    edx</w:t>
      </w:r>
    </w:p>
    <w:p w14:paraId="5AA9B1FF" w14:textId="77777777" w:rsidR="00435C7A" w:rsidRDefault="00435C7A" w:rsidP="00435C7A">
      <w:pPr>
        <w:spacing w:after="0"/>
        <w:ind w:right="1229"/>
      </w:pPr>
      <w:r>
        <w:t>.text:0040681A                 mov     dword ptr [ebp-3Ch], 3</w:t>
      </w:r>
    </w:p>
    <w:p w14:paraId="3B1E680B" w14:textId="77777777" w:rsidR="00435C7A" w:rsidRDefault="00435C7A" w:rsidP="00435C7A">
      <w:pPr>
        <w:spacing w:after="0"/>
        <w:ind w:right="1229"/>
      </w:pPr>
      <w:r>
        <w:t>.text:00406821                 mov     dword ptr [ebp-5Ch], 4008h</w:t>
      </w:r>
    </w:p>
    <w:p w14:paraId="188A30C3" w14:textId="77777777" w:rsidR="00435C7A" w:rsidRDefault="00435C7A" w:rsidP="00435C7A">
      <w:pPr>
        <w:spacing w:after="0"/>
        <w:ind w:right="1229"/>
      </w:pPr>
      <w:r>
        <w:t>.text:00406828                 call    ds:MSVBVM60_632</w:t>
      </w:r>
    </w:p>
    <w:p w14:paraId="087D5640" w14:textId="77777777" w:rsidR="00435C7A" w:rsidRDefault="00435C7A" w:rsidP="00435C7A">
      <w:pPr>
        <w:spacing w:after="0"/>
        <w:ind w:right="1229"/>
      </w:pPr>
      <w:r>
        <w:t>.text:0040682E                 mov     eax, [ebp-18h]</w:t>
      </w:r>
    </w:p>
    <w:p w14:paraId="4B628B93" w14:textId="77777777" w:rsidR="00435C7A" w:rsidRDefault="00435C7A" w:rsidP="00435C7A">
      <w:pPr>
        <w:spacing w:after="0"/>
        <w:ind w:right="1229"/>
      </w:pPr>
      <w:r>
        <w:t>.text:00406831                 test    eax, eax</w:t>
      </w:r>
    </w:p>
    <w:p w14:paraId="1E915455" w14:textId="77777777" w:rsidR="00435C7A" w:rsidRDefault="00435C7A" w:rsidP="00435C7A">
      <w:pPr>
        <w:spacing w:after="0"/>
        <w:ind w:right="1229"/>
      </w:pPr>
      <w:r>
        <w:t>.text:00406833                 jz      short loc_406854</w:t>
      </w:r>
    </w:p>
    <w:p w14:paraId="485CF0C2" w14:textId="77777777" w:rsidR="00435C7A" w:rsidRDefault="00435C7A" w:rsidP="00435C7A">
      <w:pPr>
        <w:spacing w:after="0"/>
        <w:ind w:right="1229"/>
      </w:pPr>
      <w:r>
        <w:t>.text:00406835                 cmp     word ptr [eax], 1</w:t>
      </w:r>
    </w:p>
    <w:p w14:paraId="308D1EF0" w14:textId="77777777" w:rsidR="00435C7A" w:rsidRDefault="00435C7A" w:rsidP="00435C7A">
      <w:pPr>
        <w:spacing w:after="0"/>
        <w:ind w:right="1229"/>
      </w:pPr>
      <w:r>
        <w:t>.text:00406839                 jnz     short loc_406854</w:t>
      </w:r>
    </w:p>
    <w:p w14:paraId="30E8BC93" w14:textId="77777777" w:rsidR="00435C7A" w:rsidRDefault="00435C7A" w:rsidP="00435C7A">
      <w:pPr>
        <w:spacing w:after="0"/>
        <w:ind w:right="1229"/>
      </w:pPr>
      <w:r>
        <w:t>.text:0040683B                 mov     edx, [eax+14h]</w:t>
      </w:r>
    </w:p>
    <w:p w14:paraId="6B970FA4" w14:textId="77777777" w:rsidR="00435C7A" w:rsidRDefault="00435C7A" w:rsidP="00435C7A">
      <w:pPr>
        <w:spacing w:after="0"/>
        <w:ind w:right="1229"/>
      </w:pPr>
      <w:r>
        <w:t>.text:0040683E                 mov     ecx, [eax+10h]</w:t>
      </w:r>
    </w:p>
    <w:p w14:paraId="1D400848" w14:textId="77777777" w:rsidR="00435C7A" w:rsidRDefault="00435C7A" w:rsidP="00435C7A">
      <w:pPr>
        <w:spacing w:after="0"/>
        <w:ind w:right="1229"/>
      </w:pPr>
      <w:r>
        <w:t>.text:00406841                 mov     esi, edi</w:t>
      </w:r>
    </w:p>
    <w:p w14:paraId="3C8A75D1" w14:textId="77777777" w:rsidR="00435C7A" w:rsidRDefault="00435C7A" w:rsidP="00435C7A">
      <w:pPr>
        <w:spacing w:after="0"/>
        <w:ind w:right="1229"/>
      </w:pPr>
      <w:r>
        <w:t>.text:00406843                 sub     esi, edx</w:t>
      </w:r>
    </w:p>
    <w:p w14:paraId="26D6AD97" w14:textId="77777777" w:rsidR="00435C7A" w:rsidRDefault="00435C7A" w:rsidP="00435C7A">
      <w:pPr>
        <w:spacing w:after="0"/>
        <w:ind w:right="1229"/>
      </w:pPr>
      <w:r>
        <w:t>.text:00406845                 cmp     esi, ecx</w:t>
      </w:r>
    </w:p>
    <w:p w14:paraId="14CE4B75" w14:textId="77777777" w:rsidR="00435C7A" w:rsidRDefault="00435C7A" w:rsidP="00435C7A">
      <w:pPr>
        <w:spacing w:after="0"/>
        <w:ind w:right="1229"/>
      </w:pPr>
      <w:r>
        <w:t>.text:00406847                 jb      short loc_40684F</w:t>
      </w:r>
    </w:p>
    <w:p w14:paraId="49317390" w14:textId="77777777" w:rsidR="00435C7A" w:rsidRDefault="00435C7A" w:rsidP="00435C7A">
      <w:pPr>
        <w:spacing w:after="0"/>
        <w:ind w:right="1229"/>
      </w:pPr>
      <w:r>
        <w:t>.text:00406849                 call    ds:__vbaGenerateBoundsError</w:t>
      </w:r>
    </w:p>
    <w:p w14:paraId="092B2DAA" w14:textId="77777777" w:rsidR="00435C7A" w:rsidRDefault="00435C7A" w:rsidP="00435C7A">
      <w:pPr>
        <w:spacing w:after="0"/>
        <w:ind w:right="1229"/>
      </w:pPr>
      <w:r>
        <w:t>.text:0040684F</w:t>
      </w:r>
    </w:p>
    <w:p w14:paraId="588377C5" w14:textId="77777777" w:rsidR="00435C7A" w:rsidRDefault="00435C7A" w:rsidP="00435C7A">
      <w:pPr>
        <w:spacing w:after="0"/>
        <w:ind w:right="1229"/>
      </w:pPr>
      <w:r>
        <w:t>.text:0040684F loc_40684F:                             ; CODE XREF: .text:00406847↑j</w:t>
      </w:r>
    </w:p>
    <w:p w14:paraId="4696B66E" w14:textId="77777777" w:rsidR="00435C7A" w:rsidRDefault="00435C7A" w:rsidP="00435C7A">
      <w:pPr>
        <w:spacing w:after="0"/>
        <w:ind w:right="1229"/>
      </w:pPr>
      <w:r>
        <w:t>.text:0040684F                 shl     esi, 2</w:t>
      </w:r>
    </w:p>
    <w:p w14:paraId="1EE16916" w14:textId="77777777" w:rsidR="00435C7A" w:rsidRDefault="00435C7A" w:rsidP="00435C7A">
      <w:pPr>
        <w:spacing w:after="0"/>
        <w:ind w:right="1229"/>
      </w:pPr>
      <w:r>
        <w:t>.text:00406852                 jmp     short loc_40685C</w:t>
      </w:r>
    </w:p>
    <w:p w14:paraId="488943A3" w14:textId="77777777" w:rsidR="00435C7A" w:rsidRDefault="00435C7A" w:rsidP="00435C7A">
      <w:pPr>
        <w:spacing w:after="0"/>
        <w:ind w:right="1229"/>
      </w:pPr>
      <w:r>
        <w:t>.text:00406854 ; ---------------------------------------------------------------------------</w:t>
      </w:r>
    </w:p>
    <w:p w14:paraId="54F4AB77" w14:textId="77777777" w:rsidR="00435C7A" w:rsidRDefault="00435C7A" w:rsidP="00435C7A">
      <w:pPr>
        <w:spacing w:after="0"/>
        <w:ind w:right="1229"/>
      </w:pPr>
      <w:r>
        <w:t>.text:00406854</w:t>
      </w:r>
    </w:p>
    <w:p w14:paraId="4962D99C" w14:textId="77777777" w:rsidR="00435C7A" w:rsidRDefault="00435C7A" w:rsidP="00435C7A">
      <w:pPr>
        <w:spacing w:after="0"/>
        <w:ind w:right="1229"/>
      </w:pPr>
      <w:r>
        <w:t>.text:00406854 loc_406854:                             ; CODE XREF: .text:00406833↑j</w:t>
      </w:r>
    </w:p>
    <w:p w14:paraId="7043064B" w14:textId="77777777" w:rsidR="00435C7A" w:rsidRDefault="00435C7A" w:rsidP="00435C7A">
      <w:pPr>
        <w:spacing w:after="0"/>
        <w:ind w:right="1229"/>
      </w:pPr>
      <w:r>
        <w:lastRenderedPageBreak/>
        <w:t>.text:00406854                                         ; .text:00406839↑j</w:t>
      </w:r>
    </w:p>
    <w:p w14:paraId="5655562B" w14:textId="77777777" w:rsidR="00435C7A" w:rsidRDefault="00435C7A" w:rsidP="00435C7A">
      <w:pPr>
        <w:spacing w:after="0"/>
        <w:ind w:right="1229"/>
      </w:pPr>
      <w:r>
        <w:t>.text:00406854                 call    ds:__vbaGenerateBoundsError</w:t>
      </w:r>
    </w:p>
    <w:p w14:paraId="22D79141" w14:textId="77777777" w:rsidR="00435C7A" w:rsidRDefault="00435C7A" w:rsidP="00435C7A">
      <w:pPr>
        <w:spacing w:after="0"/>
        <w:ind w:right="1229"/>
      </w:pPr>
      <w:r>
        <w:t>.text:0040685A                 mov     esi, eax</w:t>
      </w:r>
    </w:p>
    <w:p w14:paraId="42EC3817" w14:textId="77777777" w:rsidR="00435C7A" w:rsidRDefault="00435C7A" w:rsidP="00435C7A">
      <w:pPr>
        <w:spacing w:after="0"/>
        <w:ind w:right="1229"/>
      </w:pPr>
      <w:r>
        <w:t>.text:0040685C</w:t>
      </w:r>
    </w:p>
    <w:p w14:paraId="7B309D26" w14:textId="77777777" w:rsidR="00435C7A" w:rsidRDefault="00435C7A" w:rsidP="00435C7A">
      <w:pPr>
        <w:spacing w:after="0"/>
        <w:ind w:right="1229"/>
      </w:pPr>
      <w:r>
        <w:t>.text:0040685C loc_40685C:                             ; CODE XREF: .text:00406852↑j</w:t>
      </w:r>
    </w:p>
    <w:p w14:paraId="1309AFFF" w14:textId="77777777" w:rsidR="00435C7A" w:rsidRDefault="00435C7A" w:rsidP="00435C7A">
      <w:pPr>
        <w:spacing w:after="0"/>
        <w:ind w:right="1229"/>
      </w:pPr>
      <w:r>
        <w:t>.text:0040685C                 lea     eax, [ebp-4Ch]</w:t>
      </w:r>
    </w:p>
    <w:p w14:paraId="75B18068" w14:textId="77777777" w:rsidR="00435C7A" w:rsidRDefault="00435C7A" w:rsidP="00435C7A">
      <w:pPr>
        <w:spacing w:after="0"/>
        <w:ind w:right="1229"/>
      </w:pPr>
      <w:r>
        <w:t>.text:0040685F                 push    eax</w:t>
      </w:r>
    </w:p>
    <w:p w14:paraId="35980D85" w14:textId="77777777" w:rsidR="00435C7A" w:rsidRDefault="00435C7A" w:rsidP="00435C7A">
      <w:pPr>
        <w:spacing w:after="0"/>
        <w:ind w:right="1229"/>
      </w:pPr>
      <w:r>
        <w:t>.text:00406860                 call    ds:__vbaStrVarMove</w:t>
      </w:r>
    </w:p>
    <w:p w14:paraId="254B64FC" w14:textId="77777777" w:rsidR="00435C7A" w:rsidRDefault="00435C7A" w:rsidP="00435C7A">
      <w:pPr>
        <w:spacing w:after="0"/>
        <w:ind w:right="1229"/>
      </w:pPr>
      <w:r>
        <w:t>.text:00406866                 mov     edx, eax</w:t>
      </w:r>
    </w:p>
    <w:p w14:paraId="586DDDD4" w14:textId="77777777" w:rsidR="00435C7A" w:rsidRDefault="00435C7A" w:rsidP="00435C7A">
      <w:pPr>
        <w:spacing w:after="0"/>
        <w:ind w:right="1229"/>
      </w:pPr>
      <w:r>
        <w:t>.text:00406868                 lea     ecx, [ebp-2Ch]</w:t>
      </w:r>
    </w:p>
    <w:p w14:paraId="09E3F665" w14:textId="77777777" w:rsidR="00435C7A" w:rsidRDefault="00435C7A" w:rsidP="00435C7A">
      <w:pPr>
        <w:spacing w:after="0"/>
        <w:ind w:right="1229"/>
      </w:pPr>
      <w:r>
        <w:t>.text:0040686B                 call    ds:__vbaStrMove</w:t>
      </w:r>
    </w:p>
    <w:p w14:paraId="09703525" w14:textId="77777777" w:rsidR="00435C7A" w:rsidRDefault="00435C7A" w:rsidP="00435C7A">
      <w:pPr>
        <w:spacing w:after="0"/>
        <w:ind w:right="1229"/>
      </w:pPr>
      <w:r>
        <w:t>.text:00406871                 mov     ecx, [ebp-18h]</w:t>
      </w:r>
    </w:p>
    <w:p w14:paraId="30B3859D" w14:textId="77777777" w:rsidR="00435C7A" w:rsidRDefault="00435C7A" w:rsidP="00435C7A">
      <w:pPr>
        <w:spacing w:after="0"/>
        <w:ind w:right="1229"/>
      </w:pPr>
      <w:r>
        <w:t>.text:00406874                 mov     edx, eax</w:t>
      </w:r>
    </w:p>
    <w:p w14:paraId="7219A236" w14:textId="77777777" w:rsidR="00435C7A" w:rsidRDefault="00435C7A" w:rsidP="00435C7A">
      <w:pPr>
        <w:spacing w:after="0"/>
        <w:ind w:right="1229"/>
      </w:pPr>
      <w:r>
        <w:t>.text:00406876                 mov     ecx, [ecx+0Ch]</w:t>
      </w:r>
    </w:p>
    <w:p w14:paraId="5C70EB13" w14:textId="77777777" w:rsidR="00435C7A" w:rsidRDefault="00435C7A" w:rsidP="00435C7A">
      <w:pPr>
        <w:spacing w:after="0"/>
        <w:ind w:right="1229"/>
      </w:pPr>
      <w:r>
        <w:t>.text:00406879                 add     ecx, esi</w:t>
      </w:r>
    </w:p>
    <w:p w14:paraId="72F722AC" w14:textId="77777777" w:rsidR="00435C7A" w:rsidRDefault="00435C7A" w:rsidP="00435C7A">
      <w:pPr>
        <w:spacing w:after="0"/>
        <w:ind w:right="1229"/>
      </w:pPr>
      <w:r>
        <w:t>.text:0040687B                 call    ds:__vbaStrCopy</w:t>
      </w:r>
    </w:p>
    <w:p w14:paraId="0DFA1A79" w14:textId="77777777" w:rsidR="00435C7A" w:rsidRDefault="00435C7A" w:rsidP="00435C7A">
      <w:pPr>
        <w:spacing w:after="0"/>
        <w:ind w:right="1229"/>
      </w:pPr>
      <w:r>
        <w:t>.text:00406881                 lea     ecx, [ebp-2Ch]</w:t>
      </w:r>
    </w:p>
    <w:p w14:paraId="4ED63C58" w14:textId="77777777" w:rsidR="00435C7A" w:rsidRDefault="00435C7A" w:rsidP="00435C7A">
      <w:pPr>
        <w:spacing w:after="0"/>
        <w:ind w:right="1229"/>
      </w:pPr>
      <w:r>
        <w:t>.text:00406884                 call    ds:__vbaFreeStr</w:t>
      </w:r>
    </w:p>
    <w:p w14:paraId="0BD5D224" w14:textId="77777777" w:rsidR="00435C7A" w:rsidRDefault="00435C7A" w:rsidP="00435C7A">
      <w:pPr>
        <w:spacing w:after="0"/>
        <w:ind w:right="1229"/>
      </w:pPr>
      <w:r>
        <w:t>.text:0040688A                 lea     edx, [ebp-4Ch]</w:t>
      </w:r>
    </w:p>
    <w:p w14:paraId="24EB5E36" w14:textId="77777777" w:rsidR="00435C7A" w:rsidRDefault="00435C7A" w:rsidP="00435C7A">
      <w:pPr>
        <w:spacing w:after="0"/>
        <w:ind w:right="1229"/>
      </w:pPr>
      <w:r>
        <w:t>.text:0040688D                 lea     eax, [ebp-3Ch]</w:t>
      </w:r>
    </w:p>
    <w:p w14:paraId="7489FAC1" w14:textId="77777777" w:rsidR="00435C7A" w:rsidRDefault="00435C7A" w:rsidP="00435C7A">
      <w:pPr>
        <w:spacing w:after="0"/>
        <w:ind w:right="1229"/>
      </w:pPr>
      <w:r>
        <w:t>.text:00406890                 push    edx</w:t>
      </w:r>
    </w:p>
    <w:p w14:paraId="6C65C6B5" w14:textId="77777777" w:rsidR="00435C7A" w:rsidRDefault="00435C7A" w:rsidP="00435C7A">
      <w:pPr>
        <w:spacing w:after="0"/>
        <w:ind w:right="1229"/>
      </w:pPr>
      <w:r>
        <w:t>.text:00406891                 push    eax</w:t>
      </w:r>
    </w:p>
    <w:p w14:paraId="1784ECB1" w14:textId="77777777" w:rsidR="00435C7A" w:rsidRDefault="00435C7A" w:rsidP="00435C7A">
      <w:pPr>
        <w:spacing w:after="0"/>
        <w:ind w:right="1229"/>
      </w:pPr>
      <w:r>
        <w:t>.text:00406892                 push    2</w:t>
      </w:r>
    </w:p>
    <w:p w14:paraId="6178FB2B" w14:textId="77777777" w:rsidR="00435C7A" w:rsidRDefault="00435C7A" w:rsidP="00435C7A">
      <w:pPr>
        <w:spacing w:after="0"/>
        <w:ind w:right="1229"/>
      </w:pPr>
      <w:r>
        <w:t>.text:00406894                 call    ds:__vbaFreeVarList</w:t>
      </w:r>
    </w:p>
    <w:p w14:paraId="79489BA6" w14:textId="77777777" w:rsidR="00435C7A" w:rsidRDefault="00435C7A" w:rsidP="00435C7A">
      <w:pPr>
        <w:spacing w:after="0"/>
        <w:ind w:right="1229"/>
      </w:pPr>
      <w:r>
        <w:t>.text:0040689A                 add     edi, 1</w:t>
      </w:r>
    </w:p>
    <w:p w14:paraId="7188393F" w14:textId="77777777" w:rsidR="00435C7A" w:rsidRDefault="00435C7A" w:rsidP="00435C7A">
      <w:pPr>
        <w:spacing w:after="0"/>
        <w:ind w:right="1229"/>
      </w:pPr>
      <w:r>
        <w:t>.text:0040689D                 push    0</w:t>
      </w:r>
    </w:p>
    <w:p w14:paraId="12090F2A" w14:textId="77777777" w:rsidR="00435C7A" w:rsidRDefault="00435C7A" w:rsidP="00435C7A">
      <w:pPr>
        <w:spacing w:after="0"/>
        <w:ind w:right="1229"/>
      </w:pPr>
      <w:r>
        <w:t>.text:0040689F                 jo      loc_406A1E</w:t>
      </w:r>
    </w:p>
    <w:p w14:paraId="009779AE" w14:textId="77777777" w:rsidR="00435C7A" w:rsidRDefault="00435C7A" w:rsidP="00435C7A">
      <w:pPr>
        <w:spacing w:after="0"/>
        <w:ind w:right="1229"/>
      </w:pPr>
      <w:r>
        <w:t>.text:004068A5                 push    edi</w:t>
      </w:r>
    </w:p>
    <w:p w14:paraId="4E23BD42" w14:textId="77777777" w:rsidR="00435C7A" w:rsidRDefault="00435C7A" w:rsidP="00435C7A">
      <w:pPr>
        <w:spacing w:after="0"/>
        <w:ind w:right="1229"/>
      </w:pPr>
      <w:r>
        <w:t>.text:004068A6                 push    1</w:t>
      </w:r>
    </w:p>
    <w:p w14:paraId="4C207DE5" w14:textId="77777777" w:rsidR="00435C7A" w:rsidRDefault="00435C7A" w:rsidP="00435C7A">
      <w:pPr>
        <w:spacing w:after="0"/>
        <w:ind w:right="1229"/>
      </w:pPr>
      <w:r>
        <w:t>.text:004068A8                 lea     ecx, [ebp-18h]</w:t>
      </w:r>
    </w:p>
    <w:p w14:paraId="158A953B" w14:textId="77777777" w:rsidR="00435C7A" w:rsidRDefault="00435C7A" w:rsidP="00435C7A">
      <w:pPr>
        <w:spacing w:after="0"/>
        <w:ind w:right="1229"/>
      </w:pPr>
      <w:r>
        <w:t>.text:004068AB                 push    8</w:t>
      </w:r>
    </w:p>
    <w:p w14:paraId="008BC683" w14:textId="77777777" w:rsidR="00435C7A" w:rsidRDefault="00435C7A" w:rsidP="00435C7A">
      <w:pPr>
        <w:spacing w:after="0"/>
        <w:ind w:right="1229"/>
      </w:pPr>
      <w:r>
        <w:t>.text:004068AD                 push    ecx</w:t>
      </w:r>
    </w:p>
    <w:p w14:paraId="0D4B4D69" w14:textId="77777777" w:rsidR="00435C7A" w:rsidRDefault="00435C7A" w:rsidP="00435C7A">
      <w:pPr>
        <w:spacing w:after="0"/>
        <w:ind w:right="1229"/>
      </w:pPr>
      <w:r>
        <w:t>.text:004068AE                 push    4</w:t>
      </w:r>
    </w:p>
    <w:p w14:paraId="1CE56301" w14:textId="77777777" w:rsidR="00435C7A" w:rsidRDefault="00435C7A" w:rsidP="00435C7A">
      <w:pPr>
        <w:spacing w:after="0"/>
        <w:ind w:right="1229"/>
      </w:pPr>
      <w:r>
        <w:t>.text:004068B0                 push    180h</w:t>
      </w:r>
    </w:p>
    <w:p w14:paraId="2713E2A3" w14:textId="77777777" w:rsidR="00435C7A" w:rsidRDefault="00435C7A" w:rsidP="00435C7A">
      <w:pPr>
        <w:spacing w:after="0"/>
        <w:ind w:right="1229"/>
      </w:pPr>
      <w:r>
        <w:t>.text:004068B5                 call    ds:__vbaRedimPreserve</w:t>
      </w:r>
    </w:p>
    <w:p w14:paraId="40EA4B10" w14:textId="77777777" w:rsidR="00435C7A" w:rsidRDefault="00435C7A" w:rsidP="00435C7A">
      <w:pPr>
        <w:spacing w:after="0"/>
        <w:ind w:right="1229"/>
      </w:pPr>
      <w:r>
        <w:t>.text:004068BB                 mov     edx, [ebp+10h]</w:t>
      </w:r>
    </w:p>
    <w:p w14:paraId="774E7DB6" w14:textId="77777777" w:rsidR="00435C7A" w:rsidRDefault="00435C7A" w:rsidP="00435C7A">
      <w:pPr>
        <w:spacing w:after="0"/>
        <w:ind w:right="1229"/>
      </w:pPr>
      <w:r>
        <w:t>.text:004068BE                 add     esp, 28h</w:t>
      </w:r>
    </w:p>
    <w:p w14:paraId="1939AFFF" w14:textId="77777777" w:rsidR="00435C7A" w:rsidRDefault="00435C7A" w:rsidP="00435C7A">
      <w:pPr>
        <w:spacing w:after="0"/>
        <w:ind w:right="1229"/>
      </w:pPr>
      <w:r>
        <w:t>.text:004068C1                 mov     eax, [edx]</w:t>
      </w:r>
    </w:p>
    <w:p w14:paraId="55218D4C" w14:textId="77777777" w:rsidR="00435C7A" w:rsidRDefault="00435C7A" w:rsidP="00435C7A">
      <w:pPr>
        <w:spacing w:after="0"/>
        <w:ind w:right="1229"/>
      </w:pPr>
      <w:r>
        <w:t>.text:004068C3                 push    eax</w:t>
      </w:r>
    </w:p>
    <w:p w14:paraId="03367747" w14:textId="77777777" w:rsidR="00435C7A" w:rsidRDefault="00435C7A" w:rsidP="00435C7A">
      <w:pPr>
        <w:spacing w:after="0"/>
        <w:ind w:right="1229"/>
      </w:pPr>
      <w:r>
        <w:t>.text:004068C4                 call    ds:__vbaLenBstr</w:t>
      </w:r>
    </w:p>
    <w:p w14:paraId="5B8A8A06" w14:textId="77777777" w:rsidR="00435C7A" w:rsidRDefault="00435C7A" w:rsidP="00435C7A">
      <w:pPr>
        <w:spacing w:after="0"/>
        <w:ind w:right="1229"/>
      </w:pPr>
      <w:r>
        <w:t>.text:004068CA                 mov     esi, eax</w:t>
      </w:r>
    </w:p>
    <w:p w14:paraId="6CDE00F7" w14:textId="77777777" w:rsidR="00435C7A" w:rsidRDefault="00435C7A" w:rsidP="00435C7A">
      <w:pPr>
        <w:spacing w:after="0"/>
        <w:ind w:right="1229"/>
      </w:pPr>
      <w:r>
        <w:t>.text:004068CC                 add     esi, ebx</w:t>
      </w:r>
    </w:p>
    <w:p w14:paraId="1BD7ED15" w14:textId="77777777" w:rsidR="00435C7A" w:rsidRDefault="00435C7A" w:rsidP="00435C7A">
      <w:pPr>
        <w:spacing w:after="0"/>
        <w:ind w:right="1229"/>
      </w:pPr>
      <w:r>
        <w:t>.text:004068CE                 jo      loc_406A1E</w:t>
      </w:r>
    </w:p>
    <w:p w14:paraId="45AF0117" w14:textId="77777777" w:rsidR="00435C7A" w:rsidRDefault="00435C7A" w:rsidP="00435C7A">
      <w:pPr>
        <w:spacing w:after="0"/>
        <w:ind w:right="1229"/>
      </w:pPr>
      <w:r>
        <w:t>.text:004068D4                 mov     eax, esi</w:t>
      </w:r>
    </w:p>
    <w:p w14:paraId="65C9AD9D" w14:textId="77777777" w:rsidR="00435C7A" w:rsidRDefault="00435C7A" w:rsidP="00435C7A">
      <w:pPr>
        <w:spacing w:after="0"/>
        <w:ind w:right="1229"/>
      </w:pPr>
      <w:r>
        <w:lastRenderedPageBreak/>
        <w:t>.text:004068D6                 xor     ebx, ebx</w:t>
      </w:r>
    </w:p>
    <w:p w14:paraId="05164D36" w14:textId="77777777" w:rsidR="00435C7A" w:rsidRDefault="00435C7A" w:rsidP="00435C7A">
      <w:pPr>
        <w:spacing w:after="0"/>
        <w:ind w:right="1229"/>
      </w:pPr>
      <w:r>
        <w:t>.text:004068D8                 jmp     loc_4067DC</w:t>
      </w:r>
    </w:p>
    <w:p w14:paraId="439CB6AE" w14:textId="77777777" w:rsidR="00435C7A" w:rsidRDefault="00435C7A" w:rsidP="00435C7A">
      <w:pPr>
        <w:spacing w:after="0"/>
        <w:ind w:right="1229"/>
      </w:pPr>
      <w:r>
        <w:t>.text:004068DD ; ---------------------------------------------------------------------------</w:t>
      </w:r>
    </w:p>
    <w:p w14:paraId="6E19158A" w14:textId="77777777" w:rsidR="00435C7A" w:rsidRDefault="00435C7A" w:rsidP="00435C7A">
      <w:pPr>
        <w:spacing w:after="0"/>
        <w:ind w:right="1229"/>
      </w:pPr>
      <w:r>
        <w:t>.text:004068DD</w:t>
      </w:r>
    </w:p>
    <w:p w14:paraId="535C314A" w14:textId="77777777" w:rsidR="00435C7A" w:rsidRDefault="00435C7A" w:rsidP="00435C7A">
      <w:pPr>
        <w:spacing w:after="0"/>
        <w:ind w:right="1229"/>
      </w:pPr>
      <w:r>
        <w:t>.text:004068DD loc_4068DD:                             ; CODE XREF: .text:004067F4↑j</w:t>
      </w:r>
    </w:p>
    <w:p w14:paraId="12DBBBED" w14:textId="77777777" w:rsidR="00435C7A" w:rsidRDefault="00435C7A" w:rsidP="00435C7A">
      <w:pPr>
        <w:spacing w:after="0"/>
        <w:ind w:right="1229"/>
      </w:pPr>
      <w:r>
        <w:t>.text:004068DD                 mov     ebx, [ebp+0Ch]</w:t>
      </w:r>
    </w:p>
    <w:p w14:paraId="12C536FC" w14:textId="77777777" w:rsidR="00435C7A" w:rsidRDefault="00435C7A" w:rsidP="00435C7A">
      <w:pPr>
        <w:spacing w:after="0"/>
        <w:ind w:right="1229"/>
      </w:pPr>
      <w:r>
        <w:t>.text:004068E0                 mov     ecx, [ebx]</w:t>
      </w:r>
    </w:p>
    <w:p w14:paraId="32DB2AC1" w14:textId="77777777" w:rsidR="00435C7A" w:rsidRDefault="00435C7A" w:rsidP="00435C7A">
      <w:pPr>
        <w:spacing w:after="0"/>
        <w:ind w:right="1229"/>
      </w:pPr>
      <w:r>
        <w:t>.text:004068E2                 push    ecx</w:t>
      </w:r>
    </w:p>
    <w:p w14:paraId="1D03F359" w14:textId="77777777" w:rsidR="00435C7A" w:rsidRDefault="00435C7A" w:rsidP="00435C7A">
      <w:pPr>
        <w:spacing w:after="0"/>
        <w:ind w:right="1229"/>
      </w:pPr>
      <w:r>
        <w:t>.text:004068E3                 call    ds:__vbaLenBstr</w:t>
      </w:r>
    </w:p>
    <w:p w14:paraId="3B9B70E1" w14:textId="77777777" w:rsidR="00435C7A" w:rsidRDefault="00435C7A" w:rsidP="00435C7A">
      <w:pPr>
        <w:spacing w:after="0"/>
        <w:ind w:right="1229"/>
      </w:pPr>
      <w:r>
        <w:t>.text:004068E9                 cmp     esi, eax</w:t>
      </w:r>
    </w:p>
    <w:p w14:paraId="55462F85" w14:textId="77777777" w:rsidR="00435C7A" w:rsidRDefault="00435C7A" w:rsidP="00435C7A">
      <w:pPr>
        <w:spacing w:after="0"/>
        <w:ind w:right="1229"/>
      </w:pPr>
      <w:r>
        <w:t>.text:004068EB                 jz      loc_40698B</w:t>
      </w:r>
    </w:p>
    <w:p w14:paraId="0099DB9C" w14:textId="77777777" w:rsidR="00435C7A" w:rsidRDefault="00435C7A" w:rsidP="00435C7A">
      <w:pPr>
        <w:spacing w:after="0"/>
        <w:ind w:right="1229"/>
      </w:pPr>
      <w:r>
        <w:t>.text:004068F1                 lea     edx, [ebp-3Ch]</w:t>
      </w:r>
    </w:p>
    <w:p w14:paraId="298A9E6E" w14:textId="77777777" w:rsidR="00435C7A" w:rsidRDefault="00435C7A" w:rsidP="00435C7A">
      <w:pPr>
        <w:spacing w:after="0"/>
        <w:ind w:right="1229"/>
      </w:pPr>
      <w:r>
        <w:t>.text:004068F4                 lea     eax, [ebp-5Ch]</w:t>
      </w:r>
    </w:p>
    <w:p w14:paraId="45ECA2A0" w14:textId="77777777" w:rsidR="00435C7A" w:rsidRDefault="00435C7A" w:rsidP="00435C7A">
      <w:pPr>
        <w:spacing w:after="0"/>
        <w:ind w:right="1229"/>
      </w:pPr>
      <w:r>
        <w:t>.text:004068F7                 push    edx</w:t>
      </w:r>
    </w:p>
    <w:p w14:paraId="2227B01A" w14:textId="77777777" w:rsidR="00435C7A" w:rsidRDefault="00435C7A" w:rsidP="00435C7A">
      <w:pPr>
        <w:spacing w:after="0"/>
        <w:ind w:right="1229"/>
      </w:pPr>
      <w:r>
        <w:t>.text:004068F8                 push    esi</w:t>
      </w:r>
    </w:p>
    <w:p w14:paraId="679B9AAD" w14:textId="77777777" w:rsidR="00435C7A" w:rsidRDefault="00435C7A" w:rsidP="00435C7A">
      <w:pPr>
        <w:spacing w:after="0"/>
        <w:ind w:right="1229"/>
      </w:pPr>
      <w:r>
        <w:t>.text:004068F9                 lea     ecx, [ebp-4Ch]</w:t>
      </w:r>
    </w:p>
    <w:p w14:paraId="5789D8C1" w14:textId="77777777" w:rsidR="00435C7A" w:rsidRDefault="00435C7A" w:rsidP="00435C7A">
      <w:pPr>
        <w:spacing w:after="0"/>
        <w:ind w:right="1229"/>
      </w:pPr>
      <w:r>
        <w:t>.text:004068FC                 push    eax</w:t>
      </w:r>
    </w:p>
    <w:p w14:paraId="5E4D5242" w14:textId="77777777" w:rsidR="00435C7A" w:rsidRDefault="00435C7A" w:rsidP="00435C7A">
      <w:pPr>
        <w:spacing w:after="0"/>
        <w:ind w:right="1229"/>
      </w:pPr>
      <w:r>
        <w:t>.text:004068FD                 push    ecx</w:t>
      </w:r>
    </w:p>
    <w:p w14:paraId="57598844" w14:textId="77777777" w:rsidR="00435C7A" w:rsidRDefault="00435C7A" w:rsidP="00435C7A">
      <w:pPr>
        <w:spacing w:after="0"/>
        <w:ind w:right="1229"/>
      </w:pPr>
      <w:r>
        <w:t>.text:004068FE                 mov     dword ptr [ebp-34h], 80020004h</w:t>
      </w:r>
    </w:p>
    <w:p w14:paraId="20CD6DD3" w14:textId="77777777" w:rsidR="00435C7A" w:rsidRDefault="00435C7A" w:rsidP="00435C7A">
      <w:pPr>
        <w:spacing w:after="0"/>
        <w:ind w:right="1229"/>
      </w:pPr>
      <w:r>
        <w:t>.text:00406905                 mov     dword ptr [ebp-3Ch], 0Ah</w:t>
      </w:r>
    </w:p>
    <w:p w14:paraId="03FAF852" w14:textId="77777777" w:rsidR="00435C7A" w:rsidRDefault="00435C7A" w:rsidP="00435C7A">
      <w:pPr>
        <w:spacing w:after="0"/>
        <w:ind w:right="1229"/>
      </w:pPr>
      <w:r>
        <w:t>.text:0040690C                 mov     [ebp-54h], ebx</w:t>
      </w:r>
    </w:p>
    <w:p w14:paraId="4E150BE6" w14:textId="77777777" w:rsidR="00435C7A" w:rsidRDefault="00435C7A" w:rsidP="00435C7A">
      <w:pPr>
        <w:spacing w:after="0"/>
        <w:ind w:right="1229"/>
      </w:pPr>
      <w:r>
        <w:t>.text:0040690F                 mov     dword ptr [ebp-5Ch], 4008h</w:t>
      </w:r>
    </w:p>
    <w:p w14:paraId="1876538B" w14:textId="77777777" w:rsidR="00435C7A" w:rsidRDefault="00435C7A" w:rsidP="00435C7A">
      <w:pPr>
        <w:spacing w:after="0"/>
        <w:ind w:right="1229"/>
      </w:pPr>
      <w:r>
        <w:t>.text:00406916                 call    ds:MSVBVM60_632</w:t>
      </w:r>
    </w:p>
    <w:p w14:paraId="0E6FBEEF" w14:textId="77777777" w:rsidR="00435C7A" w:rsidRDefault="00435C7A" w:rsidP="00435C7A">
      <w:pPr>
        <w:spacing w:after="0"/>
        <w:ind w:right="1229"/>
      </w:pPr>
      <w:r>
        <w:t>.text:0040691C                 mov     eax, [ebp-18h]</w:t>
      </w:r>
    </w:p>
    <w:p w14:paraId="6FFC9C94" w14:textId="77777777" w:rsidR="00435C7A" w:rsidRDefault="00435C7A" w:rsidP="00435C7A">
      <w:pPr>
        <w:spacing w:after="0"/>
        <w:ind w:right="1229"/>
      </w:pPr>
      <w:r>
        <w:t>.text:0040691F                 test    eax, eax</w:t>
      </w:r>
    </w:p>
    <w:p w14:paraId="490FDE17" w14:textId="77777777" w:rsidR="00435C7A" w:rsidRDefault="00435C7A" w:rsidP="00435C7A">
      <w:pPr>
        <w:spacing w:after="0"/>
        <w:ind w:right="1229"/>
      </w:pPr>
      <w:r>
        <w:t>.text:00406921                 jz      short loc_406942</w:t>
      </w:r>
    </w:p>
    <w:p w14:paraId="00C7E9CF" w14:textId="77777777" w:rsidR="00435C7A" w:rsidRDefault="00435C7A" w:rsidP="00435C7A">
      <w:pPr>
        <w:spacing w:after="0"/>
        <w:ind w:right="1229"/>
      </w:pPr>
      <w:r>
        <w:t>.text:00406923                 cmp     word ptr [eax], 1</w:t>
      </w:r>
    </w:p>
    <w:p w14:paraId="10614853" w14:textId="77777777" w:rsidR="00435C7A" w:rsidRDefault="00435C7A" w:rsidP="00435C7A">
      <w:pPr>
        <w:spacing w:after="0"/>
        <w:ind w:right="1229"/>
      </w:pPr>
      <w:r>
        <w:t>.text:00406927                 jnz     short loc_406942</w:t>
      </w:r>
    </w:p>
    <w:p w14:paraId="7F204C60" w14:textId="77777777" w:rsidR="00435C7A" w:rsidRDefault="00435C7A" w:rsidP="00435C7A">
      <w:pPr>
        <w:spacing w:after="0"/>
        <w:ind w:right="1229"/>
      </w:pPr>
      <w:r>
        <w:t>.text:00406929                 mov     edx, [eax+14h]</w:t>
      </w:r>
    </w:p>
    <w:p w14:paraId="151EFB5F" w14:textId="77777777" w:rsidR="00435C7A" w:rsidRDefault="00435C7A" w:rsidP="00435C7A">
      <w:pPr>
        <w:spacing w:after="0"/>
        <w:ind w:right="1229"/>
      </w:pPr>
      <w:r>
        <w:t>.text:0040692C                 mov     ecx, [eax+10h]</w:t>
      </w:r>
    </w:p>
    <w:p w14:paraId="609E2A60" w14:textId="77777777" w:rsidR="00435C7A" w:rsidRDefault="00435C7A" w:rsidP="00435C7A">
      <w:pPr>
        <w:spacing w:after="0"/>
        <w:ind w:right="1229"/>
      </w:pPr>
      <w:r>
        <w:t>.text:0040692F                 mov     esi, edi</w:t>
      </w:r>
    </w:p>
    <w:p w14:paraId="2ECC8DED" w14:textId="77777777" w:rsidR="00435C7A" w:rsidRDefault="00435C7A" w:rsidP="00435C7A">
      <w:pPr>
        <w:spacing w:after="0"/>
        <w:ind w:right="1229"/>
      </w:pPr>
      <w:r>
        <w:t>.text:00406931                 sub     esi, edx</w:t>
      </w:r>
    </w:p>
    <w:p w14:paraId="786D89E5" w14:textId="77777777" w:rsidR="00435C7A" w:rsidRDefault="00435C7A" w:rsidP="00435C7A">
      <w:pPr>
        <w:spacing w:after="0"/>
        <w:ind w:right="1229"/>
      </w:pPr>
      <w:r>
        <w:t>.text:00406933                 cmp     esi, ecx</w:t>
      </w:r>
    </w:p>
    <w:p w14:paraId="1D501D5D" w14:textId="77777777" w:rsidR="00435C7A" w:rsidRDefault="00435C7A" w:rsidP="00435C7A">
      <w:pPr>
        <w:spacing w:after="0"/>
        <w:ind w:right="1229"/>
      </w:pPr>
      <w:r>
        <w:t>.text:00406935                 jb      short loc_40693D</w:t>
      </w:r>
    </w:p>
    <w:p w14:paraId="25834656" w14:textId="77777777" w:rsidR="00435C7A" w:rsidRDefault="00435C7A" w:rsidP="00435C7A">
      <w:pPr>
        <w:spacing w:after="0"/>
        <w:ind w:right="1229"/>
      </w:pPr>
      <w:r>
        <w:t>.text:00406937                 call    ds:__vbaGenerateBoundsError</w:t>
      </w:r>
    </w:p>
    <w:p w14:paraId="382E2B02" w14:textId="77777777" w:rsidR="00435C7A" w:rsidRDefault="00435C7A" w:rsidP="00435C7A">
      <w:pPr>
        <w:spacing w:after="0"/>
        <w:ind w:right="1229"/>
      </w:pPr>
      <w:r>
        <w:t>.text:0040693D</w:t>
      </w:r>
    </w:p>
    <w:p w14:paraId="5E34B66E" w14:textId="77777777" w:rsidR="00435C7A" w:rsidRDefault="00435C7A" w:rsidP="00435C7A">
      <w:pPr>
        <w:spacing w:after="0"/>
        <w:ind w:right="1229"/>
      </w:pPr>
      <w:r>
        <w:t>.text:0040693D loc_40693D:                             ; CODE XREF: .text:00406935↑j</w:t>
      </w:r>
    </w:p>
    <w:p w14:paraId="27477779" w14:textId="77777777" w:rsidR="00435C7A" w:rsidRDefault="00435C7A" w:rsidP="00435C7A">
      <w:pPr>
        <w:spacing w:after="0"/>
        <w:ind w:right="1229"/>
      </w:pPr>
      <w:r>
        <w:t>.text:0040693D                 shl     esi, 2</w:t>
      </w:r>
    </w:p>
    <w:p w14:paraId="7BBF2ACE" w14:textId="77777777" w:rsidR="00435C7A" w:rsidRDefault="00435C7A" w:rsidP="00435C7A">
      <w:pPr>
        <w:spacing w:after="0"/>
        <w:ind w:right="1229"/>
      </w:pPr>
      <w:r>
        <w:t>.text:00406940                 jmp     short loc_40694A</w:t>
      </w:r>
    </w:p>
    <w:p w14:paraId="6FDA1679" w14:textId="77777777" w:rsidR="00435C7A" w:rsidRDefault="00435C7A" w:rsidP="00435C7A">
      <w:pPr>
        <w:spacing w:after="0"/>
        <w:ind w:right="1229"/>
      </w:pPr>
      <w:r>
        <w:t>.text:00406942 ; ---------------------------------------------------------------------------</w:t>
      </w:r>
    </w:p>
    <w:p w14:paraId="1C9D00B1" w14:textId="77777777" w:rsidR="00435C7A" w:rsidRDefault="00435C7A" w:rsidP="00435C7A">
      <w:pPr>
        <w:spacing w:after="0"/>
        <w:ind w:right="1229"/>
      </w:pPr>
      <w:r>
        <w:t>.text:00406942</w:t>
      </w:r>
    </w:p>
    <w:p w14:paraId="4E304CF5" w14:textId="77777777" w:rsidR="00435C7A" w:rsidRDefault="00435C7A" w:rsidP="00435C7A">
      <w:pPr>
        <w:spacing w:after="0"/>
        <w:ind w:right="1229"/>
      </w:pPr>
      <w:r>
        <w:t>.text:00406942 loc_406942:                             ; CODE XREF: .text:00406921↑j</w:t>
      </w:r>
    </w:p>
    <w:p w14:paraId="2E0537DC" w14:textId="77777777" w:rsidR="00435C7A" w:rsidRDefault="00435C7A" w:rsidP="00435C7A">
      <w:pPr>
        <w:spacing w:after="0"/>
        <w:ind w:right="1229"/>
      </w:pPr>
      <w:r>
        <w:t>.text:00406942                                         ; .text:00406927↑j</w:t>
      </w:r>
    </w:p>
    <w:p w14:paraId="193CB922" w14:textId="77777777" w:rsidR="00435C7A" w:rsidRDefault="00435C7A" w:rsidP="00435C7A">
      <w:pPr>
        <w:spacing w:after="0"/>
        <w:ind w:right="1229"/>
      </w:pPr>
      <w:r>
        <w:t>.text:00406942                 call    ds:__vbaGenerateBoundsError</w:t>
      </w:r>
    </w:p>
    <w:p w14:paraId="49970865" w14:textId="77777777" w:rsidR="00435C7A" w:rsidRDefault="00435C7A" w:rsidP="00435C7A">
      <w:pPr>
        <w:spacing w:after="0"/>
        <w:ind w:right="1229"/>
      </w:pPr>
      <w:r>
        <w:lastRenderedPageBreak/>
        <w:t>.text:00406948                 mov     esi, eax</w:t>
      </w:r>
    </w:p>
    <w:p w14:paraId="4229E9A0" w14:textId="77777777" w:rsidR="00435C7A" w:rsidRDefault="00435C7A" w:rsidP="00435C7A">
      <w:pPr>
        <w:spacing w:after="0"/>
        <w:ind w:right="1229"/>
      </w:pPr>
      <w:r>
        <w:t>.text:0040694A</w:t>
      </w:r>
    </w:p>
    <w:p w14:paraId="5CF47E48" w14:textId="77777777" w:rsidR="00435C7A" w:rsidRDefault="00435C7A" w:rsidP="00435C7A">
      <w:pPr>
        <w:spacing w:after="0"/>
        <w:ind w:right="1229"/>
      </w:pPr>
      <w:r>
        <w:t>.text:0040694A loc_40694A:                             ; CODE XREF: .text:00406940↑j</w:t>
      </w:r>
    </w:p>
    <w:p w14:paraId="2A9D8439" w14:textId="77777777" w:rsidR="00435C7A" w:rsidRDefault="00435C7A" w:rsidP="00435C7A">
      <w:pPr>
        <w:spacing w:after="0"/>
        <w:ind w:right="1229"/>
      </w:pPr>
      <w:r>
        <w:t>.text:0040694A                 lea     edx, [ebp-4Ch]</w:t>
      </w:r>
    </w:p>
    <w:p w14:paraId="77E6400B" w14:textId="77777777" w:rsidR="00435C7A" w:rsidRDefault="00435C7A" w:rsidP="00435C7A">
      <w:pPr>
        <w:spacing w:after="0"/>
        <w:ind w:right="1229"/>
      </w:pPr>
      <w:r>
        <w:t>.text:0040694D                 push    edx</w:t>
      </w:r>
    </w:p>
    <w:p w14:paraId="5733CED2" w14:textId="77777777" w:rsidR="00435C7A" w:rsidRDefault="00435C7A" w:rsidP="00435C7A">
      <w:pPr>
        <w:spacing w:after="0"/>
        <w:ind w:right="1229"/>
      </w:pPr>
      <w:r>
        <w:t>.text:0040694E                 call    ds:__vbaStrVarMove</w:t>
      </w:r>
    </w:p>
    <w:p w14:paraId="79922C9F" w14:textId="77777777" w:rsidR="00435C7A" w:rsidRDefault="00435C7A" w:rsidP="00435C7A">
      <w:pPr>
        <w:spacing w:after="0"/>
        <w:ind w:right="1229"/>
      </w:pPr>
      <w:r>
        <w:t>.text:00406954                 mov     edx, eax</w:t>
      </w:r>
    </w:p>
    <w:p w14:paraId="77C6C3E6" w14:textId="77777777" w:rsidR="00435C7A" w:rsidRDefault="00435C7A" w:rsidP="00435C7A">
      <w:pPr>
        <w:spacing w:after="0"/>
        <w:ind w:right="1229"/>
      </w:pPr>
      <w:r>
        <w:t>.text:00406956                 lea     ecx, [ebp-2Ch]</w:t>
      </w:r>
    </w:p>
    <w:p w14:paraId="1F563D60" w14:textId="77777777" w:rsidR="00435C7A" w:rsidRDefault="00435C7A" w:rsidP="00435C7A">
      <w:pPr>
        <w:spacing w:after="0"/>
        <w:ind w:right="1229"/>
      </w:pPr>
      <w:r>
        <w:t>.text:00406959                 call    ds:__vbaStrMove</w:t>
      </w:r>
    </w:p>
    <w:p w14:paraId="4A7D583A" w14:textId="77777777" w:rsidR="00435C7A" w:rsidRDefault="00435C7A" w:rsidP="00435C7A">
      <w:pPr>
        <w:spacing w:after="0"/>
        <w:ind w:right="1229"/>
      </w:pPr>
      <w:r>
        <w:t>.text:0040695F                 mov     edx, eax</w:t>
      </w:r>
    </w:p>
    <w:p w14:paraId="45AE866E" w14:textId="77777777" w:rsidR="00435C7A" w:rsidRDefault="00435C7A" w:rsidP="00435C7A">
      <w:pPr>
        <w:spacing w:after="0"/>
        <w:ind w:right="1229"/>
      </w:pPr>
      <w:r>
        <w:t>.text:00406961                 mov     eax, [ebp-18h]</w:t>
      </w:r>
    </w:p>
    <w:p w14:paraId="5368103D" w14:textId="77777777" w:rsidR="00435C7A" w:rsidRDefault="00435C7A" w:rsidP="00435C7A">
      <w:pPr>
        <w:spacing w:after="0"/>
        <w:ind w:right="1229"/>
      </w:pPr>
      <w:r>
        <w:t>.text:00406964                 mov     ecx, [eax+0Ch]</w:t>
      </w:r>
    </w:p>
    <w:p w14:paraId="5A43CBAD" w14:textId="77777777" w:rsidR="00435C7A" w:rsidRDefault="00435C7A" w:rsidP="00435C7A">
      <w:pPr>
        <w:spacing w:after="0"/>
        <w:ind w:right="1229"/>
      </w:pPr>
      <w:r>
        <w:t>.text:00406967                 add     ecx, esi</w:t>
      </w:r>
    </w:p>
    <w:p w14:paraId="75E98BAE" w14:textId="77777777" w:rsidR="00435C7A" w:rsidRDefault="00435C7A" w:rsidP="00435C7A">
      <w:pPr>
        <w:spacing w:after="0"/>
        <w:ind w:right="1229"/>
      </w:pPr>
      <w:r>
        <w:t>.text:00406969                 call    ds:__vbaStrCopy</w:t>
      </w:r>
    </w:p>
    <w:p w14:paraId="1BA07844" w14:textId="77777777" w:rsidR="00435C7A" w:rsidRDefault="00435C7A" w:rsidP="00435C7A">
      <w:pPr>
        <w:spacing w:after="0"/>
        <w:ind w:right="1229"/>
      </w:pPr>
      <w:r>
        <w:t>.text:0040696F                 lea     ecx, [ebp-2Ch]</w:t>
      </w:r>
    </w:p>
    <w:p w14:paraId="76328B76" w14:textId="77777777" w:rsidR="00435C7A" w:rsidRDefault="00435C7A" w:rsidP="00435C7A">
      <w:pPr>
        <w:spacing w:after="0"/>
        <w:ind w:right="1229"/>
      </w:pPr>
      <w:r>
        <w:t>.text:00406972                 call    ds:__vbaFreeStr</w:t>
      </w:r>
    </w:p>
    <w:p w14:paraId="0C1D2801" w14:textId="77777777" w:rsidR="00435C7A" w:rsidRDefault="00435C7A" w:rsidP="00435C7A">
      <w:pPr>
        <w:spacing w:after="0"/>
        <w:ind w:right="1229"/>
      </w:pPr>
      <w:r>
        <w:t>.text:00406978                 lea     ecx, [ebp-4Ch]</w:t>
      </w:r>
    </w:p>
    <w:p w14:paraId="559464D6" w14:textId="77777777" w:rsidR="00435C7A" w:rsidRDefault="00435C7A" w:rsidP="00435C7A">
      <w:pPr>
        <w:spacing w:after="0"/>
        <w:ind w:right="1229"/>
      </w:pPr>
      <w:r>
        <w:t>.text:0040697B                 lea     edx, [ebp-3Ch]</w:t>
      </w:r>
    </w:p>
    <w:p w14:paraId="38ED419B" w14:textId="77777777" w:rsidR="00435C7A" w:rsidRDefault="00435C7A" w:rsidP="00435C7A">
      <w:pPr>
        <w:spacing w:after="0"/>
        <w:ind w:right="1229"/>
      </w:pPr>
      <w:r>
        <w:t>.text:0040697E                 push    ecx</w:t>
      </w:r>
    </w:p>
    <w:p w14:paraId="00FAA550" w14:textId="77777777" w:rsidR="00435C7A" w:rsidRDefault="00435C7A" w:rsidP="00435C7A">
      <w:pPr>
        <w:spacing w:after="0"/>
        <w:ind w:right="1229"/>
      </w:pPr>
      <w:r>
        <w:t>.text:0040697F                 push    edx</w:t>
      </w:r>
    </w:p>
    <w:p w14:paraId="2AA4A4E9" w14:textId="77777777" w:rsidR="00435C7A" w:rsidRDefault="00435C7A" w:rsidP="00435C7A">
      <w:pPr>
        <w:spacing w:after="0"/>
        <w:ind w:right="1229"/>
      </w:pPr>
      <w:r>
        <w:t>.text:00406980                 push    2</w:t>
      </w:r>
    </w:p>
    <w:p w14:paraId="095756FD" w14:textId="77777777" w:rsidR="00435C7A" w:rsidRDefault="00435C7A" w:rsidP="00435C7A">
      <w:pPr>
        <w:spacing w:after="0"/>
        <w:ind w:right="1229"/>
      </w:pPr>
      <w:r>
        <w:t>.text:00406982                 call    ds:__vbaFreeVarList</w:t>
      </w:r>
    </w:p>
    <w:p w14:paraId="76B0ECCE" w14:textId="77777777" w:rsidR="00435C7A" w:rsidRDefault="00435C7A" w:rsidP="00435C7A">
      <w:pPr>
        <w:spacing w:after="0"/>
        <w:ind w:right="1229"/>
      </w:pPr>
      <w:r>
        <w:t>.text:00406988                 add     esp, 0Ch</w:t>
      </w:r>
    </w:p>
    <w:p w14:paraId="7C798891" w14:textId="77777777" w:rsidR="00435C7A" w:rsidRDefault="00435C7A" w:rsidP="00435C7A">
      <w:pPr>
        <w:spacing w:after="0"/>
        <w:ind w:right="1229"/>
      </w:pPr>
      <w:r>
        <w:t>.text:0040698B</w:t>
      </w:r>
    </w:p>
    <w:p w14:paraId="5D79104B" w14:textId="77777777" w:rsidR="00435C7A" w:rsidRDefault="00435C7A" w:rsidP="00435C7A">
      <w:pPr>
        <w:spacing w:after="0"/>
        <w:ind w:right="1229"/>
      </w:pPr>
      <w:r>
        <w:t>.text:0040698B loc_40698B:                             ; CODE XREF: .text:004068EB↑j</w:t>
      </w:r>
    </w:p>
    <w:p w14:paraId="08730390" w14:textId="77777777" w:rsidR="00435C7A" w:rsidRDefault="00435C7A" w:rsidP="00435C7A">
      <w:pPr>
        <w:spacing w:after="0"/>
        <w:ind w:right="1229"/>
      </w:pPr>
      <w:r>
        <w:t>.text:0040698B                 push    0</w:t>
      </w:r>
    </w:p>
    <w:p w14:paraId="3F5C5785" w14:textId="77777777" w:rsidR="00435C7A" w:rsidRDefault="00435C7A" w:rsidP="00435C7A">
      <w:pPr>
        <w:spacing w:after="0"/>
        <w:ind w:right="1229"/>
      </w:pPr>
      <w:r>
        <w:t>.text:0040698D                 push    edi</w:t>
      </w:r>
    </w:p>
    <w:p w14:paraId="54966999" w14:textId="77777777" w:rsidR="00435C7A" w:rsidRDefault="00435C7A" w:rsidP="00435C7A">
      <w:pPr>
        <w:spacing w:after="0"/>
        <w:ind w:right="1229"/>
      </w:pPr>
      <w:r>
        <w:t>.text:0040698E                 push    1</w:t>
      </w:r>
    </w:p>
    <w:p w14:paraId="295DFC15" w14:textId="77777777" w:rsidR="00435C7A" w:rsidRDefault="00435C7A" w:rsidP="00435C7A">
      <w:pPr>
        <w:spacing w:after="0"/>
        <w:ind w:right="1229"/>
      </w:pPr>
      <w:r>
        <w:t>.text:00406990                 lea     eax, [ebp-18h]</w:t>
      </w:r>
    </w:p>
    <w:p w14:paraId="159C81E1" w14:textId="77777777" w:rsidR="00435C7A" w:rsidRDefault="00435C7A" w:rsidP="00435C7A">
      <w:pPr>
        <w:spacing w:after="0"/>
        <w:ind w:right="1229"/>
      </w:pPr>
      <w:r>
        <w:t>.text:00406993                 push    8</w:t>
      </w:r>
    </w:p>
    <w:p w14:paraId="302F5CD2" w14:textId="77777777" w:rsidR="00435C7A" w:rsidRDefault="00435C7A" w:rsidP="00435C7A">
      <w:pPr>
        <w:spacing w:after="0"/>
        <w:ind w:right="1229"/>
      </w:pPr>
      <w:r>
        <w:t>.text:00406995                 push    eax</w:t>
      </w:r>
    </w:p>
    <w:p w14:paraId="2408B417" w14:textId="77777777" w:rsidR="00435C7A" w:rsidRDefault="00435C7A" w:rsidP="00435C7A">
      <w:pPr>
        <w:spacing w:after="0"/>
        <w:ind w:right="1229"/>
      </w:pPr>
      <w:r>
        <w:t>.text:00406996                 push    4</w:t>
      </w:r>
    </w:p>
    <w:p w14:paraId="7CF19AFD" w14:textId="77777777" w:rsidR="00435C7A" w:rsidRDefault="00435C7A" w:rsidP="00435C7A">
      <w:pPr>
        <w:spacing w:after="0"/>
        <w:ind w:right="1229"/>
      </w:pPr>
      <w:r>
        <w:t>.text:00406998                 push    180h</w:t>
      </w:r>
    </w:p>
    <w:p w14:paraId="5BD3C46F" w14:textId="77777777" w:rsidR="00435C7A" w:rsidRDefault="00435C7A" w:rsidP="00435C7A">
      <w:pPr>
        <w:spacing w:after="0"/>
        <w:ind w:right="1229"/>
      </w:pPr>
      <w:r>
        <w:t>.text:0040699D                 call    ds:__vbaRedimPreserve</w:t>
      </w:r>
    </w:p>
    <w:p w14:paraId="6623BF26" w14:textId="77777777" w:rsidR="00435C7A" w:rsidRDefault="00435C7A" w:rsidP="00435C7A">
      <w:pPr>
        <w:spacing w:after="0"/>
        <w:ind w:right="1229"/>
      </w:pPr>
      <w:r>
        <w:t>.text:004069A3                 add     esp, 1Ch</w:t>
      </w:r>
    </w:p>
    <w:p w14:paraId="0468F312" w14:textId="77777777" w:rsidR="00435C7A" w:rsidRDefault="00435C7A" w:rsidP="00435C7A">
      <w:pPr>
        <w:spacing w:after="0"/>
        <w:ind w:right="1229"/>
      </w:pPr>
      <w:r>
        <w:t>.text:004069A6                 lea     ecx, [ebp-18h]</w:t>
      </w:r>
    </w:p>
    <w:p w14:paraId="494199FC" w14:textId="77777777" w:rsidR="00435C7A" w:rsidRDefault="00435C7A" w:rsidP="00435C7A">
      <w:pPr>
        <w:spacing w:after="0"/>
        <w:ind w:right="1229"/>
      </w:pPr>
      <w:r>
        <w:t>.text:004069A9                 lea     edx, [ebp-28h]</w:t>
      </w:r>
    </w:p>
    <w:p w14:paraId="74BD24F9" w14:textId="77777777" w:rsidR="00435C7A" w:rsidRDefault="00435C7A" w:rsidP="00435C7A">
      <w:pPr>
        <w:spacing w:after="0"/>
        <w:ind w:right="1229"/>
      </w:pPr>
      <w:r>
        <w:t>.text:004069AC                 push    ecx</w:t>
      </w:r>
    </w:p>
    <w:p w14:paraId="174048CA" w14:textId="77777777" w:rsidR="00435C7A" w:rsidRDefault="00435C7A" w:rsidP="00435C7A">
      <w:pPr>
        <w:spacing w:after="0"/>
        <w:ind w:right="1229"/>
      </w:pPr>
      <w:r>
        <w:t>.text:004069AD                 push    edx</w:t>
      </w:r>
    </w:p>
    <w:p w14:paraId="18352941" w14:textId="77777777" w:rsidR="00435C7A" w:rsidRDefault="00435C7A" w:rsidP="00435C7A">
      <w:pPr>
        <w:spacing w:after="0"/>
        <w:ind w:right="1229"/>
      </w:pPr>
      <w:r>
        <w:t>.text:004069AE                 call    ds:__vbaAryMove</w:t>
      </w:r>
    </w:p>
    <w:p w14:paraId="4A7C5B1C" w14:textId="77777777" w:rsidR="00435C7A" w:rsidRDefault="00435C7A" w:rsidP="00435C7A">
      <w:pPr>
        <w:spacing w:after="0"/>
        <w:ind w:right="1229"/>
      </w:pPr>
      <w:r>
        <w:t>.text:004069B4                 push    offset sub_4069F7</w:t>
      </w:r>
    </w:p>
    <w:p w14:paraId="1FC0195D" w14:textId="77777777" w:rsidR="00435C7A" w:rsidRDefault="00435C7A" w:rsidP="00435C7A">
      <w:pPr>
        <w:spacing w:after="0"/>
        <w:ind w:right="1229"/>
      </w:pPr>
      <w:r>
        <w:t>.text:004069B9                 jmp     short loc_4069EA</w:t>
      </w:r>
    </w:p>
    <w:p w14:paraId="2799D69C" w14:textId="77777777" w:rsidR="00435C7A" w:rsidRDefault="00435C7A" w:rsidP="00435C7A">
      <w:pPr>
        <w:spacing w:after="0"/>
        <w:ind w:right="1229"/>
      </w:pPr>
      <w:r>
        <w:t>.text:004069BB ; ---------------------------------------------------------------------------</w:t>
      </w:r>
    </w:p>
    <w:p w14:paraId="53CADFA2" w14:textId="77777777" w:rsidR="00435C7A" w:rsidRDefault="00435C7A" w:rsidP="00435C7A">
      <w:pPr>
        <w:spacing w:after="0"/>
        <w:ind w:right="1229"/>
      </w:pPr>
      <w:r>
        <w:t>.text:004069BB                 test    byte ptr [ebp-4], 4</w:t>
      </w:r>
    </w:p>
    <w:p w14:paraId="28F23633" w14:textId="77777777" w:rsidR="00435C7A" w:rsidRDefault="00435C7A" w:rsidP="00435C7A">
      <w:pPr>
        <w:spacing w:after="0"/>
        <w:ind w:right="1229"/>
      </w:pPr>
      <w:r>
        <w:lastRenderedPageBreak/>
        <w:t>.text:004069BF                 jz      short loc_4069CD</w:t>
      </w:r>
    </w:p>
    <w:p w14:paraId="6F160F07" w14:textId="77777777" w:rsidR="00435C7A" w:rsidRDefault="00435C7A" w:rsidP="00435C7A">
      <w:pPr>
        <w:spacing w:after="0"/>
        <w:ind w:right="1229"/>
      </w:pPr>
      <w:r>
        <w:t>.text:004069C1                 lea     eax, [ebp-28h]</w:t>
      </w:r>
    </w:p>
    <w:p w14:paraId="3C4B6AD7" w14:textId="77777777" w:rsidR="00435C7A" w:rsidRDefault="00435C7A" w:rsidP="00435C7A">
      <w:pPr>
        <w:spacing w:after="0"/>
        <w:ind w:right="1229"/>
      </w:pPr>
      <w:r>
        <w:t>.text:004069C4                 push    eax</w:t>
      </w:r>
    </w:p>
    <w:p w14:paraId="344E9824" w14:textId="77777777" w:rsidR="00435C7A" w:rsidRDefault="00435C7A" w:rsidP="00435C7A">
      <w:pPr>
        <w:spacing w:after="0"/>
        <w:ind w:right="1229"/>
      </w:pPr>
      <w:r>
        <w:t>.text:004069C5                 push    0</w:t>
      </w:r>
    </w:p>
    <w:p w14:paraId="462F7558" w14:textId="77777777" w:rsidR="00435C7A" w:rsidRDefault="00435C7A" w:rsidP="00435C7A">
      <w:pPr>
        <w:spacing w:after="0"/>
        <w:ind w:right="1229"/>
      </w:pPr>
      <w:r>
        <w:t>.text:004069C7                 call    ds:__vbaAryDestruct</w:t>
      </w:r>
    </w:p>
    <w:p w14:paraId="25B589C3" w14:textId="77777777" w:rsidR="00435C7A" w:rsidRDefault="00435C7A" w:rsidP="00435C7A">
      <w:pPr>
        <w:spacing w:after="0"/>
        <w:ind w:right="1229"/>
      </w:pPr>
      <w:r>
        <w:t>.text:004069CD</w:t>
      </w:r>
    </w:p>
    <w:p w14:paraId="4072BAAF" w14:textId="77777777" w:rsidR="00435C7A" w:rsidRDefault="00435C7A" w:rsidP="00435C7A">
      <w:pPr>
        <w:spacing w:after="0"/>
        <w:ind w:right="1229"/>
      </w:pPr>
      <w:r>
        <w:t>.text:004069CD loc_4069CD:                             ; CODE XREF: .text:004069BF↑j</w:t>
      </w:r>
    </w:p>
    <w:p w14:paraId="0C7091EF" w14:textId="77777777" w:rsidR="00435C7A" w:rsidRDefault="00435C7A" w:rsidP="00435C7A">
      <w:pPr>
        <w:spacing w:after="0"/>
        <w:ind w:right="1229"/>
      </w:pPr>
      <w:r>
        <w:t>.text:004069CD                 lea     ecx, [ebp-2Ch]</w:t>
      </w:r>
    </w:p>
    <w:p w14:paraId="559B46CE" w14:textId="77777777" w:rsidR="00435C7A" w:rsidRDefault="00435C7A" w:rsidP="00435C7A">
      <w:pPr>
        <w:spacing w:after="0"/>
        <w:ind w:right="1229"/>
      </w:pPr>
      <w:r>
        <w:t>.text:004069D0                 call    ds:__vbaFreeStr</w:t>
      </w:r>
    </w:p>
    <w:p w14:paraId="40F82387" w14:textId="77777777" w:rsidR="00435C7A" w:rsidRDefault="00435C7A" w:rsidP="00435C7A">
      <w:pPr>
        <w:spacing w:after="0"/>
        <w:ind w:right="1229"/>
      </w:pPr>
      <w:r>
        <w:t>.text:004069D6                 lea     ecx, [ebp-4Ch]</w:t>
      </w:r>
    </w:p>
    <w:p w14:paraId="0A77D1F4" w14:textId="77777777" w:rsidR="00435C7A" w:rsidRDefault="00435C7A" w:rsidP="00435C7A">
      <w:pPr>
        <w:spacing w:after="0"/>
        <w:ind w:right="1229"/>
      </w:pPr>
      <w:r>
        <w:t>.text:004069D9                 lea     edx, [ebp-3Ch]</w:t>
      </w:r>
    </w:p>
    <w:p w14:paraId="31BE444D" w14:textId="77777777" w:rsidR="00435C7A" w:rsidRDefault="00435C7A" w:rsidP="00435C7A">
      <w:pPr>
        <w:spacing w:after="0"/>
        <w:ind w:right="1229"/>
      </w:pPr>
      <w:r>
        <w:t>.text:004069DC                 push    ecx</w:t>
      </w:r>
    </w:p>
    <w:p w14:paraId="6B4EFC76" w14:textId="77777777" w:rsidR="00435C7A" w:rsidRDefault="00435C7A" w:rsidP="00435C7A">
      <w:pPr>
        <w:spacing w:after="0"/>
        <w:ind w:right="1229"/>
      </w:pPr>
      <w:r>
        <w:t>.text:004069DD                 push    edx</w:t>
      </w:r>
    </w:p>
    <w:p w14:paraId="50382770" w14:textId="77777777" w:rsidR="00435C7A" w:rsidRDefault="00435C7A" w:rsidP="00435C7A">
      <w:pPr>
        <w:spacing w:after="0"/>
        <w:ind w:right="1229"/>
      </w:pPr>
      <w:r>
        <w:t>.text:004069DE                 push    2</w:t>
      </w:r>
    </w:p>
    <w:p w14:paraId="154DD52C" w14:textId="77777777" w:rsidR="00435C7A" w:rsidRDefault="00435C7A" w:rsidP="00435C7A">
      <w:pPr>
        <w:spacing w:after="0"/>
        <w:ind w:right="1229"/>
      </w:pPr>
      <w:r>
        <w:t>.text:004069E0                 call    ds:__vbaFreeVarList</w:t>
      </w:r>
    </w:p>
    <w:p w14:paraId="65F7B886" w14:textId="77777777" w:rsidR="00435C7A" w:rsidRDefault="00435C7A" w:rsidP="00435C7A">
      <w:pPr>
        <w:spacing w:after="0"/>
        <w:ind w:right="1229"/>
      </w:pPr>
      <w:r>
        <w:t>.text:004069E6                 add     esp, 0Ch</w:t>
      </w:r>
    </w:p>
    <w:p w14:paraId="6B6EC7B7" w14:textId="77777777" w:rsidR="00435C7A" w:rsidRDefault="00435C7A" w:rsidP="00435C7A">
      <w:pPr>
        <w:spacing w:after="0"/>
        <w:ind w:right="1229"/>
      </w:pPr>
      <w:r>
        <w:t>.text:004069E9                 retn</w:t>
      </w:r>
    </w:p>
    <w:p w14:paraId="13F0ABEC" w14:textId="77777777" w:rsidR="00435C7A" w:rsidRDefault="00435C7A" w:rsidP="00435C7A">
      <w:pPr>
        <w:spacing w:after="0"/>
        <w:ind w:right="1229"/>
      </w:pPr>
      <w:r>
        <w:t>.text:004069EA ; ---------------------------------------------------------------------------</w:t>
      </w:r>
    </w:p>
    <w:p w14:paraId="13003AB4" w14:textId="77777777" w:rsidR="00435C7A" w:rsidRDefault="00435C7A" w:rsidP="00435C7A">
      <w:pPr>
        <w:spacing w:after="0"/>
        <w:ind w:right="1229"/>
      </w:pPr>
      <w:r>
        <w:t>.text:004069EA</w:t>
      </w:r>
    </w:p>
    <w:p w14:paraId="0AD8C730" w14:textId="77777777" w:rsidR="00435C7A" w:rsidRDefault="00435C7A" w:rsidP="00435C7A">
      <w:pPr>
        <w:spacing w:after="0"/>
        <w:ind w:right="1229"/>
      </w:pPr>
      <w:r>
        <w:t>.text:004069EA loc_4069EA:                             ; CODE XREF: .text:004069B9↑j</w:t>
      </w:r>
    </w:p>
    <w:p w14:paraId="395E2DF7" w14:textId="77777777" w:rsidR="00435C7A" w:rsidRDefault="00435C7A" w:rsidP="00435C7A">
      <w:pPr>
        <w:spacing w:after="0"/>
        <w:ind w:right="1229"/>
      </w:pPr>
      <w:r>
        <w:t>.text:004069EA                 lea     eax, [ebp-18h]</w:t>
      </w:r>
    </w:p>
    <w:p w14:paraId="6D16390A" w14:textId="77777777" w:rsidR="00435C7A" w:rsidRDefault="00435C7A" w:rsidP="00435C7A">
      <w:pPr>
        <w:spacing w:after="0"/>
        <w:ind w:right="1229"/>
      </w:pPr>
      <w:r>
        <w:t>.text:004069ED                 push    eax</w:t>
      </w:r>
    </w:p>
    <w:p w14:paraId="08972C72" w14:textId="77777777" w:rsidR="00435C7A" w:rsidRDefault="00435C7A" w:rsidP="00435C7A">
      <w:pPr>
        <w:spacing w:after="0"/>
        <w:ind w:right="1229"/>
      </w:pPr>
      <w:r>
        <w:t>.text:004069EE                 push    0</w:t>
      </w:r>
    </w:p>
    <w:p w14:paraId="2A90D5FA" w14:textId="77777777" w:rsidR="00435C7A" w:rsidRDefault="00435C7A" w:rsidP="00435C7A">
      <w:pPr>
        <w:spacing w:after="0"/>
        <w:ind w:right="1229"/>
      </w:pPr>
      <w:r>
        <w:t>.text:004069F0                 call    ds:__vbaAryDestruct</w:t>
      </w:r>
    </w:p>
    <w:p w14:paraId="116D9304" w14:textId="77777777" w:rsidR="00435C7A" w:rsidRDefault="00435C7A" w:rsidP="00435C7A">
      <w:pPr>
        <w:spacing w:after="0"/>
        <w:ind w:right="1229"/>
      </w:pPr>
      <w:r>
        <w:t>.text:004069F6                 retn</w:t>
      </w:r>
    </w:p>
    <w:p w14:paraId="33ADC6F6" w14:textId="77777777" w:rsidR="00435C7A" w:rsidRDefault="00435C7A" w:rsidP="00435C7A">
      <w:pPr>
        <w:spacing w:after="0"/>
        <w:ind w:right="1229"/>
      </w:pPr>
      <w:r>
        <w:t>.text:004069F7</w:t>
      </w:r>
    </w:p>
    <w:p w14:paraId="2CB6A249" w14:textId="77777777" w:rsidR="00435C7A" w:rsidRDefault="00435C7A" w:rsidP="00435C7A">
      <w:pPr>
        <w:spacing w:after="0"/>
        <w:ind w:right="1229"/>
      </w:pPr>
      <w:r>
        <w:t>.text:004069F7 ; =============== S U B R O U T I N E =======================================</w:t>
      </w:r>
    </w:p>
    <w:p w14:paraId="757C98F7" w14:textId="77777777" w:rsidR="00435C7A" w:rsidRDefault="00435C7A" w:rsidP="00435C7A">
      <w:pPr>
        <w:spacing w:after="0"/>
        <w:ind w:right="1229"/>
      </w:pPr>
      <w:r>
        <w:t>.text:004069F7</w:t>
      </w:r>
    </w:p>
    <w:p w14:paraId="480542C0" w14:textId="77777777" w:rsidR="00435C7A" w:rsidRDefault="00435C7A" w:rsidP="00435C7A">
      <w:pPr>
        <w:spacing w:after="0"/>
        <w:ind w:right="1229"/>
      </w:pPr>
      <w:r>
        <w:t>.text:004069F7</w:t>
      </w:r>
    </w:p>
    <w:p w14:paraId="0CDEA5E1" w14:textId="77777777" w:rsidR="00435C7A" w:rsidRDefault="00435C7A" w:rsidP="00435C7A">
      <w:pPr>
        <w:spacing w:after="0"/>
        <w:ind w:right="1229"/>
      </w:pPr>
      <w:r>
        <w:t>.text:004069F7 sub_4069F7      proc near               ; DATA XREF: .text:004069B4↑o</w:t>
      </w:r>
    </w:p>
    <w:p w14:paraId="548E7251" w14:textId="77777777" w:rsidR="00435C7A" w:rsidRDefault="00435C7A" w:rsidP="00435C7A">
      <w:pPr>
        <w:spacing w:after="0"/>
        <w:ind w:right="1229"/>
      </w:pPr>
      <w:r>
        <w:t>.text:004069F7                 mov     eax, [ebp+8]</w:t>
      </w:r>
    </w:p>
    <w:p w14:paraId="77C47580" w14:textId="77777777" w:rsidR="00435C7A" w:rsidRDefault="00435C7A" w:rsidP="00435C7A">
      <w:pPr>
        <w:spacing w:after="0"/>
        <w:ind w:right="1229"/>
      </w:pPr>
      <w:r>
        <w:t>.text:004069FA                 push    eax</w:t>
      </w:r>
    </w:p>
    <w:p w14:paraId="46DC94CE" w14:textId="77777777" w:rsidR="00435C7A" w:rsidRDefault="00435C7A" w:rsidP="00435C7A">
      <w:pPr>
        <w:spacing w:after="0"/>
        <w:ind w:right="1229"/>
      </w:pPr>
      <w:r>
        <w:t>.text:004069FB                 mov     ecx, [eax]</w:t>
      </w:r>
    </w:p>
    <w:p w14:paraId="17456C7E" w14:textId="77777777" w:rsidR="00435C7A" w:rsidRDefault="00435C7A" w:rsidP="00435C7A">
      <w:pPr>
        <w:spacing w:after="0"/>
        <w:ind w:right="1229"/>
      </w:pPr>
      <w:r>
        <w:t>.text:004069FD                 call    dword ptr [ecx+8]</w:t>
      </w:r>
    </w:p>
    <w:p w14:paraId="5D5FE674" w14:textId="77777777" w:rsidR="00435C7A" w:rsidRDefault="00435C7A" w:rsidP="00435C7A">
      <w:pPr>
        <w:spacing w:after="0"/>
        <w:ind w:right="1229"/>
      </w:pPr>
      <w:r>
        <w:t>.text:00406A00                 mov     edx, [ebp+14h]</w:t>
      </w:r>
    </w:p>
    <w:p w14:paraId="4318D153" w14:textId="77777777" w:rsidR="00435C7A" w:rsidRDefault="00435C7A" w:rsidP="00435C7A">
      <w:pPr>
        <w:spacing w:after="0"/>
        <w:ind w:right="1229"/>
      </w:pPr>
      <w:r>
        <w:t>.text:00406A03                 mov     eax, [ebp-28h]</w:t>
      </w:r>
    </w:p>
    <w:p w14:paraId="2A23272F" w14:textId="77777777" w:rsidR="00435C7A" w:rsidRDefault="00435C7A" w:rsidP="00435C7A">
      <w:pPr>
        <w:spacing w:after="0"/>
        <w:ind w:right="1229"/>
      </w:pPr>
      <w:r>
        <w:t>.text:00406A06                 mov     [edx], eax</w:t>
      </w:r>
    </w:p>
    <w:p w14:paraId="21A2FB3C" w14:textId="77777777" w:rsidR="00435C7A" w:rsidRDefault="00435C7A" w:rsidP="00435C7A">
      <w:pPr>
        <w:spacing w:after="0"/>
        <w:ind w:right="1229"/>
      </w:pPr>
      <w:r>
        <w:t>.text:00406A08                 mov     eax, [ebp-4]</w:t>
      </w:r>
    </w:p>
    <w:p w14:paraId="048CF961" w14:textId="77777777" w:rsidR="00435C7A" w:rsidRDefault="00435C7A" w:rsidP="00435C7A">
      <w:pPr>
        <w:spacing w:after="0"/>
        <w:ind w:right="1229"/>
      </w:pPr>
      <w:r>
        <w:t>.text:00406A0B                 mov     ecx, [ebp-14h]</w:t>
      </w:r>
    </w:p>
    <w:p w14:paraId="2F47A3C7" w14:textId="77777777" w:rsidR="00435C7A" w:rsidRDefault="00435C7A" w:rsidP="00435C7A">
      <w:pPr>
        <w:spacing w:after="0"/>
        <w:ind w:right="1229"/>
      </w:pPr>
      <w:r>
        <w:t>.text:00406A0E                 pop     edi</w:t>
      </w:r>
    </w:p>
    <w:p w14:paraId="6A62E334" w14:textId="77777777" w:rsidR="00435C7A" w:rsidRDefault="00435C7A" w:rsidP="00435C7A">
      <w:pPr>
        <w:spacing w:after="0"/>
        <w:ind w:right="1229"/>
      </w:pPr>
      <w:r>
        <w:t>.text:00406A0F                 pop     esi</w:t>
      </w:r>
    </w:p>
    <w:p w14:paraId="6EB340E4" w14:textId="77777777" w:rsidR="00435C7A" w:rsidRDefault="00435C7A" w:rsidP="00435C7A">
      <w:pPr>
        <w:spacing w:after="0"/>
        <w:ind w:right="1229"/>
      </w:pPr>
      <w:r>
        <w:t>.text:00406A10                 mov     large fs:0, ecx</w:t>
      </w:r>
    </w:p>
    <w:p w14:paraId="6DCD6675" w14:textId="77777777" w:rsidR="00435C7A" w:rsidRDefault="00435C7A" w:rsidP="00435C7A">
      <w:pPr>
        <w:spacing w:after="0"/>
        <w:ind w:right="1229"/>
      </w:pPr>
      <w:r>
        <w:t>.text:00406A17                 pop     ebx</w:t>
      </w:r>
    </w:p>
    <w:p w14:paraId="7BE08B9D" w14:textId="77777777" w:rsidR="00435C7A" w:rsidRDefault="00435C7A" w:rsidP="00435C7A">
      <w:pPr>
        <w:spacing w:after="0"/>
        <w:ind w:right="1229"/>
      </w:pPr>
      <w:r>
        <w:lastRenderedPageBreak/>
        <w:t>.text:00406A18                 mov     esp, ebp</w:t>
      </w:r>
    </w:p>
    <w:p w14:paraId="705902A3" w14:textId="77777777" w:rsidR="00435C7A" w:rsidRDefault="00435C7A" w:rsidP="00435C7A">
      <w:pPr>
        <w:spacing w:after="0"/>
        <w:ind w:right="1229"/>
      </w:pPr>
      <w:r>
        <w:t>.text:00406A1A                 pop     ebp</w:t>
      </w:r>
    </w:p>
    <w:p w14:paraId="21C72A1E" w14:textId="77777777" w:rsidR="00435C7A" w:rsidRDefault="00435C7A" w:rsidP="00435C7A">
      <w:pPr>
        <w:spacing w:after="0"/>
        <w:ind w:right="1229"/>
      </w:pPr>
      <w:r>
        <w:t>.text:00406A1B                 retn    10h</w:t>
      </w:r>
    </w:p>
    <w:p w14:paraId="70A780F6" w14:textId="77777777" w:rsidR="00435C7A" w:rsidRDefault="00435C7A" w:rsidP="00435C7A">
      <w:pPr>
        <w:spacing w:after="0"/>
        <w:ind w:right="1229"/>
      </w:pPr>
      <w:r>
        <w:t>.text:00406A1B sub_4069F7      endp ; sp-analysis failed</w:t>
      </w:r>
    </w:p>
    <w:p w14:paraId="650B42D1" w14:textId="77777777" w:rsidR="00435C7A" w:rsidRDefault="00435C7A" w:rsidP="00435C7A">
      <w:pPr>
        <w:spacing w:after="0"/>
        <w:ind w:right="1229"/>
      </w:pPr>
      <w:r>
        <w:t>.text:00406A1B</w:t>
      </w:r>
    </w:p>
    <w:p w14:paraId="7C0F4A07" w14:textId="77777777" w:rsidR="00435C7A" w:rsidRDefault="00435C7A" w:rsidP="00435C7A">
      <w:pPr>
        <w:spacing w:after="0"/>
        <w:ind w:right="1229"/>
      </w:pPr>
      <w:r>
        <w:t>.text:00406A1E ; ---------------------------------------------------------------------------</w:t>
      </w:r>
    </w:p>
    <w:p w14:paraId="7197E347" w14:textId="77777777" w:rsidR="00435C7A" w:rsidRDefault="00435C7A" w:rsidP="00435C7A">
      <w:pPr>
        <w:spacing w:after="0"/>
        <w:ind w:right="1229"/>
      </w:pPr>
      <w:r>
        <w:t>.text:00406A1E</w:t>
      </w:r>
    </w:p>
    <w:p w14:paraId="6AF71AFE" w14:textId="77777777" w:rsidR="00435C7A" w:rsidRDefault="00435C7A" w:rsidP="00435C7A">
      <w:pPr>
        <w:spacing w:after="0"/>
        <w:ind w:right="1229"/>
      </w:pPr>
      <w:r>
        <w:t>.text:00406A1E loc_406A1E:                             ; CODE XREF: .text:00406804↑j</w:t>
      </w:r>
    </w:p>
    <w:p w14:paraId="24D37A63" w14:textId="77777777" w:rsidR="00435C7A" w:rsidRDefault="00435C7A" w:rsidP="00435C7A">
      <w:pPr>
        <w:spacing w:after="0"/>
        <w:ind w:right="1229"/>
      </w:pPr>
      <w:r>
        <w:t>.text:00406A1E                                         ; .text:0040689F↑j ...</w:t>
      </w:r>
    </w:p>
    <w:p w14:paraId="600AE208" w14:textId="77777777" w:rsidR="00435C7A" w:rsidRDefault="00435C7A" w:rsidP="00435C7A">
      <w:pPr>
        <w:spacing w:after="0"/>
        <w:ind w:right="1229"/>
      </w:pPr>
      <w:r>
        <w:t>.text:00406A1E                 call    ds:__vbaErrorOverflow</w:t>
      </w:r>
    </w:p>
    <w:p w14:paraId="1C8E4458" w14:textId="77777777" w:rsidR="00435C7A" w:rsidRDefault="00435C7A" w:rsidP="00435C7A">
      <w:pPr>
        <w:spacing w:after="0"/>
        <w:ind w:right="1229"/>
      </w:pPr>
      <w:r>
        <w:t>.text:00406A24                 nop</w:t>
      </w:r>
    </w:p>
    <w:p w14:paraId="18E0ABFA" w14:textId="77777777" w:rsidR="00435C7A" w:rsidRDefault="00435C7A" w:rsidP="00435C7A">
      <w:pPr>
        <w:spacing w:after="0"/>
        <w:ind w:right="1229"/>
      </w:pPr>
      <w:r>
        <w:t>.text:00406A25                 nop</w:t>
      </w:r>
    </w:p>
    <w:p w14:paraId="7E325EA6" w14:textId="77777777" w:rsidR="00435C7A" w:rsidRDefault="00435C7A" w:rsidP="00435C7A">
      <w:pPr>
        <w:spacing w:after="0"/>
        <w:ind w:right="1229"/>
      </w:pPr>
      <w:r>
        <w:t>.text:00406A26                 nop</w:t>
      </w:r>
    </w:p>
    <w:p w14:paraId="6D65F56C" w14:textId="77777777" w:rsidR="00435C7A" w:rsidRDefault="00435C7A" w:rsidP="00435C7A">
      <w:pPr>
        <w:spacing w:after="0"/>
        <w:ind w:right="1229"/>
      </w:pPr>
      <w:r>
        <w:t>.text:00406A27                 nop</w:t>
      </w:r>
    </w:p>
    <w:p w14:paraId="7B851875" w14:textId="77777777" w:rsidR="00435C7A" w:rsidRDefault="00435C7A" w:rsidP="00435C7A">
      <w:pPr>
        <w:spacing w:after="0"/>
        <w:ind w:right="1229"/>
      </w:pPr>
      <w:r>
        <w:t>.text:00406A28                 nop</w:t>
      </w:r>
    </w:p>
    <w:p w14:paraId="3C0833D2" w14:textId="77777777" w:rsidR="00435C7A" w:rsidRDefault="00435C7A" w:rsidP="00435C7A">
      <w:pPr>
        <w:spacing w:after="0"/>
        <w:ind w:right="1229"/>
      </w:pPr>
      <w:r>
        <w:t>.text:00406A29                 nop</w:t>
      </w:r>
    </w:p>
    <w:p w14:paraId="21B8C7BF" w14:textId="77777777" w:rsidR="00435C7A" w:rsidRDefault="00435C7A" w:rsidP="00435C7A">
      <w:pPr>
        <w:spacing w:after="0"/>
        <w:ind w:right="1229"/>
      </w:pPr>
      <w:r>
        <w:t>.text:00406A2A                 nop</w:t>
      </w:r>
    </w:p>
    <w:p w14:paraId="48D3B6AA" w14:textId="77777777" w:rsidR="00435C7A" w:rsidRDefault="00435C7A" w:rsidP="00435C7A">
      <w:pPr>
        <w:spacing w:after="0"/>
        <w:ind w:right="1229"/>
      </w:pPr>
      <w:r>
        <w:t>.text:00406A2B                 nop</w:t>
      </w:r>
    </w:p>
    <w:p w14:paraId="7D136E26" w14:textId="77777777" w:rsidR="00435C7A" w:rsidRDefault="00435C7A" w:rsidP="00435C7A">
      <w:pPr>
        <w:spacing w:after="0"/>
        <w:ind w:right="1229"/>
      </w:pPr>
      <w:r>
        <w:t>.text:00406A2C                 nop</w:t>
      </w:r>
    </w:p>
    <w:p w14:paraId="6D759233" w14:textId="77777777" w:rsidR="00435C7A" w:rsidRDefault="00435C7A" w:rsidP="00435C7A">
      <w:pPr>
        <w:spacing w:after="0"/>
        <w:ind w:right="1229"/>
      </w:pPr>
      <w:r>
        <w:t>.text:00406A2D                 nop</w:t>
      </w:r>
    </w:p>
    <w:p w14:paraId="5276AC08" w14:textId="77777777" w:rsidR="00435C7A" w:rsidRDefault="00435C7A" w:rsidP="00435C7A">
      <w:pPr>
        <w:spacing w:after="0"/>
        <w:ind w:right="1229"/>
      </w:pPr>
      <w:r>
        <w:t>.text:00406A2E                 nop</w:t>
      </w:r>
    </w:p>
    <w:p w14:paraId="2DB29256" w14:textId="77777777" w:rsidR="00435C7A" w:rsidRDefault="00435C7A" w:rsidP="00435C7A">
      <w:pPr>
        <w:spacing w:after="0"/>
        <w:ind w:right="1229"/>
      </w:pPr>
      <w:r>
        <w:t>.text:00406A2F                 nop</w:t>
      </w:r>
    </w:p>
    <w:p w14:paraId="36A4C881" w14:textId="77777777" w:rsidR="00435C7A" w:rsidRDefault="00435C7A" w:rsidP="00435C7A">
      <w:pPr>
        <w:spacing w:after="0"/>
        <w:ind w:right="1229"/>
      </w:pPr>
      <w:r>
        <w:t>.text:00406A30</w:t>
      </w:r>
    </w:p>
    <w:p w14:paraId="6AACDFD7" w14:textId="77777777" w:rsidR="00435C7A" w:rsidRDefault="00435C7A" w:rsidP="00435C7A">
      <w:pPr>
        <w:spacing w:after="0"/>
        <w:ind w:right="1229"/>
      </w:pPr>
      <w:r>
        <w:t>.text:00406A30 loc_406A30:                             ; CODE XREF: .text:00403F0F↑j</w:t>
      </w:r>
    </w:p>
    <w:p w14:paraId="0514394A" w14:textId="77777777" w:rsidR="00435C7A" w:rsidRDefault="00435C7A" w:rsidP="00435C7A">
      <w:pPr>
        <w:spacing w:after="0"/>
        <w:ind w:right="1229"/>
      </w:pPr>
      <w:r>
        <w:t>.text:00406A30                 push    ebp</w:t>
      </w:r>
    </w:p>
    <w:p w14:paraId="73E67ADC" w14:textId="77777777" w:rsidR="00435C7A" w:rsidRDefault="00435C7A" w:rsidP="00435C7A">
      <w:pPr>
        <w:spacing w:after="0"/>
        <w:ind w:right="1229"/>
      </w:pPr>
      <w:r>
        <w:t>.text:00406A31                 mov     ebp, esp</w:t>
      </w:r>
    </w:p>
    <w:p w14:paraId="6C0445DA" w14:textId="77777777" w:rsidR="00435C7A" w:rsidRDefault="00435C7A" w:rsidP="00435C7A">
      <w:pPr>
        <w:spacing w:after="0"/>
        <w:ind w:right="1229"/>
      </w:pPr>
      <w:r>
        <w:t>.text:00406A33                 sub     esp, 0Ch</w:t>
      </w:r>
    </w:p>
    <w:p w14:paraId="7AF8A6D1" w14:textId="77777777" w:rsidR="00435C7A" w:rsidRDefault="00435C7A" w:rsidP="00435C7A">
      <w:pPr>
        <w:spacing w:after="0"/>
        <w:ind w:right="1229"/>
      </w:pPr>
      <w:r>
        <w:t>.text:00406A36                 push    offset __vbaExceptHandler</w:t>
      </w:r>
    </w:p>
    <w:p w14:paraId="30248C0C" w14:textId="77777777" w:rsidR="00435C7A" w:rsidRDefault="00435C7A" w:rsidP="00435C7A">
      <w:pPr>
        <w:spacing w:after="0"/>
        <w:ind w:right="1229"/>
      </w:pPr>
      <w:r>
        <w:t>.text:00406A3B                 mov     eax, large fs:0</w:t>
      </w:r>
    </w:p>
    <w:p w14:paraId="051D8666" w14:textId="77777777" w:rsidR="00435C7A" w:rsidRDefault="00435C7A" w:rsidP="00435C7A">
      <w:pPr>
        <w:spacing w:after="0"/>
        <w:ind w:right="1229"/>
      </w:pPr>
      <w:r>
        <w:t>.text:00406A41                 push    eax</w:t>
      </w:r>
    </w:p>
    <w:p w14:paraId="58B9A8F5" w14:textId="77777777" w:rsidR="00435C7A" w:rsidRDefault="00435C7A" w:rsidP="00435C7A">
      <w:pPr>
        <w:spacing w:after="0"/>
        <w:ind w:right="1229"/>
      </w:pPr>
      <w:r>
        <w:t>.text:00406A42                 mov     large fs:0, esp</w:t>
      </w:r>
    </w:p>
    <w:p w14:paraId="659397CB" w14:textId="77777777" w:rsidR="00435C7A" w:rsidRDefault="00435C7A" w:rsidP="00435C7A">
      <w:pPr>
        <w:spacing w:after="0"/>
        <w:ind w:right="1229"/>
      </w:pPr>
      <w:r>
        <w:t>.text:00406A49                 sub     esp, 3Ch</w:t>
      </w:r>
    </w:p>
    <w:p w14:paraId="6A3329F3" w14:textId="77777777" w:rsidR="00435C7A" w:rsidRDefault="00435C7A" w:rsidP="00435C7A">
      <w:pPr>
        <w:spacing w:after="0"/>
        <w:ind w:right="1229"/>
      </w:pPr>
      <w:r>
        <w:t>.text:00406A4C                 push    ebx</w:t>
      </w:r>
    </w:p>
    <w:p w14:paraId="47DD3C00" w14:textId="77777777" w:rsidR="00435C7A" w:rsidRDefault="00435C7A" w:rsidP="00435C7A">
      <w:pPr>
        <w:spacing w:after="0"/>
        <w:ind w:right="1229"/>
      </w:pPr>
      <w:r>
        <w:t>.text:00406A4D                 push    esi</w:t>
      </w:r>
    </w:p>
    <w:p w14:paraId="0D5394FC" w14:textId="77777777" w:rsidR="00435C7A" w:rsidRDefault="00435C7A" w:rsidP="00435C7A">
      <w:pPr>
        <w:spacing w:after="0"/>
        <w:ind w:right="1229"/>
      </w:pPr>
      <w:r>
        <w:t>.text:00406A4E                 push    edi</w:t>
      </w:r>
    </w:p>
    <w:p w14:paraId="5A8737E0" w14:textId="77777777" w:rsidR="00435C7A" w:rsidRDefault="00435C7A" w:rsidP="00435C7A">
      <w:pPr>
        <w:spacing w:after="0"/>
        <w:ind w:right="1229"/>
      </w:pPr>
      <w:r>
        <w:t>.text:00406A4F                 mov     [ebp-0Ch], esp</w:t>
      </w:r>
    </w:p>
    <w:p w14:paraId="10776C49" w14:textId="77777777" w:rsidR="00435C7A" w:rsidRDefault="00435C7A" w:rsidP="00435C7A">
      <w:pPr>
        <w:spacing w:after="0"/>
        <w:ind w:right="1229"/>
      </w:pPr>
      <w:r>
        <w:t>.text:00406A52                 mov     dword ptr [ebp-8], offset dword_4011F0</w:t>
      </w:r>
    </w:p>
    <w:p w14:paraId="5081F32D" w14:textId="77777777" w:rsidR="00435C7A" w:rsidRDefault="00435C7A" w:rsidP="00435C7A">
      <w:pPr>
        <w:spacing w:after="0"/>
        <w:ind w:right="1229"/>
      </w:pPr>
      <w:r>
        <w:t>.text:00406A59                 xor     edi, edi</w:t>
      </w:r>
    </w:p>
    <w:p w14:paraId="245AEA34" w14:textId="77777777" w:rsidR="00435C7A" w:rsidRDefault="00435C7A" w:rsidP="00435C7A">
      <w:pPr>
        <w:spacing w:after="0"/>
        <w:ind w:right="1229"/>
      </w:pPr>
      <w:r>
        <w:t>.text:00406A5B                 mov     [ebp-4], edi</w:t>
      </w:r>
    </w:p>
    <w:p w14:paraId="4ED79319" w14:textId="77777777" w:rsidR="00435C7A" w:rsidRDefault="00435C7A" w:rsidP="00435C7A">
      <w:pPr>
        <w:spacing w:after="0"/>
        <w:ind w:right="1229"/>
      </w:pPr>
      <w:r>
        <w:t>.text:00406A5E                 mov     esi, [ebp+8]</w:t>
      </w:r>
    </w:p>
    <w:p w14:paraId="3F33077D" w14:textId="77777777" w:rsidR="00435C7A" w:rsidRDefault="00435C7A" w:rsidP="00435C7A">
      <w:pPr>
        <w:spacing w:after="0"/>
        <w:ind w:right="1229"/>
      </w:pPr>
      <w:r>
        <w:t>.text:00406A61                 push    esi</w:t>
      </w:r>
    </w:p>
    <w:p w14:paraId="23B32559" w14:textId="77777777" w:rsidR="00435C7A" w:rsidRDefault="00435C7A" w:rsidP="00435C7A">
      <w:pPr>
        <w:spacing w:after="0"/>
        <w:ind w:right="1229"/>
      </w:pPr>
      <w:r>
        <w:t>.text:00406A62                 mov     eax, [esi]</w:t>
      </w:r>
    </w:p>
    <w:p w14:paraId="2AAC8021" w14:textId="77777777" w:rsidR="00435C7A" w:rsidRDefault="00435C7A" w:rsidP="00435C7A">
      <w:pPr>
        <w:spacing w:after="0"/>
        <w:ind w:right="1229"/>
      </w:pPr>
      <w:r>
        <w:t>.text:00406A64                 call    dword ptr [eax+4]</w:t>
      </w:r>
    </w:p>
    <w:p w14:paraId="36BC3FB1" w14:textId="77777777" w:rsidR="00435C7A" w:rsidRDefault="00435C7A" w:rsidP="00435C7A">
      <w:pPr>
        <w:spacing w:after="0"/>
        <w:ind w:right="1229"/>
      </w:pPr>
      <w:r>
        <w:t>.text:00406A67                 mov     ecx, [ebp+14h]</w:t>
      </w:r>
    </w:p>
    <w:p w14:paraId="6EE42AA3" w14:textId="77777777" w:rsidR="00435C7A" w:rsidRDefault="00435C7A" w:rsidP="00435C7A">
      <w:pPr>
        <w:spacing w:after="0"/>
        <w:ind w:right="1229"/>
      </w:pPr>
      <w:r>
        <w:lastRenderedPageBreak/>
        <w:t>.text:00406A6A                 mov     ebx, ds:__vbaLenBstr</w:t>
      </w:r>
    </w:p>
    <w:p w14:paraId="4244980A" w14:textId="77777777" w:rsidR="00435C7A" w:rsidRDefault="00435C7A" w:rsidP="00435C7A">
      <w:pPr>
        <w:spacing w:after="0"/>
        <w:ind w:right="1229"/>
      </w:pPr>
      <w:r>
        <w:t>.text:00406A70                 mov     [ebp-18h], edi</w:t>
      </w:r>
    </w:p>
    <w:p w14:paraId="5C8995F7" w14:textId="77777777" w:rsidR="00435C7A" w:rsidRDefault="00435C7A" w:rsidP="00435C7A">
      <w:pPr>
        <w:spacing w:after="0"/>
        <w:ind w:right="1229"/>
      </w:pPr>
      <w:r>
        <w:t>.text:00406A73                 mov     [ebp-1Ch], edi</w:t>
      </w:r>
    </w:p>
    <w:p w14:paraId="254B18DF" w14:textId="77777777" w:rsidR="00435C7A" w:rsidRDefault="00435C7A" w:rsidP="00435C7A">
      <w:pPr>
        <w:spacing w:after="0"/>
        <w:ind w:right="1229"/>
      </w:pPr>
      <w:r>
        <w:t>.text:00406A76                 mov     [ebp-2Ch], edi</w:t>
      </w:r>
    </w:p>
    <w:p w14:paraId="4D05EB51" w14:textId="77777777" w:rsidR="00435C7A" w:rsidRDefault="00435C7A" w:rsidP="00435C7A">
      <w:pPr>
        <w:spacing w:after="0"/>
        <w:ind w:right="1229"/>
      </w:pPr>
      <w:r>
        <w:t>.text:00406A79                 mov     [ebp-30h], edi</w:t>
      </w:r>
    </w:p>
    <w:p w14:paraId="77216720" w14:textId="77777777" w:rsidR="00435C7A" w:rsidRDefault="00435C7A" w:rsidP="00435C7A">
      <w:pPr>
        <w:spacing w:after="0"/>
        <w:ind w:right="1229"/>
      </w:pPr>
      <w:r>
        <w:t>.text:00406A7C                 mov     [ebp-40h], edi</w:t>
      </w:r>
    </w:p>
    <w:p w14:paraId="577E3B9F" w14:textId="77777777" w:rsidR="00435C7A" w:rsidRDefault="00435C7A" w:rsidP="00435C7A">
      <w:pPr>
        <w:spacing w:after="0"/>
        <w:ind w:right="1229"/>
      </w:pPr>
      <w:r>
        <w:t>.text:00406A7F                 mov     [ecx], edi</w:t>
      </w:r>
    </w:p>
    <w:p w14:paraId="20C22C7D" w14:textId="77777777" w:rsidR="00435C7A" w:rsidRDefault="00435C7A" w:rsidP="00435C7A">
      <w:pPr>
        <w:spacing w:after="0"/>
        <w:ind w:right="1229"/>
      </w:pPr>
      <w:r>
        <w:t>.text:00406A81                 mov     edi, [ebp+10h]</w:t>
      </w:r>
    </w:p>
    <w:p w14:paraId="54317633" w14:textId="77777777" w:rsidR="00435C7A" w:rsidRDefault="00435C7A" w:rsidP="00435C7A">
      <w:pPr>
        <w:spacing w:after="0"/>
        <w:ind w:right="1229"/>
      </w:pPr>
      <w:r>
        <w:t>.text:00406A84                 mov     edx, [edi]</w:t>
      </w:r>
    </w:p>
    <w:p w14:paraId="0890649D" w14:textId="77777777" w:rsidR="00435C7A" w:rsidRDefault="00435C7A" w:rsidP="00435C7A">
      <w:pPr>
        <w:spacing w:after="0"/>
        <w:ind w:right="1229"/>
      </w:pPr>
      <w:r>
        <w:t>.text:00406A86                 push    edx</w:t>
      </w:r>
    </w:p>
    <w:p w14:paraId="26708599" w14:textId="77777777" w:rsidR="00435C7A" w:rsidRDefault="00435C7A" w:rsidP="00435C7A">
      <w:pPr>
        <w:spacing w:after="0"/>
        <w:ind w:right="1229"/>
      </w:pPr>
      <w:r>
        <w:t>.text:00406A87                 call    ebx ; __vbaLenBstr</w:t>
      </w:r>
    </w:p>
    <w:p w14:paraId="45C1F8A7" w14:textId="77777777" w:rsidR="00435C7A" w:rsidRDefault="00435C7A" w:rsidP="00435C7A">
      <w:pPr>
        <w:spacing w:after="0"/>
        <w:ind w:right="1229"/>
      </w:pPr>
      <w:r>
        <w:t>.text:00406A89                 mov     edx, eax</w:t>
      </w:r>
    </w:p>
    <w:p w14:paraId="3D6CEFBE" w14:textId="77777777" w:rsidR="00435C7A" w:rsidRDefault="00435C7A" w:rsidP="00435C7A">
      <w:pPr>
        <w:spacing w:after="0"/>
        <w:ind w:right="1229"/>
      </w:pPr>
      <w:r>
        <w:t>.text:00406A8B                 mov     eax, [ebp+0Ch]</w:t>
      </w:r>
    </w:p>
    <w:p w14:paraId="17361408" w14:textId="77777777" w:rsidR="00435C7A" w:rsidRDefault="00435C7A" w:rsidP="00435C7A">
      <w:pPr>
        <w:spacing w:after="0"/>
        <w:ind w:right="1229"/>
      </w:pPr>
      <w:r>
        <w:t>.text:00406A8E                 neg     edx</w:t>
      </w:r>
    </w:p>
    <w:p w14:paraId="10AB3FBD" w14:textId="77777777" w:rsidR="00435C7A" w:rsidRDefault="00435C7A" w:rsidP="00435C7A">
      <w:pPr>
        <w:spacing w:after="0"/>
        <w:ind w:right="1229"/>
      </w:pPr>
      <w:r>
        <w:t>.text:00406A90                 mov     ecx, [eax]</w:t>
      </w:r>
    </w:p>
    <w:p w14:paraId="14B8FE6B" w14:textId="77777777" w:rsidR="00435C7A" w:rsidRDefault="00435C7A" w:rsidP="00435C7A">
      <w:pPr>
        <w:spacing w:after="0"/>
        <w:ind w:right="1229"/>
      </w:pPr>
      <w:r>
        <w:t>.text:00406A92                 sbb     edx, edx</w:t>
      </w:r>
    </w:p>
    <w:p w14:paraId="180510A9" w14:textId="77777777" w:rsidR="00435C7A" w:rsidRDefault="00435C7A" w:rsidP="00435C7A">
      <w:pPr>
        <w:spacing w:after="0"/>
        <w:ind w:right="1229"/>
      </w:pPr>
      <w:r>
        <w:t>.text:00406A94                 push    ecx</w:t>
      </w:r>
    </w:p>
    <w:p w14:paraId="155CE94E" w14:textId="77777777" w:rsidR="00435C7A" w:rsidRDefault="00435C7A" w:rsidP="00435C7A">
      <w:pPr>
        <w:spacing w:after="0"/>
        <w:ind w:right="1229"/>
      </w:pPr>
      <w:r>
        <w:t>.text:00406A95                 neg     edx</w:t>
      </w:r>
    </w:p>
    <w:p w14:paraId="286F1ADF" w14:textId="77777777" w:rsidR="00435C7A" w:rsidRDefault="00435C7A" w:rsidP="00435C7A">
      <w:pPr>
        <w:spacing w:after="0"/>
        <w:ind w:right="1229"/>
      </w:pPr>
      <w:r>
        <w:t>.text:00406A97                 mov     [ebp-50h], edx</w:t>
      </w:r>
    </w:p>
    <w:p w14:paraId="4966A611" w14:textId="77777777" w:rsidR="00435C7A" w:rsidRDefault="00435C7A" w:rsidP="00435C7A">
      <w:pPr>
        <w:spacing w:after="0"/>
        <w:ind w:right="1229"/>
      </w:pPr>
      <w:r>
        <w:t>.text:00406A9A                 call    ebx ; __vbaLenBstr</w:t>
      </w:r>
    </w:p>
    <w:p w14:paraId="01FDB7D7" w14:textId="77777777" w:rsidR="00435C7A" w:rsidRDefault="00435C7A" w:rsidP="00435C7A">
      <w:pPr>
        <w:spacing w:after="0"/>
        <w:ind w:right="1229"/>
      </w:pPr>
      <w:r>
        <w:t>.text:00406A9C                 mov     edx, [ebp-50h]</w:t>
      </w:r>
    </w:p>
    <w:p w14:paraId="7D826887" w14:textId="77777777" w:rsidR="00435C7A" w:rsidRDefault="00435C7A" w:rsidP="00435C7A">
      <w:pPr>
        <w:spacing w:after="0"/>
        <w:ind w:right="1229"/>
      </w:pPr>
      <w:r>
        <w:t>.text:00406A9F                 neg     eax</w:t>
      </w:r>
    </w:p>
    <w:p w14:paraId="0EF0F072" w14:textId="77777777" w:rsidR="00435C7A" w:rsidRDefault="00435C7A" w:rsidP="00435C7A">
      <w:pPr>
        <w:spacing w:after="0"/>
        <w:ind w:right="1229"/>
      </w:pPr>
      <w:r>
        <w:t>.text:00406AA1                 sbb     eax, eax</w:t>
      </w:r>
    </w:p>
    <w:p w14:paraId="4C44F119" w14:textId="77777777" w:rsidR="00435C7A" w:rsidRDefault="00435C7A" w:rsidP="00435C7A">
      <w:pPr>
        <w:spacing w:after="0"/>
        <w:ind w:right="1229"/>
      </w:pPr>
      <w:r>
        <w:t>.text:00406AA3                 neg     eax</w:t>
      </w:r>
    </w:p>
    <w:p w14:paraId="0BE221F4" w14:textId="77777777" w:rsidR="00435C7A" w:rsidRDefault="00435C7A" w:rsidP="00435C7A">
      <w:pPr>
        <w:spacing w:after="0"/>
        <w:ind w:right="1229"/>
      </w:pPr>
      <w:r>
        <w:t>.text:00406AA5                 test    eax, edx</w:t>
      </w:r>
    </w:p>
    <w:p w14:paraId="7D3D4742" w14:textId="77777777" w:rsidR="00435C7A" w:rsidRDefault="00435C7A" w:rsidP="00435C7A">
      <w:pPr>
        <w:spacing w:after="0"/>
        <w:ind w:right="1229"/>
      </w:pPr>
      <w:r>
        <w:t>.text:00406AA7                 jz      loc_406B55</w:t>
      </w:r>
    </w:p>
    <w:p w14:paraId="32E3A2F7" w14:textId="77777777" w:rsidR="00435C7A" w:rsidRDefault="00435C7A" w:rsidP="00435C7A">
      <w:pPr>
        <w:spacing w:after="0"/>
        <w:ind w:right="1229"/>
      </w:pPr>
      <w:r>
        <w:t>.text:00406AAD                 mov     eax, [ebp+0Ch]</w:t>
      </w:r>
    </w:p>
    <w:p w14:paraId="61EFBE76" w14:textId="77777777" w:rsidR="00435C7A" w:rsidRDefault="00435C7A" w:rsidP="00435C7A">
      <w:pPr>
        <w:spacing w:after="0"/>
        <w:ind w:right="1229"/>
      </w:pPr>
      <w:r>
        <w:t>.text:00406AB0                 mov     ebx, ds:MSVBVM60_717</w:t>
      </w:r>
    </w:p>
    <w:p w14:paraId="456AA1D0" w14:textId="77777777" w:rsidR="00435C7A" w:rsidRDefault="00435C7A" w:rsidP="00435C7A">
      <w:pPr>
        <w:spacing w:after="0"/>
        <w:ind w:right="1229"/>
      </w:pPr>
      <w:r>
        <w:t>.text:00406AB6                 push    0</w:t>
      </w:r>
    </w:p>
    <w:p w14:paraId="26CE8673" w14:textId="77777777" w:rsidR="00435C7A" w:rsidRDefault="00435C7A" w:rsidP="00435C7A">
      <w:pPr>
        <w:spacing w:after="0"/>
        <w:ind w:right="1229"/>
      </w:pPr>
      <w:r>
        <w:t>.text:00406AB8                 lea     ecx, [ebp-40h]</w:t>
      </w:r>
    </w:p>
    <w:p w14:paraId="5C08B41B" w14:textId="77777777" w:rsidR="00435C7A" w:rsidRDefault="00435C7A" w:rsidP="00435C7A">
      <w:pPr>
        <w:spacing w:after="0"/>
        <w:ind w:right="1229"/>
      </w:pPr>
      <w:r>
        <w:t>.text:00406ABB                 push    80h ; '€'</w:t>
      </w:r>
    </w:p>
    <w:p w14:paraId="54F250D7" w14:textId="77777777" w:rsidR="00435C7A" w:rsidRDefault="00435C7A" w:rsidP="00435C7A">
      <w:pPr>
        <w:spacing w:after="0"/>
        <w:ind w:right="1229"/>
      </w:pPr>
      <w:r>
        <w:t>.text:00406AC0                 lea     edx, [ebp-2Ch]</w:t>
      </w:r>
    </w:p>
    <w:p w14:paraId="6F142A8F" w14:textId="77777777" w:rsidR="00435C7A" w:rsidRDefault="00435C7A" w:rsidP="00435C7A">
      <w:pPr>
        <w:spacing w:after="0"/>
        <w:ind w:right="1229"/>
      </w:pPr>
      <w:r>
        <w:t>.text:00406AC3                 push    ecx</w:t>
      </w:r>
    </w:p>
    <w:p w14:paraId="73B1A3B6" w14:textId="77777777" w:rsidR="00435C7A" w:rsidRDefault="00435C7A" w:rsidP="00435C7A">
      <w:pPr>
        <w:spacing w:after="0"/>
        <w:ind w:right="1229"/>
      </w:pPr>
      <w:r>
        <w:t>.text:00406AC4                 push    edx</w:t>
      </w:r>
    </w:p>
    <w:p w14:paraId="00E26F63" w14:textId="77777777" w:rsidR="00435C7A" w:rsidRDefault="00435C7A" w:rsidP="00435C7A">
      <w:pPr>
        <w:spacing w:after="0"/>
        <w:ind w:right="1229"/>
      </w:pPr>
      <w:r>
        <w:t>.text:00406AC5                 mov     [ebp-38h], eax</w:t>
      </w:r>
    </w:p>
    <w:p w14:paraId="09D7DC98" w14:textId="77777777" w:rsidR="00435C7A" w:rsidRDefault="00435C7A" w:rsidP="00435C7A">
      <w:pPr>
        <w:spacing w:after="0"/>
        <w:ind w:right="1229"/>
      </w:pPr>
      <w:r>
        <w:t>.text:00406AC8                 mov     dword ptr [ebp-40h], 4008h</w:t>
      </w:r>
    </w:p>
    <w:p w14:paraId="39366C77" w14:textId="77777777" w:rsidR="00435C7A" w:rsidRDefault="00435C7A" w:rsidP="00435C7A">
      <w:pPr>
        <w:spacing w:after="0"/>
        <w:ind w:right="1229"/>
      </w:pPr>
      <w:r>
        <w:t>.text:00406ACF                 call    ebx ; MSVBVM60_717</w:t>
      </w:r>
    </w:p>
    <w:p w14:paraId="77EBEDE0" w14:textId="77777777" w:rsidR="00435C7A" w:rsidRDefault="00435C7A" w:rsidP="00435C7A">
      <w:pPr>
        <w:spacing w:after="0"/>
        <w:ind w:right="1229"/>
      </w:pPr>
      <w:r>
        <w:t>.text:00406AD1                 lea     eax, [ebp-2Ch]</w:t>
      </w:r>
    </w:p>
    <w:p w14:paraId="3111AE66" w14:textId="77777777" w:rsidR="00435C7A" w:rsidRDefault="00435C7A" w:rsidP="00435C7A">
      <w:pPr>
        <w:spacing w:after="0"/>
        <w:ind w:right="1229"/>
      </w:pPr>
      <w:r>
        <w:t>.text:00406AD4                 lea     ecx, [ebp-30h]</w:t>
      </w:r>
    </w:p>
    <w:p w14:paraId="0E5C5AFF" w14:textId="77777777" w:rsidR="00435C7A" w:rsidRDefault="00435C7A" w:rsidP="00435C7A">
      <w:pPr>
        <w:spacing w:after="0"/>
        <w:ind w:right="1229"/>
      </w:pPr>
      <w:r>
        <w:t>.text:00406AD7                 push    eax</w:t>
      </w:r>
    </w:p>
    <w:p w14:paraId="081B973F" w14:textId="77777777" w:rsidR="00435C7A" w:rsidRDefault="00435C7A" w:rsidP="00435C7A">
      <w:pPr>
        <w:spacing w:after="0"/>
        <w:ind w:right="1229"/>
      </w:pPr>
      <w:r>
        <w:t>.text:00406AD8                 push    ecx</w:t>
      </w:r>
    </w:p>
    <w:p w14:paraId="2585FE9D" w14:textId="77777777" w:rsidR="00435C7A" w:rsidRDefault="00435C7A" w:rsidP="00435C7A">
      <w:pPr>
        <w:spacing w:after="0"/>
        <w:ind w:right="1229"/>
      </w:pPr>
      <w:r>
        <w:t>.text:00406AD9                 call    ds:__vbaVar2Vec</w:t>
      </w:r>
    </w:p>
    <w:p w14:paraId="2085A5C1" w14:textId="77777777" w:rsidR="00435C7A" w:rsidRDefault="00435C7A" w:rsidP="00435C7A">
      <w:pPr>
        <w:spacing w:after="0"/>
        <w:ind w:right="1229"/>
      </w:pPr>
      <w:r>
        <w:t>.text:00406ADF                 lea     edx, [ebp-30h]</w:t>
      </w:r>
    </w:p>
    <w:p w14:paraId="423492FD" w14:textId="77777777" w:rsidR="00435C7A" w:rsidRDefault="00435C7A" w:rsidP="00435C7A">
      <w:pPr>
        <w:spacing w:after="0"/>
        <w:ind w:right="1229"/>
      </w:pPr>
      <w:r>
        <w:t>.text:00406AE2                 lea     eax, [ebp-1Ch]</w:t>
      </w:r>
    </w:p>
    <w:p w14:paraId="75F7BE63" w14:textId="77777777" w:rsidR="00435C7A" w:rsidRDefault="00435C7A" w:rsidP="00435C7A">
      <w:pPr>
        <w:spacing w:after="0"/>
        <w:ind w:right="1229"/>
      </w:pPr>
      <w:r>
        <w:lastRenderedPageBreak/>
        <w:t>.text:00406AE5                 push    edx</w:t>
      </w:r>
    </w:p>
    <w:p w14:paraId="3C4FCAEF" w14:textId="77777777" w:rsidR="00435C7A" w:rsidRDefault="00435C7A" w:rsidP="00435C7A">
      <w:pPr>
        <w:spacing w:after="0"/>
        <w:ind w:right="1229"/>
      </w:pPr>
      <w:r>
        <w:t>.text:00406AE6                 push    eax</w:t>
      </w:r>
    </w:p>
    <w:p w14:paraId="5C290D1D" w14:textId="77777777" w:rsidR="00435C7A" w:rsidRDefault="00435C7A" w:rsidP="00435C7A">
      <w:pPr>
        <w:spacing w:after="0"/>
        <w:ind w:right="1229"/>
      </w:pPr>
      <w:r>
        <w:t>.text:00406AE7                 call    ds:__vbaAryMove</w:t>
      </w:r>
    </w:p>
    <w:p w14:paraId="2DE8E6A8" w14:textId="77777777" w:rsidR="00435C7A" w:rsidRDefault="00435C7A" w:rsidP="00435C7A">
      <w:pPr>
        <w:spacing w:after="0"/>
        <w:ind w:right="1229"/>
      </w:pPr>
      <w:r>
        <w:t>.text:00406AED                 lea     ecx, [ebp-2Ch]</w:t>
      </w:r>
    </w:p>
    <w:p w14:paraId="5AE57BB1" w14:textId="77777777" w:rsidR="00435C7A" w:rsidRDefault="00435C7A" w:rsidP="00435C7A">
      <w:pPr>
        <w:spacing w:after="0"/>
        <w:ind w:right="1229"/>
      </w:pPr>
      <w:r>
        <w:t>.text:00406AF0                 call    ds:__vbaFreeVar</w:t>
      </w:r>
    </w:p>
    <w:p w14:paraId="30C72C23" w14:textId="77777777" w:rsidR="00435C7A" w:rsidRDefault="00435C7A" w:rsidP="00435C7A">
      <w:pPr>
        <w:spacing w:after="0"/>
        <w:ind w:right="1229"/>
      </w:pPr>
      <w:r>
        <w:t>.text:00406AF6                 mov     edx, [edi]</w:t>
      </w:r>
    </w:p>
    <w:p w14:paraId="63F517B3" w14:textId="77777777" w:rsidR="00435C7A" w:rsidRDefault="00435C7A" w:rsidP="00435C7A">
      <w:pPr>
        <w:spacing w:after="0"/>
        <w:ind w:right="1229"/>
      </w:pPr>
      <w:r>
        <w:t>.text:00406AF8                 mov     ecx, [esi]</w:t>
      </w:r>
    </w:p>
    <w:p w14:paraId="4C9B17D3" w14:textId="77777777" w:rsidR="00435C7A" w:rsidRDefault="00435C7A" w:rsidP="00435C7A">
      <w:pPr>
        <w:spacing w:after="0"/>
        <w:ind w:right="1229"/>
      </w:pPr>
      <w:r>
        <w:t>.text:00406AFA                 lea     eax, [ebp-1Ch]</w:t>
      </w:r>
    </w:p>
    <w:p w14:paraId="74EDE5C5" w14:textId="77777777" w:rsidR="00435C7A" w:rsidRDefault="00435C7A" w:rsidP="00435C7A">
      <w:pPr>
        <w:spacing w:after="0"/>
        <w:ind w:right="1229"/>
      </w:pPr>
      <w:r>
        <w:t>.text:00406AFD                 push    edx</w:t>
      </w:r>
    </w:p>
    <w:p w14:paraId="6594BAE3" w14:textId="77777777" w:rsidR="00435C7A" w:rsidRDefault="00435C7A" w:rsidP="00435C7A">
      <w:pPr>
        <w:spacing w:after="0"/>
        <w:ind w:right="1229"/>
      </w:pPr>
      <w:r>
        <w:t>.text:00406AFE                 push    eax</w:t>
      </w:r>
    </w:p>
    <w:p w14:paraId="15D28E47" w14:textId="77777777" w:rsidR="00435C7A" w:rsidRDefault="00435C7A" w:rsidP="00435C7A">
      <w:pPr>
        <w:spacing w:after="0"/>
        <w:ind w:right="1229"/>
      </w:pPr>
      <w:r>
        <w:t>.text:00406AFF                 push    esi</w:t>
      </w:r>
    </w:p>
    <w:p w14:paraId="49A8FE47" w14:textId="77777777" w:rsidR="00435C7A" w:rsidRDefault="00435C7A" w:rsidP="00435C7A">
      <w:pPr>
        <w:spacing w:after="0"/>
        <w:ind w:right="1229"/>
      </w:pPr>
      <w:r>
        <w:t>.text:00406B00                 call    dword ptr [ecx+704h]</w:t>
      </w:r>
    </w:p>
    <w:p w14:paraId="732FC461" w14:textId="77777777" w:rsidR="00435C7A" w:rsidRDefault="00435C7A" w:rsidP="00435C7A">
      <w:pPr>
        <w:spacing w:after="0"/>
        <w:ind w:right="1229"/>
      </w:pPr>
      <w:r>
        <w:t>.text:00406B06                 test    eax, eax</w:t>
      </w:r>
    </w:p>
    <w:p w14:paraId="0A8DAE3C" w14:textId="77777777" w:rsidR="00435C7A" w:rsidRDefault="00435C7A" w:rsidP="00435C7A">
      <w:pPr>
        <w:spacing w:after="0"/>
        <w:ind w:right="1229"/>
      </w:pPr>
      <w:r>
        <w:t>.text:00406B08                 jge     short loc_406B1C</w:t>
      </w:r>
    </w:p>
    <w:p w14:paraId="7861E3F9" w14:textId="77777777" w:rsidR="00435C7A" w:rsidRDefault="00435C7A" w:rsidP="00435C7A">
      <w:pPr>
        <w:spacing w:after="0"/>
        <w:ind w:right="1229"/>
      </w:pPr>
      <w:r>
        <w:t>.text:00406B0A                 push    704h</w:t>
      </w:r>
    </w:p>
    <w:p w14:paraId="5E73BFCA" w14:textId="77777777" w:rsidR="00435C7A" w:rsidRDefault="00435C7A" w:rsidP="00435C7A">
      <w:pPr>
        <w:spacing w:after="0"/>
        <w:ind w:right="1229"/>
      </w:pPr>
      <w:r>
        <w:t>.text:00406B0F                 push    offset dword_404480</w:t>
      </w:r>
    </w:p>
    <w:p w14:paraId="19919DCC" w14:textId="77777777" w:rsidR="00435C7A" w:rsidRDefault="00435C7A" w:rsidP="00435C7A">
      <w:pPr>
        <w:spacing w:after="0"/>
        <w:ind w:right="1229"/>
      </w:pPr>
      <w:r>
        <w:t>.text:00406B14                 push    esi</w:t>
      </w:r>
    </w:p>
    <w:p w14:paraId="025F66CB" w14:textId="77777777" w:rsidR="00435C7A" w:rsidRDefault="00435C7A" w:rsidP="00435C7A">
      <w:pPr>
        <w:spacing w:after="0"/>
        <w:ind w:right="1229"/>
      </w:pPr>
      <w:r>
        <w:t>.text:00406B15                 push    eax</w:t>
      </w:r>
    </w:p>
    <w:p w14:paraId="20F71865" w14:textId="77777777" w:rsidR="00435C7A" w:rsidRDefault="00435C7A" w:rsidP="00435C7A">
      <w:pPr>
        <w:spacing w:after="0"/>
        <w:ind w:right="1229"/>
      </w:pPr>
      <w:r>
        <w:t>.text:00406B16                 call    ds:__vbaHresultCheckObj</w:t>
      </w:r>
    </w:p>
    <w:p w14:paraId="426F9955" w14:textId="77777777" w:rsidR="00435C7A" w:rsidRDefault="00435C7A" w:rsidP="00435C7A">
      <w:pPr>
        <w:spacing w:after="0"/>
        <w:ind w:right="1229"/>
      </w:pPr>
      <w:r>
        <w:t>.text:00406B1C</w:t>
      </w:r>
    </w:p>
    <w:p w14:paraId="4E5A3D07" w14:textId="77777777" w:rsidR="00435C7A" w:rsidRDefault="00435C7A" w:rsidP="00435C7A">
      <w:pPr>
        <w:spacing w:after="0"/>
        <w:ind w:right="1229"/>
      </w:pPr>
      <w:r>
        <w:t>.text:00406B1C loc_406B1C:                             ; CODE XREF: .text:00406B08↑j</w:t>
      </w:r>
    </w:p>
    <w:p w14:paraId="76E405A3" w14:textId="77777777" w:rsidR="00435C7A" w:rsidRDefault="00435C7A" w:rsidP="00435C7A">
      <w:pPr>
        <w:spacing w:after="0"/>
        <w:ind w:right="1229"/>
      </w:pPr>
      <w:r>
        <w:t>.text:00406B1C                 push    0</w:t>
      </w:r>
    </w:p>
    <w:p w14:paraId="24B94516" w14:textId="77777777" w:rsidR="00435C7A" w:rsidRDefault="00435C7A" w:rsidP="00435C7A">
      <w:pPr>
        <w:spacing w:after="0"/>
        <w:ind w:right="1229"/>
      </w:pPr>
      <w:r>
        <w:t>.text:00406B1E                 lea     edx, [ebp-40h]</w:t>
      </w:r>
    </w:p>
    <w:p w14:paraId="729C3508" w14:textId="77777777" w:rsidR="00435C7A" w:rsidRDefault="00435C7A" w:rsidP="00435C7A">
      <w:pPr>
        <w:spacing w:after="0"/>
        <w:ind w:right="1229"/>
      </w:pPr>
      <w:r>
        <w:t>.text:00406B21                 push    40h ; '@'</w:t>
      </w:r>
    </w:p>
    <w:p w14:paraId="6DAB5E27" w14:textId="77777777" w:rsidR="00435C7A" w:rsidRDefault="00435C7A" w:rsidP="00435C7A">
      <w:pPr>
        <w:spacing w:after="0"/>
        <w:ind w:right="1229"/>
      </w:pPr>
      <w:r>
        <w:t>.text:00406B23                 lea     eax, [ebp-2Ch]</w:t>
      </w:r>
    </w:p>
    <w:p w14:paraId="6247EDE2" w14:textId="77777777" w:rsidR="00435C7A" w:rsidRDefault="00435C7A" w:rsidP="00435C7A">
      <w:pPr>
        <w:spacing w:after="0"/>
        <w:ind w:right="1229"/>
      </w:pPr>
      <w:r>
        <w:t>.text:00406B26                 lea     ecx, [ebp-1Ch]</w:t>
      </w:r>
    </w:p>
    <w:p w14:paraId="7C7DF0B5" w14:textId="77777777" w:rsidR="00435C7A" w:rsidRDefault="00435C7A" w:rsidP="00435C7A">
      <w:pPr>
        <w:spacing w:after="0"/>
        <w:ind w:right="1229"/>
      </w:pPr>
      <w:r>
        <w:t>.text:00406B29                 push    edx</w:t>
      </w:r>
    </w:p>
    <w:p w14:paraId="06884864" w14:textId="77777777" w:rsidR="00435C7A" w:rsidRDefault="00435C7A" w:rsidP="00435C7A">
      <w:pPr>
        <w:spacing w:after="0"/>
        <w:ind w:right="1229"/>
      </w:pPr>
      <w:r>
        <w:t>.text:00406B2A                 push    eax</w:t>
      </w:r>
    </w:p>
    <w:p w14:paraId="354DE8E3" w14:textId="77777777" w:rsidR="00435C7A" w:rsidRDefault="00435C7A" w:rsidP="00435C7A">
      <w:pPr>
        <w:spacing w:after="0"/>
        <w:ind w:right="1229"/>
      </w:pPr>
      <w:r>
        <w:t>.text:00406B2B                 mov     [ebp-38h], ecx</w:t>
      </w:r>
    </w:p>
    <w:p w14:paraId="08EC2E06" w14:textId="77777777" w:rsidR="00435C7A" w:rsidRDefault="00435C7A" w:rsidP="00435C7A">
      <w:pPr>
        <w:spacing w:after="0"/>
        <w:ind w:right="1229"/>
      </w:pPr>
      <w:r>
        <w:t>.text:00406B2E                 mov     dword ptr [ebp-40h], 6011h</w:t>
      </w:r>
    </w:p>
    <w:p w14:paraId="67AE62AF" w14:textId="77777777" w:rsidR="00435C7A" w:rsidRDefault="00435C7A" w:rsidP="00435C7A">
      <w:pPr>
        <w:spacing w:after="0"/>
        <w:ind w:right="1229"/>
      </w:pPr>
      <w:r>
        <w:t>.text:00406B35                 call    ebx ; MSVBVM60_717</w:t>
      </w:r>
    </w:p>
    <w:p w14:paraId="280CD0DB" w14:textId="77777777" w:rsidR="00435C7A" w:rsidRDefault="00435C7A" w:rsidP="00435C7A">
      <w:pPr>
        <w:spacing w:after="0"/>
        <w:ind w:right="1229"/>
      </w:pPr>
      <w:r>
        <w:t>.text:00406B37                 lea     ecx, [ebp-2Ch]</w:t>
      </w:r>
    </w:p>
    <w:p w14:paraId="0EB53003" w14:textId="77777777" w:rsidR="00435C7A" w:rsidRDefault="00435C7A" w:rsidP="00435C7A">
      <w:pPr>
        <w:spacing w:after="0"/>
        <w:ind w:right="1229"/>
      </w:pPr>
      <w:r>
        <w:t>.text:00406B3A                 push    ecx</w:t>
      </w:r>
    </w:p>
    <w:p w14:paraId="57FF9D62" w14:textId="77777777" w:rsidR="00435C7A" w:rsidRDefault="00435C7A" w:rsidP="00435C7A">
      <w:pPr>
        <w:spacing w:after="0"/>
        <w:ind w:right="1229"/>
      </w:pPr>
      <w:r>
        <w:t>.text:00406B3B                 call    ds:__vbaStrVarMove</w:t>
      </w:r>
    </w:p>
    <w:p w14:paraId="04459E95" w14:textId="77777777" w:rsidR="00435C7A" w:rsidRDefault="00435C7A" w:rsidP="00435C7A">
      <w:pPr>
        <w:spacing w:after="0"/>
        <w:ind w:right="1229"/>
      </w:pPr>
      <w:r>
        <w:t>.text:00406B41                 mov     edx, eax</w:t>
      </w:r>
    </w:p>
    <w:p w14:paraId="7DE175C5" w14:textId="77777777" w:rsidR="00435C7A" w:rsidRDefault="00435C7A" w:rsidP="00435C7A">
      <w:pPr>
        <w:spacing w:after="0"/>
        <w:ind w:right="1229"/>
      </w:pPr>
      <w:r>
        <w:t>.text:00406B43                 lea     ecx, [ebp-18h]</w:t>
      </w:r>
    </w:p>
    <w:p w14:paraId="4D6FF6E2" w14:textId="77777777" w:rsidR="00435C7A" w:rsidRDefault="00435C7A" w:rsidP="00435C7A">
      <w:pPr>
        <w:spacing w:after="0"/>
        <w:ind w:right="1229"/>
      </w:pPr>
      <w:r>
        <w:t>.text:00406B46                 call    ds:__vbaStrMove</w:t>
      </w:r>
    </w:p>
    <w:p w14:paraId="5B5F20BB" w14:textId="77777777" w:rsidR="00435C7A" w:rsidRDefault="00435C7A" w:rsidP="00435C7A">
      <w:pPr>
        <w:spacing w:after="0"/>
        <w:ind w:right="1229"/>
      </w:pPr>
      <w:r>
        <w:t>.text:00406B4C                 lea     ecx, [ebp-2Ch]</w:t>
      </w:r>
    </w:p>
    <w:p w14:paraId="6B777D99" w14:textId="77777777" w:rsidR="00435C7A" w:rsidRDefault="00435C7A" w:rsidP="00435C7A">
      <w:pPr>
        <w:spacing w:after="0"/>
        <w:ind w:right="1229"/>
      </w:pPr>
      <w:r>
        <w:t>.text:00406B4F                 call    ds:__vbaFreeVar</w:t>
      </w:r>
    </w:p>
    <w:p w14:paraId="621A445A" w14:textId="77777777" w:rsidR="00435C7A" w:rsidRDefault="00435C7A" w:rsidP="00435C7A">
      <w:pPr>
        <w:spacing w:after="0"/>
        <w:ind w:right="1229"/>
      </w:pPr>
      <w:r>
        <w:t>.text:00406B55</w:t>
      </w:r>
    </w:p>
    <w:p w14:paraId="24BD0E95" w14:textId="77777777" w:rsidR="00435C7A" w:rsidRDefault="00435C7A" w:rsidP="00435C7A">
      <w:pPr>
        <w:spacing w:after="0"/>
        <w:ind w:right="1229"/>
      </w:pPr>
      <w:r>
        <w:t>.text:00406B55 loc_406B55:                             ; CODE XREF: .text:00406AA7↑j</w:t>
      </w:r>
    </w:p>
    <w:p w14:paraId="03E53476" w14:textId="77777777" w:rsidR="00435C7A" w:rsidRDefault="00435C7A" w:rsidP="00435C7A">
      <w:pPr>
        <w:spacing w:after="0"/>
        <w:ind w:right="1229"/>
      </w:pPr>
      <w:r>
        <w:t>.text:00406B55                 push    offset sub_406B8E</w:t>
      </w:r>
    </w:p>
    <w:p w14:paraId="0B1A4D8A" w14:textId="77777777" w:rsidR="00435C7A" w:rsidRDefault="00435C7A" w:rsidP="00435C7A">
      <w:pPr>
        <w:spacing w:after="0"/>
        <w:ind w:right="1229"/>
      </w:pPr>
      <w:r>
        <w:t>.text:00406B5A                 jmp     short loc_406B81</w:t>
      </w:r>
    </w:p>
    <w:p w14:paraId="0B1D633B" w14:textId="77777777" w:rsidR="00435C7A" w:rsidRDefault="00435C7A" w:rsidP="00435C7A">
      <w:pPr>
        <w:spacing w:after="0"/>
        <w:ind w:right="1229"/>
      </w:pPr>
      <w:r>
        <w:t>.text:00406B5C ; ---------------------------------------------------------------------------</w:t>
      </w:r>
    </w:p>
    <w:p w14:paraId="0174757A" w14:textId="77777777" w:rsidR="00435C7A" w:rsidRDefault="00435C7A" w:rsidP="00435C7A">
      <w:pPr>
        <w:spacing w:after="0"/>
        <w:ind w:right="1229"/>
      </w:pPr>
      <w:r>
        <w:lastRenderedPageBreak/>
        <w:t>.text:00406B5C                 test    byte ptr [ebp-4], 4</w:t>
      </w:r>
    </w:p>
    <w:p w14:paraId="6BCB6EC8" w14:textId="77777777" w:rsidR="00435C7A" w:rsidRDefault="00435C7A" w:rsidP="00435C7A">
      <w:pPr>
        <w:spacing w:after="0"/>
        <w:ind w:right="1229"/>
      </w:pPr>
      <w:r>
        <w:t>.text:00406B60                 jz      short loc_406B6B</w:t>
      </w:r>
    </w:p>
    <w:p w14:paraId="7665E7F7" w14:textId="77777777" w:rsidR="00435C7A" w:rsidRDefault="00435C7A" w:rsidP="00435C7A">
      <w:pPr>
        <w:spacing w:after="0"/>
        <w:ind w:right="1229"/>
      </w:pPr>
      <w:r>
        <w:t>.text:00406B62                 lea     ecx, [ebp-18h]</w:t>
      </w:r>
    </w:p>
    <w:p w14:paraId="3E80D71B" w14:textId="77777777" w:rsidR="00435C7A" w:rsidRDefault="00435C7A" w:rsidP="00435C7A">
      <w:pPr>
        <w:spacing w:after="0"/>
        <w:ind w:right="1229"/>
      </w:pPr>
      <w:r>
        <w:t>.text:00406B65                 call    ds:__vbaFreeStr</w:t>
      </w:r>
    </w:p>
    <w:p w14:paraId="6FC901B2" w14:textId="77777777" w:rsidR="00435C7A" w:rsidRDefault="00435C7A" w:rsidP="00435C7A">
      <w:pPr>
        <w:spacing w:after="0"/>
        <w:ind w:right="1229"/>
      </w:pPr>
      <w:r>
        <w:t>.text:00406B6B</w:t>
      </w:r>
    </w:p>
    <w:p w14:paraId="0D52F02B" w14:textId="77777777" w:rsidR="00435C7A" w:rsidRDefault="00435C7A" w:rsidP="00435C7A">
      <w:pPr>
        <w:spacing w:after="0"/>
        <w:ind w:right="1229"/>
      </w:pPr>
      <w:r>
        <w:t>.text:00406B6B loc_406B6B:                             ; CODE XREF: .text:00406B60↑j</w:t>
      </w:r>
    </w:p>
    <w:p w14:paraId="41D467AE" w14:textId="77777777" w:rsidR="00435C7A" w:rsidRDefault="00435C7A" w:rsidP="00435C7A">
      <w:pPr>
        <w:spacing w:after="0"/>
        <w:ind w:right="1229"/>
      </w:pPr>
      <w:r>
        <w:t>.text:00406B6B                 lea     ecx, [ebp-2Ch]</w:t>
      </w:r>
    </w:p>
    <w:p w14:paraId="0C9A51AF" w14:textId="77777777" w:rsidR="00435C7A" w:rsidRDefault="00435C7A" w:rsidP="00435C7A">
      <w:pPr>
        <w:spacing w:after="0"/>
        <w:ind w:right="1229"/>
      </w:pPr>
      <w:r>
        <w:t>.text:00406B6E                 call    ds:__vbaFreeVar</w:t>
      </w:r>
    </w:p>
    <w:p w14:paraId="173C6764" w14:textId="77777777" w:rsidR="00435C7A" w:rsidRDefault="00435C7A" w:rsidP="00435C7A">
      <w:pPr>
        <w:spacing w:after="0"/>
        <w:ind w:right="1229"/>
      </w:pPr>
      <w:r>
        <w:t>.text:00406B74                 lea     edx, [ebp-30h]</w:t>
      </w:r>
    </w:p>
    <w:p w14:paraId="03571F61" w14:textId="77777777" w:rsidR="00435C7A" w:rsidRDefault="00435C7A" w:rsidP="00435C7A">
      <w:pPr>
        <w:spacing w:after="0"/>
        <w:ind w:right="1229"/>
      </w:pPr>
      <w:r>
        <w:t>.text:00406B77                 push    edx</w:t>
      </w:r>
    </w:p>
    <w:p w14:paraId="405B7A9F" w14:textId="77777777" w:rsidR="00435C7A" w:rsidRDefault="00435C7A" w:rsidP="00435C7A">
      <w:pPr>
        <w:spacing w:after="0"/>
        <w:ind w:right="1229"/>
      </w:pPr>
      <w:r>
        <w:t>.text:00406B78                 push    0</w:t>
      </w:r>
    </w:p>
    <w:p w14:paraId="107BE9F3" w14:textId="77777777" w:rsidR="00435C7A" w:rsidRDefault="00435C7A" w:rsidP="00435C7A">
      <w:pPr>
        <w:spacing w:after="0"/>
        <w:ind w:right="1229"/>
      </w:pPr>
      <w:r>
        <w:t>.text:00406B7A                 call    ds:__vbaAryDestruct</w:t>
      </w:r>
    </w:p>
    <w:p w14:paraId="7CCACDFD" w14:textId="77777777" w:rsidR="00435C7A" w:rsidRDefault="00435C7A" w:rsidP="00435C7A">
      <w:pPr>
        <w:spacing w:after="0"/>
        <w:ind w:right="1229"/>
      </w:pPr>
      <w:r>
        <w:t>.text:00406B80                 retn</w:t>
      </w:r>
    </w:p>
    <w:p w14:paraId="0B4D6464" w14:textId="77777777" w:rsidR="00435C7A" w:rsidRDefault="00435C7A" w:rsidP="00435C7A">
      <w:pPr>
        <w:spacing w:after="0"/>
        <w:ind w:right="1229"/>
      </w:pPr>
      <w:r>
        <w:t>.text:00406B81 ; ---------------------------------------------------------------------------</w:t>
      </w:r>
    </w:p>
    <w:p w14:paraId="3310FF02" w14:textId="77777777" w:rsidR="00435C7A" w:rsidRDefault="00435C7A" w:rsidP="00435C7A">
      <w:pPr>
        <w:spacing w:after="0"/>
        <w:ind w:right="1229"/>
      </w:pPr>
      <w:r>
        <w:t>.text:00406B81</w:t>
      </w:r>
    </w:p>
    <w:p w14:paraId="2E13CFC9" w14:textId="77777777" w:rsidR="00435C7A" w:rsidRDefault="00435C7A" w:rsidP="00435C7A">
      <w:pPr>
        <w:spacing w:after="0"/>
        <w:ind w:right="1229"/>
      </w:pPr>
      <w:r>
        <w:t>.text:00406B81 loc_406B81:                             ; CODE XREF: .text:00406B5A↑j</w:t>
      </w:r>
    </w:p>
    <w:p w14:paraId="4917269D" w14:textId="77777777" w:rsidR="00435C7A" w:rsidRDefault="00435C7A" w:rsidP="00435C7A">
      <w:pPr>
        <w:spacing w:after="0"/>
        <w:ind w:right="1229"/>
      </w:pPr>
      <w:r>
        <w:t>.text:00406B81                 lea     eax, [ebp-1Ch]</w:t>
      </w:r>
    </w:p>
    <w:p w14:paraId="183131A6" w14:textId="77777777" w:rsidR="00435C7A" w:rsidRDefault="00435C7A" w:rsidP="00435C7A">
      <w:pPr>
        <w:spacing w:after="0"/>
        <w:ind w:right="1229"/>
      </w:pPr>
      <w:r>
        <w:t>.text:00406B84                 push    eax</w:t>
      </w:r>
    </w:p>
    <w:p w14:paraId="324A7443" w14:textId="77777777" w:rsidR="00435C7A" w:rsidRDefault="00435C7A" w:rsidP="00435C7A">
      <w:pPr>
        <w:spacing w:after="0"/>
        <w:ind w:right="1229"/>
      </w:pPr>
      <w:r>
        <w:t>.text:00406B85                 push    0</w:t>
      </w:r>
    </w:p>
    <w:p w14:paraId="6D5B08B3" w14:textId="77777777" w:rsidR="00435C7A" w:rsidRDefault="00435C7A" w:rsidP="00435C7A">
      <w:pPr>
        <w:spacing w:after="0"/>
        <w:ind w:right="1229"/>
      </w:pPr>
      <w:r>
        <w:t>.text:00406B87                 call    ds:__vbaAryDestruct</w:t>
      </w:r>
    </w:p>
    <w:p w14:paraId="5869BD7A" w14:textId="77777777" w:rsidR="00435C7A" w:rsidRDefault="00435C7A" w:rsidP="00435C7A">
      <w:pPr>
        <w:spacing w:after="0"/>
        <w:ind w:right="1229"/>
      </w:pPr>
      <w:r>
        <w:t>.text:00406B8D                 retn</w:t>
      </w:r>
    </w:p>
    <w:p w14:paraId="6B96D44C" w14:textId="77777777" w:rsidR="00435C7A" w:rsidRDefault="00435C7A" w:rsidP="00435C7A">
      <w:pPr>
        <w:spacing w:after="0"/>
        <w:ind w:right="1229"/>
      </w:pPr>
      <w:r>
        <w:t>.text:00406B8E</w:t>
      </w:r>
    </w:p>
    <w:p w14:paraId="145B65CB" w14:textId="77777777" w:rsidR="00435C7A" w:rsidRDefault="00435C7A" w:rsidP="00435C7A">
      <w:pPr>
        <w:spacing w:after="0"/>
        <w:ind w:right="1229"/>
      </w:pPr>
      <w:r>
        <w:t>.text:00406B8E ; =============== S U B R O U T I N E =======================================</w:t>
      </w:r>
    </w:p>
    <w:p w14:paraId="115CCBBB" w14:textId="77777777" w:rsidR="00435C7A" w:rsidRDefault="00435C7A" w:rsidP="00435C7A">
      <w:pPr>
        <w:spacing w:after="0"/>
        <w:ind w:right="1229"/>
      </w:pPr>
      <w:r>
        <w:t>.text:00406B8E</w:t>
      </w:r>
    </w:p>
    <w:p w14:paraId="30007424" w14:textId="77777777" w:rsidR="00435C7A" w:rsidRDefault="00435C7A" w:rsidP="00435C7A">
      <w:pPr>
        <w:spacing w:after="0"/>
        <w:ind w:right="1229"/>
      </w:pPr>
      <w:r>
        <w:t>.text:00406B8E</w:t>
      </w:r>
    </w:p>
    <w:p w14:paraId="1C744D31" w14:textId="77777777" w:rsidR="00435C7A" w:rsidRDefault="00435C7A" w:rsidP="00435C7A">
      <w:pPr>
        <w:spacing w:after="0"/>
        <w:ind w:right="1229"/>
      </w:pPr>
      <w:r>
        <w:t>.text:00406B8E sub_406B8E      proc near               ; DATA XREF: .text:loc_406B55↑o</w:t>
      </w:r>
    </w:p>
    <w:p w14:paraId="34C2088C" w14:textId="77777777" w:rsidR="00435C7A" w:rsidRDefault="00435C7A" w:rsidP="00435C7A">
      <w:pPr>
        <w:spacing w:after="0"/>
        <w:ind w:right="1229"/>
      </w:pPr>
      <w:r>
        <w:t>.text:00406B8E                 mov     eax, [ebp+8]</w:t>
      </w:r>
    </w:p>
    <w:p w14:paraId="12CEC219" w14:textId="77777777" w:rsidR="00435C7A" w:rsidRDefault="00435C7A" w:rsidP="00435C7A">
      <w:pPr>
        <w:spacing w:after="0"/>
        <w:ind w:right="1229"/>
      </w:pPr>
      <w:r>
        <w:t>.text:00406B91                 push    eax</w:t>
      </w:r>
    </w:p>
    <w:p w14:paraId="20F8E764" w14:textId="77777777" w:rsidR="00435C7A" w:rsidRDefault="00435C7A" w:rsidP="00435C7A">
      <w:pPr>
        <w:spacing w:after="0"/>
        <w:ind w:right="1229"/>
      </w:pPr>
      <w:r>
        <w:t>.text:00406B92                 mov     ecx, [eax]</w:t>
      </w:r>
    </w:p>
    <w:p w14:paraId="07D1A48C" w14:textId="77777777" w:rsidR="00435C7A" w:rsidRDefault="00435C7A" w:rsidP="00435C7A">
      <w:pPr>
        <w:spacing w:after="0"/>
        <w:ind w:right="1229"/>
      </w:pPr>
      <w:r>
        <w:t>.text:00406B94                 call    dword ptr [ecx+8]</w:t>
      </w:r>
    </w:p>
    <w:p w14:paraId="10A251B3" w14:textId="77777777" w:rsidR="00435C7A" w:rsidRDefault="00435C7A" w:rsidP="00435C7A">
      <w:pPr>
        <w:spacing w:after="0"/>
        <w:ind w:right="1229"/>
      </w:pPr>
      <w:r>
        <w:t>.text:00406B97                 mov     edx, [ebp+14h]</w:t>
      </w:r>
    </w:p>
    <w:p w14:paraId="3E24F467" w14:textId="77777777" w:rsidR="00435C7A" w:rsidRDefault="00435C7A" w:rsidP="00435C7A">
      <w:pPr>
        <w:spacing w:after="0"/>
        <w:ind w:right="1229"/>
      </w:pPr>
      <w:r>
        <w:t>.text:00406B9A                 mov     eax, [ebp-18h]</w:t>
      </w:r>
    </w:p>
    <w:p w14:paraId="2AC0EBFC" w14:textId="77777777" w:rsidR="00435C7A" w:rsidRDefault="00435C7A" w:rsidP="00435C7A">
      <w:pPr>
        <w:spacing w:after="0"/>
        <w:ind w:right="1229"/>
      </w:pPr>
      <w:r>
        <w:t>.text:00406B9D                 mov     [edx], eax</w:t>
      </w:r>
    </w:p>
    <w:p w14:paraId="4629F0D9" w14:textId="77777777" w:rsidR="00435C7A" w:rsidRDefault="00435C7A" w:rsidP="00435C7A">
      <w:pPr>
        <w:spacing w:after="0"/>
        <w:ind w:right="1229"/>
      </w:pPr>
      <w:r>
        <w:t>.text:00406B9F                 mov     eax, [ebp-4]</w:t>
      </w:r>
    </w:p>
    <w:p w14:paraId="5209878D" w14:textId="77777777" w:rsidR="00435C7A" w:rsidRDefault="00435C7A" w:rsidP="00435C7A">
      <w:pPr>
        <w:spacing w:after="0"/>
        <w:ind w:right="1229"/>
      </w:pPr>
      <w:r>
        <w:t>.text:00406BA2                 mov     ecx, [ebp-14h]</w:t>
      </w:r>
    </w:p>
    <w:p w14:paraId="52A21A71" w14:textId="77777777" w:rsidR="00435C7A" w:rsidRDefault="00435C7A" w:rsidP="00435C7A">
      <w:pPr>
        <w:spacing w:after="0"/>
        <w:ind w:right="1229"/>
      </w:pPr>
      <w:r>
        <w:t>.text:00406BA5                 pop     edi</w:t>
      </w:r>
    </w:p>
    <w:p w14:paraId="2FDD424F" w14:textId="77777777" w:rsidR="00435C7A" w:rsidRDefault="00435C7A" w:rsidP="00435C7A">
      <w:pPr>
        <w:spacing w:after="0"/>
        <w:ind w:right="1229"/>
      </w:pPr>
      <w:r>
        <w:t>.text:00406BA6                 pop     esi</w:t>
      </w:r>
    </w:p>
    <w:p w14:paraId="5645A1B2" w14:textId="77777777" w:rsidR="00435C7A" w:rsidRDefault="00435C7A" w:rsidP="00435C7A">
      <w:pPr>
        <w:spacing w:after="0"/>
        <w:ind w:right="1229"/>
      </w:pPr>
      <w:r>
        <w:t>.text:00406BA7                 mov     large fs:0, ecx</w:t>
      </w:r>
    </w:p>
    <w:p w14:paraId="48591111" w14:textId="77777777" w:rsidR="00435C7A" w:rsidRDefault="00435C7A" w:rsidP="00435C7A">
      <w:pPr>
        <w:spacing w:after="0"/>
        <w:ind w:right="1229"/>
      </w:pPr>
      <w:r>
        <w:t>.text:00406BAE                 pop     ebx</w:t>
      </w:r>
    </w:p>
    <w:p w14:paraId="1BF08621" w14:textId="77777777" w:rsidR="00435C7A" w:rsidRDefault="00435C7A" w:rsidP="00435C7A">
      <w:pPr>
        <w:spacing w:after="0"/>
        <w:ind w:right="1229"/>
      </w:pPr>
      <w:r>
        <w:t>.text:00406BAF                 mov     esp, ebp</w:t>
      </w:r>
    </w:p>
    <w:p w14:paraId="7556685E" w14:textId="77777777" w:rsidR="00435C7A" w:rsidRDefault="00435C7A" w:rsidP="00435C7A">
      <w:pPr>
        <w:spacing w:after="0"/>
        <w:ind w:right="1229"/>
      </w:pPr>
      <w:r>
        <w:t>.text:00406BB1                 pop     ebp</w:t>
      </w:r>
    </w:p>
    <w:p w14:paraId="0EEEC9D3" w14:textId="77777777" w:rsidR="00435C7A" w:rsidRDefault="00435C7A" w:rsidP="00435C7A">
      <w:pPr>
        <w:spacing w:after="0"/>
        <w:ind w:right="1229"/>
      </w:pPr>
      <w:r>
        <w:t>.text:00406BB2                 retn    10h</w:t>
      </w:r>
    </w:p>
    <w:p w14:paraId="79C157E0" w14:textId="77777777" w:rsidR="00435C7A" w:rsidRDefault="00435C7A" w:rsidP="00435C7A">
      <w:pPr>
        <w:spacing w:after="0"/>
        <w:ind w:right="1229"/>
      </w:pPr>
      <w:r>
        <w:t>.text:00406BB2 sub_406B8E      endp ; sp-analysis failed</w:t>
      </w:r>
    </w:p>
    <w:p w14:paraId="09551D5F" w14:textId="77777777" w:rsidR="00435C7A" w:rsidRDefault="00435C7A" w:rsidP="00435C7A">
      <w:pPr>
        <w:spacing w:after="0"/>
        <w:ind w:right="1229"/>
      </w:pPr>
      <w:r>
        <w:lastRenderedPageBreak/>
        <w:t>.text:00406BB2</w:t>
      </w:r>
    </w:p>
    <w:p w14:paraId="215475B1" w14:textId="77777777" w:rsidR="00435C7A" w:rsidRDefault="00435C7A" w:rsidP="00435C7A">
      <w:pPr>
        <w:spacing w:after="0"/>
        <w:ind w:right="1229"/>
      </w:pPr>
      <w:r>
        <w:t>.text:00406BB2 ; ---------------------------------------------------------------------------</w:t>
      </w:r>
    </w:p>
    <w:p w14:paraId="4033D946" w14:textId="77777777" w:rsidR="00435C7A" w:rsidRDefault="00435C7A" w:rsidP="00435C7A">
      <w:pPr>
        <w:spacing w:after="0"/>
        <w:ind w:right="1229"/>
      </w:pPr>
      <w:r>
        <w:t>.text:00406BB5                 align 10h</w:t>
      </w:r>
    </w:p>
    <w:p w14:paraId="20232155" w14:textId="77777777" w:rsidR="00435C7A" w:rsidRDefault="00435C7A" w:rsidP="00435C7A">
      <w:pPr>
        <w:spacing w:after="0"/>
        <w:ind w:right="1229"/>
      </w:pPr>
      <w:r>
        <w:t>.text:00406BC0</w:t>
      </w:r>
    </w:p>
    <w:p w14:paraId="7EC2779E" w14:textId="77777777" w:rsidR="00435C7A" w:rsidRDefault="00435C7A" w:rsidP="00435C7A">
      <w:pPr>
        <w:spacing w:after="0"/>
        <w:ind w:right="1229"/>
      </w:pPr>
      <w:r>
        <w:t>.text:00406BC0 loc_406BC0:                             ; CODE XREF: .text:00403F1C↑j</w:t>
      </w:r>
    </w:p>
    <w:p w14:paraId="0573DC04" w14:textId="77777777" w:rsidR="00435C7A" w:rsidRDefault="00435C7A" w:rsidP="00435C7A">
      <w:pPr>
        <w:spacing w:after="0"/>
        <w:ind w:right="1229"/>
      </w:pPr>
      <w:r>
        <w:t>.text:00406BC0                 push    ebp</w:t>
      </w:r>
    </w:p>
    <w:p w14:paraId="48CC436B" w14:textId="77777777" w:rsidR="00435C7A" w:rsidRDefault="00435C7A" w:rsidP="00435C7A">
      <w:pPr>
        <w:spacing w:after="0"/>
        <w:ind w:right="1229"/>
      </w:pPr>
      <w:r>
        <w:t>.text:00406BC1                 mov     ebp, esp</w:t>
      </w:r>
    </w:p>
    <w:p w14:paraId="5F434207" w14:textId="77777777" w:rsidR="00435C7A" w:rsidRDefault="00435C7A" w:rsidP="00435C7A">
      <w:pPr>
        <w:spacing w:after="0"/>
        <w:ind w:right="1229"/>
      </w:pPr>
      <w:r>
        <w:t>.text:00406BC3                 sub     esp, 0Ch</w:t>
      </w:r>
    </w:p>
    <w:p w14:paraId="3248DE6F" w14:textId="77777777" w:rsidR="00435C7A" w:rsidRDefault="00435C7A" w:rsidP="00435C7A">
      <w:pPr>
        <w:spacing w:after="0"/>
        <w:ind w:right="1229"/>
      </w:pPr>
      <w:r>
        <w:t>.text:00406BC6                 push    offset __vbaExceptHandler</w:t>
      </w:r>
    </w:p>
    <w:p w14:paraId="308A24A3" w14:textId="77777777" w:rsidR="00435C7A" w:rsidRDefault="00435C7A" w:rsidP="00435C7A">
      <w:pPr>
        <w:spacing w:after="0"/>
        <w:ind w:right="1229"/>
      </w:pPr>
      <w:r>
        <w:t>.text:00406BCB                 mov     eax, large fs:0</w:t>
      </w:r>
    </w:p>
    <w:p w14:paraId="3EAC52AA" w14:textId="77777777" w:rsidR="00435C7A" w:rsidRDefault="00435C7A" w:rsidP="00435C7A">
      <w:pPr>
        <w:spacing w:after="0"/>
        <w:ind w:right="1229"/>
      </w:pPr>
      <w:r>
        <w:t>.text:00406BD1                 push    eax</w:t>
      </w:r>
    </w:p>
    <w:p w14:paraId="73EC083D" w14:textId="77777777" w:rsidR="00435C7A" w:rsidRDefault="00435C7A" w:rsidP="00435C7A">
      <w:pPr>
        <w:spacing w:after="0"/>
        <w:ind w:right="1229"/>
      </w:pPr>
      <w:r>
        <w:t>.text:00406BD2                 mov     large fs:0, esp</w:t>
      </w:r>
    </w:p>
    <w:p w14:paraId="41050D1D" w14:textId="77777777" w:rsidR="00435C7A" w:rsidRDefault="00435C7A" w:rsidP="00435C7A">
      <w:pPr>
        <w:spacing w:after="0"/>
        <w:ind w:right="1229"/>
      </w:pPr>
      <w:r>
        <w:t>.text:00406BD9                 sub     esp, 6Ch</w:t>
      </w:r>
    </w:p>
    <w:p w14:paraId="79D4DC3C" w14:textId="77777777" w:rsidR="00435C7A" w:rsidRDefault="00435C7A" w:rsidP="00435C7A">
      <w:pPr>
        <w:spacing w:after="0"/>
        <w:ind w:right="1229"/>
      </w:pPr>
      <w:r>
        <w:t>.text:00406BDC                 push    ebx</w:t>
      </w:r>
    </w:p>
    <w:p w14:paraId="7611EDAB" w14:textId="77777777" w:rsidR="00435C7A" w:rsidRDefault="00435C7A" w:rsidP="00435C7A">
      <w:pPr>
        <w:spacing w:after="0"/>
        <w:ind w:right="1229"/>
      </w:pPr>
      <w:r>
        <w:t>.text:00406BDD                 push    esi</w:t>
      </w:r>
    </w:p>
    <w:p w14:paraId="28D7AD56" w14:textId="77777777" w:rsidR="00435C7A" w:rsidRDefault="00435C7A" w:rsidP="00435C7A">
      <w:pPr>
        <w:spacing w:after="0"/>
        <w:ind w:right="1229"/>
      </w:pPr>
      <w:r>
        <w:t>.text:00406BDE                 push    edi</w:t>
      </w:r>
    </w:p>
    <w:p w14:paraId="75218B97" w14:textId="77777777" w:rsidR="00435C7A" w:rsidRDefault="00435C7A" w:rsidP="00435C7A">
      <w:pPr>
        <w:spacing w:after="0"/>
        <w:ind w:right="1229"/>
      </w:pPr>
      <w:r>
        <w:t>.text:00406BDF                 mov     [ebp-0Ch], esp</w:t>
      </w:r>
    </w:p>
    <w:p w14:paraId="22F50769" w14:textId="77777777" w:rsidR="00435C7A" w:rsidRDefault="00435C7A" w:rsidP="00435C7A">
      <w:pPr>
        <w:spacing w:after="0"/>
        <w:ind w:right="1229"/>
      </w:pPr>
      <w:r>
        <w:t>.text:00406BE2                 mov     dword ptr [ebp-8], offset dword_401200</w:t>
      </w:r>
    </w:p>
    <w:p w14:paraId="2D29FBD2" w14:textId="77777777" w:rsidR="00435C7A" w:rsidRDefault="00435C7A" w:rsidP="00435C7A">
      <w:pPr>
        <w:spacing w:after="0"/>
        <w:ind w:right="1229"/>
      </w:pPr>
      <w:r>
        <w:t>.text:00406BE9                 xor     esi, esi</w:t>
      </w:r>
    </w:p>
    <w:p w14:paraId="3EAE755D" w14:textId="77777777" w:rsidR="00435C7A" w:rsidRDefault="00435C7A" w:rsidP="00435C7A">
      <w:pPr>
        <w:spacing w:after="0"/>
        <w:ind w:right="1229"/>
      </w:pPr>
      <w:r>
        <w:t>.text:00406BEB                 mov     [ebp-4], esi</w:t>
      </w:r>
    </w:p>
    <w:p w14:paraId="45D954F7" w14:textId="77777777" w:rsidR="00435C7A" w:rsidRDefault="00435C7A" w:rsidP="00435C7A">
      <w:pPr>
        <w:spacing w:after="0"/>
        <w:ind w:right="1229"/>
      </w:pPr>
      <w:r>
        <w:t>.text:00406BEE                 mov     eax, [ebp+8]</w:t>
      </w:r>
    </w:p>
    <w:p w14:paraId="3D9D5BF3" w14:textId="77777777" w:rsidR="00435C7A" w:rsidRDefault="00435C7A" w:rsidP="00435C7A">
      <w:pPr>
        <w:spacing w:after="0"/>
        <w:ind w:right="1229"/>
      </w:pPr>
      <w:r>
        <w:t>.text:00406BF1                 push    eax</w:t>
      </w:r>
    </w:p>
    <w:p w14:paraId="58DD5969" w14:textId="77777777" w:rsidR="00435C7A" w:rsidRDefault="00435C7A" w:rsidP="00435C7A">
      <w:pPr>
        <w:spacing w:after="0"/>
        <w:ind w:right="1229"/>
      </w:pPr>
      <w:r>
        <w:t>.text:00406BF2                 mov     ecx, [eax]</w:t>
      </w:r>
    </w:p>
    <w:p w14:paraId="3EBBECB5" w14:textId="77777777" w:rsidR="00435C7A" w:rsidRDefault="00435C7A" w:rsidP="00435C7A">
      <w:pPr>
        <w:spacing w:after="0"/>
        <w:ind w:right="1229"/>
      </w:pPr>
      <w:r>
        <w:t>.text:00406BF4                 call    dword ptr [ecx+4]</w:t>
      </w:r>
    </w:p>
    <w:p w14:paraId="4A74B43E" w14:textId="77777777" w:rsidR="00435C7A" w:rsidRDefault="00435C7A" w:rsidP="00435C7A">
      <w:pPr>
        <w:spacing w:after="0"/>
        <w:ind w:right="1229"/>
      </w:pPr>
      <w:r>
        <w:t>.text:00406BF7                 mov     edx, [ebp+10h]</w:t>
      </w:r>
    </w:p>
    <w:p w14:paraId="7A339C37" w14:textId="77777777" w:rsidR="00435C7A" w:rsidRDefault="00435C7A" w:rsidP="00435C7A">
      <w:pPr>
        <w:spacing w:after="0"/>
        <w:ind w:right="1229"/>
      </w:pPr>
      <w:r>
        <w:t>.text:00406BFA                 lea     ecx, [ebp-34h]</w:t>
      </w:r>
    </w:p>
    <w:p w14:paraId="28FCE730" w14:textId="77777777" w:rsidR="00435C7A" w:rsidRDefault="00435C7A" w:rsidP="00435C7A">
      <w:pPr>
        <w:spacing w:after="0"/>
        <w:ind w:right="1229"/>
      </w:pPr>
      <w:r>
        <w:t>.text:00406BFD                 mov     [ebp-34h], esi</w:t>
      </w:r>
    </w:p>
    <w:p w14:paraId="093DE3FF" w14:textId="77777777" w:rsidR="00435C7A" w:rsidRDefault="00435C7A" w:rsidP="00435C7A">
      <w:pPr>
        <w:spacing w:after="0"/>
        <w:ind w:right="1229"/>
      </w:pPr>
      <w:r>
        <w:t>.text:00406C00                 mov     [ebp-38h], esi</w:t>
      </w:r>
    </w:p>
    <w:p w14:paraId="26607306" w14:textId="77777777" w:rsidR="00435C7A" w:rsidRDefault="00435C7A" w:rsidP="00435C7A">
      <w:pPr>
        <w:spacing w:after="0"/>
        <w:ind w:right="1229"/>
      </w:pPr>
      <w:r>
        <w:t>.text:00406C03                 mov     [ebp-48h], esi</w:t>
      </w:r>
    </w:p>
    <w:p w14:paraId="5D29684C" w14:textId="77777777" w:rsidR="00435C7A" w:rsidRDefault="00435C7A" w:rsidP="00435C7A">
      <w:pPr>
        <w:spacing w:after="0"/>
        <w:ind w:right="1229"/>
      </w:pPr>
      <w:r>
        <w:t>.text:00406C06                 call    ds:__vbaStrCopy</w:t>
      </w:r>
    </w:p>
    <w:p w14:paraId="18931184" w14:textId="77777777" w:rsidR="00435C7A" w:rsidRDefault="00435C7A" w:rsidP="00435C7A">
      <w:pPr>
        <w:spacing w:after="0"/>
        <w:ind w:right="1229"/>
      </w:pPr>
      <w:r>
        <w:t>.text:00406C0C                 mov     esi, ds:__vbaI4Str</w:t>
      </w:r>
    </w:p>
    <w:p w14:paraId="5D13A9A0" w14:textId="77777777" w:rsidR="00435C7A" w:rsidRDefault="00435C7A" w:rsidP="00435C7A">
      <w:pPr>
        <w:spacing w:after="0"/>
        <w:ind w:right="1229"/>
      </w:pPr>
      <w:r>
        <w:t>.text:00406C12                 push    offset aHff     ; "&amp;HFF"</w:t>
      </w:r>
    </w:p>
    <w:p w14:paraId="565F5390" w14:textId="77777777" w:rsidR="00435C7A" w:rsidRDefault="00435C7A" w:rsidP="00435C7A">
      <w:pPr>
        <w:spacing w:after="0"/>
        <w:ind w:right="1229"/>
      </w:pPr>
      <w:r>
        <w:t>.text:00406C17                 call    esi ; __vbaI4Str</w:t>
      </w:r>
    </w:p>
    <w:p w14:paraId="22159F7E" w14:textId="77777777" w:rsidR="00435C7A" w:rsidRDefault="00435C7A" w:rsidP="00435C7A">
      <w:pPr>
        <w:spacing w:after="0"/>
        <w:ind w:right="1229"/>
      </w:pPr>
      <w:r>
        <w:t>.text:00406C19                 mov     ecx, eax</w:t>
      </w:r>
    </w:p>
    <w:p w14:paraId="329478FE" w14:textId="77777777" w:rsidR="00435C7A" w:rsidRDefault="00435C7A" w:rsidP="00435C7A">
      <w:pPr>
        <w:spacing w:after="0"/>
        <w:ind w:right="1229"/>
      </w:pPr>
      <w:r>
        <w:t>.text:00406C1B                 call    ds:__vbaUI1I4</w:t>
      </w:r>
    </w:p>
    <w:p w14:paraId="04F28869" w14:textId="77777777" w:rsidR="00435C7A" w:rsidRDefault="00435C7A" w:rsidP="00435C7A">
      <w:pPr>
        <w:spacing w:after="0"/>
        <w:ind w:right="1229"/>
      </w:pPr>
      <w:r>
        <w:t>.text:00406C21                 mov     edx, [ebp-34h]</w:t>
      </w:r>
    </w:p>
    <w:p w14:paraId="6767D957" w14:textId="77777777" w:rsidR="00435C7A" w:rsidRDefault="00435C7A" w:rsidP="00435C7A">
      <w:pPr>
        <w:spacing w:after="0"/>
        <w:ind w:right="1229"/>
      </w:pPr>
      <w:r>
        <w:t>.text:00406C24                 mov     [ebp-1Ch], al</w:t>
      </w:r>
    </w:p>
    <w:p w14:paraId="1609DD76" w14:textId="77777777" w:rsidR="00435C7A" w:rsidRDefault="00435C7A" w:rsidP="00435C7A">
      <w:pPr>
        <w:spacing w:after="0"/>
        <w:ind w:right="1229"/>
      </w:pPr>
      <w:r>
        <w:t>.text:00406C27                 push    edx</w:t>
      </w:r>
    </w:p>
    <w:p w14:paraId="1381BF34" w14:textId="77777777" w:rsidR="00435C7A" w:rsidRDefault="00435C7A" w:rsidP="00435C7A">
      <w:pPr>
        <w:spacing w:after="0"/>
        <w:ind w:right="1229"/>
      </w:pPr>
      <w:r>
        <w:t>.text:00406C28                 call    ds:__vbaLenBstr</w:t>
      </w:r>
    </w:p>
    <w:p w14:paraId="7390DE5E" w14:textId="77777777" w:rsidR="00435C7A" w:rsidRDefault="00435C7A" w:rsidP="00435C7A">
      <w:pPr>
        <w:spacing w:after="0"/>
        <w:ind w:right="1229"/>
      </w:pPr>
      <w:r>
        <w:t>.text:00406C2E                 mov     edi, [ebp+0Ch]</w:t>
      </w:r>
    </w:p>
    <w:p w14:paraId="17AFA9FF" w14:textId="77777777" w:rsidR="00435C7A" w:rsidRDefault="00435C7A" w:rsidP="00435C7A">
      <w:pPr>
        <w:spacing w:after="0"/>
        <w:ind w:right="1229"/>
      </w:pPr>
      <w:r>
        <w:t>.text:00406C31                 mov     ebx, eax</w:t>
      </w:r>
    </w:p>
    <w:p w14:paraId="49195A34" w14:textId="77777777" w:rsidR="00435C7A" w:rsidRDefault="00435C7A" w:rsidP="00435C7A">
      <w:pPr>
        <w:spacing w:after="0"/>
        <w:ind w:right="1229"/>
      </w:pPr>
      <w:r>
        <w:t>.text:00406C33                 mov     [ebp-2Ch], ebx</w:t>
      </w:r>
    </w:p>
    <w:p w14:paraId="6CA64A10" w14:textId="77777777" w:rsidR="00435C7A" w:rsidRDefault="00435C7A" w:rsidP="00435C7A">
      <w:pPr>
        <w:spacing w:after="0"/>
        <w:ind w:right="1229"/>
      </w:pPr>
      <w:r>
        <w:t>.text:00406C36                 mov     eax, [edi]</w:t>
      </w:r>
    </w:p>
    <w:p w14:paraId="42744B76" w14:textId="77777777" w:rsidR="00435C7A" w:rsidRDefault="00435C7A" w:rsidP="00435C7A">
      <w:pPr>
        <w:spacing w:after="0"/>
        <w:ind w:right="1229"/>
      </w:pPr>
      <w:r>
        <w:t>.text:00406C38                 push    eax</w:t>
      </w:r>
    </w:p>
    <w:p w14:paraId="027FCD41" w14:textId="77777777" w:rsidR="00435C7A" w:rsidRDefault="00435C7A" w:rsidP="00435C7A">
      <w:pPr>
        <w:spacing w:after="0"/>
        <w:ind w:right="1229"/>
      </w:pPr>
      <w:r>
        <w:lastRenderedPageBreak/>
        <w:t>.text:00406C39                 push    1</w:t>
      </w:r>
    </w:p>
    <w:p w14:paraId="7BF1F2DA" w14:textId="77777777" w:rsidR="00435C7A" w:rsidRDefault="00435C7A" w:rsidP="00435C7A">
      <w:pPr>
        <w:spacing w:after="0"/>
        <w:ind w:right="1229"/>
      </w:pPr>
      <w:r>
        <w:t>.text:00406C3B                 call    ds:__vbaLbound</w:t>
      </w:r>
    </w:p>
    <w:p w14:paraId="0BFE96E7" w14:textId="77777777" w:rsidR="00435C7A" w:rsidRDefault="00435C7A" w:rsidP="00435C7A">
      <w:pPr>
        <w:spacing w:after="0"/>
        <w:ind w:right="1229"/>
      </w:pPr>
      <w:r>
        <w:t>.text:00406C41                 mov     ecx, [edi]</w:t>
      </w:r>
    </w:p>
    <w:p w14:paraId="40EFD025" w14:textId="77777777" w:rsidR="00435C7A" w:rsidRDefault="00435C7A" w:rsidP="00435C7A">
      <w:pPr>
        <w:spacing w:after="0"/>
        <w:ind w:right="1229"/>
      </w:pPr>
      <w:r>
        <w:t>.text:00406C43                 mov     [ebp-28h], eax</w:t>
      </w:r>
    </w:p>
    <w:p w14:paraId="4B10E612" w14:textId="77777777" w:rsidR="00435C7A" w:rsidRDefault="00435C7A" w:rsidP="00435C7A">
      <w:pPr>
        <w:spacing w:after="0"/>
        <w:ind w:right="1229"/>
      </w:pPr>
      <w:r>
        <w:t>.text:00406C46                 push    ecx</w:t>
      </w:r>
    </w:p>
    <w:p w14:paraId="62571714" w14:textId="77777777" w:rsidR="00435C7A" w:rsidRDefault="00435C7A" w:rsidP="00435C7A">
      <w:pPr>
        <w:spacing w:after="0"/>
        <w:ind w:right="1229"/>
      </w:pPr>
      <w:r>
        <w:t>.text:00406C47                 push    1</w:t>
      </w:r>
    </w:p>
    <w:p w14:paraId="421D529A" w14:textId="77777777" w:rsidR="00435C7A" w:rsidRDefault="00435C7A" w:rsidP="00435C7A">
      <w:pPr>
        <w:spacing w:after="0"/>
        <w:ind w:right="1229"/>
      </w:pPr>
      <w:r>
        <w:t>.text:00406C49                 call    ds:__vbaUbound</w:t>
      </w:r>
    </w:p>
    <w:p w14:paraId="79F6ACD7" w14:textId="77777777" w:rsidR="00435C7A" w:rsidRDefault="00435C7A" w:rsidP="00435C7A">
      <w:pPr>
        <w:spacing w:after="0"/>
        <w:ind w:right="1229"/>
      </w:pPr>
      <w:r>
        <w:t>.text:00406C4F                 push    offset dword_404610</w:t>
      </w:r>
    </w:p>
    <w:p w14:paraId="0751BE94" w14:textId="77777777" w:rsidR="00435C7A" w:rsidRDefault="00435C7A" w:rsidP="00435C7A">
      <w:pPr>
        <w:spacing w:after="0"/>
        <w:ind w:right="1229"/>
      </w:pPr>
      <w:r>
        <w:t>.text:00406C54                 mov     [ebp-18h], eax</w:t>
      </w:r>
    </w:p>
    <w:p w14:paraId="6608DAA7" w14:textId="77777777" w:rsidR="00435C7A" w:rsidRDefault="00435C7A" w:rsidP="00435C7A">
      <w:pPr>
        <w:spacing w:after="0"/>
        <w:ind w:right="1229"/>
      </w:pPr>
      <w:r>
        <w:t>.text:00406C57                 call    esi ; __vbaI4Str</w:t>
      </w:r>
    </w:p>
    <w:p w14:paraId="7CB91CEB" w14:textId="77777777" w:rsidR="00435C7A" w:rsidRDefault="00435C7A" w:rsidP="00435C7A">
      <w:pPr>
        <w:spacing w:after="0"/>
        <w:ind w:right="1229"/>
      </w:pPr>
      <w:r>
        <w:t>.text:00406C59                 mov     [ebp-24h], eax</w:t>
      </w:r>
    </w:p>
    <w:p w14:paraId="649764EC" w14:textId="77777777" w:rsidR="00435C7A" w:rsidRDefault="00435C7A" w:rsidP="00435C7A">
      <w:pPr>
        <w:spacing w:after="0"/>
        <w:ind w:right="1229"/>
      </w:pPr>
      <w:r>
        <w:t>.text:00406C5C</w:t>
      </w:r>
    </w:p>
    <w:p w14:paraId="1F078DD3" w14:textId="77777777" w:rsidR="00435C7A" w:rsidRDefault="00435C7A" w:rsidP="00435C7A">
      <w:pPr>
        <w:spacing w:after="0"/>
        <w:ind w:right="1229"/>
      </w:pPr>
      <w:r>
        <w:t>.text:00406C5C loc_406C5C:                             ; CODE XREF: .text:00406DA7↓j</w:t>
      </w:r>
    </w:p>
    <w:p w14:paraId="7FD89431" w14:textId="77777777" w:rsidR="00435C7A" w:rsidRDefault="00435C7A" w:rsidP="00435C7A">
      <w:pPr>
        <w:spacing w:after="0"/>
        <w:ind w:right="1229"/>
      </w:pPr>
      <w:r>
        <w:t>.text:00406C5C                 cmp     [ebp-24h], ebx</w:t>
      </w:r>
    </w:p>
    <w:p w14:paraId="32BA1303" w14:textId="77777777" w:rsidR="00435C7A" w:rsidRDefault="00435C7A" w:rsidP="00435C7A">
      <w:pPr>
        <w:spacing w:after="0"/>
        <w:ind w:right="1229"/>
      </w:pPr>
      <w:r>
        <w:t>.text:00406C5F                 jg      loc_406DAC</w:t>
      </w:r>
    </w:p>
    <w:p w14:paraId="277833A2" w14:textId="77777777" w:rsidR="00435C7A" w:rsidRDefault="00435C7A" w:rsidP="00435C7A">
      <w:pPr>
        <w:spacing w:after="0"/>
        <w:ind w:right="1229"/>
      </w:pPr>
      <w:r>
        <w:t>.text:00406C65                 push    offset dword_404610</w:t>
      </w:r>
    </w:p>
    <w:p w14:paraId="496183A6" w14:textId="77777777" w:rsidR="00435C7A" w:rsidRDefault="00435C7A" w:rsidP="00435C7A">
      <w:pPr>
        <w:spacing w:after="0"/>
        <w:ind w:right="1229"/>
      </w:pPr>
      <w:r>
        <w:t>.text:00406C6A                 call    esi ; __vbaI4Str</w:t>
      </w:r>
    </w:p>
    <w:p w14:paraId="3D04612E" w14:textId="77777777" w:rsidR="00435C7A" w:rsidRDefault="00435C7A" w:rsidP="00435C7A">
      <w:pPr>
        <w:spacing w:after="0"/>
        <w:ind w:right="1229"/>
      </w:pPr>
      <w:r>
        <w:t>.text:00406C6C                 mov     ecx, [ebp-34h]</w:t>
      </w:r>
    </w:p>
    <w:p w14:paraId="6C10EE6F" w14:textId="77777777" w:rsidR="00435C7A" w:rsidRDefault="00435C7A" w:rsidP="00435C7A">
      <w:pPr>
        <w:spacing w:after="0"/>
        <w:ind w:right="1229"/>
      </w:pPr>
      <w:r>
        <w:t>.text:00406C6F                 mov     [ebp-40h], eax</w:t>
      </w:r>
    </w:p>
    <w:p w14:paraId="60981886" w14:textId="77777777" w:rsidR="00435C7A" w:rsidRDefault="00435C7A" w:rsidP="00435C7A">
      <w:pPr>
        <w:spacing w:after="0"/>
        <w:ind w:right="1229"/>
      </w:pPr>
      <w:r>
        <w:t>.text:00406C72                 mov     eax, [ebp-24h]</w:t>
      </w:r>
    </w:p>
    <w:p w14:paraId="45F1C4CA" w14:textId="77777777" w:rsidR="00435C7A" w:rsidRDefault="00435C7A" w:rsidP="00435C7A">
      <w:pPr>
        <w:spacing w:after="0"/>
        <w:ind w:right="1229"/>
      </w:pPr>
      <w:r>
        <w:t>.text:00406C75                 lea     edx, [ebp-48h]</w:t>
      </w:r>
    </w:p>
    <w:p w14:paraId="671759BD" w14:textId="77777777" w:rsidR="00435C7A" w:rsidRDefault="00435C7A" w:rsidP="00435C7A">
      <w:pPr>
        <w:spacing w:after="0"/>
        <w:ind w:right="1229"/>
      </w:pPr>
      <w:r>
        <w:t>.text:00406C78                 push    edx</w:t>
      </w:r>
    </w:p>
    <w:p w14:paraId="05DA9822" w14:textId="77777777" w:rsidR="00435C7A" w:rsidRDefault="00435C7A" w:rsidP="00435C7A">
      <w:pPr>
        <w:spacing w:after="0"/>
        <w:ind w:right="1229"/>
      </w:pPr>
      <w:r>
        <w:t>.text:00406C79                 push    eax</w:t>
      </w:r>
    </w:p>
    <w:p w14:paraId="2E0AF61E" w14:textId="77777777" w:rsidR="00435C7A" w:rsidRDefault="00435C7A" w:rsidP="00435C7A">
      <w:pPr>
        <w:spacing w:after="0"/>
        <w:ind w:right="1229"/>
      </w:pPr>
      <w:r>
        <w:t>.text:00406C7A                 push    ecx</w:t>
      </w:r>
    </w:p>
    <w:p w14:paraId="7590A55A" w14:textId="77777777" w:rsidR="00435C7A" w:rsidRDefault="00435C7A" w:rsidP="00435C7A">
      <w:pPr>
        <w:spacing w:after="0"/>
        <w:ind w:right="1229"/>
      </w:pPr>
      <w:r>
        <w:t>.text:00406C7B                 mov     dword ptr [ebp-48h], 3</w:t>
      </w:r>
    </w:p>
    <w:p w14:paraId="49246056" w14:textId="77777777" w:rsidR="00435C7A" w:rsidRDefault="00435C7A" w:rsidP="00435C7A">
      <w:pPr>
        <w:spacing w:after="0"/>
        <w:ind w:right="1229"/>
      </w:pPr>
      <w:r>
        <w:t>.text:00406C82                 call    ds:MSVBVM60_631</w:t>
      </w:r>
    </w:p>
    <w:p w14:paraId="139099CA" w14:textId="77777777" w:rsidR="00435C7A" w:rsidRDefault="00435C7A" w:rsidP="00435C7A">
      <w:pPr>
        <w:spacing w:after="0"/>
        <w:ind w:right="1229"/>
      </w:pPr>
      <w:r>
        <w:t>.text:00406C88                 mov     edx, eax</w:t>
      </w:r>
    </w:p>
    <w:p w14:paraId="2D6885FE" w14:textId="77777777" w:rsidR="00435C7A" w:rsidRDefault="00435C7A" w:rsidP="00435C7A">
      <w:pPr>
        <w:spacing w:after="0"/>
        <w:ind w:right="1229"/>
      </w:pPr>
      <w:r>
        <w:t>.text:00406C8A                 lea     ecx, [ebp-38h]</w:t>
      </w:r>
    </w:p>
    <w:p w14:paraId="1DE9302D" w14:textId="77777777" w:rsidR="00435C7A" w:rsidRDefault="00435C7A" w:rsidP="00435C7A">
      <w:pPr>
        <w:spacing w:after="0"/>
        <w:ind w:right="1229"/>
      </w:pPr>
      <w:r>
        <w:t>.text:00406C8D                 call    ds:__vbaStrMove</w:t>
      </w:r>
    </w:p>
    <w:p w14:paraId="15E9EC17" w14:textId="77777777" w:rsidR="00435C7A" w:rsidRDefault="00435C7A" w:rsidP="00435C7A">
      <w:pPr>
        <w:spacing w:after="0"/>
        <w:ind w:right="1229"/>
      </w:pPr>
      <w:r>
        <w:t>.text:00406C93                 push    eax</w:t>
      </w:r>
    </w:p>
    <w:p w14:paraId="4A12FB9B" w14:textId="77777777" w:rsidR="00435C7A" w:rsidRDefault="00435C7A" w:rsidP="00435C7A">
      <w:pPr>
        <w:spacing w:after="0"/>
        <w:ind w:right="1229"/>
      </w:pPr>
      <w:r>
        <w:t>.text:00406C94                 call    ds:MSVBVM60_516</w:t>
      </w:r>
    </w:p>
    <w:p w14:paraId="554B4D90" w14:textId="77777777" w:rsidR="00435C7A" w:rsidRDefault="00435C7A" w:rsidP="00435C7A">
      <w:pPr>
        <w:spacing w:after="0"/>
        <w:ind w:right="1229"/>
      </w:pPr>
      <w:r>
        <w:t>.text:00406C9A                 movzx   dx, byte ptr [ebp-1Ch]</w:t>
      </w:r>
    </w:p>
    <w:p w14:paraId="44EB6880" w14:textId="77777777" w:rsidR="00435C7A" w:rsidRDefault="00435C7A" w:rsidP="00435C7A">
      <w:pPr>
        <w:spacing w:after="0"/>
        <w:ind w:right="1229"/>
      </w:pPr>
      <w:r>
        <w:t>.text:00406C9F                 mov     cx, ax</w:t>
      </w:r>
    </w:p>
    <w:p w14:paraId="1614D284" w14:textId="77777777" w:rsidR="00435C7A" w:rsidRDefault="00435C7A" w:rsidP="00435C7A">
      <w:pPr>
        <w:spacing w:after="0"/>
        <w:ind w:right="1229"/>
      </w:pPr>
      <w:r>
        <w:t>.text:00406CA2                 xor     ecx, edx</w:t>
      </w:r>
    </w:p>
    <w:p w14:paraId="37DCC787" w14:textId="77777777" w:rsidR="00435C7A" w:rsidRDefault="00435C7A" w:rsidP="00435C7A">
      <w:pPr>
        <w:spacing w:after="0"/>
        <w:ind w:right="1229"/>
      </w:pPr>
      <w:r>
        <w:t>.text:00406CA4                 call    ds:__vbaUI1I2</w:t>
      </w:r>
    </w:p>
    <w:p w14:paraId="2BDF5B03" w14:textId="77777777" w:rsidR="00435C7A" w:rsidRDefault="00435C7A" w:rsidP="00435C7A">
      <w:pPr>
        <w:spacing w:after="0"/>
        <w:ind w:right="1229"/>
      </w:pPr>
      <w:r>
        <w:t>.text:00406CAA                 lea     ecx, [ebp-38h]</w:t>
      </w:r>
    </w:p>
    <w:p w14:paraId="32B35B2E" w14:textId="77777777" w:rsidR="00435C7A" w:rsidRDefault="00435C7A" w:rsidP="00435C7A">
      <w:pPr>
        <w:spacing w:after="0"/>
        <w:ind w:right="1229"/>
      </w:pPr>
      <w:r>
        <w:t>.text:00406CAD                 mov     [ebp-30h], al</w:t>
      </w:r>
    </w:p>
    <w:p w14:paraId="25BDCC6E" w14:textId="77777777" w:rsidR="00435C7A" w:rsidRDefault="00435C7A" w:rsidP="00435C7A">
      <w:pPr>
        <w:spacing w:after="0"/>
        <w:ind w:right="1229"/>
      </w:pPr>
      <w:r>
        <w:t>.text:00406CB0                 call    ds:__vbaFreeStr</w:t>
      </w:r>
    </w:p>
    <w:p w14:paraId="7D584DD5" w14:textId="77777777" w:rsidR="00435C7A" w:rsidRDefault="00435C7A" w:rsidP="00435C7A">
      <w:pPr>
        <w:spacing w:after="0"/>
        <w:ind w:right="1229"/>
      </w:pPr>
      <w:r>
        <w:t>.text:00406CB6                 lea     ecx, [ebp-48h]</w:t>
      </w:r>
    </w:p>
    <w:p w14:paraId="3FAED539" w14:textId="77777777" w:rsidR="00435C7A" w:rsidRDefault="00435C7A" w:rsidP="00435C7A">
      <w:pPr>
        <w:spacing w:after="0"/>
        <w:ind w:right="1229"/>
      </w:pPr>
      <w:r>
        <w:t>.text:00406CB9                 call    ds:__vbaFreeVar</w:t>
      </w:r>
    </w:p>
    <w:p w14:paraId="3136B477" w14:textId="77777777" w:rsidR="00435C7A" w:rsidRDefault="00435C7A" w:rsidP="00435C7A">
      <w:pPr>
        <w:spacing w:after="0"/>
        <w:ind w:right="1229"/>
      </w:pPr>
      <w:r>
        <w:t>.text:00406CBF                 mov     esi, [ebp-28h]</w:t>
      </w:r>
    </w:p>
    <w:p w14:paraId="1AB5FB05" w14:textId="77777777" w:rsidR="00435C7A" w:rsidRDefault="00435C7A" w:rsidP="00435C7A">
      <w:pPr>
        <w:spacing w:after="0"/>
        <w:ind w:right="1229"/>
      </w:pPr>
      <w:r>
        <w:t>.text:00406CC2</w:t>
      </w:r>
    </w:p>
    <w:p w14:paraId="526BB4B9" w14:textId="77777777" w:rsidR="00435C7A" w:rsidRDefault="00435C7A" w:rsidP="00435C7A">
      <w:pPr>
        <w:spacing w:after="0"/>
        <w:ind w:right="1229"/>
      </w:pPr>
      <w:r>
        <w:t>.text:00406CC2 loc_406CC2:                             ; CODE XREF: .text:00406D78↓j</w:t>
      </w:r>
    </w:p>
    <w:p w14:paraId="0901091C" w14:textId="77777777" w:rsidR="00435C7A" w:rsidRDefault="00435C7A" w:rsidP="00435C7A">
      <w:pPr>
        <w:spacing w:after="0"/>
        <w:ind w:right="1229"/>
      </w:pPr>
      <w:r>
        <w:t>.text:00406CC2                 mov     edx, [ebp-18h]</w:t>
      </w:r>
    </w:p>
    <w:p w14:paraId="07C719DE" w14:textId="77777777" w:rsidR="00435C7A" w:rsidRDefault="00435C7A" w:rsidP="00435C7A">
      <w:pPr>
        <w:spacing w:after="0"/>
        <w:ind w:right="1229"/>
      </w:pPr>
      <w:r>
        <w:lastRenderedPageBreak/>
        <w:t>.text:00406CC5                 mov     eax, ebx</w:t>
      </w:r>
    </w:p>
    <w:p w14:paraId="7C3810F1" w14:textId="77777777" w:rsidR="00435C7A" w:rsidRDefault="00435C7A" w:rsidP="00435C7A">
      <w:pPr>
        <w:spacing w:after="0"/>
        <w:ind w:right="1229"/>
      </w:pPr>
      <w:r>
        <w:t>.text:00406CC7                 sar     eax, 1Fh</w:t>
      </w:r>
    </w:p>
    <w:p w14:paraId="0DEEEFB4" w14:textId="77777777" w:rsidR="00435C7A" w:rsidRDefault="00435C7A" w:rsidP="00435C7A">
      <w:pPr>
        <w:spacing w:after="0"/>
        <w:ind w:right="1229"/>
      </w:pPr>
      <w:r>
        <w:t>.text:00406CCA                 mov     ecx, eax</w:t>
      </w:r>
    </w:p>
    <w:p w14:paraId="226E9380" w14:textId="77777777" w:rsidR="00435C7A" w:rsidRDefault="00435C7A" w:rsidP="00435C7A">
      <w:pPr>
        <w:spacing w:after="0"/>
        <w:ind w:right="1229"/>
      </w:pPr>
      <w:r>
        <w:t>.text:00406CCC                 xor     eax, esi</w:t>
      </w:r>
    </w:p>
    <w:p w14:paraId="071D5771" w14:textId="77777777" w:rsidR="00435C7A" w:rsidRDefault="00435C7A" w:rsidP="00435C7A">
      <w:pPr>
        <w:spacing w:after="0"/>
        <w:ind w:right="1229"/>
      </w:pPr>
      <w:r>
        <w:t>.text:00406CCE                 xor     ecx, edx</w:t>
      </w:r>
    </w:p>
    <w:p w14:paraId="0BB03789" w14:textId="77777777" w:rsidR="00435C7A" w:rsidRDefault="00435C7A" w:rsidP="00435C7A">
      <w:pPr>
        <w:spacing w:after="0"/>
        <w:ind w:right="1229"/>
      </w:pPr>
      <w:r>
        <w:t>.text:00406CD0                 cmp     eax, ecx</w:t>
      </w:r>
    </w:p>
    <w:p w14:paraId="024F4011" w14:textId="77777777" w:rsidR="00435C7A" w:rsidRDefault="00435C7A" w:rsidP="00435C7A">
      <w:pPr>
        <w:spacing w:after="0"/>
        <w:ind w:right="1229"/>
      </w:pPr>
      <w:r>
        <w:t>.text:00406CD2                 jg      loc_406D7D</w:t>
      </w:r>
    </w:p>
    <w:p w14:paraId="35596F9E" w14:textId="77777777" w:rsidR="00435C7A" w:rsidRDefault="00435C7A" w:rsidP="00435C7A">
      <w:pPr>
        <w:spacing w:after="0"/>
        <w:ind w:right="1229"/>
      </w:pPr>
      <w:r>
        <w:t>.text:00406CD8                 mov     eax, [edi]</w:t>
      </w:r>
    </w:p>
    <w:p w14:paraId="431BD705" w14:textId="77777777" w:rsidR="00435C7A" w:rsidRDefault="00435C7A" w:rsidP="00435C7A">
      <w:pPr>
        <w:spacing w:after="0"/>
        <w:ind w:right="1229"/>
      </w:pPr>
      <w:r>
        <w:t>.text:00406CDA                 test    eax, eax</w:t>
      </w:r>
    </w:p>
    <w:p w14:paraId="1E14A466" w14:textId="77777777" w:rsidR="00435C7A" w:rsidRDefault="00435C7A" w:rsidP="00435C7A">
      <w:pPr>
        <w:spacing w:after="0"/>
        <w:ind w:right="1229"/>
      </w:pPr>
      <w:r>
        <w:t>.text:00406CDC                 jz      short loc_406CFD</w:t>
      </w:r>
    </w:p>
    <w:p w14:paraId="18F39EC5" w14:textId="77777777" w:rsidR="00435C7A" w:rsidRDefault="00435C7A" w:rsidP="00435C7A">
      <w:pPr>
        <w:spacing w:after="0"/>
        <w:ind w:right="1229"/>
      </w:pPr>
      <w:r>
        <w:t>.text:00406CDE                 cmp     word ptr [eax], 1</w:t>
      </w:r>
    </w:p>
    <w:p w14:paraId="551EAA81" w14:textId="77777777" w:rsidR="00435C7A" w:rsidRDefault="00435C7A" w:rsidP="00435C7A">
      <w:pPr>
        <w:spacing w:after="0"/>
        <w:ind w:right="1229"/>
      </w:pPr>
      <w:r>
        <w:t>.text:00406CE2                 jnz     short loc_406CFD</w:t>
      </w:r>
    </w:p>
    <w:p w14:paraId="148006E2" w14:textId="77777777" w:rsidR="00435C7A" w:rsidRDefault="00435C7A" w:rsidP="00435C7A">
      <w:pPr>
        <w:spacing w:after="0"/>
        <w:ind w:right="1229"/>
      </w:pPr>
      <w:r>
        <w:t>.text:00406CE4                 mov     edx, [eax+14h]</w:t>
      </w:r>
    </w:p>
    <w:p w14:paraId="0E94D4C9" w14:textId="77777777" w:rsidR="00435C7A" w:rsidRDefault="00435C7A" w:rsidP="00435C7A">
      <w:pPr>
        <w:spacing w:after="0"/>
        <w:ind w:right="1229"/>
      </w:pPr>
      <w:r>
        <w:t>.text:00406CE7                 mov     ecx, [eax+10h]</w:t>
      </w:r>
    </w:p>
    <w:p w14:paraId="7EB3DDD6" w14:textId="77777777" w:rsidR="00435C7A" w:rsidRDefault="00435C7A" w:rsidP="00435C7A">
      <w:pPr>
        <w:spacing w:after="0"/>
        <w:ind w:right="1229"/>
      </w:pPr>
      <w:r>
        <w:t>.text:00406CEA                 mov     ebx, esi</w:t>
      </w:r>
    </w:p>
    <w:p w14:paraId="55524B22" w14:textId="77777777" w:rsidR="00435C7A" w:rsidRDefault="00435C7A" w:rsidP="00435C7A">
      <w:pPr>
        <w:spacing w:after="0"/>
        <w:ind w:right="1229"/>
      </w:pPr>
      <w:r>
        <w:t>.text:00406CEC                 sub     ebx, edx</w:t>
      </w:r>
    </w:p>
    <w:p w14:paraId="511942DF" w14:textId="77777777" w:rsidR="00435C7A" w:rsidRDefault="00435C7A" w:rsidP="00435C7A">
      <w:pPr>
        <w:spacing w:after="0"/>
        <w:ind w:right="1229"/>
      </w:pPr>
      <w:r>
        <w:t>.text:00406CEE                 cmp     ebx, ecx</w:t>
      </w:r>
    </w:p>
    <w:p w14:paraId="512757F3" w14:textId="77777777" w:rsidR="00435C7A" w:rsidRDefault="00435C7A" w:rsidP="00435C7A">
      <w:pPr>
        <w:spacing w:after="0"/>
        <w:ind w:right="1229"/>
      </w:pPr>
      <w:r>
        <w:t>.text:00406CF0                 jb      short loc_406CF8</w:t>
      </w:r>
    </w:p>
    <w:p w14:paraId="6D65F78A" w14:textId="77777777" w:rsidR="00435C7A" w:rsidRDefault="00435C7A" w:rsidP="00435C7A">
      <w:pPr>
        <w:spacing w:after="0"/>
        <w:ind w:right="1229"/>
      </w:pPr>
      <w:r>
        <w:t>.text:00406CF2                 call    ds:__vbaGenerateBoundsError</w:t>
      </w:r>
    </w:p>
    <w:p w14:paraId="7BD66968" w14:textId="77777777" w:rsidR="00435C7A" w:rsidRDefault="00435C7A" w:rsidP="00435C7A">
      <w:pPr>
        <w:spacing w:after="0"/>
        <w:ind w:right="1229"/>
      </w:pPr>
      <w:r>
        <w:t>.text:00406CF8</w:t>
      </w:r>
    </w:p>
    <w:p w14:paraId="6B96B9C8" w14:textId="77777777" w:rsidR="00435C7A" w:rsidRDefault="00435C7A" w:rsidP="00435C7A">
      <w:pPr>
        <w:spacing w:after="0"/>
        <w:ind w:right="1229"/>
      </w:pPr>
      <w:r>
        <w:t>.text:00406CF8 loc_406CF8:                             ; CODE XREF: .text:00406CF0↑j</w:t>
      </w:r>
    </w:p>
    <w:p w14:paraId="1062295E" w14:textId="77777777" w:rsidR="00435C7A" w:rsidRDefault="00435C7A" w:rsidP="00435C7A">
      <w:pPr>
        <w:spacing w:after="0"/>
        <w:ind w:right="1229"/>
      </w:pPr>
      <w:r>
        <w:t>.text:00406CF8                 mov     [ebp-7Ch], ebx</w:t>
      </w:r>
    </w:p>
    <w:p w14:paraId="20D9AA6E" w14:textId="77777777" w:rsidR="00435C7A" w:rsidRDefault="00435C7A" w:rsidP="00435C7A">
      <w:pPr>
        <w:spacing w:after="0"/>
        <w:ind w:right="1229"/>
      </w:pPr>
      <w:r>
        <w:t>.text:00406CFB                 jmp     short loc_406D06</w:t>
      </w:r>
    </w:p>
    <w:p w14:paraId="596C090A" w14:textId="77777777" w:rsidR="00435C7A" w:rsidRDefault="00435C7A" w:rsidP="00435C7A">
      <w:pPr>
        <w:spacing w:after="0"/>
        <w:ind w:right="1229"/>
      </w:pPr>
      <w:r>
        <w:t>.text:00406CFD ; ---------------------------------------------------------------------------</w:t>
      </w:r>
    </w:p>
    <w:p w14:paraId="20A39EA0" w14:textId="77777777" w:rsidR="00435C7A" w:rsidRDefault="00435C7A" w:rsidP="00435C7A">
      <w:pPr>
        <w:spacing w:after="0"/>
        <w:ind w:right="1229"/>
      </w:pPr>
      <w:r>
        <w:t>.text:00406CFD</w:t>
      </w:r>
    </w:p>
    <w:p w14:paraId="4009195F" w14:textId="77777777" w:rsidR="00435C7A" w:rsidRDefault="00435C7A" w:rsidP="00435C7A">
      <w:pPr>
        <w:spacing w:after="0"/>
        <w:ind w:right="1229"/>
      </w:pPr>
      <w:r>
        <w:t>.text:00406CFD loc_406CFD:                             ; CODE XREF: .text:00406CDC↑j</w:t>
      </w:r>
    </w:p>
    <w:p w14:paraId="381F22A9" w14:textId="77777777" w:rsidR="00435C7A" w:rsidRDefault="00435C7A" w:rsidP="00435C7A">
      <w:pPr>
        <w:spacing w:after="0"/>
        <w:ind w:right="1229"/>
      </w:pPr>
      <w:r>
        <w:t>.text:00406CFD                                         ; .text:00406CE2↑j</w:t>
      </w:r>
    </w:p>
    <w:p w14:paraId="1D817C5F" w14:textId="77777777" w:rsidR="00435C7A" w:rsidRDefault="00435C7A" w:rsidP="00435C7A">
      <w:pPr>
        <w:spacing w:after="0"/>
        <w:ind w:right="1229"/>
      </w:pPr>
      <w:r>
        <w:t>.text:00406CFD                 call    ds:__vbaGenerateBoundsError</w:t>
      </w:r>
    </w:p>
    <w:p w14:paraId="0B8D0D39" w14:textId="77777777" w:rsidR="00435C7A" w:rsidRDefault="00435C7A" w:rsidP="00435C7A">
      <w:pPr>
        <w:spacing w:after="0"/>
        <w:ind w:right="1229"/>
      </w:pPr>
      <w:r>
        <w:t>.text:00406D03                 mov     [ebp-7Ch], eax</w:t>
      </w:r>
    </w:p>
    <w:p w14:paraId="3D410CD6" w14:textId="77777777" w:rsidR="00435C7A" w:rsidRDefault="00435C7A" w:rsidP="00435C7A">
      <w:pPr>
        <w:spacing w:after="0"/>
        <w:ind w:right="1229"/>
      </w:pPr>
      <w:r>
        <w:t>.text:00406D06</w:t>
      </w:r>
    </w:p>
    <w:p w14:paraId="03965260" w14:textId="77777777" w:rsidR="00435C7A" w:rsidRDefault="00435C7A" w:rsidP="00435C7A">
      <w:pPr>
        <w:spacing w:after="0"/>
        <w:ind w:right="1229"/>
      </w:pPr>
      <w:r>
        <w:t>.text:00406D06 loc_406D06:                             ; CODE XREF: .text:00406CFB↑j</w:t>
      </w:r>
    </w:p>
    <w:p w14:paraId="38E2DE2E" w14:textId="77777777" w:rsidR="00435C7A" w:rsidRDefault="00435C7A" w:rsidP="00435C7A">
      <w:pPr>
        <w:spacing w:after="0"/>
        <w:ind w:right="1229"/>
      </w:pPr>
      <w:r>
        <w:t>.text:00406D06                 mov     eax, [edi]</w:t>
      </w:r>
    </w:p>
    <w:p w14:paraId="7272521D" w14:textId="77777777" w:rsidR="00435C7A" w:rsidRDefault="00435C7A" w:rsidP="00435C7A">
      <w:pPr>
        <w:spacing w:after="0"/>
        <w:ind w:right="1229"/>
      </w:pPr>
      <w:r>
        <w:t>.text:00406D08                 test    eax, eax</w:t>
      </w:r>
    </w:p>
    <w:p w14:paraId="26C526B6" w14:textId="77777777" w:rsidR="00435C7A" w:rsidRDefault="00435C7A" w:rsidP="00435C7A">
      <w:pPr>
        <w:spacing w:after="0"/>
        <w:ind w:right="1229"/>
      </w:pPr>
      <w:r>
        <w:t>.text:00406D0A                 jz      short loc_406D2B</w:t>
      </w:r>
    </w:p>
    <w:p w14:paraId="746AD77A" w14:textId="77777777" w:rsidR="00435C7A" w:rsidRDefault="00435C7A" w:rsidP="00435C7A">
      <w:pPr>
        <w:spacing w:after="0"/>
        <w:ind w:right="1229"/>
      </w:pPr>
      <w:r>
        <w:t>.text:00406D0C                 cmp     word ptr [eax], 1</w:t>
      </w:r>
    </w:p>
    <w:p w14:paraId="41D94879" w14:textId="77777777" w:rsidR="00435C7A" w:rsidRDefault="00435C7A" w:rsidP="00435C7A">
      <w:pPr>
        <w:spacing w:after="0"/>
        <w:ind w:right="1229"/>
      </w:pPr>
      <w:r>
        <w:t>.text:00406D10                 jnz     short loc_406D2B</w:t>
      </w:r>
    </w:p>
    <w:p w14:paraId="47BE2C30" w14:textId="77777777" w:rsidR="00435C7A" w:rsidRDefault="00435C7A" w:rsidP="00435C7A">
      <w:pPr>
        <w:spacing w:after="0"/>
        <w:ind w:right="1229"/>
      </w:pPr>
      <w:r>
        <w:t>.text:00406D12                 mov     edx, [eax+14h]</w:t>
      </w:r>
    </w:p>
    <w:p w14:paraId="65B20C4B" w14:textId="77777777" w:rsidR="00435C7A" w:rsidRDefault="00435C7A" w:rsidP="00435C7A">
      <w:pPr>
        <w:spacing w:after="0"/>
        <w:ind w:right="1229"/>
      </w:pPr>
      <w:r>
        <w:t>.text:00406D15                 mov     ecx, [eax+10h]</w:t>
      </w:r>
    </w:p>
    <w:p w14:paraId="7A8E97CC" w14:textId="77777777" w:rsidR="00435C7A" w:rsidRDefault="00435C7A" w:rsidP="00435C7A">
      <w:pPr>
        <w:spacing w:after="0"/>
        <w:ind w:right="1229"/>
      </w:pPr>
      <w:r>
        <w:t>.text:00406D18                 mov     ebx, esi</w:t>
      </w:r>
    </w:p>
    <w:p w14:paraId="4B62654B" w14:textId="77777777" w:rsidR="00435C7A" w:rsidRDefault="00435C7A" w:rsidP="00435C7A">
      <w:pPr>
        <w:spacing w:after="0"/>
        <w:ind w:right="1229"/>
      </w:pPr>
      <w:r>
        <w:t>.text:00406D1A                 sub     ebx, edx</w:t>
      </w:r>
    </w:p>
    <w:p w14:paraId="18D4D593" w14:textId="77777777" w:rsidR="00435C7A" w:rsidRDefault="00435C7A" w:rsidP="00435C7A">
      <w:pPr>
        <w:spacing w:after="0"/>
        <w:ind w:right="1229"/>
      </w:pPr>
      <w:r>
        <w:t>.text:00406D1C                 cmp     ebx, ecx</w:t>
      </w:r>
    </w:p>
    <w:p w14:paraId="38122E63" w14:textId="77777777" w:rsidR="00435C7A" w:rsidRDefault="00435C7A" w:rsidP="00435C7A">
      <w:pPr>
        <w:spacing w:after="0"/>
        <w:ind w:right="1229"/>
      </w:pPr>
      <w:r>
        <w:t>.text:00406D1E                 jb      short loc_406D26</w:t>
      </w:r>
    </w:p>
    <w:p w14:paraId="2C8A5878" w14:textId="77777777" w:rsidR="00435C7A" w:rsidRDefault="00435C7A" w:rsidP="00435C7A">
      <w:pPr>
        <w:spacing w:after="0"/>
        <w:ind w:right="1229"/>
      </w:pPr>
      <w:r>
        <w:t>.text:00406D20                 call    ds:__vbaGenerateBoundsError</w:t>
      </w:r>
    </w:p>
    <w:p w14:paraId="5270B887" w14:textId="77777777" w:rsidR="00435C7A" w:rsidRDefault="00435C7A" w:rsidP="00435C7A">
      <w:pPr>
        <w:spacing w:after="0"/>
        <w:ind w:right="1229"/>
      </w:pPr>
      <w:r>
        <w:t>.text:00406D26</w:t>
      </w:r>
    </w:p>
    <w:p w14:paraId="4963F114" w14:textId="77777777" w:rsidR="00435C7A" w:rsidRDefault="00435C7A" w:rsidP="00435C7A">
      <w:pPr>
        <w:spacing w:after="0"/>
        <w:ind w:right="1229"/>
      </w:pPr>
      <w:r>
        <w:lastRenderedPageBreak/>
        <w:t>.text:00406D26 loc_406D26:                             ; CODE XREF: .text:00406D1E↑j</w:t>
      </w:r>
    </w:p>
    <w:p w14:paraId="1A246489" w14:textId="77777777" w:rsidR="00435C7A" w:rsidRDefault="00435C7A" w:rsidP="00435C7A">
      <w:pPr>
        <w:spacing w:after="0"/>
        <w:ind w:right="1229"/>
      </w:pPr>
      <w:r>
        <w:t>.text:00406D26                 mov     [ebp-80h], ebx</w:t>
      </w:r>
    </w:p>
    <w:p w14:paraId="01318E33" w14:textId="77777777" w:rsidR="00435C7A" w:rsidRDefault="00435C7A" w:rsidP="00435C7A">
      <w:pPr>
        <w:spacing w:after="0"/>
        <w:ind w:right="1229"/>
      </w:pPr>
      <w:r>
        <w:t>.text:00406D29                 jmp     short loc_406D34</w:t>
      </w:r>
    </w:p>
    <w:p w14:paraId="6528F75E" w14:textId="77777777" w:rsidR="00435C7A" w:rsidRDefault="00435C7A" w:rsidP="00435C7A">
      <w:pPr>
        <w:spacing w:after="0"/>
        <w:ind w:right="1229"/>
      </w:pPr>
      <w:r>
        <w:t>.text:00406D2B ; ---------------------------------------------------------------------------</w:t>
      </w:r>
    </w:p>
    <w:p w14:paraId="6FA6BDDE" w14:textId="77777777" w:rsidR="00435C7A" w:rsidRDefault="00435C7A" w:rsidP="00435C7A">
      <w:pPr>
        <w:spacing w:after="0"/>
        <w:ind w:right="1229"/>
      </w:pPr>
      <w:r>
        <w:t>.text:00406D2B</w:t>
      </w:r>
    </w:p>
    <w:p w14:paraId="6ACEE874" w14:textId="77777777" w:rsidR="00435C7A" w:rsidRDefault="00435C7A" w:rsidP="00435C7A">
      <w:pPr>
        <w:spacing w:after="0"/>
        <w:ind w:right="1229"/>
      </w:pPr>
      <w:r>
        <w:t>.text:00406D2B loc_406D2B:                             ; CODE XREF: .text:00406D0A↑j</w:t>
      </w:r>
    </w:p>
    <w:p w14:paraId="1EB89F42" w14:textId="77777777" w:rsidR="00435C7A" w:rsidRDefault="00435C7A" w:rsidP="00435C7A">
      <w:pPr>
        <w:spacing w:after="0"/>
        <w:ind w:right="1229"/>
      </w:pPr>
      <w:r>
        <w:t>.text:00406D2B                                         ; .text:00406D10↑j</w:t>
      </w:r>
    </w:p>
    <w:p w14:paraId="2BC256DB" w14:textId="77777777" w:rsidR="00435C7A" w:rsidRDefault="00435C7A" w:rsidP="00435C7A">
      <w:pPr>
        <w:spacing w:after="0"/>
        <w:ind w:right="1229"/>
      </w:pPr>
      <w:r>
        <w:t>.text:00406D2B                 call    ds:__vbaGenerateBoundsError</w:t>
      </w:r>
    </w:p>
    <w:p w14:paraId="598AEC05" w14:textId="77777777" w:rsidR="00435C7A" w:rsidRDefault="00435C7A" w:rsidP="00435C7A">
      <w:pPr>
        <w:spacing w:after="0"/>
        <w:ind w:right="1229"/>
      </w:pPr>
      <w:r>
        <w:t>.text:00406D31                 mov     [ebp-80h], eax</w:t>
      </w:r>
    </w:p>
    <w:p w14:paraId="418D5B33" w14:textId="77777777" w:rsidR="00435C7A" w:rsidRDefault="00435C7A" w:rsidP="00435C7A">
      <w:pPr>
        <w:spacing w:after="0"/>
        <w:ind w:right="1229"/>
      </w:pPr>
      <w:r>
        <w:t>.text:00406D34</w:t>
      </w:r>
    </w:p>
    <w:p w14:paraId="66F09622" w14:textId="77777777" w:rsidR="00435C7A" w:rsidRDefault="00435C7A" w:rsidP="00435C7A">
      <w:pPr>
        <w:spacing w:after="0"/>
        <w:ind w:right="1229"/>
      </w:pPr>
      <w:r>
        <w:t>.text:00406D34 loc_406D34:                             ; CODE XREF: .text:00406D29↑j</w:t>
      </w:r>
    </w:p>
    <w:p w14:paraId="36BC71B1" w14:textId="77777777" w:rsidR="00435C7A" w:rsidRDefault="00435C7A" w:rsidP="00435C7A">
      <w:pPr>
        <w:spacing w:after="0"/>
        <w:ind w:right="1229"/>
      </w:pPr>
      <w:r>
        <w:t>.text:00406D34                 push    offset aHff     ; "&amp;HFF"</w:t>
      </w:r>
    </w:p>
    <w:p w14:paraId="766256E2" w14:textId="77777777" w:rsidR="00435C7A" w:rsidRDefault="00435C7A" w:rsidP="00435C7A">
      <w:pPr>
        <w:spacing w:after="0"/>
        <w:ind w:right="1229"/>
      </w:pPr>
      <w:r>
        <w:t>.text:00406D39                 call    ds:__vbaI4Str</w:t>
      </w:r>
    </w:p>
    <w:p w14:paraId="35AC1629" w14:textId="77777777" w:rsidR="00435C7A" w:rsidRDefault="00435C7A" w:rsidP="00435C7A">
      <w:pPr>
        <w:spacing w:after="0"/>
        <w:ind w:right="1229"/>
      </w:pPr>
      <w:r>
        <w:t>.text:00406D3F                 mov     edx, [edi]</w:t>
      </w:r>
    </w:p>
    <w:p w14:paraId="25DAF8B0" w14:textId="77777777" w:rsidR="00435C7A" w:rsidRDefault="00435C7A" w:rsidP="00435C7A">
      <w:pPr>
        <w:spacing w:after="0"/>
        <w:ind w:right="1229"/>
      </w:pPr>
      <w:r>
        <w:t>.text:00406D41                 mov     ebx, [ebp-7Ch]</w:t>
      </w:r>
    </w:p>
    <w:p w14:paraId="5C8350F3" w14:textId="77777777" w:rsidR="00435C7A" w:rsidRDefault="00435C7A" w:rsidP="00435C7A">
      <w:pPr>
        <w:spacing w:after="0"/>
        <w:ind w:right="1229"/>
      </w:pPr>
      <w:r>
        <w:t>.text:00406D44                 mov     ecx, eax</w:t>
      </w:r>
    </w:p>
    <w:p w14:paraId="34C57263" w14:textId="77777777" w:rsidR="00435C7A" w:rsidRDefault="00435C7A" w:rsidP="00435C7A">
      <w:pPr>
        <w:spacing w:after="0"/>
        <w:ind w:right="1229"/>
      </w:pPr>
      <w:r>
        <w:t>.text:00406D46                 mov     eax, [edx+0Ch]</w:t>
      </w:r>
    </w:p>
    <w:p w14:paraId="15C22053" w14:textId="77777777" w:rsidR="00435C7A" w:rsidRDefault="00435C7A" w:rsidP="00435C7A">
      <w:pPr>
        <w:spacing w:after="0"/>
        <w:ind w:right="1229"/>
      </w:pPr>
      <w:r>
        <w:t>.text:00406D49                 xor     edx, edx</w:t>
      </w:r>
    </w:p>
    <w:p w14:paraId="535EDA41" w14:textId="77777777" w:rsidR="00435C7A" w:rsidRDefault="00435C7A" w:rsidP="00435C7A">
      <w:pPr>
        <w:spacing w:after="0"/>
        <w:ind w:right="1229"/>
      </w:pPr>
      <w:r>
        <w:t>.text:00406D4B                 and     ecx, esi</w:t>
      </w:r>
    </w:p>
    <w:p w14:paraId="78E7E21A" w14:textId="77777777" w:rsidR="00435C7A" w:rsidRDefault="00435C7A" w:rsidP="00435C7A">
      <w:pPr>
        <w:spacing w:after="0"/>
        <w:ind w:right="1229"/>
      </w:pPr>
      <w:r>
        <w:t>.text:00406D4D                 mov     dl, [eax+ebx]</w:t>
      </w:r>
    </w:p>
    <w:p w14:paraId="72D9EE43" w14:textId="77777777" w:rsidR="00435C7A" w:rsidRDefault="00435C7A" w:rsidP="00435C7A">
      <w:pPr>
        <w:spacing w:after="0"/>
        <w:ind w:right="1229"/>
      </w:pPr>
      <w:r>
        <w:t>.text:00406D50                 mov     eax, [ebp-30h]</w:t>
      </w:r>
    </w:p>
    <w:p w14:paraId="2D96730E" w14:textId="77777777" w:rsidR="00435C7A" w:rsidRDefault="00435C7A" w:rsidP="00435C7A">
      <w:pPr>
        <w:spacing w:after="0"/>
        <w:ind w:right="1229"/>
      </w:pPr>
      <w:r>
        <w:t>.text:00406D53                 and     eax, 0FFh</w:t>
      </w:r>
    </w:p>
    <w:p w14:paraId="7FC8BD85" w14:textId="77777777" w:rsidR="00435C7A" w:rsidRDefault="00435C7A" w:rsidP="00435C7A">
      <w:pPr>
        <w:spacing w:after="0"/>
        <w:ind w:right="1229"/>
      </w:pPr>
      <w:r>
        <w:t>.text:00406D58                 xor     edx, eax</w:t>
      </w:r>
    </w:p>
    <w:p w14:paraId="531B8490" w14:textId="77777777" w:rsidR="00435C7A" w:rsidRDefault="00435C7A" w:rsidP="00435C7A">
      <w:pPr>
        <w:spacing w:after="0"/>
        <w:ind w:right="1229"/>
      </w:pPr>
      <w:r>
        <w:t>.text:00406D5A                 xor     ecx, edx</w:t>
      </w:r>
    </w:p>
    <w:p w14:paraId="61B95BDB" w14:textId="77777777" w:rsidR="00435C7A" w:rsidRDefault="00435C7A" w:rsidP="00435C7A">
      <w:pPr>
        <w:spacing w:after="0"/>
        <w:ind w:right="1229"/>
      </w:pPr>
      <w:r>
        <w:t>.text:00406D5C                 call    ds:__vbaUI1I4</w:t>
      </w:r>
    </w:p>
    <w:p w14:paraId="1F05CEB5" w14:textId="77777777" w:rsidR="00435C7A" w:rsidRDefault="00435C7A" w:rsidP="00435C7A">
      <w:pPr>
        <w:spacing w:after="0"/>
        <w:ind w:right="1229"/>
      </w:pPr>
      <w:r>
        <w:t>.text:00406D62                 mov     ecx, [edi]</w:t>
      </w:r>
    </w:p>
    <w:p w14:paraId="3CD7A9AE" w14:textId="77777777" w:rsidR="00435C7A" w:rsidRDefault="00435C7A" w:rsidP="00435C7A">
      <w:pPr>
        <w:spacing w:after="0"/>
        <w:ind w:right="1229"/>
      </w:pPr>
      <w:r>
        <w:t>.text:00406D64                 mov     ebx, [ebp-2Ch]</w:t>
      </w:r>
    </w:p>
    <w:p w14:paraId="38954D55" w14:textId="77777777" w:rsidR="00435C7A" w:rsidRDefault="00435C7A" w:rsidP="00435C7A">
      <w:pPr>
        <w:spacing w:after="0"/>
        <w:ind w:right="1229"/>
      </w:pPr>
      <w:r>
        <w:t>.text:00406D67                 mov     edx, [ecx+0Ch]</w:t>
      </w:r>
    </w:p>
    <w:p w14:paraId="52C4768B" w14:textId="77777777" w:rsidR="00435C7A" w:rsidRDefault="00435C7A" w:rsidP="00435C7A">
      <w:pPr>
        <w:spacing w:after="0"/>
        <w:ind w:right="1229"/>
      </w:pPr>
      <w:r>
        <w:t>.text:00406D6A                 mov     ecx, [ebp-80h]</w:t>
      </w:r>
    </w:p>
    <w:p w14:paraId="560482F8" w14:textId="77777777" w:rsidR="00435C7A" w:rsidRDefault="00435C7A" w:rsidP="00435C7A">
      <w:pPr>
        <w:spacing w:after="0"/>
        <w:ind w:right="1229"/>
      </w:pPr>
      <w:r>
        <w:t>.text:00406D6D                 mov     [edx+ecx], al</w:t>
      </w:r>
    </w:p>
    <w:p w14:paraId="06214115" w14:textId="77777777" w:rsidR="00435C7A" w:rsidRDefault="00435C7A" w:rsidP="00435C7A">
      <w:pPr>
        <w:spacing w:after="0"/>
        <w:ind w:right="1229"/>
      </w:pPr>
      <w:r>
        <w:t>.text:00406D70                 mov     edx, ebx</w:t>
      </w:r>
    </w:p>
    <w:p w14:paraId="44CA8610" w14:textId="77777777" w:rsidR="00435C7A" w:rsidRDefault="00435C7A" w:rsidP="00435C7A">
      <w:pPr>
        <w:spacing w:after="0"/>
        <w:ind w:right="1229"/>
      </w:pPr>
      <w:r>
        <w:t>.text:00406D72                 add     edx, esi</w:t>
      </w:r>
    </w:p>
    <w:p w14:paraId="2885FFF0" w14:textId="77777777" w:rsidR="00435C7A" w:rsidRDefault="00435C7A" w:rsidP="00435C7A">
      <w:pPr>
        <w:spacing w:after="0"/>
        <w:ind w:right="1229"/>
      </w:pPr>
      <w:r>
        <w:t>.text:00406D74                 jo      short loc_406DEF</w:t>
      </w:r>
    </w:p>
    <w:p w14:paraId="37B851C9" w14:textId="77777777" w:rsidR="00435C7A" w:rsidRDefault="00435C7A" w:rsidP="00435C7A">
      <w:pPr>
        <w:spacing w:after="0"/>
        <w:ind w:right="1229"/>
      </w:pPr>
      <w:r>
        <w:t>.text:00406D76                 mov     esi, edx</w:t>
      </w:r>
    </w:p>
    <w:p w14:paraId="35265D51" w14:textId="77777777" w:rsidR="00435C7A" w:rsidRDefault="00435C7A" w:rsidP="00435C7A">
      <w:pPr>
        <w:spacing w:after="0"/>
        <w:ind w:right="1229"/>
      </w:pPr>
      <w:r>
        <w:t>.text:00406D78                 jmp     loc_406CC2</w:t>
      </w:r>
    </w:p>
    <w:p w14:paraId="1BD6C957" w14:textId="77777777" w:rsidR="00435C7A" w:rsidRDefault="00435C7A" w:rsidP="00435C7A">
      <w:pPr>
        <w:spacing w:after="0"/>
        <w:ind w:right="1229"/>
      </w:pPr>
      <w:r>
        <w:t>.text:00406D7D ; ---------------------------------------------------------------------------</w:t>
      </w:r>
    </w:p>
    <w:p w14:paraId="19F6CB13" w14:textId="77777777" w:rsidR="00435C7A" w:rsidRDefault="00435C7A" w:rsidP="00435C7A">
      <w:pPr>
        <w:spacing w:after="0"/>
        <w:ind w:right="1229"/>
      </w:pPr>
      <w:r>
        <w:t>.text:00406D7D</w:t>
      </w:r>
    </w:p>
    <w:p w14:paraId="2BD961C8" w14:textId="77777777" w:rsidR="00435C7A" w:rsidRDefault="00435C7A" w:rsidP="00435C7A">
      <w:pPr>
        <w:spacing w:after="0"/>
        <w:ind w:right="1229"/>
      </w:pPr>
      <w:r>
        <w:t>.text:00406D7D loc_406D7D:                             ; CODE XREF: .text:00406CD2↑j</w:t>
      </w:r>
    </w:p>
    <w:p w14:paraId="4D89133E" w14:textId="77777777" w:rsidR="00435C7A" w:rsidRDefault="00435C7A" w:rsidP="00435C7A">
      <w:pPr>
        <w:spacing w:after="0"/>
        <w:ind w:right="1229"/>
      </w:pPr>
      <w:r>
        <w:t>.text:00406D7D                 push    offset dword_404610</w:t>
      </w:r>
    </w:p>
    <w:p w14:paraId="1EB40658" w14:textId="77777777" w:rsidR="00435C7A" w:rsidRDefault="00435C7A" w:rsidP="00435C7A">
      <w:pPr>
        <w:spacing w:after="0"/>
        <w:ind w:right="1229"/>
      </w:pPr>
      <w:r>
        <w:t>.text:00406D82                 call    ds:__vbaI4Str</w:t>
      </w:r>
    </w:p>
    <w:p w14:paraId="7B64291E" w14:textId="77777777" w:rsidR="00435C7A" w:rsidRDefault="00435C7A" w:rsidP="00435C7A">
      <w:pPr>
        <w:spacing w:after="0"/>
        <w:ind w:right="1229"/>
      </w:pPr>
      <w:r>
        <w:t>.text:00406D88                 mov     edx, [ebp-28h]</w:t>
      </w:r>
    </w:p>
    <w:p w14:paraId="4C8A6B38" w14:textId="77777777" w:rsidR="00435C7A" w:rsidRDefault="00435C7A" w:rsidP="00435C7A">
      <w:pPr>
        <w:spacing w:after="0"/>
        <w:ind w:right="1229"/>
      </w:pPr>
      <w:r>
        <w:t>.text:00406D8B                 mov     ecx, [ebp-24h]</w:t>
      </w:r>
    </w:p>
    <w:p w14:paraId="75401EFA" w14:textId="77777777" w:rsidR="00435C7A" w:rsidRDefault="00435C7A" w:rsidP="00435C7A">
      <w:pPr>
        <w:spacing w:after="0"/>
        <w:ind w:right="1229"/>
      </w:pPr>
      <w:r>
        <w:t>.text:00406D8E                 add     eax, edx</w:t>
      </w:r>
    </w:p>
    <w:p w14:paraId="37F162A5" w14:textId="77777777" w:rsidR="00435C7A" w:rsidRDefault="00435C7A" w:rsidP="00435C7A">
      <w:pPr>
        <w:spacing w:after="0"/>
        <w:ind w:right="1229"/>
      </w:pPr>
      <w:r>
        <w:t>.text:00406D90                 mov     esi, ds:__vbaI4Str</w:t>
      </w:r>
    </w:p>
    <w:p w14:paraId="4262174D" w14:textId="77777777" w:rsidR="00435C7A" w:rsidRDefault="00435C7A" w:rsidP="00435C7A">
      <w:pPr>
        <w:spacing w:after="0"/>
        <w:ind w:right="1229"/>
      </w:pPr>
      <w:r>
        <w:lastRenderedPageBreak/>
        <w:t>.text:00406D96                 jo      short loc_406DEF</w:t>
      </w:r>
    </w:p>
    <w:p w14:paraId="4824CA20" w14:textId="77777777" w:rsidR="00435C7A" w:rsidRDefault="00435C7A" w:rsidP="00435C7A">
      <w:pPr>
        <w:spacing w:after="0"/>
        <w:ind w:right="1229"/>
      </w:pPr>
      <w:r>
        <w:t>.text:00406D98                 mov     [ebp-28h], eax</w:t>
      </w:r>
    </w:p>
    <w:p w14:paraId="466B0FB5" w14:textId="77777777" w:rsidR="00435C7A" w:rsidRDefault="00435C7A" w:rsidP="00435C7A">
      <w:pPr>
        <w:spacing w:after="0"/>
        <w:ind w:right="1229"/>
      </w:pPr>
      <w:r>
        <w:t>.text:00406D9B                 mov     eax, 1</w:t>
      </w:r>
    </w:p>
    <w:p w14:paraId="144663AE" w14:textId="77777777" w:rsidR="00435C7A" w:rsidRDefault="00435C7A" w:rsidP="00435C7A">
      <w:pPr>
        <w:spacing w:after="0"/>
        <w:ind w:right="1229"/>
      </w:pPr>
      <w:r>
        <w:t>.text:00406DA0                 add     eax, ecx</w:t>
      </w:r>
    </w:p>
    <w:p w14:paraId="6B6AC447" w14:textId="77777777" w:rsidR="00435C7A" w:rsidRDefault="00435C7A" w:rsidP="00435C7A">
      <w:pPr>
        <w:spacing w:after="0"/>
        <w:ind w:right="1229"/>
      </w:pPr>
      <w:r>
        <w:t>.text:00406DA2                 jo      short loc_406DEF</w:t>
      </w:r>
    </w:p>
    <w:p w14:paraId="79F8CF3A" w14:textId="77777777" w:rsidR="00435C7A" w:rsidRDefault="00435C7A" w:rsidP="00435C7A">
      <w:pPr>
        <w:spacing w:after="0"/>
        <w:ind w:right="1229"/>
      </w:pPr>
      <w:r>
        <w:t>.text:00406DA4                 mov     [ebp-24h], eax</w:t>
      </w:r>
    </w:p>
    <w:p w14:paraId="5932D297" w14:textId="77777777" w:rsidR="00435C7A" w:rsidRDefault="00435C7A" w:rsidP="00435C7A">
      <w:pPr>
        <w:spacing w:after="0"/>
        <w:ind w:right="1229"/>
      </w:pPr>
      <w:r>
        <w:t>.text:00406DA7                 jmp     loc_406C5C</w:t>
      </w:r>
    </w:p>
    <w:p w14:paraId="0DC5C1B3" w14:textId="77777777" w:rsidR="00435C7A" w:rsidRDefault="00435C7A" w:rsidP="00435C7A">
      <w:pPr>
        <w:spacing w:after="0"/>
        <w:ind w:right="1229"/>
      </w:pPr>
      <w:r>
        <w:t>.text:00406DAC ; ---------------------------------------------------------------------------</w:t>
      </w:r>
    </w:p>
    <w:p w14:paraId="76A4B782" w14:textId="77777777" w:rsidR="00435C7A" w:rsidRDefault="00435C7A" w:rsidP="00435C7A">
      <w:pPr>
        <w:spacing w:after="0"/>
        <w:ind w:right="1229"/>
      </w:pPr>
      <w:r>
        <w:t>.text:00406DAC</w:t>
      </w:r>
    </w:p>
    <w:p w14:paraId="2820DB02" w14:textId="77777777" w:rsidR="00435C7A" w:rsidRDefault="00435C7A" w:rsidP="00435C7A">
      <w:pPr>
        <w:spacing w:after="0"/>
        <w:ind w:right="1229"/>
      </w:pPr>
      <w:r>
        <w:t>.text:00406DAC loc_406DAC:                             ; CODE XREF: .text:00406C5F↑j</w:t>
      </w:r>
    </w:p>
    <w:p w14:paraId="0F7E9B0B" w14:textId="77777777" w:rsidR="00435C7A" w:rsidRDefault="00435C7A" w:rsidP="00435C7A">
      <w:pPr>
        <w:spacing w:after="0"/>
        <w:ind w:right="1229"/>
      </w:pPr>
      <w:r>
        <w:t>.text:00406DAC                 push    offset sub_406DD0</w:t>
      </w:r>
    </w:p>
    <w:p w14:paraId="070EBB22" w14:textId="77777777" w:rsidR="00435C7A" w:rsidRDefault="00435C7A" w:rsidP="00435C7A">
      <w:pPr>
        <w:spacing w:after="0"/>
        <w:ind w:right="1229"/>
      </w:pPr>
      <w:r>
        <w:t>.text:00406DB1                 jmp     short loc_406DC6</w:t>
      </w:r>
    </w:p>
    <w:p w14:paraId="5B2DBB6D" w14:textId="77777777" w:rsidR="00435C7A" w:rsidRDefault="00435C7A" w:rsidP="00435C7A">
      <w:pPr>
        <w:spacing w:after="0"/>
        <w:ind w:right="1229"/>
      </w:pPr>
      <w:r>
        <w:t>.text:00406DB3 ; ---------------------------------------------------------------------------</w:t>
      </w:r>
    </w:p>
    <w:p w14:paraId="047C27A8" w14:textId="77777777" w:rsidR="00435C7A" w:rsidRDefault="00435C7A" w:rsidP="00435C7A">
      <w:pPr>
        <w:spacing w:after="0"/>
        <w:ind w:right="1229"/>
      </w:pPr>
      <w:r>
        <w:t>.text:00406DB3                 lea     ecx, [ebp-38h]</w:t>
      </w:r>
    </w:p>
    <w:p w14:paraId="2A0A1074" w14:textId="77777777" w:rsidR="00435C7A" w:rsidRDefault="00435C7A" w:rsidP="00435C7A">
      <w:pPr>
        <w:spacing w:after="0"/>
        <w:ind w:right="1229"/>
      </w:pPr>
      <w:r>
        <w:t>.text:00406DB6                 call    ds:__vbaFreeStr</w:t>
      </w:r>
    </w:p>
    <w:p w14:paraId="5F26035C" w14:textId="77777777" w:rsidR="00435C7A" w:rsidRDefault="00435C7A" w:rsidP="00435C7A">
      <w:pPr>
        <w:spacing w:after="0"/>
        <w:ind w:right="1229"/>
      </w:pPr>
      <w:r>
        <w:t>.text:00406DBC                 lea     ecx, [ebp-48h]</w:t>
      </w:r>
    </w:p>
    <w:p w14:paraId="505BDCBA" w14:textId="77777777" w:rsidR="00435C7A" w:rsidRDefault="00435C7A" w:rsidP="00435C7A">
      <w:pPr>
        <w:spacing w:after="0"/>
        <w:ind w:right="1229"/>
      </w:pPr>
      <w:r>
        <w:t>.text:00406DBF                 call    ds:__vbaFreeVar</w:t>
      </w:r>
    </w:p>
    <w:p w14:paraId="6F2FB285" w14:textId="77777777" w:rsidR="00435C7A" w:rsidRDefault="00435C7A" w:rsidP="00435C7A">
      <w:pPr>
        <w:spacing w:after="0"/>
        <w:ind w:right="1229"/>
      </w:pPr>
      <w:r>
        <w:t>.text:00406DC5                 retn</w:t>
      </w:r>
    </w:p>
    <w:p w14:paraId="13E08830" w14:textId="77777777" w:rsidR="00435C7A" w:rsidRDefault="00435C7A" w:rsidP="00435C7A">
      <w:pPr>
        <w:spacing w:after="0"/>
        <w:ind w:right="1229"/>
      </w:pPr>
      <w:r>
        <w:t>.text:00406DC6 ; ---------------------------------------------------------------------------</w:t>
      </w:r>
    </w:p>
    <w:p w14:paraId="27D55442" w14:textId="77777777" w:rsidR="00435C7A" w:rsidRDefault="00435C7A" w:rsidP="00435C7A">
      <w:pPr>
        <w:spacing w:after="0"/>
        <w:ind w:right="1229"/>
      </w:pPr>
      <w:r>
        <w:t>.text:00406DC6</w:t>
      </w:r>
    </w:p>
    <w:p w14:paraId="3E0E3202" w14:textId="77777777" w:rsidR="00435C7A" w:rsidRDefault="00435C7A" w:rsidP="00435C7A">
      <w:pPr>
        <w:spacing w:after="0"/>
        <w:ind w:right="1229"/>
      </w:pPr>
      <w:r>
        <w:t>.text:00406DC6 loc_406DC6:                             ; CODE XREF: .text:00406DB1↑j</w:t>
      </w:r>
    </w:p>
    <w:p w14:paraId="41A13BE3" w14:textId="77777777" w:rsidR="00435C7A" w:rsidRDefault="00435C7A" w:rsidP="00435C7A">
      <w:pPr>
        <w:spacing w:after="0"/>
        <w:ind w:right="1229"/>
      </w:pPr>
      <w:r>
        <w:t>.text:00406DC6                 lea     ecx, [ebp-34h]</w:t>
      </w:r>
    </w:p>
    <w:p w14:paraId="6183400A" w14:textId="77777777" w:rsidR="00435C7A" w:rsidRDefault="00435C7A" w:rsidP="00435C7A">
      <w:pPr>
        <w:spacing w:after="0"/>
        <w:ind w:right="1229"/>
      </w:pPr>
      <w:r>
        <w:t>.text:00406DC9                 call    ds:__vbaFreeStr</w:t>
      </w:r>
    </w:p>
    <w:p w14:paraId="033CB1E7" w14:textId="77777777" w:rsidR="00435C7A" w:rsidRDefault="00435C7A" w:rsidP="00435C7A">
      <w:pPr>
        <w:spacing w:after="0"/>
        <w:ind w:right="1229"/>
      </w:pPr>
      <w:r>
        <w:t>.text:00406DCF                 retn</w:t>
      </w:r>
    </w:p>
    <w:p w14:paraId="4A819E78" w14:textId="77777777" w:rsidR="00435C7A" w:rsidRDefault="00435C7A" w:rsidP="00435C7A">
      <w:pPr>
        <w:spacing w:after="0"/>
        <w:ind w:right="1229"/>
      </w:pPr>
      <w:r>
        <w:t>.text:00406DD0</w:t>
      </w:r>
    </w:p>
    <w:p w14:paraId="69A93A3C" w14:textId="77777777" w:rsidR="00435C7A" w:rsidRDefault="00435C7A" w:rsidP="00435C7A">
      <w:pPr>
        <w:spacing w:after="0"/>
        <w:ind w:right="1229"/>
      </w:pPr>
      <w:r>
        <w:t>.text:00406DD0 ; =============== S U B R O U T I N E =======================================</w:t>
      </w:r>
    </w:p>
    <w:p w14:paraId="1C2BFC12" w14:textId="77777777" w:rsidR="00435C7A" w:rsidRDefault="00435C7A" w:rsidP="00435C7A">
      <w:pPr>
        <w:spacing w:after="0"/>
        <w:ind w:right="1229"/>
      </w:pPr>
      <w:r>
        <w:t>.text:00406DD0</w:t>
      </w:r>
    </w:p>
    <w:p w14:paraId="5E720412" w14:textId="77777777" w:rsidR="00435C7A" w:rsidRDefault="00435C7A" w:rsidP="00435C7A">
      <w:pPr>
        <w:spacing w:after="0"/>
        <w:ind w:right="1229"/>
      </w:pPr>
      <w:r>
        <w:t>.text:00406DD0</w:t>
      </w:r>
    </w:p>
    <w:p w14:paraId="571315F5" w14:textId="77777777" w:rsidR="00435C7A" w:rsidRDefault="00435C7A" w:rsidP="00435C7A">
      <w:pPr>
        <w:spacing w:after="0"/>
        <w:ind w:right="1229"/>
      </w:pPr>
      <w:r>
        <w:t>.text:00406DD0 sub_406DD0      proc near               ; DATA XREF: .text:loc_406DAC↑o</w:t>
      </w:r>
    </w:p>
    <w:p w14:paraId="123E35AB" w14:textId="77777777" w:rsidR="00435C7A" w:rsidRDefault="00435C7A" w:rsidP="00435C7A">
      <w:pPr>
        <w:spacing w:after="0"/>
        <w:ind w:right="1229"/>
      </w:pPr>
      <w:r>
        <w:t>.text:00406DD0                 mov     eax, [ebp+8]</w:t>
      </w:r>
    </w:p>
    <w:p w14:paraId="779D968B" w14:textId="77777777" w:rsidR="00435C7A" w:rsidRDefault="00435C7A" w:rsidP="00435C7A">
      <w:pPr>
        <w:spacing w:after="0"/>
        <w:ind w:right="1229"/>
      </w:pPr>
      <w:r>
        <w:t>.text:00406DD3                 push    eax</w:t>
      </w:r>
    </w:p>
    <w:p w14:paraId="73A53FE3" w14:textId="77777777" w:rsidR="00435C7A" w:rsidRDefault="00435C7A" w:rsidP="00435C7A">
      <w:pPr>
        <w:spacing w:after="0"/>
        <w:ind w:right="1229"/>
      </w:pPr>
      <w:r>
        <w:t>.text:00406DD4                 mov     ecx, [eax]</w:t>
      </w:r>
    </w:p>
    <w:p w14:paraId="2590EF29" w14:textId="77777777" w:rsidR="00435C7A" w:rsidRDefault="00435C7A" w:rsidP="00435C7A">
      <w:pPr>
        <w:spacing w:after="0"/>
        <w:ind w:right="1229"/>
      </w:pPr>
      <w:r>
        <w:t>.text:00406DD6                 call    dword ptr [ecx+8]</w:t>
      </w:r>
    </w:p>
    <w:p w14:paraId="4433CFEF" w14:textId="77777777" w:rsidR="00435C7A" w:rsidRDefault="00435C7A" w:rsidP="00435C7A">
      <w:pPr>
        <w:spacing w:after="0"/>
        <w:ind w:right="1229"/>
      </w:pPr>
      <w:r>
        <w:t>.text:00406DD9                 mov     eax, [ebp-4]</w:t>
      </w:r>
    </w:p>
    <w:p w14:paraId="12BCEE13" w14:textId="77777777" w:rsidR="00435C7A" w:rsidRDefault="00435C7A" w:rsidP="00435C7A">
      <w:pPr>
        <w:spacing w:after="0"/>
        <w:ind w:right="1229"/>
      </w:pPr>
      <w:r>
        <w:t>.text:00406DDC                 mov     ecx, [ebp-14h]</w:t>
      </w:r>
    </w:p>
    <w:p w14:paraId="7506181B" w14:textId="77777777" w:rsidR="00435C7A" w:rsidRDefault="00435C7A" w:rsidP="00435C7A">
      <w:pPr>
        <w:spacing w:after="0"/>
        <w:ind w:right="1229"/>
      </w:pPr>
      <w:r>
        <w:t>.text:00406DDF                 pop     edi</w:t>
      </w:r>
    </w:p>
    <w:p w14:paraId="05D7AF69" w14:textId="77777777" w:rsidR="00435C7A" w:rsidRDefault="00435C7A" w:rsidP="00435C7A">
      <w:pPr>
        <w:spacing w:after="0"/>
        <w:ind w:right="1229"/>
      </w:pPr>
      <w:r>
        <w:t>.text:00406DE0                 pop     esi</w:t>
      </w:r>
    </w:p>
    <w:p w14:paraId="3E70FC54" w14:textId="77777777" w:rsidR="00435C7A" w:rsidRDefault="00435C7A" w:rsidP="00435C7A">
      <w:pPr>
        <w:spacing w:after="0"/>
        <w:ind w:right="1229"/>
      </w:pPr>
      <w:r>
        <w:t>.text:00406DE1                 mov     large fs:0, ecx</w:t>
      </w:r>
    </w:p>
    <w:p w14:paraId="0F8CEA4D" w14:textId="77777777" w:rsidR="00435C7A" w:rsidRDefault="00435C7A" w:rsidP="00435C7A">
      <w:pPr>
        <w:spacing w:after="0"/>
        <w:ind w:right="1229"/>
      </w:pPr>
      <w:r>
        <w:t>.text:00406DE8                 pop     ebx</w:t>
      </w:r>
    </w:p>
    <w:p w14:paraId="2C053FE6" w14:textId="77777777" w:rsidR="00435C7A" w:rsidRDefault="00435C7A" w:rsidP="00435C7A">
      <w:pPr>
        <w:spacing w:after="0"/>
        <w:ind w:right="1229"/>
      </w:pPr>
      <w:r>
        <w:t>.text:00406DE9                 mov     esp, ebp</w:t>
      </w:r>
    </w:p>
    <w:p w14:paraId="60712FAC" w14:textId="77777777" w:rsidR="00435C7A" w:rsidRDefault="00435C7A" w:rsidP="00435C7A">
      <w:pPr>
        <w:spacing w:after="0"/>
        <w:ind w:right="1229"/>
      </w:pPr>
      <w:r>
        <w:t>.text:00406DEB                 pop     ebp</w:t>
      </w:r>
    </w:p>
    <w:p w14:paraId="713EC082" w14:textId="77777777" w:rsidR="00435C7A" w:rsidRDefault="00435C7A" w:rsidP="00435C7A">
      <w:pPr>
        <w:spacing w:after="0"/>
        <w:ind w:right="1229"/>
      </w:pPr>
      <w:r>
        <w:t>.text:00406DEC                 retn    0Ch</w:t>
      </w:r>
    </w:p>
    <w:p w14:paraId="0F6C3211" w14:textId="77777777" w:rsidR="00435C7A" w:rsidRDefault="00435C7A" w:rsidP="00435C7A">
      <w:pPr>
        <w:spacing w:after="0"/>
        <w:ind w:right="1229"/>
      </w:pPr>
      <w:r>
        <w:t>.text:00406DEC sub_406DD0      endp ; sp-analysis failed</w:t>
      </w:r>
    </w:p>
    <w:p w14:paraId="44C96CF3" w14:textId="77777777" w:rsidR="00435C7A" w:rsidRDefault="00435C7A" w:rsidP="00435C7A">
      <w:pPr>
        <w:spacing w:after="0"/>
        <w:ind w:right="1229"/>
      </w:pPr>
      <w:r>
        <w:lastRenderedPageBreak/>
        <w:t>.text:00406DEC</w:t>
      </w:r>
    </w:p>
    <w:p w14:paraId="7E6577A5" w14:textId="77777777" w:rsidR="00435C7A" w:rsidRDefault="00435C7A" w:rsidP="00435C7A">
      <w:pPr>
        <w:spacing w:after="0"/>
        <w:ind w:right="1229"/>
      </w:pPr>
      <w:r>
        <w:t>.text:00406DEF ; ---------------------------------------------------------------------------</w:t>
      </w:r>
    </w:p>
    <w:p w14:paraId="15ABFF30" w14:textId="77777777" w:rsidR="00435C7A" w:rsidRDefault="00435C7A" w:rsidP="00435C7A">
      <w:pPr>
        <w:spacing w:after="0"/>
        <w:ind w:right="1229"/>
      </w:pPr>
      <w:r>
        <w:t>.text:00406DEF</w:t>
      </w:r>
    </w:p>
    <w:p w14:paraId="02698CDD" w14:textId="77777777" w:rsidR="00435C7A" w:rsidRDefault="00435C7A" w:rsidP="00435C7A">
      <w:pPr>
        <w:spacing w:after="0"/>
        <w:ind w:right="1229"/>
      </w:pPr>
      <w:r>
        <w:t>.text:00406DEF loc_406DEF:                             ; CODE XREF: .text:00406D74↑j</w:t>
      </w:r>
    </w:p>
    <w:p w14:paraId="264DA525" w14:textId="77777777" w:rsidR="00435C7A" w:rsidRDefault="00435C7A" w:rsidP="00435C7A">
      <w:pPr>
        <w:spacing w:after="0"/>
        <w:ind w:right="1229"/>
      </w:pPr>
      <w:r>
        <w:t>.text:00406DEF                                         ; .text:00406D96↑j ...</w:t>
      </w:r>
    </w:p>
    <w:p w14:paraId="0BC55264" w14:textId="77777777" w:rsidR="00435C7A" w:rsidRDefault="00435C7A" w:rsidP="00435C7A">
      <w:pPr>
        <w:spacing w:after="0"/>
        <w:ind w:right="1229"/>
      </w:pPr>
      <w:r>
        <w:t>.text:00406DEF                 call    ds:__vbaErrorOverflow</w:t>
      </w:r>
    </w:p>
    <w:p w14:paraId="2BF6778F" w14:textId="77777777" w:rsidR="00435C7A" w:rsidRDefault="00435C7A" w:rsidP="00435C7A">
      <w:pPr>
        <w:spacing w:after="0"/>
        <w:ind w:right="1229"/>
      </w:pPr>
      <w:r>
        <w:t>.text:00406DF5                 nop</w:t>
      </w:r>
    </w:p>
    <w:p w14:paraId="29556964" w14:textId="77777777" w:rsidR="00435C7A" w:rsidRDefault="00435C7A" w:rsidP="00435C7A">
      <w:pPr>
        <w:spacing w:after="0"/>
        <w:ind w:right="1229"/>
      </w:pPr>
      <w:r>
        <w:t>.text:00406DF6                 nop</w:t>
      </w:r>
    </w:p>
    <w:p w14:paraId="4CB8DCE5" w14:textId="77777777" w:rsidR="00435C7A" w:rsidRDefault="00435C7A" w:rsidP="00435C7A">
      <w:pPr>
        <w:spacing w:after="0"/>
        <w:ind w:right="1229"/>
      </w:pPr>
      <w:r>
        <w:t>.text:00406DF7                 nop</w:t>
      </w:r>
    </w:p>
    <w:p w14:paraId="6AFF268A" w14:textId="77777777" w:rsidR="00435C7A" w:rsidRDefault="00435C7A" w:rsidP="00435C7A">
      <w:pPr>
        <w:spacing w:after="0"/>
        <w:ind w:right="1229"/>
      </w:pPr>
      <w:r>
        <w:t>.text:00406DF8                 nop</w:t>
      </w:r>
    </w:p>
    <w:p w14:paraId="597664CE" w14:textId="77777777" w:rsidR="00435C7A" w:rsidRDefault="00435C7A" w:rsidP="00435C7A">
      <w:pPr>
        <w:spacing w:after="0"/>
        <w:ind w:right="1229"/>
      </w:pPr>
      <w:r>
        <w:t>.text:00406DF9                 nop</w:t>
      </w:r>
    </w:p>
    <w:p w14:paraId="2E062999" w14:textId="77777777" w:rsidR="00435C7A" w:rsidRDefault="00435C7A" w:rsidP="00435C7A">
      <w:pPr>
        <w:spacing w:after="0"/>
        <w:ind w:right="1229"/>
      </w:pPr>
      <w:r>
        <w:t>.text:00406DFA                 nop</w:t>
      </w:r>
    </w:p>
    <w:p w14:paraId="3D76A89A" w14:textId="77777777" w:rsidR="00435C7A" w:rsidRDefault="00435C7A" w:rsidP="00435C7A">
      <w:pPr>
        <w:spacing w:after="0"/>
        <w:ind w:right="1229"/>
      </w:pPr>
      <w:r>
        <w:t>.text:00406DFB                 nop</w:t>
      </w:r>
    </w:p>
    <w:p w14:paraId="0C2EE381" w14:textId="77777777" w:rsidR="00435C7A" w:rsidRDefault="00435C7A" w:rsidP="00435C7A">
      <w:pPr>
        <w:spacing w:after="0"/>
        <w:ind w:right="1229"/>
      </w:pPr>
      <w:r>
        <w:t>.text:00406DFC                 nop</w:t>
      </w:r>
    </w:p>
    <w:p w14:paraId="7DDA913E" w14:textId="77777777" w:rsidR="00435C7A" w:rsidRDefault="00435C7A" w:rsidP="00435C7A">
      <w:pPr>
        <w:spacing w:after="0"/>
        <w:ind w:right="1229"/>
      </w:pPr>
      <w:r>
        <w:t>.text:00406DFD                 nop</w:t>
      </w:r>
    </w:p>
    <w:p w14:paraId="4502FF5E" w14:textId="77777777" w:rsidR="00435C7A" w:rsidRDefault="00435C7A" w:rsidP="00435C7A">
      <w:pPr>
        <w:spacing w:after="0"/>
        <w:ind w:right="1229"/>
      </w:pPr>
      <w:r>
        <w:t>.text:00406DFE                 nop</w:t>
      </w:r>
    </w:p>
    <w:p w14:paraId="1F0B9F21" w14:textId="77777777" w:rsidR="00435C7A" w:rsidRDefault="00435C7A" w:rsidP="00435C7A">
      <w:pPr>
        <w:spacing w:after="0"/>
        <w:ind w:right="1229"/>
      </w:pPr>
      <w:r>
        <w:t>.text:00406DFF                 nop</w:t>
      </w:r>
    </w:p>
    <w:p w14:paraId="1BE470A2" w14:textId="77777777" w:rsidR="00435C7A" w:rsidRDefault="00435C7A" w:rsidP="00435C7A">
      <w:pPr>
        <w:spacing w:after="0"/>
        <w:ind w:right="1229"/>
      </w:pPr>
      <w:r>
        <w:t>.text:00406E00</w:t>
      </w:r>
    </w:p>
    <w:p w14:paraId="25C1C0CF" w14:textId="77777777" w:rsidR="00435C7A" w:rsidRDefault="00435C7A" w:rsidP="00435C7A">
      <w:pPr>
        <w:spacing w:after="0"/>
        <w:ind w:right="1229"/>
      </w:pPr>
      <w:r>
        <w:t>.text:00406E00 loc_406E00:                             ; CODE XREF: .text:00403F29↑j</w:t>
      </w:r>
    </w:p>
    <w:p w14:paraId="150E8365" w14:textId="77777777" w:rsidR="00435C7A" w:rsidRDefault="00435C7A" w:rsidP="00435C7A">
      <w:pPr>
        <w:spacing w:after="0"/>
        <w:ind w:right="1229"/>
      </w:pPr>
      <w:r>
        <w:t>.text:00406E00                 push    ebp</w:t>
      </w:r>
    </w:p>
    <w:p w14:paraId="68D36406" w14:textId="77777777" w:rsidR="00435C7A" w:rsidRDefault="00435C7A" w:rsidP="00435C7A">
      <w:pPr>
        <w:spacing w:after="0"/>
        <w:ind w:right="1229"/>
      </w:pPr>
      <w:r>
        <w:t>.text:00406E01                 mov     ebp, esp</w:t>
      </w:r>
    </w:p>
    <w:p w14:paraId="10B12C13" w14:textId="77777777" w:rsidR="00435C7A" w:rsidRDefault="00435C7A" w:rsidP="00435C7A">
      <w:pPr>
        <w:spacing w:after="0"/>
        <w:ind w:right="1229"/>
      </w:pPr>
      <w:r>
        <w:t>.text:00406E03                 sub     esp, 0Ch</w:t>
      </w:r>
    </w:p>
    <w:p w14:paraId="77F48BF9" w14:textId="77777777" w:rsidR="00435C7A" w:rsidRDefault="00435C7A" w:rsidP="00435C7A">
      <w:pPr>
        <w:spacing w:after="0"/>
        <w:ind w:right="1229"/>
      </w:pPr>
      <w:r>
        <w:t>.text:00406E06                 push    offset __vbaExceptHandler</w:t>
      </w:r>
    </w:p>
    <w:p w14:paraId="7BAABCB3" w14:textId="77777777" w:rsidR="00435C7A" w:rsidRDefault="00435C7A" w:rsidP="00435C7A">
      <w:pPr>
        <w:spacing w:after="0"/>
        <w:ind w:right="1229"/>
      </w:pPr>
      <w:r>
        <w:t>.text:00406E0B                 mov     eax, large fs:0</w:t>
      </w:r>
    </w:p>
    <w:p w14:paraId="601618EF" w14:textId="77777777" w:rsidR="00435C7A" w:rsidRDefault="00435C7A" w:rsidP="00435C7A">
      <w:pPr>
        <w:spacing w:after="0"/>
        <w:ind w:right="1229"/>
      </w:pPr>
      <w:r>
        <w:t>.text:00406E11                 push    eax</w:t>
      </w:r>
    </w:p>
    <w:p w14:paraId="4AC7770B" w14:textId="77777777" w:rsidR="00435C7A" w:rsidRDefault="00435C7A" w:rsidP="00435C7A">
      <w:pPr>
        <w:spacing w:after="0"/>
        <w:ind w:right="1229"/>
      </w:pPr>
      <w:r>
        <w:t>.text:00406E12                 mov     large fs:0, esp</w:t>
      </w:r>
    </w:p>
    <w:p w14:paraId="612EC240" w14:textId="77777777" w:rsidR="00435C7A" w:rsidRDefault="00435C7A" w:rsidP="00435C7A">
      <w:pPr>
        <w:spacing w:after="0"/>
        <w:ind w:right="1229"/>
      </w:pPr>
      <w:r>
        <w:t>.text:00406E19                 sub     esp, 18h</w:t>
      </w:r>
    </w:p>
    <w:p w14:paraId="59DF089C" w14:textId="77777777" w:rsidR="00435C7A" w:rsidRDefault="00435C7A" w:rsidP="00435C7A">
      <w:pPr>
        <w:spacing w:after="0"/>
        <w:ind w:right="1229"/>
      </w:pPr>
      <w:r>
        <w:t>.text:00406E1C                 push    ebx</w:t>
      </w:r>
    </w:p>
    <w:p w14:paraId="5C5A3012" w14:textId="77777777" w:rsidR="00435C7A" w:rsidRDefault="00435C7A" w:rsidP="00435C7A">
      <w:pPr>
        <w:spacing w:after="0"/>
        <w:ind w:right="1229"/>
      </w:pPr>
      <w:r>
        <w:t>.text:00406E1D                 push    esi</w:t>
      </w:r>
    </w:p>
    <w:p w14:paraId="0AF315DB" w14:textId="77777777" w:rsidR="00435C7A" w:rsidRDefault="00435C7A" w:rsidP="00435C7A">
      <w:pPr>
        <w:spacing w:after="0"/>
        <w:ind w:right="1229"/>
      </w:pPr>
      <w:r>
        <w:t>.text:00406E1E                 push    edi</w:t>
      </w:r>
    </w:p>
    <w:p w14:paraId="2A9A3AF1" w14:textId="77777777" w:rsidR="00435C7A" w:rsidRDefault="00435C7A" w:rsidP="00435C7A">
      <w:pPr>
        <w:spacing w:after="0"/>
        <w:ind w:right="1229"/>
      </w:pPr>
      <w:r>
        <w:t>.text:00406E1F                 mov     [ebp-0Ch], esp</w:t>
      </w:r>
    </w:p>
    <w:p w14:paraId="79D3F4DB" w14:textId="77777777" w:rsidR="00435C7A" w:rsidRDefault="00435C7A" w:rsidP="00435C7A">
      <w:pPr>
        <w:spacing w:after="0"/>
        <w:ind w:right="1229"/>
      </w:pPr>
      <w:r>
        <w:t>.text:00406E22                 mov     dword ptr [ebp-8], offset dword_401210</w:t>
      </w:r>
    </w:p>
    <w:p w14:paraId="5365766F" w14:textId="77777777" w:rsidR="00435C7A" w:rsidRDefault="00435C7A" w:rsidP="00435C7A">
      <w:pPr>
        <w:spacing w:after="0"/>
        <w:ind w:right="1229"/>
      </w:pPr>
      <w:r>
        <w:t>.text:00406E29                 mov     esi, [ebp+8]</w:t>
      </w:r>
    </w:p>
    <w:p w14:paraId="767D6A58" w14:textId="77777777" w:rsidR="00435C7A" w:rsidRDefault="00435C7A" w:rsidP="00435C7A">
      <w:pPr>
        <w:spacing w:after="0"/>
        <w:ind w:right="1229"/>
      </w:pPr>
      <w:r>
        <w:t>.text:00406E2C                 mov     eax, esi</w:t>
      </w:r>
    </w:p>
    <w:p w14:paraId="4465B2FF" w14:textId="77777777" w:rsidR="00435C7A" w:rsidRDefault="00435C7A" w:rsidP="00435C7A">
      <w:pPr>
        <w:spacing w:after="0"/>
        <w:ind w:right="1229"/>
      </w:pPr>
      <w:r>
        <w:t>.text:00406E2E                 and     eax, 1</w:t>
      </w:r>
    </w:p>
    <w:p w14:paraId="0C90B263" w14:textId="77777777" w:rsidR="00435C7A" w:rsidRDefault="00435C7A" w:rsidP="00435C7A">
      <w:pPr>
        <w:spacing w:after="0"/>
        <w:ind w:right="1229"/>
      </w:pPr>
      <w:r>
        <w:t>.text:00406E31                 mov     [ebp-4], eax</w:t>
      </w:r>
    </w:p>
    <w:p w14:paraId="261839F6" w14:textId="77777777" w:rsidR="00435C7A" w:rsidRDefault="00435C7A" w:rsidP="00435C7A">
      <w:pPr>
        <w:spacing w:after="0"/>
        <w:ind w:right="1229"/>
      </w:pPr>
      <w:r>
        <w:t>.text:00406E34                 and     esi, 0FFFFFFFEh</w:t>
      </w:r>
    </w:p>
    <w:p w14:paraId="0A745C7A" w14:textId="77777777" w:rsidR="00435C7A" w:rsidRDefault="00435C7A" w:rsidP="00435C7A">
      <w:pPr>
        <w:spacing w:after="0"/>
        <w:ind w:right="1229"/>
      </w:pPr>
      <w:r>
        <w:t>.text:00406E37                 push    esi</w:t>
      </w:r>
    </w:p>
    <w:p w14:paraId="2D0C5A16" w14:textId="77777777" w:rsidR="00435C7A" w:rsidRDefault="00435C7A" w:rsidP="00435C7A">
      <w:pPr>
        <w:spacing w:after="0"/>
        <w:ind w:right="1229"/>
      </w:pPr>
      <w:r>
        <w:t>.text:00406E38                 mov     [ebp+8], esi</w:t>
      </w:r>
    </w:p>
    <w:p w14:paraId="4DE8C673" w14:textId="77777777" w:rsidR="00435C7A" w:rsidRDefault="00435C7A" w:rsidP="00435C7A">
      <w:pPr>
        <w:spacing w:after="0"/>
        <w:ind w:right="1229"/>
      </w:pPr>
      <w:r>
        <w:t>.text:00406E3B                 mov     ecx, [esi]</w:t>
      </w:r>
    </w:p>
    <w:p w14:paraId="7611F60D" w14:textId="77777777" w:rsidR="00435C7A" w:rsidRDefault="00435C7A" w:rsidP="00435C7A">
      <w:pPr>
        <w:spacing w:after="0"/>
        <w:ind w:right="1229"/>
      </w:pPr>
      <w:r>
        <w:t>.text:00406E3D                 call    dword ptr [ecx+4]</w:t>
      </w:r>
    </w:p>
    <w:p w14:paraId="2A194D7B" w14:textId="77777777" w:rsidR="00435C7A" w:rsidRDefault="00435C7A" w:rsidP="00435C7A">
      <w:pPr>
        <w:spacing w:after="0"/>
        <w:ind w:right="1229"/>
      </w:pPr>
      <w:r>
        <w:t>.text:00406E40                 mov     edx, [esi]</w:t>
      </w:r>
    </w:p>
    <w:p w14:paraId="27BE2BCC" w14:textId="77777777" w:rsidR="00435C7A" w:rsidRDefault="00435C7A" w:rsidP="00435C7A">
      <w:pPr>
        <w:spacing w:after="0"/>
        <w:ind w:right="1229"/>
      </w:pPr>
      <w:r>
        <w:t>.text:00406E42                 xor     ebx, ebx</w:t>
      </w:r>
    </w:p>
    <w:p w14:paraId="45A2E8DB" w14:textId="77777777" w:rsidR="00435C7A" w:rsidRDefault="00435C7A" w:rsidP="00435C7A">
      <w:pPr>
        <w:spacing w:after="0"/>
        <w:ind w:right="1229"/>
      </w:pPr>
      <w:r>
        <w:t>.text:00406E44                 push    esi</w:t>
      </w:r>
    </w:p>
    <w:p w14:paraId="15CBF8CC" w14:textId="77777777" w:rsidR="00435C7A" w:rsidRDefault="00435C7A" w:rsidP="00435C7A">
      <w:pPr>
        <w:spacing w:after="0"/>
        <w:ind w:right="1229"/>
      </w:pPr>
      <w:r>
        <w:lastRenderedPageBreak/>
        <w:t>.text:00406E45                 mov     [ebp-18h], ebx</w:t>
      </w:r>
    </w:p>
    <w:p w14:paraId="4D14586A" w14:textId="77777777" w:rsidR="00435C7A" w:rsidRDefault="00435C7A" w:rsidP="00435C7A">
      <w:pPr>
        <w:spacing w:after="0"/>
        <w:ind w:right="1229"/>
      </w:pPr>
      <w:r>
        <w:t>.text:00406E48                 call    dword ptr [edx+6F8h]</w:t>
      </w:r>
    </w:p>
    <w:p w14:paraId="2090BE17" w14:textId="77777777" w:rsidR="00435C7A" w:rsidRDefault="00435C7A" w:rsidP="00435C7A">
      <w:pPr>
        <w:spacing w:after="0"/>
        <w:ind w:right="1229"/>
      </w:pPr>
      <w:r>
        <w:t>.text:00406E4E                 cmp     eax, ebx</w:t>
      </w:r>
    </w:p>
    <w:p w14:paraId="6BD93B30" w14:textId="77777777" w:rsidR="00435C7A" w:rsidRDefault="00435C7A" w:rsidP="00435C7A">
      <w:pPr>
        <w:spacing w:after="0"/>
        <w:ind w:right="1229"/>
      </w:pPr>
      <w:r>
        <w:t>.text:00406E50                 jge     short loc_406E64</w:t>
      </w:r>
    </w:p>
    <w:p w14:paraId="07C0A18B" w14:textId="77777777" w:rsidR="00435C7A" w:rsidRDefault="00435C7A" w:rsidP="00435C7A">
      <w:pPr>
        <w:spacing w:after="0"/>
        <w:ind w:right="1229"/>
      </w:pPr>
      <w:r>
        <w:t>.text:00406E52                 push    6F8h</w:t>
      </w:r>
    </w:p>
    <w:p w14:paraId="040203C7" w14:textId="77777777" w:rsidR="00435C7A" w:rsidRDefault="00435C7A" w:rsidP="00435C7A">
      <w:pPr>
        <w:spacing w:after="0"/>
        <w:ind w:right="1229"/>
      </w:pPr>
      <w:r>
        <w:t>.text:00406E57                 push    offset dword_404480</w:t>
      </w:r>
    </w:p>
    <w:p w14:paraId="5C579832" w14:textId="77777777" w:rsidR="00435C7A" w:rsidRDefault="00435C7A" w:rsidP="00435C7A">
      <w:pPr>
        <w:spacing w:after="0"/>
        <w:ind w:right="1229"/>
      </w:pPr>
      <w:r>
        <w:t>.text:00406E5C                 push    esi</w:t>
      </w:r>
    </w:p>
    <w:p w14:paraId="2776AB21" w14:textId="77777777" w:rsidR="00435C7A" w:rsidRDefault="00435C7A" w:rsidP="00435C7A">
      <w:pPr>
        <w:spacing w:after="0"/>
        <w:ind w:right="1229"/>
      </w:pPr>
      <w:r>
        <w:t>.text:00406E5D                 push    eax</w:t>
      </w:r>
    </w:p>
    <w:p w14:paraId="0E8FD939" w14:textId="77777777" w:rsidR="00435C7A" w:rsidRDefault="00435C7A" w:rsidP="00435C7A">
      <w:pPr>
        <w:spacing w:after="0"/>
        <w:ind w:right="1229"/>
      </w:pPr>
      <w:r>
        <w:t>.text:00406E5E                 call    ds:__vbaHresultCheckObj</w:t>
      </w:r>
    </w:p>
    <w:p w14:paraId="3F8D1714" w14:textId="77777777" w:rsidR="00435C7A" w:rsidRDefault="00435C7A" w:rsidP="00435C7A">
      <w:pPr>
        <w:spacing w:after="0"/>
        <w:ind w:right="1229"/>
      </w:pPr>
      <w:r>
        <w:t>.text:00406E64</w:t>
      </w:r>
    </w:p>
    <w:p w14:paraId="22BB3D06" w14:textId="77777777" w:rsidR="00435C7A" w:rsidRDefault="00435C7A" w:rsidP="00435C7A">
      <w:pPr>
        <w:spacing w:after="0"/>
        <w:ind w:right="1229"/>
      </w:pPr>
      <w:r>
        <w:t>.text:00406E64 loc_406E64:                             ; CODE XREF: .text:00406E50↑j</w:t>
      </w:r>
    </w:p>
    <w:p w14:paraId="0420D218" w14:textId="77777777" w:rsidR="00435C7A" w:rsidRDefault="00435C7A" w:rsidP="00435C7A">
      <w:pPr>
        <w:spacing w:after="0"/>
        <w:ind w:right="1229"/>
      </w:pPr>
      <w:r>
        <w:t>.text:00406E64                 cmp     dword_408538, ebx</w:t>
      </w:r>
    </w:p>
    <w:p w14:paraId="7A289E0F" w14:textId="77777777" w:rsidR="00435C7A" w:rsidRDefault="00435C7A" w:rsidP="00435C7A">
      <w:pPr>
        <w:spacing w:after="0"/>
        <w:ind w:right="1229"/>
      </w:pPr>
      <w:r>
        <w:t>.text:00406E6A                 jnz     short loc_406E7C</w:t>
      </w:r>
    </w:p>
    <w:p w14:paraId="0344A043" w14:textId="77777777" w:rsidR="00435C7A" w:rsidRDefault="00435C7A" w:rsidP="00435C7A">
      <w:pPr>
        <w:spacing w:after="0"/>
        <w:ind w:right="1229"/>
      </w:pPr>
      <w:r>
        <w:t>.text:00406E6C                 push    offset dword_408538</w:t>
      </w:r>
    </w:p>
    <w:p w14:paraId="7AC4D2B9" w14:textId="77777777" w:rsidR="00435C7A" w:rsidRDefault="00435C7A" w:rsidP="00435C7A">
      <w:pPr>
        <w:spacing w:after="0"/>
        <w:ind w:right="1229"/>
      </w:pPr>
      <w:r>
        <w:t>.text:00406E71                 push    offset dword_404634</w:t>
      </w:r>
    </w:p>
    <w:p w14:paraId="6BD4FFBD" w14:textId="77777777" w:rsidR="00435C7A" w:rsidRDefault="00435C7A" w:rsidP="00435C7A">
      <w:pPr>
        <w:spacing w:after="0"/>
        <w:ind w:right="1229"/>
      </w:pPr>
      <w:r>
        <w:t>.text:00406E76                 call    ds:__vbaNew2</w:t>
      </w:r>
    </w:p>
    <w:p w14:paraId="6563E23B" w14:textId="77777777" w:rsidR="00435C7A" w:rsidRDefault="00435C7A" w:rsidP="00435C7A">
      <w:pPr>
        <w:spacing w:after="0"/>
        <w:ind w:right="1229"/>
      </w:pPr>
      <w:r>
        <w:t>.text:00406E7C</w:t>
      </w:r>
    </w:p>
    <w:p w14:paraId="43EAD2EA" w14:textId="77777777" w:rsidR="00435C7A" w:rsidRDefault="00435C7A" w:rsidP="00435C7A">
      <w:pPr>
        <w:spacing w:after="0"/>
        <w:ind w:right="1229"/>
      </w:pPr>
      <w:r>
        <w:t>.text:00406E7C loc_406E7C:                             ; CODE XREF: .text:00406E6A↑j</w:t>
      </w:r>
    </w:p>
    <w:p w14:paraId="22AA40EA" w14:textId="77777777" w:rsidR="00435C7A" w:rsidRDefault="00435C7A" w:rsidP="00435C7A">
      <w:pPr>
        <w:spacing w:after="0"/>
        <w:ind w:right="1229"/>
      </w:pPr>
      <w:r>
        <w:t>.text:00406E7C                 mov     edi, dword_408538</w:t>
      </w:r>
    </w:p>
    <w:p w14:paraId="788905AE" w14:textId="77777777" w:rsidR="00435C7A" w:rsidRDefault="00435C7A" w:rsidP="00435C7A">
      <w:pPr>
        <w:spacing w:after="0"/>
        <w:ind w:right="1229"/>
      </w:pPr>
      <w:r>
        <w:t>.text:00406E82                 lea     eax, [ebp-18h]</w:t>
      </w:r>
    </w:p>
    <w:p w14:paraId="3BABD8A6" w14:textId="77777777" w:rsidR="00435C7A" w:rsidRDefault="00435C7A" w:rsidP="00435C7A">
      <w:pPr>
        <w:spacing w:after="0"/>
        <w:ind w:right="1229"/>
      </w:pPr>
      <w:r>
        <w:t>.text:00406E85                 push    esi</w:t>
      </w:r>
    </w:p>
    <w:p w14:paraId="4AA33CA2" w14:textId="77777777" w:rsidR="00435C7A" w:rsidRDefault="00435C7A" w:rsidP="00435C7A">
      <w:pPr>
        <w:spacing w:after="0"/>
        <w:ind w:right="1229"/>
      </w:pPr>
      <w:r>
        <w:t>.text:00406E86                 push    eax</w:t>
      </w:r>
    </w:p>
    <w:p w14:paraId="7359F501" w14:textId="77777777" w:rsidR="00435C7A" w:rsidRDefault="00435C7A" w:rsidP="00435C7A">
      <w:pPr>
        <w:spacing w:after="0"/>
        <w:ind w:right="1229"/>
      </w:pPr>
      <w:r>
        <w:t>.text:00406E87                 mov     edx, [edi]</w:t>
      </w:r>
    </w:p>
    <w:p w14:paraId="5D19259E" w14:textId="77777777" w:rsidR="00435C7A" w:rsidRDefault="00435C7A" w:rsidP="00435C7A">
      <w:pPr>
        <w:spacing w:after="0"/>
        <w:ind w:right="1229"/>
      </w:pPr>
      <w:r>
        <w:t>.text:00406E89                 mov     [ebp-2Ch], edx</w:t>
      </w:r>
    </w:p>
    <w:p w14:paraId="28C4FAC9" w14:textId="77777777" w:rsidR="00435C7A" w:rsidRDefault="00435C7A" w:rsidP="00435C7A">
      <w:pPr>
        <w:spacing w:after="0"/>
        <w:ind w:right="1229"/>
      </w:pPr>
      <w:r>
        <w:t>.text:00406E8C                 call    ds:__vbaObjSetAddref</w:t>
      </w:r>
    </w:p>
    <w:p w14:paraId="27D5C970" w14:textId="77777777" w:rsidR="00435C7A" w:rsidRDefault="00435C7A" w:rsidP="00435C7A">
      <w:pPr>
        <w:spacing w:after="0"/>
        <w:ind w:right="1229"/>
      </w:pPr>
      <w:r>
        <w:t>.text:00406E92                 mov     ecx, [ebp-2Ch]</w:t>
      </w:r>
    </w:p>
    <w:p w14:paraId="4F9D8E0D" w14:textId="77777777" w:rsidR="00435C7A" w:rsidRDefault="00435C7A" w:rsidP="00435C7A">
      <w:pPr>
        <w:spacing w:after="0"/>
        <w:ind w:right="1229"/>
      </w:pPr>
      <w:r>
        <w:t>.text:00406E95                 push    eax</w:t>
      </w:r>
    </w:p>
    <w:p w14:paraId="6A5F63AF" w14:textId="77777777" w:rsidR="00435C7A" w:rsidRDefault="00435C7A" w:rsidP="00435C7A">
      <w:pPr>
        <w:spacing w:after="0"/>
        <w:ind w:right="1229"/>
      </w:pPr>
      <w:r>
        <w:t>.text:00406E96                 push    edi</w:t>
      </w:r>
    </w:p>
    <w:p w14:paraId="68801E0B" w14:textId="77777777" w:rsidR="00435C7A" w:rsidRDefault="00435C7A" w:rsidP="00435C7A">
      <w:pPr>
        <w:spacing w:after="0"/>
        <w:ind w:right="1229"/>
      </w:pPr>
      <w:r>
        <w:t>.text:00406E97                 call    dword ptr [ecx+10h]</w:t>
      </w:r>
    </w:p>
    <w:p w14:paraId="160D744D" w14:textId="77777777" w:rsidR="00435C7A" w:rsidRDefault="00435C7A" w:rsidP="00435C7A">
      <w:pPr>
        <w:spacing w:after="0"/>
        <w:ind w:right="1229"/>
      </w:pPr>
      <w:r>
        <w:t>.text:00406E9A                 cmp     eax, ebx</w:t>
      </w:r>
    </w:p>
    <w:p w14:paraId="1D335B75" w14:textId="77777777" w:rsidR="00435C7A" w:rsidRDefault="00435C7A" w:rsidP="00435C7A">
      <w:pPr>
        <w:spacing w:after="0"/>
        <w:ind w:right="1229"/>
      </w:pPr>
      <w:r>
        <w:t>.text:00406E9C                 fnclex</w:t>
      </w:r>
    </w:p>
    <w:p w14:paraId="564854CB" w14:textId="77777777" w:rsidR="00435C7A" w:rsidRDefault="00435C7A" w:rsidP="00435C7A">
      <w:pPr>
        <w:spacing w:after="0"/>
        <w:ind w:right="1229"/>
      </w:pPr>
      <w:r>
        <w:t>.text:00406E9E                 jge     short loc_406EAF</w:t>
      </w:r>
    </w:p>
    <w:p w14:paraId="2FE9DFEA" w14:textId="77777777" w:rsidR="00435C7A" w:rsidRDefault="00435C7A" w:rsidP="00435C7A">
      <w:pPr>
        <w:spacing w:after="0"/>
        <w:ind w:right="1229"/>
      </w:pPr>
      <w:r>
        <w:t>.text:00406EA0                 push    10h</w:t>
      </w:r>
    </w:p>
    <w:p w14:paraId="3A3FEAA0" w14:textId="77777777" w:rsidR="00435C7A" w:rsidRDefault="00435C7A" w:rsidP="00435C7A">
      <w:pPr>
        <w:spacing w:after="0"/>
        <w:ind w:right="1229"/>
      </w:pPr>
      <w:r>
        <w:t>.text:00406EA2                 push    offset dword_404624</w:t>
      </w:r>
    </w:p>
    <w:p w14:paraId="4118D511" w14:textId="77777777" w:rsidR="00435C7A" w:rsidRDefault="00435C7A" w:rsidP="00435C7A">
      <w:pPr>
        <w:spacing w:after="0"/>
        <w:ind w:right="1229"/>
      </w:pPr>
      <w:r>
        <w:t>.text:00406EA7                 push    edi</w:t>
      </w:r>
    </w:p>
    <w:p w14:paraId="70B2B7F4" w14:textId="77777777" w:rsidR="00435C7A" w:rsidRDefault="00435C7A" w:rsidP="00435C7A">
      <w:pPr>
        <w:spacing w:after="0"/>
        <w:ind w:right="1229"/>
      </w:pPr>
      <w:r>
        <w:t>.text:00406EA8                 push    eax</w:t>
      </w:r>
    </w:p>
    <w:p w14:paraId="1347F01F" w14:textId="77777777" w:rsidR="00435C7A" w:rsidRDefault="00435C7A" w:rsidP="00435C7A">
      <w:pPr>
        <w:spacing w:after="0"/>
        <w:ind w:right="1229"/>
      </w:pPr>
      <w:r>
        <w:t>.text:00406EA9                 call    ds:__vbaHresultCheckObj</w:t>
      </w:r>
    </w:p>
    <w:p w14:paraId="49D39F11" w14:textId="77777777" w:rsidR="00435C7A" w:rsidRDefault="00435C7A" w:rsidP="00435C7A">
      <w:pPr>
        <w:spacing w:after="0"/>
        <w:ind w:right="1229"/>
      </w:pPr>
      <w:r>
        <w:t>.text:00406EAF</w:t>
      </w:r>
    </w:p>
    <w:p w14:paraId="568A25CB" w14:textId="77777777" w:rsidR="00435C7A" w:rsidRDefault="00435C7A" w:rsidP="00435C7A">
      <w:pPr>
        <w:spacing w:after="0"/>
        <w:ind w:right="1229"/>
      </w:pPr>
      <w:r>
        <w:t>.text:00406EAF loc_406EAF:                             ; CODE XREF: .text:00406E9E↑j</w:t>
      </w:r>
    </w:p>
    <w:p w14:paraId="0CD8B5B0" w14:textId="77777777" w:rsidR="00435C7A" w:rsidRDefault="00435C7A" w:rsidP="00435C7A">
      <w:pPr>
        <w:spacing w:after="0"/>
        <w:ind w:right="1229"/>
      </w:pPr>
      <w:r>
        <w:t>.text:00406EAF                 lea     ecx, [ebp-18h]</w:t>
      </w:r>
    </w:p>
    <w:p w14:paraId="70BEEBB7" w14:textId="77777777" w:rsidR="00435C7A" w:rsidRDefault="00435C7A" w:rsidP="00435C7A">
      <w:pPr>
        <w:spacing w:after="0"/>
        <w:ind w:right="1229"/>
      </w:pPr>
      <w:r>
        <w:t>.text:00406EB2                 call    ds:__vbaFreeObj</w:t>
      </w:r>
    </w:p>
    <w:p w14:paraId="6765AFF5" w14:textId="77777777" w:rsidR="00435C7A" w:rsidRDefault="00435C7A" w:rsidP="00435C7A">
      <w:pPr>
        <w:spacing w:after="0"/>
        <w:ind w:right="1229"/>
      </w:pPr>
      <w:r>
        <w:t>.text:00406EB8                 mov     [ebp-4], ebx</w:t>
      </w:r>
    </w:p>
    <w:p w14:paraId="431C3A2C" w14:textId="77777777" w:rsidR="00435C7A" w:rsidRDefault="00435C7A" w:rsidP="00435C7A">
      <w:pPr>
        <w:spacing w:after="0"/>
        <w:ind w:right="1229"/>
      </w:pPr>
      <w:r>
        <w:t>.text:00406EBB                 push    offset loc_406ECD</w:t>
      </w:r>
    </w:p>
    <w:p w14:paraId="2CF0809A" w14:textId="77777777" w:rsidR="00435C7A" w:rsidRDefault="00435C7A" w:rsidP="00435C7A">
      <w:pPr>
        <w:spacing w:after="0"/>
        <w:ind w:right="1229"/>
      </w:pPr>
      <w:r>
        <w:t>.text:00406EC0                 jmp     short loc_406ECC</w:t>
      </w:r>
    </w:p>
    <w:p w14:paraId="21826CE3" w14:textId="77777777" w:rsidR="00435C7A" w:rsidRDefault="00435C7A" w:rsidP="00435C7A">
      <w:pPr>
        <w:spacing w:after="0"/>
        <w:ind w:right="1229"/>
      </w:pPr>
      <w:r>
        <w:lastRenderedPageBreak/>
        <w:t>.text:00406EC2 ; ---------------------------------------------------------------------------</w:t>
      </w:r>
    </w:p>
    <w:p w14:paraId="23980B3F" w14:textId="77777777" w:rsidR="00435C7A" w:rsidRDefault="00435C7A" w:rsidP="00435C7A">
      <w:pPr>
        <w:spacing w:after="0"/>
        <w:ind w:right="1229"/>
      </w:pPr>
      <w:r>
        <w:t>.text:00406EC2</w:t>
      </w:r>
    </w:p>
    <w:p w14:paraId="1AF42E01" w14:textId="77777777" w:rsidR="00435C7A" w:rsidRDefault="00435C7A" w:rsidP="00435C7A">
      <w:pPr>
        <w:spacing w:after="0"/>
        <w:ind w:right="1229"/>
      </w:pPr>
      <w:r>
        <w:t>.text:00406EC2 loc_406EC2:                             ; DATA XREF: .text:0040121C↑o</w:t>
      </w:r>
    </w:p>
    <w:p w14:paraId="2495A618" w14:textId="77777777" w:rsidR="00435C7A" w:rsidRDefault="00435C7A" w:rsidP="00435C7A">
      <w:pPr>
        <w:spacing w:after="0"/>
        <w:ind w:right="1229"/>
      </w:pPr>
      <w:r>
        <w:t>.text:00406EC2                 lea     ecx, [ebp-18h]</w:t>
      </w:r>
    </w:p>
    <w:p w14:paraId="1C11B65F" w14:textId="77777777" w:rsidR="00435C7A" w:rsidRDefault="00435C7A" w:rsidP="00435C7A">
      <w:pPr>
        <w:spacing w:after="0"/>
        <w:ind w:right="1229"/>
      </w:pPr>
      <w:r>
        <w:t>.text:00406EC5                 call    ds:__vbaFreeObj</w:t>
      </w:r>
    </w:p>
    <w:p w14:paraId="6E8E1135" w14:textId="77777777" w:rsidR="00435C7A" w:rsidRDefault="00435C7A" w:rsidP="00435C7A">
      <w:pPr>
        <w:spacing w:after="0"/>
        <w:ind w:right="1229"/>
      </w:pPr>
      <w:r>
        <w:t>.text:00406ECB                 retn</w:t>
      </w:r>
    </w:p>
    <w:p w14:paraId="5B370F05" w14:textId="77777777" w:rsidR="00435C7A" w:rsidRDefault="00435C7A" w:rsidP="00435C7A">
      <w:pPr>
        <w:spacing w:after="0"/>
        <w:ind w:right="1229"/>
      </w:pPr>
      <w:r>
        <w:t>.text:00406ECC ; ---------------------------------------------------------------------------</w:t>
      </w:r>
    </w:p>
    <w:p w14:paraId="6A481AE4" w14:textId="77777777" w:rsidR="00435C7A" w:rsidRDefault="00435C7A" w:rsidP="00435C7A">
      <w:pPr>
        <w:spacing w:after="0"/>
        <w:ind w:right="1229"/>
      </w:pPr>
      <w:r>
        <w:t>.text:00406ECC</w:t>
      </w:r>
    </w:p>
    <w:p w14:paraId="6B3C8221" w14:textId="77777777" w:rsidR="00435C7A" w:rsidRDefault="00435C7A" w:rsidP="00435C7A">
      <w:pPr>
        <w:spacing w:after="0"/>
        <w:ind w:right="1229"/>
      </w:pPr>
      <w:r>
        <w:t>.text:00406ECC loc_406ECC:                             ; CODE XREF: .text:00406EC0↑j</w:t>
      </w:r>
    </w:p>
    <w:p w14:paraId="0B591C02" w14:textId="77777777" w:rsidR="00435C7A" w:rsidRDefault="00435C7A" w:rsidP="00435C7A">
      <w:pPr>
        <w:spacing w:after="0"/>
        <w:ind w:right="1229"/>
      </w:pPr>
      <w:r>
        <w:t>.text:00406ECC                 retn</w:t>
      </w:r>
    </w:p>
    <w:p w14:paraId="7494417B" w14:textId="77777777" w:rsidR="00435C7A" w:rsidRDefault="00435C7A" w:rsidP="00435C7A">
      <w:pPr>
        <w:spacing w:after="0"/>
        <w:ind w:right="1229"/>
      </w:pPr>
      <w:r>
        <w:t>.text:00406ECD ; ---------------------------------------------------------------------------</w:t>
      </w:r>
    </w:p>
    <w:p w14:paraId="76A0F3D5" w14:textId="77777777" w:rsidR="00435C7A" w:rsidRDefault="00435C7A" w:rsidP="00435C7A">
      <w:pPr>
        <w:spacing w:after="0"/>
        <w:ind w:right="1229"/>
      </w:pPr>
      <w:r>
        <w:t>.text:00406ECD</w:t>
      </w:r>
    </w:p>
    <w:p w14:paraId="17B71ECE" w14:textId="77777777" w:rsidR="00435C7A" w:rsidRDefault="00435C7A" w:rsidP="00435C7A">
      <w:pPr>
        <w:spacing w:after="0"/>
        <w:ind w:right="1229"/>
      </w:pPr>
      <w:r>
        <w:t>.text:00406ECD loc_406ECD:                             ; CODE XREF: .text:loc_406ECC↑j</w:t>
      </w:r>
    </w:p>
    <w:p w14:paraId="67257204" w14:textId="77777777" w:rsidR="00435C7A" w:rsidRDefault="00435C7A" w:rsidP="00435C7A">
      <w:pPr>
        <w:spacing w:after="0"/>
        <w:ind w:right="1229"/>
      </w:pPr>
      <w:r>
        <w:t>.text:00406ECD                                         ; DATA XREF: .text:00406EBB↑o</w:t>
      </w:r>
    </w:p>
    <w:p w14:paraId="2293F19A" w14:textId="77777777" w:rsidR="00435C7A" w:rsidRDefault="00435C7A" w:rsidP="00435C7A">
      <w:pPr>
        <w:spacing w:after="0"/>
        <w:ind w:right="1229"/>
      </w:pPr>
      <w:r>
        <w:t>.text:00406ECD                 mov     eax, [ebp+8]</w:t>
      </w:r>
    </w:p>
    <w:p w14:paraId="20A854DF" w14:textId="77777777" w:rsidR="00435C7A" w:rsidRDefault="00435C7A" w:rsidP="00435C7A">
      <w:pPr>
        <w:spacing w:after="0"/>
        <w:ind w:right="1229"/>
      </w:pPr>
      <w:r>
        <w:t>.text:00406ED0                 push    eax</w:t>
      </w:r>
    </w:p>
    <w:p w14:paraId="74CCC421" w14:textId="77777777" w:rsidR="00435C7A" w:rsidRDefault="00435C7A" w:rsidP="00435C7A">
      <w:pPr>
        <w:spacing w:after="0"/>
        <w:ind w:right="1229"/>
      </w:pPr>
      <w:r>
        <w:t>.text:00406ED1                 mov     edx, [eax]</w:t>
      </w:r>
    </w:p>
    <w:p w14:paraId="6E8D0D03" w14:textId="77777777" w:rsidR="00435C7A" w:rsidRDefault="00435C7A" w:rsidP="00435C7A">
      <w:pPr>
        <w:spacing w:after="0"/>
        <w:ind w:right="1229"/>
      </w:pPr>
      <w:r>
        <w:t>.text:00406ED3                 call    dword ptr [edx+8]</w:t>
      </w:r>
    </w:p>
    <w:p w14:paraId="34392301" w14:textId="77777777" w:rsidR="00435C7A" w:rsidRDefault="00435C7A" w:rsidP="00435C7A">
      <w:pPr>
        <w:spacing w:after="0"/>
        <w:ind w:right="1229"/>
      </w:pPr>
      <w:r>
        <w:t>.text:00406ED6                 mov     eax, [ebp-4]</w:t>
      </w:r>
    </w:p>
    <w:p w14:paraId="0F009B08" w14:textId="77777777" w:rsidR="00435C7A" w:rsidRDefault="00435C7A" w:rsidP="00435C7A">
      <w:pPr>
        <w:spacing w:after="0"/>
        <w:ind w:right="1229"/>
      </w:pPr>
      <w:r>
        <w:t>.text:00406ED9                 mov     ecx, [ebp-14h]</w:t>
      </w:r>
    </w:p>
    <w:p w14:paraId="25484831" w14:textId="77777777" w:rsidR="00435C7A" w:rsidRDefault="00435C7A" w:rsidP="00435C7A">
      <w:pPr>
        <w:spacing w:after="0"/>
        <w:ind w:right="1229"/>
      </w:pPr>
      <w:r>
        <w:t>.text:00406EDC                 pop     edi</w:t>
      </w:r>
    </w:p>
    <w:p w14:paraId="610641D0" w14:textId="77777777" w:rsidR="00435C7A" w:rsidRDefault="00435C7A" w:rsidP="00435C7A">
      <w:pPr>
        <w:spacing w:after="0"/>
        <w:ind w:right="1229"/>
      </w:pPr>
      <w:r>
        <w:t>.text:00406EDD                 pop     esi</w:t>
      </w:r>
    </w:p>
    <w:p w14:paraId="4817A360" w14:textId="77777777" w:rsidR="00435C7A" w:rsidRDefault="00435C7A" w:rsidP="00435C7A">
      <w:pPr>
        <w:spacing w:after="0"/>
        <w:ind w:right="1229"/>
      </w:pPr>
      <w:r>
        <w:t>.text:00406EDE                 mov     large fs:0, ecx</w:t>
      </w:r>
    </w:p>
    <w:p w14:paraId="4DE37968" w14:textId="77777777" w:rsidR="00435C7A" w:rsidRDefault="00435C7A" w:rsidP="00435C7A">
      <w:pPr>
        <w:spacing w:after="0"/>
        <w:ind w:right="1229"/>
      </w:pPr>
      <w:r>
        <w:t>.text:00406EE5                 pop     ebx</w:t>
      </w:r>
    </w:p>
    <w:p w14:paraId="2AB57B53" w14:textId="77777777" w:rsidR="00435C7A" w:rsidRDefault="00435C7A" w:rsidP="00435C7A">
      <w:pPr>
        <w:spacing w:after="0"/>
        <w:ind w:right="1229"/>
      </w:pPr>
      <w:r>
        <w:t>.text:00406EE6                 mov     esp, ebp</w:t>
      </w:r>
    </w:p>
    <w:p w14:paraId="0F48F240" w14:textId="77777777" w:rsidR="00435C7A" w:rsidRDefault="00435C7A" w:rsidP="00435C7A">
      <w:pPr>
        <w:spacing w:after="0"/>
        <w:ind w:right="1229"/>
      </w:pPr>
      <w:r>
        <w:t>.text:00406EE8                 pop     ebp</w:t>
      </w:r>
    </w:p>
    <w:p w14:paraId="7C824595" w14:textId="77777777" w:rsidR="00435C7A" w:rsidRDefault="00435C7A" w:rsidP="00435C7A">
      <w:pPr>
        <w:spacing w:after="0"/>
        <w:ind w:right="1229"/>
      </w:pPr>
      <w:r>
        <w:t>.text:00406EE9                 retn    4</w:t>
      </w:r>
    </w:p>
    <w:p w14:paraId="2CB45825" w14:textId="77777777" w:rsidR="00435C7A" w:rsidRDefault="00435C7A" w:rsidP="00435C7A">
      <w:pPr>
        <w:spacing w:after="0"/>
        <w:ind w:right="1229"/>
      </w:pPr>
      <w:r>
        <w:t>.text:00406EE9 ; ---------------------------------------------------------------------------</w:t>
      </w:r>
    </w:p>
    <w:p w14:paraId="1DA65664" w14:textId="77777777" w:rsidR="00435C7A" w:rsidRDefault="00435C7A" w:rsidP="00435C7A">
      <w:pPr>
        <w:spacing w:after="0"/>
        <w:ind w:right="1229"/>
      </w:pPr>
      <w:r>
        <w:t>.text:00406EEC                 align 10h</w:t>
      </w:r>
    </w:p>
    <w:p w14:paraId="114CF0BB" w14:textId="77777777" w:rsidR="00435C7A" w:rsidRDefault="00435C7A" w:rsidP="00435C7A">
      <w:pPr>
        <w:spacing w:after="0"/>
        <w:ind w:right="1229"/>
      </w:pPr>
      <w:r>
        <w:t>.text:00406EF0 dword_406EF0    dd 9E9E9E9Eh            ; DATA XREF: .text:00403AB4↑o</w:t>
      </w:r>
    </w:p>
    <w:p w14:paraId="4FBBE477" w14:textId="77777777" w:rsidR="00435C7A" w:rsidRDefault="00435C7A" w:rsidP="00435C7A">
      <w:pPr>
        <w:spacing w:after="0"/>
        <w:ind w:right="1229"/>
      </w:pPr>
      <w:r>
        <w:t>.text:00406EF4 __IMPORT_DESCRIPTOR_MSVBVM60 dd 0       ; Import Name Table</w:t>
      </w:r>
    </w:p>
    <w:p w14:paraId="76387B59" w14:textId="77777777" w:rsidR="00435C7A" w:rsidRDefault="00435C7A" w:rsidP="00435C7A">
      <w:pPr>
        <w:spacing w:after="0"/>
        <w:ind w:right="1229"/>
      </w:pPr>
      <w:r>
        <w:t>.text:00406EF8                 dd 0                    ; Time stamp</w:t>
      </w:r>
    </w:p>
    <w:p w14:paraId="6FE10887" w14:textId="77777777" w:rsidR="00435C7A" w:rsidRDefault="00435C7A" w:rsidP="00435C7A">
      <w:pPr>
        <w:spacing w:after="0"/>
        <w:ind w:right="1229"/>
      </w:pPr>
      <w:r>
        <w:t>.text:00406EFC                 dd 0                    ; Forwarder Chain</w:t>
      </w:r>
    </w:p>
    <w:p w14:paraId="27112558" w14:textId="77777777" w:rsidR="00435C7A" w:rsidRDefault="00435C7A" w:rsidP="00435C7A">
      <w:pPr>
        <w:spacing w:after="0"/>
        <w:ind w:right="1229"/>
      </w:pPr>
      <w:r>
        <w:t>.text:00406F00                 dd rva aMsvbvm60Dll     ; DLL Name</w:t>
      </w:r>
    </w:p>
    <w:p w14:paraId="57D27603" w14:textId="77777777" w:rsidR="00435C7A" w:rsidRDefault="00435C7A" w:rsidP="00435C7A">
      <w:pPr>
        <w:spacing w:after="0"/>
        <w:ind w:right="1229"/>
      </w:pPr>
      <w:r>
        <w:t>.text:00406F04                 dd rva _CIcos           ; Import Address Table</w:t>
      </w:r>
    </w:p>
    <w:p w14:paraId="40063126" w14:textId="77777777" w:rsidR="00435C7A" w:rsidRDefault="00435C7A" w:rsidP="00435C7A">
      <w:pPr>
        <w:spacing w:after="0"/>
        <w:ind w:right="1229"/>
      </w:pPr>
      <w:r>
        <w:t>.text:00406F08                 dd 5Eh dup(0)</w:t>
      </w:r>
    </w:p>
    <w:p w14:paraId="48985366" w14:textId="77777777" w:rsidR="00435C7A" w:rsidRDefault="00435C7A" w:rsidP="00435C7A">
      <w:pPr>
        <w:spacing w:after="0"/>
        <w:ind w:right="1229"/>
      </w:pPr>
      <w:r>
        <w:t>.text:00407080 aMsvbvm60Dll    db 'MSVBVM60.DLL',0     ; DATA XREF: .text:00406F00↑o</w:t>
      </w:r>
    </w:p>
    <w:p w14:paraId="16C44CAB" w14:textId="77777777" w:rsidR="00435C7A" w:rsidRDefault="00435C7A" w:rsidP="00435C7A">
      <w:pPr>
        <w:spacing w:after="0"/>
        <w:ind w:right="1229"/>
      </w:pPr>
      <w:r>
        <w:t>.text:0040708D                 align 2</w:t>
      </w:r>
    </w:p>
    <w:p w14:paraId="03BE0315" w14:textId="77777777" w:rsidR="00435C7A" w:rsidRDefault="00435C7A" w:rsidP="00435C7A">
      <w:pPr>
        <w:spacing w:after="0"/>
        <w:ind w:right="1229"/>
      </w:pPr>
      <w:r>
        <w:t>.text:0040708E                 dw 0</w:t>
      </w:r>
    </w:p>
    <w:p w14:paraId="2B88F0A1" w14:textId="77777777" w:rsidR="00435C7A" w:rsidRDefault="00435C7A" w:rsidP="00435C7A">
      <w:pPr>
        <w:spacing w:after="0"/>
        <w:ind w:right="1229"/>
      </w:pPr>
      <w:r>
        <w:t>.text:00407090                 db '_CIcos',0</w:t>
      </w:r>
    </w:p>
    <w:p w14:paraId="3F842C93" w14:textId="77777777" w:rsidR="00435C7A" w:rsidRDefault="00435C7A" w:rsidP="00435C7A">
      <w:pPr>
        <w:spacing w:after="0"/>
        <w:ind w:right="1229"/>
      </w:pPr>
      <w:r>
        <w:t>.text:00407097                 align 4</w:t>
      </w:r>
    </w:p>
    <w:p w14:paraId="4CAEE64F" w14:textId="77777777" w:rsidR="00435C7A" w:rsidRDefault="00435C7A" w:rsidP="00435C7A">
      <w:pPr>
        <w:spacing w:after="0"/>
        <w:ind w:right="1229"/>
      </w:pPr>
      <w:r>
        <w:t>.text:00407098                 db '_adj_fptan',0</w:t>
      </w:r>
    </w:p>
    <w:p w14:paraId="6CC6358B" w14:textId="77777777" w:rsidR="00435C7A" w:rsidRDefault="00435C7A" w:rsidP="00435C7A">
      <w:pPr>
        <w:spacing w:after="0"/>
        <w:ind w:right="1229"/>
      </w:pPr>
      <w:r>
        <w:t>.text:004070A3                 align 4</w:t>
      </w:r>
    </w:p>
    <w:p w14:paraId="0B011554" w14:textId="77777777" w:rsidR="00435C7A" w:rsidRDefault="00435C7A" w:rsidP="00435C7A">
      <w:pPr>
        <w:spacing w:after="0"/>
        <w:ind w:right="1229"/>
      </w:pPr>
      <w:r>
        <w:t>.text:004070A4                 db '__vbaVarMove',0</w:t>
      </w:r>
    </w:p>
    <w:p w14:paraId="439BE67F" w14:textId="77777777" w:rsidR="00435C7A" w:rsidRDefault="00435C7A" w:rsidP="00435C7A">
      <w:pPr>
        <w:spacing w:after="0"/>
        <w:ind w:right="1229"/>
      </w:pPr>
      <w:r>
        <w:lastRenderedPageBreak/>
        <w:t>.text:004070B1                 align 2</w:t>
      </w:r>
    </w:p>
    <w:p w14:paraId="4EE66BB4" w14:textId="77777777" w:rsidR="00435C7A" w:rsidRDefault="00435C7A" w:rsidP="00435C7A">
      <w:pPr>
        <w:spacing w:after="0"/>
        <w:ind w:right="1229"/>
      </w:pPr>
      <w:r>
        <w:t>.text:004070B2                 db '__vbaVarVargNofree',0</w:t>
      </w:r>
    </w:p>
    <w:p w14:paraId="78BEC2DC" w14:textId="77777777" w:rsidR="00435C7A" w:rsidRDefault="00435C7A" w:rsidP="00435C7A">
      <w:pPr>
        <w:spacing w:after="0"/>
        <w:ind w:right="1229"/>
      </w:pPr>
      <w:r>
        <w:t>.text:004070C5                 align 2</w:t>
      </w:r>
    </w:p>
    <w:p w14:paraId="49467665" w14:textId="77777777" w:rsidR="00435C7A" w:rsidRDefault="00435C7A" w:rsidP="00435C7A">
      <w:pPr>
        <w:spacing w:after="0"/>
        <w:ind w:right="1229"/>
      </w:pPr>
      <w:r>
        <w:t>.text:004070C6                 db '__vbaAryMove',0</w:t>
      </w:r>
    </w:p>
    <w:p w14:paraId="2F38DFED" w14:textId="77777777" w:rsidR="00435C7A" w:rsidRDefault="00435C7A" w:rsidP="00435C7A">
      <w:pPr>
        <w:spacing w:after="0"/>
        <w:ind w:right="1229"/>
      </w:pPr>
      <w:r>
        <w:t>.text:004070D3                 align 4</w:t>
      </w:r>
    </w:p>
    <w:p w14:paraId="33F35BC5" w14:textId="77777777" w:rsidR="00435C7A" w:rsidRDefault="00435C7A" w:rsidP="00435C7A">
      <w:pPr>
        <w:spacing w:after="0"/>
        <w:ind w:right="1229"/>
      </w:pPr>
      <w:r>
        <w:t>.text:004070D4                 db '__vbaFreeVar',0</w:t>
      </w:r>
    </w:p>
    <w:p w14:paraId="1A1451C9" w14:textId="77777777" w:rsidR="00435C7A" w:rsidRDefault="00435C7A" w:rsidP="00435C7A">
      <w:pPr>
        <w:spacing w:after="0"/>
        <w:ind w:right="1229"/>
      </w:pPr>
      <w:r>
        <w:t>.text:004070E1                 align 2</w:t>
      </w:r>
    </w:p>
    <w:p w14:paraId="18924EDC" w14:textId="77777777" w:rsidR="00435C7A" w:rsidRDefault="00435C7A" w:rsidP="00435C7A">
      <w:pPr>
        <w:spacing w:after="0"/>
        <w:ind w:right="1229"/>
      </w:pPr>
      <w:r>
        <w:t>.text:004070E2                 db '__vbaLenBstr',0</w:t>
      </w:r>
    </w:p>
    <w:p w14:paraId="3FE8024C" w14:textId="77777777" w:rsidR="00435C7A" w:rsidRDefault="00435C7A" w:rsidP="00435C7A">
      <w:pPr>
        <w:spacing w:after="0"/>
        <w:ind w:right="1229"/>
      </w:pPr>
      <w:r>
        <w:t>.text:004070EF                 align 10h</w:t>
      </w:r>
    </w:p>
    <w:p w14:paraId="42ACF62D" w14:textId="77777777" w:rsidR="00435C7A" w:rsidRDefault="00435C7A" w:rsidP="00435C7A">
      <w:pPr>
        <w:spacing w:after="0"/>
        <w:ind w:right="1229"/>
      </w:pPr>
      <w:r>
        <w:t>.text:004070F0                 db '__vbaStrVarMove',0</w:t>
      </w:r>
    </w:p>
    <w:p w14:paraId="006CEAA7" w14:textId="77777777" w:rsidR="00435C7A" w:rsidRDefault="00435C7A" w:rsidP="00435C7A">
      <w:pPr>
        <w:spacing w:after="0"/>
        <w:ind w:right="1229"/>
      </w:pPr>
      <w:r>
        <w:t>.text:00407100                 dw 0</w:t>
      </w:r>
    </w:p>
    <w:p w14:paraId="6D72B506" w14:textId="77777777" w:rsidR="00435C7A" w:rsidRDefault="00435C7A" w:rsidP="00435C7A">
      <w:pPr>
        <w:spacing w:after="0"/>
        <w:ind w:right="1229"/>
      </w:pPr>
      <w:r>
        <w:t>.text:00407102                 db '__vbaFreeVarList',0</w:t>
      </w:r>
    </w:p>
    <w:p w14:paraId="64979566" w14:textId="77777777" w:rsidR="00435C7A" w:rsidRDefault="00435C7A" w:rsidP="00435C7A">
      <w:pPr>
        <w:spacing w:after="0"/>
        <w:ind w:right="1229"/>
      </w:pPr>
      <w:r>
        <w:t>.text:00407113                 align 4</w:t>
      </w:r>
    </w:p>
    <w:p w14:paraId="264B56ED" w14:textId="77777777" w:rsidR="00435C7A" w:rsidRDefault="00435C7A" w:rsidP="00435C7A">
      <w:pPr>
        <w:spacing w:after="0"/>
        <w:ind w:right="1229"/>
      </w:pPr>
      <w:r>
        <w:t>.text:00407114                 db '_adj_fdiv_m64',0</w:t>
      </w:r>
    </w:p>
    <w:p w14:paraId="33529904" w14:textId="77777777" w:rsidR="00435C7A" w:rsidRDefault="00435C7A" w:rsidP="00435C7A">
      <w:pPr>
        <w:spacing w:after="0"/>
        <w:ind w:right="1229"/>
      </w:pPr>
      <w:r>
        <w:t>.text:00407122                 dw 0</w:t>
      </w:r>
    </w:p>
    <w:p w14:paraId="02C4FCE8" w14:textId="77777777" w:rsidR="00435C7A" w:rsidRDefault="00435C7A" w:rsidP="00435C7A">
      <w:pPr>
        <w:spacing w:after="0"/>
        <w:ind w:right="1229"/>
      </w:pPr>
      <w:r>
        <w:t>.text:00407124                 db '_adj_fprem1',0</w:t>
      </w:r>
    </w:p>
    <w:p w14:paraId="5A270A93" w14:textId="77777777" w:rsidR="00435C7A" w:rsidRDefault="00435C7A" w:rsidP="00435C7A">
      <w:pPr>
        <w:spacing w:after="0"/>
        <w:ind w:right="1229"/>
      </w:pPr>
      <w:r>
        <w:t>.text:00407130                 dw 0</w:t>
      </w:r>
    </w:p>
    <w:p w14:paraId="26CD8F62" w14:textId="77777777" w:rsidR="00435C7A" w:rsidRDefault="00435C7A" w:rsidP="00435C7A">
      <w:pPr>
        <w:spacing w:after="0"/>
        <w:ind w:right="1229"/>
      </w:pPr>
      <w:r>
        <w:t>.text:00407132                 db '__vbaSetSystemError',0</w:t>
      </w:r>
    </w:p>
    <w:p w14:paraId="37027540" w14:textId="77777777" w:rsidR="00435C7A" w:rsidRDefault="00435C7A" w:rsidP="00435C7A">
      <w:pPr>
        <w:spacing w:after="0"/>
        <w:ind w:right="1229"/>
      </w:pPr>
      <w:r>
        <w:t>.text:00407146                 dw 0</w:t>
      </w:r>
    </w:p>
    <w:p w14:paraId="7458D923" w14:textId="77777777" w:rsidR="00435C7A" w:rsidRDefault="00435C7A" w:rsidP="00435C7A">
      <w:pPr>
        <w:spacing w:after="0"/>
        <w:ind w:right="1229"/>
      </w:pPr>
      <w:r>
        <w:t>.text:00407148                 db '__vbaHresultCheckObj',0</w:t>
      </w:r>
    </w:p>
    <w:p w14:paraId="0F8EF919" w14:textId="77777777" w:rsidR="00435C7A" w:rsidRDefault="00435C7A" w:rsidP="00435C7A">
      <w:pPr>
        <w:spacing w:after="0"/>
        <w:ind w:right="1229"/>
      </w:pPr>
      <w:r>
        <w:t>.text:0040715D                 align 2</w:t>
      </w:r>
    </w:p>
    <w:p w14:paraId="7AF6DE6A" w14:textId="77777777" w:rsidR="00435C7A" w:rsidRDefault="00435C7A" w:rsidP="00435C7A">
      <w:pPr>
        <w:spacing w:after="0"/>
        <w:ind w:right="1229"/>
      </w:pPr>
      <w:r>
        <w:t>.text:0040715E                 db '_adj_fdiv_m32',0</w:t>
      </w:r>
    </w:p>
    <w:p w14:paraId="6BBF7A65" w14:textId="77777777" w:rsidR="00435C7A" w:rsidRDefault="00435C7A" w:rsidP="00435C7A">
      <w:pPr>
        <w:spacing w:after="0"/>
        <w:ind w:right="1229"/>
      </w:pPr>
      <w:r>
        <w:t>.text:0040716C                 dw 0</w:t>
      </w:r>
    </w:p>
    <w:p w14:paraId="2BC7787E" w14:textId="77777777" w:rsidR="00435C7A" w:rsidRDefault="00435C7A" w:rsidP="00435C7A">
      <w:pPr>
        <w:spacing w:after="0"/>
        <w:ind w:right="1229"/>
      </w:pPr>
      <w:r>
        <w:t>.text:0040716E                 db '__vbaAryDestruct',0</w:t>
      </w:r>
    </w:p>
    <w:p w14:paraId="1E6640BC" w14:textId="77777777" w:rsidR="00435C7A" w:rsidRDefault="00435C7A" w:rsidP="00435C7A">
      <w:pPr>
        <w:spacing w:after="0"/>
        <w:ind w:right="1229"/>
      </w:pPr>
      <w:r>
        <w:t>.text:0040717F                 align 10h</w:t>
      </w:r>
    </w:p>
    <w:p w14:paraId="53CE204C" w14:textId="77777777" w:rsidR="00435C7A" w:rsidRDefault="00435C7A" w:rsidP="00435C7A">
      <w:pPr>
        <w:spacing w:after="0"/>
        <w:ind w:right="1229"/>
      </w:pPr>
      <w:r>
        <w:t>.text:00407180                 db '__vbaVarForInit',0</w:t>
      </w:r>
    </w:p>
    <w:p w14:paraId="25B9DFB3" w14:textId="77777777" w:rsidR="00435C7A" w:rsidRDefault="00435C7A" w:rsidP="00435C7A">
      <w:pPr>
        <w:spacing w:after="0"/>
        <w:ind w:right="1229"/>
      </w:pPr>
      <w:r>
        <w:t>.text:00407190                 dw 0</w:t>
      </w:r>
    </w:p>
    <w:p w14:paraId="66C79291" w14:textId="77777777" w:rsidR="00435C7A" w:rsidRDefault="00435C7A" w:rsidP="00435C7A">
      <w:pPr>
        <w:spacing w:after="0"/>
        <w:ind w:right="1229"/>
      </w:pPr>
      <w:r>
        <w:t>.text:00407192                 db '__vbaOnError',0</w:t>
      </w:r>
    </w:p>
    <w:p w14:paraId="114EBBE4" w14:textId="77777777" w:rsidR="00435C7A" w:rsidRDefault="00435C7A" w:rsidP="00435C7A">
      <w:pPr>
        <w:spacing w:after="0"/>
        <w:ind w:right="1229"/>
      </w:pPr>
      <w:r>
        <w:t>.text:0040719F                 align 10h</w:t>
      </w:r>
    </w:p>
    <w:p w14:paraId="148ACCEF" w14:textId="77777777" w:rsidR="00435C7A" w:rsidRDefault="00435C7A" w:rsidP="00435C7A">
      <w:pPr>
        <w:spacing w:after="0"/>
        <w:ind w:right="1229"/>
      </w:pPr>
      <w:r>
        <w:t>.text:004071A0                 db '_adj_fdiv_m16i',0</w:t>
      </w:r>
    </w:p>
    <w:p w14:paraId="2BE49BA8" w14:textId="77777777" w:rsidR="00435C7A" w:rsidRDefault="00435C7A" w:rsidP="00435C7A">
      <w:pPr>
        <w:spacing w:after="0"/>
        <w:ind w:right="1229"/>
      </w:pPr>
      <w:r>
        <w:t>.text:004071AF                 align 10h</w:t>
      </w:r>
    </w:p>
    <w:p w14:paraId="7C3443A9" w14:textId="77777777" w:rsidR="00435C7A" w:rsidRDefault="00435C7A" w:rsidP="00435C7A">
      <w:pPr>
        <w:spacing w:after="0"/>
        <w:ind w:right="1229"/>
      </w:pPr>
      <w:r>
        <w:t>.text:004071B0                 db '__vbaObjSetAddref',0</w:t>
      </w:r>
    </w:p>
    <w:p w14:paraId="7C149D1B" w14:textId="77777777" w:rsidR="00435C7A" w:rsidRDefault="00435C7A" w:rsidP="00435C7A">
      <w:pPr>
        <w:spacing w:after="0"/>
        <w:ind w:right="1229"/>
      </w:pPr>
      <w:r>
        <w:t>.text:004071C2                 dw 0</w:t>
      </w:r>
    </w:p>
    <w:p w14:paraId="3DDC189C" w14:textId="77777777" w:rsidR="00435C7A" w:rsidRDefault="00435C7A" w:rsidP="00435C7A">
      <w:pPr>
        <w:spacing w:after="0"/>
        <w:ind w:right="1229"/>
      </w:pPr>
      <w:r>
        <w:t>.text:004071C4                 db '_adj_fdivr_m16i',0</w:t>
      </w:r>
    </w:p>
    <w:p w14:paraId="3FA8DFA1" w14:textId="77777777" w:rsidR="00435C7A" w:rsidRDefault="00435C7A" w:rsidP="00435C7A">
      <w:pPr>
        <w:spacing w:after="0"/>
        <w:ind w:right="1229"/>
      </w:pPr>
      <w:r>
        <w:t>.text:004071D4                 dw 0</w:t>
      </w:r>
    </w:p>
    <w:p w14:paraId="4C97FDDA" w14:textId="77777777" w:rsidR="00435C7A" w:rsidRDefault="00435C7A" w:rsidP="00435C7A">
      <w:pPr>
        <w:spacing w:after="0"/>
        <w:ind w:right="1229"/>
      </w:pPr>
      <w:r>
        <w:t>.text:004071D6                 db '_CIsin',0</w:t>
      </w:r>
    </w:p>
    <w:p w14:paraId="7DF27047" w14:textId="77777777" w:rsidR="00435C7A" w:rsidRDefault="00435C7A" w:rsidP="00435C7A">
      <w:pPr>
        <w:spacing w:after="0"/>
        <w:ind w:right="1229"/>
      </w:pPr>
      <w:r>
        <w:t>.text:004071DD                 align 2</w:t>
      </w:r>
    </w:p>
    <w:p w14:paraId="58CA5D0F" w14:textId="77777777" w:rsidR="00435C7A" w:rsidRDefault="00435C7A" w:rsidP="00435C7A">
      <w:pPr>
        <w:spacing w:after="0"/>
        <w:ind w:right="1229"/>
      </w:pPr>
      <w:r>
        <w:t>.text:004071DE                 db '__vbaChkstk',0</w:t>
      </w:r>
    </w:p>
    <w:p w14:paraId="6660FFA8" w14:textId="77777777" w:rsidR="00435C7A" w:rsidRDefault="00435C7A" w:rsidP="00435C7A">
      <w:pPr>
        <w:spacing w:after="0"/>
        <w:ind w:right="1229"/>
      </w:pPr>
      <w:r>
        <w:t>.text:004071EA                 dw 0</w:t>
      </w:r>
    </w:p>
    <w:p w14:paraId="323CCFDC" w14:textId="77777777" w:rsidR="00435C7A" w:rsidRDefault="00435C7A" w:rsidP="00435C7A">
      <w:pPr>
        <w:spacing w:after="0"/>
        <w:ind w:right="1229"/>
      </w:pPr>
      <w:r>
        <w:t>.text:004071EC                 db '__vbaFileClose',0</w:t>
      </w:r>
    </w:p>
    <w:p w14:paraId="61FF001D" w14:textId="77777777" w:rsidR="00435C7A" w:rsidRDefault="00435C7A" w:rsidP="00435C7A">
      <w:pPr>
        <w:spacing w:after="0"/>
        <w:ind w:right="1229"/>
      </w:pPr>
      <w:r>
        <w:t>.text:004071FB                 align 4</w:t>
      </w:r>
    </w:p>
    <w:p w14:paraId="0EB44689" w14:textId="77777777" w:rsidR="00435C7A" w:rsidRDefault="00435C7A" w:rsidP="00435C7A">
      <w:pPr>
        <w:spacing w:after="0"/>
        <w:ind w:right="1229"/>
      </w:pPr>
      <w:r>
        <w:t>.text:004071FC                 db 'EVENT_SINK_AddRef',0</w:t>
      </w:r>
    </w:p>
    <w:p w14:paraId="35029BC2" w14:textId="77777777" w:rsidR="00435C7A" w:rsidRDefault="00435C7A" w:rsidP="00435C7A">
      <w:pPr>
        <w:spacing w:after="0"/>
        <w:ind w:right="1229"/>
      </w:pPr>
      <w:r>
        <w:t>.text:0040720E                 dw 0</w:t>
      </w:r>
    </w:p>
    <w:p w14:paraId="401E3ED6" w14:textId="77777777" w:rsidR="00435C7A" w:rsidRDefault="00435C7A" w:rsidP="00435C7A">
      <w:pPr>
        <w:spacing w:after="0"/>
        <w:ind w:right="1229"/>
      </w:pPr>
      <w:r>
        <w:t>.text:00407210                 db '__vbaGenerateBoundsError',0</w:t>
      </w:r>
    </w:p>
    <w:p w14:paraId="635D7E04" w14:textId="77777777" w:rsidR="00435C7A" w:rsidRDefault="00435C7A" w:rsidP="00435C7A">
      <w:pPr>
        <w:spacing w:after="0"/>
        <w:ind w:right="1229"/>
      </w:pPr>
      <w:r>
        <w:lastRenderedPageBreak/>
        <w:t>.text:00407229                 align 2</w:t>
      </w:r>
    </w:p>
    <w:p w14:paraId="14B85D56" w14:textId="77777777" w:rsidR="00435C7A" w:rsidRDefault="00435C7A" w:rsidP="00435C7A">
      <w:pPr>
        <w:spacing w:after="0"/>
        <w:ind w:right="1229"/>
      </w:pPr>
      <w:r>
        <w:t>.text:0040722A                 db '__vbaGet3',0</w:t>
      </w:r>
    </w:p>
    <w:p w14:paraId="7FE165B5" w14:textId="77777777" w:rsidR="00435C7A" w:rsidRDefault="00435C7A" w:rsidP="00435C7A">
      <w:pPr>
        <w:spacing w:after="0"/>
        <w:ind w:right="1229"/>
      </w:pPr>
      <w:r>
        <w:t>.text:00407234                 dw 0</w:t>
      </w:r>
    </w:p>
    <w:p w14:paraId="0507DD2C" w14:textId="77777777" w:rsidR="00435C7A" w:rsidRDefault="00435C7A" w:rsidP="00435C7A">
      <w:pPr>
        <w:spacing w:after="0"/>
        <w:ind w:right="1229"/>
      </w:pPr>
      <w:r>
        <w:t>.text:00407236                 db '__vbaAryConstruct2',0</w:t>
      </w:r>
    </w:p>
    <w:p w14:paraId="19BCA3C0" w14:textId="77777777" w:rsidR="00435C7A" w:rsidRDefault="00435C7A" w:rsidP="00435C7A">
      <w:pPr>
        <w:spacing w:after="0"/>
        <w:ind w:right="1229"/>
      </w:pPr>
      <w:r>
        <w:t>.text:00407249                 align 2</w:t>
      </w:r>
    </w:p>
    <w:p w14:paraId="74E2AA27" w14:textId="77777777" w:rsidR="00435C7A" w:rsidRDefault="00435C7A" w:rsidP="00435C7A">
      <w:pPr>
        <w:spacing w:after="0"/>
        <w:ind w:right="1229"/>
      </w:pPr>
      <w:r>
        <w:t>.text:0040724A                 db '__vbaVarTstEq',0</w:t>
      </w:r>
    </w:p>
    <w:p w14:paraId="36A69D38" w14:textId="77777777" w:rsidR="00435C7A" w:rsidRDefault="00435C7A" w:rsidP="00435C7A">
      <w:pPr>
        <w:spacing w:after="0"/>
        <w:ind w:right="1229"/>
      </w:pPr>
      <w:r>
        <w:t>.text:00407258                 dw 0</w:t>
      </w:r>
    </w:p>
    <w:p w14:paraId="30EA3B58" w14:textId="77777777" w:rsidR="00435C7A" w:rsidRDefault="00435C7A" w:rsidP="00435C7A">
      <w:pPr>
        <w:spacing w:after="0"/>
        <w:ind w:right="1229"/>
      </w:pPr>
      <w:r>
        <w:t>.text:0040725A                 db '__vbaI2I4',0</w:t>
      </w:r>
    </w:p>
    <w:p w14:paraId="24F37C2E" w14:textId="77777777" w:rsidR="00435C7A" w:rsidRDefault="00435C7A" w:rsidP="00435C7A">
      <w:pPr>
        <w:spacing w:after="0"/>
        <w:ind w:right="1229"/>
      </w:pPr>
      <w:r>
        <w:t>.text:00407264                 dw 0</w:t>
      </w:r>
    </w:p>
    <w:p w14:paraId="2BEFC90E" w14:textId="77777777" w:rsidR="00435C7A" w:rsidRDefault="00435C7A" w:rsidP="00435C7A">
      <w:pPr>
        <w:spacing w:after="0"/>
        <w:ind w:right="1229"/>
      </w:pPr>
      <w:r>
        <w:t>.text:00407266                 db '__vbaObjVar',0</w:t>
      </w:r>
    </w:p>
    <w:p w14:paraId="2900D77C" w14:textId="77777777" w:rsidR="00435C7A" w:rsidRDefault="00435C7A" w:rsidP="00435C7A">
      <w:pPr>
        <w:spacing w:after="0"/>
        <w:ind w:right="1229"/>
      </w:pPr>
      <w:r>
        <w:t>.text:00407272                 dw 0</w:t>
      </w:r>
    </w:p>
    <w:p w14:paraId="205768C5" w14:textId="77777777" w:rsidR="00435C7A" w:rsidRDefault="00435C7A" w:rsidP="00435C7A">
      <w:pPr>
        <w:spacing w:after="0"/>
        <w:ind w:right="1229"/>
      </w:pPr>
      <w:r>
        <w:t>.text:00407274                 db 'DllFunctionCall',0</w:t>
      </w:r>
    </w:p>
    <w:p w14:paraId="545B144C" w14:textId="77777777" w:rsidR="00435C7A" w:rsidRDefault="00435C7A" w:rsidP="00435C7A">
      <w:pPr>
        <w:spacing w:after="0"/>
        <w:ind w:right="1229"/>
      </w:pPr>
      <w:r>
        <w:t>.text:00407284                 dw 0</w:t>
      </w:r>
    </w:p>
    <w:p w14:paraId="4526936E" w14:textId="77777777" w:rsidR="00435C7A" w:rsidRDefault="00435C7A" w:rsidP="00435C7A">
      <w:pPr>
        <w:spacing w:after="0"/>
        <w:ind w:right="1229"/>
      </w:pPr>
      <w:r>
        <w:t>.text:00407286                 db '__vbaRedimPreserve',0</w:t>
      </w:r>
    </w:p>
    <w:p w14:paraId="73F2CB68" w14:textId="77777777" w:rsidR="00435C7A" w:rsidRDefault="00435C7A" w:rsidP="00435C7A">
      <w:pPr>
        <w:spacing w:after="0"/>
        <w:ind w:right="1229"/>
      </w:pPr>
      <w:r>
        <w:t>.text:00407299                 align 2</w:t>
      </w:r>
    </w:p>
    <w:p w14:paraId="44725CED" w14:textId="77777777" w:rsidR="00435C7A" w:rsidRDefault="00435C7A" w:rsidP="00435C7A">
      <w:pPr>
        <w:spacing w:after="0"/>
        <w:ind w:right="1229"/>
      </w:pPr>
      <w:r>
        <w:t>.text:0040729A                 db '__vbaLbound',0</w:t>
      </w:r>
    </w:p>
    <w:p w14:paraId="7263CB95" w14:textId="77777777" w:rsidR="00435C7A" w:rsidRDefault="00435C7A" w:rsidP="00435C7A">
      <w:pPr>
        <w:spacing w:after="0"/>
        <w:ind w:right="1229"/>
      </w:pPr>
      <w:r>
        <w:t>.text:004072A6                 dw 0</w:t>
      </w:r>
    </w:p>
    <w:p w14:paraId="79860B03" w14:textId="77777777" w:rsidR="00435C7A" w:rsidRDefault="00435C7A" w:rsidP="00435C7A">
      <w:pPr>
        <w:spacing w:after="0"/>
        <w:ind w:right="1229"/>
      </w:pPr>
      <w:r>
        <w:t>.text:004072A8                 db '_adj_fpatan',0</w:t>
      </w:r>
    </w:p>
    <w:p w14:paraId="266163E8" w14:textId="77777777" w:rsidR="00435C7A" w:rsidRDefault="00435C7A" w:rsidP="00435C7A">
      <w:pPr>
        <w:spacing w:after="0"/>
        <w:ind w:right="1229"/>
      </w:pPr>
      <w:r>
        <w:t>.text:004072B4                 dw 0</w:t>
      </w:r>
    </w:p>
    <w:p w14:paraId="014291D4" w14:textId="77777777" w:rsidR="00435C7A" w:rsidRDefault="00435C7A" w:rsidP="00435C7A">
      <w:pPr>
        <w:spacing w:after="0"/>
        <w:ind w:right="1229"/>
      </w:pPr>
      <w:r>
        <w:t>.text:004072B6                 db '__vbaR4Var',0</w:t>
      </w:r>
    </w:p>
    <w:p w14:paraId="71E11D9F" w14:textId="77777777" w:rsidR="00435C7A" w:rsidRDefault="00435C7A" w:rsidP="00435C7A">
      <w:pPr>
        <w:spacing w:after="0"/>
        <w:ind w:right="1229"/>
      </w:pPr>
      <w:r>
        <w:t>.text:004072C1                 align 2</w:t>
      </w:r>
    </w:p>
    <w:p w14:paraId="643A5206" w14:textId="77777777" w:rsidR="00435C7A" w:rsidRDefault="00435C7A" w:rsidP="00435C7A">
      <w:pPr>
        <w:spacing w:after="0"/>
        <w:ind w:right="1229"/>
      </w:pPr>
      <w:r>
        <w:t>.text:004072C2                 db '__vbaRedim',0</w:t>
      </w:r>
    </w:p>
    <w:p w14:paraId="2C699FE6" w14:textId="77777777" w:rsidR="00435C7A" w:rsidRDefault="00435C7A" w:rsidP="00435C7A">
      <w:pPr>
        <w:spacing w:after="0"/>
        <w:ind w:right="1229"/>
      </w:pPr>
      <w:r>
        <w:t>.text:004072CD                 align 2</w:t>
      </w:r>
    </w:p>
    <w:p w14:paraId="6B280DB9" w14:textId="77777777" w:rsidR="00435C7A" w:rsidRDefault="00435C7A" w:rsidP="00435C7A">
      <w:pPr>
        <w:spacing w:after="0"/>
        <w:ind w:right="1229"/>
      </w:pPr>
      <w:r>
        <w:t>.text:004072CE                 db 'EVENT_SINK_Release',0</w:t>
      </w:r>
    </w:p>
    <w:p w14:paraId="7AA363DF" w14:textId="77777777" w:rsidR="00435C7A" w:rsidRDefault="00435C7A" w:rsidP="00435C7A">
      <w:pPr>
        <w:spacing w:after="0"/>
        <w:ind w:right="1229"/>
      </w:pPr>
      <w:r>
        <w:t>.text:004072E1                 align 2</w:t>
      </w:r>
    </w:p>
    <w:p w14:paraId="693B50FA" w14:textId="77777777" w:rsidR="00435C7A" w:rsidRDefault="00435C7A" w:rsidP="00435C7A">
      <w:pPr>
        <w:spacing w:after="0"/>
        <w:ind w:right="1229"/>
      </w:pPr>
      <w:r>
        <w:t>.text:004072E2                 db '__vbaUI1I2',0</w:t>
      </w:r>
    </w:p>
    <w:p w14:paraId="239E8779" w14:textId="77777777" w:rsidR="00435C7A" w:rsidRDefault="00435C7A" w:rsidP="00435C7A">
      <w:pPr>
        <w:spacing w:after="0"/>
        <w:ind w:right="1229"/>
      </w:pPr>
      <w:r>
        <w:t>.text:004072ED                 align 2</w:t>
      </w:r>
    </w:p>
    <w:p w14:paraId="13C00214" w14:textId="77777777" w:rsidR="00435C7A" w:rsidRDefault="00435C7A" w:rsidP="00435C7A">
      <w:pPr>
        <w:spacing w:after="0"/>
        <w:ind w:right="1229"/>
      </w:pPr>
      <w:r>
        <w:t>.text:004072EE                 db '_CIsqrt',0</w:t>
      </w:r>
    </w:p>
    <w:p w14:paraId="481C79EE" w14:textId="77777777" w:rsidR="00435C7A" w:rsidRDefault="00435C7A" w:rsidP="00435C7A">
      <w:pPr>
        <w:spacing w:after="0"/>
        <w:ind w:right="1229"/>
      </w:pPr>
      <w:r>
        <w:t>.text:004072F6                 dw 0</w:t>
      </w:r>
    </w:p>
    <w:p w14:paraId="077E6FF0" w14:textId="77777777" w:rsidR="00435C7A" w:rsidRDefault="00435C7A" w:rsidP="00435C7A">
      <w:pPr>
        <w:spacing w:after="0"/>
        <w:ind w:right="1229"/>
      </w:pPr>
      <w:r>
        <w:t>.text:004072F8                 db 'EVENT_SINK_QueryInterface',0</w:t>
      </w:r>
    </w:p>
    <w:p w14:paraId="189900D0" w14:textId="77777777" w:rsidR="00435C7A" w:rsidRDefault="00435C7A" w:rsidP="00435C7A">
      <w:pPr>
        <w:spacing w:after="0"/>
        <w:ind w:right="1229"/>
      </w:pPr>
      <w:r>
        <w:t>.text:00407312                 dw 0</w:t>
      </w:r>
    </w:p>
    <w:p w14:paraId="40C0EF00" w14:textId="77777777" w:rsidR="00435C7A" w:rsidRDefault="00435C7A" w:rsidP="00435C7A">
      <w:pPr>
        <w:spacing w:after="0"/>
        <w:ind w:right="1229"/>
      </w:pPr>
      <w:r>
        <w:t>.text:00407314                 db '__vbaUI1I4',0</w:t>
      </w:r>
    </w:p>
    <w:p w14:paraId="449D98C2" w14:textId="77777777" w:rsidR="00435C7A" w:rsidRDefault="00435C7A" w:rsidP="00435C7A">
      <w:pPr>
        <w:spacing w:after="0"/>
        <w:ind w:right="1229"/>
      </w:pPr>
      <w:r>
        <w:t>.text:0040731F                 align 10h</w:t>
      </w:r>
    </w:p>
    <w:p w14:paraId="6CFA286F" w14:textId="77777777" w:rsidR="00435C7A" w:rsidRDefault="00435C7A" w:rsidP="00435C7A">
      <w:pPr>
        <w:spacing w:after="0"/>
        <w:ind w:right="1229"/>
      </w:pPr>
      <w:r>
        <w:t>.text:00407320                 db '__vbaVarMul',0</w:t>
      </w:r>
    </w:p>
    <w:p w14:paraId="53EE21FC" w14:textId="77777777" w:rsidR="00435C7A" w:rsidRDefault="00435C7A" w:rsidP="00435C7A">
      <w:pPr>
        <w:spacing w:after="0"/>
        <w:ind w:right="1229"/>
      </w:pPr>
      <w:r>
        <w:t>.text:0040732C                 dw 0</w:t>
      </w:r>
    </w:p>
    <w:p w14:paraId="719A9D88" w14:textId="77777777" w:rsidR="00435C7A" w:rsidRDefault="00435C7A" w:rsidP="00435C7A">
      <w:pPr>
        <w:spacing w:after="0"/>
        <w:ind w:right="1229"/>
      </w:pPr>
      <w:r>
        <w:t>.text:0040732E                 db '__vbaExceptHandler',0</w:t>
      </w:r>
    </w:p>
    <w:p w14:paraId="539A5434" w14:textId="77777777" w:rsidR="00435C7A" w:rsidRDefault="00435C7A" w:rsidP="00435C7A">
      <w:pPr>
        <w:spacing w:after="0"/>
        <w:ind w:right="1229"/>
      </w:pPr>
      <w:r>
        <w:t>.text:00407341                 align 2</w:t>
      </w:r>
    </w:p>
    <w:p w14:paraId="629D3B03" w14:textId="77777777" w:rsidR="00435C7A" w:rsidRDefault="00435C7A" w:rsidP="00435C7A">
      <w:pPr>
        <w:spacing w:after="0"/>
        <w:ind w:right="1229"/>
      </w:pPr>
      <w:r>
        <w:t>.text:00407342                 db '_adj_fprem',0</w:t>
      </w:r>
    </w:p>
    <w:p w14:paraId="44EDC00D" w14:textId="77777777" w:rsidR="00435C7A" w:rsidRDefault="00435C7A" w:rsidP="00435C7A">
      <w:pPr>
        <w:spacing w:after="0"/>
        <w:ind w:right="1229"/>
      </w:pPr>
      <w:r>
        <w:t>.text:0040734D                 align 2</w:t>
      </w:r>
    </w:p>
    <w:p w14:paraId="6FED8404" w14:textId="77777777" w:rsidR="00435C7A" w:rsidRDefault="00435C7A" w:rsidP="00435C7A">
      <w:pPr>
        <w:spacing w:after="0"/>
        <w:ind w:right="1229"/>
      </w:pPr>
      <w:r>
        <w:t>.text:0040734E                 db '_adj_fdivr_m64',0</w:t>
      </w:r>
    </w:p>
    <w:p w14:paraId="05EE90BB" w14:textId="77777777" w:rsidR="00435C7A" w:rsidRDefault="00435C7A" w:rsidP="00435C7A">
      <w:pPr>
        <w:spacing w:after="0"/>
        <w:ind w:right="1229"/>
      </w:pPr>
      <w:r>
        <w:t>.text:0040735D                 align 2</w:t>
      </w:r>
    </w:p>
    <w:p w14:paraId="2C331267" w14:textId="77777777" w:rsidR="00435C7A" w:rsidRDefault="00435C7A" w:rsidP="00435C7A">
      <w:pPr>
        <w:spacing w:after="0"/>
        <w:ind w:right="1229"/>
      </w:pPr>
      <w:r>
        <w:t>.text:0040735E                 db '__vbaVarDiv',0</w:t>
      </w:r>
    </w:p>
    <w:p w14:paraId="3E55C34C" w14:textId="77777777" w:rsidR="00435C7A" w:rsidRDefault="00435C7A" w:rsidP="00435C7A">
      <w:pPr>
        <w:spacing w:after="0"/>
        <w:ind w:right="1229"/>
      </w:pPr>
      <w:r>
        <w:t>.text:0040736A                 dw 0</w:t>
      </w:r>
    </w:p>
    <w:p w14:paraId="7B321831" w14:textId="77777777" w:rsidR="00435C7A" w:rsidRDefault="00435C7A" w:rsidP="00435C7A">
      <w:pPr>
        <w:spacing w:after="0"/>
        <w:ind w:right="1229"/>
      </w:pPr>
      <w:r>
        <w:t>.text:0040736C                 db '__vbaFPException',0</w:t>
      </w:r>
    </w:p>
    <w:p w14:paraId="4BD70AFC" w14:textId="77777777" w:rsidR="00435C7A" w:rsidRDefault="00435C7A" w:rsidP="00435C7A">
      <w:pPr>
        <w:spacing w:after="0"/>
        <w:ind w:right="1229"/>
      </w:pPr>
      <w:r>
        <w:lastRenderedPageBreak/>
        <w:t>.text:0040737D                 align 2</w:t>
      </w:r>
    </w:p>
    <w:p w14:paraId="13CD30B4" w14:textId="77777777" w:rsidR="00435C7A" w:rsidRDefault="00435C7A" w:rsidP="00435C7A">
      <w:pPr>
        <w:spacing w:after="0"/>
        <w:ind w:right="1229"/>
      </w:pPr>
      <w:r>
        <w:t>.text:0040737E                 db '__vbaUbound',0</w:t>
      </w:r>
    </w:p>
    <w:p w14:paraId="41D223FC" w14:textId="77777777" w:rsidR="00435C7A" w:rsidRDefault="00435C7A" w:rsidP="00435C7A">
      <w:pPr>
        <w:spacing w:after="0"/>
        <w:ind w:right="1229"/>
      </w:pPr>
      <w:r>
        <w:t>.text:0040738A                 dw 0</w:t>
      </w:r>
    </w:p>
    <w:p w14:paraId="35BB5609" w14:textId="77777777" w:rsidR="00435C7A" w:rsidRDefault="00435C7A" w:rsidP="00435C7A">
      <w:pPr>
        <w:spacing w:after="0"/>
        <w:ind w:right="1229"/>
      </w:pPr>
      <w:r>
        <w:t>.text:0040738C                 db '__vbaI2Var',0</w:t>
      </w:r>
    </w:p>
    <w:p w14:paraId="6EE068CA" w14:textId="77777777" w:rsidR="00435C7A" w:rsidRDefault="00435C7A" w:rsidP="00435C7A">
      <w:pPr>
        <w:spacing w:after="0"/>
        <w:ind w:right="1229"/>
      </w:pPr>
      <w:r>
        <w:t>.text:00407397                 align 4</w:t>
      </w:r>
    </w:p>
    <w:p w14:paraId="3220FF33" w14:textId="77777777" w:rsidR="00435C7A" w:rsidRDefault="00435C7A" w:rsidP="00435C7A">
      <w:pPr>
        <w:spacing w:after="0"/>
        <w:ind w:right="1229"/>
      </w:pPr>
      <w:r>
        <w:t>.text:00407398                 db '_CIlog',0</w:t>
      </w:r>
    </w:p>
    <w:p w14:paraId="36EB1E12" w14:textId="77777777" w:rsidR="00435C7A" w:rsidRDefault="00435C7A" w:rsidP="00435C7A">
      <w:pPr>
        <w:spacing w:after="0"/>
        <w:ind w:right="1229"/>
      </w:pPr>
      <w:r>
        <w:t>.text:0040739F                 align 10h</w:t>
      </w:r>
    </w:p>
    <w:p w14:paraId="74ED6A82" w14:textId="77777777" w:rsidR="00435C7A" w:rsidRDefault="00435C7A" w:rsidP="00435C7A">
      <w:pPr>
        <w:spacing w:after="0"/>
        <w:ind w:right="1229"/>
      </w:pPr>
      <w:r>
        <w:t>.text:004073A0                 db '__vbaErrorOverflow',0</w:t>
      </w:r>
    </w:p>
    <w:p w14:paraId="531BF27D" w14:textId="77777777" w:rsidR="00435C7A" w:rsidRDefault="00435C7A" w:rsidP="00435C7A">
      <w:pPr>
        <w:spacing w:after="0"/>
        <w:ind w:right="1229"/>
      </w:pPr>
      <w:r>
        <w:t>.text:004073B3                 align 4</w:t>
      </w:r>
    </w:p>
    <w:p w14:paraId="72328996" w14:textId="77777777" w:rsidR="00435C7A" w:rsidRDefault="00435C7A" w:rsidP="00435C7A">
      <w:pPr>
        <w:spacing w:after="0"/>
        <w:ind w:right="1229"/>
      </w:pPr>
      <w:r>
        <w:t>.text:004073B4                 db '__vbaFileOpen',0</w:t>
      </w:r>
    </w:p>
    <w:p w14:paraId="17D53A14" w14:textId="77777777" w:rsidR="00435C7A" w:rsidRDefault="00435C7A" w:rsidP="00435C7A">
      <w:pPr>
        <w:spacing w:after="0"/>
        <w:ind w:right="1229"/>
      </w:pPr>
      <w:r>
        <w:t>.text:004073C2                 dw 0</w:t>
      </w:r>
    </w:p>
    <w:p w14:paraId="6A21CB08" w14:textId="77777777" w:rsidR="00435C7A" w:rsidRDefault="00435C7A" w:rsidP="00435C7A">
      <w:pPr>
        <w:spacing w:after="0"/>
        <w:ind w:right="1229"/>
      </w:pPr>
      <w:r>
        <w:t>.text:004073C4                 db '__vbaVar2Vec',0</w:t>
      </w:r>
    </w:p>
    <w:p w14:paraId="2D76F3D5" w14:textId="77777777" w:rsidR="00435C7A" w:rsidRDefault="00435C7A" w:rsidP="00435C7A">
      <w:pPr>
        <w:spacing w:after="0"/>
        <w:ind w:right="1229"/>
      </w:pPr>
      <w:r>
        <w:t>.text:004073D1                 align 2</w:t>
      </w:r>
    </w:p>
    <w:p w14:paraId="47750ADE" w14:textId="77777777" w:rsidR="00435C7A" w:rsidRDefault="00435C7A" w:rsidP="00435C7A">
      <w:pPr>
        <w:spacing w:after="0"/>
        <w:ind w:right="1229"/>
      </w:pPr>
      <w:r>
        <w:t>.text:004073D2                 db '__vbaInStr',0</w:t>
      </w:r>
    </w:p>
    <w:p w14:paraId="702ED457" w14:textId="77777777" w:rsidR="00435C7A" w:rsidRDefault="00435C7A" w:rsidP="00435C7A">
      <w:pPr>
        <w:spacing w:after="0"/>
        <w:ind w:right="1229"/>
      </w:pPr>
      <w:r>
        <w:t>.text:004073DD                 align 2</w:t>
      </w:r>
    </w:p>
    <w:p w14:paraId="4F950ACF" w14:textId="77777777" w:rsidR="00435C7A" w:rsidRDefault="00435C7A" w:rsidP="00435C7A">
      <w:pPr>
        <w:spacing w:after="0"/>
        <w:ind w:right="1229"/>
      </w:pPr>
      <w:r>
        <w:t>.text:004073DE                 db '__vbaNew2',0</w:t>
      </w:r>
    </w:p>
    <w:p w14:paraId="23CC951F" w14:textId="77777777" w:rsidR="00435C7A" w:rsidRDefault="00435C7A" w:rsidP="00435C7A">
      <w:pPr>
        <w:spacing w:after="0"/>
        <w:ind w:right="1229"/>
      </w:pPr>
      <w:r>
        <w:t>.text:004073E8                 dw 0</w:t>
      </w:r>
    </w:p>
    <w:p w14:paraId="7A818BA4" w14:textId="77777777" w:rsidR="00435C7A" w:rsidRDefault="00435C7A" w:rsidP="00435C7A">
      <w:pPr>
        <w:spacing w:after="0"/>
        <w:ind w:right="1229"/>
      </w:pPr>
      <w:r>
        <w:t>.text:004073EA                 db '_adj_fdiv_m32i',0</w:t>
      </w:r>
    </w:p>
    <w:p w14:paraId="56D71A6C" w14:textId="77777777" w:rsidR="00435C7A" w:rsidRDefault="00435C7A" w:rsidP="00435C7A">
      <w:pPr>
        <w:spacing w:after="0"/>
        <w:ind w:right="1229"/>
      </w:pPr>
      <w:r>
        <w:t>.text:004073F9                 align 2</w:t>
      </w:r>
    </w:p>
    <w:p w14:paraId="151D8737" w14:textId="77777777" w:rsidR="00435C7A" w:rsidRDefault="00435C7A" w:rsidP="00435C7A">
      <w:pPr>
        <w:spacing w:after="0"/>
        <w:ind w:right="1229"/>
      </w:pPr>
      <w:r>
        <w:t>.text:004073FA                 db '_adj_fdivr_m32i',0</w:t>
      </w:r>
    </w:p>
    <w:p w14:paraId="28D904A0" w14:textId="77777777" w:rsidR="00435C7A" w:rsidRDefault="00435C7A" w:rsidP="00435C7A">
      <w:pPr>
        <w:spacing w:after="0"/>
        <w:ind w:right="1229"/>
      </w:pPr>
      <w:r>
        <w:t>.text:0040740A                 dw 0</w:t>
      </w:r>
    </w:p>
    <w:p w14:paraId="28933815" w14:textId="77777777" w:rsidR="00435C7A" w:rsidRDefault="00435C7A" w:rsidP="00435C7A">
      <w:pPr>
        <w:spacing w:after="0"/>
        <w:ind w:right="1229"/>
      </w:pPr>
      <w:r>
        <w:t>.text:0040740C                 db '__vbaStrCopy',0</w:t>
      </w:r>
    </w:p>
    <w:p w14:paraId="32DB3BD2" w14:textId="77777777" w:rsidR="00435C7A" w:rsidRDefault="00435C7A" w:rsidP="00435C7A">
      <w:pPr>
        <w:spacing w:after="0"/>
        <w:ind w:right="1229"/>
      </w:pPr>
      <w:r>
        <w:t>.text:00407419                 align 2</w:t>
      </w:r>
    </w:p>
    <w:p w14:paraId="1F92B7FD" w14:textId="77777777" w:rsidR="00435C7A" w:rsidRDefault="00435C7A" w:rsidP="00435C7A">
      <w:pPr>
        <w:spacing w:after="0"/>
        <w:ind w:right="1229"/>
      </w:pPr>
      <w:r>
        <w:t>.text:0040741A                 db '__vbaI4Str',0</w:t>
      </w:r>
    </w:p>
    <w:p w14:paraId="5AA93070" w14:textId="77777777" w:rsidR="00435C7A" w:rsidRDefault="00435C7A" w:rsidP="00435C7A">
      <w:pPr>
        <w:spacing w:after="0"/>
        <w:ind w:right="1229"/>
      </w:pPr>
      <w:r>
        <w:t>.text:00407425                 align 2</w:t>
      </w:r>
    </w:p>
    <w:p w14:paraId="27B41620" w14:textId="77777777" w:rsidR="00435C7A" w:rsidRDefault="00435C7A" w:rsidP="00435C7A">
      <w:pPr>
        <w:spacing w:after="0"/>
        <w:ind w:right="1229"/>
      </w:pPr>
      <w:r>
        <w:t>.text:00407426                 db '__vbaFreeStrList',0</w:t>
      </w:r>
    </w:p>
    <w:p w14:paraId="42C19082" w14:textId="77777777" w:rsidR="00435C7A" w:rsidRDefault="00435C7A" w:rsidP="00435C7A">
      <w:pPr>
        <w:spacing w:after="0"/>
        <w:ind w:right="1229"/>
      </w:pPr>
      <w:r>
        <w:t>.text:00407437                 align 4</w:t>
      </w:r>
    </w:p>
    <w:p w14:paraId="16D19EA0" w14:textId="77777777" w:rsidR="00435C7A" w:rsidRDefault="00435C7A" w:rsidP="00435C7A">
      <w:pPr>
        <w:spacing w:after="0"/>
        <w:ind w:right="1229"/>
      </w:pPr>
      <w:r>
        <w:t>.text:00407438                 db '_adj_fdivr_m32',0</w:t>
      </w:r>
    </w:p>
    <w:p w14:paraId="02BF19F9" w14:textId="77777777" w:rsidR="00435C7A" w:rsidRDefault="00435C7A" w:rsidP="00435C7A">
      <w:pPr>
        <w:spacing w:after="0"/>
        <w:ind w:right="1229"/>
      </w:pPr>
      <w:r>
        <w:t>.text:00407447                 align 4</w:t>
      </w:r>
    </w:p>
    <w:p w14:paraId="7854219F" w14:textId="77777777" w:rsidR="00435C7A" w:rsidRDefault="00435C7A" w:rsidP="00435C7A">
      <w:pPr>
        <w:spacing w:after="0"/>
        <w:ind w:right="1229"/>
      </w:pPr>
      <w:r>
        <w:t>.text:00407448                 db '_adj_fdiv_r',0</w:t>
      </w:r>
    </w:p>
    <w:p w14:paraId="4E9ACB7F" w14:textId="77777777" w:rsidR="00435C7A" w:rsidRDefault="00435C7A" w:rsidP="00435C7A">
      <w:pPr>
        <w:spacing w:after="0"/>
        <w:ind w:right="1229"/>
      </w:pPr>
      <w:r>
        <w:t>.text:00407454                 dw 0</w:t>
      </w:r>
    </w:p>
    <w:p w14:paraId="237DA5EC" w14:textId="77777777" w:rsidR="00435C7A" w:rsidRDefault="00435C7A" w:rsidP="00435C7A">
      <w:pPr>
        <w:spacing w:after="0"/>
        <w:ind w:right="1229"/>
      </w:pPr>
      <w:r>
        <w:t>.text:00407456                 db '__vbaAryLock',0</w:t>
      </w:r>
    </w:p>
    <w:p w14:paraId="26531FF5" w14:textId="77777777" w:rsidR="00435C7A" w:rsidRDefault="00435C7A" w:rsidP="00435C7A">
      <w:pPr>
        <w:spacing w:after="0"/>
        <w:ind w:right="1229"/>
      </w:pPr>
      <w:r>
        <w:t>.text:00407463                 align 4</w:t>
      </w:r>
    </w:p>
    <w:p w14:paraId="5DFDCFF2" w14:textId="77777777" w:rsidR="00435C7A" w:rsidRDefault="00435C7A" w:rsidP="00435C7A">
      <w:pPr>
        <w:spacing w:after="0"/>
        <w:ind w:right="1229"/>
      </w:pPr>
      <w:r>
        <w:t>.text:00407464                 db '__vbaLateMemCall',0</w:t>
      </w:r>
    </w:p>
    <w:p w14:paraId="6D1F5DDD" w14:textId="77777777" w:rsidR="00435C7A" w:rsidRDefault="00435C7A" w:rsidP="00435C7A">
      <w:pPr>
        <w:spacing w:after="0"/>
        <w:ind w:right="1229"/>
      </w:pPr>
      <w:r>
        <w:t>.text:00407475                 align 2</w:t>
      </w:r>
    </w:p>
    <w:p w14:paraId="6760D727" w14:textId="77777777" w:rsidR="00435C7A" w:rsidRDefault="00435C7A" w:rsidP="00435C7A">
      <w:pPr>
        <w:spacing w:after="0"/>
        <w:ind w:right="1229"/>
      </w:pPr>
      <w:r>
        <w:t>.text:00407476                 db '__vbaVarAdd',0</w:t>
      </w:r>
    </w:p>
    <w:p w14:paraId="092AD45B" w14:textId="77777777" w:rsidR="00435C7A" w:rsidRDefault="00435C7A" w:rsidP="00435C7A">
      <w:pPr>
        <w:spacing w:after="0"/>
        <w:ind w:right="1229"/>
      </w:pPr>
      <w:r>
        <w:t>.text:00407482                 dw 0</w:t>
      </w:r>
    </w:p>
    <w:p w14:paraId="4B214AB9" w14:textId="77777777" w:rsidR="00435C7A" w:rsidRDefault="00435C7A" w:rsidP="00435C7A">
      <w:pPr>
        <w:spacing w:after="0"/>
        <w:ind w:right="1229"/>
      </w:pPr>
      <w:r>
        <w:t>.text:00407484                 db '__vbaFpI2',0</w:t>
      </w:r>
    </w:p>
    <w:p w14:paraId="573C86BA" w14:textId="77777777" w:rsidR="00435C7A" w:rsidRDefault="00435C7A" w:rsidP="00435C7A">
      <w:pPr>
        <w:spacing w:after="0"/>
        <w:ind w:right="1229"/>
      </w:pPr>
      <w:r>
        <w:t>.text:0040748E                 dw 0</w:t>
      </w:r>
    </w:p>
    <w:p w14:paraId="48098083" w14:textId="77777777" w:rsidR="00435C7A" w:rsidRDefault="00435C7A" w:rsidP="00435C7A">
      <w:pPr>
        <w:spacing w:after="0"/>
        <w:ind w:right="1229"/>
      </w:pPr>
      <w:r>
        <w:t>.text:00407490                 db '__vbaFpI4',0</w:t>
      </w:r>
    </w:p>
    <w:p w14:paraId="2F93ED7E" w14:textId="77777777" w:rsidR="00435C7A" w:rsidRDefault="00435C7A" w:rsidP="00435C7A">
      <w:pPr>
        <w:spacing w:after="0"/>
        <w:ind w:right="1229"/>
      </w:pPr>
      <w:r>
        <w:t>.text:0040749A                 dw 0</w:t>
      </w:r>
    </w:p>
    <w:p w14:paraId="590AD4B0" w14:textId="77777777" w:rsidR="00435C7A" w:rsidRDefault="00435C7A" w:rsidP="00435C7A">
      <w:pPr>
        <w:spacing w:after="0"/>
        <w:ind w:right="1229"/>
      </w:pPr>
      <w:r>
        <w:t>.text:0040749C                 db '__vbaVarLateMemCallLd',0</w:t>
      </w:r>
    </w:p>
    <w:p w14:paraId="0F8E3C95" w14:textId="77777777" w:rsidR="00435C7A" w:rsidRDefault="00435C7A" w:rsidP="00435C7A">
      <w:pPr>
        <w:spacing w:after="0"/>
        <w:ind w:right="1229"/>
      </w:pPr>
      <w:r>
        <w:t>.text:004074B2                 dw 0</w:t>
      </w:r>
    </w:p>
    <w:p w14:paraId="5EB6CF08" w14:textId="77777777" w:rsidR="00435C7A" w:rsidRDefault="00435C7A" w:rsidP="00435C7A">
      <w:pPr>
        <w:spacing w:after="0"/>
        <w:ind w:right="1229"/>
      </w:pPr>
      <w:r>
        <w:t>.text:004074B4                 db '_CIatan',0</w:t>
      </w:r>
    </w:p>
    <w:p w14:paraId="26315ADF" w14:textId="77777777" w:rsidR="00435C7A" w:rsidRDefault="00435C7A" w:rsidP="00435C7A">
      <w:pPr>
        <w:spacing w:after="0"/>
        <w:ind w:right="1229"/>
      </w:pPr>
      <w:r>
        <w:lastRenderedPageBreak/>
        <w:t>.text:004074BC                 dw 0</w:t>
      </w:r>
    </w:p>
    <w:p w14:paraId="4E77E53E" w14:textId="77777777" w:rsidR="00435C7A" w:rsidRDefault="00435C7A" w:rsidP="00435C7A">
      <w:pPr>
        <w:spacing w:after="0"/>
        <w:ind w:right="1229"/>
      </w:pPr>
      <w:r>
        <w:t>.text:004074BE                 db '__vbaStrMove',0</w:t>
      </w:r>
    </w:p>
    <w:p w14:paraId="68A25942" w14:textId="77777777" w:rsidR="00435C7A" w:rsidRDefault="00435C7A" w:rsidP="00435C7A">
      <w:pPr>
        <w:spacing w:after="0"/>
        <w:ind w:right="1229"/>
      </w:pPr>
      <w:r>
        <w:t>.text:004074CB                 align 4</w:t>
      </w:r>
    </w:p>
    <w:p w14:paraId="37471BBC" w14:textId="77777777" w:rsidR="00435C7A" w:rsidRDefault="00435C7A" w:rsidP="00435C7A">
      <w:pPr>
        <w:spacing w:after="0"/>
        <w:ind w:right="1229"/>
      </w:pPr>
      <w:r>
        <w:t>.text:004074CC                 db '__vbaStrVarCopy',0</w:t>
      </w:r>
    </w:p>
    <w:p w14:paraId="3DFFBE35" w14:textId="77777777" w:rsidR="00435C7A" w:rsidRDefault="00435C7A" w:rsidP="00435C7A">
      <w:pPr>
        <w:spacing w:after="0"/>
        <w:ind w:right="1229"/>
      </w:pPr>
      <w:r>
        <w:t>.text:004074DC                 dw 0</w:t>
      </w:r>
    </w:p>
    <w:p w14:paraId="1730D8F7" w14:textId="77777777" w:rsidR="00435C7A" w:rsidRDefault="00435C7A" w:rsidP="00435C7A">
      <w:pPr>
        <w:spacing w:after="0"/>
        <w:ind w:right="1229"/>
      </w:pPr>
      <w:r>
        <w:t>.text:004074DE                 db '__vbaR8IntI4',0</w:t>
      </w:r>
    </w:p>
    <w:p w14:paraId="480029D0" w14:textId="77777777" w:rsidR="00435C7A" w:rsidRDefault="00435C7A" w:rsidP="00435C7A">
      <w:pPr>
        <w:spacing w:after="0"/>
        <w:ind w:right="1229"/>
      </w:pPr>
      <w:r>
        <w:t>.text:004074EB                 align 4</w:t>
      </w:r>
    </w:p>
    <w:p w14:paraId="4950DF3D" w14:textId="77777777" w:rsidR="00435C7A" w:rsidRDefault="00435C7A" w:rsidP="00435C7A">
      <w:pPr>
        <w:spacing w:after="0"/>
        <w:ind w:right="1229"/>
      </w:pPr>
      <w:r>
        <w:t>.text:004074EC                 db '_allmul',0</w:t>
      </w:r>
    </w:p>
    <w:p w14:paraId="3E90F65C" w14:textId="77777777" w:rsidR="00435C7A" w:rsidRDefault="00435C7A" w:rsidP="00435C7A">
      <w:pPr>
        <w:spacing w:after="0"/>
        <w:ind w:right="1229"/>
      </w:pPr>
      <w:r>
        <w:t>.text:004074F4                 dw 0</w:t>
      </w:r>
    </w:p>
    <w:p w14:paraId="5A480109" w14:textId="77777777" w:rsidR="00435C7A" w:rsidRDefault="00435C7A" w:rsidP="00435C7A">
      <w:pPr>
        <w:spacing w:after="0"/>
        <w:ind w:right="1229"/>
      </w:pPr>
      <w:r>
        <w:t>.text:004074F6                 db '_CItan',0</w:t>
      </w:r>
    </w:p>
    <w:p w14:paraId="175C9967" w14:textId="77777777" w:rsidR="00435C7A" w:rsidRDefault="00435C7A" w:rsidP="00435C7A">
      <w:pPr>
        <w:spacing w:after="0"/>
        <w:ind w:right="1229"/>
      </w:pPr>
      <w:r>
        <w:t>.text:004074FD                 align 2</w:t>
      </w:r>
    </w:p>
    <w:p w14:paraId="5675C3CE" w14:textId="77777777" w:rsidR="00435C7A" w:rsidRDefault="00435C7A" w:rsidP="00435C7A">
      <w:pPr>
        <w:spacing w:after="0"/>
        <w:ind w:right="1229"/>
      </w:pPr>
      <w:r>
        <w:t>.text:004074FE                 db '__vbaAryUnlock',0</w:t>
      </w:r>
    </w:p>
    <w:p w14:paraId="7EE5A94C" w14:textId="77777777" w:rsidR="00435C7A" w:rsidRDefault="00435C7A" w:rsidP="00435C7A">
      <w:pPr>
        <w:spacing w:after="0"/>
        <w:ind w:right="1229"/>
      </w:pPr>
      <w:r>
        <w:t>.text:0040750D                 align 2</w:t>
      </w:r>
    </w:p>
    <w:p w14:paraId="4B9CC54A" w14:textId="77777777" w:rsidR="00435C7A" w:rsidRDefault="00435C7A" w:rsidP="00435C7A">
      <w:pPr>
        <w:spacing w:after="0"/>
        <w:ind w:right="1229"/>
      </w:pPr>
      <w:r>
        <w:t>.text:0040750E                 db '__vbaVarForNext',0</w:t>
      </w:r>
    </w:p>
    <w:p w14:paraId="58498B50" w14:textId="77777777" w:rsidR="00435C7A" w:rsidRDefault="00435C7A" w:rsidP="00435C7A">
      <w:pPr>
        <w:spacing w:after="0"/>
        <w:ind w:right="1229"/>
      </w:pPr>
      <w:r>
        <w:t>.text:0040751E                 dw 0</w:t>
      </w:r>
    </w:p>
    <w:p w14:paraId="18725754" w14:textId="77777777" w:rsidR="00435C7A" w:rsidRDefault="00435C7A" w:rsidP="00435C7A">
      <w:pPr>
        <w:spacing w:after="0"/>
        <w:ind w:right="1229"/>
      </w:pPr>
      <w:r>
        <w:t>.text:00407520                 db '_CIexp',0</w:t>
      </w:r>
    </w:p>
    <w:p w14:paraId="758CEE21" w14:textId="77777777" w:rsidR="00435C7A" w:rsidRDefault="00435C7A" w:rsidP="00435C7A">
      <w:pPr>
        <w:spacing w:after="0"/>
        <w:ind w:right="1229"/>
      </w:pPr>
      <w:r>
        <w:t>.text:00407527                 align 4</w:t>
      </w:r>
    </w:p>
    <w:p w14:paraId="3A98662B" w14:textId="77777777" w:rsidR="00435C7A" w:rsidRDefault="00435C7A" w:rsidP="00435C7A">
      <w:pPr>
        <w:spacing w:after="0"/>
        <w:ind w:right="1229"/>
      </w:pPr>
      <w:r>
        <w:t>.text:00407528                 db '__vbaFreeObj',0</w:t>
      </w:r>
    </w:p>
    <w:p w14:paraId="039454F8" w14:textId="77777777" w:rsidR="00435C7A" w:rsidRDefault="00435C7A" w:rsidP="00435C7A">
      <w:pPr>
        <w:spacing w:after="0"/>
        <w:ind w:right="1229"/>
      </w:pPr>
      <w:r>
        <w:t>.text:00407535                 align 2</w:t>
      </w:r>
    </w:p>
    <w:p w14:paraId="6C8C5D4C" w14:textId="77777777" w:rsidR="00435C7A" w:rsidRDefault="00435C7A" w:rsidP="00435C7A">
      <w:pPr>
        <w:spacing w:after="0"/>
        <w:ind w:right="1229"/>
      </w:pPr>
      <w:r>
        <w:t>.text:00407536                 db '__vbaFreeStr',0</w:t>
      </w:r>
    </w:p>
    <w:p w14:paraId="5FE41715" w14:textId="77777777" w:rsidR="00435C7A" w:rsidRDefault="00435C7A" w:rsidP="00435C7A">
      <w:pPr>
        <w:spacing w:after="0"/>
        <w:ind w:right="1229"/>
      </w:pPr>
      <w:r>
        <w:t>.text:00407543                 align 1000h</w:t>
      </w:r>
    </w:p>
    <w:p w14:paraId="4C565ED0" w14:textId="77777777" w:rsidR="00435C7A" w:rsidRDefault="00435C7A" w:rsidP="00435C7A">
      <w:pPr>
        <w:spacing w:after="0"/>
        <w:ind w:right="1229"/>
      </w:pPr>
      <w:r>
        <w:t>.text:00407543 _text           ends</w:t>
      </w:r>
    </w:p>
    <w:p w14:paraId="288037C4" w14:textId="77777777" w:rsidR="00435C7A" w:rsidRDefault="00435C7A" w:rsidP="00435C7A">
      <w:pPr>
        <w:spacing w:after="0"/>
        <w:ind w:right="1229"/>
      </w:pPr>
      <w:r>
        <w:t>.text:00407543</w:t>
      </w:r>
    </w:p>
    <w:p w14:paraId="59E82AC0" w14:textId="77777777" w:rsidR="00435C7A" w:rsidRDefault="00435C7A" w:rsidP="00435C7A">
      <w:pPr>
        <w:spacing w:after="0"/>
        <w:ind w:right="1229"/>
      </w:pPr>
      <w:r>
        <w:t>.data:00408000 ; Section 2. (virtual address 00008000)</w:t>
      </w:r>
    </w:p>
    <w:p w14:paraId="3ABCEBB4" w14:textId="77777777" w:rsidR="00435C7A" w:rsidRDefault="00435C7A" w:rsidP="00435C7A">
      <w:pPr>
        <w:spacing w:after="0"/>
        <w:ind w:right="1229"/>
      </w:pPr>
      <w:r>
        <w:t>.data:00408000 ; Virtual size                  : 00000C60 (   3168.)</w:t>
      </w:r>
    </w:p>
    <w:p w14:paraId="7CAB3E11" w14:textId="77777777" w:rsidR="00435C7A" w:rsidRDefault="00435C7A" w:rsidP="00435C7A">
      <w:pPr>
        <w:spacing w:after="0"/>
        <w:ind w:right="1229"/>
      </w:pPr>
      <w:r>
        <w:t>.data:00408000 ; Section size in file          : 00001000 (   4096.)</w:t>
      </w:r>
    </w:p>
    <w:p w14:paraId="5078FEAC" w14:textId="77777777" w:rsidR="00435C7A" w:rsidRDefault="00435C7A" w:rsidP="00435C7A">
      <w:pPr>
        <w:spacing w:after="0"/>
        <w:ind w:right="1229"/>
      </w:pPr>
      <w:r>
        <w:t>.data:00408000 ; Offset to raw data for section: 00008000</w:t>
      </w:r>
    </w:p>
    <w:p w14:paraId="4CCEE6EC" w14:textId="77777777" w:rsidR="00435C7A" w:rsidRDefault="00435C7A" w:rsidP="00435C7A">
      <w:pPr>
        <w:spacing w:after="0"/>
        <w:ind w:right="1229"/>
      </w:pPr>
      <w:r>
        <w:t>.data:00408000 ; Flags C0000040: Data Readable Writable</w:t>
      </w:r>
    </w:p>
    <w:p w14:paraId="387DCECA" w14:textId="77777777" w:rsidR="00435C7A" w:rsidRDefault="00435C7A" w:rsidP="00435C7A">
      <w:pPr>
        <w:spacing w:after="0"/>
        <w:ind w:right="1229"/>
      </w:pPr>
      <w:r>
        <w:t>.data:00408000 ; Alignment     : default</w:t>
      </w:r>
    </w:p>
    <w:p w14:paraId="4D72FA2B" w14:textId="77777777" w:rsidR="00435C7A" w:rsidRDefault="00435C7A" w:rsidP="00435C7A">
      <w:pPr>
        <w:spacing w:after="0"/>
        <w:ind w:right="1229"/>
      </w:pPr>
      <w:r>
        <w:t>.data:00408000 ; ===========================================================================</w:t>
      </w:r>
    </w:p>
    <w:p w14:paraId="4EF414D8" w14:textId="77777777" w:rsidR="00435C7A" w:rsidRDefault="00435C7A" w:rsidP="00435C7A">
      <w:pPr>
        <w:spacing w:after="0"/>
        <w:ind w:right="1229"/>
      </w:pPr>
      <w:r>
        <w:t>.data:00408000</w:t>
      </w:r>
    </w:p>
    <w:p w14:paraId="04D0786A" w14:textId="77777777" w:rsidR="00435C7A" w:rsidRDefault="00435C7A" w:rsidP="00435C7A">
      <w:pPr>
        <w:spacing w:after="0"/>
        <w:ind w:right="1229"/>
      </w:pPr>
      <w:r>
        <w:t>.data:00408000 ; Segment type: Pure data</w:t>
      </w:r>
    </w:p>
    <w:p w14:paraId="4CA83B18" w14:textId="77777777" w:rsidR="00435C7A" w:rsidRDefault="00435C7A" w:rsidP="00435C7A">
      <w:pPr>
        <w:spacing w:after="0"/>
        <w:ind w:right="1229"/>
      </w:pPr>
      <w:r>
        <w:t>.data:00408000 ; Segment permissions: Read/Write</w:t>
      </w:r>
    </w:p>
    <w:p w14:paraId="6CEFF796" w14:textId="77777777" w:rsidR="00435C7A" w:rsidRDefault="00435C7A" w:rsidP="00435C7A">
      <w:pPr>
        <w:spacing w:after="0"/>
        <w:ind w:right="1229"/>
      </w:pPr>
      <w:r>
        <w:t>.data:00408000 _data           segment para public 'DATA' use32</w:t>
      </w:r>
    </w:p>
    <w:p w14:paraId="4CFA1699" w14:textId="77777777" w:rsidR="00435C7A" w:rsidRDefault="00435C7A" w:rsidP="00435C7A">
      <w:pPr>
        <w:spacing w:after="0"/>
        <w:ind w:right="1229"/>
      </w:pPr>
      <w:r>
        <w:t>.data:00408000                 assume cs:_data</w:t>
      </w:r>
    </w:p>
    <w:p w14:paraId="3141D502" w14:textId="77777777" w:rsidR="00435C7A" w:rsidRDefault="00435C7A" w:rsidP="00435C7A">
      <w:pPr>
        <w:spacing w:after="0"/>
        <w:ind w:right="1229"/>
      </w:pPr>
      <w:r>
        <w:t>.data:00408000                 ;org 408000h</w:t>
      </w:r>
    </w:p>
    <w:p w14:paraId="45957702" w14:textId="77777777" w:rsidR="00435C7A" w:rsidRDefault="00435C7A" w:rsidP="00435C7A">
      <w:pPr>
        <w:spacing w:after="0"/>
        <w:ind w:right="1229"/>
      </w:pPr>
      <w:r>
        <w:t>.data:00408000 unk_408000      db    0                 ; DATA XREF: .text:00403AC4↑o</w:t>
      </w:r>
    </w:p>
    <w:p w14:paraId="120353EF" w14:textId="77777777" w:rsidR="00435C7A" w:rsidRDefault="00435C7A" w:rsidP="00435C7A">
      <w:pPr>
        <w:spacing w:after="0"/>
        <w:ind w:right="1229"/>
      </w:pPr>
      <w:r>
        <w:t>.data:00408001                 db    0</w:t>
      </w:r>
    </w:p>
    <w:p w14:paraId="24B7A0E3" w14:textId="77777777" w:rsidR="00435C7A" w:rsidRDefault="00435C7A" w:rsidP="00435C7A">
      <w:pPr>
        <w:spacing w:after="0"/>
        <w:ind w:right="1229"/>
      </w:pPr>
      <w:r>
        <w:t>.data:00408002                 db    0</w:t>
      </w:r>
    </w:p>
    <w:p w14:paraId="33A3EC9F" w14:textId="77777777" w:rsidR="00435C7A" w:rsidRDefault="00435C7A" w:rsidP="00435C7A">
      <w:pPr>
        <w:spacing w:after="0"/>
        <w:ind w:right="1229"/>
      </w:pPr>
      <w:r>
        <w:t>.data:00408003                 db    0</w:t>
      </w:r>
    </w:p>
    <w:p w14:paraId="32B96688" w14:textId="77777777" w:rsidR="00435C7A" w:rsidRDefault="00435C7A" w:rsidP="00435C7A">
      <w:pPr>
        <w:spacing w:after="0"/>
        <w:ind w:right="1229"/>
      </w:pPr>
      <w:r>
        <w:t>.data:00408004                 db    0</w:t>
      </w:r>
    </w:p>
    <w:p w14:paraId="0D9F2FEC" w14:textId="77777777" w:rsidR="00435C7A" w:rsidRDefault="00435C7A" w:rsidP="00435C7A">
      <w:pPr>
        <w:spacing w:after="0"/>
        <w:ind w:right="1229"/>
      </w:pPr>
      <w:r>
        <w:t>.data:00408005                 db    0</w:t>
      </w:r>
    </w:p>
    <w:p w14:paraId="2EFE3346" w14:textId="77777777" w:rsidR="00435C7A" w:rsidRDefault="00435C7A" w:rsidP="00435C7A">
      <w:pPr>
        <w:spacing w:after="0"/>
        <w:ind w:right="1229"/>
      </w:pPr>
      <w:r>
        <w:lastRenderedPageBreak/>
        <w:t>.data:00408006                 db    0</w:t>
      </w:r>
    </w:p>
    <w:p w14:paraId="6901C34B" w14:textId="77777777" w:rsidR="00435C7A" w:rsidRDefault="00435C7A" w:rsidP="00435C7A">
      <w:pPr>
        <w:spacing w:after="0"/>
        <w:ind w:right="1229"/>
      </w:pPr>
      <w:r>
        <w:t>.data:00408007                 db    0</w:t>
      </w:r>
    </w:p>
    <w:p w14:paraId="03ADFD4D" w14:textId="77777777" w:rsidR="00435C7A" w:rsidRDefault="00435C7A" w:rsidP="00435C7A">
      <w:pPr>
        <w:spacing w:after="0"/>
        <w:ind w:right="1229"/>
      </w:pPr>
      <w:r>
        <w:t>.data:00408008 unk_408008      db    0                 ; DATA XREF: .text:004038B0↑o</w:t>
      </w:r>
    </w:p>
    <w:p w14:paraId="44DB1969" w14:textId="77777777" w:rsidR="00435C7A" w:rsidRDefault="00435C7A" w:rsidP="00435C7A">
      <w:pPr>
        <w:spacing w:after="0"/>
        <w:ind w:right="1229"/>
      </w:pPr>
      <w:r>
        <w:t>.data:00408009                 db    0</w:t>
      </w:r>
    </w:p>
    <w:p w14:paraId="246AB1F4" w14:textId="77777777" w:rsidR="00435C7A" w:rsidRDefault="00435C7A" w:rsidP="00435C7A">
      <w:pPr>
        <w:spacing w:after="0"/>
        <w:ind w:right="1229"/>
      </w:pPr>
      <w:r>
        <w:t>.data:0040800A                 db    0</w:t>
      </w:r>
    </w:p>
    <w:p w14:paraId="2C39AB31" w14:textId="77777777" w:rsidR="00435C7A" w:rsidRDefault="00435C7A" w:rsidP="00435C7A">
      <w:pPr>
        <w:spacing w:after="0"/>
        <w:ind w:right="1229"/>
      </w:pPr>
      <w:r>
        <w:t>.data:0040800B                 db    0</w:t>
      </w:r>
    </w:p>
    <w:p w14:paraId="3B695091" w14:textId="77777777" w:rsidR="00435C7A" w:rsidRDefault="00435C7A" w:rsidP="00435C7A">
      <w:pPr>
        <w:spacing w:after="0"/>
        <w:ind w:right="1229"/>
      </w:pPr>
      <w:r>
        <w:t>.data:0040800C                 db    0</w:t>
      </w:r>
    </w:p>
    <w:p w14:paraId="52449561" w14:textId="77777777" w:rsidR="00435C7A" w:rsidRDefault="00435C7A" w:rsidP="00435C7A">
      <w:pPr>
        <w:spacing w:after="0"/>
        <w:ind w:right="1229"/>
      </w:pPr>
      <w:r>
        <w:t>.data:0040800D                 db    0</w:t>
      </w:r>
    </w:p>
    <w:p w14:paraId="2C2387C0" w14:textId="77777777" w:rsidR="00435C7A" w:rsidRDefault="00435C7A" w:rsidP="00435C7A">
      <w:pPr>
        <w:spacing w:after="0"/>
        <w:ind w:right="1229"/>
      </w:pPr>
      <w:r>
        <w:t>.data:0040800E                 db    0</w:t>
      </w:r>
    </w:p>
    <w:p w14:paraId="6A1B9E99" w14:textId="77777777" w:rsidR="00435C7A" w:rsidRDefault="00435C7A" w:rsidP="00435C7A">
      <w:pPr>
        <w:spacing w:after="0"/>
        <w:ind w:right="1229"/>
      </w:pPr>
      <w:r>
        <w:t>.data:0040800F                 db    0</w:t>
      </w:r>
    </w:p>
    <w:p w14:paraId="40A04938" w14:textId="77777777" w:rsidR="00435C7A" w:rsidRDefault="00435C7A" w:rsidP="00435C7A">
      <w:pPr>
        <w:spacing w:after="0"/>
        <w:ind w:right="1229"/>
      </w:pPr>
      <w:r>
        <w:t>.data:00408010 unk_408010      db    0                 ; DATA XREF: .text:00403F94↑o</w:t>
      </w:r>
    </w:p>
    <w:p w14:paraId="6025C9ED" w14:textId="77777777" w:rsidR="00435C7A" w:rsidRDefault="00435C7A" w:rsidP="00435C7A">
      <w:pPr>
        <w:spacing w:after="0"/>
        <w:ind w:right="1229"/>
      </w:pPr>
      <w:r>
        <w:t>.data:00408011                 db    0</w:t>
      </w:r>
    </w:p>
    <w:p w14:paraId="24C0681C" w14:textId="77777777" w:rsidR="00435C7A" w:rsidRDefault="00435C7A" w:rsidP="00435C7A">
      <w:pPr>
        <w:spacing w:after="0"/>
        <w:ind w:right="1229"/>
      </w:pPr>
      <w:r>
        <w:t>.data:00408012                 db    0</w:t>
      </w:r>
    </w:p>
    <w:p w14:paraId="0466B9F1" w14:textId="77777777" w:rsidR="00435C7A" w:rsidRDefault="00435C7A" w:rsidP="00435C7A">
      <w:pPr>
        <w:spacing w:after="0"/>
        <w:ind w:right="1229"/>
      </w:pPr>
      <w:r>
        <w:t>.data:00408013                 db    0</w:t>
      </w:r>
    </w:p>
    <w:p w14:paraId="73F7F5C4" w14:textId="77777777" w:rsidR="00435C7A" w:rsidRDefault="00435C7A" w:rsidP="00435C7A">
      <w:pPr>
        <w:spacing w:after="0"/>
        <w:ind w:right="1229"/>
      </w:pPr>
      <w:r>
        <w:t>.data:00408014                 db    0</w:t>
      </w:r>
    </w:p>
    <w:p w14:paraId="0A9C4848" w14:textId="77777777" w:rsidR="00435C7A" w:rsidRDefault="00435C7A" w:rsidP="00435C7A">
      <w:pPr>
        <w:spacing w:after="0"/>
        <w:ind w:right="1229"/>
      </w:pPr>
      <w:r>
        <w:t>.data:00408015                 db    0</w:t>
      </w:r>
    </w:p>
    <w:p w14:paraId="288DB12C" w14:textId="77777777" w:rsidR="00435C7A" w:rsidRDefault="00435C7A" w:rsidP="00435C7A">
      <w:pPr>
        <w:spacing w:after="0"/>
        <w:ind w:right="1229"/>
      </w:pPr>
      <w:r>
        <w:t>.data:00408016                 db    0</w:t>
      </w:r>
    </w:p>
    <w:p w14:paraId="5ED2B59B" w14:textId="77777777" w:rsidR="00435C7A" w:rsidRDefault="00435C7A" w:rsidP="00435C7A">
      <w:pPr>
        <w:spacing w:after="0"/>
        <w:ind w:right="1229"/>
      </w:pPr>
      <w:r>
        <w:t>.data:00408017                 db    0</w:t>
      </w:r>
    </w:p>
    <w:p w14:paraId="548DE63B" w14:textId="77777777" w:rsidR="00435C7A" w:rsidRDefault="00435C7A" w:rsidP="00435C7A">
      <w:pPr>
        <w:spacing w:after="0"/>
        <w:ind w:right="1229"/>
      </w:pPr>
      <w:r>
        <w:t>.data:00408018                 db    0</w:t>
      </w:r>
    </w:p>
    <w:p w14:paraId="62C646FD" w14:textId="77777777" w:rsidR="00435C7A" w:rsidRDefault="00435C7A" w:rsidP="00435C7A">
      <w:pPr>
        <w:spacing w:after="0"/>
        <w:ind w:right="1229"/>
      </w:pPr>
      <w:r>
        <w:t>.data:00408019                 db    0</w:t>
      </w:r>
    </w:p>
    <w:p w14:paraId="6B9E44C7" w14:textId="77777777" w:rsidR="00435C7A" w:rsidRDefault="00435C7A" w:rsidP="00435C7A">
      <w:pPr>
        <w:spacing w:after="0"/>
        <w:ind w:right="1229"/>
      </w:pPr>
      <w:r>
        <w:t>.data:0040801A                 db    0</w:t>
      </w:r>
    </w:p>
    <w:p w14:paraId="31C18393" w14:textId="77777777" w:rsidR="00435C7A" w:rsidRDefault="00435C7A" w:rsidP="00435C7A">
      <w:pPr>
        <w:spacing w:after="0"/>
        <w:ind w:right="1229"/>
      </w:pPr>
      <w:r>
        <w:t>.data:0040801B                 db    0</w:t>
      </w:r>
    </w:p>
    <w:p w14:paraId="67E16CDA" w14:textId="77777777" w:rsidR="00435C7A" w:rsidRDefault="00435C7A" w:rsidP="00435C7A">
      <w:pPr>
        <w:spacing w:after="0"/>
        <w:ind w:right="1229"/>
      </w:pPr>
      <w:r>
        <w:t>.data:0040801C                 db    0</w:t>
      </w:r>
    </w:p>
    <w:p w14:paraId="4E19C7DA" w14:textId="77777777" w:rsidR="00435C7A" w:rsidRDefault="00435C7A" w:rsidP="00435C7A">
      <w:pPr>
        <w:spacing w:after="0"/>
        <w:ind w:right="1229"/>
      </w:pPr>
      <w:r>
        <w:t>.data:0040801D                 db    0</w:t>
      </w:r>
    </w:p>
    <w:p w14:paraId="4E14DC2C" w14:textId="77777777" w:rsidR="00435C7A" w:rsidRDefault="00435C7A" w:rsidP="00435C7A">
      <w:pPr>
        <w:spacing w:after="0"/>
        <w:ind w:right="1229"/>
      </w:pPr>
      <w:r>
        <w:t>.data:0040801E                 db    0</w:t>
      </w:r>
    </w:p>
    <w:p w14:paraId="114F65FE" w14:textId="77777777" w:rsidR="00435C7A" w:rsidRDefault="00435C7A" w:rsidP="00435C7A">
      <w:pPr>
        <w:spacing w:after="0"/>
        <w:ind w:right="1229"/>
      </w:pPr>
      <w:r>
        <w:t>.data:0040801F                 db    0</w:t>
      </w:r>
    </w:p>
    <w:p w14:paraId="2E088B3B" w14:textId="77777777" w:rsidR="00435C7A" w:rsidRDefault="00435C7A" w:rsidP="00435C7A">
      <w:pPr>
        <w:spacing w:after="0"/>
        <w:ind w:right="1229"/>
      </w:pPr>
      <w:r>
        <w:t>.data:00408020                 db    0</w:t>
      </w:r>
    </w:p>
    <w:p w14:paraId="18D214A0" w14:textId="77777777" w:rsidR="00435C7A" w:rsidRDefault="00435C7A" w:rsidP="00435C7A">
      <w:pPr>
        <w:spacing w:after="0"/>
        <w:ind w:right="1229"/>
      </w:pPr>
      <w:r>
        <w:t>.data:00408021                 db    0</w:t>
      </w:r>
    </w:p>
    <w:p w14:paraId="4E6E0ED2" w14:textId="77777777" w:rsidR="00435C7A" w:rsidRDefault="00435C7A" w:rsidP="00435C7A">
      <w:pPr>
        <w:spacing w:after="0"/>
        <w:ind w:right="1229"/>
      </w:pPr>
      <w:r>
        <w:t>.data:00408022                 db    0</w:t>
      </w:r>
    </w:p>
    <w:p w14:paraId="6F3B802D" w14:textId="77777777" w:rsidR="00435C7A" w:rsidRDefault="00435C7A" w:rsidP="00435C7A">
      <w:pPr>
        <w:spacing w:after="0"/>
        <w:ind w:right="1229"/>
      </w:pPr>
      <w:r>
        <w:t>.data:00408023                 db    0</w:t>
      </w:r>
    </w:p>
    <w:p w14:paraId="58B14225" w14:textId="77777777" w:rsidR="00435C7A" w:rsidRDefault="00435C7A" w:rsidP="00435C7A">
      <w:pPr>
        <w:spacing w:after="0"/>
        <w:ind w:right="1229"/>
      </w:pPr>
      <w:r>
        <w:t>.data:00408024                 db    0</w:t>
      </w:r>
    </w:p>
    <w:p w14:paraId="234372C4" w14:textId="77777777" w:rsidR="00435C7A" w:rsidRDefault="00435C7A" w:rsidP="00435C7A">
      <w:pPr>
        <w:spacing w:after="0"/>
        <w:ind w:right="1229"/>
      </w:pPr>
      <w:r>
        <w:t>.data:00408025                 db    0</w:t>
      </w:r>
    </w:p>
    <w:p w14:paraId="6D967D33" w14:textId="77777777" w:rsidR="00435C7A" w:rsidRDefault="00435C7A" w:rsidP="00435C7A">
      <w:pPr>
        <w:spacing w:after="0"/>
        <w:ind w:right="1229"/>
      </w:pPr>
      <w:r>
        <w:t>.data:00408026                 db    0</w:t>
      </w:r>
    </w:p>
    <w:p w14:paraId="414E0FFA" w14:textId="77777777" w:rsidR="00435C7A" w:rsidRDefault="00435C7A" w:rsidP="00435C7A">
      <w:pPr>
        <w:spacing w:after="0"/>
        <w:ind w:right="1229"/>
      </w:pPr>
      <w:r>
        <w:t>.data:00408027                 db    0</w:t>
      </w:r>
    </w:p>
    <w:p w14:paraId="6AC7CCCC" w14:textId="77777777" w:rsidR="00435C7A" w:rsidRDefault="00435C7A" w:rsidP="00435C7A">
      <w:pPr>
        <w:spacing w:after="0"/>
        <w:ind w:right="1229"/>
      </w:pPr>
      <w:r>
        <w:t>.data:00408028                 db    0</w:t>
      </w:r>
    </w:p>
    <w:p w14:paraId="0E08AC4B" w14:textId="77777777" w:rsidR="00435C7A" w:rsidRDefault="00435C7A" w:rsidP="00435C7A">
      <w:pPr>
        <w:spacing w:after="0"/>
        <w:ind w:right="1229"/>
      </w:pPr>
      <w:r>
        <w:t>.data:00408029                 db    0</w:t>
      </w:r>
    </w:p>
    <w:p w14:paraId="7DC66839" w14:textId="77777777" w:rsidR="00435C7A" w:rsidRDefault="00435C7A" w:rsidP="00435C7A">
      <w:pPr>
        <w:spacing w:after="0"/>
        <w:ind w:right="1229"/>
      </w:pPr>
      <w:r>
        <w:t>.data:0040802A                 db    0</w:t>
      </w:r>
    </w:p>
    <w:p w14:paraId="3F994EA4" w14:textId="77777777" w:rsidR="00435C7A" w:rsidRDefault="00435C7A" w:rsidP="00435C7A">
      <w:pPr>
        <w:spacing w:after="0"/>
        <w:ind w:right="1229"/>
      </w:pPr>
      <w:r>
        <w:t>.data:0040802B                 db    0</w:t>
      </w:r>
    </w:p>
    <w:p w14:paraId="776AADD6" w14:textId="77777777" w:rsidR="00435C7A" w:rsidRDefault="00435C7A" w:rsidP="00435C7A">
      <w:pPr>
        <w:spacing w:after="0"/>
        <w:ind w:right="1229"/>
      </w:pPr>
      <w:r>
        <w:t>.data:0040802C                 db    0</w:t>
      </w:r>
    </w:p>
    <w:p w14:paraId="529BD6CA" w14:textId="77777777" w:rsidR="00435C7A" w:rsidRDefault="00435C7A" w:rsidP="00435C7A">
      <w:pPr>
        <w:spacing w:after="0"/>
        <w:ind w:right="1229"/>
      </w:pPr>
      <w:r>
        <w:t>.data:0040802D                 db    0</w:t>
      </w:r>
    </w:p>
    <w:p w14:paraId="3F8BDA86" w14:textId="77777777" w:rsidR="00435C7A" w:rsidRDefault="00435C7A" w:rsidP="00435C7A">
      <w:pPr>
        <w:spacing w:after="0"/>
        <w:ind w:right="1229"/>
      </w:pPr>
      <w:r>
        <w:t>.data:0040802E                 db    0</w:t>
      </w:r>
    </w:p>
    <w:p w14:paraId="734B2A08" w14:textId="77777777" w:rsidR="00435C7A" w:rsidRDefault="00435C7A" w:rsidP="00435C7A">
      <w:pPr>
        <w:spacing w:after="0"/>
        <w:ind w:right="1229"/>
      </w:pPr>
      <w:r>
        <w:t>.data:0040802F                 db    0</w:t>
      </w:r>
    </w:p>
    <w:p w14:paraId="25986F91" w14:textId="77777777" w:rsidR="00435C7A" w:rsidRDefault="00435C7A" w:rsidP="00435C7A">
      <w:pPr>
        <w:spacing w:after="0"/>
        <w:ind w:right="1229"/>
      </w:pPr>
      <w:r>
        <w:t>.data:00408030                 db    0</w:t>
      </w:r>
    </w:p>
    <w:p w14:paraId="63FCCE7D" w14:textId="77777777" w:rsidR="00435C7A" w:rsidRDefault="00435C7A" w:rsidP="00435C7A">
      <w:pPr>
        <w:spacing w:after="0"/>
        <w:ind w:right="1229"/>
      </w:pPr>
      <w:r>
        <w:t>.data:00408031                 db    0</w:t>
      </w:r>
    </w:p>
    <w:p w14:paraId="748A6FD1" w14:textId="77777777" w:rsidR="00435C7A" w:rsidRDefault="00435C7A" w:rsidP="00435C7A">
      <w:pPr>
        <w:spacing w:after="0"/>
        <w:ind w:right="1229"/>
      </w:pPr>
      <w:r>
        <w:lastRenderedPageBreak/>
        <w:t>.data:00408032                 db    0</w:t>
      </w:r>
    </w:p>
    <w:p w14:paraId="7DF0A008" w14:textId="77777777" w:rsidR="00435C7A" w:rsidRDefault="00435C7A" w:rsidP="00435C7A">
      <w:pPr>
        <w:spacing w:after="0"/>
        <w:ind w:right="1229"/>
      </w:pPr>
      <w:r>
        <w:t>.data:00408033                 db    0</w:t>
      </w:r>
    </w:p>
    <w:p w14:paraId="13383D88" w14:textId="77777777" w:rsidR="00435C7A" w:rsidRDefault="00435C7A" w:rsidP="00435C7A">
      <w:pPr>
        <w:spacing w:after="0"/>
        <w:ind w:right="1229"/>
      </w:pPr>
      <w:r>
        <w:t>.data:00408034                 db    0</w:t>
      </w:r>
    </w:p>
    <w:p w14:paraId="6F9D5029" w14:textId="77777777" w:rsidR="00435C7A" w:rsidRDefault="00435C7A" w:rsidP="00435C7A">
      <w:pPr>
        <w:spacing w:after="0"/>
        <w:ind w:right="1229"/>
      </w:pPr>
      <w:r>
        <w:t>.data:00408035                 db    0</w:t>
      </w:r>
    </w:p>
    <w:p w14:paraId="01193939" w14:textId="77777777" w:rsidR="00435C7A" w:rsidRDefault="00435C7A" w:rsidP="00435C7A">
      <w:pPr>
        <w:spacing w:after="0"/>
        <w:ind w:right="1229"/>
      </w:pPr>
      <w:r>
        <w:t>.data:00408036                 db    0</w:t>
      </w:r>
    </w:p>
    <w:p w14:paraId="3FB4EACB" w14:textId="77777777" w:rsidR="00435C7A" w:rsidRDefault="00435C7A" w:rsidP="00435C7A">
      <w:pPr>
        <w:spacing w:after="0"/>
        <w:ind w:right="1229"/>
      </w:pPr>
      <w:r>
        <w:t>.data:00408037                 db    0</w:t>
      </w:r>
    </w:p>
    <w:p w14:paraId="1AA0323C" w14:textId="77777777" w:rsidR="00435C7A" w:rsidRDefault="00435C7A" w:rsidP="00435C7A">
      <w:pPr>
        <w:spacing w:after="0"/>
        <w:ind w:right="1229"/>
      </w:pPr>
      <w:r>
        <w:t>.data:00408038                 db    0</w:t>
      </w:r>
    </w:p>
    <w:p w14:paraId="0EB3E77D" w14:textId="77777777" w:rsidR="00435C7A" w:rsidRDefault="00435C7A" w:rsidP="00435C7A">
      <w:pPr>
        <w:spacing w:after="0"/>
        <w:ind w:right="1229"/>
      </w:pPr>
      <w:r>
        <w:t>.data:00408039                 db    0</w:t>
      </w:r>
    </w:p>
    <w:p w14:paraId="26C46906" w14:textId="77777777" w:rsidR="00435C7A" w:rsidRDefault="00435C7A" w:rsidP="00435C7A">
      <w:pPr>
        <w:spacing w:after="0"/>
        <w:ind w:right="1229"/>
      </w:pPr>
      <w:r>
        <w:t>.data:0040803A                 db    0</w:t>
      </w:r>
    </w:p>
    <w:p w14:paraId="57FDD103" w14:textId="77777777" w:rsidR="00435C7A" w:rsidRDefault="00435C7A" w:rsidP="00435C7A">
      <w:pPr>
        <w:spacing w:after="0"/>
        <w:ind w:right="1229"/>
      </w:pPr>
      <w:r>
        <w:t>.data:0040803B                 db    0</w:t>
      </w:r>
    </w:p>
    <w:p w14:paraId="3F484505" w14:textId="77777777" w:rsidR="00435C7A" w:rsidRDefault="00435C7A" w:rsidP="00435C7A">
      <w:pPr>
        <w:spacing w:after="0"/>
        <w:ind w:right="1229"/>
      </w:pPr>
      <w:r>
        <w:t>.data:0040803C unk_40803C      db    0                 ; DATA XREF: .text:0040395C↑o</w:t>
      </w:r>
    </w:p>
    <w:p w14:paraId="528C9DFE" w14:textId="77777777" w:rsidR="00435C7A" w:rsidRDefault="00435C7A" w:rsidP="00435C7A">
      <w:pPr>
        <w:spacing w:after="0"/>
        <w:ind w:right="1229"/>
      </w:pPr>
      <w:r>
        <w:t>.data:0040803D                 db    0</w:t>
      </w:r>
    </w:p>
    <w:p w14:paraId="7795F68E" w14:textId="77777777" w:rsidR="00435C7A" w:rsidRDefault="00435C7A" w:rsidP="00435C7A">
      <w:pPr>
        <w:spacing w:after="0"/>
        <w:ind w:right="1229"/>
      </w:pPr>
      <w:r>
        <w:t>.data:0040803E                 db    0</w:t>
      </w:r>
    </w:p>
    <w:p w14:paraId="4F20AB42" w14:textId="77777777" w:rsidR="00435C7A" w:rsidRDefault="00435C7A" w:rsidP="00435C7A">
      <w:pPr>
        <w:spacing w:after="0"/>
        <w:ind w:right="1229"/>
      </w:pPr>
      <w:r>
        <w:t>.data:0040803F                 db    0</w:t>
      </w:r>
    </w:p>
    <w:p w14:paraId="3356DE9D" w14:textId="77777777" w:rsidR="00435C7A" w:rsidRDefault="00435C7A" w:rsidP="00435C7A">
      <w:pPr>
        <w:spacing w:after="0"/>
        <w:ind w:right="1229"/>
      </w:pPr>
      <w:r>
        <w:t>.data:00408040                 db    0</w:t>
      </w:r>
    </w:p>
    <w:p w14:paraId="26A70C7F" w14:textId="77777777" w:rsidR="00435C7A" w:rsidRDefault="00435C7A" w:rsidP="00435C7A">
      <w:pPr>
        <w:spacing w:after="0"/>
        <w:ind w:right="1229"/>
      </w:pPr>
      <w:r>
        <w:t>.data:00408041                 db    0</w:t>
      </w:r>
    </w:p>
    <w:p w14:paraId="71972758" w14:textId="77777777" w:rsidR="00435C7A" w:rsidRDefault="00435C7A" w:rsidP="00435C7A">
      <w:pPr>
        <w:spacing w:after="0"/>
        <w:ind w:right="1229"/>
      </w:pPr>
      <w:r>
        <w:t>.data:00408042                 db    0</w:t>
      </w:r>
    </w:p>
    <w:p w14:paraId="4ECD588C" w14:textId="77777777" w:rsidR="00435C7A" w:rsidRDefault="00435C7A" w:rsidP="00435C7A">
      <w:pPr>
        <w:spacing w:after="0"/>
        <w:ind w:right="1229"/>
      </w:pPr>
      <w:r>
        <w:t>.data:00408043                 db    0</w:t>
      </w:r>
    </w:p>
    <w:p w14:paraId="36CADD2F" w14:textId="77777777" w:rsidR="00435C7A" w:rsidRDefault="00435C7A" w:rsidP="00435C7A">
      <w:pPr>
        <w:spacing w:after="0"/>
        <w:ind w:right="1229"/>
      </w:pPr>
      <w:r>
        <w:t>.data:00408044 unk_408044      db    0                 ; DATA XREF: .text:00403FC4↑o</w:t>
      </w:r>
    </w:p>
    <w:p w14:paraId="1F942440" w14:textId="77777777" w:rsidR="00435C7A" w:rsidRDefault="00435C7A" w:rsidP="00435C7A">
      <w:pPr>
        <w:spacing w:after="0"/>
        <w:ind w:right="1229"/>
      </w:pPr>
      <w:r>
        <w:t>.data:00408045                 db    0</w:t>
      </w:r>
    </w:p>
    <w:p w14:paraId="113F6C5E" w14:textId="77777777" w:rsidR="00435C7A" w:rsidRDefault="00435C7A" w:rsidP="00435C7A">
      <w:pPr>
        <w:spacing w:after="0"/>
        <w:ind w:right="1229"/>
      </w:pPr>
      <w:r>
        <w:t>.data:00408046                 db    0</w:t>
      </w:r>
    </w:p>
    <w:p w14:paraId="492CFFB4" w14:textId="77777777" w:rsidR="00435C7A" w:rsidRDefault="00435C7A" w:rsidP="00435C7A">
      <w:pPr>
        <w:spacing w:after="0"/>
        <w:ind w:right="1229"/>
      </w:pPr>
      <w:r>
        <w:t>.data:00408047                 db    0</w:t>
      </w:r>
    </w:p>
    <w:p w14:paraId="5E5A8703" w14:textId="77777777" w:rsidR="00435C7A" w:rsidRDefault="00435C7A" w:rsidP="00435C7A">
      <w:pPr>
        <w:spacing w:after="0"/>
        <w:ind w:right="1229"/>
      </w:pPr>
      <w:r>
        <w:t>.data:00408048                 db    0</w:t>
      </w:r>
    </w:p>
    <w:p w14:paraId="51FA6A23" w14:textId="77777777" w:rsidR="00435C7A" w:rsidRDefault="00435C7A" w:rsidP="00435C7A">
      <w:pPr>
        <w:spacing w:after="0"/>
        <w:ind w:right="1229"/>
      </w:pPr>
      <w:r>
        <w:t>.data:00408049                 db    0</w:t>
      </w:r>
    </w:p>
    <w:p w14:paraId="0EC697B6" w14:textId="77777777" w:rsidR="00435C7A" w:rsidRDefault="00435C7A" w:rsidP="00435C7A">
      <w:pPr>
        <w:spacing w:after="0"/>
        <w:ind w:right="1229"/>
      </w:pPr>
      <w:r>
        <w:t>.data:0040804A                 db    0</w:t>
      </w:r>
    </w:p>
    <w:p w14:paraId="73B6D02B" w14:textId="77777777" w:rsidR="00435C7A" w:rsidRDefault="00435C7A" w:rsidP="00435C7A">
      <w:pPr>
        <w:spacing w:after="0"/>
        <w:ind w:right="1229"/>
      </w:pPr>
      <w:r>
        <w:t>.data:0040804B                 db    0</w:t>
      </w:r>
    </w:p>
    <w:p w14:paraId="475D0485" w14:textId="77777777" w:rsidR="00435C7A" w:rsidRDefault="00435C7A" w:rsidP="00435C7A">
      <w:pPr>
        <w:spacing w:after="0"/>
        <w:ind w:right="1229"/>
      </w:pPr>
      <w:r>
        <w:t>.data:0040804C unk_40804C      db    0                 ; DATA XREF: .text:00403998↑o</w:t>
      </w:r>
    </w:p>
    <w:p w14:paraId="568348BE" w14:textId="77777777" w:rsidR="00435C7A" w:rsidRDefault="00435C7A" w:rsidP="00435C7A">
      <w:pPr>
        <w:spacing w:after="0"/>
        <w:ind w:right="1229"/>
      </w:pPr>
      <w:r>
        <w:t>.data:0040804D                 db    0</w:t>
      </w:r>
    </w:p>
    <w:p w14:paraId="058A867B" w14:textId="77777777" w:rsidR="00435C7A" w:rsidRDefault="00435C7A" w:rsidP="00435C7A">
      <w:pPr>
        <w:spacing w:after="0"/>
        <w:ind w:right="1229"/>
      </w:pPr>
      <w:r>
        <w:t>.data:0040804E                 db    0</w:t>
      </w:r>
    </w:p>
    <w:p w14:paraId="2E55CDEA" w14:textId="77777777" w:rsidR="00435C7A" w:rsidRDefault="00435C7A" w:rsidP="00435C7A">
      <w:pPr>
        <w:spacing w:after="0"/>
        <w:ind w:right="1229"/>
      </w:pPr>
      <w:r>
        <w:t>.data:0040804F                 db    0</w:t>
      </w:r>
    </w:p>
    <w:p w14:paraId="2CC94A73" w14:textId="77777777" w:rsidR="00435C7A" w:rsidRDefault="00435C7A" w:rsidP="00435C7A">
      <w:pPr>
        <w:spacing w:after="0"/>
        <w:ind w:right="1229"/>
      </w:pPr>
      <w:r>
        <w:t>.data:00408050                 db    0</w:t>
      </w:r>
    </w:p>
    <w:p w14:paraId="4139D958" w14:textId="77777777" w:rsidR="00435C7A" w:rsidRDefault="00435C7A" w:rsidP="00435C7A">
      <w:pPr>
        <w:spacing w:after="0"/>
        <w:ind w:right="1229"/>
      </w:pPr>
      <w:r>
        <w:t>.data:00408051                 db    0</w:t>
      </w:r>
    </w:p>
    <w:p w14:paraId="6353EE51" w14:textId="77777777" w:rsidR="00435C7A" w:rsidRDefault="00435C7A" w:rsidP="00435C7A">
      <w:pPr>
        <w:spacing w:after="0"/>
        <w:ind w:right="1229"/>
      </w:pPr>
      <w:r>
        <w:t>.data:00408052                 db    0</w:t>
      </w:r>
    </w:p>
    <w:p w14:paraId="25EA821A" w14:textId="77777777" w:rsidR="00435C7A" w:rsidRDefault="00435C7A" w:rsidP="00435C7A">
      <w:pPr>
        <w:spacing w:after="0"/>
        <w:ind w:right="1229"/>
      </w:pPr>
      <w:r>
        <w:t>.data:00408053                 db    0</w:t>
      </w:r>
    </w:p>
    <w:p w14:paraId="308DEFC5" w14:textId="77777777" w:rsidR="00435C7A" w:rsidRDefault="00435C7A" w:rsidP="00435C7A">
      <w:pPr>
        <w:spacing w:after="0"/>
        <w:ind w:right="1229"/>
      </w:pPr>
      <w:r>
        <w:t>.data:00408054 unk_408054      db    0                 ; DATA XREF: .text:00403FF4↑o</w:t>
      </w:r>
    </w:p>
    <w:p w14:paraId="5034279D" w14:textId="77777777" w:rsidR="00435C7A" w:rsidRDefault="00435C7A" w:rsidP="00435C7A">
      <w:pPr>
        <w:spacing w:after="0"/>
        <w:ind w:right="1229"/>
      </w:pPr>
      <w:r>
        <w:t>.data:00408055                 db    0</w:t>
      </w:r>
    </w:p>
    <w:p w14:paraId="7BE0A413" w14:textId="77777777" w:rsidR="00435C7A" w:rsidRDefault="00435C7A" w:rsidP="00435C7A">
      <w:pPr>
        <w:spacing w:after="0"/>
        <w:ind w:right="1229"/>
      </w:pPr>
      <w:r>
        <w:t>.data:00408056                 db    0</w:t>
      </w:r>
    </w:p>
    <w:p w14:paraId="74035846" w14:textId="77777777" w:rsidR="00435C7A" w:rsidRDefault="00435C7A" w:rsidP="00435C7A">
      <w:pPr>
        <w:spacing w:after="0"/>
        <w:ind w:right="1229"/>
      </w:pPr>
      <w:r>
        <w:t>.data:00408057                 db    0</w:t>
      </w:r>
    </w:p>
    <w:p w14:paraId="3F5E5A82" w14:textId="77777777" w:rsidR="00435C7A" w:rsidRDefault="00435C7A" w:rsidP="00435C7A">
      <w:pPr>
        <w:spacing w:after="0"/>
        <w:ind w:right="1229"/>
      </w:pPr>
      <w:r>
        <w:t>.data:00408058 unk_408058      db    0                 ; DATA XREF: sub_404970+1EA↑o</w:t>
      </w:r>
    </w:p>
    <w:p w14:paraId="21C3086B" w14:textId="77777777" w:rsidR="00435C7A" w:rsidRDefault="00435C7A" w:rsidP="00435C7A">
      <w:pPr>
        <w:spacing w:after="0"/>
        <w:ind w:right="1229"/>
      </w:pPr>
      <w:r>
        <w:t>.data:00408059                 db    0</w:t>
      </w:r>
    </w:p>
    <w:p w14:paraId="5226A685" w14:textId="77777777" w:rsidR="00435C7A" w:rsidRDefault="00435C7A" w:rsidP="00435C7A">
      <w:pPr>
        <w:spacing w:after="0"/>
        <w:ind w:right="1229"/>
      </w:pPr>
      <w:r>
        <w:t>.data:0040805A                 db    0</w:t>
      </w:r>
    </w:p>
    <w:p w14:paraId="2FCF1841" w14:textId="77777777" w:rsidR="00435C7A" w:rsidRDefault="00435C7A" w:rsidP="00435C7A">
      <w:pPr>
        <w:spacing w:after="0"/>
        <w:ind w:right="1229"/>
      </w:pPr>
      <w:r>
        <w:t>.data:0040805B                 db    0</w:t>
      </w:r>
    </w:p>
    <w:p w14:paraId="36E24A95" w14:textId="77777777" w:rsidR="00435C7A" w:rsidRDefault="00435C7A" w:rsidP="00435C7A">
      <w:pPr>
        <w:spacing w:after="0"/>
        <w:ind w:right="1229"/>
      </w:pPr>
      <w:r>
        <w:t>.data:0040805C                 db    0</w:t>
      </w:r>
    </w:p>
    <w:p w14:paraId="22540F39" w14:textId="77777777" w:rsidR="00435C7A" w:rsidRDefault="00435C7A" w:rsidP="00435C7A">
      <w:pPr>
        <w:spacing w:after="0"/>
        <w:ind w:right="1229"/>
      </w:pPr>
      <w:r>
        <w:t>.data:0040805D                 db    0</w:t>
      </w:r>
    </w:p>
    <w:p w14:paraId="0DD8B010" w14:textId="77777777" w:rsidR="00435C7A" w:rsidRDefault="00435C7A" w:rsidP="00435C7A">
      <w:pPr>
        <w:spacing w:after="0"/>
        <w:ind w:right="1229"/>
      </w:pPr>
      <w:r>
        <w:lastRenderedPageBreak/>
        <w:t>.data:0040805E                 db    0</w:t>
      </w:r>
    </w:p>
    <w:p w14:paraId="4CE70BAF" w14:textId="77777777" w:rsidR="00435C7A" w:rsidRDefault="00435C7A" w:rsidP="00435C7A">
      <w:pPr>
        <w:spacing w:after="0"/>
        <w:ind w:right="1229"/>
      </w:pPr>
      <w:r>
        <w:t>.data:0040805F                 db    0</w:t>
      </w:r>
    </w:p>
    <w:p w14:paraId="56B8296A" w14:textId="77777777" w:rsidR="00435C7A" w:rsidRDefault="00435C7A" w:rsidP="00435C7A">
      <w:pPr>
        <w:spacing w:after="0"/>
        <w:ind w:right="1229"/>
      </w:pPr>
      <w:r>
        <w:t>.data:00408060                 db    0</w:t>
      </w:r>
    </w:p>
    <w:p w14:paraId="7219B679" w14:textId="77777777" w:rsidR="00435C7A" w:rsidRDefault="00435C7A" w:rsidP="00435C7A">
      <w:pPr>
        <w:spacing w:after="0"/>
        <w:ind w:right="1229"/>
      </w:pPr>
      <w:r>
        <w:t>.data:00408061                 db    0</w:t>
      </w:r>
    </w:p>
    <w:p w14:paraId="5F7A4088" w14:textId="77777777" w:rsidR="00435C7A" w:rsidRDefault="00435C7A" w:rsidP="00435C7A">
      <w:pPr>
        <w:spacing w:after="0"/>
        <w:ind w:right="1229"/>
      </w:pPr>
      <w:r>
        <w:t>.data:00408062                 db    0</w:t>
      </w:r>
    </w:p>
    <w:p w14:paraId="700A95EB" w14:textId="77777777" w:rsidR="00435C7A" w:rsidRDefault="00435C7A" w:rsidP="00435C7A">
      <w:pPr>
        <w:spacing w:after="0"/>
        <w:ind w:right="1229"/>
      </w:pPr>
      <w:r>
        <w:t>.data:00408063                 db    0</w:t>
      </w:r>
    </w:p>
    <w:p w14:paraId="61264384" w14:textId="77777777" w:rsidR="00435C7A" w:rsidRDefault="00435C7A" w:rsidP="00435C7A">
      <w:pPr>
        <w:spacing w:after="0"/>
        <w:ind w:right="1229"/>
      </w:pPr>
      <w:r>
        <w:t>.data:00408064                 db    0</w:t>
      </w:r>
    </w:p>
    <w:p w14:paraId="13F91591" w14:textId="77777777" w:rsidR="00435C7A" w:rsidRDefault="00435C7A" w:rsidP="00435C7A">
      <w:pPr>
        <w:spacing w:after="0"/>
        <w:ind w:right="1229"/>
      </w:pPr>
      <w:r>
        <w:t>.data:00408065                 db    0</w:t>
      </w:r>
    </w:p>
    <w:p w14:paraId="55BD23C1" w14:textId="77777777" w:rsidR="00435C7A" w:rsidRDefault="00435C7A" w:rsidP="00435C7A">
      <w:pPr>
        <w:spacing w:after="0"/>
        <w:ind w:right="1229"/>
      </w:pPr>
      <w:r>
        <w:t>.data:00408066                 db    0</w:t>
      </w:r>
    </w:p>
    <w:p w14:paraId="54119946" w14:textId="77777777" w:rsidR="00435C7A" w:rsidRDefault="00435C7A" w:rsidP="00435C7A">
      <w:pPr>
        <w:spacing w:after="0"/>
        <w:ind w:right="1229"/>
      </w:pPr>
      <w:r>
        <w:t>.data:00408067                 db    0</w:t>
      </w:r>
    </w:p>
    <w:p w14:paraId="4231FD6D" w14:textId="77777777" w:rsidR="00435C7A" w:rsidRDefault="00435C7A" w:rsidP="00435C7A">
      <w:pPr>
        <w:spacing w:after="0"/>
        <w:ind w:right="1229"/>
      </w:pPr>
      <w:r>
        <w:t>.data:00408068                 db    0</w:t>
      </w:r>
    </w:p>
    <w:p w14:paraId="12D42720" w14:textId="77777777" w:rsidR="00435C7A" w:rsidRDefault="00435C7A" w:rsidP="00435C7A">
      <w:pPr>
        <w:spacing w:after="0"/>
        <w:ind w:right="1229"/>
      </w:pPr>
      <w:r>
        <w:t>.data:00408069                 db    0</w:t>
      </w:r>
    </w:p>
    <w:p w14:paraId="6FEDB902" w14:textId="77777777" w:rsidR="00435C7A" w:rsidRDefault="00435C7A" w:rsidP="00435C7A">
      <w:pPr>
        <w:spacing w:after="0"/>
        <w:ind w:right="1229"/>
      </w:pPr>
      <w:r>
        <w:t>.data:0040806A                 db    0</w:t>
      </w:r>
    </w:p>
    <w:p w14:paraId="0DDF7F62" w14:textId="77777777" w:rsidR="00435C7A" w:rsidRDefault="00435C7A" w:rsidP="00435C7A">
      <w:pPr>
        <w:spacing w:after="0"/>
        <w:ind w:right="1229"/>
      </w:pPr>
      <w:r>
        <w:t>.data:0040806B                 db    0</w:t>
      </w:r>
    </w:p>
    <w:p w14:paraId="52269D9B" w14:textId="77777777" w:rsidR="00435C7A" w:rsidRDefault="00435C7A" w:rsidP="00435C7A">
      <w:pPr>
        <w:spacing w:after="0"/>
        <w:ind w:right="1229"/>
      </w:pPr>
      <w:r>
        <w:t>.data:0040806C                 db    0</w:t>
      </w:r>
    </w:p>
    <w:p w14:paraId="2E791655" w14:textId="77777777" w:rsidR="00435C7A" w:rsidRDefault="00435C7A" w:rsidP="00435C7A">
      <w:pPr>
        <w:spacing w:after="0"/>
        <w:ind w:right="1229"/>
      </w:pPr>
      <w:r>
        <w:t>.data:0040806D                 db    0</w:t>
      </w:r>
    </w:p>
    <w:p w14:paraId="765A783E" w14:textId="77777777" w:rsidR="00435C7A" w:rsidRDefault="00435C7A" w:rsidP="00435C7A">
      <w:pPr>
        <w:spacing w:after="0"/>
        <w:ind w:right="1229"/>
      </w:pPr>
      <w:r>
        <w:t>.data:0040806E                 db    0</w:t>
      </w:r>
    </w:p>
    <w:p w14:paraId="07C3D9AA" w14:textId="77777777" w:rsidR="00435C7A" w:rsidRDefault="00435C7A" w:rsidP="00435C7A">
      <w:pPr>
        <w:spacing w:after="0"/>
        <w:ind w:right="1229"/>
      </w:pPr>
      <w:r>
        <w:t>.data:0040806F                 db    0</w:t>
      </w:r>
    </w:p>
    <w:p w14:paraId="7F81FB09" w14:textId="77777777" w:rsidR="00435C7A" w:rsidRDefault="00435C7A" w:rsidP="00435C7A">
      <w:pPr>
        <w:spacing w:after="0"/>
        <w:ind w:right="1229"/>
      </w:pPr>
      <w:r>
        <w:t>.data:00408070                 db    0</w:t>
      </w:r>
    </w:p>
    <w:p w14:paraId="388895E3" w14:textId="77777777" w:rsidR="00435C7A" w:rsidRDefault="00435C7A" w:rsidP="00435C7A">
      <w:pPr>
        <w:spacing w:after="0"/>
        <w:ind w:right="1229"/>
      </w:pPr>
      <w:r>
        <w:t>.data:00408071                 db    0</w:t>
      </w:r>
    </w:p>
    <w:p w14:paraId="6AEAE4A1" w14:textId="77777777" w:rsidR="00435C7A" w:rsidRDefault="00435C7A" w:rsidP="00435C7A">
      <w:pPr>
        <w:spacing w:after="0"/>
        <w:ind w:right="1229"/>
      </w:pPr>
      <w:r>
        <w:t>.data:00408072                 db    0</w:t>
      </w:r>
    </w:p>
    <w:p w14:paraId="5051D30C" w14:textId="77777777" w:rsidR="00435C7A" w:rsidRDefault="00435C7A" w:rsidP="00435C7A">
      <w:pPr>
        <w:spacing w:after="0"/>
        <w:ind w:right="1229"/>
      </w:pPr>
      <w:r>
        <w:t>.data:00408073                 db    0</w:t>
      </w:r>
    </w:p>
    <w:p w14:paraId="6E1A5630" w14:textId="77777777" w:rsidR="00435C7A" w:rsidRDefault="00435C7A" w:rsidP="00435C7A">
      <w:pPr>
        <w:spacing w:after="0"/>
        <w:ind w:right="1229"/>
      </w:pPr>
      <w:r>
        <w:t>.data:00408074                 db    0</w:t>
      </w:r>
    </w:p>
    <w:p w14:paraId="03695FAF" w14:textId="77777777" w:rsidR="00435C7A" w:rsidRDefault="00435C7A" w:rsidP="00435C7A">
      <w:pPr>
        <w:spacing w:after="0"/>
        <w:ind w:right="1229"/>
      </w:pPr>
      <w:r>
        <w:t>.data:00408075                 db    0</w:t>
      </w:r>
    </w:p>
    <w:p w14:paraId="7C8873F1" w14:textId="77777777" w:rsidR="00435C7A" w:rsidRDefault="00435C7A" w:rsidP="00435C7A">
      <w:pPr>
        <w:spacing w:after="0"/>
        <w:ind w:right="1229"/>
      </w:pPr>
      <w:r>
        <w:t>.data:00408076                 db    0</w:t>
      </w:r>
    </w:p>
    <w:p w14:paraId="19D4EDAC" w14:textId="77777777" w:rsidR="00435C7A" w:rsidRDefault="00435C7A" w:rsidP="00435C7A">
      <w:pPr>
        <w:spacing w:after="0"/>
        <w:ind w:right="1229"/>
      </w:pPr>
      <w:r>
        <w:t>.data:00408077                 db    0</w:t>
      </w:r>
    </w:p>
    <w:p w14:paraId="18AEA28C" w14:textId="77777777" w:rsidR="00435C7A" w:rsidRDefault="00435C7A" w:rsidP="00435C7A">
      <w:pPr>
        <w:spacing w:after="0"/>
        <w:ind w:right="1229"/>
      </w:pPr>
      <w:r>
        <w:t>.data:00408078                 db    0</w:t>
      </w:r>
    </w:p>
    <w:p w14:paraId="7E9E9E23" w14:textId="77777777" w:rsidR="00435C7A" w:rsidRDefault="00435C7A" w:rsidP="00435C7A">
      <w:pPr>
        <w:spacing w:after="0"/>
        <w:ind w:right="1229"/>
      </w:pPr>
      <w:r>
        <w:t>.data:00408079                 db    0</w:t>
      </w:r>
    </w:p>
    <w:p w14:paraId="26259748" w14:textId="77777777" w:rsidR="00435C7A" w:rsidRDefault="00435C7A" w:rsidP="00435C7A">
      <w:pPr>
        <w:spacing w:after="0"/>
        <w:ind w:right="1229"/>
      </w:pPr>
      <w:r>
        <w:t>.data:0040807A                 db    0</w:t>
      </w:r>
    </w:p>
    <w:p w14:paraId="0B2974A9" w14:textId="77777777" w:rsidR="00435C7A" w:rsidRDefault="00435C7A" w:rsidP="00435C7A">
      <w:pPr>
        <w:spacing w:after="0"/>
        <w:ind w:right="1229"/>
      </w:pPr>
      <w:r>
        <w:t>.data:0040807B                 db    0</w:t>
      </w:r>
    </w:p>
    <w:p w14:paraId="506D2028" w14:textId="77777777" w:rsidR="00435C7A" w:rsidRDefault="00435C7A" w:rsidP="00435C7A">
      <w:pPr>
        <w:spacing w:after="0"/>
        <w:ind w:right="1229"/>
      </w:pPr>
      <w:r>
        <w:t>.data:0040807C                 db    0</w:t>
      </w:r>
    </w:p>
    <w:p w14:paraId="0577712E" w14:textId="77777777" w:rsidR="00435C7A" w:rsidRDefault="00435C7A" w:rsidP="00435C7A">
      <w:pPr>
        <w:spacing w:after="0"/>
        <w:ind w:right="1229"/>
      </w:pPr>
      <w:r>
        <w:t>.data:0040807D                 db    0</w:t>
      </w:r>
    </w:p>
    <w:p w14:paraId="523DB299" w14:textId="77777777" w:rsidR="00435C7A" w:rsidRDefault="00435C7A" w:rsidP="00435C7A">
      <w:pPr>
        <w:spacing w:after="0"/>
        <w:ind w:right="1229"/>
      </w:pPr>
      <w:r>
        <w:t>.data:0040807E                 db    0</w:t>
      </w:r>
    </w:p>
    <w:p w14:paraId="23F97CF6" w14:textId="77777777" w:rsidR="00435C7A" w:rsidRDefault="00435C7A" w:rsidP="00435C7A">
      <w:pPr>
        <w:spacing w:after="0"/>
        <w:ind w:right="1229"/>
      </w:pPr>
      <w:r>
        <w:t>.data:0040807F                 db    0</w:t>
      </w:r>
    </w:p>
    <w:p w14:paraId="353BB9FE" w14:textId="77777777" w:rsidR="00435C7A" w:rsidRDefault="00435C7A" w:rsidP="00435C7A">
      <w:pPr>
        <w:spacing w:after="0"/>
        <w:ind w:right="1229"/>
      </w:pPr>
      <w:r>
        <w:t>.data:00408080 dword_408080    dd 0                    ; DATA XREF: sub_404970+3E↑r</w:t>
      </w:r>
    </w:p>
    <w:p w14:paraId="4F5B09D5" w14:textId="77777777" w:rsidR="00435C7A" w:rsidRDefault="00435C7A" w:rsidP="00435C7A">
      <w:pPr>
        <w:spacing w:after="0"/>
        <w:ind w:right="1229"/>
      </w:pPr>
      <w:r>
        <w:t>.data:00408080                                         ; sub_404970+4E↑r ...</w:t>
      </w:r>
    </w:p>
    <w:p w14:paraId="729511EF" w14:textId="77777777" w:rsidR="00435C7A" w:rsidRDefault="00435C7A" w:rsidP="00435C7A">
      <w:pPr>
        <w:spacing w:after="0"/>
        <w:ind w:right="1229"/>
      </w:pPr>
      <w:r>
        <w:t>.data:00408084                 align 10h</w:t>
      </w:r>
    </w:p>
    <w:p w14:paraId="5BDDEAB2" w14:textId="77777777" w:rsidR="00435C7A" w:rsidRDefault="00435C7A" w:rsidP="00435C7A">
      <w:pPr>
        <w:spacing w:after="0"/>
        <w:ind w:right="1229"/>
      </w:pPr>
      <w:r>
        <w:t>.data:00408090 unk_408090      db    0                 ; DATA XREF: .text:00403920↑o</w:t>
      </w:r>
    </w:p>
    <w:p w14:paraId="6B8185A7" w14:textId="77777777" w:rsidR="00435C7A" w:rsidRDefault="00435C7A" w:rsidP="00435C7A">
      <w:pPr>
        <w:spacing w:after="0"/>
        <w:ind w:right="1229"/>
      </w:pPr>
      <w:r>
        <w:t>.data:00408091                 db    0</w:t>
      </w:r>
    </w:p>
    <w:p w14:paraId="62F15373" w14:textId="77777777" w:rsidR="00435C7A" w:rsidRDefault="00435C7A" w:rsidP="00435C7A">
      <w:pPr>
        <w:spacing w:after="0"/>
        <w:ind w:right="1229"/>
      </w:pPr>
      <w:r>
        <w:t>.data:00408092                 db    0</w:t>
      </w:r>
    </w:p>
    <w:p w14:paraId="5F1B3F50" w14:textId="77777777" w:rsidR="00435C7A" w:rsidRDefault="00435C7A" w:rsidP="00435C7A">
      <w:pPr>
        <w:spacing w:after="0"/>
        <w:ind w:right="1229"/>
      </w:pPr>
      <w:r>
        <w:t>.data:00408093                 db    0</w:t>
      </w:r>
    </w:p>
    <w:p w14:paraId="3358C66A" w14:textId="77777777" w:rsidR="00435C7A" w:rsidRDefault="00435C7A" w:rsidP="00435C7A">
      <w:pPr>
        <w:spacing w:after="0"/>
        <w:ind w:right="1229"/>
      </w:pPr>
      <w:r>
        <w:t>.data:00408094                 db    0</w:t>
      </w:r>
    </w:p>
    <w:p w14:paraId="6FC0AEFD" w14:textId="77777777" w:rsidR="00435C7A" w:rsidRDefault="00435C7A" w:rsidP="00435C7A">
      <w:pPr>
        <w:spacing w:after="0"/>
        <w:ind w:right="1229"/>
      </w:pPr>
      <w:r>
        <w:t>.data:00408095                 db    0</w:t>
      </w:r>
    </w:p>
    <w:p w14:paraId="4E0621FC" w14:textId="77777777" w:rsidR="00435C7A" w:rsidRDefault="00435C7A" w:rsidP="00435C7A">
      <w:pPr>
        <w:spacing w:after="0"/>
        <w:ind w:right="1229"/>
      </w:pPr>
      <w:r>
        <w:t>.data:00408096                 db    0</w:t>
      </w:r>
    </w:p>
    <w:p w14:paraId="5C52A6F9" w14:textId="77777777" w:rsidR="00435C7A" w:rsidRDefault="00435C7A" w:rsidP="00435C7A">
      <w:pPr>
        <w:spacing w:after="0"/>
        <w:ind w:right="1229"/>
      </w:pPr>
      <w:r>
        <w:lastRenderedPageBreak/>
        <w:t>.data:00408097                 db    0</w:t>
      </w:r>
    </w:p>
    <w:p w14:paraId="69DC83E8" w14:textId="77777777" w:rsidR="00435C7A" w:rsidRDefault="00435C7A" w:rsidP="00435C7A">
      <w:pPr>
        <w:spacing w:after="0"/>
        <w:ind w:right="1229"/>
      </w:pPr>
      <w:r>
        <w:t>.data:00408098 unk_408098      db    0                 ; DATA XREF: .text:00404054↑o</w:t>
      </w:r>
    </w:p>
    <w:p w14:paraId="4BBD593C" w14:textId="77777777" w:rsidR="00435C7A" w:rsidRDefault="00435C7A" w:rsidP="00435C7A">
      <w:pPr>
        <w:spacing w:after="0"/>
        <w:ind w:right="1229"/>
      </w:pPr>
      <w:r>
        <w:t>.data:00408099                 db    0</w:t>
      </w:r>
    </w:p>
    <w:p w14:paraId="3A153999" w14:textId="77777777" w:rsidR="00435C7A" w:rsidRDefault="00435C7A" w:rsidP="00435C7A">
      <w:pPr>
        <w:spacing w:after="0"/>
        <w:ind w:right="1229"/>
      </w:pPr>
      <w:r>
        <w:t>.data:0040809A                 db    0</w:t>
      </w:r>
    </w:p>
    <w:p w14:paraId="5B4F8483" w14:textId="77777777" w:rsidR="00435C7A" w:rsidRDefault="00435C7A" w:rsidP="00435C7A">
      <w:pPr>
        <w:spacing w:after="0"/>
        <w:ind w:right="1229"/>
      </w:pPr>
      <w:r>
        <w:t>.data:0040809B                 db    0</w:t>
      </w:r>
    </w:p>
    <w:p w14:paraId="149B7EF1" w14:textId="77777777" w:rsidR="00435C7A" w:rsidRDefault="00435C7A" w:rsidP="00435C7A">
      <w:pPr>
        <w:spacing w:after="0"/>
        <w:ind w:right="1229"/>
      </w:pPr>
      <w:r>
        <w:t>.data:0040809C                 db    0</w:t>
      </w:r>
    </w:p>
    <w:p w14:paraId="2C61A5DD" w14:textId="77777777" w:rsidR="00435C7A" w:rsidRDefault="00435C7A" w:rsidP="00435C7A">
      <w:pPr>
        <w:spacing w:after="0"/>
        <w:ind w:right="1229"/>
      </w:pPr>
      <w:r>
        <w:t>.data:0040809D                 db    0</w:t>
      </w:r>
    </w:p>
    <w:p w14:paraId="3924DF9C" w14:textId="77777777" w:rsidR="00435C7A" w:rsidRDefault="00435C7A" w:rsidP="00435C7A">
      <w:pPr>
        <w:spacing w:after="0"/>
        <w:ind w:right="1229"/>
      </w:pPr>
      <w:r>
        <w:t>.data:0040809E                 db    0</w:t>
      </w:r>
    </w:p>
    <w:p w14:paraId="56A332B8" w14:textId="77777777" w:rsidR="00435C7A" w:rsidRDefault="00435C7A" w:rsidP="00435C7A">
      <w:pPr>
        <w:spacing w:after="0"/>
        <w:ind w:right="1229"/>
      </w:pPr>
      <w:r>
        <w:t>.data:0040809F                 db    0</w:t>
      </w:r>
    </w:p>
    <w:p w14:paraId="4DDDAEE2" w14:textId="77777777" w:rsidR="00435C7A" w:rsidRDefault="00435C7A" w:rsidP="00435C7A">
      <w:pPr>
        <w:spacing w:after="0"/>
        <w:ind w:right="1229"/>
      </w:pPr>
      <w:r>
        <w:t>.data:004080A0 unk_4080A0      db    0                 ; DATA XREF: .text:004038E8↑o</w:t>
      </w:r>
    </w:p>
    <w:p w14:paraId="4C8AFF79" w14:textId="77777777" w:rsidR="00435C7A" w:rsidRDefault="00435C7A" w:rsidP="00435C7A">
      <w:pPr>
        <w:spacing w:after="0"/>
        <w:ind w:right="1229"/>
      </w:pPr>
      <w:r>
        <w:t>.data:004080A1                 db    0</w:t>
      </w:r>
    </w:p>
    <w:p w14:paraId="0B77A9F7" w14:textId="77777777" w:rsidR="00435C7A" w:rsidRDefault="00435C7A" w:rsidP="00435C7A">
      <w:pPr>
        <w:spacing w:after="0"/>
        <w:ind w:right="1229"/>
      </w:pPr>
      <w:r>
        <w:t>.data:004080A2                 db    0</w:t>
      </w:r>
    </w:p>
    <w:p w14:paraId="08C01684" w14:textId="77777777" w:rsidR="00435C7A" w:rsidRDefault="00435C7A" w:rsidP="00435C7A">
      <w:pPr>
        <w:spacing w:after="0"/>
        <w:ind w:right="1229"/>
      </w:pPr>
      <w:r>
        <w:t>.data:004080A3                 db    0</w:t>
      </w:r>
    </w:p>
    <w:p w14:paraId="4C2C78C1" w14:textId="77777777" w:rsidR="00435C7A" w:rsidRDefault="00435C7A" w:rsidP="00435C7A">
      <w:pPr>
        <w:spacing w:after="0"/>
        <w:ind w:right="1229"/>
      </w:pPr>
      <w:r>
        <w:t>.data:004080A4                 db    0</w:t>
      </w:r>
    </w:p>
    <w:p w14:paraId="612163CC" w14:textId="77777777" w:rsidR="00435C7A" w:rsidRDefault="00435C7A" w:rsidP="00435C7A">
      <w:pPr>
        <w:spacing w:after="0"/>
        <w:ind w:right="1229"/>
      </w:pPr>
      <w:r>
        <w:t>.data:004080A5                 db    0</w:t>
      </w:r>
    </w:p>
    <w:p w14:paraId="58FE6139" w14:textId="77777777" w:rsidR="00435C7A" w:rsidRDefault="00435C7A" w:rsidP="00435C7A">
      <w:pPr>
        <w:spacing w:after="0"/>
        <w:ind w:right="1229"/>
      </w:pPr>
      <w:r>
        <w:t>.data:004080A6                 db    0</w:t>
      </w:r>
    </w:p>
    <w:p w14:paraId="31E4B8ED" w14:textId="77777777" w:rsidR="00435C7A" w:rsidRDefault="00435C7A" w:rsidP="00435C7A">
      <w:pPr>
        <w:spacing w:after="0"/>
        <w:ind w:right="1229"/>
      </w:pPr>
      <w:r>
        <w:t>.data:004080A7                 db    0</w:t>
      </w:r>
    </w:p>
    <w:p w14:paraId="2E97212F" w14:textId="77777777" w:rsidR="00435C7A" w:rsidRDefault="00435C7A" w:rsidP="00435C7A">
      <w:pPr>
        <w:spacing w:after="0"/>
        <w:ind w:right="1229"/>
      </w:pPr>
      <w:r>
        <w:t>.data:004080A8 unk_4080A8      db    0                 ; DATA XREF: .text:00404024↑o</w:t>
      </w:r>
    </w:p>
    <w:p w14:paraId="76E0CDAE" w14:textId="77777777" w:rsidR="00435C7A" w:rsidRDefault="00435C7A" w:rsidP="00435C7A">
      <w:pPr>
        <w:spacing w:after="0"/>
        <w:ind w:right="1229"/>
      </w:pPr>
      <w:r>
        <w:t>.data:004080A9                 db    0</w:t>
      </w:r>
    </w:p>
    <w:p w14:paraId="293F8299" w14:textId="77777777" w:rsidR="00435C7A" w:rsidRDefault="00435C7A" w:rsidP="00435C7A">
      <w:pPr>
        <w:spacing w:after="0"/>
        <w:ind w:right="1229"/>
      </w:pPr>
      <w:r>
        <w:t>.data:004080AA                 db    0</w:t>
      </w:r>
    </w:p>
    <w:p w14:paraId="04820120" w14:textId="77777777" w:rsidR="00435C7A" w:rsidRDefault="00435C7A" w:rsidP="00435C7A">
      <w:pPr>
        <w:spacing w:after="0"/>
        <w:ind w:right="1229"/>
      </w:pPr>
      <w:r>
        <w:t>.data:004080AB                 db    0</w:t>
      </w:r>
    </w:p>
    <w:p w14:paraId="0A71DE6D" w14:textId="77777777" w:rsidR="00435C7A" w:rsidRDefault="00435C7A" w:rsidP="00435C7A">
      <w:pPr>
        <w:spacing w:after="0"/>
        <w:ind w:right="1229"/>
      </w:pPr>
      <w:r>
        <w:t>.data:004080AC                 db    0</w:t>
      </w:r>
    </w:p>
    <w:p w14:paraId="4D6EBF1C" w14:textId="77777777" w:rsidR="00435C7A" w:rsidRDefault="00435C7A" w:rsidP="00435C7A">
      <w:pPr>
        <w:spacing w:after="0"/>
        <w:ind w:right="1229"/>
      </w:pPr>
      <w:r>
        <w:t>.data:004080AD                 db    0</w:t>
      </w:r>
    </w:p>
    <w:p w14:paraId="2CA661E6" w14:textId="77777777" w:rsidR="00435C7A" w:rsidRDefault="00435C7A" w:rsidP="00435C7A">
      <w:pPr>
        <w:spacing w:after="0"/>
        <w:ind w:right="1229"/>
      </w:pPr>
      <w:r>
        <w:t>.data:004080AE                 db    0</w:t>
      </w:r>
    </w:p>
    <w:p w14:paraId="06068E66" w14:textId="77777777" w:rsidR="00435C7A" w:rsidRDefault="00435C7A" w:rsidP="00435C7A">
      <w:pPr>
        <w:spacing w:after="0"/>
        <w:ind w:right="1229"/>
      </w:pPr>
      <w:r>
        <w:t>.data:004080AF                 db    0</w:t>
      </w:r>
    </w:p>
    <w:p w14:paraId="44918A5D" w14:textId="77777777" w:rsidR="00435C7A" w:rsidRDefault="00435C7A" w:rsidP="00435C7A">
      <w:pPr>
        <w:spacing w:after="0"/>
        <w:ind w:right="1229"/>
      </w:pPr>
      <w:r>
        <w:t>.data:004080B0 unk_4080B0      db    0                 ; DATA XREF: .text:00403CFC↑o</w:t>
      </w:r>
    </w:p>
    <w:p w14:paraId="1E75EB2D" w14:textId="77777777" w:rsidR="00435C7A" w:rsidRDefault="00435C7A" w:rsidP="00435C7A">
      <w:pPr>
        <w:spacing w:after="0"/>
        <w:ind w:right="1229"/>
      </w:pPr>
      <w:r>
        <w:t>.data:004080B1                 db    0</w:t>
      </w:r>
    </w:p>
    <w:p w14:paraId="2CCBEB93" w14:textId="77777777" w:rsidR="00435C7A" w:rsidRDefault="00435C7A" w:rsidP="00435C7A">
      <w:pPr>
        <w:spacing w:after="0"/>
        <w:ind w:right="1229"/>
      </w:pPr>
      <w:r>
        <w:t>.data:004080B2                 db    0</w:t>
      </w:r>
    </w:p>
    <w:p w14:paraId="26193228" w14:textId="77777777" w:rsidR="00435C7A" w:rsidRDefault="00435C7A" w:rsidP="00435C7A">
      <w:pPr>
        <w:spacing w:after="0"/>
        <w:ind w:right="1229"/>
      </w:pPr>
      <w:r>
        <w:t>.data:004080B3                 db    0</w:t>
      </w:r>
    </w:p>
    <w:p w14:paraId="2FA5F483" w14:textId="77777777" w:rsidR="00435C7A" w:rsidRDefault="00435C7A" w:rsidP="00435C7A">
      <w:pPr>
        <w:spacing w:after="0"/>
        <w:ind w:right="1229"/>
      </w:pPr>
      <w:r>
        <w:t>.data:004080B4                 db    0</w:t>
      </w:r>
    </w:p>
    <w:p w14:paraId="0CA2001D" w14:textId="77777777" w:rsidR="00435C7A" w:rsidRDefault="00435C7A" w:rsidP="00435C7A">
      <w:pPr>
        <w:spacing w:after="0"/>
        <w:ind w:right="1229"/>
      </w:pPr>
      <w:r>
        <w:t>.data:004080B5                 db    0</w:t>
      </w:r>
    </w:p>
    <w:p w14:paraId="3DEB06B1" w14:textId="77777777" w:rsidR="00435C7A" w:rsidRDefault="00435C7A" w:rsidP="00435C7A">
      <w:pPr>
        <w:spacing w:after="0"/>
        <w:ind w:right="1229"/>
      </w:pPr>
      <w:r>
        <w:t>.data:004080B6                 db    0</w:t>
      </w:r>
    </w:p>
    <w:p w14:paraId="7C6C89F1" w14:textId="77777777" w:rsidR="00435C7A" w:rsidRDefault="00435C7A" w:rsidP="00435C7A">
      <w:pPr>
        <w:spacing w:after="0"/>
        <w:ind w:right="1229"/>
      </w:pPr>
      <w:r>
        <w:t>.data:004080B7                 db    0</w:t>
      </w:r>
    </w:p>
    <w:p w14:paraId="6AF4D3FD" w14:textId="77777777" w:rsidR="00435C7A" w:rsidRDefault="00435C7A" w:rsidP="00435C7A">
      <w:pPr>
        <w:spacing w:after="0"/>
        <w:ind w:right="1229"/>
      </w:pPr>
      <w:r>
        <w:t>.data:004080B8                 db    0</w:t>
      </w:r>
    </w:p>
    <w:p w14:paraId="4D759169" w14:textId="77777777" w:rsidR="00435C7A" w:rsidRDefault="00435C7A" w:rsidP="00435C7A">
      <w:pPr>
        <w:spacing w:after="0"/>
        <w:ind w:right="1229"/>
      </w:pPr>
      <w:r>
        <w:t>.data:004080B9                 db    0</w:t>
      </w:r>
    </w:p>
    <w:p w14:paraId="325856C4" w14:textId="77777777" w:rsidR="00435C7A" w:rsidRDefault="00435C7A" w:rsidP="00435C7A">
      <w:pPr>
        <w:spacing w:after="0"/>
        <w:ind w:right="1229"/>
      </w:pPr>
      <w:r>
        <w:t>.data:004080BA                 db    0</w:t>
      </w:r>
    </w:p>
    <w:p w14:paraId="02056D15" w14:textId="77777777" w:rsidR="00435C7A" w:rsidRDefault="00435C7A" w:rsidP="00435C7A">
      <w:pPr>
        <w:spacing w:after="0"/>
        <w:ind w:right="1229"/>
      </w:pPr>
      <w:r>
        <w:t>.data:004080BB                 db    0</w:t>
      </w:r>
    </w:p>
    <w:p w14:paraId="253663DF" w14:textId="77777777" w:rsidR="00435C7A" w:rsidRDefault="00435C7A" w:rsidP="00435C7A">
      <w:pPr>
        <w:spacing w:after="0"/>
        <w:ind w:right="1229"/>
      </w:pPr>
      <w:r>
        <w:t>.data:004080BC                 db    0</w:t>
      </w:r>
    </w:p>
    <w:p w14:paraId="32A2200E" w14:textId="77777777" w:rsidR="00435C7A" w:rsidRDefault="00435C7A" w:rsidP="00435C7A">
      <w:pPr>
        <w:spacing w:after="0"/>
        <w:ind w:right="1229"/>
      </w:pPr>
      <w:r>
        <w:t>.data:004080BD                 db    0</w:t>
      </w:r>
    </w:p>
    <w:p w14:paraId="10B492DA" w14:textId="77777777" w:rsidR="00435C7A" w:rsidRDefault="00435C7A" w:rsidP="00435C7A">
      <w:pPr>
        <w:spacing w:after="0"/>
        <w:ind w:right="1229"/>
      </w:pPr>
      <w:r>
        <w:t>.data:004080BE                 db    0</w:t>
      </w:r>
    </w:p>
    <w:p w14:paraId="7A727FE5" w14:textId="77777777" w:rsidR="00435C7A" w:rsidRDefault="00435C7A" w:rsidP="00435C7A">
      <w:pPr>
        <w:spacing w:after="0"/>
        <w:ind w:right="1229"/>
      </w:pPr>
      <w:r>
        <w:t>.data:004080BF                 db    0</w:t>
      </w:r>
    </w:p>
    <w:p w14:paraId="15A17811" w14:textId="77777777" w:rsidR="00435C7A" w:rsidRDefault="00435C7A" w:rsidP="00435C7A">
      <w:pPr>
        <w:spacing w:after="0"/>
        <w:ind w:right="1229"/>
      </w:pPr>
      <w:r>
        <w:t>.data:004080C0                 db    0</w:t>
      </w:r>
    </w:p>
    <w:p w14:paraId="6E87F206" w14:textId="77777777" w:rsidR="00435C7A" w:rsidRDefault="00435C7A" w:rsidP="00435C7A">
      <w:pPr>
        <w:spacing w:after="0"/>
        <w:ind w:right="1229"/>
      </w:pPr>
      <w:r>
        <w:t>.data:004080C1                 db    0</w:t>
      </w:r>
    </w:p>
    <w:p w14:paraId="705CC5D1" w14:textId="77777777" w:rsidR="00435C7A" w:rsidRDefault="00435C7A" w:rsidP="00435C7A">
      <w:pPr>
        <w:spacing w:after="0"/>
        <w:ind w:right="1229"/>
      </w:pPr>
      <w:r>
        <w:t>.data:004080C2                 db    0</w:t>
      </w:r>
    </w:p>
    <w:p w14:paraId="321DC3A9" w14:textId="77777777" w:rsidR="00435C7A" w:rsidRDefault="00435C7A" w:rsidP="00435C7A">
      <w:pPr>
        <w:spacing w:after="0"/>
        <w:ind w:right="1229"/>
      </w:pPr>
      <w:r>
        <w:lastRenderedPageBreak/>
        <w:t>.data:004080C3                 db    0</w:t>
      </w:r>
    </w:p>
    <w:p w14:paraId="3AE7F10D" w14:textId="77777777" w:rsidR="00435C7A" w:rsidRDefault="00435C7A" w:rsidP="00435C7A">
      <w:pPr>
        <w:spacing w:after="0"/>
        <w:ind w:right="1229"/>
      </w:pPr>
      <w:r>
        <w:t>.data:004080C4                 db    0</w:t>
      </w:r>
    </w:p>
    <w:p w14:paraId="6F176493" w14:textId="77777777" w:rsidR="00435C7A" w:rsidRDefault="00435C7A" w:rsidP="00435C7A">
      <w:pPr>
        <w:spacing w:after="0"/>
        <w:ind w:right="1229"/>
      </w:pPr>
      <w:r>
        <w:t>.data:004080C5                 db    0</w:t>
      </w:r>
    </w:p>
    <w:p w14:paraId="6F7A47F9" w14:textId="77777777" w:rsidR="00435C7A" w:rsidRDefault="00435C7A" w:rsidP="00435C7A">
      <w:pPr>
        <w:spacing w:after="0"/>
        <w:ind w:right="1229"/>
      </w:pPr>
      <w:r>
        <w:t>.data:004080C6                 db    0</w:t>
      </w:r>
    </w:p>
    <w:p w14:paraId="4127FCF0" w14:textId="77777777" w:rsidR="00435C7A" w:rsidRDefault="00435C7A" w:rsidP="00435C7A">
      <w:pPr>
        <w:spacing w:after="0"/>
        <w:ind w:right="1229"/>
      </w:pPr>
      <w:r>
        <w:t>.data:004080C7                 db    0</w:t>
      </w:r>
    </w:p>
    <w:p w14:paraId="361F692A" w14:textId="77777777" w:rsidR="00435C7A" w:rsidRDefault="00435C7A" w:rsidP="00435C7A">
      <w:pPr>
        <w:spacing w:after="0"/>
        <w:ind w:right="1229"/>
      </w:pPr>
      <w:r>
        <w:t>.data:004080C8                 db    0</w:t>
      </w:r>
    </w:p>
    <w:p w14:paraId="6E125243" w14:textId="77777777" w:rsidR="00435C7A" w:rsidRDefault="00435C7A" w:rsidP="00435C7A">
      <w:pPr>
        <w:spacing w:after="0"/>
        <w:ind w:right="1229"/>
      </w:pPr>
      <w:r>
        <w:t>.data:004080C9                 db    0</w:t>
      </w:r>
    </w:p>
    <w:p w14:paraId="4FEAC4A8" w14:textId="77777777" w:rsidR="00435C7A" w:rsidRDefault="00435C7A" w:rsidP="00435C7A">
      <w:pPr>
        <w:spacing w:after="0"/>
        <w:ind w:right="1229"/>
      </w:pPr>
      <w:r>
        <w:t>.data:004080CA                 db    0</w:t>
      </w:r>
    </w:p>
    <w:p w14:paraId="7C8745A8" w14:textId="77777777" w:rsidR="00435C7A" w:rsidRDefault="00435C7A" w:rsidP="00435C7A">
      <w:pPr>
        <w:spacing w:after="0"/>
        <w:ind w:right="1229"/>
      </w:pPr>
      <w:r>
        <w:t>.data:004080CB                 db    0</w:t>
      </w:r>
    </w:p>
    <w:p w14:paraId="6C883C0F" w14:textId="77777777" w:rsidR="00435C7A" w:rsidRDefault="00435C7A" w:rsidP="00435C7A">
      <w:pPr>
        <w:spacing w:after="0"/>
        <w:ind w:right="1229"/>
      </w:pPr>
      <w:r>
        <w:t>.data:004080CC                 db    0</w:t>
      </w:r>
    </w:p>
    <w:p w14:paraId="4174F95F" w14:textId="77777777" w:rsidR="00435C7A" w:rsidRDefault="00435C7A" w:rsidP="00435C7A">
      <w:pPr>
        <w:spacing w:after="0"/>
        <w:ind w:right="1229"/>
      </w:pPr>
      <w:r>
        <w:t>.data:004080CD                 db    0</w:t>
      </w:r>
    </w:p>
    <w:p w14:paraId="3F8F76F8" w14:textId="77777777" w:rsidR="00435C7A" w:rsidRDefault="00435C7A" w:rsidP="00435C7A">
      <w:pPr>
        <w:spacing w:after="0"/>
        <w:ind w:right="1229"/>
      </w:pPr>
      <w:r>
        <w:t>.data:004080CE                 db    0</w:t>
      </w:r>
    </w:p>
    <w:p w14:paraId="7DD3F08A" w14:textId="77777777" w:rsidR="00435C7A" w:rsidRDefault="00435C7A" w:rsidP="00435C7A">
      <w:pPr>
        <w:spacing w:after="0"/>
        <w:ind w:right="1229"/>
      </w:pPr>
      <w:r>
        <w:t>.data:004080CF                 db    0</w:t>
      </w:r>
    </w:p>
    <w:p w14:paraId="46BFE647" w14:textId="77777777" w:rsidR="00435C7A" w:rsidRDefault="00435C7A" w:rsidP="00435C7A">
      <w:pPr>
        <w:spacing w:after="0"/>
        <w:ind w:right="1229"/>
      </w:pPr>
      <w:r>
        <w:t>.data:004080D0                 db    0</w:t>
      </w:r>
    </w:p>
    <w:p w14:paraId="4AF20D48" w14:textId="77777777" w:rsidR="00435C7A" w:rsidRDefault="00435C7A" w:rsidP="00435C7A">
      <w:pPr>
        <w:spacing w:after="0"/>
        <w:ind w:right="1229"/>
      </w:pPr>
      <w:r>
        <w:t>.data:004080D1                 db    0</w:t>
      </w:r>
    </w:p>
    <w:p w14:paraId="42F454AE" w14:textId="77777777" w:rsidR="00435C7A" w:rsidRDefault="00435C7A" w:rsidP="00435C7A">
      <w:pPr>
        <w:spacing w:after="0"/>
        <w:ind w:right="1229"/>
      </w:pPr>
      <w:r>
        <w:t>.data:004080D2                 db    0</w:t>
      </w:r>
    </w:p>
    <w:p w14:paraId="326162AA" w14:textId="77777777" w:rsidR="00435C7A" w:rsidRDefault="00435C7A" w:rsidP="00435C7A">
      <w:pPr>
        <w:spacing w:after="0"/>
        <w:ind w:right="1229"/>
      </w:pPr>
      <w:r>
        <w:t>.data:004080D3                 db    0</w:t>
      </w:r>
    </w:p>
    <w:p w14:paraId="5D12EA39" w14:textId="77777777" w:rsidR="00435C7A" w:rsidRDefault="00435C7A" w:rsidP="00435C7A">
      <w:pPr>
        <w:spacing w:after="0"/>
        <w:ind w:right="1229"/>
      </w:pPr>
      <w:r>
        <w:t>.data:004080D4 unk_4080D4      db    0                 ; DATA XREF: .text:00403F34↑o</w:t>
      </w:r>
    </w:p>
    <w:p w14:paraId="39B07E13" w14:textId="77777777" w:rsidR="00435C7A" w:rsidRDefault="00435C7A" w:rsidP="00435C7A">
      <w:pPr>
        <w:spacing w:after="0"/>
        <w:ind w:right="1229"/>
      </w:pPr>
      <w:r>
        <w:t>.data:004080D5                 db    0</w:t>
      </w:r>
    </w:p>
    <w:p w14:paraId="42E171EC" w14:textId="77777777" w:rsidR="00435C7A" w:rsidRDefault="00435C7A" w:rsidP="00435C7A">
      <w:pPr>
        <w:spacing w:after="0"/>
        <w:ind w:right="1229"/>
      </w:pPr>
      <w:r>
        <w:t>.data:004080D6                 db    0</w:t>
      </w:r>
    </w:p>
    <w:p w14:paraId="5DDC4E76" w14:textId="77777777" w:rsidR="00435C7A" w:rsidRDefault="00435C7A" w:rsidP="00435C7A">
      <w:pPr>
        <w:spacing w:after="0"/>
        <w:ind w:right="1229"/>
      </w:pPr>
      <w:r>
        <w:t>.data:004080D7                 db    0</w:t>
      </w:r>
    </w:p>
    <w:p w14:paraId="67BAFC00" w14:textId="77777777" w:rsidR="00435C7A" w:rsidRDefault="00435C7A" w:rsidP="00435C7A">
      <w:pPr>
        <w:spacing w:after="0"/>
        <w:ind w:right="1229"/>
      </w:pPr>
      <w:r>
        <w:t>.data:004080D8                 db    0</w:t>
      </w:r>
    </w:p>
    <w:p w14:paraId="0B6284DD" w14:textId="77777777" w:rsidR="00435C7A" w:rsidRDefault="00435C7A" w:rsidP="00435C7A">
      <w:pPr>
        <w:spacing w:after="0"/>
        <w:ind w:right="1229"/>
      </w:pPr>
      <w:r>
        <w:t>.data:004080D9                 db    0</w:t>
      </w:r>
    </w:p>
    <w:p w14:paraId="5D8FC53C" w14:textId="77777777" w:rsidR="00435C7A" w:rsidRDefault="00435C7A" w:rsidP="00435C7A">
      <w:pPr>
        <w:spacing w:after="0"/>
        <w:ind w:right="1229"/>
      </w:pPr>
      <w:r>
        <w:t>.data:004080DA                 db    0</w:t>
      </w:r>
    </w:p>
    <w:p w14:paraId="6F8E7C6A" w14:textId="77777777" w:rsidR="00435C7A" w:rsidRDefault="00435C7A" w:rsidP="00435C7A">
      <w:pPr>
        <w:spacing w:after="0"/>
        <w:ind w:right="1229"/>
      </w:pPr>
      <w:r>
        <w:t>.data:004080DB                 db    0</w:t>
      </w:r>
    </w:p>
    <w:p w14:paraId="4847E4BF" w14:textId="77777777" w:rsidR="00435C7A" w:rsidRDefault="00435C7A" w:rsidP="00435C7A">
      <w:pPr>
        <w:spacing w:after="0"/>
        <w:ind w:right="1229"/>
      </w:pPr>
      <w:r>
        <w:t>.data:004080DC                 db    0</w:t>
      </w:r>
    </w:p>
    <w:p w14:paraId="091F3F25" w14:textId="77777777" w:rsidR="00435C7A" w:rsidRDefault="00435C7A" w:rsidP="00435C7A">
      <w:pPr>
        <w:spacing w:after="0"/>
        <w:ind w:right="1229"/>
      </w:pPr>
      <w:r>
        <w:t>.data:004080DD                 db    0</w:t>
      </w:r>
    </w:p>
    <w:p w14:paraId="0EC6140F" w14:textId="77777777" w:rsidR="00435C7A" w:rsidRDefault="00435C7A" w:rsidP="00435C7A">
      <w:pPr>
        <w:spacing w:after="0"/>
        <w:ind w:right="1229"/>
      </w:pPr>
      <w:r>
        <w:t>.data:004080DE                 db    0</w:t>
      </w:r>
    </w:p>
    <w:p w14:paraId="5FFC3DF7" w14:textId="77777777" w:rsidR="00435C7A" w:rsidRDefault="00435C7A" w:rsidP="00435C7A">
      <w:pPr>
        <w:spacing w:after="0"/>
        <w:ind w:right="1229"/>
      </w:pPr>
      <w:r>
        <w:t>.data:004080DF                 db    0</w:t>
      </w:r>
    </w:p>
    <w:p w14:paraId="6AE2279C" w14:textId="77777777" w:rsidR="00435C7A" w:rsidRDefault="00435C7A" w:rsidP="00435C7A">
      <w:pPr>
        <w:spacing w:after="0"/>
        <w:ind w:right="1229"/>
      </w:pPr>
      <w:r>
        <w:t>.data:004080E0                 db    0</w:t>
      </w:r>
    </w:p>
    <w:p w14:paraId="011687AF" w14:textId="77777777" w:rsidR="00435C7A" w:rsidRDefault="00435C7A" w:rsidP="00435C7A">
      <w:pPr>
        <w:spacing w:after="0"/>
        <w:ind w:right="1229"/>
      </w:pPr>
      <w:r>
        <w:t>.data:004080E1                 db    0</w:t>
      </w:r>
    </w:p>
    <w:p w14:paraId="585FE95D" w14:textId="77777777" w:rsidR="00435C7A" w:rsidRDefault="00435C7A" w:rsidP="00435C7A">
      <w:pPr>
        <w:spacing w:after="0"/>
        <w:ind w:right="1229"/>
      </w:pPr>
      <w:r>
        <w:t>.data:004080E2                 db    0</w:t>
      </w:r>
    </w:p>
    <w:p w14:paraId="728875BE" w14:textId="77777777" w:rsidR="00435C7A" w:rsidRDefault="00435C7A" w:rsidP="00435C7A">
      <w:pPr>
        <w:spacing w:after="0"/>
        <w:ind w:right="1229"/>
      </w:pPr>
      <w:r>
        <w:t>.data:004080E3                 db    0</w:t>
      </w:r>
    </w:p>
    <w:p w14:paraId="7819E0F9" w14:textId="77777777" w:rsidR="00435C7A" w:rsidRDefault="00435C7A" w:rsidP="00435C7A">
      <w:pPr>
        <w:spacing w:after="0"/>
        <w:ind w:right="1229"/>
      </w:pPr>
      <w:r>
        <w:t>.data:004080E4                 db    0</w:t>
      </w:r>
    </w:p>
    <w:p w14:paraId="13D8A07A" w14:textId="77777777" w:rsidR="00435C7A" w:rsidRDefault="00435C7A" w:rsidP="00435C7A">
      <w:pPr>
        <w:spacing w:after="0"/>
        <w:ind w:right="1229"/>
      </w:pPr>
      <w:r>
        <w:t>.data:004080E5                 db    0</w:t>
      </w:r>
    </w:p>
    <w:p w14:paraId="78913113" w14:textId="77777777" w:rsidR="00435C7A" w:rsidRDefault="00435C7A" w:rsidP="00435C7A">
      <w:pPr>
        <w:spacing w:after="0"/>
        <w:ind w:right="1229"/>
      </w:pPr>
      <w:r>
        <w:t>.data:004080E6                 db    0</w:t>
      </w:r>
    </w:p>
    <w:p w14:paraId="75148E0D" w14:textId="77777777" w:rsidR="00435C7A" w:rsidRDefault="00435C7A" w:rsidP="00435C7A">
      <w:pPr>
        <w:spacing w:after="0"/>
        <w:ind w:right="1229"/>
      </w:pPr>
      <w:r>
        <w:t>.data:004080E7                 db    0</w:t>
      </w:r>
    </w:p>
    <w:p w14:paraId="309A7525" w14:textId="77777777" w:rsidR="00435C7A" w:rsidRDefault="00435C7A" w:rsidP="00435C7A">
      <w:pPr>
        <w:spacing w:after="0"/>
        <w:ind w:right="1229"/>
      </w:pPr>
      <w:r>
        <w:t>.data:004080E8                 db    0</w:t>
      </w:r>
    </w:p>
    <w:p w14:paraId="308CDFFD" w14:textId="77777777" w:rsidR="00435C7A" w:rsidRDefault="00435C7A" w:rsidP="00435C7A">
      <w:pPr>
        <w:spacing w:after="0"/>
        <w:ind w:right="1229"/>
      </w:pPr>
      <w:r>
        <w:t>.data:004080E9                 db    0</w:t>
      </w:r>
    </w:p>
    <w:p w14:paraId="2779B4B1" w14:textId="77777777" w:rsidR="00435C7A" w:rsidRDefault="00435C7A" w:rsidP="00435C7A">
      <w:pPr>
        <w:spacing w:after="0"/>
        <w:ind w:right="1229"/>
      </w:pPr>
      <w:r>
        <w:t>.data:004080EA                 db    0</w:t>
      </w:r>
    </w:p>
    <w:p w14:paraId="0315C498" w14:textId="77777777" w:rsidR="00435C7A" w:rsidRDefault="00435C7A" w:rsidP="00435C7A">
      <w:pPr>
        <w:spacing w:after="0"/>
        <w:ind w:right="1229"/>
      </w:pPr>
      <w:r>
        <w:t>.data:004080EB                 db    0</w:t>
      </w:r>
    </w:p>
    <w:p w14:paraId="7523A9F9" w14:textId="77777777" w:rsidR="00435C7A" w:rsidRDefault="00435C7A" w:rsidP="00435C7A">
      <w:pPr>
        <w:spacing w:after="0"/>
        <w:ind w:right="1229"/>
      </w:pPr>
      <w:r>
        <w:t>.data:004080EC                 db    0</w:t>
      </w:r>
    </w:p>
    <w:p w14:paraId="743C9C7C" w14:textId="77777777" w:rsidR="00435C7A" w:rsidRDefault="00435C7A" w:rsidP="00435C7A">
      <w:pPr>
        <w:spacing w:after="0"/>
        <w:ind w:right="1229"/>
      </w:pPr>
      <w:r>
        <w:t>.data:004080ED                 db    0</w:t>
      </w:r>
    </w:p>
    <w:p w14:paraId="544C2886" w14:textId="77777777" w:rsidR="00435C7A" w:rsidRDefault="00435C7A" w:rsidP="00435C7A">
      <w:pPr>
        <w:spacing w:after="0"/>
        <w:ind w:right="1229"/>
      </w:pPr>
      <w:r>
        <w:t>.data:004080EE                 db    0</w:t>
      </w:r>
    </w:p>
    <w:p w14:paraId="08BB70AE" w14:textId="77777777" w:rsidR="00435C7A" w:rsidRDefault="00435C7A" w:rsidP="00435C7A">
      <w:pPr>
        <w:spacing w:after="0"/>
        <w:ind w:right="1229"/>
      </w:pPr>
      <w:r>
        <w:lastRenderedPageBreak/>
        <w:t>.data:004080EF                 db    0</w:t>
      </w:r>
    </w:p>
    <w:p w14:paraId="19DE6814" w14:textId="77777777" w:rsidR="00435C7A" w:rsidRDefault="00435C7A" w:rsidP="00435C7A">
      <w:pPr>
        <w:spacing w:after="0"/>
        <w:ind w:right="1229"/>
      </w:pPr>
      <w:r>
        <w:t>.data:004080F0                 db    0</w:t>
      </w:r>
    </w:p>
    <w:p w14:paraId="044B88D5" w14:textId="77777777" w:rsidR="00435C7A" w:rsidRDefault="00435C7A" w:rsidP="00435C7A">
      <w:pPr>
        <w:spacing w:after="0"/>
        <w:ind w:right="1229"/>
      </w:pPr>
      <w:r>
        <w:t>.data:004080F1                 db    0</w:t>
      </w:r>
    </w:p>
    <w:p w14:paraId="60CD0461" w14:textId="77777777" w:rsidR="00435C7A" w:rsidRDefault="00435C7A" w:rsidP="00435C7A">
      <w:pPr>
        <w:spacing w:after="0"/>
        <w:ind w:right="1229"/>
      </w:pPr>
      <w:r>
        <w:t>.data:004080F2                 db    0</w:t>
      </w:r>
    </w:p>
    <w:p w14:paraId="342DF580" w14:textId="77777777" w:rsidR="00435C7A" w:rsidRDefault="00435C7A" w:rsidP="00435C7A">
      <w:pPr>
        <w:spacing w:after="0"/>
        <w:ind w:right="1229"/>
      </w:pPr>
      <w:r>
        <w:t>.data:004080F3                 db    0</w:t>
      </w:r>
    </w:p>
    <w:p w14:paraId="622FF76E" w14:textId="77777777" w:rsidR="00435C7A" w:rsidRDefault="00435C7A" w:rsidP="00435C7A">
      <w:pPr>
        <w:spacing w:after="0"/>
        <w:ind w:right="1229"/>
      </w:pPr>
      <w:r>
        <w:t>.data:004080F4                 db    0</w:t>
      </w:r>
    </w:p>
    <w:p w14:paraId="65341F2F" w14:textId="77777777" w:rsidR="00435C7A" w:rsidRDefault="00435C7A" w:rsidP="00435C7A">
      <w:pPr>
        <w:spacing w:after="0"/>
        <w:ind w:right="1229"/>
      </w:pPr>
      <w:r>
        <w:t>.data:004080F5                 db    0</w:t>
      </w:r>
    </w:p>
    <w:p w14:paraId="1B9D4151" w14:textId="77777777" w:rsidR="00435C7A" w:rsidRDefault="00435C7A" w:rsidP="00435C7A">
      <w:pPr>
        <w:spacing w:after="0"/>
        <w:ind w:right="1229"/>
      </w:pPr>
      <w:r>
        <w:t>.data:004080F6                 db    0</w:t>
      </w:r>
    </w:p>
    <w:p w14:paraId="7ADF81D6" w14:textId="77777777" w:rsidR="00435C7A" w:rsidRDefault="00435C7A" w:rsidP="00435C7A">
      <w:pPr>
        <w:spacing w:after="0"/>
        <w:ind w:right="1229"/>
      </w:pPr>
      <w:r>
        <w:t>.data:004080F7                 db    0</w:t>
      </w:r>
    </w:p>
    <w:p w14:paraId="6B84DE88" w14:textId="77777777" w:rsidR="00435C7A" w:rsidRDefault="00435C7A" w:rsidP="00435C7A">
      <w:pPr>
        <w:spacing w:after="0"/>
        <w:ind w:right="1229"/>
      </w:pPr>
      <w:r>
        <w:t>.data:004080F8                 db    0</w:t>
      </w:r>
    </w:p>
    <w:p w14:paraId="635A07E8" w14:textId="77777777" w:rsidR="00435C7A" w:rsidRDefault="00435C7A" w:rsidP="00435C7A">
      <w:pPr>
        <w:spacing w:after="0"/>
        <w:ind w:right="1229"/>
      </w:pPr>
      <w:r>
        <w:t>.data:004080F9                 db    0</w:t>
      </w:r>
    </w:p>
    <w:p w14:paraId="0FEE3CE8" w14:textId="77777777" w:rsidR="00435C7A" w:rsidRDefault="00435C7A" w:rsidP="00435C7A">
      <w:pPr>
        <w:spacing w:after="0"/>
        <w:ind w:right="1229"/>
      </w:pPr>
      <w:r>
        <w:t>.data:004080FA                 db    0</w:t>
      </w:r>
    </w:p>
    <w:p w14:paraId="41A339CB" w14:textId="77777777" w:rsidR="00435C7A" w:rsidRDefault="00435C7A" w:rsidP="00435C7A">
      <w:pPr>
        <w:spacing w:after="0"/>
        <w:ind w:right="1229"/>
      </w:pPr>
      <w:r>
        <w:t>.data:004080FB                 db    0</w:t>
      </w:r>
    </w:p>
    <w:p w14:paraId="2DECEC5A" w14:textId="77777777" w:rsidR="00435C7A" w:rsidRDefault="00435C7A" w:rsidP="00435C7A">
      <w:pPr>
        <w:spacing w:after="0"/>
        <w:ind w:right="1229"/>
      </w:pPr>
      <w:r>
        <w:t>.data:004080FC                 db    0</w:t>
      </w:r>
    </w:p>
    <w:p w14:paraId="7533F6BC" w14:textId="77777777" w:rsidR="00435C7A" w:rsidRDefault="00435C7A" w:rsidP="00435C7A">
      <w:pPr>
        <w:spacing w:after="0"/>
        <w:ind w:right="1229"/>
      </w:pPr>
      <w:r>
        <w:t>.data:004080FD                 db    0</w:t>
      </w:r>
    </w:p>
    <w:p w14:paraId="658D736B" w14:textId="77777777" w:rsidR="00435C7A" w:rsidRDefault="00435C7A" w:rsidP="00435C7A">
      <w:pPr>
        <w:spacing w:after="0"/>
        <w:ind w:right="1229"/>
      </w:pPr>
      <w:r>
        <w:t>.data:004080FE                 db    0</w:t>
      </w:r>
    </w:p>
    <w:p w14:paraId="7E91CA13" w14:textId="77777777" w:rsidR="00435C7A" w:rsidRDefault="00435C7A" w:rsidP="00435C7A">
      <w:pPr>
        <w:spacing w:after="0"/>
        <w:ind w:right="1229"/>
      </w:pPr>
      <w:r>
        <w:t>.data:004080FF                 db    0</w:t>
      </w:r>
    </w:p>
    <w:p w14:paraId="3A0244EC" w14:textId="77777777" w:rsidR="00435C7A" w:rsidRDefault="00435C7A" w:rsidP="00435C7A">
      <w:pPr>
        <w:spacing w:after="0"/>
        <w:ind w:right="1229"/>
      </w:pPr>
      <w:r>
        <w:t>.data:00408100                 db    0</w:t>
      </w:r>
    </w:p>
    <w:p w14:paraId="041ADBB1" w14:textId="77777777" w:rsidR="00435C7A" w:rsidRDefault="00435C7A" w:rsidP="00435C7A">
      <w:pPr>
        <w:spacing w:after="0"/>
        <w:ind w:right="1229"/>
      </w:pPr>
      <w:r>
        <w:t>.data:00408101                 db    0</w:t>
      </w:r>
    </w:p>
    <w:p w14:paraId="156AD37F" w14:textId="77777777" w:rsidR="00435C7A" w:rsidRDefault="00435C7A" w:rsidP="00435C7A">
      <w:pPr>
        <w:spacing w:after="0"/>
        <w:ind w:right="1229"/>
      </w:pPr>
      <w:r>
        <w:t>.data:00408102                 db    0</w:t>
      </w:r>
    </w:p>
    <w:p w14:paraId="3E405979" w14:textId="77777777" w:rsidR="00435C7A" w:rsidRDefault="00435C7A" w:rsidP="00435C7A">
      <w:pPr>
        <w:spacing w:after="0"/>
        <w:ind w:right="1229"/>
      </w:pPr>
      <w:r>
        <w:t>.data:00408103                 db    0</w:t>
      </w:r>
    </w:p>
    <w:p w14:paraId="45B5427C" w14:textId="77777777" w:rsidR="00435C7A" w:rsidRDefault="00435C7A" w:rsidP="00435C7A">
      <w:pPr>
        <w:spacing w:after="0"/>
        <w:ind w:right="1229"/>
      </w:pPr>
      <w:r>
        <w:t>.data:00408104                 db    0</w:t>
      </w:r>
    </w:p>
    <w:p w14:paraId="55C46C7B" w14:textId="77777777" w:rsidR="00435C7A" w:rsidRDefault="00435C7A" w:rsidP="00435C7A">
      <w:pPr>
        <w:spacing w:after="0"/>
        <w:ind w:right="1229"/>
      </w:pPr>
      <w:r>
        <w:t>.data:00408105                 db    0</w:t>
      </w:r>
    </w:p>
    <w:p w14:paraId="6B8297ED" w14:textId="77777777" w:rsidR="00435C7A" w:rsidRDefault="00435C7A" w:rsidP="00435C7A">
      <w:pPr>
        <w:spacing w:after="0"/>
        <w:ind w:right="1229"/>
      </w:pPr>
      <w:r>
        <w:t>.data:00408106                 db    0</w:t>
      </w:r>
    </w:p>
    <w:p w14:paraId="0C0B58DC" w14:textId="77777777" w:rsidR="00435C7A" w:rsidRDefault="00435C7A" w:rsidP="00435C7A">
      <w:pPr>
        <w:spacing w:after="0"/>
        <w:ind w:right="1229"/>
      </w:pPr>
      <w:r>
        <w:t>.data:00408107                 db    0</w:t>
      </w:r>
    </w:p>
    <w:p w14:paraId="2A5CA9D8" w14:textId="77777777" w:rsidR="00435C7A" w:rsidRDefault="00435C7A" w:rsidP="00435C7A">
      <w:pPr>
        <w:spacing w:after="0"/>
        <w:ind w:right="1229"/>
      </w:pPr>
      <w:r>
        <w:t>.data:00408108                 db    0</w:t>
      </w:r>
    </w:p>
    <w:p w14:paraId="3FEC869B" w14:textId="77777777" w:rsidR="00435C7A" w:rsidRDefault="00435C7A" w:rsidP="00435C7A">
      <w:pPr>
        <w:spacing w:after="0"/>
        <w:ind w:right="1229"/>
      </w:pPr>
      <w:r>
        <w:t>.data:00408109                 db    0</w:t>
      </w:r>
    </w:p>
    <w:p w14:paraId="6FF4B88E" w14:textId="77777777" w:rsidR="00435C7A" w:rsidRDefault="00435C7A" w:rsidP="00435C7A">
      <w:pPr>
        <w:spacing w:after="0"/>
        <w:ind w:right="1229"/>
      </w:pPr>
      <w:r>
        <w:t>.data:0040810A                 db    0</w:t>
      </w:r>
    </w:p>
    <w:p w14:paraId="1A590E08" w14:textId="77777777" w:rsidR="00435C7A" w:rsidRDefault="00435C7A" w:rsidP="00435C7A">
      <w:pPr>
        <w:spacing w:after="0"/>
        <w:ind w:right="1229"/>
      </w:pPr>
      <w:r>
        <w:t>.data:0040810B                 db    0</w:t>
      </w:r>
    </w:p>
    <w:p w14:paraId="657C18DA" w14:textId="77777777" w:rsidR="00435C7A" w:rsidRDefault="00435C7A" w:rsidP="00435C7A">
      <w:pPr>
        <w:spacing w:after="0"/>
        <w:ind w:right="1229"/>
      </w:pPr>
      <w:r>
        <w:t>.data:0040810C                 db    0</w:t>
      </w:r>
    </w:p>
    <w:p w14:paraId="64D25C21" w14:textId="77777777" w:rsidR="00435C7A" w:rsidRDefault="00435C7A" w:rsidP="00435C7A">
      <w:pPr>
        <w:spacing w:after="0"/>
        <w:ind w:right="1229"/>
      </w:pPr>
      <w:r>
        <w:t>.data:0040810D                 db    0</w:t>
      </w:r>
    </w:p>
    <w:p w14:paraId="75253E45" w14:textId="77777777" w:rsidR="00435C7A" w:rsidRDefault="00435C7A" w:rsidP="00435C7A">
      <w:pPr>
        <w:spacing w:after="0"/>
        <w:ind w:right="1229"/>
      </w:pPr>
      <w:r>
        <w:t>.data:0040810E                 db    0</w:t>
      </w:r>
    </w:p>
    <w:p w14:paraId="30D2C691" w14:textId="77777777" w:rsidR="00435C7A" w:rsidRDefault="00435C7A" w:rsidP="00435C7A">
      <w:pPr>
        <w:spacing w:after="0"/>
        <w:ind w:right="1229"/>
      </w:pPr>
      <w:r>
        <w:t>.data:0040810F                 db    0</w:t>
      </w:r>
    </w:p>
    <w:p w14:paraId="211878ED" w14:textId="77777777" w:rsidR="00435C7A" w:rsidRDefault="00435C7A" w:rsidP="00435C7A">
      <w:pPr>
        <w:spacing w:after="0"/>
        <w:ind w:right="1229"/>
      </w:pPr>
      <w:r>
        <w:t>.data:00408110                 db    0</w:t>
      </w:r>
    </w:p>
    <w:p w14:paraId="42E3E42E" w14:textId="77777777" w:rsidR="00435C7A" w:rsidRDefault="00435C7A" w:rsidP="00435C7A">
      <w:pPr>
        <w:spacing w:after="0"/>
        <w:ind w:right="1229"/>
      </w:pPr>
      <w:r>
        <w:t>.data:00408111                 db    0</w:t>
      </w:r>
    </w:p>
    <w:p w14:paraId="3BB58883" w14:textId="77777777" w:rsidR="00435C7A" w:rsidRDefault="00435C7A" w:rsidP="00435C7A">
      <w:pPr>
        <w:spacing w:after="0"/>
        <w:ind w:right="1229"/>
      </w:pPr>
      <w:r>
        <w:t>.data:00408112                 db    0</w:t>
      </w:r>
    </w:p>
    <w:p w14:paraId="3E42CE39" w14:textId="77777777" w:rsidR="00435C7A" w:rsidRDefault="00435C7A" w:rsidP="00435C7A">
      <w:pPr>
        <w:spacing w:after="0"/>
        <w:ind w:right="1229"/>
      </w:pPr>
      <w:r>
        <w:t>.data:00408113                 db    0</w:t>
      </w:r>
    </w:p>
    <w:p w14:paraId="23EE493C" w14:textId="77777777" w:rsidR="00435C7A" w:rsidRDefault="00435C7A" w:rsidP="00435C7A">
      <w:pPr>
        <w:spacing w:after="0"/>
        <w:ind w:right="1229"/>
      </w:pPr>
      <w:r>
        <w:t>.data:00408114                 db    0</w:t>
      </w:r>
    </w:p>
    <w:p w14:paraId="077C4530" w14:textId="77777777" w:rsidR="00435C7A" w:rsidRDefault="00435C7A" w:rsidP="00435C7A">
      <w:pPr>
        <w:spacing w:after="0"/>
        <w:ind w:right="1229"/>
      </w:pPr>
      <w:r>
        <w:t>.data:00408115                 db    0</w:t>
      </w:r>
    </w:p>
    <w:p w14:paraId="4576F35E" w14:textId="77777777" w:rsidR="00435C7A" w:rsidRDefault="00435C7A" w:rsidP="00435C7A">
      <w:pPr>
        <w:spacing w:after="0"/>
        <w:ind w:right="1229"/>
      </w:pPr>
      <w:r>
        <w:t>.data:00408116                 db    0</w:t>
      </w:r>
    </w:p>
    <w:p w14:paraId="7F632813" w14:textId="77777777" w:rsidR="00435C7A" w:rsidRDefault="00435C7A" w:rsidP="00435C7A">
      <w:pPr>
        <w:spacing w:after="0"/>
        <w:ind w:right="1229"/>
      </w:pPr>
      <w:r>
        <w:t>.data:00408117                 db    0</w:t>
      </w:r>
    </w:p>
    <w:p w14:paraId="1A055352" w14:textId="77777777" w:rsidR="00435C7A" w:rsidRDefault="00435C7A" w:rsidP="00435C7A">
      <w:pPr>
        <w:spacing w:after="0"/>
        <w:ind w:right="1229"/>
      </w:pPr>
      <w:r>
        <w:t>.data:00408118                 db    0</w:t>
      </w:r>
    </w:p>
    <w:p w14:paraId="595A325A" w14:textId="77777777" w:rsidR="00435C7A" w:rsidRDefault="00435C7A" w:rsidP="00435C7A">
      <w:pPr>
        <w:spacing w:after="0"/>
        <w:ind w:right="1229"/>
      </w:pPr>
      <w:r>
        <w:t>.data:00408119                 db    0</w:t>
      </w:r>
    </w:p>
    <w:p w14:paraId="744A7E0F" w14:textId="77777777" w:rsidR="00435C7A" w:rsidRDefault="00435C7A" w:rsidP="00435C7A">
      <w:pPr>
        <w:spacing w:after="0"/>
        <w:ind w:right="1229"/>
      </w:pPr>
      <w:r>
        <w:t>.data:0040811A                 db    0</w:t>
      </w:r>
    </w:p>
    <w:p w14:paraId="68D2FDB5" w14:textId="77777777" w:rsidR="00435C7A" w:rsidRDefault="00435C7A" w:rsidP="00435C7A">
      <w:pPr>
        <w:spacing w:after="0"/>
        <w:ind w:right="1229"/>
      </w:pPr>
      <w:r>
        <w:lastRenderedPageBreak/>
        <w:t>.data:0040811B                 db    0</w:t>
      </w:r>
    </w:p>
    <w:p w14:paraId="015BF721" w14:textId="77777777" w:rsidR="00435C7A" w:rsidRDefault="00435C7A" w:rsidP="00435C7A">
      <w:pPr>
        <w:spacing w:after="0"/>
        <w:ind w:right="1229"/>
      </w:pPr>
      <w:r>
        <w:t>.data:0040811C                 db    0</w:t>
      </w:r>
    </w:p>
    <w:p w14:paraId="40244F75" w14:textId="77777777" w:rsidR="00435C7A" w:rsidRDefault="00435C7A" w:rsidP="00435C7A">
      <w:pPr>
        <w:spacing w:after="0"/>
        <w:ind w:right="1229"/>
      </w:pPr>
      <w:r>
        <w:t>.data:0040811D                 db    0</w:t>
      </w:r>
    </w:p>
    <w:p w14:paraId="4C090443" w14:textId="77777777" w:rsidR="00435C7A" w:rsidRDefault="00435C7A" w:rsidP="00435C7A">
      <w:pPr>
        <w:spacing w:after="0"/>
        <w:ind w:right="1229"/>
      </w:pPr>
      <w:r>
        <w:t>.data:0040811E                 db    0</w:t>
      </w:r>
    </w:p>
    <w:p w14:paraId="10F54B98" w14:textId="77777777" w:rsidR="00435C7A" w:rsidRDefault="00435C7A" w:rsidP="00435C7A">
      <w:pPr>
        <w:spacing w:after="0"/>
        <w:ind w:right="1229"/>
      </w:pPr>
      <w:r>
        <w:t>.data:0040811F                 db    0</w:t>
      </w:r>
    </w:p>
    <w:p w14:paraId="2D61C41C" w14:textId="77777777" w:rsidR="00435C7A" w:rsidRDefault="00435C7A" w:rsidP="00435C7A">
      <w:pPr>
        <w:spacing w:after="0"/>
        <w:ind w:right="1229"/>
      </w:pPr>
      <w:r>
        <w:t>.data:00408120                 db    0</w:t>
      </w:r>
    </w:p>
    <w:p w14:paraId="1AAD415D" w14:textId="77777777" w:rsidR="00435C7A" w:rsidRDefault="00435C7A" w:rsidP="00435C7A">
      <w:pPr>
        <w:spacing w:after="0"/>
        <w:ind w:right="1229"/>
      </w:pPr>
      <w:r>
        <w:t>.data:00408121                 db    0</w:t>
      </w:r>
    </w:p>
    <w:p w14:paraId="03B14270" w14:textId="77777777" w:rsidR="00435C7A" w:rsidRDefault="00435C7A" w:rsidP="00435C7A">
      <w:pPr>
        <w:spacing w:after="0"/>
        <w:ind w:right="1229"/>
      </w:pPr>
      <w:r>
        <w:t>.data:00408122                 db    0</w:t>
      </w:r>
    </w:p>
    <w:p w14:paraId="424E7843" w14:textId="77777777" w:rsidR="00435C7A" w:rsidRDefault="00435C7A" w:rsidP="00435C7A">
      <w:pPr>
        <w:spacing w:after="0"/>
        <w:ind w:right="1229"/>
      </w:pPr>
      <w:r>
        <w:t>.data:00408123                 db    0</w:t>
      </w:r>
    </w:p>
    <w:p w14:paraId="5768774F" w14:textId="77777777" w:rsidR="00435C7A" w:rsidRDefault="00435C7A" w:rsidP="00435C7A">
      <w:pPr>
        <w:spacing w:after="0"/>
        <w:ind w:right="1229"/>
      </w:pPr>
      <w:r>
        <w:t>.data:00408124                 db    0</w:t>
      </w:r>
    </w:p>
    <w:p w14:paraId="5DB5EACA" w14:textId="77777777" w:rsidR="00435C7A" w:rsidRDefault="00435C7A" w:rsidP="00435C7A">
      <w:pPr>
        <w:spacing w:after="0"/>
        <w:ind w:right="1229"/>
      </w:pPr>
      <w:r>
        <w:t>.data:00408125                 db    0</w:t>
      </w:r>
    </w:p>
    <w:p w14:paraId="26FD201A" w14:textId="77777777" w:rsidR="00435C7A" w:rsidRDefault="00435C7A" w:rsidP="00435C7A">
      <w:pPr>
        <w:spacing w:after="0"/>
        <w:ind w:right="1229"/>
      </w:pPr>
      <w:r>
        <w:t>.data:00408126                 db    0</w:t>
      </w:r>
    </w:p>
    <w:p w14:paraId="57C53B51" w14:textId="77777777" w:rsidR="00435C7A" w:rsidRDefault="00435C7A" w:rsidP="00435C7A">
      <w:pPr>
        <w:spacing w:after="0"/>
        <w:ind w:right="1229"/>
      </w:pPr>
      <w:r>
        <w:t>.data:00408127                 db    0</w:t>
      </w:r>
    </w:p>
    <w:p w14:paraId="44818345" w14:textId="77777777" w:rsidR="00435C7A" w:rsidRDefault="00435C7A" w:rsidP="00435C7A">
      <w:pPr>
        <w:spacing w:after="0"/>
        <w:ind w:right="1229"/>
      </w:pPr>
      <w:r>
        <w:t>.data:00408128                 db    0</w:t>
      </w:r>
    </w:p>
    <w:p w14:paraId="3795B6AC" w14:textId="77777777" w:rsidR="00435C7A" w:rsidRDefault="00435C7A" w:rsidP="00435C7A">
      <w:pPr>
        <w:spacing w:after="0"/>
        <w:ind w:right="1229"/>
      </w:pPr>
      <w:r>
        <w:t>.data:00408129                 db    0</w:t>
      </w:r>
    </w:p>
    <w:p w14:paraId="058DBEB4" w14:textId="77777777" w:rsidR="00435C7A" w:rsidRDefault="00435C7A" w:rsidP="00435C7A">
      <w:pPr>
        <w:spacing w:after="0"/>
        <w:ind w:right="1229"/>
      </w:pPr>
      <w:r>
        <w:t>.data:0040812A                 db    0</w:t>
      </w:r>
    </w:p>
    <w:p w14:paraId="29D9A72E" w14:textId="77777777" w:rsidR="00435C7A" w:rsidRDefault="00435C7A" w:rsidP="00435C7A">
      <w:pPr>
        <w:spacing w:after="0"/>
        <w:ind w:right="1229"/>
      </w:pPr>
      <w:r>
        <w:t>.data:0040812B                 db    0</w:t>
      </w:r>
    </w:p>
    <w:p w14:paraId="1DEF547F" w14:textId="77777777" w:rsidR="00435C7A" w:rsidRDefault="00435C7A" w:rsidP="00435C7A">
      <w:pPr>
        <w:spacing w:after="0"/>
        <w:ind w:right="1229"/>
      </w:pPr>
      <w:r>
        <w:t>.data:0040812C                 db    0</w:t>
      </w:r>
    </w:p>
    <w:p w14:paraId="01895C3D" w14:textId="77777777" w:rsidR="00435C7A" w:rsidRDefault="00435C7A" w:rsidP="00435C7A">
      <w:pPr>
        <w:spacing w:after="0"/>
        <w:ind w:right="1229"/>
      </w:pPr>
      <w:r>
        <w:t>.data:0040812D                 db    0</w:t>
      </w:r>
    </w:p>
    <w:p w14:paraId="0DA44A4F" w14:textId="77777777" w:rsidR="00435C7A" w:rsidRDefault="00435C7A" w:rsidP="00435C7A">
      <w:pPr>
        <w:spacing w:after="0"/>
        <w:ind w:right="1229"/>
      </w:pPr>
      <w:r>
        <w:t>.data:0040812E                 db    0</w:t>
      </w:r>
    </w:p>
    <w:p w14:paraId="72C36A60" w14:textId="77777777" w:rsidR="00435C7A" w:rsidRDefault="00435C7A" w:rsidP="00435C7A">
      <w:pPr>
        <w:spacing w:after="0"/>
        <w:ind w:right="1229"/>
      </w:pPr>
      <w:r>
        <w:t>.data:0040812F                 db    0</w:t>
      </w:r>
    </w:p>
    <w:p w14:paraId="4DD4DAA0" w14:textId="77777777" w:rsidR="00435C7A" w:rsidRDefault="00435C7A" w:rsidP="00435C7A">
      <w:pPr>
        <w:spacing w:after="0"/>
        <w:ind w:right="1229"/>
      </w:pPr>
      <w:r>
        <w:t>.data:00408130                 db    0</w:t>
      </w:r>
    </w:p>
    <w:p w14:paraId="79D40403" w14:textId="77777777" w:rsidR="00435C7A" w:rsidRDefault="00435C7A" w:rsidP="00435C7A">
      <w:pPr>
        <w:spacing w:after="0"/>
        <w:ind w:right="1229"/>
      </w:pPr>
      <w:r>
        <w:t>.data:00408131                 db    0</w:t>
      </w:r>
    </w:p>
    <w:p w14:paraId="55AAE9C4" w14:textId="77777777" w:rsidR="00435C7A" w:rsidRDefault="00435C7A" w:rsidP="00435C7A">
      <w:pPr>
        <w:spacing w:after="0"/>
        <w:ind w:right="1229"/>
      </w:pPr>
      <w:r>
        <w:t>.data:00408132                 db    0</w:t>
      </w:r>
    </w:p>
    <w:p w14:paraId="18D6D5A7" w14:textId="77777777" w:rsidR="00435C7A" w:rsidRDefault="00435C7A" w:rsidP="00435C7A">
      <w:pPr>
        <w:spacing w:after="0"/>
        <w:ind w:right="1229"/>
      </w:pPr>
      <w:r>
        <w:t>.data:00408133                 db    0</w:t>
      </w:r>
    </w:p>
    <w:p w14:paraId="04CF2C28" w14:textId="77777777" w:rsidR="00435C7A" w:rsidRDefault="00435C7A" w:rsidP="00435C7A">
      <w:pPr>
        <w:spacing w:after="0"/>
        <w:ind w:right="1229"/>
      </w:pPr>
      <w:r>
        <w:t>.data:00408134                 db    0</w:t>
      </w:r>
    </w:p>
    <w:p w14:paraId="1ADDAEC2" w14:textId="77777777" w:rsidR="00435C7A" w:rsidRDefault="00435C7A" w:rsidP="00435C7A">
      <w:pPr>
        <w:spacing w:after="0"/>
        <w:ind w:right="1229"/>
      </w:pPr>
      <w:r>
        <w:t>.data:00408135                 db    0</w:t>
      </w:r>
    </w:p>
    <w:p w14:paraId="4586131B" w14:textId="77777777" w:rsidR="00435C7A" w:rsidRDefault="00435C7A" w:rsidP="00435C7A">
      <w:pPr>
        <w:spacing w:after="0"/>
        <w:ind w:right="1229"/>
      </w:pPr>
      <w:r>
        <w:t>.data:00408136                 db    0</w:t>
      </w:r>
    </w:p>
    <w:p w14:paraId="4397C95A" w14:textId="77777777" w:rsidR="00435C7A" w:rsidRDefault="00435C7A" w:rsidP="00435C7A">
      <w:pPr>
        <w:spacing w:after="0"/>
        <w:ind w:right="1229"/>
      </w:pPr>
      <w:r>
        <w:t>.data:00408137                 db    0</w:t>
      </w:r>
    </w:p>
    <w:p w14:paraId="311453AB" w14:textId="77777777" w:rsidR="00435C7A" w:rsidRDefault="00435C7A" w:rsidP="00435C7A">
      <w:pPr>
        <w:spacing w:after="0"/>
        <w:ind w:right="1229"/>
      </w:pPr>
      <w:r>
        <w:t>.data:00408138                 db    0</w:t>
      </w:r>
    </w:p>
    <w:p w14:paraId="73DA9605" w14:textId="77777777" w:rsidR="00435C7A" w:rsidRDefault="00435C7A" w:rsidP="00435C7A">
      <w:pPr>
        <w:spacing w:after="0"/>
        <w:ind w:right="1229"/>
      </w:pPr>
      <w:r>
        <w:t>.data:00408139                 db    0</w:t>
      </w:r>
    </w:p>
    <w:p w14:paraId="23BA21EC" w14:textId="77777777" w:rsidR="00435C7A" w:rsidRDefault="00435C7A" w:rsidP="00435C7A">
      <w:pPr>
        <w:spacing w:after="0"/>
        <w:ind w:right="1229"/>
      </w:pPr>
      <w:r>
        <w:t>.data:0040813A                 db    0</w:t>
      </w:r>
    </w:p>
    <w:p w14:paraId="36B427FD" w14:textId="77777777" w:rsidR="00435C7A" w:rsidRDefault="00435C7A" w:rsidP="00435C7A">
      <w:pPr>
        <w:spacing w:after="0"/>
        <w:ind w:right="1229"/>
      </w:pPr>
      <w:r>
        <w:t>.data:0040813B                 db    0</w:t>
      </w:r>
    </w:p>
    <w:p w14:paraId="386ED2CD" w14:textId="77777777" w:rsidR="00435C7A" w:rsidRDefault="00435C7A" w:rsidP="00435C7A">
      <w:pPr>
        <w:spacing w:after="0"/>
        <w:ind w:right="1229"/>
      </w:pPr>
      <w:r>
        <w:t>.data:0040813C                 db    0</w:t>
      </w:r>
    </w:p>
    <w:p w14:paraId="0E99DDAA" w14:textId="77777777" w:rsidR="00435C7A" w:rsidRDefault="00435C7A" w:rsidP="00435C7A">
      <w:pPr>
        <w:spacing w:after="0"/>
        <w:ind w:right="1229"/>
      </w:pPr>
      <w:r>
        <w:t>.data:0040813D                 db    0</w:t>
      </w:r>
    </w:p>
    <w:p w14:paraId="3FD97868" w14:textId="77777777" w:rsidR="00435C7A" w:rsidRDefault="00435C7A" w:rsidP="00435C7A">
      <w:pPr>
        <w:spacing w:after="0"/>
        <w:ind w:right="1229"/>
      </w:pPr>
      <w:r>
        <w:t>.data:0040813E                 db    0</w:t>
      </w:r>
    </w:p>
    <w:p w14:paraId="14ED09B9" w14:textId="77777777" w:rsidR="00435C7A" w:rsidRDefault="00435C7A" w:rsidP="00435C7A">
      <w:pPr>
        <w:spacing w:after="0"/>
        <w:ind w:right="1229"/>
      </w:pPr>
      <w:r>
        <w:t>.data:0040813F                 db    0</w:t>
      </w:r>
    </w:p>
    <w:p w14:paraId="649AACCF" w14:textId="77777777" w:rsidR="00435C7A" w:rsidRDefault="00435C7A" w:rsidP="00435C7A">
      <w:pPr>
        <w:spacing w:after="0"/>
        <w:ind w:right="1229"/>
      </w:pPr>
      <w:r>
        <w:t>.data:00408140                 db    0</w:t>
      </w:r>
    </w:p>
    <w:p w14:paraId="1CE480A8" w14:textId="77777777" w:rsidR="00435C7A" w:rsidRDefault="00435C7A" w:rsidP="00435C7A">
      <w:pPr>
        <w:spacing w:after="0"/>
        <w:ind w:right="1229"/>
      </w:pPr>
      <w:r>
        <w:t>.data:00408141                 db    0</w:t>
      </w:r>
    </w:p>
    <w:p w14:paraId="05285F63" w14:textId="77777777" w:rsidR="00435C7A" w:rsidRDefault="00435C7A" w:rsidP="00435C7A">
      <w:pPr>
        <w:spacing w:after="0"/>
        <w:ind w:right="1229"/>
      </w:pPr>
      <w:r>
        <w:t>.data:00408142                 db    0</w:t>
      </w:r>
    </w:p>
    <w:p w14:paraId="78E00ED6" w14:textId="77777777" w:rsidR="00435C7A" w:rsidRDefault="00435C7A" w:rsidP="00435C7A">
      <w:pPr>
        <w:spacing w:after="0"/>
        <w:ind w:right="1229"/>
      </w:pPr>
      <w:r>
        <w:t>.data:00408143                 db    0</w:t>
      </w:r>
    </w:p>
    <w:p w14:paraId="46A61896" w14:textId="77777777" w:rsidR="00435C7A" w:rsidRDefault="00435C7A" w:rsidP="00435C7A">
      <w:pPr>
        <w:spacing w:after="0"/>
        <w:ind w:right="1229"/>
      </w:pPr>
      <w:r>
        <w:t>.data:00408144                 db    0</w:t>
      </w:r>
    </w:p>
    <w:p w14:paraId="6D09FB3F" w14:textId="77777777" w:rsidR="00435C7A" w:rsidRDefault="00435C7A" w:rsidP="00435C7A">
      <w:pPr>
        <w:spacing w:after="0"/>
        <w:ind w:right="1229"/>
      </w:pPr>
      <w:r>
        <w:t>.data:00408145                 db    0</w:t>
      </w:r>
    </w:p>
    <w:p w14:paraId="32F8880A" w14:textId="77777777" w:rsidR="00435C7A" w:rsidRDefault="00435C7A" w:rsidP="00435C7A">
      <w:pPr>
        <w:spacing w:after="0"/>
        <w:ind w:right="1229"/>
      </w:pPr>
      <w:r>
        <w:t>.data:00408146                 db    0</w:t>
      </w:r>
    </w:p>
    <w:p w14:paraId="0387ADB2" w14:textId="77777777" w:rsidR="00435C7A" w:rsidRDefault="00435C7A" w:rsidP="00435C7A">
      <w:pPr>
        <w:spacing w:after="0"/>
        <w:ind w:right="1229"/>
      </w:pPr>
      <w:r>
        <w:lastRenderedPageBreak/>
        <w:t>.data:00408147                 db    0</w:t>
      </w:r>
    </w:p>
    <w:p w14:paraId="071F32C6" w14:textId="77777777" w:rsidR="00435C7A" w:rsidRDefault="00435C7A" w:rsidP="00435C7A">
      <w:pPr>
        <w:spacing w:after="0"/>
        <w:ind w:right="1229"/>
      </w:pPr>
      <w:r>
        <w:t>.data:00408148                 db    0</w:t>
      </w:r>
    </w:p>
    <w:p w14:paraId="52EB96BE" w14:textId="77777777" w:rsidR="00435C7A" w:rsidRDefault="00435C7A" w:rsidP="00435C7A">
      <w:pPr>
        <w:spacing w:after="0"/>
        <w:ind w:right="1229"/>
      </w:pPr>
      <w:r>
        <w:t>.data:00408149                 db    0</w:t>
      </w:r>
    </w:p>
    <w:p w14:paraId="3302D56F" w14:textId="77777777" w:rsidR="00435C7A" w:rsidRDefault="00435C7A" w:rsidP="00435C7A">
      <w:pPr>
        <w:spacing w:after="0"/>
        <w:ind w:right="1229"/>
      </w:pPr>
      <w:r>
        <w:t>.data:0040814A                 db    0</w:t>
      </w:r>
    </w:p>
    <w:p w14:paraId="0EC2D812" w14:textId="77777777" w:rsidR="00435C7A" w:rsidRDefault="00435C7A" w:rsidP="00435C7A">
      <w:pPr>
        <w:spacing w:after="0"/>
        <w:ind w:right="1229"/>
      </w:pPr>
      <w:r>
        <w:t>.data:0040814B                 db    0</w:t>
      </w:r>
    </w:p>
    <w:p w14:paraId="63E7EEB9" w14:textId="77777777" w:rsidR="00435C7A" w:rsidRDefault="00435C7A" w:rsidP="00435C7A">
      <w:pPr>
        <w:spacing w:after="0"/>
        <w:ind w:right="1229"/>
      </w:pPr>
      <w:r>
        <w:t>.data:0040814C                 db    0</w:t>
      </w:r>
    </w:p>
    <w:p w14:paraId="53BE1449" w14:textId="77777777" w:rsidR="00435C7A" w:rsidRDefault="00435C7A" w:rsidP="00435C7A">
      <w:pPr>
        <w:spacing w:after="0"/>
        <w:ind w:right="1229"/>
      </w:pPr>
      <w:r>
        <w:t>.data:0040814D                 db    0</w:t>
      </w:r>
    </w:p>
    <w:p w14:paraId="3E1D0FA2" w14:textId="77777777" w:rsidR="00435C7A" w:rsidRDefault="00435C7A" w:rsidP="00435C7A">
      <w:pPr>
        <w:spacing w:after="0"/>
        <w:ind w:right="1229"/>
      </w:pPr>
      <w:r>
        <w:t>.data:0040814E                 db    0</w:t>
      </w:r>
    </w:p>
    <w:p w14:paraId="7BED8EE4" w14:textId="77777777" w:rsidR="00435C7A" w:rsidRDefault="00435C7A" w:rsidP="00435C7A">
      <w:pPr>
        <w:spacing w:after="0"/>
        <w:ind w:right="1229"/>
      </w:pPr>
      <w:r>
        <w:t>.data:0040814F                 db    0</w:t>
      </w:r>
    </w:p>
    <w:p w14:paraId="638FC73F" w14:textId="77777777" w:rsidR="00435C7A" w:rsidRDefault="00435C7A" w:rsidP="00435C7A">
      <w:pPr>
        <w:spacing w:after="0"/>
        <w:ind w:right="1229"/>
      </w:pPr>
      <w:r>
        <w:t>.data:00408150                 db    0</w:t>
      </w:r>
    </w:p>
    <w:p w14:paraId="1DDBB6FF" w14:textId="77777777" w:rsidR="00435C7A" w:rsidRDefault="00435C7A" w:rsidP="00435C7A">
      <w:pPr>
        <w:spacing w:after="0"/>
        <w:ind w:right="1229"/>
      </w:pPr>
      <w:r>
        <w:t>.data:00408151                 db    0</w:t>
      </w:r>
    </w:p>
    <w:p w14:paraId="110818D3" w14:textId="77777777" w:rsidR="00435C7A" w:rsidRDefault="00435C7A" w:rsidP="00435C7A">
      <w:pPr>
        <w:spacing w:after="0"/>
        <w:ind w:right="1229"/>
      </w:pPr>
      <w:r>
        <w:t>.data:00408152                 db    0</w:t>
      </w:r>
    </w:p>
    <w:p w14:paraId="7EAD155D" w14:textId="77777777" w:rsidR="00435C7A" w:rsidRDefault="00435C7A" w:rsidP="00435C7A">
      <w:pPr>
        <w:spacing w:after="0"/>
        <w:ind w:right="1229"/>
      </w:pPr>
      <w:r>
        <w:t>.data:00408153                 db    0</w:t>
      </w:r>
    </w:p>
    <w:p w14:paraId="51199243" w14:textId="77777777" w:rsidR="00435C7A" w:rsidRDefault="00435C7A" w:rsidP="00435C7A">
      <w:pPr>
        <w:spacing w:after="0"/>
        <w:ind w:right="1229"/>
      </w:pPr>
      <w:r>
        <w:t>.data:00408154                 db    0</w:t>
      </w:r>
    </w:p>
    <w:p w14:paraId="5D0CE962" w14:textId="77777777" w:rsidR="00435C7A" w:rsidRDefault="00435C7A" w:rsidP="00435C7A">
      <w:pPr>
        <w:spacing w:after="0"/>
        <w:ind w:right="1229"/>
      </w:pPr>
      <w:r>
        <w:t>.data:00408155                 db    0</w:t>
      </w:r>
    </w:p>
    <w:p w14:paraId="536234A9" w14:textId="77777777" w:rsidR="00435C7A" w:rsidRDefault="00435C7A" w:rsidP="00435C7A">
      <w:pPr>
        <w:spacing w:after="0"/>
        <w:ind w:right="1229"/>
      </w:pPr>
      <w:r>
        <w:t>.data:00408156                 db    0</w:t>
      </w:r>
    </w:p>
    <w:p w14:paraId="798B0BFC" w14:textId="77777777" w:rsidR="00435C7A" w:rsidRDefault="00435C7A" w:rsidP="00435C7A">
      <w:pPr>
        <w:spacing w:after="0"/>
        <w:ind w:right="1229"/>
      </w:pPr>
      <w:r>
        <w:t>.data:00408157                 db    0</w:t>
      </w:r>
    </w:p>
    <w:p w14:paraId="6657C585" w14:textId="77777777" w:rsidR="00435C7A" w:rsidRDefault="00435C7A" w:rsidP="00435C7A">
      <w:pPr>
        <w:spacing w:after="0"/>
        <w:ind w:right="1229"/>
      </w:pPr>
      <w:r>
        <w:t>.data:00408158                 db    0</w:t>
      </w:r>
    </w:p>
    <w:p w14:paraId="50416CA3" w14:textId="77777777" w:rsidR="00435C7A" w:rsidRDefault="00435C7A" w:rsidP="00435C7A">
      <w:pPr>
        <w:spacing w:after="0"/>
        <w:ind w:right="1229"/>
      </w:pPr>
      <w:r>
        <w:t>.data:00408159                 db    0</w:t>
      </w:r>
    </w:p>
    <w:p w14:paraId="78F18393" w14:textId="77777777" w:rsidR="00435C7A" w:rsidRDefault="00435C7A" w:rsidP="00435C7A">
      <w:pPr>
        <w:spacing w:after="0"/>
        <w:ind w:right="1229"/>
      </w:pPr>
      <w:r>
        <w:t>.data:0040815A                 db    0</w:t>
      </w:r>
    </w:p>
    <w:p w14:paraId="6451A0DA" w14:textId="77777777" w:rsidR="00435C7A" w:rsidRDefault="00435C7A" w:rsidP="00435C7A">
      <w:pPr>
        <w:spacing w:after="0"/>
        <w:ind w:right="1229"/>
      </w:pPr>
      <w:r>
        <w:t>.data:0040815B                 db    0</w:t>
      </w:r>
    </w:p>
    <w:p w14:paraId="2A94AE2D" w14:textId="77777777" w:rsidR="00435C7A" w:rsidRDefault="00435C7A" w:rsidP="00435C7A">
      <w:pPr>
        <w:spacing w:after="0"/>
        <w:ind w:right="1229"/>
      </w:pPr>
      <w:r>
        <w:t>.data:0040815C                 db    0</w:t>
      </w:r>
    </w:p>
    <w:p w14:paraId="24EACC2A" w14:textId="77777777" w:rsidR="00435C7A" w:rsidRDefault="00435C7A" w:rsidP="00435C7A">
      <w:pPr>
        <w:spacing w:after="0"/>
        <w:ind w:right="1229"/>
      </w:pPr>
      <w:r>
        <w:t>.data:0040815D                 db    0</w:t>
      </w:r>
    </w:p>
    <w:p w14:paraId="5EA73C99" w14:textId="77777777" w:rsidR="00435C7A" w:rsidRDefault="00435C7A" w:rsidP="00435C7A">
      <w:pPr>
        <w:spacing w:after="0"/>
        <w:ind w:right="1229"/>
      </w:pPr>
      <w:r>
        <w:t>.data:0040815E                 db    0</w:t>
      </w:r>
    </w:p>
    <w:p w14:paraId="50CCB583" w14:textId="77777777" w:rsidR="00435C7A" w:rsidRDefault="00435C7A" w:rsidP="00435C7A">
      <w:pPr>
        <w:spacing w:after="0"/>
        <w:ind w:right="1229"/>
      </w:pPr>
      <w:r>
        <w:t>.data:0040815F                 db    0</w:t>
      </w:r>
    </w:p>
    <w:p w14:paraId="585C4D10" w14:textId="77777777" w:rsidR="00435C7A" w:rsidRDefault="00435C7A" w:rsidP="00435C7A">
      <w:pPr>
        <w:spacing w:after="0"/>
        <w:ind w:right="1229"/>
      </w:pPr>
      <w:r>
        <w:t>.data:00408160                 db    0</w:t>
      </w:r>
    </w:p>
    <w:p w14:paraId="68053CEC" w14:textId="77777777" w:rsidR="00435C7A" w:rsidRDefault="00435C7A" w:rsidP="00435C7A">
      <w:pPr>
        <w:spacing w:after="0"/>
        <w:ind w:right="1229"/>
      </w:pPr>
      <w:r>
        <w:t>.data:00408161                 db    0</w:t>
      </w:r>
    </w:p>
    <w:p w14:paraId="2BFF08F8" w14:textId="77777777" w:rsidR="00435C7A" w:rsidRDefault="00435C7A" w:rsidP="00435C7A">
      <w:pPr>
        <w:spacing w:after="0"/>
        <w:ind w:right="1229"/>
      </w:pPr>
      <w:r>
        <w:t>.data:00408162                 db    0</w:t>
      </w:r>
    </w:p>
    <w:p w14:paraId="7207E6C3" w14:textId="77777777" w:rsidR="00435C7A" w:rsidRDefault="00435C7A" w:rsidP="00435C7A">
      <w:pPr>
        <w:spacing w:after="0"/>
        <w:ind w:right="1229"/>
      </w:pPr>
      <w:r>
        <w:t>.data:00408163                 db    0</w:t>
      </w:r>
    </w:p>
    <w:p w14:paraId="342CAA6C" w14:textId="77777777" w:rsidR="00435C7A" w:rsidRDefault="00435C7A" w:rsidP="00435C7A">
      <w:pPr>
        <w:spacing w:after="0"/>
        <w:ind w:right="1229"/>
      </w:pPr>
      <w:r>
        <w:t>.data:00408164                 db    0</w:t>
      </w:r>
    </w:p>
    <w:p w14:paraId="3092B426" w14:textId="77777777" w:rsidR="00435C7A" w:rsidRDefault="00435C7A" w:rsidP="00435C7A">
      <w:pPr>
        <w:spacing w:after="0"/>
        <w:ind w:right="1229"/>
      </w:pPr>
      <w:r>
        <w:t>.data:00408165                 db    0</w:t>
      </w:r>
    </w:p>
    <w:p w14:paraId="0715D127" w14:textId="77777777" w:rsidR="00435C7A" w:rsidRDefault="00435C7A" w:rsidP="00435C7A">
      <w:pPr>
        <w:spacing w:after="0"/>
        <w:ind w:right="1229"/>
      </w:pPr>
      <w:r>
        <w:t>.data:00408166                 db    0</w:t>
      </w:r>
    </w:p>
    <w:p w14:paraId="6B05733F" w14:textId="77777777" w:rsidR="00435C7A" w:rsidRDefault="00435C7A" w:rsidP="00435C7A">
      <w:pPr>
        <w:spacing w:after="0"/>
        <w:ind w:right="1229"/>
      </w:pPr>
      <w:r>
        <w:t>.data:00408167                 db    0</w:t>
      </w:r>
    </w:p>
    <w:p w14:paraId="4B232CED" w14:textId="77777777" w:rsidR="00435C7A" w:rsidRDefault="00435C7A" w:rsidP="00435C7A">
      <w:pPr>
        <w:spacing w:after="0"/>
        <w:ind w:right="1229"/>
      </w:pPr>
      <w:r>
        <w:t>.data:00408168                 db    0</w:t>
      </w:r>
    </w:p>
    <w:p w14:paraId="1F7F4F73" w14:textId="77777777" w:rsidR="00435C7A" w:rsidRDefault="00435C7A" w:rsidP="00435C7A">
      <w:pPr>
        <w:spacing w:after="0"/>
        <w:ind w:right="1229"/>
      </w:pPr>
      <w:r>
        <w:t>.data:00408169                 db    0</w:t>
      </w:r>
    </w:p>
    <w:p w14:paraId="7217AFF6" w14:textId="77777777" w:rsidR="00435C7A" w:rsidRDefault="00435C7A" w:rsidP="00435C7A">
      <w:pPr>
        <w:spacing w:after="0"/>
        <w:ind w:right="1229"/>
      </w:pPr>
      <w:r>
        <w:t>.data:0040816A                 db    0</w:t>
      </w:r>
    </w:p>
    <w:p w14:paraId="11C6719F" w14:textId="77777777" w:rsidR="00435C7A" w:rsidRDefault="00435C7A" w:rsidP="00435C7A">
      <w:pPr>
        <w:spacing w:after="0"/>
        <w:ind w:right="1229"/>
      </w:pPr>
      <w:r>
        <w:t>.data:0040816B                 db    0</w:t>
      </w:r>
    </w:p>
    <w:p w14:paraId="0501A0FB" w14:textId="77777777" w:rsidR="00435C7A" w:rsidRDefault="00435C7A" w:rsidP="00435C7A">
      <w:pPr>
        <w:spacing w:after="0"/>
        <w:ind w:right="1229"/>
      </w:pPr>
      <w:r>
        <w:t>.data:0040816C                 db    0</w:t>
      </w:r>
    </w:p>
    <w:p w14:paraId="2A8963D9" w14:textId="77777777" w:rsidR="00435C7A" w:rsidRDefault="00435C7A" w:rsidP="00435C7A">
      <w:pPr>
        <w:spacing w:after="0"/>
        <w:ind w:right="1229"/>
      </w:pPr>
      <w:r>
        <w:t>.data:0040816D                 db    0</w:t>
      </w:r>
    </w:p>
    <w:p w14:paraId="73C84B2E" w14:textId="77777777" w:rsidR="00435C7A" w:rsidRDefault="00435C7A" w:rsidP="00435C7A">
      <w:pPr>
        <w:spacing w:after="0"/>
        <w:ind w:right="1229"/>
      </w:pPr>
      <w:r>
        <w:t>.data:0040816E                 db    0</w:t>
      </w:r>
    </w:p>
    <w:p w14:paraId="65F90B43" w14:textId="77777777" w:rsidR="00435C7A" w:rsidRDefault="00435C7A" w:rsidP="00435C7A">
      <w:pPr>
        <w:spacing w:after="0"/>
        <w:ind w:right="1229"/>
      </w:pPr>
      <w:r>
        <w:t>.data:0040816F                 db    0</w:t>
      </w:r>
    </w:p>
    <w:p w14:paraId="1E31E461" w14:textId="77777777" w:rsidR="00435C7A" w:rsidRDefault="00435C7A" w:rsidP="00435C7A">
      <w:pPr>
        <w:spacing w:after="0"/>
        <w:ind w:right="1229"/>
      </w:pPr>
      <w:r>
        <w:t>.data:00408170                 db    0</w:t>
      </w:r>
    </w:p>
    <w:p w14:paraId="7B132B4F" w14:textId="77777777" w:rsidR="00435C7A" w:rsidRDefault="00435C7A" w:rsidP="00435C7A">
      <w:pPr>
        <w:spacing w:after="0"/>
        <w:ind w:right="1229"/>
      </w:pPr>
      <w:r>
        <w:t>.data:00408171                 db    0</w:t>
      </w:r>
    </w:p>
    <w:p w14:paraId="2971803E" w14:textId="77777777" w:rsidR="00435C7A" w:rsidRDefault="00435C7A" w:rsidP="00435C7A">
      <w:pPr>
        <w:spacing w:after="0"/>
        <w:ind w:right="1229"/>
      </w:pPr>
      <w:r>
        <w:t>.data:00408172                 db    0</w:t>
      </w:r>
    </w:p>
    <w:p w14:paraId="02519ED2" w14:textId="77777777" w:rsidR="00435C7A" w:rsidRDefault="00435C7A" w:rsidP="00435C7A">
      <w:pPr>
        <w:spacing w:after="0"/>
        <w:ind w:right="1229"/>
      </w:pPr>
      <w:r>
        <w:lastRenderedPageBreak/>
        <w:t>.data:00408173                 db    0</w:t>
      </w:r>
    </w:p>
    <w:p w14:paraId="10469F08" w14:textId="77777777" w:rsidR="00435C7A" w:rsidRDefault="00435C7A" w:rsidP="00435C7A">
      <w:pPr>
        <w:spacing w:after="0"/>
        <w:ind w:right="1229"/>
      </w:pPr>
      <w:r>
        <w:t>.data:00408174                 db    0</w:t>
      </w:r>
    </w:p>
    <w:p w14:paraId="004FA6FE" w14:textId="77777777" w:rsidR="00435C7A" w:rsidRDefault="00435C7A" w:rsidP="00435C7A">
      <w:pPr>
        <w:spacing w:after="0"/>
        <w:ind w:right="1229"/>
      </w:pPr>
      <w:r>
        <w:t>.data:00408175                 db    0</w:t>
      </w:r>
    </w:p>
    <w:p w14:paraId="0AC6016B" w14:textId="77777777" w:rsidR="00435C7A" w:rsidRDefault="00435C7A" w:rsidP="00435C7A">
      <w:pPr>
        <w:spacing w:after="0"/>
        <w:ind w:right="1229"/>
      </w:pPr>
      <w:r>
        <w:t>.data:00408176                 db    0</w:t>
      </w:r>
    </w:p>
    <w:p w14:paraId="6931209D" w14:textId="77777777" w:rsidR="00435C7A" w:rsidRDefault="00435C7A" w:rsidP="00435C7A">
      <w:pPr>
        <w:spacing w:after="0"/>
        <w:ind w:right="1229"/>
      </w:pPr>
      <w:r>
        <w:t>.data:00408177                 db    0</w:t>
      </w:r>
    </w:p>
    <w:p w14:paraId="1CBD1ED7" w14:textId="77777777" w:rsidR="00435C7A" w:rsidRDefault="00435C7A" w:rsidP="00435C7A">
      <w:pPr>
        <w:spacing w:after="0"/>
        <w:ind w:right="1229"/>
      </w:pPr>
      <w:r>
        <w:t>.data:00408178                 db    0</w:t>
      </w:r>
    </w:p>
    <w:p w14:paraId="1E54D34F" w14:textId="77777777" w:rsidR="00435C7A" w:rsidRDefault="00435C7A" w:rsidP="00435C7A">
      <w:pPr>
        <w:spacing w:after="0"/>
        <w:ind w:right="1229"/>
      </w:pPr>
      <w:r>
        <w:t>.data:00408179                 db    0</w:t>
      </w:r>
    </w:p>
    <w:p w14:paraId="373B2FD4" w14:textId="77777777" w:rsidR="00435C7A" w:rsidRDefault="00435C7A" w:rsidP="00435C7A">
      <w:pPr>
        <w:spacing w:after="0"/>
        <w:ind w:right="1229"/>
      </w:pPr>
      <w:r>
        <w:t>.data:0040817A                 db    0</w:t>
      </w:r>
    </w:p>
    <w:p w14:paraId="74A69F58" w14:textId="77777777" w:rsidR="00435C7A" w:rsidRDefault="00435C7A" w:rsidP="00435C7A">
      <w:pPr>
        <w:spacing w:after="0"/>
        <w:ind w:right="1229"/>
      </w:pPr>
      <w:r>
        <w:t>.data:0040817B                 db    0</w:t>
      </w:r>
    </w:p>
    <w:p w14:paraId="373BF02D" w14:textId="77777777" w:rsidR="00435C7A" w:rsidRDefault="00435C7A" w:rsidP="00435C7A">
      <w:pPr>
        <w:spacing w:after="0"/>
        <w:ind w:right="1229"/>
      </w:pPr>
      <w:r>
        <w:t>.data:0040817C                 db    0</w:t>
      </w:r>
    </w:p>
    <w:p w14:paraId="1179B5E8" w14:textId="77777777" w:rsidR="00435C7A" w:rsidRDefault="00435C7A" w:rsidP="00435C7A">
      <w:pPr>
        <w:spacing w:after="0"/>
        <w:ind w:right="1229"/>
      </w:pPr>
      <w:r>
        <w:t>.data:0040817D                 db    0</w:t>
      </w:r>
    </w:p>
    <w:p w14:paraId="05444AAB" w14:textId="77777777" w:rsidR="00435C7A" w:rsidRDefault="00435C7A" w:rsidP="00435C7A">
      <w:pPr>
        <w:spacing w:after="0"/>
        <w:ind w:right="1229"/>
      </w:pPr>
      <w:r>
        <w:t>.data:0040817E                 db    0</w:t>
      </w:r>
    </w:p>
    <w:p w14:paraId="27F13D3E" w14:textId="77777777" w:rsidR="00435C7A" w:rsidRDefault="00435C7A" w:rsidP="00435C7A">
      <w:pPr>
        <w:spacing w:after="0"/>
        <w:ind w:right="1229"/>
      </w:pPr>
      <w:r>
        <w:t>.data:0040817F                 db    0</w:t>
      </w:r>
    </w:p>
    <w:p w14:paraId="6CC7330F" w14:textId="77777777" w:rsidR="00435C7A" w:rsidRDefault="00435C7A" w:rsidP="00435C7A">
      <w:pPr>
        <w:spacing w:after="0"/>
        <w:ind w:right="1229"/>
      </w:pPr>
      <w:r>
        <w:t>.data:00408180                 db    0</w:t>
      </w:r>
    </w:p>
    <w:p w14:paraId="30FEC7DA" w14:textId="77777777" w:rsidR="00435C7A" w:rsidRDefault="00435C7A" w:rsidP="00435C7A">
      <w:pPr>
        <w:spacing w:after="0"/>
        <w:ind w:right="1229"/>
      </w:pPr>
      <w:r>
        <w:t>.data:00408181                 db    0</w:t>
      </w:r>
    </w:p>
    <w:p w14:paraId="3945C459" w14:textId="77777777" w:rsidR="00435C7A" w:rsidRDefault="00435C7A" w:rsidP="00435C7A">
      <w:pPr>
        <w:spacing w:after="0"/>
        <w:ind w:right="1229"/>
      </w:pPr>
      <w:r>
        <w:t>.data:00408182                 db    0</w:t>
      </w:r>
    </w:p>
    <w:p w14:paraId="448A4F1E" w14:textId="77777777" w:rsidR="00435C7A" w:rsidRDefault="00435C7A" w:rsidP="00435C7A">
      <w:pPr>
        <w:spacing w:after="0"/>
        <w:ind w:right="1229"/>
      </w:pPr>
      <w:r>
        <w:t>.data:00408183                 db    0</w:t>
      </w:r>
    </w:p>
    <w:p w14:paraId="090A0200" w14:textId="77777777" w:rsidR="00435C7A" w:rsidRDefault="00435C7A" w:rsidP="00435C7A">
      <w:pPr>
        <w:spacing w:after="0"/>
        <w:ind w:right="1229"/>
      </w:pPr>
      <w:r>
        <w:t>.data:00408184                 db    0</w:t>
      </w:r>
    </w:p>
    <w:p w14:paraId="5FFB7425" w14:textId="77777777" w:rsidR="00435C7A" w:rsidRDefault="00435C7A" w:rsidP="00435C7A">
      <w:pPr>
        <w:spacing w:after="0"/>
        <w:ind w:right="1229"/>
      </w:pPr>
      <w:r>
        <w:t>.data:00408185                 db    0</w:t>
      </w:r>
    </w:p>
    <w:p w14:paraId="4CA3877B" w14:textId="77777777" w:rsidR="00435C7A" w:rsidRDefault="00435C7A" w:rsidP="00435C7A">
      <w:pPr>
        <w:spacing w:after="0"/>
        <w:ind w:right="1229"/>
      </w:pPr>
      <w:r>
        <w:t>.data:00408186                 db    0</w:t>
      </w:r>
    </w:p>
    <w:p w14:paraId="389163EF" w14:textId="77777777" w:rsidR="00435C7A" w:rsidRDefault="00435C7A" w:rsidP="00435C7A">
      <w:pPr>
        <w:spacing w:after="0"/>
        <w:ind w:right="1229"/>
      </w:pPr>
      <w:r>
        <w:t>.data:00408187                 db    0</w:t>
      </w:r>
    </w:p>
    <w:p w14:paraId="3CB39108" w14:textId="77777777" w:rsidR="00435C7A" w:rsidRDefault="00435C7A" w:rsidP="00435C7A">
      <w:pPr>
        <w:spacing w:after="0"/>
        <w:ind w:right="1229"/>
      </w:pPr>
      <w:r>
        <w:t>.data:00408188                 db    0</w:t>
      </w:r>
    </w:p>
    <w:p w14:paraId="4FCFA524" w14:textId="77777777" w:rsidR="00435C7A" w:rsidRDefault="00435C7A" w:rsidP="00435C7A">
      <w:pPr>
        <w:spacing w:after="0"/>
        <w:ind w:right="1229"/>
      </w:pPr>
      <w:r>
        <w:t>.data:00408189                 db    0</w:t>
      </w:r>
    </w:p>
    <w:p w14:paraId="6BFF299F" w14:textId="77777777" w:rsidR="00435C7A" w:rsidRDefault="00435C7A" w:rsidP="00435C7A">
      <w:pPr>
        <w:spacing w:after="0"/>
        <w:ind w:right="1229"/>
      </w:pPr>
      <w:r>
        <w:t>.data:0040818A                 db    0</w:t>
      </w:r>
    </w:p>
    <w:p w14:paraId="36ECA6E8" w14:textId="77777777" w:rsidR="00435C7A" w:rsidRDefault="00435C7A" w:rsidP="00435C7A">
      <w:pPr>
        <w:spacing w:after="0"/>
        <w:ind w:right="1229"/>
      </w:pPr>
      <w:r>
        <w:t>.data:0040818B                 db    0</w:t>
      </w:r>
    </w:p>
    <w:p w14:paraId="2FCBECB9" w14:textId="77777777" w:rsidR="00435C7A" w:rsidRDefault="00435C7A" w:rsidP="00435C7A">
      <w:pPr>
        <w:spacing w:after="0"/>
        <w:ind w:right="1229"/>
      </w:pPr>
      <w:r>
        <w:t>.data:0040818C                 db    0</w:t>
      </w:r>
    </w:p>
    <w:p w14:paraId="3D4531E6" w14:textId="77777777" w:rsidR="00435C7A" w:rsidRDefault="00435C7A" w:rsidP="00435C7A">
      <w:pPr>
        <w:spacing w:after="0"/>
        <w:ind w:right="1229"/>
      </w:pPr>
      <w:r>
        <w:t>.data:0040818D                 db    0</w:t>
      </w:r>
    </w:p>
    <w:p w14:paraId="22982357" w14:textId="77777777" w:rsidR="00435C7A" w:rsidRDefault="00435C7A" w:rsidP="00435C7A">
      <w:pPr>
        <w:spacing w:after="0"/>
        <w:ind w:right="1229"/>
      </w:pPr>
      <w:r>
        <w:t>.data:0040818E                 db    0</w:t>
      </w:r>
    </w:p>
    <w:p w14:paraId="419091D4" w14:textId="77777777" w:rsidR="00435C7A" w:rsidRDefault="00435C7A" w:rsidP="00435C7A">
      <w:pPr>
        <w:spacing w:after="0"/>
        <w:ind w:right="1229"/>
      </w:pPr>
      <w:r>
        <w:t>.data:0040818F                 db    0</w:t>
      </w:r>
    </w:p>
    <w:p w14:paraId="623747F5" w14:textId="77777777" w:rsidR="00435C7A" w:rsidRDefault="00435C7A" w:rsidP="00435C7A">
      <w:pPr>
        <w:spacing w:after="0"/>
        <w:ind w:right="1229"/>
      </w:pPr>
      <w:r>
        <w:t>.data:00408190                 db    0</w:t>
      </w:r>
    </w:p>
    <w:p w14:paraId="7DD068F4" w14:textId="77777777" w:rsidR="00435C7A" w:rsidRDefault="00435C7A" w:rsidP="00435C7A">
      <w:pPr>
        <w:spacing w:after="0"/>
        <w:ind w:right="1229"/>
      </w:pPr>
      <w:r>
        <w:t>.data:00408191                 db    0</w:t>
      </w:r>
    </w:p>
    <w:p w14:paraId="3F574882" w14:textId="77777777" w:rsidR="00435C7A" w:rsidRDefault="00435C7A" w:rsidP="00435C7A">
      <w:pPr>
        <w:spacing w:after="0"/>
        <w:ind w:right="1229"/>
      </w:pPr>
      <w:r>
        <w:t>.data:00408192                 db    0</w:t>
      </w:r>
    </w:p>
    <w:p w14:paraId="12858469" w14:textId="77777777" w:rsidR="00435C7A" w:rsidRDefault="00435C7A" w:rsidP="00435C7A">
      <w:pPr>
        <w:spacing w:after="0"/>
        <w:ind w:right="1229"/>
      </w:pPr>
      <w:r>
        <w:t>.data:00408193                 db    0</w:t>
      </w:r>
    </w:p>
    <w:p w14:paraId="27357A2D" w14:textId="77777777" w:rsidR="00435C7A" w:rsidRDefault="00435C7A" w:rsidP="00435C7A">
      <w:pPr>
        <w:spacing w:after="0"/>
        <w:ind w:right="1229"/>
      </w:pPr>
      <w:r>
        <w:t>.data:00408194                 db    0</w:t>
      </w:r>
    </w:p>
    <w:p w14:paraId="499CD582" w14:textId="77777777" w:rsidR="00435C7A" w:rsidRDefault="00435C7A" w:rsidP="00435C7A">
      <w:pPr>
        <w:spacing w:after="0"/>
        <w:ind w:right="1229"/>
      </w:pPr>
      <w:r>
        <w:t>.data:00408195                 db    0</w:t>
      </w:r>
    </w:p>
    <w:p w14:paraId="20B7A8CE" w14:textId="77777777" w:rsidR="00435C7A" w:rsidRDefault="00435C7A" w:rsidP="00435C7A">
      <w:pPr>
        <w:spacing w:after="0"/>
        <w:ind w:right="1229"/>
      </w:pPr>
      <w:r>
        <w:t>.data:00408196                 db    0</w:t>
      </w:r>
    </w:p>
    <w:p w14:paraId="40D3B2BD" w14:textId="77777777" w:rsidR="00435C7A" w:rsidRDefault="00435C7A" w:rsidP="00435C7A">
      <w:pPr>
        <w:spacing w:after="0"/>
        <w:ind w:right="1229"/>
      </w:pPr>
      <w:r>
        <w:t>.data:00408197                 db    0</w:t>
      </w:r>
    </w:p>
    <w:p w14:paraId="147CD694" w14:textId="77777777" w:rsidR="00435C7A" w:rsidRDefault="00435C7A" w:rsidP="00435C7A">
      <w:pPr>
        <w:spacing w:after="0"/>
        <w:ind w:right="1229"/>
      </w:pPr>
      <w:r>
        <w:t>.data:00408198                 db    0</w:t>
      </w:r>
    </w:p>
    <w:p w14:paraId="14409E0C" w14:textId="77777777" w:rsidR="00435C7A" w:rsidRDefault="00435C7A" w:rsidP="00435C7A">
      <w:pPr>
        <w:spacing w:after="0"/>
        <w:ind w:right="1229"/>
      </w:pPr>
      <w:r>
        <w:t>.data:00408199                 db    0</w:t>
      </w:r>
    </w:p>
    <w:p w14:paraId="0DFBE145" w14:textId="77777777" w:rsidR="00435C7A" w:rsidRDefault="00435C7A" w:rsidP="00435C7A">
      <w:pPr>
        <w:spacing w:after="0"/>
        <w:ind w:right="1229"/>
      </w:pPr>
      <w:r>
        <w:t>.data:0040819A                 db    0</w:t>
      </w:r>
    </w:p>
    <w:p w14:paraId="12FDBC4E" w14:textId="77777777" w:rsidR="00435C7A" w:rsidRDefault="00435C7A" w:rsidP="00435C7A">
      <w:pPr>
        <w:spacing w:after="0"/>
        <w:ind w:right="1229"/>
      </w:pPr>
      <w:r>
        <w:t>.data:0040819B                 db    0</w:t>
      </w:r>
    </w:p>
    <w:p w14:paraId="2B2DC492" w14:textId="77777777" w:rsidR="00435C7A" w:rsidRDefault="00435C7A" w:rsidP="00435C7A">
      <w:pPr>
        <w:spacing w:after="0"/>
        <w:ind w:right="1229"/>
      </w:pPr>
      <w:r>
        <w:t>.data:0040819C                 db    0</w:t>
      </w:r>
    </w:p>
    <w:p w14:paraId="15DACC6A" w14:textId="77777777" w:rsidR="00435C7A" w:rsidRDefault="00435C7A" w:rsidP="00435C7A">
      <w:pPr>
        <w:spacing w:after="0"/>
        <w:ind w:right="1229"/>
      </w:pPr>
      <w:r>
        <w:t>.data:0040819D                 db    0</w:t>
      </w:r>
    </w:p>
    <w:p w14:paraId="05E0BAE7" w14:textId="77777777" w:rsidR="00435C7A" w:rsidRDefault="00435C7A" w:rsidP="00435C7A">
      <w:pPr>
        <w:spacing w:after="0"/>
        <w:ind w:right="1229"/>
      </w:pPr>
      <w:r>
        <w:t>.data:0040819E                 db    0</w:t>
      </w:r>
    </w:p>
    <w:p w14:paraId="196EF2D5" w14:textId="77777777" w:rsidR="00435C7A" w:rsidRDefault="00435C7A" w:rsidP="00435C7A">
      <w:pPr>
        <w:spacing w:after="0"/>
        <w:ind w:right="1229"/>
      </w:pPr>
      <w:r>
        <w:lastRenderedPageBreak/>
        <w:t>.data:0040819F                 db    0</w:t>
      </w:r>
    </w:p>
    <w:p w14:paraId="506690B9" w14:textId="77777777" w:rsidR="00435C7A" w:rsidRDefault="00435C7A" w:rsidP="00435C7A">
      <w:pPr>
        <w:spacing w:after="0"/>
        <w:ind w:right="1229"/>
      </w:pPr>
      <w:r>
        <w:t>.data:004081A0                 db    0</w:t>
      </w:r>
    </w:p>
    <w:p w14:paraId="09CADDA8" w14:textId="77777777" w:rsidR="00435C7A" w:rsidRDefault="00435C7A" w:rsidP="00435C7A">
      <w:pPr>
        <w:spacing w:after="0"/>
        <w:ind w:right="1229"/>
      </w:pPr>
      <w:r>
        <w:t>.data:004081A1                 db    0</w:t>
      </w:r>
    </w:p>
    <w:p w14:paraId="46A61E58" w14:textId="77777777" w:rsidR="00435C7A" w:rsidRDefault="00435C7A" w:rsidP="00435C7A">
      <w:pPr>
        <w:spacing w:after="0"/>
        <w:ind w:right="1229"/>
      </w:pPr>
      <w:r>
        <w:t>.data:004081A2                 db    0</w:t>
      </w:r>
    </w:p>
    <w:p w14:paraId="6DE6E52A" w14:textId="77777777" w:rsidR="00435C7A" w:rsidRDefault="00435C7A" w:rsidP="00435C7A">
      <w:pPr>
        <w:spacing w:after="0"/>
        <w:ind w:right="1229"/>
      </w:pPr>
      <w:r>
        <w:t>.data:004081A3                 db    0</w:t>
      </w:r>
    </w:p>
    <w:p w14:paraId="4DF27C3C" w14:textId="77777777" w:rsidR="00435C7A" w:rsidRDefault="00435C7A" w:rsidP="00435C7A">
      <w:pPr>
        <w:spacing w:after="0"/>
        <w:ind w:right="1229"/>
      </w:pPr>
      <w:r>
        <w:t>.data:004081A4                 db    0</w:t>
      </w:r>
    </w:p>
    <w:p w14:paraId="6A94ECED" w14:textId="77777777" w:rsidR="00435C7A" w:rsidRDefault="00435C7A" w:rsidP="00435C7A">
      <w:pPr>
        <w:spacing w:after="0"/>
        <w:ind w:right="1229"/>
      </w:pPr>
      <w:r>
        <w:t>.data:004081A5                 db    0</w:t>
      </w:r>
    </w:p>
    <w:p w14:paraId="6E5225D9" w14:textId="77777777" w:rsidR="00435C7A" w:rsidRDefault="00435C7A" w:rsidP="00435C7A">
      <w:pPr>
        <w:spacing w:after="0"/>
        <w:ind w:right="1229"/>
      </w:pPr>
      <w:r>
        <w:t>.data:004081A6                 db    0</w:t>
      </w:r>
    </w:p>
    <w:p w14:paraId="6082E94B" w14:textId="77777777" w:rsidR="00435C7A" w:rsidRDefault="00435C7A" w:rsidP="00435C7A">
      <w:pPr>
        <w:spacing w:after="0"/>
        <w:ind w:right="1229"/>
      </w:pPr>
      <w:r>
        <w:t>.data:004081A7                 db    0</w:t>
      </w:r>
    </w:p>
    <w:p w14:paraId="193CDF01" w14:textId="77777777" w:rsidR="00435C7A" w:rsidRDefault="00435C7A" w:rsidP="00435C7A">
      <w:pPr>
        <w:spacing w:after="0"/>
        <w:ind w:right="1229"/>
      </w:pPr>
      <w:r>
        <w:t>.data:004081A8                 db    0</w:t>
      </w:r>
    </w:p>
    <w:p w14:paraId="4F43ED66" w14:textId="77777777" w:rsidR="00435C7A" w:rsidRDefault="00435C7A" w:rsidP="00435C7A">
      <w:pPr>
        <w:spacing w:after="0"/>
        <w:ind w:right="1229"/>
      </w:pPr>
      <w:r>
        <w:t>.data:004081A9                 db    0</w:t>
      </w:r>
    </w:p>
    <w:p w14:paraId="7BF73931" w14:textId="77777777" w:rsidR="00435C7A" w:rsidRDefault="00435C7A" w:rsidP="00435C7A">
      <w:pPr>
        <w:spacing w:after="0"/>
        <w:ind w:right="1229"/>
      </w:pPr>
      <w:r>
        <w:t>.data:004081AA                 db    0</w:t>
      </w:r>
    </w:p>
    <w:p w14:paraId="565A1685" w14:textId="77777777" w:rsidR="00435C7A" w:rsidRDefault="00435C7A" w:rsidP="00435C7A">
      <w:pPr>
        <w:spacing w:after="0"/>
        <w:ind w:right="1229"/>
      </w:pPr>
      <w:r>
        <w:t>.data:004081AB                 db    0</w:t>
      </w:r>
    </w:p>
    <w:p w14:paraId="591EC0C2" w14:textId="77777777" w:rsidR="00435C7A" w:rsidRDefault="00435C7A" w:rsidP="00435C7A">
      <w:pPr>
        <w:spacing w:after="0"/>
        <w:ind w:right="1229"/>
      </w:pPr>
      <w:r>
        <w:t>.data:004081AC                 db    0</w:t>
      </w:r>
    </w:p>
    <w:p w14:paraId="0BD5C785" w14:textId="77777777" w:rsidR="00435C7A" w:rsidRDefault="00435C7A" w:rsidP="00435C7A">
      <w:pPr>
        <w:spacing w:after="0"/>
        <w:ind w:right="1229"/>
      </w:pPr>
      <w:r>
        <w:t>.data:004081AD                 db    0</w:t>
      </w:r>
    </w:p>
    <w:p w14:paraId="2353E228" w14:textId="77777777" w:rsidR="00435C7A" w:rsidRDefault="00435C7A" w:rsidP="00435C7A">
      <w:pPr>
        <w:spacing w:after="0"/>
        <w:ind w:right="1229"/>
      </w:pPr>
      <w:r>
        <w:t>.data:004081AE                 db    0</w:t>
      </w:r>
    </w:p>
    <w:p w14:paraId="6417CBC8" w14:textId="77777777" w:rsidR="00435C7A" w:rsidRDefault="00435C7A" w:rsidP="00435C7A">
      <w:pPr>
        <w:spacing w:after="0"/>
        <w:ind w:right="1229"/>
      </w:pPr>
      <w:r>
        <w:t>.data:004081AF                 db    0</w:t>
      </w:r>
    </w:p>
    <w:p w14:paraId="7FF19AC8" w14:textId="77777777" w:rsidR="00435C7A" w:rsidRDefault="00435C7A" w:rsidP="00435C7A">
      <w:pPr>
        <w:spacing w:after="0"/>
        <w:ind w:right="1229"/>
      </w:pPr>
      <w:r>
        <w:t>.data:004081B0                 db    0</w:t>
      </w:r>
    </w:p>
    <w:p w14:paraId="72CBF6C5" w14:textId="77777777" w:rsidR="00435C7A" w:rsidRDefault="00435C7A" w:rsidP="00435C7A">
      <w:pPr>
        <w:spacing w:after="0"/>
        <w:ind w:right="1229"/>
      </w:pPr>
      <w:r>
        <w:t>.data:004081B1                 db    0</w:t>
      </w:r>
    </w:p>
    <w:p w14:paraId="15C6D72F" w14:textId="77777777" w:rsidR="00435C7A" w:rsidRDefault="00435C7A" w:rsidP="00435C7A">
      <w:pPr>
        <w:spacing w:after="0"/>
        <w:ind w:right="1229"/>
      </w:pPr>
      <w:r>
        <w:t>.data:004081B2                 db    0</w:t>
      </w:r>
    </w:p>
    <w:p w14:paraId="0839E40B" w14:textId="77777777" w:rsidR="00435C7A" w:rsidRDefault="00435C7A" w:rsidP="00435C7A">
      <w:pPr>
        <w:spacing w:after="0"/>
        <w:ind w:right="1229"/>
      </w:pPr>
      <w:r>
        <w:t>.data:004081B3                 db    0</w:t>
      </w:r>
    </w:p>
    <w:p w14:paraId="2FEE35CA" w14:textId="77777777" w:rsidR="00435C7A" w:rsidRDefault="00435C7A" w:rsidP="00435C7A">
      <w:pPr>
        <w:spacing w:after="0"/>
        <w:ind w:right="1229"/>
      </w:pPr>
      <w:r>
        <w:t>.data:004081B4                 db    0</w:t>
      </w:r>
    </w:p>
    <w:p w14:paraId="60925E46" w14:textId="77777777" w:rsidR="00435C7A" w:rsidRDefault="00435C7A" w:rsidP="00435C7A">
      <w:pPr>
        <w:spacing w:after="0"/>
        <w:ind w:right="1229"/>
      </w:pPr>
      <w:r>
        <w:t>.data:004081B5                 db    0</w:t>
      </w:r>
    </w:p>
    <w:p w14:paraId="6A377FBD" w14:textId="77777777" w:rsidR="00435C7A" w:rsidRDefault="00435C7A" w:rsidP="00435C7A">
      <w:pPr>
        <w:spacing w:after="0"/>
        <w:ind w:right="1229"/>
      </w:pPr>
      <w:r>
        <w:t>.data:004081B6                 db    0</w:t>
      </w:r>
    </w:p>
    <w:p w14:paraId="6E2C6D78" w14:textId="77777777" w:rsidR="00435C7A" w:rsidRDefault="00435C7A" w:rsidP="00435C7A">
      <w:pPr>
        <w:spacing w:after="0"/>
        <w:ind w:right="1229"/>
      </w:pPr>
      <w:r>
        <w:t>.data:004081B7                 db    0</w:t>
      </w:r>
    </w:p>
    <w:p w14:paraId="39707F71" w14:textId="77777777" w:rsidR="00435C7A" w:rsidRDefault="00435C7A" w:rsidP="00435C7A">
      <w:pPr>
        <w:spacing w:after="0"/>
        <w:ind w:right="1229"/>
      </w:pPr>
      <w:r>
        <w:t>.data:004081B8                 db    0</w:t>
      </w:r>
    </w:p>
    <w:p w14:paraId="2BD5ECCA" w14:textId="77777777" w:rsidR="00435C7A" w:rsidRDefault="00435C7A" w:rsidP="00435C7A">
      <w:pPr>
        <w:spacing w:after="0"/>
        <w:ind w:right="1229"/>
      </w:pPr>
      <w:r>
        <w:t>.data:004081B9                 db    0</w:t>
      </w:r>
    </w:p>
    <w:p w14:paraId="48E9D9F3" w14:textId="77777777" w:rsidR="00435C7A" w:rsidRDefault="00435C7A" w:rsidP="00435C7A">
      <w:pPr>
        <w:spacing w:after="0"/>
        <w:ind w:right="1229"/>
      </w:pPr>
      <w:r>
        <w:t>.data:004081BA                 db    0</w:t>
      </w:r>
    </w:p>
    <w:p w14:paraId="4E5B0D94" w14:textId="77777777" w:rsidR="00435C7A" w:rsidRDefault="00435C7A" w:rsidP="00435C7A">
      <w:pPr>
        <w:spacing w:after="0"/>
        <w:ind w:right="1229"/>
      </w:pPr>
      <w:r>
        <w:t>.data:004081BB                 db    0</w:t>
      </w:r>
    </w:p>
    <w:p w14:paraId="1624B97D" w14:textId="77777777" w:rsidR="00435C7A" w:rsidRDefault="00435C7A" w:rsidP="00435C7A">
      <w:pPr>
        <w:spacing w:after="0"/>
        <w:ind w:right="1229"/>
      </w:pPr>
      <w:r>
        <w:t>.data:004081BC                 db    0</w:t>
      </w:r>
    </w:p>
    <w:p w14:paraId="19ECB845" w14:textId="77777777" w:rsidR="00435C7A" w:rsidRDefault="00435C7A" w:rsidP="00435C7A">
      <w:pPr>
        <w:spacing w:after="0"/>
        <w:ind w:right="1229"/>
      </w:pPr>
      <w:r>
        <w:t>.data:004081BD                 db    0</w:t>
      </w:r>
    </w:p>
    <w:p w14:paraId="2965E9F6" w14:textId="77777777" w:rsidR="00435C7A" w:rsidRDefault="00435C7A" w:rsidP="00435C7A">
      <w:pPr>
        <w:spacing w:after="0"/>
        <w:ind w:right="1229"/>
      </w:pPr>
      <w:r>
        <w:t>.data:004081BE                 db    0</w:t>
      </w:r>
    </w:p>
    <w:p w14:paraId="45CD535D" w14:textId="77777777" w:rsidR="00435C7A" w:rsidRDefault="00435C7A" w:rsidP="00435C7A">
      <w:pPr>
        <w:spacing w:after="0"/>
        <w:ind w:right="1229"/>
      </w:pPr>
      <w:r>
        <w:t>.data:004081BF                 db    0</w:t>
      </w:r>
    </w:p>
    <w:p w14:paraId="7103FE2F" w14:textId="77777777" w:rsidR="00435C7A" w:rsidRDefault="00435C7A" w:rsidP="00435C7A">
      <w:pPr>
        <w:spacing w:after="0"/>
        <w:ind w:right="1229"/>
      </w:pPr>
      <w:r>
        <w:t>.data:004081C0                 db    0</w:t>
      </w:r>
    </w:p>
    <w:p w14:paraId="413B4464" w14:textId="77777777" w:rsidR="00435C7A" w:rsidRDefault="00435C7A" w:rsidP="00435C7A">
      <w:pPr>
        <w:spacing w:after="0"/>
        <w:ind w:right="1229"/>
      </w:pPr>
      <w:r>
        <w:t>.data:004081C1                 db    0</w:t>
      </w:r>
    </w:p>
    <w:p w14:paraId="19BB78C9" w14:textId="77777777" w:rsidR="00435C7A" w:rsidRDefault="00435C7A" w:rsidP="00435C7A">
      <w:pPr>
        <w:spacing w:after="0"/>
        <w:ind w:right="1229"/>
      </w:pPr>
      <w:r>
        <w:t>.data:004081C2                 db    0</w:t>
      </w:r>
    </w:p>
    <w:p w14:paraId="4815834C" w14:textId="77777777" w:rsidR="00435C7A" w:rsidRDefault="00435C7A" w:rsidP="00435C7A">
      <w:pPr>
        <w:spacing w:after="0"/>
        <w:ind w:right="1229"/>
      </w:pPr>
      <w:r>
        <w:t>.data:004081C3                 db    0</w:t>
      </w:r>
    </w:p>
    <w:p w14:paraId="7C5AD100" w14:textId="77777777" w:rsidR="00435C7A" w:rsidRDefault="00435C7A" w:rsidP="00435C7A">
      <w:pPr>
        <w:spacing w:after="0"/>
        <w:ind w:right="1229"/>
      </w:pPr>
      <w:r>
        <w:t>.data:004081C4                 db    0</w:t>
      </w:r>
    </w:p>
    <w:p w14:paraId="4310D766" w14:textId="77777777" w:rsidR="00435C7A" w:rsidRDefault="00435C7A" w:rsidP="00435C7A">
      <w:pPr>
        <w:spacing w:after="0"/>
        <w:ind w:right="1229"/>
      </w:pPr>
      <w:r>
        <w:t>.data:004081C5                 db    0</w:t>
      </w:r>
    </w:p>
    <w:p w14:paraId="78243B31" w14:textId="77777777" w:rsidR="00435C7A" w:rsidRDefault="00435C7A" w:rsidP="00435C7A">
      <w:pPr>
        <w:spacing w:after="0"/>
        <w:ind w:right="1229"/>
      </w:pPr>
      <w:r>
        <w:t>.data:004081C6                 db    0</w:t>
      </w:r>
    </w:p>
    <w:p w14:paraId="20FFD085" w14:textId="77777777" w:rsidR="00435C7A" w:rsidRDefault="00435C7A" w:rsidP="00435C7A">
      <w:pPr>
        <w:spacing w:after="0"/>
        <w:ind w:right="1229"/>
      </w:pPr>
      <w:r>
        <w:t>.data:004081C7                 db    0</w:t>
      </w:r>
    </w:p>
    <w:p w14:paraId="10EF52C4" w14:textId="77777777" w:rsidR="00435C7A" w:rsidRDefault="00435C7A" w:rsidP="00435C7A">
      <w:pPr>
        <w:spacing w:after="0"/>
        <w:ind w:right="1229"/>
      </w:pPr>
      <w:r>
        <w:t>.data:004081C8                 db    0</w:t>
      </w:r>
    </w:p>
    <w:p w14:paraId="4846D184" w14:textId="77777777" w:rsidR="00435C7A" w:rsidRDefault="00435C7A" w:rsidP="00435C7A">
      <w:pPr>
        <w:spacing w:after="0"/>
        <w:ind w:right="1229"/>
      </w:pPr>
      <w:r>
        <w:t>.data:004081C9                 db    0</w:t>
      </w:r>
    </w:p>
    <w:p w14:paraId="5FE08427" w14:textId="77777777" w:rsidR="00435C7A" w:rsidRDefault="00435C7A" w:rsidP="00435C7A">
      <w:pPr>
        <w:spacing w:after="0"/>
        <w:ind w:right="1229"/>
      </w:pPr>
      <w:r>
        <w:t>.data:004081CA                 db    0</w:t>
      </w:r>
    </w:p>
    <w:p w14:paraId="433AA5C8" w14:textId="77777777" w:rsidR="00435C7A" w:rsidRDefault="00435C7A" w:rsidP="00435C7A">
      <w:pPr>
        <w:spacing w:after="0"/>
        <w:ind w:right="1229"/>
      </w:pPr>
      <w:r>
        <w:lastRenderedPageBreak/>
        <w:t>.data:004081CB                 db    0</w:t>
      </w:r>
    </w:p>
    <w:p w14:paraId="3BF6CCC9" w14:textId="77777777" w:rsidR="00435C7A" w:rsidRDefault="00435C7A" w:rsidP="00435C7A">
      <w:pPr>
        <w:spacing w:after="0"/>
        <w:ind w:right="1229"/>
      </w:pPr>
      <w:r>
        <w:t>.data:004081CC                 db    0</w:t>
      </w:r>
    </w:p>
    <w:p w14:paraId="061B20C7" w14:textId="77777777" w:rsidR="00435C7A" w:rsidRDefault="00435C7A" w:rsidP="00435C7A">
      <w:pPr>
        <w:spacing w:after="0"/>
        <w:ind w:right="1229"/>
      </w:pPr>
      <w:r>
        <w:t>.data:004081CD                 db    0</w:t>
      </w:r>
    </w:p>
    <w:p w14:paraId="59C51908" w14:textId="77777777" w:rsidR="00435C7A" w:rsidRDefault="00435C7A" w:rsidP="00435C7A">
      <w:pPr>
        <w:spacing w:after="0"/>
        <w:ind w:right="1229"/>
      </w:pPr>
      <w:r>
        <w:t>.data:004081CE                 db    0</w:t>
      </w:r>
    </w:p>
    <w:p w14:paraId="795E1E38" w14:textId="77777777" w:rsidR="00435C7A" w:rsidRDefault="00435C7A" w:rsidP="00435C7A">
      <w:pPr>
        <w:spacing w:after="0"/>
        <w:ind w:right="1229"/>
      </w:pPr>
      <w:r>
        <w:t>.data:004081CF                 db    0</w:t>
      </w:r>
    </w:p>
    <w:p w14:paraId="2ABA5423" w14:textId="77777777" w:rsidR="00435C7A" w:rsidRDefault="00435C7A" w:rsidP="00435C7A">
      <w:pPr>
        <w:spacing w:after="0"/>
        <w:ind w:right="1229"/>
      </w:pPr>
      <w:r>
        <w:t>.data:004081D0                 db    0</w:t>
      </w:r>
    </w:p>
    <w:p w14:paraId="493A9E0D" w14:textId="77777777" w:rsidR="00435C7A" w:rsidRDefault="00435C7A" w:rsidP="00435C7A">
      <w:pPr>
        <w:spacing w:after="0"/>
        <w:ind w:right="1229"/>
      </w:pPr>
      <w:r>
        <w:t>.data:004081D1                 db    0</w:t>
      </w:r>
    </w:p>
    <w:p w14:paraId="68CE42AB" w14:textId="77777777" w:rsidR="00435C7A" w:rsidRDefault="00435C7A" w:rsidP="00435C7A">
      <w:pPr>
        <w:spacing w:after="0"/>
        <w:ind w:right="1229"/>
      </w:pPr>
      <w:r>
        <w:t>.data:004081D2                 db    0</w:t>
      </w:r>
    </w:p>
    <w:p w14:paraId="4BE0942E" w14:textId="77777777" w:rsidR="00435C7A" w:rsidRDefault="00435C7A" w:rsidP="00435C7A">
      <w:pPr>
        <w:spacing w:after="0"/>
        <w:ind w:right="1229"/>
      </w:pPr>
      <w:r>
        <w:t>.data:004081D3                 db    0</w:t>
      </w:r>
    </w:p>
    <w:p w14:paraId="01A17E6F" w14:textId="77777777" w:rsidR="00435C7A" w:rsidRDefault="00435C7A" w:rsidP="00435C7A">
      <w:pPr>
        <w:spacing w:after="0"/>
        <w:ind w:right="1229"/>
      </w:pPr>
      <w:r>
        <w:t>.data:004081D4                 db    0</w:t>
      </w:r>
    </w:p>
    <w:p w14:paraId="2B7C1402" w14:textId="77777777" w:rsidR="00435C7A" w:rsidRDefault="00435C7A" w:rsidP="00435C7A">
      <w:pPr>
        <w:spacing w:after="0"/>
        <w:ind w:right="1229"/>
      </w:pPr>
      <w:r>
        <w:t>.data:004081D5                 db    0</w:t>
      </w:r>
    </w:p>
    <w:p w14:paraId="52186698" w14:textId="77777777" w:rsidR="00435C7A" w:rsidRDefault="00435C7A" w:rsidP="00435C7A">
      <w:pPr>
        <w:spacing w:after="0"/>
        <w:ind w:right="1229"/>
      </w:pPr>
      <w:r>
        <w:t>.data:004081D6                 db    0</w:t>
      </w:r>
    </w:p>
    <w:p w14:paraId="0D24C0B5" w14:textId="77777777" w:rsidR="00435C7A" w:rsidRDefault="00435C7A" w:rsidP="00435C7A">
      <w:pPr>
        <w:spacing w:after="0"/>
        <w:ind w:right="1229"/>
      </w:pPr>
      <w:r>
        <w:t>.data:004081D7                 db    0</w:t>
      </w:r>
    </w:p>
    <w:p w14:paraId="560195B4" w14:textId="77777777" w:rsidR="00435C7A" w:rsidRDefault="00435C7A" w:rsidP="00435C7A">
      <w:pPr>
        <w:spacing w:after="0"/>
        <w:ind w:right="1229"/>
      </w:pPr>
      <w:r>
        <w:t>.data:004081D8                 db    0</w:t>
      </w:r>
    </w:p>
    <w:p w14:paraId="15D8EBD7" w14:textId="77777777" w:rsidR="00435C7A" w:rsidRDefault="00435C7A" w:rsidP="00435C7A">
      <w:pPr>
        <w:spacing w:after="0"/>
        <w:ind w:right="1229"/>
      </w:pPr>
      <w:r>
        <w:t>.data:004081D9                 db    0</w:t>
      </w:r>
    </w:p>
    <w:p w14:paraId="3DDC5B97" w14:textId="77777777" w:rsidR="00435C7A" w:rsidRDefault="00435C7A" w:rsidP="00435C7A">
      <w:pPr>
        <w:spacing w:after="0"/>
        <w:ind w:right="1229"/>
      </w:pPr>
      <w:r>
        <w:t>.data:004081DA                 db    0</w:t>
      </w:r>
    </w:p>
    <w:p w14:paraId="49B28A72" w14:textId="77777777" w:rsidR="00435C7A" w:rsidRDefault="00435C7A" w:rsidP="00435C7A">
      <w:pPr>
        <w:spacing w:after="0"/>
        <w:ind w:right="1229"/>
      </w:pPr>
      <w:r>
        <w:t>.data:004081DB                 db    0</w:t>
      </w:r>
    </w:p>
    <w:p w14:paraId="6176020A" w14:textId="77777777" w:rsidR="00435C7A" w:rsidRDefault="00435C7A" w:rsidP="00435C7A">
      <w:pPr>
        <w:spacing w:after="0"/>
        <w:ind w:right="1229"/>
      </w:pPr>
      <w:r>
        <w:t>.data:004081DC                 db    0</w:t>
      </w:r>
    </w:p>
    <w:p w14:paraId="0739368B" w14:textId="77777777" w:rsidR="00435C7A" w:rsidRDefault="00435C7A" w:rsidP="00435C7A">
      <w:pPr>
        <w:spacing w:after="0"/>
        <w:ind w:right="1229"/>
      </w:pPr>
      <w:r>
        <w:t>.data:004081DD                 db    0</w:t>
      </w:r>
    </w:p>
    <w:p w14:paraId="38EE1E1B" w14:textId="77777777" w:rsidR="00435C7A" w:rsidRDefault="00435C7A" w:rsidP="00435C7A">
      <w:pPr>
        <w:spacing w:after="0"/>
        <w:ind w:right="1229"/>
      </w:pPr>
      <w:r>
        <w:t>.data:004081DE                 db    0</w:t>
      </w:r>
    </w:p>
    <w:p w14:paraId="2205C0B6" w14:textId="77777777" w:rsidR="00435C7A" w:rsidRDefault="00435C7A" w:rsidP="00435C7A">
      <w:pPr>
        <w:spacing w:after="0"/>
        <w:ind w:right="1229"/>
      </w:pPr>
      <w:r>
        <w:t>.data:004081DF                 db    0</w:t>
      </w:r>
    </w:p>
    <w:p w14:paraId="51BEC3DB" w14:textId="77777777" w:rsidR="00435C7A" w:rsidRDefault="00435C7A" w:rsidP="00435C7A">
      <w:pPr>
        <w:spacing w:after="0"/>
        <w:ind w:right="1229"/>
      </w:pPr>
      <w:r>
        <w:t>.data:004081E0                 db    0</w:t>
      </w:r>
    </w:p>
    <w:p w14:paraId="1E6C9C2D" w14:textId="77777777" w:rsidR="00435C7A" w:rsidRDefault="00435C7A" w:rsidP="00435C7A">
      <w:pPr>
        <w:spacing w:after="0"/>
        <w:ind w:right="1229"/>
      </w:pPr>
      <w:r>
        <w:t>.data:004081E1                 db    0</w:t>
      </w:r>
    </w:p>
    <w:p w14:paraId="47B0283D" w14:textId="77777777" w:rsidR="00435C7A" w:rsidRDefault="00435C7A" w:rsidP="00435C7A">
      <w:pPr>
        <w:spacing w:after="0"/>
        <w:ind w:right="1229"/>
      </w:pPr>
      <w:r>
        <w:t>.data:004081E2                 db    0</w:t>
      </w:r>
    </w:p>
    <w:p w14:paraId="4C048759" w14:textId="77777777" w:rsidR="00435C7A" w:rsidRDefault="00435C7A" w:rsidP="00435C7A">
      <w:pPr>
        <w:spacing w:after="0"/>
        <w:ind w:right="1229"/>
      </w:pPr>
      <w:r>
        <w:t>.data:004081E3                 db    0</w:t>
      </w:r>
    </w:p>
    <w:p w14:paraId="64C93D58" w14:textId="77777777" w:rsidR="00435C7A" w:rsidRDefault="00435C7A" w:rsidP="00435C7A">
      <w:pPr>
        <w:spacing w:after="0"/>
        <w:ind w:right="1229"/>
      </w:pPr>
      <w:r>
        <w:t>.data:004081E4                 db    0</w:t>
      </w:r>
    </w:p>
    <w:p w14:paraId="174334E9" w14:textId="77777777" w:rsidR="00435C7A" w:rsidRDefault="00435C7A" w:rsidP="00435C7A">
      <w:pPr>
        <w:spacing w:after="0"/>
        <w:ind w:right="1229"/>
      </w:pPr>
      <w:r>
        <w:t>.data:004081E5                 db    0</w:t>
      </w:r>
    </w:p>
    <w:p w14:paraId="08517D41" w14:textId="77777777" w:rsidR="00435C7A" w:rsidRDefault="00435C7A" w:rsidP="00435C7A">
      <w:pPr>
        <w:spacing w:after="0"/>
        <w:ind w:right="1229"/>
      </w:pPr>
      <w:r>
        <w:t>.data:004081E6                 db    0</w:t>
      </w:r>
    </w:p>
    <w:p w14:paraId="393ED957" w14:textId="77777777" w:rsidR="00435C7A" w:rsidRDefault="00435C7A" w:rsidP="00435C7A">
      <w:pPr>
        <w:spacing w:after="0"/>
        <w:ind w:right="1229"/>
      </w:pPr>
      <w:r>
        <w:t>.data:004081E7                 db    0</w:t>
      </w:r>
    </w:p>
    <w:p w14:paraId="3B24B752" w14:textId="77777777" w:rsidR="00435C7A" w:rsidRDefault="00435C7A" w:rsidP="00435C7A">
      <w:pPr>
        <w:spacing w:after="0"/>
        <w:ind w:right="1229"/>
      </w:pPr>
      <w:r>
        <w:t>.data:004081E8                 db    0</w:t>
      </w:r>
    </w:p>
    <w:p w14:paraId="0A99A108" w14:textId="77777777" w:rsidR="00435C7A" w:rsidRDefault="00435C7A" w:rsidP="00435C7A">
      <w:pPr>
        <w:spacing w:after="0"/>
        <w:ind w:right="1229"/>
      </w:pPr>
      <w:r>
        <w:t>.data:004081E9                 db    0</w:t>
      </w:r>
    </w:p>
    <w:p w14:paraId="42C35406" w14:textId="77777777" w:rsidR="00435C7A" w:rsidRDefault="00435C7A" w:rsidP="00435C7A">
      <w:pPr>
        <w:spacing w:after="0"/>
        <w:ind w:right="1229"/>
      </w:pPr>
      <w:r>
        <w:t>.data:004081EA                 db    0</w:t>
      </w:r>
    </w:p>
    <w:p w14:paraId="5A7B32C9" w14:textId="77777777" w:rsidR="00435C7A" w:rsidRDefault="00435C7A" w:rsidP="00435C7A">
      <w:pPr>
        <w:spacing w:after="0"/>
        <w:ind w:right="1229"/>
      </w:pPr>
      <w:r>
        <w:t>.data:004081EB                 db    0</w:t>
      </w:r>
    </w:p>
    <w:p w14:paraId="4358233C" w14:textId="77777777" w:rsidR="00435C7A" w:rsidRDefault="00435C7A" w:rsidP="00435C7A">
      <w:pPr>
        <w:spacing w:after="0"/>
        <w:ind w:right="1229"/>
      </w:pPr>
      <w:r>
        <w:t>.data:004081EC                 db    0</w:t>
      </w:r>
    </w:p>
    <w:p w14:paraId="274C82F3" w14:textId="77777777" w:rsidR="00435C7A" w:rsidRDefault="00435C7A" w:rsidP="00435C7A">
      <w:pPr>
        <w:spacing w:after="0"/>
        <w:ind w:right="1229"/>
      </w:pPr>
      <w:r>
        <w:t>.data:004081ED                 db    0</w:t>
      </w:r>
    </w:p>
    <w:p w14:paraId="3D486910" w14:textId="77777777" w:rsidR="00435C7A" w:rsidRDefault="00435C7A" w:rsidP="00435C7A">
      <w:pPr>
        <w:spacing w:after="0"/>
        <w:ind w:right="1229"/>
      </w:pPr>
      <w:r>
        <w:t>.data:004081EE                 db    0</w:t>
      </w:r>
    </w:p>
    <w:p w14:paraId="1DF35AEA" w14:textId="77777777" w:rsidR="00435C7A" w:rsidRDefault="00435C7A" w:rsidP="00435C7A">
      <w:pPr>
        <w:spacing w:after="0"/>
        <w:ind w:right="1229"/>
      </w:pPr>
      <w:r>
        <w:t>.data:004081EF                 db    0</w:t>
      </w:r>
    </w:p>
    <w:p w14:paraId="1BF37D28" w14:textId="77777777" w:rsidR="00435C7A" w:rsidRDefault="00435C7A" w:rsidP="00435C7A">
      <w:pPr>
        <w:spacing w:after="0"/>
        <w:ind w:right="1229"/>
      </w:pPr>
      <w:r>
        <w:t>.data:004081F0                 db    0</w:t>
      </w:r>
    </w:p>
    <w:p w14:paraId="67151935" w14:textId="77777777" w:rsidR="00435C7A" w:rsidRDefault="00435C7A" w:rsidP="00435C7A">
      <w:pPr>
        <w:spacing w:after="0"/>
        <w:ind w:right="1229"/>
      </w:pPr>
      <w:r>
        <w:t>.data:004081F1                 db    0</w:t>
      </w:r>
    </w:p>
    <w:p w14:paraId="2F74F081" w14:textId="77777777" w:rsidR="00435C7A" w:rsidRDefault="00435C7A" w:rsidP="00435C7A">
      <w:pPr>
        <w:spacing w:after="0"/>
        <w:ind w:right="1229"/>
      </w:pPr>
      <w:r>
        <w:t>.data:004081F2                 db    0</w:t>
      </w:r>
    </w:p>
    <w:p w14:paraId="343B4E12" w14:textId="77777777" w:rsidR="00435C7A" w:rsidRDefault="00435C7A" w:rsidP="00435C7A">
      <w:pPr>
        <w:spacing w:after="0"/>
        <w:ind w:right="1229"/>
      </w:pPr>
      <w:r>
        <w:t>.data:004081F3                 db    0</w:t>
      </w:r>
    </w:p>
    <w:p w14:paraId="622ECDC5" w14:textId="77777777" w:rsidR="00435C7A" w:rsidRDefault="00435C7A" w:rsidP="00435C7A">
      <w:pPr>
        <w:spacing w:after="0"/>
        <w:ind w:right="1229"/>
      </w:pPr>
      <w:r>
        <w:t>.data:004081F4                 db    0</w:t>
      </w:r>
    </w:p>
    <w:p w14:paraId="3898F87A" w14:textId="77777777" w:rsidR="00435C7A" w:rsidRDefault="00435C7A" w:rsidP="00435C7A">
      <w:pPr>
        <w:spacing w:after="0"/>
        <w:ind w:right="1229"/>
      </w:pPr>
      <w:r>
        <w:t>.data:004081F5                 db    0</w:t>
      </w:r>
    </w:p>
    <w:p w14:paraId="5F81281A" w14:textId="77777777" w:rsidR="00435C7A" w:rsidRDefault="00435C7A" w:rsidP="00435C7A">
      <w:pPr>
        <w:spacing w:after="0"/>
        <w:ind w:right="1229"/>
      </w:pPr>
      <w:r>
        <w:t>.data:004081F6                 db    0</w:t>
      </w:r>
    </w:p>
    <w:p w14:paraId="78EC47BB" w14:textId="77777777" w:rsidR="00435C7A" w:rsidRDefault="00435C7A" w:rsidP="00435C7A">
      <w:pPr>
        <w:spacing w:after="0"/>
        <w:ind w:right="1229"/>
      </w:pPr>
      <w:r>
        <w:lastRenderedPageBreak/>
        <w:t>.data:004081F7                 db    0</w:t>
      </w:r>
    </w:p>
    <w:p w14:paraId="1B88CC6B" w14:textId="77777777" w:rsidR="00435C7A" w:rsidRDefault="00435C7A" w:rsidP="00435C7A">
      <w:pPr>
        <w:spacing w:after="0"/>
        <w:ind w:right="1229"/>
      </w:pPr>
      <w:r>
        <w:t>.data:004081F8                 db    0</w:t>
      </w:r>
    </w:p>
    <w:p w14:paraId="6A16E588" w14:textId="77777777" w:rsidR="00435C7A" w:rsidRDefault="00435C7A" w:rsidP="00435C7A">
      <w:pPr>
        <w:spacing w:after="0"/>
        <w:ind w:right="1229"/>
      </w:pPr>
      <w:r>
        <w:t>.data:004081F9                 db    0</w:t>
      </w:r>
    </w:p>
    <w:p w14:paraId="0B70893F" w14:textId="77777777" w:rsidR="00435C7A" w:rsidRDefault="00435C7A" w:rsidP="00435C7A">
      <w:pPr>
        <w:spacing w:after="0"/>
        <w:ind w:right="1229"/>
      </w:pPr>
      <w:r>
        <w:t>.data:004081FA                 db    0</w:t>
      </w:r>
    </w:p>
    <w:p w14:paraId="774DEC82" w14:textId="77777777" w:rsidR="00435C7A" w:rsidRDefault="00435C7A" w:rsidP="00435C7A">
      <w:pPr>
        <w:spacing w:after="0"/>
        <w:ind w:right="1229"/>
      </w:pPr>
      <w:r>
        <w:t>.data:004081FB                 db    0</w:t>
      </w:r>
    </w:p>
    <w:p w14:paraId="03772108" w14:textId="77777777" w:rsidR="00435C7A" w:rsidRDefault="00435C7A" w:rsidP="00435C7A">
      <w:pPr>
        <w:spacing w:after="0"/>
        <w:ind w:right="1229"/>
      </w:pPr>
      <w:r>
        <w:t>.data:004081FC                 db    0</w:t>
      </w:r>
    </w:p>
    <w:p w14:paraId="0C3ACF4E" w14:textId="77777777" w:rsidR="00435C7A" w:rsidRDefault="00435C7A" w:rsidP="00435C7A">
      <w:pPr>
        <w:spacing w:after="0"/>
        <w:ind w:right="1229"/>
      </w:pPr>
      <w:r>
        <w:t>.data:004081FD                 db    0</w:t>
      </w:r>
    </w:p>
    <w:p w14:paraId="472F9AEF" w14:textId="77777777" w:rsidR="00435C7A" w:rsidRDefault="00435C7A" w:rsidP="00435C7A">
      <w:pPr>
        <w:spacing w:after="0"/>
        <w:ind w:right="1229"/>
      </w:pPr>
      <w:r>
        <w:t>.data:004081FE                 db    0</w:t>
      </w:r>
    </w:p>
    <w:p w14:paraId="08579420" w14:textId="77777777" w:rsidR="00435C7A" w:rsidRDefault="00435C7A" w:rsidP="00435C7A">
      <w:pPr>
        <w:spacing w:after="0"/>
        <w:ind w:right="1229"/>
      </w:pPr>
      <w:r>
        <w:t>.data:004081FF                 db    0</w:t>
      </w:r>
    </w:p>
    <w:p w14:paraId="22DA462D" w14:textId="77777777" w:rsidR="00435C7A" w:rsidRDefault="00435C7A" w:rsidP="00435C7A">
      <w:pPr>
        <w:spacing w:after="0"/>
        <w:ind w:right="1229"/>
      </w:pPr>
      <w:r>
        <w:t>.data:00408200                 db    0</w:t>
      </w:r>
    </w:p>
    <w:p w14:paraId="2AC2E8D1" w14:textId="77777777" w:rsidR="00435C7A" w:rsidRDefault="00435C7A" w:rsidP="00435C7A">
      <w:pPr>
        <w:spacing w:after="0"/>
        <w:ind w:right="1229"/>
      </w:pPr>
      <w:r>
        <w:t>.data:00408201                 db    0</w:t>
      </w:r>
    </w:p>
    <w:p w14:paraId="126A63CF" w14:textId="77777777" w:rsidR="00435C7A" w:rsidRDefault="00435C7A" w:rsidP="00435C7A">
      <w:pPr>
        <w:spacing w:after="0"/>
        <w:ind w:right="1229"/>
      </w:pPr>
      <w:r>
        <w:t>.data:00408202                 db    0</w:t>
      </w:r>
    </w:p>
    <w:p w14:paraId="1683B36D" w14:textId="77777777" w:rsidR="00435C7A" w:rsidRDefault="00435C7A" w:rsidP="00435C7A">
      <w:pPr>
        <w:spacing w:after="0"/>
        <w:ind w:right="1229"/>
      </w:pPr>
      <w:r>
        <w:t>.data:00408203                 db    0</w:t>
      </w:r>
    </w:p>
    <w:p w14:paraId="55870B0D" w14:textId="77777777" w:rsidR="00435C7A" w:rsidRDefault="00435C7A" w:rsidP="00435C7A">
      <w:pPr>
        <w:spacing w:after="0"/>
        <w:ind w:right="1229"/>
      </w:pPr>
      <w:r>
        <w:t>.data:00408204                 db    0</w:t>
      </w:r>
    </w:p>
    <w:p w14:paraId="38BFE33D" w14:textId="77777777" w:rsidR="00435C7A" w:rsidRDefault="00435C7A" w:rsidP="00435C7A">
      <w:pPr>
        <w:spacing w:after="0"/>
        <w:ind w:right="1229"/>
      </w:pPr>
      <w:r>
        <w:t>.data:00408205                 db    0</w:t>
      </w:r>
    </w:p>
    <w:p w14:paraId="347D7C1E" w14:textId="77777777" w:rsidR="00435C7A" w:rsidRDefault="00435C7A" w:rsidP="00435C7A">
      <w:pPr>
        <w:spacing w:after="0"/>
        <w:ind w:right="1229"/>
      </w:pPr>
      <w:r>
        <w:t>.data:00408206                 db    0</w:t>
      </w:r>
    </w:p>
    <w:p w14:paraId="4D0F6663" w14:textId="77777777" w:rsidR="00435C7A" w:rsidRDefault="00435C7A" w:rsidP="00435C7A">
      <w:pPr>
        <w:spacing w:after="0"/>
        <w:ind w:right="1229"/>
      </w:pPr>
      <w:r>
        <w:t>.data:00408207                 db    0</w:t>
      </w:r>
    </w:p>
    <w:p w14:paraId="62D7B57C" w14:textId="77777777" w:rsidR="00435C7A" w:rsidRDefault="00435C7A" w:rsidP="00435C7A">
      <w:pPr>
        <w:spacing w:after="0"/>
        <w:ind w:right="1229"/>
      </w:pPr>
      <w:r>
        <w:t>.data:00408208                 db    0</w:t>
      </w:r>
    </w:p>
    <w:p w14:paraId="085A47DE" w14:textId="77777777" w:rsidR="00435C7A" w:rsidRDefault="00435C7A" w:rsidP="00435C7A">
      <w:pPr>
        <w:spacing w:after="0"/>
        <w:ind w:right="1229"/>
      </w:pPr>
      <w:r>
        <w:t>.data:00408209                 db    0</w:t>
      </w:r>
    </w:p>
    <w:p w14:paraId="0A83BFC2" w14:textId="77777777" w:rsidR="00435C7A" w:rsidRDefault="00435C7A" w:rsidP="00435C7A">
      <w:pPr>
        <w:spacing w:after="0"/>
        <w:ind w:right="1229"/>
      </w:pPr>
      <w:r>
        <w:t>.data:0040820A                 db    0</w:t>
      </w:r>
    </w:p>
    <w:p w14:paraId="7B601A1D" w14:textId="77777777" w:rsidR="00435C7A" w:rsidRDefault="00435C7A" w:rsidP="00435C7A">
      <w:pPr>
        <w:spacing w:after="0"/>
        <w:ind w:right="1229"/>
      </w:pPr>
      <w:r>
        <w:t>.data:0040820B                 db    0</w:t>
      </w:r>
    </w:p>
    <w:p w14:paraId="30D6C3EC" w14:textId="77777777" w:rsidR="00435C7A" w:rsidRDefault="00435C7A" w:rsidP="00435C7A">
      <w:pPr>
        <w:spacing w:after="0"/>
        <w:ind w:right="1229"/>
      </w:pPr>
      <w:r>
        <w:t>.data:0040820C                 db    0</w:t>
      </w:r>
    </w:p>
    <w:p w14:paraId="3A26F21A" w14:textId="77777777" w:rsidR="00435C7A" w:rsidRDefault="00435C7A" w:rsidP="00435C7A">
      <w:pPr>
        <w:spacing w:after="0"/>
        <w:ind w:right="1229"/>
      </w:pPr>
      <w:r>
        <w:t>.data:0040820D                 db    0</w:t>
      </w:r>
    </w:p>
    <w:p w14:paraId="0322A039" w14:textId="77777777" w:rsidR="00435C7A" w:rsidRDefault="00435C7A" w:rsidP="00435C7A">
      <w:pPr>
        <w:spacing w:after="0"/>
        <w:ind w:right="1229"/>
      </w:pPr>
      <w:r>
        <w:t>.data:0040820E                 db    0</w:t>
      </w:r>
    </w:p>
    <w:p w14:paraId="626956D7" w14:textId="77777777" w:rsidR="00435C7A" w:rsidRDefault="00435C7A" w:rsidP="00435C7A">
      <w:pPr>
        <w:spacing w:after="0"/>
        <w:ind w:right="1229"/>
      </w:pPr>
      <w:r>
        <w:t>.data:0040820F                 db    0</w:t>
      </w:r>
    </w:p>
    <w:p w14:paraId="7E354F6B" w14:textId="77777777" w:rsidR="00435C7A" w:rsidRDefault="00435C7A" w:rsidP="00435C7A">
      <w:pPr>
        <w:spacing w:after="0"/>
        <w:ind w:right="1229"/>
      </w:pPr>
      <w:r>
        <w:t>.data:00408210                 db    0</w:t>
      </w:r>
    </w:p>
    <w:p w14:paraId="5E34C07E" w14:textId="77777777" w:rsidR="00435C7A" w:rsidRDefault="00435C7A" w:rsidP="00435C7A">
      <w:pPr>
        <w:spacing w:after="0"/>
        <w:ind w:right="1229"/>
      </w:pPr>
      <w:r>
        <w:t>.data:00408211                 db    0</w:t>
      </w:r>
    </w:p>
    <w:p w14:paraId="28C98F18" w14:textId="77777777" w:rsidR="00435C7A" w:rsidRDefault="00435C7A" w:rsidP="00435C7A">
      <w:pPr>
        <w:spacing w:after="0"/>
        <w:ind w:right="1229"/>
      </w:pPr>
      <w:r>
        <w:t>.data:00408212                 db    0</w:t>
      </w:r>
    </w:p>
    <w:p w14:paraId="57836615" w14:textId="77777777" w:rsidR="00435C7A" w:rsidRDefault="00435C7A" w:rsidP="00435C7A">
      <w:pPr>
        <w:spacing w:after="0"/>
        <w:ind w:right="1229"/>
      </w:pPr>
      <w:r>
        <w:t>.data:00408213                 db    0</w:t>
      </w:r>
    </w:p>
    <w:p w14:paraId="66F00FB7" w14:textId="77777777" w:rsidR="00435C7A" w:rsidRDefault="00435C7A" w:rsidP="00435C7A">
      <w:pPr>
        <w:spacing w:after="0"/>
        <w:ind w:right="1229"/>
      </w:pPr>
      <w:r>
        <w:t>.data:00408214                 db    0</w:t>
      </w:r>
    </w:p>
    <w:p w14:paraId="2297C263" w14:textId="77777777" w:rsidR="00435C7A" w:rsidRDefault="00435C7A" w:rsidP="00435C7A">
      <w:pPr>
        <w:spacing w:after="0"/>
        <w:ind w:right="1229"/>
      </w:pPr>
      <w:r>
        <w:t>.data:00408215                 db    0</w:t>
      </w:r>
    </w:p>
    <w:p w14:paraId="330920D0" w14:textId="77777777" w:rsidR="00435C7A" w:rsidRDefault="00435C7A" w:rsidP="00435C7A">
      <w:pPr>
        <w:spacing w:after="0"/>
        <w:ind w:right="1229"/>
      </w:pPr>
      <w:r>
        <w:t>.data:00408216                 db    0</w:t>
      </w:r>
    </w:p>
    <w:p w14:paraId="003CA508" w14:textId="77777777" w:rsidR="00435C7A" w:rsidRDefault="00435C7A" w:rsidP="00435C7A">
      <w:pPr>
        <w:spacing w:after="0"/>
        <w:ind w:right="1229"/>
      </w:pPr>
      <w:r>
        <w:t>.data:00408217                 db    0</w:t>
      </w:r>
    </w:p>
    <w:p w14:paraId="3193D2BD" w14:textId="77777777" w:rsidR="00435C7A" w:rsidRDefault="00435C7A" w:rsidP="00435C7A">
      <w:pPr>
        <w:spacing w:after="0"/>
        <w:ind w:right="1229"/>
      </w:pPr>
      <w:r>
        <w:t>.data:00408218                 db    0</w:t>
      </w:r>
    </w:p>
    <w:p w14:paraId="0F08644C" w14:textId="77777777" w:rsidR="00435C7A" w:rsidRDefault="00435C7A" w:rsidP="00435C7A">
      <w:pPr>
        <w:spacing w:after="0"/>
        <w:ind w:right="1229"/>
      </w:pPr>
      <w:r>
        <w:t>.data:00408219                 db    0</w:t>
      </w:r>
    </w:p>
    <w:p w14:paraId="4FFC6BFC" w14:textId="77777777" w:rsidR="00435C7A" w:rsidRDefault="00435C7A" w:rsidP="00435C7A">
      <w:pPr>
        <w:spacing w:after="0"/>
        <w:ind w:right="1229"/>
      </w:pPr>
      <w:r>
        <w:t>.data:0040821A                 db    0</w:t>
      </w:r>
    </w:p>
    <w:p w14:paraId="21C77B1D" w14:textId="77777777" w:rsidR="00435C7A" w:rsidRDefault="00435C7A" w:rsidP="00435C7A">
      <w:pPr>
        <w:spacing w:after="0"/>
        <w:ind w:right="1229"/>
      </w:pPr>
      <w:r>
        <w:t>.data:0040821B                 db    0</w:t>
      </w:r>
    </w:p>
    <w:p w14:paraId="7CCAD5D5" w14:textId="77777777" w:rsidR="00435C7A" w:rsidRDefault="00435C7A" w:rsidP="00435C7A">
      <w:pPr>
        <w:spacing w:after="0"/>
        <w:ind w:right="1229"/>
      </w:pPr>
      <w:r>
        <w:t>.data:0040821C                 db    0</w:t>
      </w:r>
    </w:p>
    <w:p w14:paraId="0C7A4577" w14:textId="77777777" w:rsidR="00435C7A" w:rsidRDefault="00435C7A" w:rsidP="00435C7A">
      <w:pPr>
        <w:spacing w:after="0"/>
        <w:ind w:right="1229"/>
      </w:pPr>
      <w:r>
        <w:t>.data:0040821D                 db    0</w:t>
      </w:r>
    </w:p>
    <w:p w14:paraId="49C7AE16" w14:textId="77777777" w:rsidR="00435C7A" w:rsidRDefault="00435C7A" w:rsidP="00435C7A">
      <w:pPr>
        <w:spacing w:after="0"/>
        <w:ind w:right="1229"/>
      </w:pPr>
      <w:r>
        <w:t>.data:0040821E                 db    0</w:t>
      </w:r>
    </w:p>
    <w:p w14:paraId="0C6E6341" w14:textId="77777777" w:rsidR="00435C7A" w:rsidRDefault="00435C7A" w:rsidP="00435C7A">
      <w:pPr>
        <w:spacing w:after="0"/>
        <w:ind w:right="1229"/>
      </w:pPr>
      <w:r>
        <w:t>.data:0040821F                 db    0</w:t>
      </w:r>
    </w:p>
    <w:p w14:paraId="01E25F40" w14:textId="77777777" w:rsidR="00435C7A" w:rsidRDefault="00435C7A" w:rsidP="00435C7A">
      <w:pPr>
        <w:spacing w:after="0"/>
        <w:ind w:right="1229"/>
      </w:pPr>
      <w:r>
        <w:t>.data:00408220                 db    0</w:t>
      </w:r>
    </w:p>
    <w:p w14:paraId="646CDB49" w14:textId="77777777" w:rsidR="00435C7A" w:rsidRDefault="00435C7A" w:rsidP="00435C7A">
      <w:pPr>
        <w:spacing w:after="0"/>
        <w:ind w:right="1229"/>
      </w:pPr>
      <w:r>
        <w:t>.data:00408221                 db    0</w:t>
      </w:r>
    </w:p>
    <w:p w14:paraId="3F2572D6" w14:textId="77777777" w:rsidR="00435C7A" w:rsidRDefault="00435C7A" w:rsidP="00435C7A">
      <w:pPr>
        <w:spacing w:after="0"/>
        <w:ind w:right="1229"/>
      </w:pPr>
      <w:r>
        <w:t>.data:00408222                 db    0</w:t>
      </w:r>
    </w:p>
    <w:p w14:paraId="1AB35B21" w14:textId="77777777" w:rsidR="00435C7A" w:rsidRDefault="00435C7A" w:rsidP="00435C7A">
      <w:pPr>
        <w:spacing w:after="0"/>
        <w:ind w:right="1229"/>
      </w:pPr>
      <w:r>
        <w:lastRenderedPageBreak/>
        <w:t>.data:00408223                 db    0</w:t>
      </w:r>
    </w:p>
    <w:p w14:paraId="6DBBBD3A" w14:textId="77777777" w:rsidR="00435C7A" w:rsidRDefault="00435C7A" w:rsidP="00435C7A">
      <w:pPr>
        <w:spacing w:after="0"/>
        <w:ind w:right="1229"/>
      </w:pPr>
      <w:r>
        <w:t>.data:00408224                 db    0</w:t>
      </w:r>
    </w:p>
    <w:p w14:paraId="56575BC5" w14:textId="77777777" w:rsidR="00435C7A" w:rsidRDefault="00435C7A" w:rsidP="00435C7A">
      <w:pPr>
        <w:spacing w:after="0"/>
        <w:ind w:right="1229"/>
      </w:pPr>
      <w:r>
        <w:t>.data:00408225                 db    0</w:t>
      </w:r>
    </w:p>
    <w:p w14:paraId="70687E96" w14:textId="77777777" w:rsidR="00435C7A" w:rsidRDefault="00435C7A" w:rsidP="00435C7A">
      <w:pPr>
        <w:spacing w:after="0"/>
        <w:ind w:right="1229"/>
      </w:pPr>
      <w:r>
        <w:t>.data:00408226                 db    0</w:t>
      </w:r>
    </w:p>
    <w:p w14:paraId="73CD4184" w14:textId="77777777" w:rsidR="00435C7A" w:rsidRDefault="00435C7A" w:rsidP="00435C7A">
      <w:pPr>
        <w:spacing w:after="0"/>
        <w:ind w:right="1229"/>
      </w:pPr>
      <w:r>
        <w:t>.data:00408227                 db    0</w:t>
      </w:r>
    </w:p>
    <w:p w14:paraId="24575D11" w14:textId="77777777" w:rsidR="00435C7A" w:rsidRDefault="00435C7A" w:rsidP="00435C7A">
      <w:pPr>
        <w:spacing w:after="0"/>
        <w:ind w:right="1229"/>
      </w:pPr>
      <w:r>
        <w:t>.data:00408228                 db    0</w:t>
      </w:r>
    </w:p>
    <w:p w14:paraId="469A0F3F" w14:textId="77777777" w:rsidR="00435C7A" w:rsidRDefault="00435C7A" w:rsidP="00435C7A">
      <w:pPr>
        <w:spacing w:after="0"/>
        <w:ind w:right="1229"/>
      </w:pPr>
      <w:r>
        <w:t>.data:00408229                 db    0</w:t>
      </w:r>
    </w:p>
    <w:p w14:paraId="1F47B4F6" w14:textId="77777777" w:rsidR="00435C7A" w:rsidRDefault="00435C7A" w:rsidP="00435C7A">
      <w:pPr>
        <w:spacing w:after="0"/>
        <w:ind w:right="1229"/>
      </w:pPr>
      <w:r>
        <w:t>.data:0040822A                 db    0</w:t>
      </w:r>
    </w:p>
    <w:p w14:paraId="1CF60960" w14:textId="77777777" w:rsidR="00435C7A" w:rsidRDefault="00435C7A" w:rsidP="00435C7A">
      <w:pPr>
        <w:spacing w:after="0"/>
        <w:ind w:right="1229"/>
      </w:pPr>
      <w:r>
        <w:t>.data:0040822B                 db    0</w:t>
      </w:r>
    </w:p>
    <w:p w14:paraId="25D270B5" w14:textId="77777777" w:rsidR="00435C7A" w:rsidRDefault="00435C7A" w:rsidP="00435C7A">
      <w:pPr>
        <w:spacing w:after="0"/>
        <w:ind w:right="1229"/>
      </w:pPr>
      <w:r>
        <w:t>.data:0040822C                 db    0</w:t>
      </w:r>
    </w:p>
    <w:p w14:paraId="153A9883" w14:textId="77777777" w:rsidR="00435C7A" w:rsidRDefault="00435C7A" w:rsidP="00435C7A">
      <w:pPr>
        <w:spacing w:after="0"/>
        <w:ind w:right="1229"/>
      </w:pPr>
      <w:r>
        <w:t>.data:0040822D                 db    0</w:t>
      </w:r>
    </w:p>
    <w:p w14:paraId="03F99B62" w14:textId="77777777" w:rsidR="00435C7A" w:rsidRDefault="00435C7A" w:rsidP="00435C7A">
      <w:pPr>
        <w:spacing w:after="0"/>
        <w:ind w:right="1229"/>
      </w:pPr>
      <w:r>
        <w:t>.data:0040822E                 db    0</w:t>
      </w:r>
    </w:p>
    <w:p w14:paraId="19CA9E26" w14:textId="77777777" w:rsidR="00435C7A" w:rsidRDefault="00435C7A" w:rsidP="00435C7A">
      <w:pPr>
        <w:spacing w:after="0"/>
        <w:ind w:right="1229"/>
      </w:pPr>
      <w:r>
        <w:t>.data:0040822F                 db    0</w:t>
      </w:r>
    </w:p>
    <w:p w14:paraId="0D21DD57" w14:textId="77777777" w:rsidR="00435C7A" w:rsidRDefault="00435C7A" w:rsidP="00435C7A">
      <w:pPr>
        <w:spacing w:after="0"/>
        <w:ind w:right="1229"/>
      </w:pPr>
      <w:r>
        <w:t>.data:00408230                 db    0</w:t>
      </w:r>
    </w:p>
    <w:p w14:paraId="67351BA9" w14:textId="77777777" w:rsidR="00435C7A" w:rsidRDefault="00435C7A" w:rsidP="00435C7A">
      <w:pPr>
        <w:spacing w:after="0"/>
        <w:ind w:right="1229"/>
      </w:pPr>
      <w:r>
        <w:t>.data:00408231                 db    0</w:t>
      </w:r>
    </w:p>
    <w:p w14:paraId="7B73000D" w14:textId="77777777" w:rsidR="00435C7A" w:rsidRDefault="00435C7A" w:rsidP="00435C7A">
      <w:pPr>
        <w:spacing w:after="0"/>
        <w:ind w:right="1229"/>
      </w:pPr>
      <w:r>
        <w:t>.data:00408232                 db    0</w:t>
      </w:r>
    </w:p>
    <w:p w14:paraId="05D5F4E1" w14:textId="77777777" w:rsidR="00435C7A" w:rsidRDefault="00435C7A" w:rsidP="00435C7A">
      <w:pPr>
        <w:spacing w:after="0"/>
        <w:ind w:right="1229"/>
      </w:pPr>
      <w:r>
        <w:t>.data:00408233                 db    0</w:t>
      </w:r>
    </w:p>
    <w:p w14:paraId="7C1FFC7B" w14:textId="77777777" w:rsidR="00435C7A" w:rsidRDefault="00435C7A" w:rsidP="00435C7A">
      <w:pPr>
        <w:spacing w:after="0"/>
        <w:ind w:right="1229"/>
      </w:pPr>
      <w:r>
        <w:t>.data:00408234                 db    0</w:t>
      </w:r>
    </w:p>
    <w:p w14:paraId="7225E2FB" w14:textId="77777777" w:rsidR="00435C7A" w:rsidRDefault="00435C7A" w:rsidP="00435C7A">
      <w:pPr>
        <w:spacing w:after="0"/>
        <w:ind w:right="1229"/>
      </w:pPr>
      <w:r>
        <w:t>.data:00408235                 db    0</w:t>
      </w:r>
    </w:p>
    <w:p w14:paraId="3281B165" w14:textId="77777777" w:rsidR="00435C7A" w:rsidRDefault="00435C7A" w:rsidP="00435C7A">
      <w:pPr>
        <w:spacing w:after="0"/>
        <w:ind w:right="1229"/>
      </w:pPr>
      <w:r>
        <w:t>.data:00408236                 db    0</w:t>
      </w:r>
    </w:p>
    <w:p w14:paraId="347F2D0F" w14:textId="77777777" w:rsidR="00435C7A" w:rsidRDefault="00435C7A" w:rsidP="00435C7A">
      <w:pPr>
        <w:spacing w:after="0"/>
        <w:ind w:right="1229"/>
      </w:pPr>
      <w:r>
        <w:t>.data:00408237                 db    0</w:t>
      </w:r>
    </w:p>
    <w:p w14:paraId="0DF0693A" w14:textId="77777777" w:rsidR="00435C7A" w:rsidRDefault="00435C7A" w:rsidP="00435C7A">
      <w:pPr>
        <w:spacing w:after="0"/>
        <w:ind w:right="1229"/>
      </w:pPr>
      <w:r>
        <w:t>.data:00408238                 db    0</w:t>
      </w:r>
    </w:p>
    <w:p w14:paraId="5B018234" w14:textId="77777777" w:rsidR="00435C7A" w:rsidRDefault="00435C7A" w:rsidP="00435C7A">
      <w:pPr>
        <w:spacing w:after="0"/>
        <w:ind w:right="1229"/>
      </w:pPr>
      <w:r>
        <w:t>.data:00408239                 db    0</w:t>
      </w:r>
    </w:p>
    <w:p w14:paraId="63ECDE34" w14:textId="77777777" w:rsidR="00435C7A" w:rsidRDefault="00435C7A" w:rsidP="00435C7A">
      <w:pPr>
        <w:spacing w:after="0"/>
        <w:ind w:right="1229"/>
      </w:pPr>
      <w:r>
        <w:t>.data:0040823A                 db    0</w:t>
      </w:r>
    </w:p>
    <w:p w14:paraId="11155E84" w14:textId="77777777" w:rsidR="00435C7A" w:rsidRDefault="00435C7A" w:rsidP="00435C7A">
      <w:pPr>
        <w:spacing w:after="0"/>
        <w:ind w:right="1229"/>
      </w:pPr>
      <w:r>
        <w:t>.data:0040823B                 db    0</w:t>
      </w:r>
    </w:p>
    <w:p w14:paraId="7BD79776" w14:textId="77777777" w:rsidR="00435C7A" w:rsidRDefault="00435C7A" w:rsidP="00435C7A">
      <w:pPr>
        <w:spacing w:after="0"/>
        <w:ind w:right="1229"/>
      </w:pPr>
      <w:r>
        <w:t>.data:0040823C                 db    0</w:t>
      </w:r>
    </w:p>
    <w:p w14:paraId="18DA7BD6" w14:textId="77777777" w:rsidR="00435C7A" w:rsidRDefault="00435C7A" w:rsidP="00435C7A">
      <w:pPr>
        <w:spacing w:after="0"/>
        <w:ind w:right="1229"/>
      </w:pPr>
      <w:r>
        <w:t>.data:0040823D                 db    0</w:t>
      </w:r>
    </w:p>
    <w:p w14:paraId="10CD7EDC" w14:textId="77777777" w:rsidR="00435C7A" w:rsidRDefault="00435C7A" w:rsidP="00435C7A">
      <w:pPr>
        <w:spacing w:after="0"/>
        <w:ind w:right="1229"/>
      </w:pPr>
      <w:r>
        <w:t>.data:0040823E                 db    0</w:t>
      </w:r>
    </w:p>
    <w:p w14:paraId="368887A7" w14:textId="77777777" w:rsidR="00435C7A" w:rsidRDefault="00435C7A" w:rsidP="00435C7A">
      <w:pPr>
        <w:spacing w:after="0"/>
        <w:ind w:right="1229"/>
      </w:pPr>
      <w:r>
        <w:t>.data:0040823F                 db    0</w:t>
      </w:r>
    </w:p>
    <w:p w14:paraId="2EC8E151" w14:textId="77777777" w:rsidR="00435C7A" w:rsidRDefault="00435C7A" w:rsidP="00435C7A">
      <w:pPr>
        <w:spacing w:after="0"/>
        <w:ind w:right="1229"/>
      </w:pPr>
      <w:r>
        <w:t>.data:00408240                 db    0</w:t>
      </w:r>
    </w:p>
    <w:p w14:paraId="6B78BD7C" w14:textId="77777777" w:rsidR="00435C7A" w:rsidRDefault="00435C7A" w:rsidP="00435C7A">
      <w:pPr>
        <w:spacing w:after="0"/>
        <w:ind w:right="1229"/>
      </w:pPr>
      <w:r>
        <w:t>.data:00408241                 db    0</w:t>
      </w:r>
    </w:p>
    <w:p w14:paraId="120A2ED1" w14:textId="77777777" w:rsidR="00435C7A" w:rsidRDefault="00435C7A" w:rsidP="00435C7A">
      <w:pPr>
        <w:spacing w:after="0"/>
        <w:ind w:right="1229"/>
      </w:pPr>
      <w:r>
        <w:t>.data:00408242                 db    0</w:t>
      </w:r>
    </w:p>
    <w:p w14:paraId="2BB2C9A4" w14:textId="77777777" w:rsidR="00435C7A" w:rsidRDefault="00435C7A" w:rsidP="00435C7A">
      <w:pPr>
        <w:spacing w:after="0"/>
        <w:ind w:right="1229"/>
      </w:pPr>
      <w:r>
        <w:t>.data:00408243                 db    0</w:t>
      </w:r>
    </w:p>
    <w:p w14:paraId="04EE5786" w14:textId="77777777" w:rsidR="00435C7A" w:rsidRDefault="00435C7A" w:rsidP="00435C7A">
      <w:pPr>
        <w:spacing w:after="0"/>
        <w:ind w:right="1229"/>
      </w:pPr>
      <w:r>
        <w:t>.data:00408244                 db    0</w:t>
      </w:r>
    </w:p>
    <w:p w14:paraId="46A052F9" w14:textId="77777777" w:rsidR="00435C7A" w:rsidRDefault="00435C7A" w:rsidP="00435C7A">
      <w:pPr>
        <w:spacing w:after="0"/>
        <w:ind w:right="1229"/>
      </w:pPr>
      <w:r>
        <w:t>.data:00408245                 db    0</w:t>
      </w:r>
    </w:p>
    <w:p w14:paraId="0F9BE324" w14:textId="77777777" w:rsidR="00435C7A" w:rsidRDefault="00435C7A" w:rsidP="00435C7A">
      <w:pPr>
        <w:spacing w:after="0"/>
        <w:ind w:right="1229"/>
      </w:pPr>
      <w:r>
        <w:t>.data:00408246                 db    0</w:t>
      </w:r>
    </w:p>
    <w:p w14:paraId="6A6596E5" w14:textId="77777777" w:rsidR="00435C7A" w:rsidRDefault="00435C7A" w:rsidP="00435C7A">
      <w:pPr>
        <w:spacing w:after="0"/>
        <w:ind w:right="1229"/>
      </w:pPr>
      <w:r>
        <w:t>.data:00408247                 db    0</w:t>
      </w:r>
    </w:p>
    <w:p w14:paraId="565ABF95" w14:textId="77777777" w:rsidR="00435C7A" w:rsidRDefault="00435C7A" w:rsidP="00435C7A">
      <w:pPr>
        <w:spacing w:after="0"/>
        <w:ind w:right="1229"/>
      </w:pPr>
      <w:r>
        <w:t>.data:00408248                 db    0</w:t>
      </w:r>
    </w:p>
    <w:p w14:paraId="7274A2A6" w14:textId="77777777" w:rsidR="00435C7A" w:rsidRDefault="00435C7A" w:rsidP="00435C7A">
      <w:pPr>
        <w:spacing w:after="0"/>
        <w:ind w:right="1229"/>
      </w:pPr>
      <w:r>
        <w:t>.data:00408249                 db    0</w:t>
      </w:r>
    </w:p>
    <w:p w14:paraId="7F90AD3E" w14:textId="77777777" w:rsidR="00435C7A" w:rsidRDefault="00435C7A" w:rsidP="00435C7A">
      <w:pPr>
        <w:spacing w:after="0"/>
        <w:ind w:right="1229"/>
      </w:pPr>
      <w:r>
        <w:t>.data:0040824A                 db    0</w:t>
      </w:r>
    </w:p>
    <w:p w14:paraId="6C5315F0" w14:textId="77777777" w:rsidR="00435C7A" w:rsidRDefault="00435C7A" w:rsidP="00435C7A">
      <w:pPr>
        <w:spacing w:after="0"/>
        <w:ind w:right="1229"/>
      </w:pPr>
      <w:r>
        <w:t>.data:0040824B                 db    0</w:t>
      </w:r>
    </w:p>
    <w:p w14:paraId="4A7D801D" w14:textId="77777777" w:rsidR="00435C7A" w:rsidRDefault="00435C7A" w:rsidP="00435C7A">
      <w:pPr>
        <w:spacing w:after="0"/>
        <w:ind w:right="1229"/>
      </w:pPr>
      <w:r>
        <w:t>.data:0040824C                 db    0</w:t>
      </w:r>
    </w:p>
    <w:p w14:paraId="4BA8AFFA" w14:textId="77777777" w:rsidR="00435C7A" w:rsidRDefault="00435C7A" w:rsidP="00435C7A">
      <w:pPr>
        <w:spacing w:after="0"/>
        <w:ind w:right="1229"/>
      </w:pPr>
      <w:r>
        <w:t>.data:0040824D                 db    0</w:t>
      </w:r>
    </w:p>
    <w:p w14:paraId="2173E2B0" w14:textId="77777777" w:rsidR="00435C7A" w:rsidRDefault="00435C7A" w:rsidP="00435C7A">
      <w:pPr>
        <w:spacing w:after="0"/>
        <w:ind w:right="1229"/>
      </w:pPr>
      <w:r>
        <w:t>.data:0040824E                 db    0</w:t>
      </w:r>
    </w:p>
    <w:p w14:paraId="75CC3DBF" w14:textId="77777777" w:rsidR="00435C7A" w:rsidRDefault="00435C7A" w:rsidP="00435C7A">
      <w:pPr>
        <w:spacing w:after="0"/>
        <w:ind w:right="1229"/>
      </w:pPr>
      <w:r>
        <w:lastRenderedPageBreak/>
        <w:t>.data:0040824F                 db    0</w:t>
      </w:r>
    </w:p>
    <w:p w14:paraId="3769B0FD" w14:textId="77777777" w:rsidR="00435C7A" w:rsidRDefault="00435C7A" w:rsidP="00435C7A">
      <w:pPr>
        <w:spacing w:after="0"/>
        <w:ind w:right="1229"/>
      </w:pPr>
      <w:r>
        <w:t>.data:00408250                 db    0</w:t>
      </w:r>
    </w:p>
    <w:p w14:paraId="6CB7A343" w14:textId="77777777" w:rsidR="00435C7A" w:rsidRDefault="00435C7A" w:rsidP="00435C7A">
      <w:pPr>
        <w:spacing w:after="0"/>
        <w:ind w:right="1229"/>
      </w:pPr>
      <w:r>
        <w:t>.data:00408251                 db    0</w:t>
      </w:r>
    </w:p>
    <w:p w14:paraId="5BFF3ADF" w14:textId="77777777" w:rsidR="00435C7A" w:rsidRDefault="00435C7A" w:rsidP="00435C7A">
      <w:pPr>
        <w:spacing w:after="0"/>
        <w:ind w:right="1229"/>
      </w:pPr>
      <w:r>
        <w:t>.data:00408252                 db    0</w:t>
      </w:r>
    </w:p>
    <w:p w14:paraId="69826ED3" w14:textId="77777777" w:rsidR="00435C7A" w:rsidRDefault="00435C7A" w:rsidP="00435C7A">
      <w:pPr>
        <w:spacing w:after="0"/>
        <w:ind w:right="1229"/>
      </w:pPr>
      <w:r>
        <w:t>.data:00408253                 db    0</w:t>
      </w:r>
    </w:p>
    <w:p w14:paraId="4BE2917C" w14:textId="77777777" w:rsidR="00435C7A" w:rsidRDefault="00435C7A" w:rsidP="00435C7A">
      <w:pPr>
        <w:spacing w:after="0"/>
        <w:ind w:right="1229"/>
      </w:pPr>
      <w:r>
        <w:t>.data:00408254                 db    0</w:t>
      </w:r>
    </w:p>
    <w:p w14:paraId="4DF40D0D" w14:textId="77777777" w:rsidR="00435C7A" w:rsidRDefault="00435C7A" w:rsidP="00435C7A">
      <w:pPr>
        <w:spacing w:after="0"/>
        <w:ind w:right="1229"/>
      </w:pPr>
      <w:r>
        <w:t>.data:00408255                 db    0</w:t>
      </w:r>
    </w:p>
    <w:p w14:paraId="26A57EBF" w14:textId="77777777" w:rsidR="00435C7A" w:rsidRDefault="00435C7A" w:rsidP="00435C7A">
      <w:pPr>
        <w:spacing w:after="0"/>
        <w:ind w:right="1229"/>
      </w:pPr>
      <w:r>
        <w:t>.data:00408256                 db    0</w:t>
      </w:r>
    </w:p>
    <w:p w14:paraId="35FC22C1" w14:textId="77777777" w:rsidR="00435C7A" w:rsidRDefault="00435C7A" w:rsidP="00435C7A">
      <w:pPr>
        <w:spacing w:after="0"/>
        <w:ind w:right="1229"/>
      </w:pPr>
      <w:r>
        <w:t>.data:00408257                 db    0</w:t>
      </w:r>
    </w:p>
    <w:p w14:paraId="24CE16E3" w14:textId="77777777" w:rsidR="00435C7A" w:rsidRDefault="00435C7A" w:rsidP="00435C7A">
      <w:pPr>
        <w:spacing w:after="0"/>
        <w:ind w:right="1229"/>
      </w:pPr>
      <w:r>
        <w:t>.data:00408258                 db    0</w:t>
      </w:r>
    </w:p>
    <w:p w14:paraId="1150D4F7" w14:textId="77777777" w:rsidR="00435C7A" w:rsidRDefault="00435C7A" w:rsidP="00435C7A">
      <w:pPr>
        <w:spacing w:after="0"/>
        <w:ind w:right="1229"/>
      </w:pPr>
      <w:r>
        <w:t>.data:00408259                 db    0</w:t>
      </w:r>
    </w:p>
    <w:p w14:paraId="6506BAAE" w14:textId="77777777" w:rsidR="00435C7A" w:rsidRDefault="00435C7A" w:rsidP="00435C7A">
      <w:pPr>
        <w:spacing w:after="0"/>
        <w:ind w:right="1229"/>
      </w:pPr>
      <w:r>
        <w:t>.data:0040825A                 db    0</w:t>
      </w:r>
    </w:p>
    <w:p w14:paraId="4E3492D5" w14:textId="77777777" w:rsidR="00435C7A" w:rsidRDefault="00435C7A" w:rsidP="00435C7A">
      <w:pPr>
        <w:spacing w:after="0"/>
        <w:ind w:right="1229"/>
      </w:pPr>
      <w:r>
        <w:t>.data:0040825B                 db    0</w:t>
      </w:r>
    </w:p>
    <w:p w14:paraId="51F1C540" w14:textId="77777777" w:rsidR="00435C7A" w:rsidRDefault="00435C7A" w:rsidP="00435C7A">
      <w:pPr>
        <w:spacing w:after="0"/>
        <w:ind w:right="1229"/>
      </w:pPr>
      <w:r>
        <w:t>.data:0040825C                 db    0</w:t>
      </w:r>
    </w:p>
    <w:p w14:paraId="43291A37" w14:textId="77777777" w:rsidR="00435C7A" w:rsidRDefault="00435C7A" w:rsidP="00435C7A">
      <w:pPr>
        <w:spacing w:after="0"/>
        <w:ind w:right="1229"/>
      </w:pPr>
      <w:r>
        <w:t>.data:0040825D                 db    0</w:t>
      </w:r>
    </w:p>
    <w:p w14:paraId="1ADF9463" w14:textId="77777777" w:rsidR="00435C7A" w:rsidRDefault="00435C7A" w:rsidP="00435C7A">
      <w:pPr>
        <w:spacing w:after="0"/>
        <w:ind w:right="1229"/>
      </w:pPr>
      <w:r>
        <w:t>.data:0040825E                 db    0</w:t>
      </w:r>
    </w:p>
    <w:p w14:paraId="0E4C5CBB" w14:textId="77777777" w:rsidR="00435C7A" w:rsidRDefault="00435C7A" w:rsidP="00435C7A">
      <w:pPr>
        <w:spacing w:after="0"/>
        <w:ind w:right="1229"/>
      </w:pPr>
      <w:r>
        <w:t>.data:0040825F                 db    0</w:t>
      </w:r>
    </w:p>
    <w:p w14:paraId="228E1F58" w14:textId="77777777" w:rsidR="00435C7A" w:rsidRDefault="00435C7A" w:rsidP="00435C7A">
      <w:pPr>
        <w:spacing w:after="0"/>
        <w:ind w:right="1229"/>
      </w:pPr>
      <w:r>
        <w:t>.data:00408260                 db    0</w:t>
      </w:r>
    </w:p>
    <w:p w14:paraId="4155294B" w14:textId="77777777" w:rsidR="00435C7A" w:rsidRDefault="00435C7A" w:rsidP="00435C7A">
      <w:pPr>
        <w:spacing w:after="0"/>
        <w:ind w:right="1229"/>
      </w:pPr>
      <w:r>
        <w:t>.data:00408261                 db    0</w:t>
      </w:r>
    </w:p>
    <w:p w14:paraId="7B1DF02B" w14:textId="77777777" w:rsidR="00435C7A" w:rsidRDefault="00435C7A" w:rsidP="00435C7A">
      <w:pPr>
        <w:spacing w:after="0"/>
        <w:ind w:right="1229"/>
      </w:pPr>
      <w:r>
        <w:t>.data:00408262                 db    0</w:t>
      </w:r>
    </w:p>
    <w:p w14:paraId="46939E3A" w14:textId="77777777" w:rsidR="00435C7A" w:rsidRDefault="00435C7A" w:rsidP="00435C7A">
      <w:pPr>
        <w:spacing w:after="0"/>
        <w:ind w:right="1229"/>
      </w:pPr>
      <w:r>
        <w:t>.data:00408263                 db    0</w:t>
      </w:r>
    </w:p>
    <w:p w14:paraId="2829F39C" w14:textId="77777777" w:rsidR="00435C7A" w:rsidRDefault="00435C7A" w:rsidP="00435C7A">
      <w:pPr>
        <w:spacing w:after="0"/>
        <w:ind w:right="1229"/>
      </w:pPr>
      <w:r>
        <w:t>.data:00408264                 db    0</w:t>
      </w:r>
    </w:p>
    <w:p w14:paraId="6C7367A9" w14:textId="77777777" w:rsidR="00435C7A" w:rsidRDefault="00435C7A" w:rsidP="00435C7A">
      <w:pPr>
        <w:spacing w:after="0"/>
        <w:ind w:right="1229"/>
      </w:pPr>
      <w:r>
        <w:t>.data:00408265                 db    0</w:t>
      </w:r>
    </w:p>
    <w:p w14:paraId="225C9CE2" w14:textId="77777777" w:rsidR="00435C7A" w:rsidRDefault="00435C7A" w:rsidP="00435C7A">
      <w:pPr>
        <w:spacing w:after="0"/>
        <w:ind w:right="1229"/>
      </w:pPr>
      <w:r>
        <w:t>.data:00408266                 db    0</w:t>
      </w:r>
    </w:p>
    <w:p w14:paraId="55FB3F86" w14:textId="77777777" w:rsidR="00435C7A" w:rsidRDefault="00435C7A" w:rsidP="00435C7A">
      <w:pPr>
        <w:spacing w:after="0"/>
        <w:ind w:right="1229"/>
      </w:pPr>
      <w:r>
        <w:t>.data:00408267                 db    0</w:t>
      </w:r>
    </w:p>
    <w:p w14:paraId="22C0E514" w14:textId="77777777" w:rsidR="00435C7A" w:rsidRDefault="00435C7A" w:rsidP="00435C7A">
      <w:pPr>
        <w:spacing w:after="0"/>
        <w:ind w:right="1229"/>
      </w:pPr>
      <w:r>
        <w:t>.data:00408268                 db    0</w:t>
      </w:r>
    </w:p>
    <w:p w14:paraId="5D20EB3C" w14:textId="77777777" w:rsidR="00435C7A" w:rsidRDefault="00435C7A" w:rsidP="00435C7A">
      <w:pPr>
        <w:spacing w:after="0"/>
        <w:ind w:right="1229"/>
      </w:pPr>
      <w:r>
        <w:t>.data:00408269                 db    0</w:t>
      </w:r>
    </w:p>
    <w:p w14:paraId="52ED34C3" w14:textId="77777777" w:rsidR="00435C7A" w:rsidRDefault="00435C7A" w:rsidP="00435C7A">
      <w:pPr>
        <w:spacing w:after="0"/>
        <w:ind w:right="1229"/>
      </w:pPr>
      <w:r>
        <w:t>.data:0040826A                 db    0</w:t>
      </w:r>
    </w:p>
    <w:p w14:paraId="710E001E" w14:textId="77777777" w:rsidR="00435C7A" w:rsidRDefault="00435C7A" w:rsidP="00435C7A">
      <w:pPr>
        <w:spacing w:after="0"/>
        <w:ind w:right="1229"/>
      </w:pPr>
      <w:r>
        <w:t>.data:0040826B                 db    0</w:t>
      </w:r>
    </w:p>
    <w:p w14:paraId="41277297" w14:textId="77777777" w:rsidR="00435C7A" w:rsidRDefault="00435C7A" w:rsidP="00435C7A">
      <w:pPr>
        <w:spacing w:after="0"/>
        <w:ind w:right="1229"/>
      </w:pPr>
      <w:r>
        <w:t>.data:0040826C                 db    0</w:t>
      </w:r>
    </w:p>
    <w:p w14:paraId="2163CFB7" w14:textId="77777777" w:rsidR="00435C7A" w:rsidRDefault="00435C7A" w:rsidP="00435C7A">
      <w:pPr>
        <w:spacing w:after="0"/>
        <w:ind w:right="1229"/>
      </w:pPr>
      <w:r>
        <w:t>.data:0040826D                 db    0</w:t>
      </w:r>
    </w:p>
    <w:p w14:paraId="0D24768D" w14:textId="77777777" w:rsidR="00435C7A" w:rsidRDefault="00435C7A" w:rsidP="00435C7A">
      <w:pPr>
        <w:spacing w:after="0"/>
        <w:ind w:right="1229"/>
      </w:pPr>
      <w:r>
        <w:t>.data:0040826E                 db    0</w:t>
      </w:r>
    </w:p>
    <w:p w14:paraId="4AE4B53F" w14:textId="77777777" w:rsidR="00435C7A" w:rsidRDefault="00435C7A" w:rsidP="00435C7A">
      <w:pPr>
        <w:spacing w:after="0"/>
        <w:ind w:right="1229"/>
      </w:pPr>
      <w:r>
        <w:t>.data:0040826F                 db    0</w:t>
      </w:r>
    </w:p>
    <w:p w14:paraId="430A0A4D" w14:textId="77777777" w:rsidR="00435C7A" w:rsidRDefault="00435C7A" w:rsidP="00435C7A">
      <w:pPr>
        <w:spacing w:after="0"/>
        <w:ind w:right="1229"/>
      </w:pPr>
      <w:r>
        <w:t>.data:00408270                 db    0</w:t>
      </w:r>
    </w:p>
    <w:p w14:paraId="733A12B2" w14:textId="77777777" w:rsidR="00435C7A" w:rsidRDefault="00435C7A" w:rsidP="00435C7A">
      <w:pPr>
        <w:spacing w:after="0"/>
        <w:ind w:right="1229"/>
      </w:pPr>
      <w:r>
        <w:t>.data:00408271                 db    0</w:t>
      </w:r>
    </w:p>
    <w:p w14:paraId="15EC37FE" w14:textId="77777777" w:rsidR="00435C7A" w:rsidRDefault="00435C7A" w:rsidP="00435C7A">
      <w:pPr>
        <w:spacing w:after="0"/>
        <w:ind w:right="1229"/>
      </w:pPr>
      <w:r>
        <w:t>.data:00408272                 db    0</w:t>
      </w:r>
    </w:p>
    <w:p w14:paraId="222CD288" w14:textId="77777777" w:rsidR="00435C7A" w:rsidRDefault="00435C7A" w:rsidP="00435C7A">
      <w:pPr>
        <w:spacing w:after="0"/>
        <w:ind w:right="1229"/>
      </w:pPr>
      <w:r>
        <w:t>.data:00408273                 db    0</w:t>
      </w:r>
    </w:p>
    <w:p w14:paraId="2C957B48" w14:textId="77777777" w:rsidR="00435C7A" w:rsidRDefault="00435C7A" w:rsidP="00435C7A">
      <w:pPr>
        <w:spacing w:after="0"/>
        <w:ind w:right="1229"/>
      </w:pPr>
      <w:r>
        <w:t>.data:00408274                 db    0</w:t>
      </w:r>
    </w:p>
    <w:p w14:paraId="7DA744C1" w14:textId="77777777" w:rsidR="00435C7A" w:rsidRDefault="00435C7A" w:rsidP="00435C7A">
      <w:pPr>
        <w:spacing w:after="0"/>
        <w:ind w:right="1229"/>
      </w:pPr>
      <w:r>
        <w:t>.data:00408275                 db    0</w:t>
      </w:r>
    </w:p>
    <w:p w14:paraId="1505AAE2" w14:textId="77777777" w:rsidR="00435C7A" w:rsidRDefault="00435C7A" w:rsidP="00435C7A">
      <w:pPr>
        <w:spacing w:after="0"/>
        <w:ind w:right="1229"/>
      </w:pPr>
      <w:r>
        <w:t>.data:00408276                 db    0</w:t>
      </w:r>
    </w:p>
    <w:p w14:paraId="157962DE" w14:textId="77777777" w:rsidR="00435C7A" w:rsidRDefault="00435C7A" w:rsidP="00435C7A">
      <w:pPr>
        <w:spacing w:after="0"/>
        <w:ind w:right="1229"/>
      </w:pPr>
      <w:r>
        <w:t>.data:00408277                 db    0</w:t>
      </w:r>
    </w:p>
    <w:p w14:paraId="6CD28C0D" w14:textId="77777777" w:rsidR="00435C7A" w:rsidRDefault="00435C7A" w:rsidP="00435C7A">
      <w:pPr>
        <w:spacing w:after="0"/>
        <w:ind w:right="1229"/>
      </w:pPr>
      <w:r>
        <w:t>.data:00408278                 db    0</w:t>
      </w:r>
    </w:p>
    <w:p w14:paraId="6453D1C5" w14:textId="77777777" w:rsidR="00435C7A" w:rsidRDefault="00435C7A" w:rsidP="00435C7A">
      <w:pPr>
        <w:spacing w:after="0"/>
        <w:ind w:right="1229"/>
      </w:pPr>
      <w:r>
        <w:t>.data:00408279                 db    0</w:t>
      </w:r>
    </w:p>
    <w:p w14:paraId="7EA366ED" w14:textId="77777777" w:rsidR="00435C7A" w:rsidRDefault="00435C7A" w:rsidP="00435C7A">
      <w:pPr>
        <w:spacing w:after="0"/>
        <w:ind w:right="1229"/>
      </w:pPr>
      <w:r>
        <w:t>.data:0040827A                 db    0</w:t>
      </w:r>
    </w:p>
    <w:p w14:paraId="5DB095AC" w14:textId="77777777" w:rsidR="00435C7A" w:rsidRDefault="00435C7A" w:rsidP="00435C7A">
      <w:pPr>
        <w:spacing w:after="0"/>
        <w:ind w:right="1229"/>
      </w:pPr>
      <w:r>
        <w:lastRenderedPageBreak/>
        <w:t>.data:0040827B                 db    0</w:t>
      </w:r>
    </w:p>
    <w:p w14:paraId="5A6ABFD3" w14:textId="77777777" w:rsidR="00435C7A" w:rsidRDefault="00435C7A" w:rsidP="00435C7A">
      <w:pPr>
        <w:spacing w:after="0"/>
        <w:ind w:right="1229"/>
      </w:pPr>
      <w:r>
        <w:t>.data:0040827C                 db    0</w:t>
      </w:r>
    </w:p>
    <w:p w14:paraId="4C4DE169" w14:textId="77777777" w:rsidR="00435C7A" w:rsidRDefault="00435C7A" w:rsidP="00435C7A">
      <w:pPr>
        <w:spacing w:after="0"/>
        <w:ind w:right="1229"/>
      </w:pPr>
      <w:r>
        <w:t>.data:0040827D                 db    0</w:t>
      </w:r>
    </w:p>
    <w:p w14:paraId="62CD583A" w14:textId="77777777" w:rsidR="00435C7A" w:rsidRDefault="00435C7A" w:rsidP="00435C7A">
      <w:pPr>
        <w:spacing w:after="0"/>
        <w:ind w:right="1229"/>
      </w:pPr>
      <w:r>
        <w:t>.data:0040827E                 db    0</w:t>
      </w:r>
    </w:p>
    <w:p w14:paraId="7ABE962A" w14:textId="77777777" w:rsidR="00435C7A" w:rsidRDefault="00435C7A" w:rsidP="00435C7A">
      <w:pPr>
        <w:spacing w:after="0"/>
        <w:ind w:right="1229"/>
      </w:pPr>
      <w:r>
        <w:t>.data:0040827F                 db    0</w:t>
      </w:r>
    </w:p>
    <w:p w14:paraId="7C93B514" w14:textId="77777777" w:rsidR="00435C7A" w:rsidRDefault="00435C7A" w:rsidP="00435C7A">
      <w:pPr>
        <w:spacing w:after="0"/>
        <w:ind w:right="1229"/>
      </w:pPr>
      <w:r>
        <w:t>.data:00408280                 db    0</w:t>
      </w:r>
    </w:p>
    <w:p w14:paraId="4996A8CA" w14:textId="77777777" w:rsidR="00435C7A" w:rsidRDefault="00435C7A" w:rsidP="00435C7A">
      <w:pPr>
        <w:spacing w:after="0"/>
        <w:ind w:right="1229"/>
      </w:pPr>
      <w:r>
        <w:t>.data:00408281                 db    0</w:t>
      </w:r>
    </w:p>
    <w:p w14:paraId="33D63635" w14:textId="77777777" w:rsidR="00435C7A" w:rsidRDefault="00435C7A" w:rsidP="00435C7A">
      <w:pPr>
        <w:spacing w:after="0"/>
        <w:ind w:right="1229"/>
      </w:pPr>
      <w:r>
        <w:t>.data:00408282                 db    0</w:t>
      </w:r>
    </w:p>
    <w:p w14:paraId="3BEA6D84" w14:textId="77777777" w:rsidR="00435C7A" w:rsidRDefault="00435C7A" w:rsidP="00435C7A">
      <w:pPr>
        <w:spacing w:after="0"/>
        <w:ind w:right="1229"/>
      </w:pPr>
      <w:r>
        <w:t>.data:00408283                 db    0</w:t>
      </w:r>
    </w:p>
    <w:p w14:paraId="2B7827C3" w14:textId="77777777" w:rsidR="00435C7A" w:rsidRDefault="00435C7A" w:rsidP="00435C7A">
      <w:pPr>
        <w:spacing w:after="0"/>
        <w:ind w:right="1229"/>
      </w:pPr>
      <w:r>
        <w:t>.data:00408284                 db    0</w:t>
      </w:r>
    </w:p>
    <w:p w14:paraId="3B9A3044" w14:textId="77777777" w:rsidR="00435C7A" w:rsidRDefault="00435C7A" w:rsidP="00435C7A">
      <w:pPr>
        <w:spacing w:after="0"/>
        <w:ind w:right="1229"/>
      </w:pPr>
      <w:r>
        <w:t>.data:00408285                 db    0</w:t>
      </w:r>
    </w:p>
    <w:p w14:paraId="253A8509" w14:textId="77777777" w:rsidR="00435C7A" w:rsidRDefault="00435C7A" w:rsidP="00435C7A">
      <w:pPr>
        <w:spacing w:after="0"/>
        <w:ind w:right="1229"/>
      </w:pPr>
      <w:r>
        <w:t>.data:00408286                 db    0</w:t>
      </w:r>
    </w:p>
    <w:p w14:paraId="510E6610" w14:textId="77777777" w:rsidR="00435C7A" w:rsidRDefault="00435C7A" w:rsidP="00435C7A">
      <w:pPr>
        <w:spacing w:after="0"/>
        <w:ind w:right="1229"/>
      </w:pPr>
      <w:r>
        <w:t>.data:00408287                 db    0</w:t>
      </w:r>
    </w:p>
    <w:p w14:paraId="306E4BB4" w14:textId="77777777" w:rsidR="00435C7A" w:rsidRDefault="00435C7A" w:rsidP="00435C7A">
      <w:pPr>
        <w:spacing w:after="0"/>
        <w:ind w:right="1229"/>
      </w:pPr>
      <w:r>
        <w:t>.data:00408288                 db    0</w:t>
      </w:r>
    </w:p>
    <w:p w14:paraId="125B14B5" w14:textId="77777777" w:rsidR="00435C7A" w:rsidRDefault="00435C7A" w:rsidP="00435C7A">
      <w:pPr>
        <w:spacing w:after="0"/>
        <w:ind w:right="1229"/>
      </w:pPr>
      <w:r>
        <w:t>.data:00408289                 db    0</w:t>
      </w:r>
    </w:p>
    <w:p w14:paraId="4B360ED6" w14:textId="77777777" w:rsidR="00435C7A" w:rsidRDefault="00435C7A" w:rsidP="00435C7A">
      <w:pPr>
        <w:spacing w:after="0"/>
        <w:ind w:right="1229"/>
      </w:pPr>
      <w:r>
        <w:t>.data:0040828A                 db    0</w:t>
      </w:r>
    </w:p>
    <w:p w14:paraId="73E41296" w14:textId="77777777" w:rsidR="00435C7A" w:rsidRDefault="00435C7A" w:rsidP="00435C7A">
      <w:pPr>
        <w:spacing w:after="0"/>
        <w:ind w:right="1229"/>
      </w:pPr>
      <w:r>
        <w:t>.data:0040828B                 db    0</w:t>
      </w:r>
    </w:p>
    <w:p w14:paraId="0FAA0572" w14:textId="77777777" w:rsidR="00435C7A" w:rsidRDefault="00435C7A" w:rsidP="00435C7A">
      <w:pPr>
        <w:spacing w:after="0"/>
        <w:ind w:right="1229"/>
      </w:pPr>
      <w:r>
        <w:t>.data:0040828C                 db    0</w:t>
      </w:r>
    </w:p>
    <w:p w14:paraId="089FB11F" w14:textId="77777777" w:rsidR="00435C7A" w:rsidRDefault="00435C7A" w:rsidP="00435C7A">
      <w:pPr>
        <w:spacing w:after="0"/>
        <w:ind w:right="1229"/>
      </w:pPr>
      <w:r>
        <w:t>.data:0040828D                 db    0</w:t>
      </w:r>
    </w:p>
    <w:p w14:paraId="715AA968" w14:textId="77777777" w:rsidR="00435C7A" w:rsidRDefault="00435C7A" w:rsidP="00435C7A">
      <w:pPr>
        <w:spacing w:after="0"/>
        <w:ind w:right="1229"/>
      </w:pPr>
      <w:r>
        <w:t>.data:0040828E                 db    0</w:t>
      </w:r>
    </w:p>
    <w:p w14:paraId="3E21EEFF" w14:textId="77777777" w:rsidR="00435C7A" w:rsidRDefault="00435C7A" w:rsidP="00435C7A">
      <w:pPr>
        <w:spacing w:after="0"/>
        <w:ind w:right="1229"/>
      </w:pPr>
      <w:r>
        <w:t>.data:0040828F                 db    0</w:t>
      </w:r>
    </w:p>
    <w:p w14:paraId="36DA7BFD" w14:textId="77777777" w:rsidR="00435C7A" w:rsidRDefault="00435C7A" w:rsidP="00435C7A">
      <w:pPr>
        <w:spacing w:after="0"/>
        <w:ind w:right="1229"/>
      </w:pPr>
      <w:r>
        <w:t>.data:00408290                 db    0</w:t>
      </w:r>
    </w:p>
    <w:p w14:paraId="76D35A18" w14:textId="77777777" w:rsidR="00435C7A" w:rsidRDefault="00435C7A" w:rsidP="00435C7A">
      <w:pPr>
        <w:spacing w:after="0"/>
        <w:ind w:right="1229"/>
      </w:pPr>
      <w:r>
        <w:t>.data:00408291                 db    0</w:t>
      </w:r>
    </w:p>
    <w:p w14:paraId="25344BF9" w14:textId="77777777" w:rsidR="00435C7A" w:rsidRDefault="00435C7A" w:rsidP="00435C7A">
      <w:pPr>
        <w:spacing w:after="0"/>
        <w:ind w:right="1229"/>
      </w:pPr>
      <w:r>
        <w:t>.data:00408292                 db    0</w:t>
      </w:r>
    </w:p>
    <w:p w14:paraId="62534FAB" w14:textId="77777777" w:rsidR="00435C7A" w:rsidRDefault="00435C7A" w:rsidP="00435C7A">
      <w:pPr>
        <w:spacing w:after="0"/>
        <w:ind w:right="1229"/>
      </w:pPr>
      <w:r>
        <w:t>.data:00408293                 db    0</w:t>
      </w:r>
    </w:p>
    <w:p w14:paraId="31244683" w14:textId="77777777" w:rsidR="00435C7A" w:rsidRDefault="00435C7A" w:rsidP="00435C7A">
      <w:pPr>
        <w:spacing w:after="0"/>
        <w:ind w:right="1229"/>
      </w:pPr>
      <w:r>
        <w:t>.data:00408294                 db    0</w:t>
      </w:r>
    </w:p>
    <w:p w14:paraId="57B1DEF0" w14:textId="77777777" w:rsidR="00435C7A" w:rsidRDefault="00435C7A" w:rsidP="00435C7A">
      <w:pPr>
        <w:spacing w:after="0"/>
        <w:ind w:right="1229"/>
      </w:pPr>
      <w:r>
        <w:t>.data:00408295                 db    0</w:t>
      </w:r>
    </w:p>
    <w:p w14:paraId="5DC284BD" w14:textId="77777777" w:rsidR="00435C7A" w:rsidRDefault="00435C7A" w:rsidP="00435C7A">
      <w:pPr>
        <w:spacing w:after="0"/>
        <w:ind w:right="1229"/>
      </w:pPr>
      <w:r>
        <w:t>.data:00408296                 db    0</w:t>
      </w:r>
    </w:p>
    <w:p w14:paraId="0A6B218D" w14:textId="77777777" w:rsidR="00435C7A" w:rsidRDefault="00435C7A" w:rsidP="00435C7A">
      <w:pPr>
        <w:spacing w:after="0"/>
        <w:ind w:right="1229"/>
      </w:pPr>
      <w:r>
        <w:t>.data:00408297                 db    0</w:t>
      </w:r>
    </w:p>
    <w:p w14:paraId="4AF2DE5C" w14:textId="77777777" w:rsidR="00435C7A" w:rsidRDefault="00435C7A" w:rsidP="00435C7A">
      <w:pPr>
        <w:spacing w:after="0"/>
        <w:ind w:right="1229"/>
      </w:pPr>
      <w:r>
        <w:t>.data:00408298                 db    0</w:t>
      </w:r>
    </w:p>
    <w:p w14:paraId="62495BD7" w14:textId="77777777" w:rsidR="00435C7A" w:rsidRDefault="00435C7A" w:rsidP="00435C7A">
      <w:pPr>
        <w:spacing w:after="0"/>
        <w:ind w:right="1229"/>
      </w:pPr>
      <w:r>
        <w:t>.data:00408299                 db    0</w:t>
      </w:r>
    </w:p>
    <w:p w14:paraId="335540F1" w14:textId="77777777" w:rsidR="00435C7A" w:rsidRDefault="00435C7A" w:rsidP="00435C7A">
      <w:pPr>
        <w:spacing w:after="0"/>
        <w:ind w:right="1229"/>
      </w:pPr>
      <w:r>
        <w:t>.data:0040829A                 db    0</w:t>
      </w:r>
    </w:p>
    <w:p w14:paraId="68A91E5D" w14:textId="77777777" w:rsidR="00435C7A" w:rsidRDefault="00435C7A" w:rsidP="00435C7A">
      <w:pPr>
        <w:spacing w:after="0"/>
        <w:ind w:right="1229"/>
      </w:pPr>
      <w:r>
        <w:t>.data:0040829B                 db    0</w:t>
      </w:r>
    </w:p>
    <w:p w14:paraId="3AFEB432" w14:textId="77777777" w:rsidR="00435C7A" w:rsidRDefault="00435C7A" w:rsidP="00435C7A">
      <w:pPr>
        <w:spacing w:after="0"/>
        <w:ind w:right="1229"/>
      </w:pPr>
      <w:r>
        <w:t>.data:0040829C                 db    0</w:t>
      </w:r>
    </w:p>
    <w:p w14:paraId="5853B6E8" w14:textId="77777777" w:rsidR="00435C7A" w:rsidRDefault="00435C7A" w:rsidP="00435C7A">
      <w:pPr>
        <w:spacing w:after="0"/>
        <w:ind w:right="1229"/>
      </w:pPr>
      <w:r>
        <w:t>.data:0040829D                 db    0</w:t>
      </w:r>
    </w:p>
    <w:p w14:paraId="1E9CCCD5" w14:textId="77777777" w:rsidR="00435C7A" w:rsidRDefault="00435C7A" w:rsidP="00435C7A">
      <w:pPr>
        <w:spacing w:after="0"/>
        <w:ind w:right="1229"/>
      </w:pPr>
      <w:r>
        <w:t>.data:0040829E                 db    0</w:t>
      </w:r>
    </w:p>
    <w:p w14:paraId="006AC619" w14:textId="77777777" w:rsidR="00435C7A" w:rsidRDefault="00435C7A" w:rsidP="00435C7A">
      <w:pPr>
        <w:spacing w:after="0"/>
        <w:ind w:right="1229"/>
      </w:pPr>
      <w:r>
        <w:t>.data:0040829F                 db    0</w:t>
      </w:r>
    </w:p>
    <w:p w14:paraId="1B3E61D6" w14:textId="77777777" w:rsidR="00435C7A" w:rsidRDefault="00435C7A" w:rsidP="00435C7A">
      <w:pPr>
        <w:spacing w:after="0"/>
        <w:ind w:right="1229"/>
      </w:pPr>
      <w:r>
        <w:t>.data:004082A0                 db    0</w:t>
      </w:r>
    </w:p>
    <w:p w14:paraId="433BFD6C" w14:textId="77777777" w:rsidR="00435C7A" w:rsidRDefault="00435C7A" w:rsidP="00435C7A">
      <w:pPr>
        <w:spacing w:after="0"/>
        <w:ind w:right="1229"/>
      </w:pPr>
      <w:r>
        <w:t>.data:004082A1                 db    0</w:t>
      </w:r>
    </w:p>
    <w:p w14:paraId="6F7603CB" w14:textId="77777777" w:rsidR="00435C7A" w:rsidRDefault="00435C7A" w:rsidP="00435C7A">
      <w:pPr>
        <w:spacing w:after="0"/>
        <w:ind w:right="1229"/>
      </w:pPr>
      <w:r>
        <w:t>.data:004082A2                 db    0</w:t>
      </w:r>
    </w:p>
    <w:p w14:paraId="1D7C65F4" w14:textId="77777777" w:rsidR="00435C7A" w:rsidRDefault="00435C7A" w:rsidP="00435C7A">
      <w:pPr>
        <w:spacing w:after="0"/>
        <w:ind w:right="1229"/>
      </w:pPr>
      <w:r>
        <w:t>.data:004082A3                 db    0</w:t>
      </w:r>
    </w:p>
    <w:p w14:paraId="48600800" w14:textId="77777777" w:rsidR="00435C7A" w:rsidRDefault="00435C7A" w:rsidP="00435C7A">
      <w:pPr>
        <w:spacing w:after="0"/>
        <w:ind w:right="1229"/>
      </w:pPr>
      <w:r>
        <w:t>.data:004082A4                 db    0</w:t>
      </w:r>
    </w:p>
    <w:p w14:paraId="271FB0FB" w14:textId="77777777" w:rsidR="00435C7A" w:rsidRDefault="00435C7A" w:rsidP="00435C7A">
      <w:pPr>
        <w:spacing w:after="0"/>
        <w:ind w:right="1229"/>
      </w:pPr>
      <w:r>
        <w:t>.data:004082A5                 db    0</w:t>
      </w:r>
    </w:p>
    <w:p w14:paraId="05D563E1" w14:textId="77777777" w:rsidR="00435C7A" w:rsidRDefault="00435C7A" w:rsidP="00435C7A">
      <w:pPr>
        <w:spacing w:after="0"/>
        <w:ind w:right="1229"/>
      </w:pPr>
      <w:r>
        <w:t>.data:004082A6                 db    0</w:t>
      </w:r>
    </w:p>
    <w:p w14:paraId="66656848" w14:textId="77777777" w:rsidR="00435C7A" w:rsidRDefault="00435C7A" w:rsidP="00435C7A">
      <w:pPr>
        <w:spacing w:after="0"/>
        <w:ind w:right="1229"/>
      </w:pPr>
      <w:r>
        <w:lastRenderedPageBreak/>
        <w:t>.data:004082A7                 db    0</w:t>
      </w:r>
    </w:p>
    <w:p w14:paraId="5B5E7F2D" w14:textId="77777777" w:rsidR="00435C7A" w:rsidRDefault="00435C7A" w:rsidP="00435C7A">
      <w:pPr>
        <w:spacing w:after="0"/>
        <w:ind w:right="1229"/>
      </w:pPr>
      <w:r>
        <w:t>.data:004082A8                 db    0</w:t>
      </w:r>
    </w:p>
    <w:p w14:paraId="5341C633" w14:textId="77777777" w:rsidR="00435C7A" w:rsidRDefault="00435C7A" w:rsidP="00435C7A">
      <w:pPr>
        <w:spacing w:after="0"/>
        <w:ind w:right="1229"/>
      </w:pPr>
      <w:r>
        <w:t>.data:004082A9                 db    0</w:t>
      </w:r>
    </w:p>
    <w:p w14:paraId="1D5D7F1A" w14:textId="77777777" w:rsidR="00435C7A" w:rsidRDefault="00435C7A" w:rsidP="00435C7A">
      <w:pPr>
        <w:spacing w:after="0"/>
        <w:ind w:right="1229"/>
      </w:pPr>
      <w:r>
        <w:t>.data:004082AA                 db    0</w:t>
      </w:r>
    </w:p>
    <w:p w14:paraId="26E1C37E" w14:textId="77777777" w:rsidR="00435C7A" w:rsidRDefault="00435C7A" w:rsidP="00435C7A">
      <w:pPr>
        <w:spacing w:after="0"/>
        <w:ind w:right="1229"/>
      </w:pPr>
      <w:r>
        <w:t>.data:004082AB                 db    0</w:t>
      </w:r>
    </w:p>
    <w:p w14:paraId="3E157158" w14:textId="77777777" w:rsidR="00435C7A" w:rsidRDefault="00435C7A" w:rsidP="00435C7A">
      <w:pPr>
        <w:spacing w:after="0"/>
        <w:ind w:right="1229"/>
      </w:pPr>
      <w:r>
        <w:t>.data:004082AC                 db    0</w:t>
      </w:r>
    </w:p>
    <w:p w14:paraId="57AA1C20" w14:textId="77777777" w:rsidR="00435C7A" w:rsidRDefault="00435C7A" w:rsidP="00435C7A">
      <w:pPr>
        <w:spacing w:after="0"/>
        <w:ind w:right="1229"/>
      </w:pPr>
      <w:r>
        <w:t>.data:004082AD                 db    0</w:t>
      </w:r>
    </w:p>
    <w:p w14:paraId="3405EBB1" w14:textId="77777777" w:rsidR="00435C7A" w:rsidRDefault="00435C7A" w:rsidP="00435C7A">
      <w:pPr>
        <w:spacing w:after="0"/>
        <w:ind w:right="1229"/>
      </w:pPr>
      <w:r>
        <w:t>.data:004082AE                 db    0</w:t>
      </w:r>
    </w:p>
    <w:p w14:paraId="622FA6A3" w14:textId="77777777" w:rsidR="00435C7A" w:rsidRDefault="00435C7A" w:rsidP="00435C7A">
      <w:pPr>
        <w:spacing w:after="0"/>
        <w:ind w:right="1229"/>
      </w:pPr>
      <w:r>
        <w:t>.data:004082AF                 db    0</w:t>
      </w:r>
    </w:p>
    <w:p w14:paraId="5918A40A" w14:textId="77777777" w:rsidR="00435C7A" w:rsidRDefault="00435C7A" w:rsidP="00435C7A">
      <w:pPr>
        <w:spacing w:after="0"/>
        <w:ind w:right="1229"/>
      </w:pPr>
      <w:r>
        <w:t>.data:004082B0                 db    0</w:t>
      </w:r>
    </w:p>
    <w:p w14:paraId="2159F1E5" w14:textId="77777777" w:rsidR="00435C7A" w:rsidRDefault="00435C7A" w:rsidP="00435C7A">
      <w:pPr>
        <w:spacing w:after="0"/>
        <w:ind w:right="1229"/>
      </w:pPr>
      <w:r>
        <w:t>.data:004082B1                 db    0</w:t>
      </w:r>
    </w:p>
    <w:p w14:paraId="12A1A500" w14:textId="77777777" w:rsidR="00435C7A" w:rsidRDefault="00435C7A" w:rsidP="00435C7A">
      <w:pPr>
        <w:spacing w:after="0"/>
        <w:ind w:right="1229"/>
      </w:pPr>
      <w:r>
        <w:t>.data:004082B2                 db    0</w:t>
      </w:r>
    </w:p>
    <w:p w14:paraId="5E43BD6D" w14:textId="77777777" w:rsidR="00435C7A" w:rsidRDefault="00435C7A" w:rsidP="00435C7A">
      <w:pPr>
        <w:spacing w:after="0"/>
        <w:ind w:right="1229"/>
      </w:pPr>
      <w:r>
        <w:t>.data:004082B3                 db    0</w:t>
      </w:r>
    </w:p>
    <w:p w14:paraId="67C6E2ED" w14:textId="77777777" w:rsidR="00435C7A" w:rsidRDefault="00435C7A" w:rsidP="00435C7A">
      <w:pPr>
        <w:spacing w:after="0"/>
        <w:ind w:right="1229"/>
      </w:pPr>
      <w:r>
        <w:t>.data:004082B4                 db    0</w:t>
      </w:r>
    </w:p>
    <w:p w14:paraId="53FC8041" w14:textId="77777777" w:rsidR="00435C7A" w:rsidRDefault="00435C7A" w:rsidP="00435C7A">
      <w:pPr>
        <w:spacing w:after="0"/>
        <w:ind w:right="1229"/>
      </w:pPr>
      <w:r>
        <w:t>.data:004082B5                 db    0</w:t>
      </w:r>
    </w:p>
    <w:p w14:paraId="18D11582" w14:textId="77777777" w:rsidR="00435C7A" w:rsidRDefault="00435C7A" w:rsidP="00435C7A">
      <w:pPr>
        <w:spacing w:after="0"/>
        <w:ind w:right="1229"/>
      </w:pPr>
      <w:r>
        <w:t>.data:004082B6                 db    0</w:t>
      </w:r>
    </w:p>
    <w:p w14:paraId="2832D22D" w14:textId="77777777" w:rsidR="00435C7A" w:rsidRDefault="00435C7A" w:rsidP="00435C7A">
      <w:pPr>
        <w:spacing w:after="0"/>
        <w:ind w:right="1229"/>
      </w:pPr>
      <w:r>
        <w:t>.data:004082B7                 db    0</w:t>
      </w:r>
    </w:p>
    <w:p w14:paraId="40B5D9CC" w14:textId="77777777" w:rsidR="00435C7A" w:rsidRDefault="00435C7A" w:rsidP="00435C7A">
      <w:pPr>
        <w:spacing w:after="0"/>
        <w:ind w:right="1229"/>
      </w:pPr>
      <w:r>
        <w:t>.data:004082B8                 db    0</w:t>
      </w:r>
    </w:p>
    <w:p w14:paraId="1B712B99" w14:textId="77777777" w:rsidR="00435C7A" w:rsidRDefault="00435C7A" w:rsidP="00435C7A">
      <w:pPr>
        <w:spacing w:after="0"/>
        <w:ind w:right="1229"/>
      </w:pPr>
      <w:r>
        <w:t>.data:004082B9                 db    0</w:t>
      </w:r>
    </w:p>
    <w:p w14:paraId="5FA240CE" w14:textId="77777777" w:rsidR="00435C7A" w:rsidRDefault="00435C7A" w:rsidP="00435C7A">
      <w:pPr>
        <w:spacing w:after="0"/>
        <w:ind w:right="1229"/>
      </w:pPr>
      <w:r>
        <w:t>.data:004082BA                 db    0</w:t>
      </w:r>
    </w:p>
    <w:p w14:paraId="6E9D0FD3" w14:textId="77777777" w:rsidR="00435C7A" w:rsidRDefault="00435C7A" w:rsidP="00435C7A">
      <w:pPr>
        <w:spacing w:after="0"/>
        <w:ind w:right="1229"/>
      </w:pPr>
      <w:r>
        <w:t>.data:004082BB                 db    0</w:t>
      </w:r>
    </w:p>
    <w:p w14:paraId="1A750E8F" w14:textId="77777777" w:rsidR="00435C7A" w:rsidRDefault="00435C7A" w:rsidP="00435C7A">
      <w:pPr>
        <w:spacing w:after="0"/>
        <w:ind w:right="1229"/>
      </w:pPr>
      <w:r>
        <w:t>.data:004082BC                 db    0</w:t>
      </w:r>
    </w:p>
    <w:p w14:paraId="17BC5600" w14:textId="77777777" w:rsidR="00435C7A" w:rsidRDefault="00435C7A" w:rsidP="00435C7A">
      <w:pPr>
        <w:spacing w:after="0"/>
        <w:ind w:right="1229"/>
      </w:pPr>
      <w:r>
        <w:t>.data:004082BD                 db    0</w:t>
      </w:r>
    </w:p>
    <w:p w14:paraId="2F3BED82" w14:textId="77777777" w:rsidR="00435C7A" w:rsidRDefault="00435C7A" w:rsidP="00435C7A">
      <w:pPr>
        <w:spacing w:after="0"/>
        <w:ind w:right="1229"/>
      </w:pPr>
      <w:r>
        <w:t>.data:004082BE                 db    0</w:t>
      </w:r>
    </w:p>
    <w:p w14:paraId="29134DD9" w14:textId="77777777" w:rsidR="00435C7A" w:rsidRDefault="00435C7A" w:rsidP="00435C7A">
      <w:pPr>
        <w:spacing w:after="0"/>
        <w:ind w:right="1229"/>
      </w:pPr>
      <w:r>
        <w:t>.data:004082BF                 db    0</w:t>
      </w:r>
    </w:p>
    <w:p w14:paraId="649E4B75" w14:textId="77777777" w:rsidR="00435C7A" w:rsidRDefault="00435C7A" w:rsidP="00435C7A">
      <w:pPr>
        <w:spacing w:after="0"/>
        <w:ind w:right="1229"/>
      </w:pPr>
      <w:r>
        <w:t>.data:004082C0                 db    0</w:t>
      </w:r>
    </w:p>
    <w:p w14:paraId="27C1A83D" w14:textId="77777777" w:rsidR="00435C7A" w:rsidRDefault="00435C7A" w:rsidP="00435C7A">
      <w:pPr>
        <w:spacing w:after="0"/>
        <w:ind w:right="1229"/>
      </w:pPr>
      <w:r>
        <w:t>.data:004082C1                 db    0</w:t>
      </w:r>
    </w:p>
    <w:p w14:paraId="4B5FF2BE" w14:textId="77777777" w:rsidR="00435C7A" w:rsidRDefault="00435C7A" w:rsidP="00435C7A">
      <w:pPr>
        <w:spacing w:after="0"/>
        <w:ind w:right="1229"/>
      </w:pPr>
      <w:r>
        <w:t>.data:004082C2                 db    0</w:t>
      </w:r>
    </w:p>
    <w:p w14:paraId="3AF040E9" w14:textId="77777777" w:rsidR="00435C7A" w:rsidRDefault="00435C7A" w:rsidP="00435C7A">
      <w:pPr>
        <w:spacing w:after="0"/>
        <w:ind w:right="1229"/>
      </w:pPr>
      <w:r>
        <w:t>.data:004082C3                 db    0</w:t>
      </w:r>
    </w:p>
    <w:p w14:paraId="2DF6F4FA" w14:textId="77777777" w:rsidR="00435C7A" w:rsidRDefault="00435C7A" w:rsidP="00435C7A">
      <w:pPr>
        <w:spacing w:after="0"/>
        <w:ind w:right="1229"/>
      </w:pPr>
      <w:r>
        <w:t>.data:004082C4                 db    0</w:t>
      </w:r>
    </w:p>
    <w:p w14:paraId="7620D57C" w14:textId="77777777" w:rsidR="00435C7A" w:rsidRDefault="00435C7A" w:rsidP="00435C7A">
      <w:pPr>
        <w:spacing w:after="0"/>
        <w:ind w:right="1229"/>
      </w:pPr>
      <w:r>
        <w:t>.data:004082C5                 db    0</w:t>
      </w:r>
    </w:p>
    <w:p w14:paraId="64AAFEDD" w14:textId="77777777" w:rsidR="00435C7A" w:rsidRDefault="00435C7A" w:rsidP="00435C7A">
      <w:pPr>
        <w:spacing w:after="0"/>
        <w:ind w:right="1229"/>
      </w:pPr>
      <w:r>
        <w:t>.data:004082C6                 db    0</w:t>
      </w:r>
    </w:p>
    <w:p w14:paraId="0F005834" w14:textId="77777777" w:rsidR="00435C7A" w:rsidRDefault="00435C7A" w:rsidP="00435C7A">
      <w:pPr>
        <w:spacing w:after="0"/>
        <w:ind w:right="1229"/>
      </w:pPr>
      <w:r>
        <w:t>.data:004082C7                 db    0</w:t>
      </w:r>
    </w:p>
    <w:p w14:paraId="1B44764B" w14:textId="77777777" w:rsidR="00435C7A" w:rsidRDefault="00435C7A" w:rsidP="00435C7A">
      <w:pPr>
        <w:spacing w:after="0"/>
        <w:ind w:right="1229"/>
      </w:pPr>
      <w:r>
        <w:t>.data:004082C8                 db    0</w:t>
      </w:r>
    </w:p>
    <w:p w14:paraId="2C7AE5F3" w14:textId="77777777" w:rsidR="00435C7A" w:rsidRDefault="00435C7A" w:rsidP="00435C7A">
      <w:pPr>
        <w:spacing w:after="0"/>
        <w:ind w:right="1229"/>
      </w:pPr>
      <w:r>
        <w:t>.data:004082C9                 db    0</w:t>
      </w:r>
    </w:p>
    <w:p w14:paraId="01D478CB" w14:textId="77777777" w:rsidR="00435C7A" w:rsidRDefault="00435C7A" w:rsidP="00435C7A">
      <w:pPr>
        <w:spacing w:after="0"/>
        <w:ind w:right="1229"/>
      </w:pPr>
      <w:r>
        <w:t>.data:004082CA                 db    0</w:t>
      </w:r>
    </w:p>
    <w:p w14:paraId="4F2AAB3C" w14:textId="77777777" w:rsidR="00435C7A" w:rsidRDefault="00435C7A" w:rsidP="00435C7A">
      <w:pPr>
        <w:spacing w:after="0"/>
        <w:ind w:right="1229"/>
      </w:pPr>
      <w:r>
        <w:t>.data:004082CB                 db    0</w:t>
      </w:r>
    </w:p>
    <w:p w14:paraId="32F7EC13" w14:textId="77777777" w:rsidR="00435C7A" w:rsidRDefault="00435C7A" w:rsidP="00435C7A">
      <w:pPr>
        <w:spacing w:after="0"/>
        <w:ind w:right="1229"/>
      </w:pPr>
      <w:r>
        <w:t>.data:004082CC                 db    0</w:t>
      </w:r>
    </w:p>
    <w:p w14:paraId="6C28661F" w14:textId="77777777" w:rsidR="00435C7A" w:rsidRDefault="00435C7A" w:rsidP="00435C7A">
      <w:pPr>
        <w:spacing w:after="0"/>
        <w:ind w:right="1229"/>
      </w:pPr>
      <w:r>
        <w:t>.data:004082CD                 db    0</w:t>
      </w:r>
    </w:p>
    <w:p w14:paraId="64E2AF91" w14:textId="77777777" w:rsidR="00435C7A" w:rsidRDefault="00435C7A" w:rsidP="00435C7A">
      <w:pPr>
        <w:spacing w:after="0"/>
        <w:ind w:right="1229"/>
      </w:pPr>
      <w:r>
        <w:t>.data:004082CE                 db    0</w:t>
      </w:r>
    </w:p>
    <w:p w14:paraId="677634B3" w14:textId="77777777" w:rsidR="00435C7A" w:rsidRDefault="00435C7A" w:rsidP="00435C7A">
      <w:pPr>
        <w:spacing w:after="0"/>
        <w:ind w:right="1229"/>
      </w:pPr>
      <w:r>
        <w:t>.data:004082CF                 db    0</w:t>
      </w:r>
    </w:p>
    <w:p w14:paraId="3CD0ADDD" w14:textId="77777777" w:rsidR="00435C7A" w:rsidRDefault="00435C7A" w:rsidP="00435C7A">
      <w:pPr>
        <w:spacing w:after="0"/>
        <w:ind w:right="1229"/>
      </w:pPr>
      <w:r>
        <w:t>.data:004082D0                 db    0</w:t>
      </w:r>
    </w:p>
    <w:p w14:paraId="2CAAD446" w14:textId="77777777" w:rsidR="00435C7A" w:rsidRDefault="00435C7A" w:rsidP="00435C7A">
      <w:pPr>
        <w:spacing w:after="0"/>
        <w:ind w:right="1229"/>
      </w:pPr>
      <w:r>
        <w:t>.data:004082D1                 db    0</w:t>
      </w:r>
    </w:p>
    <w:p w14:paraId="309E44DE" w14:textId="77777777" w:rsidR="00435C7A" w:rsidRDefault="00435C7A" w:rsidP="00435C7A">
      <w:pPr>
        <w:spacing w:after="0"/>
        <w:ind w:right="1229"/>
      </w:pPr>
      <w:r>
        <w:t>.data:004082D2                 db    0</w:t>
      </w:r>
    </w:p>
    <w:p w14:paraId="42C4BE68" w14:textId="77777777" w:rsidR="00435C7A" w:rsidRDefault="00435C7A" w:rsidP="00435C7A">
      <w:pPr>
        <w:spacing w:after="0"/>
        <w:ind w:right="1229"/>
      </w:pPr>
      <w:r>
        <w:lastRenderedPageBreak/>
        <w:t>.data:004082D3                 db    0</w:t>
      </w:r>
    </w:p>
    <w:p w14:paraId="10C979BF" w14:textId="77777777" w:rsidR="00435C7A" w:rsidRDefault="00435C7A" w:rsidP="00435C7A">
      <w:pPr>
        <w:spacing w:after="0"/>
        <w:ind w:right="1229"/>
      </w:pPr>
      <w:r>
        <w:t>.data:004082D4                 db    0</w:t>
      </w:r>
    </w:p>
    <w:p w14:paraId="1C503F53" w14:textId="77777777" w:rsidR="00435C7A" w:rsidRDefault="00435C7A" w:rsidP="00435C7A">
      <w:pPr>
        <w:spacing w:after="0"/>
        <w:ind w:right="1229"/>
      </w:pPr>
      <w:r>
        <w:t>.data:004082D5                 db    0</w:t>
      </w:r>
    </w:p>
    <w:p w14:paraId="4D9A09B3" w14:textId="77777777" w:rsidR="00435C7A" w:rsidRDefault="00435C7A" w:rsidP="00435C7A">
      <w:pPr>
        <w:spacing w:after="0"/>
        <w:ind w:right="1229"/>
      </w:pPr>
      <w:r>
        <w:t>.data:004082D6                 db    0</w:t>
      </w:r>
    </w:p>
    <w:p w14:paraId="2972FADC" w14:textId="77777777" w:rsidR="00435C7A" w:rsidRDefault="00435C7A" w:rsidP="00435C7A">
      <w:pPr>
        <w:spacing w:after="0"/>
        <w:ind w:right="1229"/>
      </w:pPr>
      <w:r>
        <w:t>.data:004082D7                 db    0</w:t>
      </w:r>
    </w:p>
    <w:p w14:paraId="3B0E93CD" w14:textId="77777777" w:rsidR="00435C7A" w:rsidRDefault="00435C7A" w:rsidP="00435C7A">
      <w:pPr>
        <w:spacing w:after="0"/>
        <w:ind w:right="1229"/>
      </w:pPr>
      <w:r>
        <w:t>.data:004082D8                 db    0</w:t>
      </w:r>
    </w:p>
    <w:p w14:paraId="3948FD0F" w14:textId="77777777" w:rsidR="00435C7A" w:rsidRDefault="00435C7A" w:rsidP="00435C7A">
      <w:pPr>
        <w:spacing w:after="0"/>
        <w:ind w:right="1229"/>
      </w:pPr>
      <w:r>
        <w:t>.data:004082D9                 db    0</w:t>
      </w:r>
    </w:p>
    <w:p w14:paraId="4020FD45" w14:textId="77777777" w:rsidR="00435C7A" w:rsidRDefault="00435C7A" w:rsidP="00435C7A">
      <w:pPr>
        <w:spacing w:after="0"/>
        <w:ind w:right="1229"/>
      </w:pPr>
      <w:r>
        <w:t>.data:004082DA                 db    0</w:t>
      </w:r>
    </w:p>
    <w:p w14:paraId="4CA10B38" w14:textId="77777777" w:rsidR="00435C7A" w:rsidRDefault="00435C7A" w:rsidP="00435C7A">
      <w:pPr>
        <w:spacing w:after="0"/>
        <w:ind w:right="1229"/>
      </w:pPr>
      <w:r>
        <w:t>.data:004082DB                 db    0</w:t>
      </w:r>
    </w:p>
    <w:p w14:paraId="5938444D" w14:textId="77777777" w:rsidR="00435C7A" w:rsidRDefault="00435C7A" w:rsidP="00435C7A">
      <w:pPr>
        <w:spacing w:after="0"/>
        <w:ind w:right="1229"/>
      </w:pPr>
      <w:r>
        <w:t>.data:004082DC                 db    0</w:t>
      </w:r>
    </w:p>
    <w:p w14:paraId="5EA11975" w14:textId="77777777" w:rsidR="00435C7A" w:rsidRDefault="00435C7A" w:rsidP="00435C7A">
      <w:pPr>
        <w:spacing w:after="0"/>
        <w:ind w:right="1229"/>
      </w:pPr>
      <w:r>
        <w:t>.data:004082DD                 db    0</w:t>
      </w:r>
    </w:p>
    <w:p w14:paraId="655A9563" w14:textId="77777777" w:rsidR="00435C7A" w:rsidRDefault="00435C7A" w:rsidP="00435C7A">
      <w:pPr>
        <w:spacing w:after="0"/>
        <w:ind w:right="1229"/>
      </w:pPr>
      <w:r>
        <w:t>.data:004082DE                 db    0</w:t>
      </w:r>
    </w:p>
    <w:p w14:paraId="5F21E8C8" w14:textId="77777777" w:rsidR="00435C7A" w:rsidRDefault="00435C7A" w:rsidP="00435C7A">
      <w:pPr>
        <w:spacing w:after="0"/>
        <w:ind w:right="1229"/>
      </w:pPr>
      <w:r>
        <w:t>.data:004082DF                 db    0</w:t>
      </w:r>
    </w:p>
    <w:p w14:paraId="32EC1720" w14:textId="77777777" w:rsidR="00435C7A" w:rsidRDefault="00435C7A" w:rsidP="00435C7A">
      <w:pPr>
        <w:spacing w:after="0"/>
        <w:ind w:right="1229"/>
      </w:pPr>
      <w:r>
        <w:t>.data:004082E0                 db    0</w:t>
      </w:r>
    </w:p>
    <w:p w14:paraId="263FF1A1" w14:textId="77777777" w:rsidR="00435C7A" w:rsidRDefault="00435C7A" w:rsidP="00435C7A">
      <w:pPr>
        <w:spacing w:after="0"/>
        <w:ind w:right="1229"/>
      </w:pPr>
      <w:r>
        <w:t>.data:004082E1                 db    0</w:t>
      </w:r>
    </w:p>
    <w:p w14:paraId="7E258081" w14:textId="77777777" w:rsidR="00435C7A" w:rsidRDefault="00435C7A" w:rsidP="00435C7A">
      <w:pPr>
        <w:spacing w:after="0"/>
        <w:ind w:right="1229"/>
      </w:pPr>
      <w:r>
        <w:t>.data:004082E2                 db    0</w:t>
      </w:r>
    </w:p>
    <w:p w14:paraId="7FBFDEF4" w14:textId="77777777" w:rsidR="00435C7A" w:rsidRDefault="00435C7A" w:rsidP="00435C7A">
      <w:pPr>
        <w:spacing w:after="0"/>
        <w:ind w:right="1229"/>
      </w:pPr>
      <w:r>
        <w:t>.data:004082E3                 db    0</w:t>
      </w:r>
    </w:p>
    <w:p w14:paraId="7ED92DD9" w14:textId="77777777" w:rsidR="00435C7A" w:rsidRDefault="00435C7A" w:rsidP="00435C7A">
      <w:pPr>
        <w:spacing w:after="0"/>
        <w:ind w:right="1229"/>
      </w:pPr>
      <w:r>
        <w:t>.data:004082E4                 db    0</w:t>
      </w:r>
    </w:p>
    <w:p w14:paraId="6CC0DDBB" w14:textId="77777777" w:rsidR="00435C7A" w:rsidRDefault="00435C7A" w:rsidP="00435C7A">
      <w:pPr>
        <w:spacing w:after="0"/>
        <w:ind w:right="1229"/>
      </w:pPr>
      <w:r>
        <w:t>.data:004082E5                 db    0</w:t>
      </w:r>
    </w:p>
    <w:p w14:paraId="3E075189" w14:textId="77777777" w:rsidR="00435C7A" w:rsidRDefault="00435C7A" w:rsidP="00435C7A">
      <w:pPr>
        <w:spacing w:after="0"/>
        <w:ind w:right="1229"/>
      </w:pPr>
      <w:r>
        <w:t>.data:004082E6                 db    0</w:t>
      </w:r>
    </w:p>
    <w:p w14:paraId="39CFBF53" w14:textId="77777777" w:rsidR="00435C7A" w:rsidRDefault="00435C7A" w:rsidP="00435C7A">
      <w:pPr>
        <w:spacing w:after="0"/>
        <w:ind w:right="1229"/>
      </w:pPr>
      <w:r>
        <w:t>.data:004082E7                 db    0</w:t>
      </w:r>
    </w:p>
    <w:p w14:paraId="71EBA2B9" w14:textId="77777777" w:rsidR="00435C7A" w:rsidRDefault="00435C7A" w:rsidP="00435C7A">
      <w:pPr>
        <w:spacing w:after="0"/>
        <w:ind w:right="1229"/>
      </w:pPr>
      <w:r>
        <w:t>.data:004082E8                 db    0</w:t>
      </w:r>
    </w:p>
    <w:p w14:paraId="77CE8FA9" w14:textId="77777777" w:rsidR="00435C7A" w:rsidRDefault="00435C7A" w:rsidP="00435C7A">
      <w:pPr>
        <w:spacing w:after="0"/>
        <w:ind w:right="1229"/>
      </w:pPr>
      <w:r>
        <w:t>.data:004082E9                 db    0</w:t>
      </w:r>
    </w:p>
    <w:p w14:paraId="4A6A3B5B" w14:textId="77777777" w:rsidR="00435C7A" w:rsidRDefault="00435C7A" w:rsidP="00435C7A">
      <w:pPr>
        <w:spacing w:after="0"/>
        <w:ind w:right="1229"/>
      </w:pPr>
      <w:r>
        <w:t>.data:004082EA                 db    0</w:t>
      </w:r>
    </w:p>
    <w:p w14:paraId="687400BA" w14:textId="77777777" w:rsidR="00435C7A" w:rsidRDefault="00435C7A" w:rsidP="00435C7A">
      <w:pPr>
        <w:spacing w:after="0"/>
        <w:ind w:right="1229"/>
      </w:pPr>
      <w:r>
        <w:t>.data:004082EB                 db    0</w:t>
      </w:r>
    </w:p>
    <w:p w14:paraId="454CC446" w14:textId="77777777" w:rsidR="00435C7A" w:rsidRDefault="00435C7A" w:rsidP="00435C7A">
      <w:pPr>
        <w:spacing w:after="0"/>
        <w:ind w:right="1229"/>
      </w:pPr>
      <w:r>
        <w:t>.data:004082EC                 db    0</w:t>
      </w:r>
    </w:p>
    <w:p w14:paraId="2D129011" w14:textId="77777777" w:rsidR="00435C7A" w:rsidRDefault="00435C7A" w:rsidP="00435C7A">
      <w:pPr>
        <w:spacing w:after="0"/>
        <w:ind w:right="1229"/>
      </w:pPr>
      <w:r>
        <w:t>.data:004082ED                 db    0</w:t>
      </w:r>
    </w:p>
    <w:p w14:paraId="3C2D9F76" w14:textId="77777777" w:rsidR="00435C7A" w:rsidRDefault="00435C7A" w:rsidP="00435C7A">
      <w:pPr>
        <w:spacing w:after="0"/>
        <w:ind w:right="1229"/>
      </w:pPr>
      <w:r>
        <w:t>.data:004082EE                 db    0</w:t>
      </w:r>
    </w:p>
    <w:p w14:paraId="3D4B500D" w14:textId="77777777" w:rsidR="00435C7A" w:rsidRDefault="00435C7A" w:rsidP="00435C7A">
      <w:pPr>
        <w:spacing w:after="0"/>
        <w:ind w:right="1229"/>
      </w:pPr>
      <w:r>
        <w:t>.data:004082EF                 db    0</w:t>
      </w:r>
    </w:p>
    <w:p w14:paraId="0D4AE8EE" w14:textId="77777777" w:rsidR="00435C7A" w:rsidRDefault="00435C7A" w:rsidP="00435C7A">
      <w:pPr>
        <w:spacing w:after="0"/>
        <w:ind w:right="1229"/>
      </w:pPr>
      <w:r>
        <w:t>.data:004082F0                 db    0</w:t>
      </w:r>
    </w:p>
    <w:p w14:paraId="0DD69CA6" w14:textId="77777777" w:rsidR="00435C7A" w:rsidRDefault="00435C7A" w:rsidP="00435C7A">
      <w:pPr>
        <w:spacing w:after="0"/>
        <w:ind w:right="1229"/>
      </w:pPr>
      <w:r>
        <w:t>.data:004082F1                 db    0</w:t>
      </w:r>
    </w:p>
    <w:p w14:paraId="7D4449E4" w14:textId="77777777" w:rsidR="00435C7A" w:rsidRDefault="00435C7A" w:rsidP="00435C7A">
      <w:pPr>
        <w:spacing w:after="0"/>
        <w:ind w:right="1229"/>
      </w:pPr>
      <w:r>
        <w:t>.data:004082F2                 db    0</w:t>
      </w:r>
    </w:p>
    <w:p w14:paraId="3FD3BBDF" w14:textId="77777777" w:rsidR="00435C7A" w:rsidRDefault="00435C7A" w:rsidP="00435C7A">
      <w:pPr>
        <w:spacing w:after="0"/>
        <w:ind w:right="1229"/>
      </w:pPr>
      <w:r>
        <w:t>.data:004082F3                 db    0</w:t>
      </w:r>
    </w:p>
    <w:p w14:paraId="38DB2038" w14:textId="77777777" w:rsidR="00435C7A" w:rsidRDefault="00435C7A" w:rsidP="00435C7A">
      <w:pPr>
        <w:spacing w:after="0"/>
        <w:ind w:right="1229"/>
      </w:pPr>
      <w:r>
        <w:t>.data:004082F4                 db    0</w:t>
      </w:r>
    </w:p>
    <w:p w14:paraId="496FE5C0" w14:textId="77777777" w:rsidR="00435C7A" w:rsidRDefault="00435C7A" w:rsidP="00435C7A">
      <w:pPr>
        <w:spacing w:after="0"/>
        <w:ind w:right="1229"/>
      </w:pPr>
      <w:r>
        <w:t>.data:004082F5                 db    0</w:t>
      </w:r>
    </w:p>
    <w:p w14:paraId="64CDD5AF" w14:textId="77777777" w:rsidR="00435C7A" w:rsidRDefault="00435C7A" w:rsidP="00435C7A">
      <w:pPr>
        <w:spacing w:after="0"/>
        <w:ind w:right="1229"/>
      </w:pPr>
      <w:r>
        <w:t>.data:004082F6                 db    0</w:t>
      </w:r>
    </w:p>
    <w:p w14:paraId="478B79BC" w14:textId="77777777" w:rsidR="00435C7A" w:rsidRDefault="00435C7A" w:rsidP="00435C7A">
      <w:pPr>
        <w:spacing w:after="0"/>
        <w:ind w:right="1229"/>
      </w:pPr>
      <w:r>
        <w:t>.data:004082F7                 db    0</w:t>
      </w:r>
    </w:p>
    <w:p w14:paraId="4CC9EEFF" w14:textId="77777777" w:rsidR="00435C7A" w:rsidRDefault="00435C7A" w:rsidP="00435C7A">
      <w:pPr>
        <w:spacing w:after="0"/>
        <w:ind w:right="1229"/>
      </w:pPr>
      <w:r>
        <w:t>.data:004082F8                 db    0</w:t>
      </w:r>
    </w:p>
    <w:p w14:paraId="79E29456" w14:textId="77777777" w:rsidR="00435C7A" w:rsidRDefault="00435C7A" w:rsidP="00435C7A">
      <w:pPr>
        <w:spacing w:after="0"/>
        <w:ind w:right="1229"/>
      </w:pPr>
      <w:r>
        <w:t>.data:004082F9                 db    0</w:t>
      </w:r>
    </w:p>
    <w:p w14:paraId="04619012" w14:textId="77777777" w:rsidR="00435C7A" w:rsidRDefault="00435C7A" w:rsidP="00435C7A">
      <w:pPr>
        <w:spacing w:after="0"/>
        <w:ind w:right="1229"/>
      </w:pPr>
      <w:r>
        <w:t>.data:004082FA                 db    0</w:t>
      </w:r>
    </w:p>
    <w:p w14:paraId="2DE0BA83" w14:textId="77777777" w:rsidR="00435C7A" w:rsidRDefault="00435C7A" w:rsidP="00435C7A">
      <w:pPr>
        <w:spacing w:after="0"/>
        <w:ind w:right="1229"/>
      </w:pPr>
      <w:r>
        <w:t>.data:004082FB                 db    0</w:t>
      </w:r>
    </w:p>
    <w:p w14:paraId="2160015E" w14:textId="77777777" w:rsidR="00435C7A" w:rsidRDefault="00435C7A" w:rsidP="00435C7A">
      <w:pPr>
        <w:spacing w:after="0"/>
        <w:ind w:right="1229"/>
      </w:pPr>
      <w:r>
        <w:t>.data:004082FC                 db    0</w:t>
      </w:r>
    </w:p>
    <w:p w14:paraId="7B213B73" w14:textId="77777777" w:rsidR="00435C7A" w:rsidRDefault="00435C7A" w:rsidP="00435C7A">
      <w:pPr>
        <w:spacing w:after="0"/>
        <w:ind w:right="1229"/>
      </w:pPr>
      <w:r>
        <w:t>.data:004082FD                 db    0</w:t>
      </w:r>
    </w:p>
    <w:p w14:paraId="44F2B5D8" w14:textId="77777777" w:rsidR="00435C7A" w:rsidRDefault="00435C7A" w:rsidP="00435C7A">
      <w:pPr>
        <w:spacing w:after="0"/>
        <w:ind w:right="1229"/>
      </w:pPr>
      <w:r>
        <w:t>.data:004082FE                 db    0</w:t>
      </w:r>
    </w:p>
    <w:p w14:paraId="2E36FE1B" w14:textId="77777777" w:rsidR="00435C7A" w:rsidRDefault="00435C7A" w:rsidP="00435C7A">
      <w:pPr>
        <w:spacing w:after="0"/>
        <w:ind w:right="1229"/>
      </w:pPr>
      <w:r>
        <w:lastRenderedPageBreak/>
        <w:t>.data:004082FF                 db    0</w:t>
      </w:r>
    </w:p>
    <w:p w14:paraId="0EBF1519" w14:textId="77777777" w:rsidR="00435C7A" w:rsidRDefault="00435C7A" w:rsidP="00435C7A">
      <w:pPr>
        <w:spacing w:after="0"/>
        <w:ind w:right="1229"/>
      </w:pPr>
      <w:r>
        <w:t>.data:00408300                 db    0</w:t>
      </w:r>
    </w:p>
    <w:p w14:paraId="539917E7" w14:textId="77777777" w:rsidR="00435C7A" w:rsidRDefault="00435C7A" w:rsidP="00435C7A">
      <w:pPr>
        <w:spacing w:after="0"/>
        <w:ind w:right="1229"/>
      </w:pPr>
      <w:r>
        <w:t>.data:00408301                 db    0</w:t>
      </w:r>
    </w:p>
    <w:p w14:paraId="3336DF1F" w14:textId="77777777" w:rsidR="00435C7A" w:rsidRDefault="00435C7A" w:rsidP="00435C7A">
      <w:pPr>
        <w:spacing w:after="0"/>
        <w:ind w:right="1229"/>
      </w:pPr>
      <w:r>
        <w:t>.data:00408302                 db    0</w:t>
      </w:r>
    </w:p>
    <w:p w14:paraId="5B1A78CF" w14:textId="77777777" w:rsidR="00435C7A" w:rsidRDefault="00435C7A" w:rsidP="00435C7A">
      <w:pPr>
        <w:spacing w:after="0"/>
        <w:ind w:right="1229"/>
      </w:pPr>
      <w:r>
        <w:t>.data:00408303                 db    0</w:t>
      </w:r>
    </w:p>
    <w:p w14:paraId="21998128" w14:textId="77777777" w:rsidR="00435C7A" w:rsidRDefault="00435C7A" w:rsidP="00435C7A">
      <w:pPr>
        <w:spacing w:after="0"/>
        <w:ind w:right="1229"/>
      </w:pPr>
      <w:r>
        <w:t>.data:00408304                 db    0</w:t>
      </w:r>
    </w:p>
    <w:p w14:paraId="18FC9AD9" w14:textId="77777777" w:rsidR="00435C7A" w:rsidRDefault="00435C7A" w:rsidP="00435C7A">
      <w:pPr>
        <w:spacing w:after="0"/>
        <w:ind w:right="1229"/>
      </w:pPr>
      <w:r>
        <w:t>.data:00408305                 db    0</w:t>
      </w:r>
    </w:p>
    <w:p w14:paraId="2DCD3CF7" w14:textId="77777777" w:rsidR="00435C7A" w:rsidRDefault="00435C7A" w:rsidP="00435C7A">
      <w:pPr>
        <w:spacing w:after="0"/>
        <w:ind w:right="1229"/>
      </w:pPr>
      <w:r>
        <w:t>.data:00408306                 db    0</w:t>
      </w:r>
    </w:p>
    <w:p w14:paraId="35A8AA2B" w14:textId="77777777" w:rsidR="00435C7A" w:rsidRDefault="00435C7A" w:rsidP="00435C7A">
      <w:pPr>
        <w:spacing w:after="0"/>
        <w:ind w:right="1229"/>
      </w:pPr>
      <w:r>
        <w:t>.data:00408307                 db    0</w:t>
      </w:r>
    </w:p>
    <w:p w14:paraId="229516AE" w14:textId="77777777" w:rsidR="00435C7A" w:rsidRDefault="00435C7A" w:rsidP="00435C7A">
      <w:pPr>
        <w:spacing w:after="0"/>
        <w:ind w:right="1229"/>
      </w:pPr>
      <w:r>
        <w:t>.data:00408308                 db    0</w:t>
      </w:r>
    </w:p>
    <w:p w14:paraId="4C93C9A2" w14:textId="77777777" w:rsidR="00435C7A" w:rsidRDefault="00435C7A" w:rsidP="00435C7A">
      <w:pPr>
        <w:spacing w:after="0"/>
        <w:ind w:right="1229"/>
      </w:pPr>
      <w:r>
        <w:t>.data:00408309                 db    0</w:t>
      </w:r>
    </w:p>
    <w:p w14:paraId="5CAB1D13" w14:textId="77777777" w:rsidR="00435C7A" w:rsidRDefault="00435C7A" w:rsidP="00435C7A">
      <w:pPr>
        <w:spacing w:after="0"/>
        <w:ind w:right="1229"/>
      </w:pPr>
      <w:r>
        <w:t>.data:0040830A                 db    0</w:t>
      </w:r>
    </w:p>
    <w:p w14:paraId="2B8737D9" w14:textId="77777777" w:rsidR="00435C7A" w:rsidRDefault="00435C7A" w:rsidP="00435C7A">
      <w:pPr>
        <w:spacing w:after="0"/>
        <w:ind w:right="1229"/>
      </w:pPr>
      <w:r>
        <w:t>.data:0040830B                 db    0</w:t>
      </w:r>
    </w:p>
    <w:p w14:paraId="7D76406B" w14:textId="77777777" w:rsidR="00435C7A" w:rsidRDefault="00435C7A" w:rsidP="00435C7A">
      <w:pPr>
        <w:spacing w:after="0"/>
        <w:ind w:right="1229"/>
      </w:pPr>
      <w:r>
        <w:t>.data:0040830C                 db    0</w:t>
      </w:r>
    </w:p>
    <w:p w14:paraId="3C9238BD" w14:textId="77777777" w:rsidR="00435C7A" w:rsidRDefault="00435C7A" w:rsidP="00435C7A">
      <w:pPr>
        <w:spacing w:after="0"/>
        <w:ind w:right="1229"/>
      </w:pPr>
      <w:r>
        <w:t>.data:0040830D                 db    0</w:t>
      </w:r>
    </w:p>
    <w:p w14:paraId="50978BD7" w14:textId="77777777" w:rsidR="00435C7A" w:rsidRDefault="00435C7A" w:rsidP="00435C7A">
      <w:pPr>
        <w:spacing w:after="0"/>
        <w:ind w:right="1229"/>
      </w:pPr>
      <w:r>
        <w:t>.data:0040830E                 db    0</w:t>
      </w:r>
    </w:p>
    <w:p w14:paraId="60DCA77F" w14:textId="77777777" w:rsidR="00435C7A" w:rsidRDefault="00435C7A" w:rsidP="00435C7A">
      <w:pPr>
        <w:spacing w:after="0"/>
        <w:ind w:right="1229"/>
      </w:pPr>
      <w:r>
        <w:t>.data:0040830F                 db    0</w:t>
      </w:r>
    </w:p>
    <w:p w14:paraId="0C129EAA" w14:textId="77777777" w:rsidR="00435C7A" w:rsidRDefault="00435C7A" w:rsidP="00435C7A">
      <w:pPr>
        <w:spacing w:after="0"/>
        <w:ind w:right="1229"/>
      </w:pPr>
      <w:r>
        <w:t>.data:00408310                 db    0</w:t>
      </w:r>
    </w:p>
    <w:p w14:paraId="415D85F9" w14:textId="77777777" w:rsidR="00435C7A" w:rsidRDefault="00435C7A" w:rsidP="00435C7A">
      <w:pPr>
        <w:spacing w:after="0"/>
        <w:ind w:right="1229"/>
      </w:pPr>
      <w:r>
        <w:t>.data:00408311                 db    0</w:t>
      </w:r>
    </w:p>
    <w:p w14:paraId="3BE96D5C" w14:textId="77777777" w:rsidR="00435C7A" w:rsidRDefault="00435C7A" w:rsidP="00435C7A">
      <w:pPr>
        <w:spacing w:after="0"/>
        <w:ind w:right="1229"/>
      </w:pPr>
      <w:r>
        <w:t>.data:00408312                 db    0</w:t>
      </w:r>
    </w:p>
    <w:p w14:paraId="05153C57" w14:textId="77777777" w:rsidR="00435C7A" w:rsidRDefault="00435C7A" w:rsidP="00435C7A">
      <w:pPr>
        <w:spacing w:after="0"/>
        <w:ind w:right="1229"/>
      </w:pPr>
      <w:r>
        <w:t>.data:00408313                 db    0</w:t>
      </w:r>
    </w:p>
    <w:p w14:paraId="1AB887E3" w14:textId="77777777" w:rsidR="00435C7A" w:rsidRDefault="00435C7A" w:rsidP="00435C7A">
      <w:pPr>
        <w:spacing w:after="0"/>
        <w:ind w:right="1229"/>
      </w:pPr>
      <w:r>
        <w:t>.data:00408314                 db    0</w:t>
      </w:r>
    </w:p>
    <w:p w14:paraId="3441BE5F" w14:textId="77777777" w:rsidR="00435C7A" w:rsidRDefault="00435C7A" w:rsidP="00435C7A">
      <w:pPr>
        <w:spacing w:after="0"/>
        <w:ind w:right="1229"/>
      </w:pPr>
      <w:r>
        <w:t>.data:00408315                 db    0</w:t>
      </w:r>
    </w:p>
    <w:p w14:paraId="5931111C" w14:textId="77777777" w:rsidR="00435C7A" w:rsidRDefault="00435C7A" w:rsidP="00435C7A">
      <w:pPr>
        <w:spacing w:after="0"/>
        <w:ind w:right="1229"/>
      </w:pPr>
      <w:r>
        <w:t>.data:00408316                 db    0</w:t>
      </w:r>
    </w:p>
    <w:p w14:paraId="4A6A4DC4" w14:textId="77777777" w:rsidR="00435C7A" w:rsidRDefault="00435C7A" w:rsidP="00435C7A">
      <w:pPr>
        <w:spacing w:after="0"/>
        <w:ind w:right="1229"/>
      </w:pPr>
      <w:r>
        <w:t>.data:00408317                 db    0</w:t>
      </w:r>
    </w:p>
    <w:p w14:paraId="6B3635F0" w14:textId="77777777" w:rsidR="00435C7A" w:rsidRDefault="00435C7A" w:rsidP="00435C7A">
      <w:pPr>
        <w:spacing w:after="0"/>
        <w:ind w:right="1229"/>
      </w:pPr>
      <w:r>
        <w:t>.data:00408318                 db    0</w:t>
      </w:r>
    </w:p>
    <w:p w14:paraId="19C01AF2" w14:textId="77777777" w:rsidR="00435C7A" w:rsidRDefault="00435C7A" w:rsidP="00435C7A">
      <w:pPr>
        <w:spacing w:after="0"/>
        <w:ind w:right="1229"/>
      </w:pPr>
      <w:r>
        <w:t>.data:00408319                 db    0</w:t>
      </w:r>
    </w:p>
    <w:p w14:paraId="79D678F9" w14:textId="77777777" w:rsidR="00435C7A" w:rsidRDefault="00435C7A" w:rsidP="00435C7A">
      <w:pPr>
        <w:spacing w:after="0"/>
        <w:ind w:right="1229"/>
      </w:pPr>
      <w:r>
        <w:t>.data:0040831A                 db    0</w:t>
      </w:r>
    </w:p>
    <w:p w14:paraId="33EBD81A" w14:textId="77777777" w:rsidR="00435C7A" w:rsidRDefault="00435C7A" w:rsidP="00435C7A">
      <w:pPr>
        <w:spacing w:after="0"/>
        <w:ind w:right="1229"/>
      </w:pPr>
      <w:r>
        <w:t>.data:0040831B                 db    0</w:t>
      </w:r>
    </w:p>
    <w:p w14:paraId="79CE29CB" w14:textId="77777777" w:rsidR="00435C7A" w:rsidRDefault="00435C7A" w:rsidP="00435C7A">
      <w:pPr>
        <w:spacing w:after="0"/>
        <w:ind w:right="1229"/>
      </w:pPr>
      <w:r>
        <w:t>.data:0040831C                 db    0</w:t>
      </w:r>
    </w:p>
    <w:p w14:paraId="75265478" w14:textId="77777777" w:rsidR="00435C7A" w:rsidRDefault="00435C7A" w:rsidP="00435C7A">
      <w:pPr>
        <w:spacing w:after="0"/>
        <w:ind w:right="1229"/>
      </w:pPr>
      <w:r>
        <w:t>.data:0040831D                 db    0</w:t>
      </w:r>
    </w:p>
    <w:p w14:paraId="5A836605" w14:textId="77777777" w:rsidR="00435C7A" w:rsidRDefault="00435C7A" w:rsidP="00435C7A">
      <w:pPr>
        <w:spacing w:after="0"/>
        <w:ind w:right="1229"/>
      </w:pPr>
      <w:r>
        <w:t>.data:0040831E                 db    0</w:t>
      </w:r>
    </w:p>
    <w:p w14:paraId="7DEDB357" w14:textId="77777777" w:rsidR="00435C7A" w:rsidRDefault="00435C7A" w:rsidP="00435C7A">
      <w:pPr>
        <w:spacing w:after="0"/>
        <w:ind w:right="1229"/>
      </w:pPr>
      <w:r>
        <w:t>.data:0040831F                 db    0</w:t>
      </w:r>
    </w:p>
    <w:p w14:paraId="23061588" w14:textId="77777777" w:rsidR="00435C7A" w:rsidRDefault="00435C7A" w:rsidP="00435C7A">
      <w:pPr>
        <w:spacing w:after="0"/>
        <w:ind w:right="1229"/>
      </w:pPr>
      <w:r>
        <w:t>.data:00408320                 db    0</w:t>
      </w:r>
    </w:p>
    <w:p w14:paraId="3B74BEE0" w14:textId="77777777" w:rsidR="00435C7A" w:rsidRDefault="00435C7A" w:rsidP="00435C7A">
      <w:pPr>
        <w:spacing w:after="0"/>
        <w:ind w:right="1229"/>
      </w:pPr>
      <w:r>
        <w:t>.data:00408321                 db    0</w:t>
      </w:r>
    </w:p>
    <w:p w14:paraId="08CB6142" w14:textId="77777777" w:rsidR="00435C7A" w:rsidRDefault="00435C7A" w:rsidP="00435C7A">
      <w:pPr>
        <w:spacing w:after="0"/>
        <w:ind w:right="1229"/>
      </w:pPr>
      <w:r>
        <w:t>.data:00408322                 db    0</w:t>
      </w:r>
    </w:p>
    <w:p w14:paraId="7D5ED832" w14:textId="77777777" w:rsidR="00435C7A" w:rsidRDefault="00435C7A" w:rsidP="00435C7A">
      <w:pPr>
        <w:spacing w:after="0"/>
        <w:ind w:right="1229"/>
      </w:pPr>
      <w:r>
        <w:t>.data:00408323                 db    0</w:t>
      </w:r>
    </w:p>
    <w:p w14:paraId="3A98F159" w14:textId="77777777" w:rsidR="00435C7A" w:rsidRDefault="00435C7A" w:rsidP="00435C7A">
      <w:pPr>
        <w:spacing w:after="0"/>
        <w:ind w:right="1229"/>
      </w:pPr>
      <w:r>
        <w:t>.data:00408324                 db    0</w:t>
      </w:r>
    </w:p>
    <w:p w14:paraId="186FAE7D" w14:textId="77777777" w:rsidR="00435C7A" w:rsidRDefault="00435C7A" w:rsidP="00435C7A">
      <w:pPr>
        <w:spacing w:after="0"/>
        <w:ind w:right="1229"/>
      </w:pPr>
      <w:r>
        <w:t>.data:00408325                 db    0</w:t>
      </w:r>
    </w:p>
    <w:p w14:paraId="0F85AC02" w14:textId="77777777" w:rsidR="00435C7A" w:rsidRDefault="00435C7A" w:rsidP="00435C7A">
      <w:pPr>
        <w:spacing w:after="0"/>
        <w:ind w:right="1229"/>
      </w:pPr>
      <w:r>
        <w:t>.data:00408326                 db    0</w:t>
      </w:r>
    </w:p>
    <w:p w14:paraId="16247DDB" w14:textId="77777777" w:rsidR="00435C7A" w:rsidRDefault="00435C7A" w:rsidP="00435C7A">
      <w:pPr>
        <w:spacing w:after="0"/>
        <w:ind w:right="1229"/>
      </w:pPr>
      <w:r>
        <w:t>.data:00408327                 db    0</w:t>
      </w:r>
    </w:p>
    <w:p w14:paraId="10FCE5B8" w14:textId="77777777" w:rsidR="00435C7A" w:rsidRDefault="00435C7A" w:rsidP="00435C7A">
      <w:pPr>
        <w:spacing w:after="0"/>
        <w:ind w:right="1229"/>
      </w:pPr>
      <w:r>
        <w:t>.data:00408328                 db    0</w:t>
      </w:r>
    </w:p>
    <w:p w14:paraId="51058F4C" w14:textId="77777777" w:rsidR="00435C7A" w:rsidRDefault="00435C7A" w:rsidP="00435C7A">
      <w:pPr>
        <w:spacing w:after="0"/>
        <w:ind w:right="1229"/>
      </w:pPr>
      <w:r>
        <w:t>.data:00408329                 db    0</w:t>
      </w:r>
    </w:p>
    <w:p w14:paraId="5D572D13" w14:textId="77777777" w:rsidR="00435C7A" w:rsidRDefault="00435C7A" w:rsidP="00435C7A">
      <w:pPr>
        <w:spacing w:after="0"/>
        <w:ind w:right="1229"/>
      </w:pPr>
      <w:r>
        <w:t>.data:0040832A                 db    0</w:t>
      </w:r>
    </w:p>
    <w:p w14:paraId="74692344" w14:textId="77777777" w:rsidR="00435C7A" w:rsidRDefault="00435C7A" w:rsidP="00435C7A">
      <w:pPr>
        <w:spacing w:after="0"/>
        <w:ind w:right="1229"/>
      </w:pPr>
      <w:r>
        <w:lastRenderedPageBreak/>
        <w:t>.data:0040832B                 db    0</w:t>
      </w:r>
    </w:p>
    <w:p w14:paraId="007AE117" w14:textId="77777777" w:rsidR="00435C7A" w:rsidRDefault="00435C7A" w:rsidP="00435C7A">
      <w:pPr>
        <w:spacing w:after="0"/>
        <w:ind w:right="1229"/>
      </w:pPr>
      <w:r>
        <w:t>.data:0040832C                 db    0</w:t>
      </w:r>
    </w:p>
    <w:p w14:paraId="0519ECBA" w14:textId="77777777" w:rsidR="00435C7A" w:rsidRDefault="00435C7A" w:rsidP="00435C7A">
      <w:pPr>
        <w:spacing w:after="0"/>
        <w:ind w:right="1229"/>
      </w:pPr>
      <w:r>
        <w:t>.data:0040832D                 db    0</w:t>
      </w:r>
    </w:p>
    <w:p w14:paraId="4E9B45FB" w14:textId="77777777" w:rsidR="00435C7A" w:rsidRDefault="00435C7A" w:rsidP="00435C7A">
      <w:pPr>
        <w:spacing w:after="0"/>
        <w:ind w:right="1229"/>
      </w:pPr>
      <w:r>
        <w:t>.data:0040832E                 db    0</w:t>
      </w:r>
    </w:p>
    <w:p w14:paraId="35D88C2D" w14:textId="77777777" w:rsidR="00435C7A" w:rsidRDefault="00435C7A" w:rsidP="00435C7A">
      <w:pPr>
        <w:spacing w:after="0"/>
        <w:ind w:right="1229"/>
      </w:pPr>
      <w:r>
        <w:t>.data:0040832F                 db    0</w:t>
      </w:r>
    </w:p>
    <w:p w14:paraId="4F867AB4" w14:textId="77777777" w:rsidR="00435C7A" w:rsidRDefault="00435C7A" w:rsidP="00435C7A">
      <w:pPr>
        <w:spacing w:after="0"/>
        <w:ind w:right="1229"/>
      </w:pPr>
      <w:r>
        <w:t>.data:00408330                 db    0</w:t>
      </w:r>
    </w:p>
    <w:p w14:paraId="751E3BDB" w14:textId="77777777" w:rsidR="00435C7A" w:rsidRDefault="00435C7A" w:rsidP="00435C7A">
      <w:pPr>
        <w:spacing w:after="0"/>
        <w:ind w:right="1229"/>
      </w:pPr>
      <w:r>
        <w:t>.data:00408331                 db    0</w:t>
      </w:r>
    </w:p>
    <w:p w14:paraId="23EB330D" w14:textId="77777777" w:rsidR="00435C7A" w:rsidRDefault="00435C7A" w:rsidP="00435C7A">
      <w:pPr>
        <w:spacing w:after="0"/>
        <w:ind w:right="1229"/>
      </w:pPr>
      <w:r>
        <w:t>.data:00408332                 db    0</w:t>
      </w:r>
    </w:p>
    <w:p w14:paraId="1112422E" w14:textId="77777777" w:rsidR="00435C7A" w:rsidRDefault="00435C7A" w:rsidP="00435C7A">
      <w:pPr>
        <w:spacing w:after="0"/>
        <w:ind w:right="1229"/>
      </w:pPr>
      <w:r>
        <w:t>.data:00408333                 db    0</w:t>
      </w:r>
    </w:p>
    <w:p w14:paraId="0481AAFE" w14:textId="77777777" w:rsidR="00435C7A" w:rsidRDefault="00435C7A" w:rsidP="00435C7A">
      <w:pPr>
        <w:spacing w:after="0"/>
        <w:ind w:right="1229"/>
      </w:pPr>
      <w:r>
        <w:t>.data:00408334                 db    0</w:t>
      </w:r>
    </w:p>
    <w:p w14:paraId="7D89824D" w14:textId="77777777" w:rsidR="00435C7A" w:rsidRDefault="00435C7A" w:rsidP="00435C7A">
      <w:pPr>
        <w:spacing w:after="0"/>
        <w:ind w:right="1229"/>
      </w:pPr>
      <w:r>
        <w:t>.data:00408335                 db    0</w:t>
      </w:r>
    </w:p>
    <w:p w14:paraId="1F58AE60" w14:textId="77777777" w:rsidR="00435C7A" w:rsidRDefault="00435C7A" w:rsidP="00435C7A">
      <w:pPr>
        <w:spacing w:after="0"/>
        <w:ind w:right="1229"/>
      </w:pPr>
      <w:r>
        <w:t>.data:00408336                 db    0</w:t>
      </w:r>
    </w:p>
    <w:p w14:paraId="282649A8" w14:textId="77777777" w:rsidR="00435C7A" w:rsidRDefault="00435C7A" w:rsidP="00435C7A">
      <w:pPr>
        <w:spacing w:after="0"/>
        <w:ind w:right="1229"/>
      </w:pPr>
      <w:r>
        <w:t>.data:00408337                 db    0</w:t>
      </w:r>
    </w:p>
    <w:p w14:paraId="5FE46F05" w14:textId="77777777" w:rsidR="00435C7A" w:rsidRDefault="00435C7A" w:rsidP="00435C7A">
      <w:pPr>
        <w:spacing w:after="0"/>
        <w:ind w:right="1229"/>
      </w:pPr>
      <w:r>
        <w:t>.data:00408338                 db    0</w:t>
      </w:r>
    </w:p>
    <w:p w14:paraId="59840D79" w14:textId="77777777" w:rsidR="00435C7A" w:rsidRDefault="00435C7A" w:rsidP="00435C7A">
      <w:pPr>
        <w:spacing w:after="0"/>
        <w:ind w:right="1229"/>
      </w:pPr>
      <w:r>
        <w:t>.data:00408339                 db    0</w:t>
      </w:r>
    </w:p>
    <w:p w14:paraId="3A05C20F" w14:textId="77777777" w:rsidR="00435C7A" w:rsidRDefault="00435C7A" w:rsidP="00435C7A">
      <w:pPr>
        <w:spacing w:after="0"/>
        <w:ind w:right="1229"/>
      </w:pPr>
      <w:r>
        <w:t>.data:0040833A                 db    0</w:t>
      </w:r>
    </w:p>
    <w:p w14:paraId="09F290E5" w14:textId="77777777" w:rsidR="00435C7A" w:rsidRDefault="00435C7A" w:rsidP="00435C7A">
      <w:pPr>
        <w:spacing w:after="0"/>
        <w:ind w:right="1229"/>
      </w:pPr>
      <w:r>
        <w:t>.data:0040833B                 db    0</w:t>
      </w:r>
    </w:p>
    <w:p w14:paraId="39AD53B2" w14:textId="77777777" w:rsidR="00435C7A" w:rsidRDefault="00435C7A" w:rsidP="00435C7A">
      <w:pPr>
        <w:spacing w:after="0"/>
        <w:ind w:right="1229"/>
      </w:pPr>
      <w:r>
        <w:t>.data:0040833C                 db    0</w:t>
      </w:r>
    </w:p>
    <w:p w14:paraId="49709779" w14:textId="77777777" w:rsidR="00435C7A" w:rsidRDefault="00435C7A" w:rsidP="00435C7A">
      <w:pPr>
        <w:spacing w:after="0"/>
        <w:ind w:right="1229"/>
      </w:pPr>
      <w:r>
        <w:t>.data:0040833D                 db    0</w:t>
      </w:r>
    </w:p>
    <w:p w14:paraId="7F6FE58E" w14:textId="77777777" w:rsidR="00435C7A" w:rsidRDefault="00435C7A" w:rsidP="00435C7A">
      <w:pPr>
        <w:spacing w:after="0"/>
        <w:ind w:right="1229"/>
      </w:pPr>
      <w:r>
        <w:t>.data:0040833E                 db    0</w:t>
      </w:r>
    </w:p>
    <w:p w14:paraId="02C6684F" w14:textId="77777777" w:rsidR="00435C7A" w:rsidRDefault="00435C7A" w:rsidP="00435C7A">
      <w:pPr>
        <w:spacing w:after="0"/>
        <w:ind w:right="1229"/>
      </w:pPr>
      <w:r>
        <w:t>.data:0040833F                 db    0</w:t>
      </w:r>
    </w:p>
    <w:p w14:paraId="109C4B96" w14:textId="77777777" w:rsidR="00435C7A" w:rsidRDefault="00435C7A" w:rsidP="00435C7A">
      <w:pPr>
        <w:spacing w:after="0"/>
        <w:ind w:right="1229"/>
      </w:pPr>
      <w:r>
        <w:t>.data:00408340                 db    0</w:t>
      </w:r>
    </w:p>
    <w:p w14:paraId="570C6567" w14:textId="77777777" w:rsidR="00435C7A" w:rsidRDefault="00435C7A" w:rsidP="00435C7A">
      <w:pPr>
        <w:spacing w:after="0"/>
        <w:ind w:right="1229"/>
      </w:pPr>
      <w:r>
        <w:t>.data:00408341                 db    0</w:t>
      </w:r>
    </w:p>
    <w:p w14:paraId="119AFBD5" w14:textId="77777777" w:rsidR="00435C7A" w:rsidRDefault="00435C7A" w:rsidP="00435C7A">
      <w:pPr>
        <w:spacing w:after="0"/>
        <w:ind w:right="1229"/>
      </w:pPr>
      <w:r>
        <w:t>.data:00408342                 db    0</w:t>
      </w:r>
    </w:p>
    <w:p w14:paraId="01BBE4F0" w14:textId="77777777" w:rsidR="00435C7A" w:rsidRDefault="00435C7A" w:rsidP="00435C7A">
      <w:pPr>
        <w:spacing w:after="0"/>
        <w:ind w:right="1229"/>
      </w:pPr>
      <w:r>
        <w:t>.data:00408343                 db    0</w:t>
      </w:r>
    </w:p>
    <w:p w14:paraId="204A7466" w14:textId="77777777" w:rsidR="00435C7A" w:rsidRDefault="00435C7A" w:rsidP="00435C7A">
      <w:pPr>
        <w:spacing w:after="0"/>
        <w:ind w:right="1229"/>
      </w:pPr>
      <w:r>
        <w:t>.data:00408344                 db    0</w:t>
      </w:r>
    </w:p>
    <w:p w14:paraId="63604326" w14:textId="77777777" w:rsidR="00435C7A" w:rsidRDefault="00435C7A" w:rsidP="00435C7A">
      <w:pPr>
        <w:spacing w:after="0"/>
        <w:ind w:right="1229"/>
      </w:pPr>
      <w:r>
        <w:t>.data:00408345                 db    0</w:t>
      </w:r>
    </w:p>
    <w:p w14:paraId="7EFCEE54" w14:textId="77777777" w:rsidR="00435C7A" w:rsidRDefault="00435C7A" w:rsidP="00435C7A">
      <w:pPr>
        <w:spacing w:after="0"/>
        <w:ind w:right="1229"/>
      </w:pPr>
      <w:r>
        <w:t>.data:00408346                 db    0</w:t>
      </w:r>
    </w:p>
    <w:p w14:paraId="48501170" w14:textId="77777777" w:rsidR="00435C7A" w:rsidRDefault="00435C7A" w:rsidP="00435C7A">
      <w:pPr>
        <w:spacing w:after="0"/>
        <w:ind w:right="1229"/>
      </w:pPr>
      <w:r>
        <w:t>.data:00408347                 db    0</w:t>
      </w:r>
    </w:p>
    <w:p w14:paraId="42B9D885" w14:textId="77777777" w:rsidR="00435C7A" w:rsidRDefault="00435C7A" w:rsidP="00435C7A">
      <w:pPr>
        <w:spacing w:after="0"/>
        <w:ind w:right="1229"/>
      </w:pPr>
      <w:r>
        <w:t>.data:00408348                 db    0</w:t>
      </w:r>
    </w:p>
    <w:p w14:paraId="6EB43031" w14:textId="77777777" w:rsidR="00435C7A" w:rsidRDefault="00435C7A" w:rsidP="00435C7A">
      <w:pPr>
        <w:spacing w:after="0"/>
        <w:ind w:right="1229"/>
      </w:pPr>
      <w:r>
        <w:t>.data:00408349                 db    0</w:t>
      </w:r>
    </w:p>
    <w:p w14:paraId="11A9CBC1" w14:textId="77777777" w:rsidR="00435C7A" w:rsidRDefault="00435C7A" w:rsidP="00435C7A">
      <w:pPr>
        <w:spacing w:after="0"/>
        <w:ind w:right="1229"/>
      </w:pPr>
      <w:r>
        <w:t>.data:0040834A                 db    0</w:t>
      </w:r>
    </w:p>
    <w:p w14:paraId="39FA59A5" w14:textId="77777777" w:rsidR="00435C7A" w:rsidRDefault="00435C7A" w:rsidP="00435C7A">
      <w:pPr>
        <w:spacing w:after="0"/>
        <w:ind w:right="1229"/>
      </w:pPr>
      <w:r>
        <w:t>.data:0040834B                 db    0</w:t>
      </w:r>
    </w:p>
    <w:p w14:paraId="544DE110" w14:textId="77777777" w:rsidR="00435C7A" w:rsidRDefault="00435C7A" w:rsidP="00435C7A">
      <w:pPr>
        <w:spacing w:after="0"/>
        <w:ind w:right="1229"/>
      </w:pPr>
      <w:r>
        <w:t>.data:0040834C                 db    0</w:t>
      </w:r>
    </w:p>
    <w:p w14:paraId="4ABFFFA6" w14:textId="77777777" w:rsidR="00435C7A" w:rsidRDefault="00435C7A" w:rsidP="00435C7A">
      <w:pPr>
        <w:spacing w:after="0"/>
        <w:ind w:right="1229"/>
      </w:pPr>
      <w:r>
        <w:t>.data:0040834D                 db    0</w:t>
      </w:r>
    </w:p>
    <w:p w14:paraId="42BF5F2B" w14:textId="77777777" w:rsidR="00435C7A" w:rsidRDefault="00435C7A" w:rsidP="00435C7A">
      <w:pPr>
        <w:spacing w:after="0"/>
        <w:ind w:right="1229"/>
      </w:pPr>
      <w:r>
        <w:t>.data:0040834E                 db    0</w:t>
      </w:r>
    </w:p>
    <w:p w14:paraId="42B2C29F" w14:textId="77777777" w:rsidR="00435C7A" w:rsidRDefault="00435C7A" w:rsidP="00435C7A">
      <w:pPr>
        <w:spacing w:after="0"/>
        <w:ind w:right="1229"/>
      </w:pPr>
      <w:r>
        <w:t>.data:0040834F                 db    0</w:t>
      </w:r>
    </w:p>
    <w:p w14:paraId="5EE12AF9" w14:textId="77777777" w:rsidR="00435C7A" w:rsidRDefault="00435C7A" w:rsidP="00435C7A">
      <w:pPr>
        <w:spacing w:after="0"/>
        <w:ind w:right="1229"/>
      </w:pPr>
      <w:r>
        <w:t>.data:00408350                 db    0</w:t>
      </w:r>
    </w:p>
    <w:p w14:paraId="7F3A6ACB" w14:textId="77777777" w:rsidR="00435C7A" w:rsidRDefault="00435C7A" w:rsidP="00435C7A">
      <w:pPr>
        <w:spacing w:after="0"/>
        <w:ind w:right="1229"/>
      </w:pPr>
      <w:r>
        <w:t>.data:00408351                 db    0</w:t>
      </w:r>
    </w:p>
    <w:p w14:paraId="7F1FF3DD" w14:textId="77777777" w:rsidR="00435C7A" w:rsidRDefault="00435C7A" w:rsidP="00435C7A">
      <w:pPr>
        <w:spacing w:after="0"/>
        <w:ind w:right="1229"/>
      </w:pPr>
      <w:r>
        <w:t>.data:00408352                 db    0</w:t>
      </w:r>
    </w:p>
    <w:p w14:paraId="07DB6AE3" w14:textId="77777777" w:rsidR="00435C7A" w:rsidRDefault="00435C7A" w:rsidP="00435C7A">
      <w:pPr>
        <w:spacing w:after="0"/>
        <w:ind w:right="1229"/>
      </w:pPr>
      <w:r>
        <w:t>.data:00408353                 db    0</w:t>
      </w:r>
    </w:p>
    <w:p w14:paraId="07A034D9" w14:textId="77777777" w:rsidR="00435C7A" w:rsidRDefault="00435C7A" w:rsidP="00435C7A">
      <w:pPr>
        <w:spacing w:after="0"/>
        <w:ind w:right="1229"/>
      </w:pPr>
      <w:r>
        <w:t>.data:00408354                 db    0</w:t>
      </w:r>
    </w:p>
    <w:p w14:paraId="28182D05" w14:textId="77777777" w:rsidR="00435C7A" w:rsidRDefault="00435C7A" w:rsidP="00435C7A">
      <w:pPr>
        <w:spacing w:after="0"/>
        <w:ind w:right="1229"/>
      </w:pPr>
      <w:r>
        <w:t>.data:00408355                 db    0</w:t>
      </w:r>
    </w:p>
    <w:p w14:paraId="4283D788" w14:textId="77777777" w:rsidR="00435C7A" w:rsidRDefault="00435C7A" w:rsidP="00435C7A">
      <w:pPr>
        <w:spacing w:after="0"/>
        <w:ind w:right="1229"/>
      </w:pPr>
      <w:r>
        <w:t>.data:00408356                 db    0</w:t>
      </w:r>
    </w:p>
    <w:p w14:paraId="56F05785" w14:textId="77777777" w:rsidR="00435C7A" w:rsidRDefault="00435C7A" w:rsidP="00435C7A">
      <w:pPr>
        <w:spacing w:after="0"/>
        <w:ind w:right="1229"/>
      </w:pPr>
      <w:r>
        <w:lastRenderedPageBreak/>
        <w:t>.data:00408357                 db    0</w:t>
      </w:r>
    </w:p>
    <w:p w14:paraId="5D5A5E5C" w14:textId="77777777" w:rsidR="00435C7A" w:rsidRDefault="00435C7A" w:rsidP="00435C7A">
      <w:pPr>
        <w:spacing w:after="0"/>
        <w:ind w:right="1229"/>
      </w:pPr>
      <w:r>
        <w:t>.data:00408358                 db    0</w:t>
      </w:r>
    </w:p>
    <w:p w14:paraId="6EE2CF7A" w14:textId="77777777" w:rsidR="00435C7A" w:rsidRDefault="00435C7A" w:rsidP="00435C7A">
      <w:pPr>
        <w:spacing w:after="0"/>
        <w:ind w:right="1229"/>
      </w:pPr>
      <w:r>
        <w:t>.data:00408359                 db    0</w:t>
      </w:r>
    </w:p>
    <w:p w14:paraId="0E3E7648" w14:textId="77777777" w:rsidR="00435C7A" w:rsidRDefault="00435C7A" w:rsidP="00435C7A">
      <w:pPr>
        <w:spacing w:after="0"/>
        <w:ind w:right="1229"/>
      </w:pPr>
      <w:r>
        <w:t>.data:0040835A                 db    0</w:t>
      </w:r>
    </w:p>
    <w:p w14:paraId="0D4C5E7C" w14:textId="77777777" w:rsidR="00435C7A" w:rsidRDefault="00435C7A" w:rsidP="00435C7A">
      <w:pPr>
        <w:spacing w:after="0"/>
        <w:ind w:right="1229"/>
      </w:pPr>
      <w:r>
        <w:t>.data:0040835B                 db    0</w:t>
      </w:r>
    </w:p>
    <w:p w14:paraId="45D1629C" w14:textId="77777777" w:rsidR="00435C7A" w:rsidRDefault="00435C7A" w:rsidP="00435C7A">
      <w:pPr>
        <w:spacing w:after="0"/>
        <w:ind w:right="1229"/>
      </w:pPr>
      <w:r>
        <w:t>.data:0040835C                 db    0</w:t>
      </w:r>
    </w:p>
    <w:p w14:paraId="0CC0D0EB" w14:textId="77777777" w:rsidR="00435C7A" w:rsidRDefault="00435C7A" w:rsidP="00435C7A">
      <w:pPr>
        <w:spacing w:after="0"/>
        <w:ind w:right="1229"/>
      </w:pPr>
      <w:r>
        <w:t>.data:0040835D                 db    0</w:t>
      </w:r>
    </w:p>
    <w:p w14:paraId="5C1B7D78" w14:textId="77777777" w:rsidR="00435C7A" w:rsidRDefault="00435C7A" w:rsidP="00435C7A">
      <w:pPr>
        <w:spacing w:after="0"/>
        <w:ind w:right="1229"/>
      </w:pPr>
      <w:r>
        <w:t>.data:0040835E                 db    0</w:t>
      </w:r>
    </w:p>
    <w:p w14:paraId="25A943FB" w14:textId="77777777" w:rsidR="00435C7A" w:rsidRDefault="00435C7A" w:rsidP="00435C7A">
      <w:pPr>
        <w:spacing w:after="0"/>
        <w:ind w:right="1229"/>
      </w:pPr>
      <w:r>
        <w:t>.data:0040835F                 db    0</w:t>
      </w:r>
    </w:p>
    <w:p w14:paraId="69A1B06C" w14:textId="77777777" w:rsidR="00435C7A" w:rsidRDefault="00435C7A" w:rsidP="00435C7A">
      <w:pPr>
        <w:spacing w:after="0"/>
        <w:ind w:right="1229"/>
      </w:pPr>
      <w:r>
        <w:t>.data:00408360                 db    0</w:t>
      </w:r>
    </w:p>
    <w:p w14:paraId="7AFA20EF" w14:textId="77777777" w:rsidR="00435C7A" w:rsidRDefault="00435C7A" w:rsidP="00435C7A">
      <w:pPr>
        <w:spacing w:after="0"/>
        <w:ind w:right="1229"/>
      </w:pPr>
      <w:r>
        <w:t>.data:00408361                 db    0</w:t>
      </w:r>
    </w:p>
    <w:p w14:paraId="68CE5AC5" w14:textId="77777777" w:rsidR="00435C7A" w:rsidRDefault="00435C7A" w:rsidP="00435C7A">
      <w:pPr>
        <w:spacing w:after="0"/>
        <w:ind w:right="1229"/>
      </w:pPr>
      <w:r>
        <w:t>.data:00408362                 db    0</w:t>
      </w:r>
    </w:p>
    <w:p w14:paraId="4F7D31C6" w14:textId="77777777" w:rsidR="00435C7A" w:rsidRDefault="00435C7A" w:rsidP="00435C7A">
      <w:pPr>
        <w:spacing w:after="0"/>
        <w:ind w:right="1229"/>
      </w:pPr>
      <w:r>
        <w:t>.data:00408363                 db    0</w:t>
      </w:r>
    </w:p>
    <w:p w14:paraId="10EB5C96" w14:textId="77777777" w:rsidR="00435C7A" w:rsidRDefault="00435C7A" w:rsidP="00435C7A">
      <w:pPr>
        <w:spacing w:after="0"/>
        <w:ind w:right="1229"/>
      </w:pPr>
      <w:r>
        <w:t>.data:00408364                 db    0</w:t>
      </w:r>
    </w:p>
    <w:p w14:paraId="304BB04C" w14:textId="77777777" w:rsidR="00435C7A" w:rsidRDefault="00435C7A" w:rsidP="00435C7A">
      <w:pPr>
        <w:spacing w:after="0"/>
        <w:ind w:right="1229"/>
      </w:pPr>
      <w:r>
        <w:t>.data:00408365                 db    0</w:t>
      </w:r>
    </w:p>
    <w:p w14:paraId="62B72A3A" w14:textId="77777777" w:rsidR="00435C7A" w:rsidRDefault="00435C7A" w:rsidP="00435C7A">
      <w:pPr>
        <w:spacing w:after="0"/>
        <w:ind w:right="1229"/>
      </w:pPr>
      <w:r>
        <w:t>.data:00408366                 db    0</w:t>
      </w:r>
    </w:p>
    <w:p w14:paraId="27DBCC03" w14:textId="77777777" w:rsidR="00435C7A" w:rsidRDefault="00435C7A" w:rsidP="00435C7A">
      <w:pPr>
        <w:spacing w:after="0"/>
        <w:ind w:right="1229"/>
      </w:pPr>
      <w:r>
        <w:t>.data:00408367                 db    0</w:t>
      </w:r>
    </w:p>
    <w:p w14:paraId="362E59DF" w14:textId="77777777" w:rsidR="00435C7A" w:rsidRDefault="00435C7A" w:rsidP="00435C7A">
      <w:pPr>
        <w:spacing w:after="0"/>
        <w:ind w:right="1229"/>
      </w:pPr>
      <w:r>
        <w:t>.data:00408368                 db    0</w:t>
      </w:r>
    </w:p>
    <w:p w14:paraId="2B3A7E21" w14:textId="77777777" w:rsidR="00435C7A" w:rsidRDefault="00435C7A" w:rsidP="00435C7A">
      <w:pPr>
        <w:spacing w:after="0"/>
        <w:ind w:right="1229"/>
      </w:pPr>
      <w:r>
        <w:t>.data:00408369                 db    0</w:t>
      </w:r>
    </w:p>
    <w:p w14:paraId="7E0581B7" w14:textId="77777777" w:rsidR="00435C7A" w:rsidRDefault="00435C7A" w:rsidP="00435C7A">
      <w:pPr>
        <w:spacing w:after="0"/>
        <w:ind w:right="1229"/>
      </w:pPr>
      <w:r>
        <w:t>.data:0040836A                 db    0</w:t>
      </w:r>
    </w:p>
    <w:p w14:paraId="344E3F7E" w14:textId="77777777" w:rsidR="00435C7A" w:rsidRDefault="00435C7A" w:rsidP="00435C7A">
      <w:pPr>
        <w:spacing w:after="0"/>
        <w:ind w:right="1229"/>
      </w:pPr>
      <w:r>
        <w:t>.data:0040836B                 db    0</w:t>
      </w:r>
    </w:p>
    <w:p w14:paraId="38E6A1E9" w14:textId="77777777" w:rsidR="00435C7A" w:rsidRDefault="00435C7A" w:rsidP="00435C7A">
      <w:pPr>
        <w:spacing w:after="0"/>
        <w:ind w:right="1229"/>
      </w:pPr>
      <w:r>
        <w:t>.data:0040836C                 db    0</w:t>
      </w:r>
    </w:p>
    <w:p w14:paraId="02DE3905" w14:textId="77777777" w:rsidR="00435C7A" w:rsidRDefault="00435C7A" w:rsidP="00435C7A">
      <w:pPr>
        <w:spacing w:after="0"/>
        <w:ind w:right="1229"/>
      </w:pPr>
      <w:r>
        <w:t>.data:0040836D                 db    0</w:t>
      </w:r>
    </w:p>
    <w:p w14:paraId="223E3256" w14:textId="77777777" w:rsidR="00435C7A" w:rsidRDefault="00435C7A" w:rsidP="00435C7A">
      <w:pPr>
        <w:spacing w:after="0"/>
        <w:ind w:right="1229"/>
      </w:pPr>
      <w:r>
        <w:t>.data:0040836E                 db    0</w:t>
      </w:r>
    </w:p>
    <w:p w14:paraId="471DC597" w14:textId="77777777" w:rsidR="00435C7A" w:rsidRDefault="00435C7A" w:rsidP="00435C7A">
      <w:pPr>
        <w:spacing w:after="0"/>
        <w:ind w:right="1229"/>
      </w:pPr>
      <w:r>
        <w:t>.data:0040836F                 db    0</w:t>
      </w:r>
    </w:p>
    <w:p w14:paraId="5C32131C" w14:textId="77777777" w:rsidR="00435C7A" w:rsidRDefault="00435C7A" w:rsidP="00435C7A">
      <w:pPr>
        <w:spacing w:after="0"/>
        <w:ind w:right="1229"/>
      </w:pPr>
      <w:r>
        <w:t>.data:00408370                 db    0</w:t>
      </w:r>
    </w:p>
    <w:p w14:paraId="08141089" w14:textId="77777777" w:rsidR="00435C7A" w:rsidRDefault="00435C7A" w:rsidP="00435C7A">
      <w:pPr>
        <w:spacing w:after="0"/>
        <w:ind w:right="1229"/>
      </w:pPr>
      <w:r>
        <w:t>.data:00408371                 db    0</w:t>
      </w:r>
    </w:p>
    <w:p w14:paraId="04CB18D0" w14:textId="77777777" w:rsidR="00435C7A" w:rsidRDefault="00435C7A" w:rsidP="00435C7A">
      <w:pPr>
        <w:spacing w:after="0"/>
        <w:ind w:right="1229"/>
      </w:pPr>
      <w:r>
        <w:t>.data:00408372                 db    0</w:t>
      </w:r>
    </w:p>
    <w:p w14:paraId="7E838A26" w14:textId="77777777" w:rsidR="00435C7A" w:rsidRDefault="00435C7A" w:rsidP="00435C7A">
      <w:pPr>
        <w:spacing w:after="0"/>
        <w:ind w:right="1229"/>
      </w:pPr>
      <w:r>
        <w:t>.data:00408373                 db    0</w:t>
      </w:r>
    </w:p>
    <w:p w14:paraId="1757C28D" w14:textId="77777777" w:rsidR="00435C7A" w:rsidRDefault="00435C7A" w:rsidP="00435C7A">
      <w:pPr>
        <w:spacing w:after="0"/>
        <w:ind w:right="1229"/>
      </w:pPr>
      <w:r>
        <w:t>.data:00408374                 db    0</w:t>
      </w:r>
    </w:p>
    <w:p w14:paraId="1CCF60AF" w14:textId="77777777" w:rsidR="00435C7A" w:rsidRDefault="00435C7A" w:rsidP="00435C7A">
      <w:pPr>
        <w:spacing w:after="0"/>
        <w:ind w:right="1229"/>
      </w:pPr>
      <w:r>
        <w:t>.data:00408375                 db    0</w:t>
      </w:r>
    </w:p>
    <w:p w14:paraId="5ABCDBA9" w14:textId="77777777" w:rsidR="00435C7A" w:rsidRDefault="00435C7A" w:rsidP="00435C7A">
      <w:pPr>
        <w:spacing w:after="0"/>
        <w:ind w:right="1229"/>
      </w:pPr>
      <w:r>
        <w:t>.data:00408376                 db    0</w:t>
      </w:r>
    </w:p>
    <w:p w14:paraId="1A43C42E" w14:textId="77777777" w:rsidR="00435C7A" w:rsidRDefault="00435C7A" w:rsidP="00435C7A">
      <w:pPr>
        <w:spacing w:after="0"/>
        <w:ind w:right="1229"/>
      </w:pPr>
      <w:r>
        <w:t>.data:00408377                 db    0</w:t>
      </w:r>
    </w:p>
    <w:p w14:paraId="34C9CDC3" w14:textId="77777777" w:rsidR="00435C7A" w:rsidRDefault="00435C7A" w:rsidP="00435C7A">
      <w:pPr>
        <w:spacing w:after="0"/>
        <w:ind w:right="1229"/>
      </w:pPr>
      <w:r>
        <w:t>.data:00408378                 db    0</w:t>
      </w:r>
    </w:p>
    <w:p w14:paraId="3CE77C65" w14:textId="77777777" w:rsidR="00435C7A" w:rsidRDefault="00435C7A" w:rsidP="00435C7A">
      <w:pPr>
        <w:spacing w:after="0"/>
        <w:ind w:right="1229"/>
      </w:pPr>
      <w:r>
        <w:t>.data:00408379                 db    0</w:t>
      </w:r>
    </w:p>
    <w:p w14:paraId="179BFE45" w14:textId="77777777" w:rsidR="00435C7A" w:rsidRDefault="00435C7A" w:rsidP="00435C7A">
      <w:pPr>
        <w:spacing w:after="0"/>
        <w:ind w:right="1229"/>
      </w:pPr>
      <w:r>
        <w:t>.data:0040837A                 db    0</w:t>
      </w:r>
    </w:p>
    <w:p w14:paraId="56764CCB" w14:textId="77777777" w:rsidR="00435C7A" w:rsidRDefault="00435C7A" w:rsidP="00435C7A">
      <w:pPr>
        <w:spacing w:after="0"/>
        <w:ind w:right="1229"/>
      </w:pPr>
      <w:r>
        <w:t>.data:0040837B                 db    0</w:t>
      </w:r>
    </w:p>
    <w:p w14:paraId="136CFCA3" w14:textId="77777777" w:rsidR="00435C7A" w:rsidRDefault="00435C7A" w:rsidP="00435C7A">
      <w:pPr>
        <w:spacing w:after="0"/>
        <w:ind w:right="1229"/>
      </w:pPr>
      <w:r>
        <w:t>.data:0040837C                 db    0</w:t>
      </w:r>
    </w:p>
    <w:p w14:paraId="5724BA7A" w14:textId="77777777" w:rsidR="00435C7A" w:rsidRDefault="00435C7A" w:rsidP="00435C7A">
      <w:pPr>
        <w:spacing w:after="0"/>
        <w:ind w:right="1229"/>
      </w:pPr>
      <w:r>
        <w:t>.data:0040837D                 db    0</w:t>
      </w:r>
    </w:p>
    <w:p w14:paraId="3712BC2D" w14:textId="77777777" w:rsidR="00435C7A" w:rsidRDefault="00435C7A" w:rsidP="00435C7A">
      <w:pPr>
        <w:spacing w:after="0"/>
        <w:ind w:right="1229"/>
      </w:pPr>
      <w:r>
        <w:t>.data:0040837E                 db    0</w:t>
      </w:r>
    </w:p>
    <w:p w14:paraId="64C9ECBA" w14:textId="77777777" w:rsidR="00435C7A" w:rsidRDefault="00435C7A" w:rsidP="00435C7A">
      <w:pPr>
        <w:spacing w:after="0"/>
        <w:ind w:right="1229"/>
      </w:pPr>
      <w:r>
        <w:t>.data:0040837F                 db    0</w:t>
      </w:r>
    </w:p>
    <w:p w14:paraId="318B885E" w14:textId="77777777" w:rsidR="00435C7A" w:rsidRDefault="00435C7A" w:rsidP="00435C7A">
      <w:pPr>
        <w:spacing w:after="0"/>
        <w:ind w:right="1229"/>
      </w:pPr>
      <w:r>
        <w:t>.data:00408380                 db    0</w:t>
      </w:r>
    </w:p>
    <w:p w14:paraId="50FB4E19" w14:textId="77777777" w:rsidR="00435C7A" w:rsidRDefault="00435C7A" w:rsidP="00435C7A">
      <w:pPr>
        <w:spacing w:after="0"/>
        <w:ind w:right="1229"/>
      </w:pPr>
      <w:r>
        <w:t>.data:00408381                 db    0</w:t>
      </w:r>
    </w:p>
    <w:p w14:paraId="53EFE7A7" w14:textId="77777777" w:rsidR="00435C7A" w:rsidRDefault="00435C7A" w:rsidP="00435C7A">
      <w:pPr>
        <w:spacing w:after="0"/>
        <w:ind w:right="1229"/>
      </w:pPr>
      <w:r>
        <w:t>.data:00408382                 db    0</w:t>
      </w:r>
    </w:p>
    <w:p w14:paraId="3596D1F4" w14:textId="77777777" w:rsidR="00435C7A" w:rsidRDefault="00435C7A" w:rsidP="00435C7A">
      <w:pPr>
        <w:spacing w:after="0"/>
        <w:ind w:right="1229"/>
      </w:pPr>
      <w:r>
        <w:lastRenderedPageBreak/>
        <w:t>.data:00408383                 db    0</w:t>
      </w:r>
    </w:p>
    <w:p w14:paraId="760140C6" w14:textId="77777777" w:rsidR="00435C7A" w:rsidRDefault="00435C7A" w:rsidP="00435C7A">
      <w:pPr>
        <w:spacing w:after="0"/>
        <w:ind w:right="1229"/>
      </w:pPr>
      <w:r>
        <w:t>.data:00408384                 db    0</w:t>
      </w:r>
    </w:p>
    <w:p w14:paraId="291EE28B" w14:textId="77777777" w:rsidR="00435C7A" w:rsidRDefault="00435C7A" w:rsidP="00435C7A">
      <w:pPr>
        <w:spacing w:after="0"/>
        <w:ind w:right="1229"/>
      </w:pPr>
      <w:r>
        <w:t>.data:00408385                 db    0</w:t>
      </w:r>
    </w:p>
    <w:p w14:paraId="20E5B6A7" w14:textId="77777777" w:rsidR="00435C7A" w:rsidRDefault="00435C7A" w:rsidP="00435C7A">
      <w:pPr>
        <w:spacing w:after="0"/>
        <w:ind w:right="1229"/>
      </w:pPr>
      <w:r>
        <w:t>.data:00408386                 db    0</w:t>
      </w:r>
    </w:p>
    <w:p w14:paraId="279CFB70" w14:textId="77777777" w:rsidR="00435C7A" w:rsidRDefault="00435C7A" w:rsidP="00435C7A">
      <w:pPr>
        <w:spacing w:after="0"/>
        <w:ind w:right="1229"/>
      </w:pPr>
      <w:r>
        <w:t>.data:00408387                 db    0</w:t>
      </w:r>
    </w:p>
    <w:p w14:paraId="4C66B833" w14:textId="77777777" w:rsidR="00435C7A" w:rsidRDefault="00435C7A" w:rsidP="00435C7A">
      <w:pPr>
        <w:spacing w:after="0"/>
        <w:ind w:right="1229"/>
      </w:pPr>
      <w:r>
        <w:t>.data:00408388                 db    0</w:t>
      </w:r>
    </w:p>
    <w:p w14:paraId="1BB5656E" w14:textId="77777777" w:rsidR="00435C7A" w:rsidRDefault="00435C7A" w:rsidP="00435C7A">
      <w:pPr>
        <w:spacing w:after="0"/>
        <w:ind w:right="1229"/>
      </w:pPr>
      <w:r>
        <w:t>.data:00408389                 db    0</w:t>
      </w:r>
    </w:p>
    <w:p w14:paraId="1900EBD4" w14:textId="77777777" w:rsidR="00435C7A" w:rsidRDefault="00435C7A" w:rsidP="00435C7A">
      <w:pPr>
        <w:spacing w:after="0"/>
        <w:ind w:right="1229"/>
      </w:pPr>
      <w:r>
        <w:t>.data:0040838A                 db    0</w:t>
      </w:r>
    </w:p>
    <w:p w14:paraId="5363E6B3" w14:textId="77777777" w:rsidR="00435C7A" w:rsidRDefault="00435C7A" w:rsidP="00435C7A">
      <w:pPr>
        <w:spacing w:after="0"/>
        <w:ind w:right="1229"/>
      </w:pPr>
      <w:r>
        <w:t>.data:0040838B                 db    0</w:t>
      </w:r>
    </w:p>
    <w:p w14:paraId="3A965431" w14:textId="77777777" w:rsidR="00435C7A" w:rsidRDefault="00435C7A" w:rsidP="00435C7A">
      <w:pPr>
        <w:spacing w:after="0"/>
        <w:ind w:right="1229"/>
      </w:pPr>
      <w:r>
        <w:t>.data:0040838C                 db    0</w:t>
      </w:r>
    </w:p>
    <w:p w14:paraId="3428BC9C" w14:textId="77777777" w:rsidR="00435C7A" w:rsidRDefault="00435C7A" w:rsidP="00435C7A">
      <w:pPr>
        <w:spacing w:after="0"/>
        <w:ind w:right="1229"/>
      </w:pPr>
      <w:r>
        <w:t>.data:0040838D                 db    0</w:t>
      </w:r>
    </w:p>
    <w:p w14:paraId="19D87A3A" w14:textId="77777777" w:rsidR="00435C7A" w:rsidRDefault="00435C7A" w:rsidP="00435C7A">
      <w:pPr>
        <w:spacing w:after="0"/>
        <w:ind w:right="1229"/>
      </w:pPr>
      <w:r>
        <w:t>.data:0040838E                 db    0</w:t>
      </w:r>
    </w:p>
    <w:p w14:paraId="20D5B679" w14:textId="77777777" w:rsidR="00435C7A" w:rsidRDefault="00435C7A" w:rsidP="00435C7A">
      <w:pPr>
        <w:spacing w:after="0"/>
        <w:ind w:right="1229"/>
      </w:pPr>
      <w:r>
        <w:t>.data:0040838F                 db    0</w:t>
      </w:r>
    </w:p>
    <w:p w14:paraId="41C60AA9" w14:textId="77777777" w:rsidR="00435C7A" w:rsidRDefault="00435C7A" w:rsidP="00435C7A">
      <w:pPr>
        <w:spacing w:after="0"/>
        <w:ind w:right="1229"/>
      </w:pPr>
      <w:r>
        <w:t>.data:00408390                 db    0</w:t>
      </w:r>
    </w:p>
    <w:p w14:paraId="6593D2E7" w14:textId="77777777" w:rsidR="00435C7A" w:rsidRDefault="00435C7A" w:rsidP="00435C7A">
      <w:pPr>
        <w:spacing w:after="0"/>
        <w:ind w:right="1229"/>
      </w:pPr>
      <w:r>
        <w:t>.data:00408391                 db    0</w:t>
      </w:r>
    </w:p>
    <w:p w14:paraId="730EDC21" w14:textId="77777777" w:rsidR="00435C7A" w:rsidRDefault="00435C7A" w:rsidP="00435C7A">
      <w:pPr>
        <w:spacing w:after="0"/>
        <w:ind w:right="1229"/>
      </w:pPr>
      <w:r>
        <w:t>.data:00408392                 db    0</w:t>
      </w:r>
    </w:p>
    <w:p w14:paraId="1C1FD3A1" w14:textId="77777777" w:rsidR="00435C7A" w:rsidRDefault="00435C7A" w:rsidP="00435C7A">
      <w:pPr>
        <w:spacing w:after="0"/>
        <w:ind w:right="1229"/>
      </w:pPr>
      <w:r>
        <w:t>.data:00408393                 db    0</w:t>
      </w:r>
    </w:p>
    <w:p w14:paraId="0C0681DC" w14:textId="77777777" w:rsidR="00435C7A" w:rsidRDefault="00435C7A" w:rsidP="00435C7A">
      <w:pPr>
        <w:spacing w:after="0"/>
        <w:ind w:right="1229"/>
      </w:pPr>
      <w:r>
        <w:t>.data:00408394                 db    0</w:t>
      </w:r>
    </w:p>
    <w:p w14:paraId="70B09B80" w14:textId="77777777" w:rsidR="00435C7A" w:rsidRDefault="00435C7A" w:rsidP="00435C7A">
      <w:pPr>
        <w:spacing w:after="0"/>
        <w:ind w:right="1229"/>
      </w:pPr>
      <w:r>
        <w:t>.data:00408395                 db    0</w:t>
      </w:r>
    </w:p>
    <w:p w14:paraId="424A81C0" w14:textId="77777777" w:rsidR="00435C7A" w:rsidRDefault="00435C7A" w:rsidP="00435C7A">
      <w:pPr>
        <w:spacing w:after="0"/>
        <w:ind w:right="1229"/>
      </w:pPr>
      <w:r>
        <w:t>.data:00408396                 db    0</w:t>
      </w:r>
    </w:p>
    <w:p w14:paraId="3F606D27" w14:textId="77777777" w:rsidR="00435C7A" w:rsidRDefault="00435C7A" w:rsidP="00435C7A">
      <w:pPr>
        <w:spacing w:after="0"/>
        <w:ind w:right="1229"/>
      </w:pPr>
      <w:r>
        <w:t>.data:00408397                 db    0</w:t>
      </w:r>
    </w:p>
    <w:p w14:paraId="7148592A" w14:textId="77777777" w:rsidR="00435C7A" w:rsidRDefault="00435C7A" w:rsidP="00435C7A">
      <w:pPr>
        <w:spacing w:after="0"/>
        <w:ind w:right="1229"/>
      </w:pPr>
      <w:r>
        <w:t>.data:00408398                 db    0</w:t>
      </w:r>
    </w:p>
    <w:p w14:paraId="7F91A4F4" w14:textId="77777777" w:rsidR="00435C7A" w:rsidRDefault="00435C7A" w:rsidP="00435C7A">
      <w:pPr>
        <w:spacing w:after="0"/>
        <w:ind w:right="1229"/>
      </w:pPr>
      <w:r>
        <w:t>.data:00408399                 db    0</w:t>
      </w:r>
    </w:p>
    <w:p w14:paraId="117218DC" w14:textId="77777777" w:rsidR="00435C7A" w:rsidRDefault="00435C7A" w:rsidP="00435C7A">
      <w:pPr>
        <w:spacing w:after="0"/>
        <w:ind w:right="1229"/>
      </w:pPr>
      <w:r>
        <w:t>.data:0040839A                 db    0</w:t>
      </w:r>
    </w:p>
    <w:p w14:paraId="613058E8" w14:textId="77777777" w:rsidR="00435C7A" w:rsidRDefault="00435C7A" w:rsidP="00435C7A">
      <w:pPr>
        <w:spacing w:after="0"/>
        <w:ind w:right="1229"/>
      </w:pPr>
      <w:r>
        <w:t>.data:0040839B                 db    0</w:t>
      </w:r>
    </w:p>
    <w:p w14:paraId="16CFA3D6" w14:textId="77777777" w:rsidR="00435C7A" w:rsidRDefault="00435C7A" w:rsidP="00435C7A">
      <w:pPr>
        <w:spacing w:after="0"/>
        <w:ind w:right="1229"/>
      </w:pPr>
      <w:r>
        <w:t>.data:0040839C                 db    0</w:t>
      </w:r>
    </w:p>
    <w:p w14:paraId="36CCFD45" w14:textId="77777777" w:rsidR="00435C7A" w:rsidRDefault="00435C7A" w:rsidP="00435C7A">
      <w:pPr>
        <w:spacing w:after="0"/>
        <w:ind w:right="1229"/>
      </w:pPr>
      <w:r>
        <w:t>.data:0040839D                 db    0</w:t>
      </w:r>
    </w:p>
    <w:p w14:paraId="711D0034" w14:textId="77777777" w:rsidR="00435C7A" w:rsidRDefault="00435C7A" w:rsidP="00435C7A">
      <w:pPr>
        <w:spacing w:after="0"/>
        <w:ind w:right="1229"/>
      </w:pPr>
      <w:r>
        <w:t>.data:0040839E                 db    0</w:t>
      </w:r>
    </w:p>
    <w:p w14:paraId="009DB751" w14:textId="77777777" w:rsidR="00435C7A" w:rsidRDefault="00435C7A" w:rsidP="00435C7A">
      <w:pPr>
        <w:spacing w:after="0"/>
        <w:ind w:right="1229"/>
      </w:pPr>
      <w:r>
        <w:t>.data:0040839F                 db    0</w:t>
      </w:r>
    </w:p>
    <w:p w14:paraId="3D8E4B9C" w14:textId="77777777" w:rsidR="00435C7A" w:rsidRDefault="00435C7A" w:rsidP="00435C7A">
      <w:pPr>
        <w:spacing w:after="0"/>
        <w:ind w:right="1229"/>
      </w:pPr>
      <w:r>
        <w:t>.data:004083A0                 db    0</w:t>
      </w:r>
    </w:p>
    <w:p w14:paraId="16F76775" w14:textId="77777777" w:rsidR="00435C7A" w:rsidRDefault="00435C7A" w:rsidP="00435C7A">
      <w:pPr>
        <w:spacing w:after="0"/>
        <w:ind w:right="1229"/>
      </w:pPr>
      <w:r>
        <w:t>.data:004083A1                 db    0</w:t>
      </w:r>
    </w:p>
    <w:p w14:paraId="2C48B2E5" w14:textId="77777777" w:rsidR="00435C7A" w:rsidRDefault="00435C7A" w:rsidP="00435C7A">
      <w:pPr>
        <w:spacing w:after="0"/>
        <w:ind w:right="1229"/>
      </w:pPr>
      <w:r>
        <w:t>.data:004083A2                 db    0</w:t>
      </w:r>
    </w:p>
    <w:p w14:paraId="7C03C84A" w14:textId="77777777" w:rsidR="00435C7A" w:rsidRDefault="00435C7A" w:rsidP="00435C7A">
      <w:pPr>
        <w:spacing w:after="0"/>
        <w:ind w:right="1229"/>
      </w:pPr>
      <w:r>
        <w:t>.data:004083A3                 db    0</w:t>
      </w:r>
    </w:p>
    <w:p w14:paraId="3827BB90" w14:textId="77777777" w:rsidR="00435C7A" w:rsidRDefault="00435C7A" w:rsidP="00435C7A">
      <w:pPr>
        <w:spacing w:after="0"/>
        <w:ind w:right="1229"/>
      </w:pPr>
      <w:r>
        <w:t>.data:004083A4                 db    0</w:t>
      </w:r>
    </w:p>
    <w:p w14:paraId="675366BE" w14:textId="77777777" w:rsidR="00435C7A" w:rsidRDefault="00435C7A" w:rsidP="00435C7A">
      <w:pPr>
        <w:spacing w:after="0"/>
        <w:ind w:right="1229"/>
      </w:pPr>
      <w:r>
        <w:t>.data:004083A5                 db    0</w:t>
      </w:r>
    </w:p>
    <w:p w14:paraId="0599624A" w14:textId="77777777" w:rsidR="00435C7A" w:rsidRDefault="00435C7A" w:rsidP="00435C7A">
      <w:pPr>
        <w:spacing w:after="0"/>
        <w:ind w:right="1229"/>
      </w:pPr>
      <w:r>
        <w:t>.data:004083A6                 db    0</w:t>
      </w:r>
    </w:p>
    <w:p w14:paraId="685C6D7F" w14:textId="77777777" w:rsidR="00435C7A" w:rsidRDefault="00435C7A" w:rsidP="00435C7A">
      <w:pPr>
        <w:spacing w:after="0"/>
        <w:ind w:right="1229"/>
      </w:pPr>
      <w:r>
        <w:t>.data:004083A7                 db    0</w:t>
      </w:r>
    </w:p>
    <w:p w14:paraId="3CE19F51" w14:textId="77777777" w:rsidR="00435C7A" w:rsidRDefault="00435C7A" w:rsidP="00435C7A">
      <w:pPr>
        <w:spacing w:after="0"/>
        <w:ind w:right="1229"/>
      </w:pPr>
      <w:r>
        <w:t>.data:004083A8                 db    0</w:t>
      </w:r>
    </w:p>
    <w:p w14:paraId="36A9BBC5" w14:textId="77777777" w:rsidR="00435C7A" w:rsidRDefault="00435C7A" w:rsidP="00435C7A">
      <w:pPr>
        <w:spacing w:after="0"/>
        <w:ind w:right="1229"/>
      </w:pPr>
      <w:r>
        <w:t>.data:004083A9                 db    0</w:t>
      </w:r>
    </w:p>
    <w:p w14:paraId="28954A23" w14:textId="77777777" w:rsidR="00435C7A" w:rsidRDefault="00435C7A" w:rsidP="00435C7A">
      <w:pPr>
        <w:spacing w:after="0"/>
        <w:ind w:right="1229"/>
      </w:pPr>
      <w:r>
        <w:t>.data:004083AA                 db    0</w:t>
      </w:r>
    </w:p>
    <w:p w14:paraId="0249E4D4" w14:textId="77777777" w:rsidR="00435C7A" w:rsidRDefault="00435C7A" w:rsidP="00435C7A">
      <w:pPr>
        <w:spacing w:after="0"/>
        <w:ind w:right="1229"/>
      </w:pPr>
      <w:r>
        <w:t>.data:004083AB                 db    0</w:t>
      </w:r>
    </w:p>
    <w:p w14:paraId="67DC50C3" w14:textId="77777777" w:rsidR="00435C7A" w:rsidRDefault="00435C7A" w:rsidP="00435C7A">
      <w:pPr>
        <w:spacing w:after="0"/>
        <w:ind w:right="1229"/>
      </w:pPr>
      <w:r>
        <w:t>.data:004083AC                 db    0</w:t>
      </w:r>
    </w:p>
    <w:p w14:paraId="0A132814" w14:textId="77777777" w:rsidR="00435C7A" w:rsidRDefault="00435C7A" w:rsidP="00435C7A">
      <w:pPr>
        <w:spacing w:after="0"/>
        <w:ind w:right="1229"/>
      </w:pPr>
      <w:r>
        <w:t>.data:004083AD                 db    0</w:t>
      </w:r>
    </w:p>
    <w:p w14:paraId="1BF54C94" w14:textId="77777777" w:rsidR="00435C7A" w:rsidRDefault="00435C7A" w:rsidP="00435C7A">
      <w:pPr>
        <w:spacing w:after="0"/>
        <w:ind w:right="1229"/>
      </w:pPr>
      <w:r>
        <w:t>.data:004083AE                 db    0</w:t>
      </w:r>
    </w:p>
    <w:p w14:paraId="2C877DEB" w14:textId="77777777" w:rsidR="00435C7A" w:rsidRDefault="00435C7A" w:rsidP="00435C7A">
      <w:pPr>
        <w:spacing w:after="0"/>
        <w:ind w:right="1229"/>
      </w:pPr>
      <w:r>
        <w:lastRenderedPageBreak/>
        <w:t>.data:004083AF                 db    0</w:t>
      </w:r>
    </w:p>
    <w:p w14:paraId="64F66408" w14:textId="77777777" w:rsidR="00435C7A" w:rsidRDefault="00435C7A" w:rsidP="00435C7A">
      <w:pPr>
        <w:spacing w:after="0"/>
        <w:ind w:right="1229"/>
      </w:pPr>
      <w:r>
        <w:t>.data:004083B0                 db    0</w:t>
      </w:r>
    </w:p>
    <w:p w14:paraId="5B686191" w14:textId="77777777" w:rsidR="00435C7A" w:rsidRDefault="00435C7A" w:rsidP="00435C7A">
      <w:pPr>
        <w:spacing w:after="0"/>
        <w:ind w:right="1229"/>
      </w:pPr>
      <w:r>
        <w:t>.data:004083B1                 db    0</w:t>
      </w:r>
    </w:p>
    <w:p w14:paraId="4E73EFA3" w14:textId="77777777" w:rsidR="00435C7A" w:rsidRDefault="00435C7A" w:rsidP="00435C7A">
      <w:pPr>
        <w:spacing w:after="0"/>
        <w:ind w:right="1229"/>
      </w:pPr>
      <w:r>
        <w:t>.data:004083B2                 db    0</w:t>
      </w:r>
    </w:p>
    <w:p w14:paraId="50BD12A3" w14:textId="77777777" w:rsidR="00435C7A" w:rsidRDefault="00435C7A" w:rsidP="00435C7A">
      <w:pPr>
        <w:spacing w:after="0"/>
        <w:ind w:right="1229"/>
      </w:pPr>
      <w:r>
        <w:t>.data:004083B3                 db    0</w:t>
      </w:r>
    </w:p>
    <w:p w14:paraId="0080C991" w14:textId="77777777" w:rsidR="00435C7A" w:rsidRDefault="00435C7A" w:rsidP="00435C7A">
      <w:pPr>
        <w:spacing w:after="0"/>
        <w:ind w:right="1229"/>
      </w:pPr>
      <w:r>
        <w:t>.data:004083B4                 db    0</w:t>
      </w:r>
    </w:p>
    <w:p w14:paraId="67C164B0" w14:textId="77777777" w:rsidR="00435C7A" w:rsidRDefault="00435C7A" w:rsidP="00435C7A">
      <w:pPr>
        <w:spacing w:after="0"/>
        <w:ind w:right="1229"/>
      </w:pPr>
      <w:r>
        <w:t>.data:004083B5                 db    0</w:t>
      </w:r>
    </w:p>
    <w:p w14:paraId="0140A9CE" w14:textId="77777777" w:rsidR="00435C7A" w:rsidRDefault="00435C7A" w:rsidP="00435C7A">
      <w:pPr>
        <w:spacing w:after="0"/>
        <w:ind w:right="1229"/>
      </w:pPr>
      <w:r>
        <w:t>.data:004083B6                 db    0</w:t>
      </w:r>
    </w:p>
    <w:p w14:paraId="28BEF810" w14:textId="77777777" w:rsidR="00435C7A" w:rsidRDefault="00435C7A" w:rsidP="00435C7A">
      <w:pPr>
        <w:spacing w:after="0"/>
        <w:ind w:right="1229"/>
      </w:pPr>
      <w:r>
        <w:t>.data:004083B7                 db    0</w:t>
      </w:r>
    </w:p>
    <w:p w14:paraId="413F4871" w14:textId="77777777" w:rsidR="00435C7A" w:rsidRDefault="00435C7A" w:rsidP="00435C7A">
      <w:pPr>
        <w:spacing w:after="0"/>
        <w:ind w:right="1229"/>
      </w:pPr>
      <w:r>
        <w:t>.data:004083B8                 db    0</w:t>
      </w:r>
    </w:p>
    <w:p w14:paraId="33CAF918" w14:textId="77777777" w:rsidR="00435C7A" w:rsidRDefault="00435C7A" w:rsidP="00435C7A">
      <w:pPr>
        <w:spacing w:after="0"/>
        <w:ind w:right="1229"/>
      </w:pPr>
      <w:r>
        <w:t>.data:004083B9                 db    0</w:t>
      </w:r>
    </w:p>
    <w:p w14:paraId="0CC2EE61" w14:textId="77777777" w:rsidR="00435C7A" w:rsidRDefault="00435C7A" w:rsidP="00435C7A">
      <w:pPr>
        <w:spacing w:after="0"/>
        <w:ind w:right="1229"/>
      </w:pPr>
      <w:r>
        <w:t>.data:004083BA                 db    0</w:t>
      </w:r>
    </w:p>
    <w:p w14:paraId="2D3FBEDB" w14:textId="77777777" w:rsidR="00435C7A" w:rsidRDefault="00435C7A" w:rsidP="00435C7A">
      <w:pPr>
        <w:spacing w:after="0"/>
        <w:ind w:right="1229"/>
      </w:pPr>
      <w:r>
        <w:t>.data:004083BB                 db    0</w:t>
      </w:r>
    </w:p>
    <w:p w14:paraId="01899335" w14:textId="77777777" w:rsidR="00435C7A" w:rsidRDefault="00435C7A" w:rsidP="00435C7A">
      <w:pPr>
        <w:spacing w:after="0"/>
        <w:ind w:right="1229"/>
      </w:pPr>
      <w:r>
        <w:t>.data:004083BC                 db    0</w:t>
      </w:r>
    </w:p>
    <w:p w14:paraId="15E0FBD9" w14:textId="77777777" w:rsidR="00435C7A" w:rsidRDefault="00435C7A" w:rsidP="00435C7A">
      <w:pPr>
        <w:spacing w:after="0"/>
        <w:ind w:right="1229"/>
      </w:pPr>
      <w:r>
        <w:t>.data:004083BD                 db    0</w:t>
      </w:r>
    </w:p>
    <w:p w14:paraId="732A7205" w14:textId="77777777" w:rsidR="00435C7A" w:rsidRDefault="00435C7A" w:rsidP="00435C7A">
      <w:pPr>
        <w:spacing w:after="0"/>
        <w:ind w:right="1229"/>
      </w:pPr>
      <w:r>
        <w:t>.data:004083BE                 db    0</w:t>
      </w:r>
    </w:p>
    <w:p w14:paraId="3E652C61" w14:textId="77777777" w:rsidR="00435C7A" w:rsidRDefault="00435C7A" w:rsidP="00435C7A">
      <w:pPr>
        <w:spacing w:after="0"/>
        <w:ind w:right="1229"/>
      </w:pPr>
      <w:r>
        <w:t>.data:004083BF                 db    0</w:t>
      </w:r>
    </w:p>
    <w:p w14:paraId="4A645F87" w14:textId="77777777" w:rsidR="00435C7A" w:rsidRDefault="00435C7A" w:rsidP="00435C7A">
      <w:pPr>
        <w:spacing w:after="0"/>
        <w:ind w:right="1229"/>
      </w:pPr>
      <w:r>
        <w:t>.data:004083C0                 db    0</w:t>
      </w:r>
    </w:p>
    <w:p w14:paraId="07B1932A" w14:textId="77777777" w:rsidR="00435C7A" w:rsidRDefault="00435C7A" w:rsidP="00435C7A">
      <w:pPr>
        <w:spacing w:after="0"/>
        <w:ind w:right="1229"/>
      </w:pPr>
      <w:r>
        <w:t>.data:004083C1                 db    0</w:t>
      </w:r>
    </w:p>
    <w:p w14:paraId="426772EC" w14:textId="77777777" w:rsidR="00435C7A" w:rsidRDefault="00435C7A" w:rsidP="00435C7A">
      <w:pPr>
        <w:spacing w:after="0"/>
        <w:ind w:right="1229"/>
      </w:pPr>
      <w:r>
        <w:t>.data:004083C2                 db    0</w:t>
      </w:r>
    </w:p>
    <w:p w14:paraId="15B09836" w14:textId="77777777" w:rsidR="00435C7A" w:rsidRDefault="00435C7A" w:rsidP="00435C7A">
      <w:pPr>
        <w:spacing w:after="0"/>
        <w:ind w:right="1229"/>
      </w:pPr>
      <w:r>
        <w:t>.data:004083C3                 db    0</w:t>
      </w:r>
    </w:p>
    <w:p w14:paraId="32CC063E" w14:textId="77777777" w:rsidR="00435C7A" w:rsidRDefault="00435C7A" w:rsidP="00435C7A">
      <w:pPr>
        <w:spacing w:after="0"/>
        <w:ind w:right="1229"/>
      </w:pPr>
      <w:r>
        <w:t>.data:004083C4                 db    0</w:t>
      </w:r>
    </w:p>
    <w:p w14:paraId="58183BF5" w14:textId="77777777" w:rsidR="00435C7A" w:rsidRDefault="00435C7A" w:rsidP="00435C7A">
      <w:pPr>
        <w:spacing w:after="0"/>
        <w:ind w:right="1229"/>
      </w:pPr>
      <w:r>
        <w:t>.data:004083C5                 db    0</w:t>
      </w:r>
    </w:p>
    <w:p w14:paraId="34C11220" w14:textId="77777777" w:rsidR="00435C7A" w:rsidRDefault="00435C7A" w:rsidP="00435C7A">
      <w:pPr>
        <w:spacing w:after="0"/>
        <w:ind w:right="1229"/>
      </w:pPr>
      <w:r>
        <w:t>.data:004083C6                 db    0</w:t>
      </w:r>
    </w:p>
    <w:p w14:paraId="6DE13395" w14:textId="77777777" w:rsidR="00435C7A" w:rsidRDefault="00435C7A" w:rsidP="00435C7A">
      <w:pPr>
        <w:spacing w:after="0"/>
        <w:ind w:right="1229"/>
      </w:pPr>
      <w:r>
        <w:t>.data:004083C7                 db    0</w:t>
      </w:r>
    </w:p>
    <w:p w14:paraId="7384D2C9" w14:textId="77777777" w:rsidR="00435C7A" w:rsidRDefault="00435C7A" w:rsidP="00435C7A">
      <w:pPr>
        <w:spacing w:after="0"/>
        <w:ind w:right="1229"/>
      </w:pPr>
      <w:r>
        <w:t>.data:004083C8                 db    0</w:t>
      </w:r>
    </w:p>
    <w:p w14:paraId="49976C5E" w14:textId="77777777" w:rsidR="00435C7A" w:rsidRDefault="00435C7A" w:rsidP="00435C7A">
      <w:pPr>
        <w:spacing w:after="0"/>
        <w:ind w:right="1229"/>
      </w:pPr>
      <w:r>
        <w:t>.data:004083C9                 db    0</w:t>
      </w:r>
    </w:p>
    <w:p w14:paraId="51253C05" w14:textId="77777777" w:rsidR="00435C7A" w:rsidRDefault="00435C7A" w:rsidP="00435C7A">
      <w:pPr>
        <w:spacing w:after="0"/>
        <w:ind w:right="1229"/>
      </w:pPr>
      <w:r>
        <w:t>.data:004083CA                 db    0</w:t>
      </w:r>
    </w:p>
    <w:p w14:paraId="1C7C7EE9" w14:textId="77777777" w:rsidR="00435C7A" w:rsidRDefault="00435C7A" w:rsidP="00435C7A">
      <w:pPr>
        <w:spacing w:after="0"/>
        <w:ind w:right="1229"/>
      </w:pPr>
      <w:r>
        <w:t>.data:004083CB                 db    0</w:t>
      </w:r>
    </w:p>
    <w:p w14:paraId="6F1D641E" w14:textId="77777777" w:rsidR="00435C7A" w:rsidRDefault="00435C7A" w:rsidP="00435C7A">
      <w:pPr>
        <w:spacing w:after="0"/>
        <w:ind w:right="1229"/>
      </w:pPr>
      <w:r>
        <w:t>.data:004083CC                 db    0</w:t>
      </w:r>
    </w:p>
    <w:p w14:paraId="5596CAEF" w14:textId="77777777" w:rsidR="00435C7A" w:rsidRDefault="00435C7A" w:rsidP="00435C7A">
      <w:pPr>
        <w:spacing w:after="0"/>
        <w:ind w:right="1229"/>
      </w:pPr>
      <w:r>
        <w:t>.data:004083CD                 db    0</w:t>
      </w:r>
    </w:p>
    <w:p w14:paraId="14F40C5E" w14:textId="77777777" w:rsidR="00435C7A" w:rsidRDefault="00435C7A" w:rsidP="00435C7A">
      <w:pPr>
        <w:spacing w:after="0"/>
        <w:ind w:right="1229"/>
      </w:pPr>
      <w:r>
        <w:t>.data:004083CE                 db    0</w:t>
      </w:r>
    </w:p>
    <w:p w14:paraId="718B27F2" w14:textId="77777777" w:rsidR="00435C7A" w:rsidRDefault="00435C7A" w:rsidP="00435C7A">
      <w:pPr>
        <w:spacing w:after="0"/>
        <w:ind w:right="1229"/>
      </w:pPr>
      <w:r>
        <w:t>.data:004083CF                 db    0</w:t>
      </w:r>
    </w:p>
    <w:p w14:paraId="028858CB" w14:textId="77777777" w:rsidR="00435C7A" w:rsidRDefault="00435C7A" w:rsidP="00435C7A">
      <w:pPr>
        <w:spacing w:after="0"/>
        <w:ind w:right="1229"/>
      </w:pPr>
      <w:r>
        <w:t>.data:004083D0                 db    0</w:t>
      </w:r>
    </w:p>
    <w:p w14:paraId="43C30A2F" w14:textId="77777777" w:rsidR="00435C7A" w:rsidRDefault="00435C7A" w:rsidP="00435C7A">
      <w:pPr>
        <w:spacing w:after="0"/>
        <w:ind w:right="1229"/>
      </w:pPr>
      <w:r>
        <w:t>.data:004083D1                 db    0</w:t>
      </w:r>
    </w:p>
    <w:p w14:paraId="2C6A8DE3" w14:textId="77777777" w:rsidR="00435C7A" w:rsidRDefault="00435C7A" w:rsidP="00435C7A">
      <w:pPr>
        <w:spacing w:after="0"/>
        <w:ind w:right="1229"/>
      </w:pPr>
      <w:r>
        <w:t>.data:004083D2                 db    0</w:t>
      </w:r>
    </w:p>
    <w:p w14:paraId="0ED1FBA9" w14:textId="77777777" w:rsidR="00435C7A" w:rsidRDefault="00435C7A" w:rsidP="00435C7A">
      <w:pPr>
        <w:spacing w:after="0"/>
        <w:ind w:right="1229"/>
      </w:pPr>
      <w:r>
        <w:t>.data:004083D3                 db    0</w:t>
      </w:r>
    </w:p>
    <w:p w14:paraId="28B02CBB" w14:textId="77777777" w:rsidR="00435C7A" w:rsidRDefault="00435C7A" w:rsidP="00435C7A">
      <w:pPr>
        <w:spacing w:after="0"/>
        <w:ind w:right="1229"/>
      </w:pPr>
      <w:r>
        <w:t>.data:004083D4                 db    0</w:t>
      </w:r>
    </w:p>
    <w:p w14:paraId="09B0CD77" w14:textId="77777777" w:rsidR="00435C7A" w:rsidRDefault="00435C7A" w:rsidP="00435C7A">
      <w:pPr>
        <w:spacing w:after="0"/>
        <w:ind w:right="1229"/>
      </w:pPr>
      <w:r>
        <w:t>.data:004083D5                 db    0</w:t>
      </w:r>
    </w:p>
    <w:p w14:paraId="5EC7054D" w14:textId="77777777" w:rsidR="00435C7A" w:rsidRDefault="00435C7A" w:rsidP="00435C7A">
      <w:pPr>
        <w:spacing w:after="0"/>
        <w:ind w:right="1229"/>
      </w:pPr>
      <w:r>
        <w:t>.data:004083D6                 db    0</w:t>
      </w:r>
    </w:p>
    <w:p w14:paraId="14234839" w14:textId="77777777" w:rsidR="00435C7A" w:rsidRDefault="00435C7A" w:rsidP="00435C7A">
      <w:pPr>
        <w:spacing w:after="0"/>
        <w:ind w:right="1229"/>
      </w:pPr>
      <w:r>
        <w:t>.data:004083D7                 db    0</w:t>
      </w:r>
    </w:p>
    <w:p w14:paraId="28965FBE" w14:textId="77777777" w:rsidR="00435C7A" w:rsidRDefault="00435C7A" w:rsidP="00435C7A">
      <w:pPr>
        <w:spacing w:after="0"/>
        <w:ind w:right="1229"/>
      </w:pPr>
      <w:r>
        <w:t>.data:004083D8                 db    0</w:t>
      </w:r>
    </w:p>
    <w:p w14:paraId="2BE3B5DF" w14:textId="77777777" w:rsidR="00435C7A" w:rsidRDefault="00435C7A" w:rsidP="00435C7A">
      <w:pPr>
        <w:spacing w:after="0"/>
        <w:ind w:right="1229"/>
      </w:pPr>
      <w:r>
        <w:t>.data:004083D9                 db    0</w:t>
      </w:r>
    </w:p>
    <w:p w14:paraId="59C4E82E" w14:textId="77777777" w:rsidR="00435C7A" w:rsidRDefault="00435C7A" w:rsidP="00435C7A">
      <w:pPr>
        <w:spacing w:after="0"/>
        <w:ind w:right="1229"/>
      </w:pPr>
      <w:r>
        <w:t>.data:004083DA                 db    0</w:t>
      </w:r>
    </w:p>
    <w:p w14:paraId="720C0114" w14:textId="77777777" w:rsidR="00435C7A" w:rsidRDefault="00435C7A" w:rsidP="00435C7A">
      <w:pPr>
        <w:spacing w:after="0"/>
        <w:ind w:right="1229"/>
      </w:pPr>
      <w:r>
        <w:lastRenderedPageBreak/>
        <w:t>.data:004083DB                 db    0</w:t>
      </w:r>
    </w:p>
    <w:p w14:paraId="51924A56" w14:textId="77777777" w:rsidR="00435C7A" w:rsidRDefault="00435C7A" w:rsidP="00435C7A">
      <w:pPr>
        <w:spacing w:after="0"/>
        <w:ind w:right="1229"/>
      </w:pPr>
      <w:r>
        <w:t>.data:004083DC                 db    0</w:t>
      </w:r>
    </w:p>
    <w:p w14:paraId="743A98A2" w14:textId="77777777" w:rsidR="00435C7A" w:rsidRDefault="00435C7A" w:rsidP="00435C7A">
      <w:pPr>
        <w:spacing w:after="0"/>
        <w:ind w:right="1229"/>
      </w:pPr>
      <w:r>
        <w:t>.data:004083DD                 db    0</w:t>
      </w:r>
    </w:p>
    <w:p w14:paraId="06FE856D" w14:textId="77777777" w:rsidR="00435C7A" w:rsidRDefault="00435C7A" w:rsidP="00435C7A">
      <w:pPr>
        <w:spacing w:after="0"/>
        <w:ind w:right="1229"/>
      </w:pPr>
      <w:r>
        <w:t>.data:004083DE                 db    0</w:t>
      </w:r>
    </w:p>
    <w:p w14:paraId="6D5162C3" w14:textId="77777777" w:rsidR="00435C7A" w:rsidRDefault="00435C7A" w:rsidP="00435C7A">
      <w:pPr>
        <w:spacing w:after="0"/>
        <w:ind w:right="1229"/>
      </w:pPr>
      <w:r>
        <w:t>.data:004083DF                 db    0</w:t>
      </w:r>
    </w:p>
    <w:p w14:paraId="6646CD92" w14:textId="77777777" w:rsidR="00435C7A" w:rsidRDefault="00435C7A" w:rsidP="00435C7A">
      <w:pPr>
        <w:spacing w:after="0"/>
        <w:ind w:right="1229"/>
      </w:pPr>
      <w:r>
        <w:t>.data:004083E0                 db    0</w:t>
      </w:r>
    </w:p>
    <w:p w14:paraId="45494842" w14:textId="77777777" w:rsidR="00435C7A" w:rsidRDefault="00435C7A" w:rsidP="00435C7A">
      <w:pPr>
        <w:spacing w:after="0"/>
        <w:ind w:right="1229"/>
      </w:pPr>
      <w:r>
        <w:t>.data:004083E1                 db    0</w:t>
      </w:r>
    </w:p>
    <w:p w14:paraId="2765ED3C" w14:textId="77777777" w:rsidR="00435C7A" w:rsidRDefault="00435C7A" w:rsidP="00435C7A">
      <w:pPr>
        <w:spacing w:after="0"/>
        <w:ind w:right="1229"/>
      </w:pPr>
      <w:r>
        <w:t>.data:004083E2                 db    0</w:t>
      </w:r>
    </w:p>
    <w:p w14:paraId="0C4AE7CC" w14:textId="77777777" w:rsidR="00435C7A" w:rsidRDefault="00435C7A" w:rsidP="00435C7A">
      <w:pPr>
        <w:spacing w:after="0"/>
        <w:ind w:right="1229"/>
      </w:pPr>
      <w:r>
        <w:t>.data:004083E3                 db    0</w:t>
      </w:r>
    </w:p>
    <w:p w14:paraId="30AB3E26" w14:textId="77777777" w:rsidR="00435C7A" w:rsidRDefault="00435C7A" w:rsidP="00435C7A">
      <w:pPr>
        <w:spacing w:after="0"/>
        <w:ind w:right="1229"/>
      </w:pPr>
      <w:r>
        <w:t>.data:004083E4                 db    0</w:t>
      </w:r>
    </w:p>
    <w:p w14:paraId="347C04C2" w14:textId="77777777" w:rsidR="00435C7A" w:rsidRDefault="00435C7A" w:rsidP="00435C7A">
      <w:pPr>
        <w:spacing w:after="0"/>
        <w:ind w:right="1229"/>
      </w:pPr>
      <w:r>
        <w:t>.data:004083E5                 db    0</w:t>
      </w:r>
    </w:p>
    <w:p w14:paraId="14CF4EDC" w14:textId="77777777" w:rsidR="00435C7A" w:rsidRDefault="00435C7A" w:rsidP="00435C7A">
      <w:pPr>
        <w:spacing w:after="0"/>
        <w:ind w:right="1229"/>
      </w:pPr>
      <w:r>
        <w:t>.data:004083E6                 db    0</w:t>
      </w:r>
    </w:p>
    <w:p w14:paraId="7011133A" w14:textId="77777777" w:rsidR="00435C7A" w:rsidRDefault="00435C7A" w:rsidP="00435C7A">
      <w:pPr>
        <w:spacing w:after="0"/>
        <w:ind w:right="1229"/>
      </w:pPr>
      <w:r>
        <w:t>.data:004083E7                 db    0</w:t>
      </w:r>
    </w:p>
    <w:p w14:paraId="5A1B98F2" w14:textId="77777777" w:rsidR="00435C7A" w:rsidRDefault="00435C7A" w:rsidP="00435C7A">
      <w:pPr>
        <w:spacing w:after="0"/>
        <w:ind w:right="1229"/>
      </w:pPr>
      <w:r>
        <w:t>.data:004083E8                 db    0</w:t>
      </w:r>
    </w:p>
    <w:p w14:paraId="6FC765EF" w14:textId="77777777" w:rsidR="00435C7A" w:rsidRDefault="00435C7A" w:rsidP="00435C7A">
      <w:pPr>
        <w:spacing w:after="0"/>
        <w:ind w:right="1229"/>
      </w:pPr>
      <w:r>
        <w:t>.data:004083E9                 db    0</w:t>
      </w:r>
    </w:p>
    <w:p w14:paraId="4F9E82DA" w14:textId="77777777" w:rsidR="00435C7A" w:rsidRDefault="00435C7A" w:rsidP="00435C7A">
      <w:pPr>
        <w:spacing w:after="0"/>
        <w:ind w:right="1229"/>
      </w:pPr>
      <w:r>
        <w:t>.data:004083EA                 db    0</w:t>
      </w:r>
    </w:p>
    <w:p w14:paraId="0F0EB6F2" w14:textId="77777777" w:rsidR="00435C7A" w:rsidRDefault="00435C7A" w:rsidP="00435C7A">
      <w:pPr>
        <w:spacing w:after="0"/>
        <w:ind w:right="1229"/>
      </w:pPr>
      <w:r>
        <w:t>.data:004083EB                 db    0</w:t>
      </w:r>
    </w:p>
    <w:p w14:paraId="428D1BE9" w14:textId="77777777" w:rsidR="00435C7A" w:rsidRDefault="00435C7A" w:rsidP="00435C7A">
      <w:pPr>
        <w:spacing w:after="0"/>
        <w:ind w:right="1229"/>
      </w:pPr>
      <w:r>
        <w:t>.data:004083EC                 db    0</w:t>
      </w:r>
    </w:p>
    <w:p w14:paraId="3A7483C0" w14:textId="77777777" w:rsidR="00435C7A" w:rsidRDefault="00435C7A" w:rsidP="00435C7A">
      <w:pPr>
        <w:spacing w:after="0"/>
        <w:ind w:right="1229"/>
      </w:pPr>
      <w:r>
        <w:t>.data:004083ED                 db    0</w:t>
      </w:r>
    </w:p>
    <w:p w14:paraId="22EF28E1" w14:textId="77777777" w:rsidR="00435C7A" w:rsidRDefault="00435C7A" w:rsidP="00435C7A">
      <w:pPr>
        <w:spacing w:after="0"/>
        <w:ind w:right="1229"/>
      </w:pPr>
      <w:r>
        <w:t>.data:004083EE                 db    0</w:t>
      </w:r>
    </w:p>
    <w:p w14:paraId="4C000832" w14:textId="77777777" w:rsidR="00435C7A" w:rsidRDefault="00435C7A" w:rsidP="00435C7A">
      <w:pPr>
        <w:spacing w:after="0"/>
        <w:ind w:right="1229"/>
      </w:pPr>
      <w:r>
        <w:t>.data:004083EF                 db    0</w:t>
      </w:r>
    </w:p>
    <w:p w14:paraId="38473271" w14:textId="77777777" w:rsidR="00435C7A" w:rsidRDefault="00435C7A" w:rsidP="00435C7A">
      <w:pPr>
        <w:spacing w:after="0"/>
        <w:ind w:right="1229"/>
      </w:pPr>
      <w:r>
        <w:t>.data:004083F0                 db    0</w:t>
      </w:r>
    </w:p>
    <w:p w14:paraId="1E66EF72" w14:textId="77777777" w:rsidR="00435C7A" w:rsidRDefault="00435C7A" w:rsidP="00435C7A">
      <w:pPr>
        <w:spacing w:after="0"/>
        <w:ind w:right="1229"/>
      </w:pPr>
      <w:r>
        <w:t>.data:004083F1                 db    0</w:t>
      </w:r>
    </w:p>
    <w:p w14:paraId="6DFCAC72" w14:textId="77777777" w:rsidR="00435C7A" w:rsidRDefault="00435C7A" w:rsidP="00435C7A">
      <w:pPr>
        <w:spacing w:after="0"/>
        <w:ind w:right="1229"/>
      </w:pPr>
      <w:r>
        <w:t>.data:004083F2                 db    0</w:t>
      </w:r>
    </w:p>
    <w:p w14:paraId="11708EEC" w14:textId="77777777" w:rsidR="00435C7A" w:rsidRDefault="00435C7A" w:rsidP="00435C7A">
      <w:pPr>
        <w:spacing w:after="0"/>
        <w:ind w:right="1229"/>
      </w:pPr>
      <w:r>
        <w:t>.data:004083F3                 db    0</w:t>
      </w:r>
    </w:p>
    <w:p w14:paraId="2627B0CE" w14:textId="77777777" w:rsidR="00435C7A" w:rsidRDefault="00435C7A" w:rsidP="00435C7A">
      <w:pPr>
        <w:spacing w:after="0"/>
        <w:ind w:right="1229"/>
      </w:pPr>
      <w:r>
        <w:t>.data:004083F4                 db    0</w:t>
      </w:r>
    </w:p>
    <w:p w14:paraId="5BB683BC" w14:textId="77777777" w:rsidR="00435C7A" w:rsidRDefault="00435C7A" w:rsidP="00435C7A">
      <w:pPr>
        <w:spacing w:after="0"/>
        <w:ind w:right="1229"/>
      </w:pPr>
      <w:r>
        <w:t>.data:004083F5                 db    0</w:t>
      </w:r>
    </w:p>
    <w:p w14:paraId="03E8A648" w14:textId="77777777" w:rsidR="00435C7A" w:rsidRDefault="00435C7A" w:rsidP="00435C7A">
      <w:pPr>
        <w:spacing w:after="0"/>
        <w:ind w:right="1229"/>
      </w:pPr>
      <w:r>
        <w:t>.data:004083F6                 db    0</w:t>
      </w:r>
    </w:p>
    <w:p w14:paraId="0F3FC99D" w14:textId="77777777" w:rsidR="00435C7A" w:rsidRDefault="00435C7A" w:rsidP="00435C7A">
      <w:pPr>
        <w:spacing w:after="0"/>
        <w:ind w:right="1229"/>
      </w:pPr>
      <w:r>
        <w:t>.data:004083F7                 db    0</w:t>
      </w:r>
    </w:p>
    <w:p w14:paraId="1D263B05" w14:textId="77777777" w:rsidR="00435C7A" w:rsidRDefault="00435C7A" w:rsidP="00435C7A">
      <w:pPr>
        <w:spacing w:after="0"/>
        <w:ind w:right="1229"/>
      </w:pPr>
      <w:r>
        <w:t>.data:004083F8                 db    0</w:t>
      </w:r>
    </w:p>
    <w:p w14:paraId="5EB2DE05" w14:textId="77777777" w:rsidR="00435C7A" w:rsidRDefault="00435C7A" w:rsidP="00435C7A">
      <w:pPr>
        <w:spacing w:after="0"/>
        <w:ind w:right="1229"/>
      </w:pPr>
      <w:r>
        <w:t>.data:004083F9                 db    0</w:t>
      </w:r>
    </w:p>
    <w:p w14:paraId="0EFC504B" w14:textId="77777777" w:rsidR="00435C7A" w:rsidRDefault="00435C7A" w:rsidP="00435C7A">
      <w:pPr>
        <w:spacing w:after="0"/>
        <w:ind w:right="1229"/>
      </w:pPr>
      <w:r>
        <w:t>.data:004083FA                 db    0</w:t>
      </w:r>
    </w:p>
    <w:p w14:paraId="00A104FF" w14:textId="77777777" w:rsidR="00435C7A" w:rsidRDefault="00435C7A" w:rsidP="00435C7A">
      <w:pPr>
        <w:spacing w:after="0"/>
        <w:ind w:right="1229"/>
      </w:pPr>
      <w:r>
        <w:t>.data:004083FB                 db    0</w:t>
      </w:r>
    </w:p>
    <w:p w14:paraId="3C496382" w14:textId="77777777" w:rsidR="00435C7A" w:rsidRDefault="00435C7A" w:rsidP="00435C7A">
      <w:pPr>
        <w:spacing w:after="0"/>
        <w:ind w:right="1229"/>
      </w:pPr>
      <w:r>
        <w:t>.data:004083FC                 db    0</w:t>
      </w:r>
    </w:p>
    <w:p w14:paraId="667B46E5" w14:textId="77777777" w:rsidR="00435C7A" w:rsidRDefault="00435C7A" w:rsidP="00435C7A">
      <w:pPr>
        <w:spacing w:after="0"/>
        <w:ind w:right="1229"/>
      </w:pPr>
      <w:r>
        <w:t>.data:004083FD                 db    0</w:t>
      </w:r>
    </w:p>
    <w:p w14:paraId="225BAE3D" w14:textId="77777777" w:rsidR="00435C7A" w:rsidRDefault="00435C7A" w:rsidP="00435C7A">
      <w:pPr>
        <w:spacing w:after="0"/>
        <w:ind w:right="1229"/>
      </w:pPr>
      <w:r>
        <w:t>.data:004083FE                 db    0</w:t>
      </w:r>
    </w:p>
    <w:p w14:paraId="323814FB" w14:textId="77777777" w:rsidR="00435C7A" w:rsidRDefault="00435C7A" w:rsidP="00435C7A">
      <w:pPr>
        <w:spacing w:after="0"/>
        <w:ind w:right="1229"/>
      </w:pPr>
      <w:r>
        <w:t>.data:004083FF                 db    0</w:t>
      </w:r>
    </w:p>
    <w:p w14:paraId="2C89AB37" w14:textId="77777777" w:rsidR="00435C7A" w:rsidRDefault="00435C7A" w:rsidP="00435C7A">
      <w:pPr>
        <w:spacing w:after="0"/>
        <w:ind w:right="1229"/>
      </w:pPr>
      <w:r>
        <w:t>.data:00408400                 db    0</w:t>
      </w:r>
    </w:p>
    <w:p w14:paraId="387A2224" w14:textId="77777777" w:rsidR="00435C7A" w:rsidRDefault="00435C7A" w:rsidP="00435C7A">
      <w:pPr>
        <w:spacing w:after="0"/>
        <w:ind w:right="1229"/>
      </w:pPr>
      <w:r>
        <w:t>.data:00408401                 db    0</w:t>
      </w:r>
    </w:p>
    <w:p w14:paraId="407C8BA8" w14:textId="77777777" w:rsidR="00435C7A" w:rsidRDefault="00435C7A" w:rsidP="00435C7A">
      <w:pPr>
        <w:spacing w:after="0"/>
        <w:ind w:right="1229"/>
      </w:pPr>
      <w:r>
        <w:t>.data:00408402                 db    0</w:t>
      </w:r>
    </w:p>
    <w:p w14:paraId="050677F0" w14:textId="77777777" w:rsidR="00435C7A" w:rsidRDefault="00435C7A" w:rsidP="00435C7A">
      <w:pPr>
        <w:spacing w:after="0"/>
        <w:ind w:right="1229"/>
      </w:pPr>
      <w:r>
        <w:t>.data:00408403                 db    0</w:t>
      </w:r>
    </w:p>
    <w:p w14:paraId="6433E5BC" w14:textId="77777777" w:rsidR="00435C7A" w:rsidRDefault="00435C7A" w:rsidP="00435C7A">
      <w:pPr>
        <w:spacing w:after="0"/>
        <w:ind w:right="1229"/>
      </w:pPr>
      <w:r>
        <w:t>.data:00408404                 db    0</w:t>
      </w:r>
    </w:p>
    <w:p w14:paraId="36015C4D" w14:textId="77777777" w:rsidR="00435C7A" w:rsidRDefault="00435C7A" w:rsidP="00435C7A">
      <w:pPr>
        <w:spacing w:after="0"/>
        <w:ind w:right="1229"/>
      </w:pPr>
      <w:r>
        <w:t>.data:00408405                 db    0</w:t>
      </w:r>
    </w:p>
    <w:p w14:paraId="6D3ECB3D" w14:textId="77777777" w:rsidR="00435C7A" w:rsidRDefault="00435C7A" w:rsidP="00435C7A">
      <w:pPr>
        <w:spacing w:after="0"/>
        <w:ind w:right="1229"/>
      </w:pPr>
      <w:r>
        <w:t>.data:00408406                 db    0</w:t>
      </w:r>
    </w:p>
    <w:p w14:paraId="1D07D820" w14:textId="77777777" w:rsidR="00435C7A" w:rsidRDefault="00435C7A" w:rsidP="00435C7A">
      <w:pPr>
        <w:spacing w:after="0"/>
        <w:ind w:right="1229"/>
      </w:pPr>
      <w:r>
        <w:lastRenderedPageBreak/>
        <w:t>.data:00408407                 db    0</w:t>
      </w:r>
    </w:p>
    <w:p w14:paraId="50FB0BEE" w14:textId="77777777" w:rsidR="00435C7A" w:rsidRDefault="00435C7A" w:rsidP="00435C7A">
      <w:pPr>
        <w:spacing w:after="0"/>
        <w:ind w:right="1229"/>
      </w:pPr>
      <w:r>
        <w:t>.data:00408408                 db    0</w:t>
      </w:r>
    </w:p>
    <w:p w14:paraId="4A058E2A" w14:textId="77777777" w:rsidR="00435C7A" w:rsidRDefault="00435C7A" w:rsidP="00435C7A">
      <w:pPr>
        <w:spacing w:after="0"/>
        <w:ind w:right="1229"/>
      </w:pPr>
      <w:r>
        <w:t>.data:00408409                 db    0</w:t>
      </w:r>
    </w:p>
    <w:p w14:paraId="522BBFE4" w14:textId="77777777" w:rsidR="00435C7A" w:rsidRDefault="00435C7A" w:rsidP="00435C7A">
      <w:pPr>
        <w:spacing w:after="0"/>
        <w:ind w:right="1229"/>
      </w:pPr>
      <w:r>
        <w:t>.data:0040840A                 db    0</w:t>
      </w:r>
    </w:p>
    <w:p w14:paraId="736D7779" w14:textId="77777777" w:rsidR="00435C7A" w:rsidRDefault="00435C7A" w:rsidP="00435C7A">
      <w:pPr>
        <w:spacing w:after="0"/>
        <w:ind w:right="1229"/>
      </w:pPr>
      <w:r>
        <w:t>.data:0040840B                 db    0</w:t>
      </w:r>
    </w:p>
    <w:p w14:paraId="498D6181" w14:textId="77777777" w:rsidR="00435C7A" w:rsidRDefault="00435C7A" w:rsidP="00435C7A">
      <w:pPr>
        <w:spacing w:after="0"/>
        <w:ind w:right="1229"/>
      </w:pPr>
      <w:r>
        <w:t>.data:0040840C                 db    0</w:t>
      </w:r>
    </w:p>
    <w:p w14:paraId="4FE27824" w14:textId="77777777" w:rsidR="00435C7A" w:rsidRDefault="00435C7A" w:rsidP="00435C7A">
      <w:pPr>
        <w:spacing w:after="0"/>
        <w:ind w:right="1229"/>
      </w:pPr>
      <w:r>
        <w:t>.data:0040840D                 db    0</w:t>
      </w:r>
    </w:p>
    <w:p w14:paraId="3E27D498" w14:textId="77777777" w:rsidR="00435C7A" w:rsidRDefault="00435C7A" w:rsidP="00435C7A">
      <w:pPr>
        <w:spacing w:after="0"/>
        <w:ind w:right="1229"/>
      </w:pPr>
      <w:r>
        <w:t>.data:0040840E                 db    0</w:t>
      </w:r>
    </w:p>
    <w:p w14:paraId="1913AB0E" w14:textId="77777777" w:rsidR="00435C7A" w:rsidRDefault="00435C7A" w:rsidP="00435C7A">
      <w:pPr>
        <w:spacing w:after="0"/>
        <w:ind w:right="1229"/>
      </w:pPr>
      <w:r>
        <w:t>.data:0040840F                 db    0</w:t>
      </w:r>
    </w:p>
    <w:p w14:paraId="2295F7C7" w14:textId="77777777" w:rsidR="00435C7A" w:rsidRDefault="00435C7A" w:rsidP="00435C7A">
      <w:pPr>
        <w:spacing w:after="0"/>
        <w:ind w:right="1229"/>
      </w:pPr>
      <w:r>
        <w:t>.data:00408410                 db    0</w:t>
      </w:r>
    </w:p>
    <w:p w14:paraId="6E4F4FE7" w14:textId="77777777" w:rsidR="00435C7A" w:rsidRDefault="00435C7A" w:rsidP="00435C7A">
      <w:pPr>
        <w:spacing w:after="0"/>
        <w:ind w:right="1229"/>
      </w:pPr>
      <w:r>
        <w:t>.data:00408411                 db    0</w:t>
      </w:r>
    </w:p>
    <w:p w14:paraId="73B93D1D" w14:textId="77777777" w:rsidR="00435C7A" w:rsidRDefault="00435C7A" w:rsidP="00435C7A">
      <w:pPr>
        <w:spacing w:after="0"/>
        <w:ind w:right="1229"/>
      </w:pPr>
      <w:r>
        <w:t>.data:00408412                 db    0</w:t>
      </w:r>
    </w:p>
    <w:p w14:paraId="246A6677" w14:textId="77777777" w:rsidR="00435C7A" w:rsidRDefault="00435C7A" w:rsidP="00435C7A">
      <w:pPr>
        <w:spacing w:after="0"/>
        <w:ind w:right="1229"/>
      </w:pPr>
      <w:r>
        <w:t>.data:00408413                 db    0</w:t>
      </w:r>
    </w:p>
    <w:p w14:paraId="20E9B07C" w14:textId="77777777" w:rsidR="00435C7A" w:rsidRDefault="00435C7A" w:rsidP="00435C7A">
      <w:pPr>
        <w:spacing w:after="0"/>
        <w:ind w:right="1229"/>
      </w:pPr>
      <w:r>
        <w:t>.data:00408414                 db    0</w:t>
      </w:r>
    </w:p>
    <w:p w14:paraId="402442F0" w14:textId="77777777" w:rsidR="00435C7A" w:rsidRDefault="00435C7A" w:rsidP="00435C7A">
      <w:pPr>
        <w:spacing w:after="0"/>
        <w:ind w:right="1229"/>
      </w:pPr>
      <w:r>
        <w:t>.data:00408415                 db    0</w:t>
      </w:r>
    </w:p>
    <w:p w14:paraId="4A28CC60" w14:textId="77777777" w:rsidR="00435C7A" w:rsidRDefault="00435C7A" w:rsidP="00435C7A">
      <w:pPr>
        <w:spacing w:after="0"/>
        <w:ind w:right="1229"/>
      </w:pPr>
      <w:r>
        <w:t>.data:00408416                 db    0</w:t>
      </w:r>
    </w:p>
    <w:p w14:paraId="1A355AE4" w14:textId="77777777" w:rsidR="00435C7A" w:rsidRDefault="00435C7A" w:rsidP="00435C7A">
      <w:pPr>
        <w:spacing w:after="0"/>
        <w:ind w:right="1229"/>
      </w:pPr>
      <w:r>
        <w:t>.data:00408417                 db    0</w:t>
      </w:r>
    </w:p>
    <w:p w14:paraId="0BEC9268" w14:textId="77777777" w:rsidR="00435C7A" w:rsidRDefault="00435C7A" w:rsidP="00435C7A">
      <w:pPr>
        <w:spacing w:after="0"/>
        <w:ind w:right="1229"/>
      </w:pPr>
      <w:r>
        <w:t>.data:00408418                 db    0</w:t>
      </w:r>
    </w:p>
    <w:p w14:paraId="0DB94E64" w14:textId="77777777" w:rsidR="00435C7A" w:rsidRDefault="00435C7A" w:rsidP="00435C7A">
      <w:pPr>
        <w:spacing w:after="0"/>
        <w:ind w:right="1229"/>
      </w:pPr>
      <w:r>
        <w:t>.data:00408419                 db    0</w:t>
      </w:r>
    </w:p>
    <w:p w14:paraId="1901050F" w14:textId="77777777" w:rsidR="00435C7A" w:rsidRDefault="00435C7A" w:rsidP="00435C7A">
      <w:pPr>
        <w:spacing w:after="0"/>
        <w:ind w:right="1229"/>
      </w:pPr>
      <w:r>
        <w:t>.data:0040841A                 db    0</w:t>
      </w:r>
    </w:p>
    <w:p w14:paraId="572BC2CD" w14:textId="77777777" w:rsidR="00435C7A" w:rsidRDefault="00435C7A" w:rsidP="00435C7A">
      <w:pPr>
        <w:spacing w:after="0"/>
        <w:ind w:right="1229"/>
      </w:pPr>
      <w:r>
        <w:t>.data:0040841B                 db    0</w:t>
      </w:r>
    </w:p>
    <w:p w14:paraId="44DD0EB6" w14:textId="77777777" w:rsidR="00435C7A" w:rsidRDefault="00435C7A" w:rsidP="00435C7A">
      <w:pPr>
        <w:spacing w:after="0"/>
        <w:ind w:right="1229"/>
      </w:pPr>
      <w:r>
        <w:t>.data:0040841C                 db    0</w:t>
      </w:r>
    </w:p>
    <w:p w14:paraId="6F8A2698" w14:textId="77777777" w:rsidR="00435C7A" w:rsidRDefault="00435C7A" w:rsidP="00435C7A">
      <w:pPr>
        <w:spacing w:after="0"/>
        <w:ind w:right="1229"/>
      </w:pPr>
      <w:r>
        <w:t>.data:0040841D                 db    0</w:t>
      </w:r>
    </w:p>
    <w:p w14:paraId="21F78431" w14:textId="77777777" w:rsidR="00435C7A" w:rsidRDefault="00435C7A" w:rsidP="00435C7A">
      <w:pPr>
        <w:spacing w:after="0"/>
        <w:ind w:right="1229"/>
      </w:pPr>
      <w:r>
        <w:t>.data:0040841E                 db    0</w:t>
      </w:r>
    </w:p>
    <w:p w14:paraId="2F96FFBA" w14:textId="77777777" w:rsidR="00435C7A" w:rsidRDefault="00435C7A" w:rsidP="00435C7A">
      <w:pPr>
        <w:spacing w:after="0"/>
        <w:ind w:right="1229"/>
      </w:pPr>
      <w:r>
        <w:t>.data:0040841F                 db    0</w:t>
      </w:r>
    </w:p>
    <w:p w14:paraId="4EDD57B0" w14:textId="77777777" w:rsidR="00435C7A" w:rsidRDefault="00435C7A" w:rsidP="00435C7A">
      <w:pPr>
        <w:spacing w:after="0"/>
        <w:ind w:right="1229"/>
      </w:pPr>
      <w:r>
        <w:t>.data:00408420                 db    0</w:t>
      </w:r>
    </w:p>
    <w:p w14:paraId="1C79E1F7" w14:textId="77777777" w:rsidR="00435C7A" w:rsidRDefault="00435C7A" w:rsidP="00435C7A">
      <w:pPr>
        <w:spacing w:after="0"/>
        <w:ind w:right="1229"/>
      </w:pPr>
      <w:r>
        <w:t>.data:00408421                 db    0</w:t>
      </w:r>
    </w:p>
    <w:p w14:paraId="0ADE9135" w14:textId="77777777" w:rsidR="00435C7A" w:rsidRDefault="00435C7A" w:rsidP="00435C7A">
      <w:pPr>
        <w:spacing w:after="0"/>
        <w:ind w:right="1229"/>
      </w:pPr>
      <w:r>
        <w:t>.data:00408422                 db    0</w:t>
      </w:r>
    </w:p>
    <w:p w14:paraId="177554E1" w14:textId="77777777" w:rsidR="00435C7A" w:rsidRDefault="00435C7A" w:rsidP="00435C7A">
      <w:pPr>
        <w:spacing w:after="0"/>
        <w:ind w:right="1229"/>
      </w:pPr>
      <w:r>
        <w:t>.data:00408423                 db    0</w:t>
      </w:r>
    </w:p>
    <w:p w14:paraId="0B45FF2D" w14:textId="77777777" w:rsidR="00435C7A" w:rsidRDefault="00435C7A" w:rsidP="00435C7A">
      <w:pPr>
        <w:spacing w:after="0"/>
        <w:ind w:right="1229"/>
      </w:pPr>
      <w:r>
        <w:t>.data:00408424                 db    0</w:t>
      </w:r>
    </w:p>
    <w:p w14:paraId="175B271C" w14:textId="77777777" w:rsidR="00435C7A" w:rsidRDefault="00435C7A" w:rsidP="00435C7A">
      <w:pPr>
        <w:spacing w:after="0"/>
        <w:ind w:right="1229"/>
      </w:pPr>
      <w:r>
        <w:t>.data:00408425                 db    0</w:t>
      </w:r>
    </w:p>
    <w:p w14:paraId="1EF814C5" w14:textId="77777777" w:rsidR="00435C7A" w:rsidRDefault="00435C7A" w:rsidP="00435C7A">
      <w:pPr>
        <w:spacing w:after="0"/>
        <w:ind w:right="1229"/>
      </w:pPr>
      <w:r>
        <w:t>.data:00408426                 db    0</w:t>
      </w:r>
    </w:p>
    <w:p w14:paraId="2E419ADD" w14:textId="77777777" w:rsidR="00435C7A" w:rsidRDefault="00435C7A" w:rsidP="00435C7A">
      <w:pPr>
        <w:spacing w:after="0"/>
        <w:ind w:right="1229"/>
      </w:pPr>
      <w:r>
        <w:t>.data:00408427                 db    0</w:t>
      </w:r>
    </w:p>
    <w:p w14:paraId="25DEED33" w14:textId="77777777" w:rsidR="00435C7A" w:rsidRDefault="00435C7A" w:rsidP="00435C7A">
      <w:pPr>
        <w:spacing w:after="0"/>
        <w:ind w:right="1229"/>
      </w:pPr>
      <w:r>
        <w:t>.data:00408428                 db    0</w:t>
      </w:r>
    </w:p>
    <w:p w14:paraId="743E79FE" w14:textId="77777777" w:rsidR="00435C7A" w:rsidRDefault="00435C7A" w:rsidP="00435C7A">
      <w:pPr>
        <w:spacing w:after="0"/>
        <w:ind w:right="1229"/>
      </w:pPr>
      <w:r>
        <w:t>.data:00408429                 db    0</w:t>
      </w:r>
    </w:p>
    <w:p w14:paraId="1BDAF585" w14:textId="77777777" w:rsidR="00435C7A" w:rsidRDefault="00435C7A" w:rsidP="00435C7A">
      <w:pPr>
        <w:spacing w:after="0"/>
        <w:ind w:right="1229"/>
      </w:pPr>
      <w:r>
        <w:t>.data:0040842A                 db    0</w:t>
      </w:r>
    </w:p>
    <w:p w14:paraId="3A09A6B0" w14:textId="77777777" w:rsidR="00435C7A" w:rsidRDefault="00435C7A" w:rsidP="00435C7A">
      <w:pPr>
        <w:spacing w:after="0"/>
        <w:ind w:right="1229"/>
      </w:pPr>
      <w:r>
        <w:t>.data:0040842B                 db    0</w:t>
      </w:r>
    </w:p>
    <w:p w14:paraId="1F4C90B2" w14:textId="77777777" w:rsidR="00435C7A" w:rsidRDefault="00435C7A" w:rsidP="00435C7A">
      <w:pPr>
        <w:spacing w:after="0"/>
        <w:ind w:right="1229"/>
      </w:pPr>
      <w:r>
        <w:t>.data:0040842C                 db    0</w:t>
      </w:r>
    </w:p>
    <w:p w14:paraId="5757BF93" w14:textId="77777777" w:rsidR="00435C7A" w:rsidRDefault="00435C7A" w:rsidP="00435C7A">
      <w:pPr>
        <w:spacing w:after="0"/>
        <w:ind w:right="1229"/>
      </w:pPr>
      <w:r>
        <w:t>.data:0040842D                 db    0</w:t>
      </w:r>
    </w:p>
    <w:p w14:paraId="5C5D4C1C" w14:textId="77777777" w:rsidR="00435C7A" w:rsidRDefault="00435C7A" w:rsidP="00435C7A">
      <w:pPr>
        <w:spacing w:after="0"/>
        <w:ind w:right="1229"/>
      </w:pPr>
      <w:r>
        <w:t>.data:0040842E                 db    0</w:t>
      </w:r>
    </w:p>
    <w:p w14:paraId="023DA29F" w14:textId="77777777" w:rsidR="00435C7A" w:rsidRDefault="00435C7A" w:rsidP="00435C7A">
      <w:pPr>
        <w:spacing w:after="0"/>
        <w:ind w:right="1229"/>
      </w:pPr>
      <w:r>
        <w:t>.data:0040842F                 db    0</w:t>
      </w:r>
    </w:p>
    <w:p w14:paraId="11945614" w14:textId="77777777" w:rsidR="00435C7A" w:rsidRDefault="00435C7A" w:rsidP="00435C7A">
      <w:pPr>
        <w:spacing w:after="0"/>
        <w:ind w:right="1229"/>
      </w:pPr>
      <w:r>
        <w:t>.data:00408430                 db    0</w:t>
      </w:r>
    </w:p>
    <w:p w14:paraId="02B6E61C" w14:textId="77777777" w:rsidR="00435C7A" w:rsidRDefault="00435C7A" w:rsidP="00435C7A">
      <w:pPr>
        <w:spacing w:after="0"/>
        <w:ind w:right="1229"/>
      </w:pPr>
      <w:r>
        <w:t>.data:00408431                 db    0</w:t>
      </w:r>
    </w:p>
    <w:p w14:paraId="3DA66410" w14:textId="77777777" w:rsidR="00435C7A" w:rsidRDefault="00435C7A" w:rsidP="00435C7A">
      <w:pPr>
        <w:spacing w:after="0"/>
        <w:ind w:right="1229"/>
      </w:pPr>
      <w:r>
        <w:t>.data:00408432                 db    0</w:t>
      </w:r>
    </w:p>
    <w:p w14:paraId="335993E1" w14:textId="77777777" w:rsidR="00435C7A" w:rsidRDefault="00435C7A" w:rsidP="00435C7A">
      <w:pPr>
        <w:spacing w:after="0"/>
        <w:ind w:right="1229"/>
      </w:pPr>
      <w:r>
        <w:lastRenderedPageBreak/>
        <w:t>.data:00408433                 db    0</w:t>
      </w:r>
    </w:p>
    <w:p w14:paraId="0E8AF5F5" w14:textId="77777777" w:rsidR="00435C7A" w:rsidRDefault="00435C7A" w:rsidP="00435C7A">
      <w:pPr>
        <w:spacing w:after="0"/>
        <w:ind w:right="1229"/>
      </w:pPr>
      <w:r>
        <w:t>.data:00408434                 db    0</w:t>
      </w:r>
    </w:p>
    <w:p w14:paraId="040A7BF8" w14:textId="77777777" w:rsidR="00435C7A" w:rsidRDefault="00435C7A" w:rsidP="00435C7A">
      <w:pPr>
        <w:spacing w:after="0"/>
        <w:ind w:right="1229"/>
      </w:pPr>
      <w:r>
        <w:t>.data:00408435                 db    0</w:t>
      </w:r>
    </w:p>
    <w:p w14:paraId="214282E8" w14:textId="77777777" w:rsidR="00435C7A" w:rsidRDefault="00435C7A" w:rsidP="00435C7A">
      <w:pPr>
        <w:spacing w:after="0"/>
        <w:ind w:right="1229"/>
      </w:pPr>
      <w:r>
        <w:t>.data:00408436                 db    0</w:t>
      </w:r>
    </w:p>
    <w:p w14:paraId="0FA4BF66" w14:textId="77777777" w:rsidR="00435C7A" w:rsidRDefault="00435C7A" w:rsidP="00435C7A">
      <w:pPr>
        <w:spacing w:after="0"/>
        <w:ind w:right="1229"/>
      </w:pPr>
      <w:r>
        <w:t>.data:00408437                 db    0</w:t>
      </w:r>
    </w:p>
    <w:p w14:paraId="3E4F599D" w14:textId="77777777" w:rsidR="00435C7A" w:rsidRDefault="00435C7A" w:rsidP="00435C7A">
      <w:pPr>
        <w:spacing w:after="0"/>
        <w:ind w:right="1229"/>
      </w:pPr>
      <w:r>
        <w:t>.data:00408438                 db    0</w:t>
      </w:r>
    </w:p>
    <w:p w14:paraId="052DA04C" w14:textId="77777777" w:rsidR="00435C7A" w:rsidRDefault="00435C7A" w:rsidP="00435C7A">
      <w:pPr>
        <w:spacing w:after="0"/>
        <w:ind w:right="1229"/>
      </w:pPr>
      <w:r>
        <w:t>.data:00408439                 db    0</w:t>
      </w:r>
    </w:p>
    <w:p w14:paraId="426B494B" w14:textId="77777777" w:rsidR="00435C7A" w:rsidRDefault="00435C7A" w:rsidP="00435C7A">
      <w:pPr>
        <w:spacing w:after="0"/>
        <w:ind w:right="1229"/>
      </w:pPr>
      <w:r>
        <w:t>.data:0040843A                 db    0</w:t>
      </w:r>
    </w:p>
    <w:p w14:paraId="28E7993D" w14:textId="77777777" w:rsidR="00435C7A" w:rsidRDefault="00435C7A" w:rsidP="00435C7A">
      <w:pPr>
        <w:spacing w:after="0"/>
        <w:ind w:right="1229"/>
      </w:pPr>
      <w:r>
        <w:t>.data:0040843B                 db    0</w:t>
      </w:r>
    </w:p>
    <w:p w14:paraId="57EE8E94" w14:textId="77777777" w:rsidR="00435C7A" w:rsidRDefault="00435C7A" w:rsidP="00435C7A">
      <w:pPr>
        <w:spacing w:after="0"/>
        <w:ind w:right="1229"/>
      </w:pPr>
      <w:r>
        <w:t>.data:0040843C                 db    0</w:t>
      </w:r>
    </w:p>
    <w:p w14:paraId="75E0A04D" w14:textId="77777777" w:rsidR="00435C7A" w:rsidRDefault="00435C7A" w:rsidP="00435C7A">
      <w:pPr>
        <w:spacing w:after="0"/>
        <w:ind w:right="1229"/>
      </w:pPr>
      <w:r>
        <w:t>.data:0040843D                 db    0</w:t>
      </w:r>
    </w:p>
    <w:p w14:paraId="45729053" w14:textId="77777777" w:rsidR="00435C7A" w:rsidRDefault="00435C7A" w:rsidP="00435C7A">
      <w:pPr>
        <w:spacing w:after="0"/>
        <w:ind w:right="1229"/>
      </w:pPr>
      <w:r>
        <w:t>.data:0040843E                 db    0</w:t>
      </w:r>
    </w:p>
    <w:p w14:paraId="57179EC9" w14:textId="77777777" w:rsidR="00435C7A" w:rsidRDefault="00435C7A" w:rsidP="00435C7A">
      <w:pPr>
        <w:spacing w:after="0"/>
        <w:ind w:right="1229"/>
      </w:pPr>
      <w:r>
        <w:t>.data:0040843F                 db    0</w:t>
      </w:r>
    </w:p>
    <w:p w14:paraId="40336EAB" w14:textId="77777777" w:rsidR="00435C7A" w:rsidRDefault="00435C7A" w:rsidP="00435C7A">
      <w:pPr>
        <w:spacing w:after="0"/>
        <w:ind w:right="1229"/>
      </w:pPr>
      <w:r>
        <w:t>.data:00408440                 db    0</w:t>
      </w:r>
    </w:p>
    <w:p w14:paraId="1029744F" w14:textId="77777777" w:rsidR="00435C7A" w:rsidRDefault="00435C7A" w:rsidP="00435C7A">
      <w:pPr>
        <w:spacing w:after="0"/>
        <w:ind w:right="1229"/>
      </w:pPr>
      <w:r>
        <w:t>.data:00408441                 db    0</w:t>
      </w:r>
    </w:p>
    <w:p w14:paraId="215FBA8A" w14:textId="77777777" w:rsidR="00435C7A" w:rsidRDefault="00435C7A" w:rsidP="00435C7A">
      <w:pPr>
        <w:spacing w:after="0"/>
        <w:ind w:right="1229"/>
      </w:pPr>
      <w:r>
        <w:t>.data:00408442                 db    0</w:t>
      </w:r>
    </w:p>
    <w:p w14:paraId="708410AE" w14:textId="77777777" w:rsidR="00435C7A" w:rsidRDefault="00435C7A" w:rsidP="00435C7A">
      <w:pPr>
        <w:spacing w:after="0"/>
        <w:ind w:right="1229"/>
      </w:pPr>
      <w:r>
        <w:t>.data:00408443                 db    0</w:t>
      </w:r>
    </w:p>
    <w:p w14:paraId="1580C72B" w14:textId="77777777" w:rsidR="00435C7A" w:rsidRDefault="00435C7A" w:rsidP="00435C7A">
      <w:pPr>
        <w:spacing w:after="0"/>
        <w:ind w:right="1229"/>
      </w:pPr>
      <w:r>
        <w:t>.data:00408444                 db    0</w:t>
      </w:r>
    </w:p>
    <w:p w14:paraId="08657C17" w14:textId="77777777" w:rsidR="00435C7A" w:rsidRDefault="00435C7A" w:rsidP="00435C7A">
      <w:pPr>
        <w:spacing w:after="0"/>
        <w:ind w:right="1229"/>
      </w:pPr>
      <w:r>
        <w:t>.data:00408445                 db    0</w:t>
      </w:r>
    </w:p>
    <w:p w14:paraId="38562C10" w14:textId="77777777" w:rsidR="00435C7A" w:rsidRDefault="00435C7A" w:rsidP="00435C7A">
      <w:pPr>
        <w:spacing w:after="0"/>
        <w:ind w:right="1229"/>
      </w:pPr>
      <w:r>
        <w:t>.data:00408446                 db    0</w:t>
      </w:r>
    </w:p>
    <w:p w14:paraId="5CE53402" w14:textId="77777777" w:rsidR="00435C7A" w:rsidRDefault="00435C7A" w:rsidP="00435C7A">
      <w:pPr>
        <w:spacing w:after="0"/>
        <w:ind w:right="1229"/>
      </w:pPr>
      <w:r>
        <w:t>.data:00408447                 db    0</w:t>
      </w:r>
    </w:p>
    <w:p w14:paraId="60091488" w14:textId="77777777" w:rsidR="00435C7A" w:rsidRDefault="00435C7A" w:rsidP="00435C7A">
      <w:pPr>
        <w:spacing w:after="0"/>
        <w:ind w:right="1229"/>
      </w:pPr>
      <w:r>
        <w:t>.data:00408448                 db    0</w:t>
      </w:r>
    </w:p>
    <w:p w14:paraId="57657D25" w14:textId="77777777" w:rsidR="00435C7A" w:rsidRDefault="00435C7A" w:rsidP="00435C7A">
      <w:pPr>
        <w:spacing w:after="0"/>
        <w:ind w:right="1229"/>
      </w:pPr>
      <w:r>
        <w:t>.data:00408449                 db    0</w:t>
      </w:r>
    </w:p>
    <w:p w14:paraId="6B7EE92D" w14:textId="77777777" w:rsidR="00435C7A" w:rsidRDefault="00435C7A" w:rsidP="00435C7A">
      <w:pPr>
        <w:spacing w:after="0"/>
        <w:ind w:right="1229"/>
      </w:pPr>
      <w:r>
        <w:t>.data:0040844A                 db    0</w:t>
      </w:r>
    </w:p>
    <w:p w14:paraId="7EC46366" w14:textId="77777777" w:rsidR="00435C7A" w:rsidRDefault="00435C7A" w:rsidP="00435C7A">
      <w:pPr>
        <w:spacing w:after="0"/>
        <w:ind w:right="1229"/>
      </w:pPr>
      <w:r>
        <w:t>.data:0040844B                 db    0</w:t>
      </w:r>
    </w:p>
    <w:p w14:paraId="4F262A3A" w14:textId="77777777" w:rsidR="00435C7A" w:rsidRDefault="00435C7A" w:rsidP="00435C7A">
      <w:pPr>
        <w:spacing w:after="0"/>
        <w:ind w:right="1229"/>
      </w:pPr>
      <w:r>
        <w:t>.data:0040844C                 db    0</w:t>
      </w:r>
    </w:p>
    <w:p w14:paraId="062EDBC0" w14:textId="77777777" w:rsidR="00435C7A" w:rsidRDefault="00435C7A" w:rsidP="00435C7A">
      <w:pPr>
        <w:spacing w:after="0"/>
        <w:ind w:right="1229"/>
      </w:pPr>
      <w:r>
        <w:t>.data:0040844D                 db    0</w:t>
      </w:r>
    </w:p>
    <w:p w14:paraId="4EB0FEB6" w14:textId="77777777" w:rsidR="00435C7A" w:rsidRDefault="00435C7A" w:rsidP="00435C7A">
      <w:pPr>
        <w:spacing w:after="0"/>
        <w:ind w:right="1229"/>
      </w:pPr>
      <w:r>
        <w:t>.data:0040844E                 db    0</w:t>
      </w:r>
    </w:p>
    <w:p w14:paraId="77285B2A" w14:textId="77777777" w:rsidR="00435C7A" w:rsidRDefault="00435C7A" w:rsidP="00435C7A">
      <w:pPr>
        <w:spacing w:after="0"/>
        <w:ind w:right="1229"/>
      </w:pPr>
      <w:r>
        <w:t>.data:0040844F                 db    0</w:t>
      </w:r>
    </w:p>
    <w:p w14:paraId="623E4C4C" w14:textId="77777777" w:rsidR="00435C7A" w:rsidRDefault="00435C7A" w:rsidP="00435C7A">
      <w:pPr>
        <w:spacing w:after="0"/>
        <w:ind w:right="1229"/>
      </w:pPr>
      <w:r>
        <w:t>.data:00408450                 db    0</w:t>
      </w:r>
    </w:p>
    <w:p w14:paraId="0B01EB23" w14:textId="77777777" w:rsidR="00435C7A" w:rsidRDefault="00435C7A" w:rsidP="00435C7A">
      <w:pPr>
        <w:spacing w:after="0"/>
        <w:ind w:right="1229"/>
      </w:pPr>
      <w:r>
        <w:t>.data:00408451                 db    0</w:t>
      </w:r>
    </w:p>
    <w:p w14:paraId="63A643ED" w14:textId="77777777" w:rsidR="00435C7A" w:rsidRDefault="00435C7A" w:rsidP="00435C7A">
      <w:pPr>
        <w:spacing w:after="0"/>
        <w:ind w:right="1229"/>
      </w:pPr>
      <w:r>
        <w:t>.data:00408452                 db    0</w:t>
      </w:r>
    </w:p>
    <w:p w14:paraId="7C88CD5C" w14:textId="77777777" w:rsidR="00435C7A" w:rsidRDefault="00435C7A" w:rsidP="00435C7A">
      <w:pPr>
        <w:spacing w:after="0"/>
        <w:ind w:right="1229"/>
      </w:pPr>
      <w:r>
        <w:t>.data:00408453                 db    0</w:t>
      </w:r>
    </w:p>
    <w:p w14:paraId="273B42B3" w14:textId="77777777" w:rsidR="00435C7A" w:rsidRDefault="00435C7A" w:rsidP="00435C7A">
      <w:pPr>
        <w:spacing w:after="0"/>
        <w:ind w:right="1229"/>
      </w:pPr>
      <w:r>
        <w:t>.data:00408454                 db    0</w:t>
      </w:r>
    </w:p>
    <w:p w14:paraId="277AA5AB" w14:textId="77777777" w:rsidR="00435C7A" w:rsidRDefault="00435C7A" w:rsidP="00435C7A">
      <w:pPr>
        <w:spacing w:after="0"/>
        <w:ind w:right="1229"/>
      </w:pPr>
      <w:r>
        <w:t>.data:00408455                 db    0</w:t>
      </w:r>
    </w:p>
    <w:p w14:paraId="27326664" w14:textId="77777777" w:rsidR="00435C7A" w:rsidRDefault="00435C7A" w:rsidP="00435C7A">
      <w:pPr>
        <w:spacing w:after="0"/>
        <w:ind w:right="1229"/>
      </w:pPr>
      <w:r>
        <w:t>.data:00408456                 db    0</w:t>
      </w:r>
    </w:p>
    <w:p w14:paraId="538ED8ED" w14:textId="77777777" w:rsidR="00435C7A" w:rsidRDefault="00435C7A" w:rsidP="00435C7A">
      <w:pPr>
        <w:spacing w:after="0"/>
        <w:ind w:right="1229"/>
      </w:pPr>
      <w:r>
        <w:t>.data:00408457                 db    0</w:t>
      </w:r>
    </w:p>
    <w:p w14:paraId="2A24EAB2" w14:textId="77777777" w:rsidR="00435C7A" w:rsidRDefault="00435C7A" w:rsidP="00435C7A">
      <w:pPr>
        <w:spacing w:after="0"/>
        <w:ind w:right="1229"/>
      </w:pPr>
      <w:r>
        <w:t>.data:00408458                 db    0</w:t>
      </w:r>
    </w:p>
    <w:p w14:paraId="654C6609" w14:textId="77777777" w:rsidR="00435C7A" w:rsidRDefault="00435C7A" w:rsidP="00435C7A">
      <w:pPr>
        <w:spacing w:after="0"/>
        <w:ind w:right="1229"/>
      </w:pPr>
      <w:r>
        <w:t>.data:00408459                 db    0</w:t>
      </w:r>
    </w:p>
    <w:p w14:paraId="3EF34A07" w14:textId="77777777" w:rsidR="00435C7A" w:rsidRDefault="00435C7A" w:rsidP="00435C7A">
      <w:pPr>
        <w:spacing w:after="0"/>
        <w:ind w:right="1229"/>
      </w:pPr>
      <w:r>
        <w:t>.data:0040845A                 db    0</w:t>
      </w:r>
    </w:p>
    <w:p w14:paraId="166BB175" w14:textId="77777777" w:rsidR="00435C7A" w:rsidRDefault="00435C7A" w:rsidP="00435C7A">
      <w:pPr>
        <w:spacing w:after="0"/>
        <w:ind w:right="1229"/>
      </w:pPr>
      <w:r>
        <w:t>.data:0040845B                 db    0</w:t>
      </w:r>
    </w:p>
    <w:p w14:paraId="3C8390D9" w14:textId="77777777" w:rsidR="00435C7A" w:rsidRDefault="00435C7A" w:rsidP="00435C7A">
      <w:pPr>
        <w:spacing w:after="0"/>
        <w:ind w:right="1229"/>
      </w:pPr>
      <w:r>
        <w:t>.data:0040845C                 db    0</w:t>
      </w:r>
    </w:p>
    <w:p w14:paraId="1E58A947" w14:textId="77777777" w:rsidR="00435C7A" w:rsidRDefault="00435C7A" w:rsidP="00435C7A">
      <w:pPr>
        <w:spacing w:after="0"/>
        <w:ind w:right="1229"/>
      </w:pPr>
      <w:r>
        <w:t>.data:0040845D                 db    0</w:t>
      </w:r>
    </w:p>
    <w:p w14:paraId="4A62D778" w14:textId="77777777" w:rsidR="00435C7A" w:rsidRDefault="00435C7A" w:rsidP="00435C7A">
      <w:pPr>
        <w:spacing w:after="0"/>
        <w:ind w:right="1229"/>
      </w:pPr>
      <w:r>
        <w:t>.data:0040845E                 db    0</w:t>
      </w:r>
    </w:p>
    <w:p w14:paraId="4CF0E5CB" w14:textId="77777777" w:rsidR="00435C7A" w:rsidRDefault="00435C7A" w:rsidP="00435C7A">
      <w:pPr>
        <w:spacing w:after="0"/>
        <w:ind w:right="1229"/>
      </w:pPr>
      <w:r>
        <w:lastRenderedPageBreak/>
        <w:t>.data:0040845F                 db    0</w:t>
      </w:r>
    </w:p>
    <w:p w14:paraId="50AC765C" w14:textId="77777777" w:rsidR="00435C7A" w:rsidRDefault="00435C7A" w:rsidP="00435C7A">
      <w:pPr>
        <w:spacing w:after="0"/>
        <w:ind w:right="1229"/>
      </w:pPr>
      <w:r>
        <w:t>.data:00408460                 db    0</w:t>
      </w:r>
    </w:p>
    <w:p w14:paraId="03458A8E" w14:textId="77777777" w:rsidR="00435C7A" w:rsidRDefault="00435C7A" w:rsidP="00435C7A">
      <w:pPr>
        <w:spacing w:after="0"/>
        <w:ind w:right="1229"/>
      </w:pPr>
      <w:r>
        <w:t>.data:00408461                 db    0</w:t>
      </w:r>
    </w:p>
    <w:p w14:paraId="1DE128FA" w14:textId="77777777" w:rsidR="00435C7A" w:rsidRDefault="00435C7A" w:rsidP="00435C7A">
      <w:pPr>
        <w:spacing w:after="0"/>
        <w:ind w:right="1229"/>
      </w:pPr>
      <w:r>
        <w:t>.data:00408462                 db    0</w:t>
      </w:r>
    </w:p>
    <w:p w14:paraId="61EDCBEC" w14:textId="77777777" w:rsidR="00435C7A" w:rsidRDefault="00435C7A" w:rsidP="00435C7A">
      <w:pPr>
        <w:spacing w:after="0"/>
        <w:ind w:right="1229"/>
      </w:pPr>
      <w:r>
        <w:t>.data:00408463                 db    0</w:t>
      </w:r>
    </w:p>
    <w:p w14:paraId="7AB50A0D" w14:textId="77777777" w:rsidR="00435C7A" w:rsidRDefault="00435C7A" w:rsidP="00435C7A">
      <w:pPr>
        <w:spacing w:after="0"/>
        <w:ind w:right="1229"/>
      </w:pPr>
      <w:r>
        <w:t>.data:00408464                 db    0</w:t>
      </w:r>
    </w:p>
    <w:p w14:paraId="0E4F9574" w14:textId="77777777" w:rsidR="00435C7A" w:rsidRDefault="00435C7A" w:rsidP="00435C7A">
      <w:pPr>
        <w:spacing w:after="0"/>
        <w:ind w:right="1229"/>
      </w:pPr>
      <w:r>
        <w:t>.data:00408465                 db    0</w:t>
      </w:r>
    </w:p>
    <w:p w14:paraId="1E253904" w14:textId="77777777" w:rsidR="00435C7A" w:rsidRDefault="00435C7A" w:rsidP="00435C7A">
      <w:pPr>
        <w:spacing w:after="0"/>
        <w:ind w:right="1229"/>
      </w:pPr>
      <w:r>
        <w:t>.data:00408466                 db    0</w:t>
      </w:r>
    </w:p>
    <w:p w14:paraId="150918EF" w14:textId="77777777" w:rsidR="00435C7A" w:rsidRDefault="00435C7A" w:rsidP="00435C7A">
      <w:pPr>
        <w:spacing w:after="0"/>
        <w:ind w:right="1229"/>
      </w:pPr>
      <w:r>
        <w:t>.data:00408467                 db    0</w:t>
      </w:r>
    </w:p>
    <w:p w14:paraId="190E516F" w14:textId="77777777" w:rsidR="00435C7A" w:rsidRDefault="00435C7A" w:rsidP="00435C7A">
      <w:pPr>
        <w:spacing w:after="0"/>
        <w:ind w:right="1229"/>
      </w:pPr>
      <w:r>
        <w:t>.data:00408468                 db    0</w:t>
      </w:r>
    </w:p>
    <w:p w14:paraId="5556C32C" w14:textId="77777777" w:rsidR="00435C7A" w:rsidRDefault="00435C7A" w:rsidP="00435C7A">
      <w:pPr>
        <w:spacing w:after="0"/>
        <w:ind w:right="1229"/>
      </w:pPr>
      <w:r>
        <w:t>.data:00408469                 db    0</w:t>
      </w:r>
    </w:p>
    <w:p w14:paraId="7C8A637F" w14:textId="77777777" w:rsidR="00435C7A" w:rsidRDefault="00435C7A" w:rsidP="00435C7A">
      <w:pPr>
        <w:spacing w:after="0"/>
        <w:ind w:right="1229"/>
      </w:pPr>
      <w:r>
        <w:t>.data:0040846A                 db    0</w:t>
      </w:r>
    </w:p>
    <w:p w14:paraId="6417EA48" w14:textId="77777777" w:rsidR="00435C7A" w:rsidRDefault="00435C7A" w:rsidP="00435C7A">
      <w:pPr>
        <w:spacing w:after="0"/>
        <w:ind w:right="1229"/>
      </w:pPr>
      <w:r>
        <w:t>.data:0040846B                 db    0</w:t>
      </w:r>
    </w:p>
    <w:p w14:paraId="0483C2C6" w14:textId="77777777" w:rsidR="00435C7A" w:rsidRDefault="00435C7A" w:rsidP="00435C7A">
      <w:pPr>
        <w:spacing w:after="0"/>
        <w:ind w:right="1229"/>
      </w:pPr>
      <w:r>
        <w:t>.data:0040846C                 db    0</w:t>
      </w:r>
    </w:p>
    <w:p w14:paraId="4DD3C7A6" w14:textId="77777777" w:rsidR="00435C7A" w:rsidRDefault="00435C7A" w:rsidP="00435C7A">
      <w:pPr>
        <w:spacing w:after="0"/>
        <w:ind w:right="1229"/>
      </w:pPr>
      <w:r>
        <w:t>.data:0040846D                 db    0</w:t>
      </w:r>
    </w:p>
    <w:p w14:paraId="509EFB1A" w14:textId="77777777" w:rsidR="00435C7A" w:rsidRDefault="00435C7A" w:rsidP="00435C7A">
      <w:pPr>
        <w:spacing w:after="0"/>
        <w:ind w:right="1229"/>
      </w:pPr>
      <w:r>
        <w:t>.data:0040846E                 db    0</w:t>
      </w:r>
    </w:p>
    <w:p w14:paraId="7E13FF70" w14:textId="77777777" w:rsidR="00435C7A" w:rsidRDefault="00435C7A" w:rsidP="00435C7A">
      <w:pPr>
        <w:spacing w:after="0"/>
        <w:ind w:right="1229"/>
      </w:pPr>
      <w:r>
        <w:t>.data:0040846F                 db    0</w:t>
      </w:r>
    </w:p>
    <w:p w14:paraId="603B7A93" w14:textId="77777777" w:rsidR="00435C7A" w:rsidRDefault="00435C7A" w:rsidP="00435C7A">
      <w:pPr>
        <w:spacing w:after="0"/>
        <w:ind w:right="1229"/>
      </w:pPr>
      <w:r>
        <w:t>.data:00408470                 db    0</w:t>
      </w:r>
    </w:p>
    <w:p w14:paraId="64DA423A" w14:textId="77777777" w:rsidR="00435C7A" w:rsidRDefault="00435C7A" w:rsidP="00435C7A">
      <w:pPr>
        <w:spacing w:after="0"/>
        <w:ind w:right="1229"/>
      </w:pPr>
      <w:r>
        <w:t>.data:00408471                 db    0</w:t>
      </w:r>
    </w:p>
    <w:p w14:paraId="242B8955" w14:textId="77777777" w:rsidR="00435C7A" w:rsidRDefault="00435C7A" w:rsidP="00435C7A">
      <w:pPr>
        <w:spacing w:after="0"/>
        <w:ind w:right="1229"/>
      </w:pPr>
      <w:r>
        <w:t>.data:00408472                 db    0</w:t>
      </w:r>
    </w:p>
    <w:p w14:paraId="354048B0" w14:textId="77777777" w:rsidR="00435C7A" w:rsidRDefault="00435C7A" w:rsidP="00435C7A">
      <w:pPr>
        <w:spacing w:after="0"/>
        <w:ind w:right="1229"/>
      </w:pPr>
      <w:r>
        <w:t>.data:00408473                 db    0</w:t>
      </w:r>
    </w:p>
    <w:p w14:paraId="7E31545C" w14:textId="77777777" w:rsidR="00435C7A" w:rsidRDefault="00435C7A" w:rsidP="00435C7A">
      <w:pPr>
        <w:spacing w:after="0"/>
        <w:ind w:right="1229"/>
      </w:pPr>
      <w:r>
        <w:t>.data:00408474                 db    0</w:t>
      </w:r>
    </w:p>
    <w:p w14:paraId="457E581D" w14:textId="77777777" w:rsidR="00435C7A" w:rsidRDefault="00435C7A" w:rsidP="00435C7A">
      <w:pPr>
        <w:spacing w:after="0"/>
        <w:ind w:right="1229"/>
      </w:pPr>
      <w:r>
        <w:t>.data:00408475                 db    0</w:t>
      </w:r>
    </w:p>
    <w:p w14:paraId="1B0732C5" w14:textId="77777777" w:rsidR="00435C7A" w:rsidRDefault="00435C7A" w:rsidP="00435C7A">
      <w:pPr>
        <w:spacing w:after="0"/>
        <w:ind w:right="1229"/>
      </w:pPr>
      <w:r>
        <w:t>.data:00408476                 db    0</w:t>
      </w:r>
    </w:p>
    <w:p w14:paraId="7E33680F" w14:textId="77777777" w:rsidR="00435C7A" w:rsidRDefault="00435C7A" w:rsidP="00435C7A">
      <w:pPr>
        <w:spacing w:after="0"/>
        <w:ind w:right="1229"/>
      </w:pPr>
      <w:r>
        <w:t>.data:00408477                 db    0</w:t>
      </w:r>
    </w:p>
    <w:p w14:paraId="152C0602" w14:textId="77777777" w:rsidR="00435C7A" w:rsidRDefault="00435C7A" w:rsidP="00435C7A">
      <w:pPr>
        <w:spacing w:after="0"/>
        <w:ind w:right="1229"/>
      </w:pPr>
      <w:r>
        <w:t>.data:00408478                 db    0</w:t>
      </w:r>
    </w:p>
    <w:p w14:paraId="54EF2642" w14:textId="77777777" w:rsidR="00435C7A" w:rsidRDefault="00435C7A" w:rsidP="00435C7A">
      <w:pPr>
        <w:spacing w:after="0"/>
        <w:ind w:right="1229"/>
      </w:pPr>
      <w:r>
        <w:t>.data:00408479                 db    0</w:t>
      </w:r>
    </w:p>
    <w:p w14:paraId="759BA045" w14:textId="77777777" w:rsidR="00435C7A" w:rsidRDefault="00435C7A" w:rsidP="00435C7A">
      <w:pPr>
        <w:spacing w:after="0"/>
        <w:ind w:right="1229"/>
      </w:pPr>
      <w:r>
        <w:t>.data:0040847A                 db    0</w:t>
      </w:r>
    </w:p>
    <w:p w14:paraId="6E605F4A" w14:textId="77777777" w:rsidR="00435C7A" w:rsidRDefault="00435C7A" w:rsidP="00435C7A">
      <w:pPr>
        <w:spacing w:after="0"/>
        <w:ind w:right="1229"/>
      </w:pPr>
      <w:r>
        <w:t>.data:0040847B                 db    0</w:t>
      </w:r>
    </w:p>
    <w:p w14:paraId="02348D34" w14:textId="77777777" w:rsidR="00435C7A" w:rsidRDefault="00435C7A" w:rsidP="00435C7A">
      <w:pPr>
        <w:spacing w:after="0"/>
        <w:ind w:right="1229"/>
      </w:pPr>
      <w:r>
        <w:t>.data:0040847C                 db    0</w:t>
      </w:r>
    </w:p>
    <w:p w14:paraId="3519A5FC" w14:textId="77777777" w:rsidR="00435C7A" w:rsidRDefault="00435C7A" w:rsidP="00435C7A">
      <w:pPr>
        <w:spacing w:after="0"/>
        <w:ind w:right="1229"/>
      </w:pPr>
      <w:r>
        <w:t>.data:0040847D                 db    0</w:t>
      </w:r>
    </w:p>
    <w:p w14:paraId="340180D4" w14:textId="77777777" w:rsidR="00435C7A" w:rsidRDefault="00435C7A" w:rsidP="00435C7A">
      <w:pPr>
        <w:spacing w:after="0"/>
        <w:ind w:right="1229"/>
      </w:pPr>
      <w:r>
        <w:t>.data:0040847E                 db    0</w:t>
      </w:r>
    </w:p>
    <w:p w14:paraId="38B80C0C" w14:textId="77777777" w:rsidR="00435C7A" w:rsidRDefault="00435C7A" w:rsidP="00435C7A">
      <w:pPr>
        <w:spacing w:after="0"/>
        <w:ind w:right="1229"/>
      </w:pPr>
      <w:r>
        <w:t>.data:0040847F                 db    0</w:t>
      </w:r>
    </w:p>
    <w:p w14:paraId="07B309B2" w14:textId="77777777" w:rsidR="00435C7A" w:rsidRDefault="00435C7A" w:rsidP="00435C7A">
      <w:pPr>
        <w:spacing w:after="0"/>
        <w:ind w:right="1229"/>
      </w:pPr>
      <w:r>
        <w:t>.data:00408480                 db    0</w:t>
      </w:r>
    </w:p>
    <w:p w14:paraId="7A87A343" w14:textId="77777777" w:rsidR="00435C7A" w:rsidRDefault="00435C7A" w:rsidP="00435C7A">
      <w:pPr>
        <w:spacing w:after="0"/>
        <w:ind w:right="1229"/>
      </w:pPr>
      <w:r>
        <w:t>.data:00408481                 db    0</w:t>
      </w:r>
    </w:p>
    <w:p w14:paraId="408F4AFC" w14:textId="77777777" w:rsidR="00435C7A" w:rsidRDefault="00435C7A" w:rsidP="00435C7A">
      <w:pPr>
        <w:spacing w:after="0"/>
        <w:ind w:right="1229"/>
      </w:pPr>
      <w:r>
        <w:t>.data:00408482                 db    0</w:t>
      </w:r>
    </w:p>
    <w:p w14:paraId="543C72F2" w14:textId="77777777" w:rsidR="00435C7A" w:rsidRDefault="00435C7A" w:rsidP="00435C7A">
      <w:pPr>
        <w:spacing w:after="0"/>
        <w:ind w:right="1229"/>
      </w:pPr>
      <w:r>
        <w:t>.data:00408483                 db    0</w:t>
      </w:r>
    </w:p>
    <w:p w14:paraId="2E12A01B" w14:textId="77777777" w:rsidR="00435C7A" w:rsidRDefault="00435C7A" w:rsidP="00435C7A">
      <w:pPr>
        <w:spacing w:after="0"/>
        <w:ind w:right="1229"/>
      </w:pPr>
      <w:r>
        <w:t>.data:00408484                 db    0</w:t>
      </w:r>
    </w:p>
    <w:p w14:paraId="1B94FEC2" w14:textId="77777777" w:rsidR="00435C7A" w:rsidRDefault="00435C7A" w:rsidP="00435C7A">
      <w:pPr>
        <w:spacing w:after="0"/>
        <w:ind w:right="1229"/>
      </w:pPr>
      <w:r>
        <w:t>.data:00408485                 db    0</w:t>
      </w:r>
    </w:p>
    <w:p w14:paraId="3DFE0EE0" w14:textId="77777777" w:rsidR="00435C7A" w:rsidRDefault="00435C7A" w:rsidP="00435C7A">
      <w:pPr>
        <w:spacing w:after="0"/>
        <w:ind w:right="1229"/>
      </w:pPr>
      <w:r>
        <w:t>.data:00408486                 db    0</w:t>
      </w:r>
    </w:p>
    <w:p w14:paraId="568D7C45" w14:textId="77777777" w:rsidR="00435C7A" w:rsidRDefault="00435C7A" w:rsidP="00435C7A">
      <w:pPr>
        <w:spacing w:after="0"/>
        <w:ind w:right="1229"/>
      </w:pPr>
      <w:r>
        <w:t>.data:00408487                 db    0</w:t>
      </w:r>
    </w:p>
    <w:p w14:paraId="0CE53531" w14:textId="77777777" w:rsidR="00435C7A" w:rsidRDefault="00435C7A" w:rsidP="00435C7A">
      <w:pPr>
        <w:spacing w:after="0"/>
        <w:ind w:right="1229"/>
      </w:pPr>
      <w:r>
        <w:t>.data:00408488                 db    0</w:t>
      </w:r>
    </w:p>
    <w:p w14:paraId="50364F46" w14:textId="77777777" w:rsidR="00435C7A" w:rsidRDefault="00435C7A" w:rsidP="00435C7A">
      <w:pPr>
        <w:spacing w:after="0"/>
        <w:ind w:right="1229"/>
      </w:pPr>
      <w:r>
        <w:t>.data:00408489                 db    0</w:t>
      </w:r>
    </w:p>
    <w:p w14:paraId="4E8C0C4B" w14:textId="77777777" w:rsidR="00435C7A" w:rsidRDefault="00435C7A" w:rsidP="00435C7A">
      <w:pPr>
        <w:spacing w:after="0"/>
        <w:ind w:right="1229"/>
      </w:pPr>
      <w:r>
        <w:t>.data:0040848A                 db    0</w:t>
      </w:r>
    </w:p>
    <w:p w14:paraId="6DC0673E" w14:textId="77777777" w:rsidR="00435C7A" w:rsidRDefault="00435C7A" w:rsidP="00435C7A">
      <w:pPr>
        <w:spacing w:after="0"/>
        <w:ind w:right="1229"/>
      </w:pPr>
      <w:r>
        <w:lastRenderedPageBreak/>
        <w:t>.data:0040848B                 db    0</w:t>
      </w:r>
    </w:p>
    <w:p w14:paraId="0945B91A" w14:textId="77777777" w:rsidR="00435C7A" w:rsidRDefault="00435C7A" w:rsidP="00435C7A">
      <w:pPr>
        <w:spacing w:after="0"/>
        <w:ind w:right="1229"/>
      </w:pPr>
      <w:r>
        <w:t>.data:0040848C                 db    0</w:t>
      </w:r>
    </w:p>
    <w:p w14:paraId="52DACC6C" w14:textId="77777777" w:rsidR="00435C7A" w:rsidRDefault="00435C7A" w:rsidP="00435C7A">
      <w:pPr>
        <w:spacing w:after="0"/>
        <w:ind w:right="1229"/>
      </w:pPr>
      <w:r>
        <w:t>.data:0040848D                 db    0</w:t>
      </w:r>
    </w:p>
    <w:p w14:paraId="2EE12AFE" w14:textId="77777777" w:rsidR="00435C7A" w:rsidRDefault="00435C7A" w:rsidP="00435C7A">
      <w:pPr>
        <w:spacing w:after="0"/>
        <w:ind w:right="1229"/>
      </w:pPr>
      <w:r>
        <w:t>.data:0040848E                 db    0</w:t>
      </w:r>
    </w:p>
    <w:p w14:paraId="0F3B315C" w14:textId="77777777" w:rsidR="00435C7A" w:rsidRDefault="00435C7A" w:rsidP="00435C7A">
      <w:pPr>
        <w:spacing w:after="0"/>
        <w:ind w:right="1229"/>
      </w:pPr>
      <w:r>
        <w:t>.data:0040848F                 db    0</w:t>
      </w:r>
    </w:p>
    <w:p w14:paraId="6CE15D27" w14:textId="77777777" w:rsidR="00435C7A" w:rsidRDefault="00435C7A" w:rsidP="00435C7A">
      <w:pPr>
        <w:spacing w:after="0"/>
        <w:ind w:right="1229"/>
      </w:pPr>
      <w:r>
        <w:t>.data:00408490                 db    0</w:t>
      </w:r>
    </w:p>
    <w:p w14:paraId="1CBF8CFE" w14:textId="77777777" w:rsidR="00435C7A" w:rsidRDefault="00435C7A" w:rsidP="00435C7A">
      <w:pPr>
        <w:spacing w:after="0"/>
        <w:ind w:right="1229"/>
      </w:pPr>
      <w:r>
        <w:t>.data:00408491                 db    0</w:t>
      </w:r>
    </w:p>
    <w:p w14:paraId="7B90AE6F" w14:textId="77777777" w:rsidR="00435C7A" w:rsidRDefault="00435C7A" w:rsidP="00435C7A">
      <w:pPr>
        <w:spacing w:after="0"/>
        <w:ind w:right="1229"/>
      </w:pPr>
      <w:r>
        <w:t>.data:00408492                 db    0</w:t>
      </w:r>
    </w:p>
    <w:p w14:paraId="7880C112" w14:textId="77777777" w:rsidR="00435C7A" w:rsidRDefault="00435C7A" w:rsidP="00435C7A">
      <w:pPr>
        <w:spacing w:after="0"/>
        <w:ind w:right="1229"/>
      </w:pPr>
      <w:r>
        <w:t>.data:00408493                 db    0</w:t>
      </w:r>
    </w:p>
    <w:p w14:paraId="7E7BCD57" w14:textId="77777777" w:rsidR="00435C7A" w:rsidRDefault="00435C7A" w:rsidP="00435C7A">
      <w:pPr>
        <w:spacing w:after="0"/>
        <w:ind w:right="1229"/>
      </w:pPr>
      <w:r>
        <w:t>.data:00408494                 db    0</w:t>
      </w:r>
    </w:p>
    <w:p w14:paraId="6E8181E8" w14:textId="77777777" w:rsidR="00435C7A" w:rsidRDefault="00435C7A" w:rsidP="00435C7A">
      <w:pPr>
        <w:spacing w:after="0"/>
        <w:ind w:right="1229"/>
      </w:pPr>
      <w:r>
        <w:t>.data:00408495                 db    0</w:t>
      </w:r>
    </w:p>
    <w:p w14:paraId="7961927F" w14:textId="77777777" w:rsidR="00435C7A" w:rsidRDefault="00435C7A" w:rsidP="00435C7A">
      <w:pPr>
        <w:spacing w:after="0"/>
        <w:ind w:right="1229"/>
      </w:pPr>
      <w:r>
        <w:t>.data:00408496                 db    0</w:t>
      </w:r>
    </w:p>
    <w:p w14:paraId="2F3DFDA9" w14:textId="77777777" w:rsidR="00435C7A" w:rsidRDefault="00435C7A" w:rsidP="00435C7A">
      <w:pPr>
        <w:spacing w:after="0"/>
        <w:ind w:right="1229"/>
      </w:pPr>
      <w:r>
        <w:t>.data:00408497                 db    0</w:t>
      </w:r>
    </w:p>
    <w:p w14:paraId="7839090B" w14:textId="77777777" w:rsidR="00435C7A" w:rsidRDefault="00435C7A" w:rsidP="00435C7A">
      <w:pPr>
        <w:spacing w:after="0"/>
        <w:ind w:right="1229"/>
      </w:pPr>
      <w:r>
        <w:t>.data:00408498                 db    0</w:t>
      </w:r>
    </w:p>
    <w:p w14:paraId="3F1CE43B" w14:textId="77777777" w:rsidR="00435C7A" w:rsidRDefault="00435C7A" w:rsidP="00435C7A">
      <w:pPr>
        <w:spacing w:after="0"/>
        <w:ind w:right="1229"/>
      </w:pPr>
      <w:r>
        <w:t>.data:00408499                 db    0</w:t>
      </w:r>
    </w:p>
    <w:p w14:paraId="526C8160" w14:textId="77777777" w:rsidR="00435C7A" w:rsidRDefault="00435C7A" w:rsidP="00435C7A">
      <w:pPr>
        <w:spacing w:after="0"/>
        <w:ind w:right="1229"/>
      </w:pPr>
      <w:r>
        <w:t>.data:0040849A                 db    0</w:t>
      </w:r>
    </w:p>
    <w:p w14:paraId="27AC26D4" w14:textId="77777777" w:rsidR="00435C7A" w:rsidRDefault="00435C7A" w:rsidP="00435C7A">
      <w:pPr>
        <w:spacing w:after="0"/>
        <w:ind w:right="1229"/>
      </w:pPr>
      <w:r>
        <w:t>.data:0040849B                 db    0</w:t>
      </w:r>
    </w:p>
    <w:p w14:paraId="125A5C86" w14:textId="77777777" w:rsidR="00435C7A" w:rsidRDefault="00435C7A" w:rsidP="00435C7A">
      <w:pPr>
        <w:spacing w:after="0"/>
        <w:ind w:right="1229"/>
      </w:pPr>
      <w:r>
        <w:t>.data:0040849C                 db    0</w:t>
      </w:r>
    </w:p>
    <w:p w14:paraId="2F9C3B6D" w14:textId="77777777" w:rsidR="00435C7A" w:rsidRDefault="00435C7A" w:rsidP="00435C7A">
      <w:pPr>
        <w:spacing w:after="0"/>
        <w:ind w:right="1229"/>
      </w:pPr>
      <w:r>
        <w:t>.data:0040849D                 db    0</w:t>
      </w:r>
    </w:p>
    <w:p w14:paraId="17A087A9" w14:textId="77777777" w:rsidR="00435C7A" w:rsidRDefault="00435C7A" w:rsidP="00435C7A">
      <w:pPr>
        <w:spacing w:after="0"/>
        <w:ind w:right="1229"/>
      </w:pPr>
      <w:r>
        <w:t>.data:0040849E                 db    0</w:t>
      </w:r>
    </w:p>
    <w:p w14:paraId="048127AE" w14:textId="77777777" w:rsidR="00435C7A" w:rsidRDefault="00435C7A" w:rsidP="00435C7A">
      <w:pPr>
        <w:spacing w:after="0"/>
        <w:ind w:right="1229"/>
      </w:pPr>
      <w:r>
        <w:t>.data:0040849F                 db    0</w:t>
      </w:r>
    </w:p>
    <w:p w14:paraId="69DBE40C" w14:textId="77777777" w:rsidR="00435C7A" w:rsidRDefault="00435C7A" w:rsidP="00435C7A">
      <w:pPr>
        <w:spacing w:after="0"/>
        <w:ind w:right="1229"/>
      </w:pPr>
      <w:r>
        <w:t>.data:004084A0                 db    0</w:t>
      </w:r>
    </w:p>
    <w:p w14:paraId="33C89626" w14:textId="77777777" w:rsidR="00435C7A" w:rsidRDefault="00435C7A" w:rsidP="00435C7A">
      <w:pPr>
        <w:spacing w:after="0"/>
        <w:ind w:right="1229"/>
      </w:pPr>
      <w:r>
        <w:t>.data:004084A1                 db    0</w:t>
      </w:r>
    </w:p>
    <w:p w14:paraId="3134F7F6" w14:textId="77777777" w:rsidR="00435C7A" w:rsidRDefault="00435C7A" w:rsidP="00435C7A">
      <w:pPr>
        <w:spacing w:after="0"/>
        <w:ind w:right="1229"/>
      </w:pPr>
      <w:r>
        <w:t>.data:004084A2                 db    0</w:t>
      </w:r>
    </w:p>
    <w:p w14:paraId="58196F22" w14:textId="77777777" w:rsidR="00435C7A" w:rsidRDefault="00435C7A" w:rsidP="00435C7A">
      <w:pPr>
        <w:spacing w:after="0"/>
        <w:ind w:right="1229"/>
      </w:pPr>
      <w:r>
        <w:t>.data:004084A3                 db    0</w:t>
      </w:r>
    </w:p>
    <w:p w14:paraId="62C9523A" w14:textId="77777777" w:rsidR="00435C7A" w:rsidRDefault="00435C7A" w:rsidP="00435C7A">
      <w:pPr>
        <w:spacing w:after="0"/>
        <w:ind w:right="1229"/>
      </w:pPr>
      <w:r>
        <w:t>.data:004084A4                 db    0</w:t>
      </w:r>
    </w:p>
    <w:p w14:paraId="606463F8" w14:textId="77777777" w:rsidR="00435C7A" w:rsidRDefault="00435C7A" w:rsidP="00435C7A">
      <w:pPr>
        <w:spacing w:after="0"/>
        <w:ind w:right="1229"/>
      </w:pPr>
      <w:r>
        <w:t>.data:004084A5                 db    0</w:t>
      </w:r>
    </w:p>
    <w:p w14:paraId="065C0653" w14:textId="77777777" w:rsidR="00435C7A" w:rsidRDefault="00435C7A" w:rsidP="00435C7A">
      <w:pPr>
        <w:spacing w:after="0"/>
        <w:ind w:right="1229"/>
      </w:pPr>
      <w:r>
        <w:t>.data:004084A6                 db    0</w:t>
      </w:r>
    </w:p>
    <w:p w14:paraId="136B60D7" w14:textId="77777777" w:rsidR="00435C7A" w:rsidRDefault="00435C7A" w:rsidP="00435C7A">
      <w:pPr>
        <w:spacing w:after="0"/>
        <w:ind w:right="1229"/>
      </w:pPr>
      <w:r>
        <w:t>.data:004084A7                 db    0</w:t>
      </w:r>
    </w:p>
    <w:p w14:paraId="196EE4E9" w14:textId="77777777" w:rsidR="00435C7A" w:rsidRDefault="00435C7A" w:rsidP="00435C7A">
      <w:pPr>
        <w:spacing w:after="0"/>
        <w:ind w:right="1229"/>
      </w:pPr>
      <w:r>
        <w:t>.data:004084A8                 db    0</w:t>
      </w:r>
    </w:p>
    <w:p w14:paraId="4E507917" w14:textId="77777777" w:rsidR="00435C7A" w:rsidRDefault="00435C7A" w:rsidP="00435C7A">
      <w:pPr>
        <w:spacing w:after="0"/>
        <w:ind w:right="1229"/>
      </w:pPr>
      <w:r>
        <w:t>.data:004084A9                 db    0</w:t>
      </w:r>
    </w:p>
    <w:p w14:paraId="004234E9" w14:textId="77777777" w:rsidR="00435C7A" w:rsidRDefault="00435C7A" w:rsidP="00435C7A">
      <w:pPr>
        <w:spacing w:after="0"/>
        <w:ind w:right="1229"/>
      </w:pPr>
      <w:r>
        <w:t>.data:004084AA                 db    0</w:t>
      </w:r>
    </w:p>
    <w:p w14:paraId="06F4820D" w14:textId="77777777" w:rsidR="00435C7A" w:rsidRDefault="00435C7A" w:rsidP="00435C7A">
      <w:pPr>
        <w:spacing w:after="0"/>
        <w:ind w:right="1229"/>
      </w:pPr>
      <w:r>
        <w:t>.data:004084AB                 db    0</w:t>
      </w:r>
    </w:p>
    <w:p w14:paraId="6D2DD110" w14:textId="77777777" w:rsidR="00435C7A" w:rsidRDefault="00435C7A" w:rsidP="00435C7A">
      <w:pPr>
        <w:spacing w:after="0"/>
        <w:ind w:right="1229"/>
      </w:pPr>
      <w:r>
        <w:t>.data:004084AC                 db    0</w:t>
      </w:r>
    </w:p>
    <w:p w14:paraId="11BA3EB4" w14:textId="77777777" w:rsidR="00435C7A" w:rsidRDefault="00435C7A" w:rsidP="00435C7A">
      <w:pPr>
        <w:spacing w:after="0"/>
        <w:ind w:right="1229"/>
      </w:pPr>
      <w:r>
        <w:t>.data:004084AD                 db    0</w:t>
      </w:r>
    </w:p>
    <w:p w14:paraId="31043950" w14:textId="77777777" w:rsidR="00435C7A" w:rsidRDefault="00435C7A" w:rsidP="00435C7A">
      <w:pPr>
        <w:spacing w:after="0"/>
        <w:ind w:right="1229"/>
      </w:pPr>
      <w:r>
        <w:t>.data:004084AE                 db    0</w:t>
      </w:r>
    </w:p>
    <w:p w14:paraId="0A177534" w14:textId="77777777" w:rsidR="00435C7A" w:rsidRDefault="00435C7A" w:rsidP="00435C7A">
      <w:pPr>
        <w:spacing w:after="0"/>
        <w:ind w:right="1229"/>
      </w:pPr>
      <w:r>
        <w:t>.data:004084AF                 db    0</w:t>
      </w:r>
    </w:p>
    <w:p w14:paraId="40F7F5C7" w14:textId="77777777" w:rsidR="00435C7A" w:rsidRDefault="00435C7A" w:rsidP="00435C7A">
      <w:pPr>
        <w:spacing w:after="0"/>
        <w:ind w:right="1229"/>
      </w:pPr>
      <w:r>
        <w:t>.data:004084B0                 db    0</w:t>
      </w:r>
    </w:p>
    <w:p w14:paraId="039C9B61" w14:textId="77777777" w:rsidR="00435C7A" w:rsidRDefault="00435C7A" w:rsidP="00435C7A">
      <w:pPr>
        <w:spacing w:after="0"/>
        <w:ind w:right="1229"/>
      </w:pPr>
      <w:r>
        <w:t>.data:004084B1                 db    0</w:t>
      </w:r>
    </w:p>
    <w:p w14:paraId="2A0181AD" w14:textId="77777777" w:rsidR="00435C7A" w:rsidRDefault="00435C7A" w:rsidP="00435C7A">
      <w:pPr>
        <w:spacing w:after="0"/>
        <w:ind w:right="1229"/>
      </w:pPr>
      <w:r>
        <w:t>.data:004084B2                 db    0</w:t>
      </w:r>
    </w:p>
    <w:p w14:paraId="16D88E7C" w14:textId="77777777" w:rsidR="00435C7A" w:rsidRDefault="00435C7A" w:rsidP="00435C7A">
      <w:pPr>
        <w:spacing w:after="0"/>
        <w:ind w:right="1229"/>
      </w:pPr>
      <w:r>
        <w:t>.data:004084B3                 db    0</w:t>
      </w:r>
    </w:p>
    <w:p w14:paraId="0CDEED36" w14:textId="77777777" w:rsidR="00435C7A" w:rsidRDefault="00435C7A" w:rsidP="00435C7A">
      <w:pPr>
        <w:spacing w:after="0"/>
        <w:ind w:right="1229"/>
      </w:pPr>
      <w:r>
        <w:t>.data:004084B4                 db    0</w:t>
      </w:r>
    </w:p>
    <w:p w14:paraId="5F3EF301" w14:textId="77777777" w:rsidR="00435C7A" w:rsidRDefault="00435C7A" w:rsidP="00435C7A">
      <w:pPr>
        <w:spacing w:after="0"/>
        <w:ind w:right="1229"/>
      </w:pPr>
      <w:r>
        <w:t>.data:004084B5                 db    0</w:t>
      </w:r>
    </w:p>
    <w:p w14:paraId="0CFD44A8" w14:textId="77777777" w:rsidR="00435C7A" w:rsidRDefault="00435C7A" w:rsidP="00435C7A">
      <w:pPr>
        <w:spacing w:after="0"/>
        <w:ind w:right="1229"/>
      </w:pPr>
      <w:r>
        <w:t>.data:004084B6                 db    0</w:t>
      </w:r>
    </w:p>
    <w:p w14:paraId="6B3FABF5" w14:textId="77777777" w:rsidR="00435C7A" w:rsidRDefault="00435C7A" w:rsidP="00435C7A">
      <w:pPr>
        <w:spacing w:after="0"/>
        <w:ind w:right="1229"/>
      </w:pPr>
      <w:r>
        <w:lastRenderedPageBreak/>
        <w:t>.data:004084B7                 db    0</w:t>
      </w:r>
    </w:p>
    <w:p w14:paraId="04B4C86C" w14:textId="77777777" w:rsidR="00435C7A" w:rsidRDefault="00435C7A" w:rsidP="00435C7A">
      <w:pPr>
        <w:spacing w:after="0"/>
        <w:ind w:right="1229"/>
      </w:pPr>
      <w:r>
        <w:t>.data:004084B8                 db    0</w:t>
      </w:r>
    </w:p>
    <w:p w14:paraId="267998CC" w14:textId="77777777" w:rsidR="00435C7A" w:rsidRDefault="00435C7A" w:rsidP="00435C7A">
      <w:pPr>
        <w:spacing w:after="0"/>
        <w:ind w:right="1229"/>
      </w:pPr>
      <w:r>
        <w:t>.data:004084B9                 db    0</w:t>
      </w:r>
    </w:p>
    <w:p w14:paraId="21E7A17A" w14:textId="77777777" w:rsidR="00435C7A" w:rsidRDefault="00435C7A" w:rsidP="00435C7A">
      <w:pPr>
        <w:spacing w:after="0"/>
        <w:ind w:right="1229"/>
      </w:pPr>
      <w:r>
        <w:t>.data:004084BA                 db    0</w:t>
      </w:r>
    </w:p>
    <w:p w14:paraId="4E2A9737" w14:textId="77777777" w:rsidR="00435C7A" w:rsidRDefault="00435C7A" w:rsidP="00435C7A">
      <w:pPr>
        <w:spacing w:after="0"/>
        <w:ind w:right="1229"/>
      </w:pPr>
      <w:r>
        <w:t>.data:004084BB                 db    0</w:t>
      </w:r>
    </w:p>
    <w:p w14:paraId="52F80746" w14:textId="77777777" w:rsidR="00435C7A" w:rsidRDefault="00435C7A" w:rsidP="00435C7A">
      <w:pPr>
        <w:spacing w:after="0"/>
        <w:ind w:right="1229"/>
      </w:pPr>
      <w:r>
        <w:t>.data:004084BC                 db    0</w:t>
      </w:r>
    </w:p>
    <w:p w14:paraId="103BF0A8" w14:textId="77777777" w:rsidR="00435C7A" w:rsidRDefault="00435C7A" w:rsidP="00435C7A">
      <w:pPr>
        <w:spacing w:after="0"/>
        <w:ind w:right="1229"/>
      </w:pPr>
      <w:r>
        <w:t>.data:004084BD                 db    0</w:t>
      </w:r>
    </w:p>
    <w:p w14:paraId="668C29E8" w14:textId="77777777" w:rsidR="00435C7A" w:rsidRDefault="00435C7A" w:rsidP="00435C7A">
      <w:pPr>
        <w:spacing w:after="0"/>
        <w:ind w:right="1229"/>
      </w:pPr>
      <w:r>
        <w:t>.data:004084BE                 db    0</w:t>
      </w:r>
    </w:p>
    <w:p w14:paraId="2A30910F" w14:textId="77777777" w:rsidR="00435C7A" w:rsidRDefault="00435C7A" w:rsidP="00435C7A">
      <w:pPr>
        <w:spacing w:after="0"/>
        <w:ind w:right="1229"/>
      </w:pPr>
      <w:r>
        <w:t>.data:004084BF                 db    0</w:t>
      </w:r>
    </w:p>
    <w:p w14:paraId="2439B5E2" w14:textId="77777777" w:rsidR="00435C7A" w:rsidRDefault="00435C7A" w:rsidP="00435C7A">
      <w:pPr>
        <w:spacing w:after="0"/>
        <w:ind w:right="1229"/>
      </w:pPr>
      <w:r>
        <w:t>.data:004084C0                 db    0</w:t>
      </w:r>
    </w:p>
    <w:p w14:paraId="550352E0" w14:textId="77777777" w:rsidR="00435C7A" w:rsidRDefault="00435C7A" w:rsidP="00435C7A">
      <w:pPr>
        <w:spacing w:after="0"/>
        <w:ind w:right="1229"/>
      </w:pPr>
      <w:r>
        <w:t>.data:004084C1                 db    0</w:t>
      </w:r>
    </w:p>
    <w:p w14:paraId="7B8F48EB" w14:textId="77777777" w:rsidR="00435C7A" w:rsidRDefault="00435C7A" w:rsidP="00435C7A">
      <w:pPr>
        <w:spacing w:after="0"/>
        <w:ind w:right="1229"/>
      </w:pPr>
      <w:r>
        <w:t>.data:004084C2                 db    0</w:t>
      </w:r>
    </w:p>
    <w:p w14:paraId="42ED4EA4" w14:textId="77777777" w:rsidR="00435C7A" w:rsidRDefault="00435C7A" w:rsidP="00435C7A">
      <w:pPr>
        <w:spacing w:after="0"/>
        <w:ind w:right="1229"/>
      </w:pPr>
      <w:r>
        <w:t>.data:004084C3                 db    0</w:t>
      </w:r>
    </w:p>
    <w:p w14:paraId="24EEB961" w14:textId="77777777" w:rsidR="00435C7A" w:rsidRDefault="00435C7A" w:rsidP="00435C7A">
      <w:pPr>
        <w:spacing w:after="0"/>
        <w:ind w:right="1229"/>
      </w:pPr>
      <w:r>
        <w:t>.data:004084C4                 db    0</w:t>
      </w:r>
    </w:p>
    <w:p w14:paraId="754A82DF" w14:textId="77777777" w:rsidR="00435C7A" w:rsidRDefault="00435C7A" w:rsidP="00435C7A">
      <w:pPr>
        <w:spacing w:after="0"/>
        <w:ind w:right="1229"/>
      </w:pPr>
      <w:r>
        <w:t>.data:004084C5                 db    0</w:t>
      </w:r>
    </w:p>
    <w:p w14:paraId="468B8D89" w14:textId="77777777" w:rsidR="00435C7A" w:rsidRDefault="00435C7A" w:rsidP="00435C7A">
      <w:pPr>
        <w:spacing w:after="0"/>
        <w:ind w:right="1229"/>
      </w:pPr>
      <w:r>
        <w:t>.data:004084C6                 db    0</w:t>
      </w:r>
    </w:p>
    <w:p w14:paraId="72C1A997" w14:textId="77777777" w:rsidR="00435C7A" w:rsidRDefault="00435C7A" w:rsidP="00435C7A">
      <w:pPr>
        <w:spacing w:after="0"/>
        <w:ind w:right="1229"/>
      </w:pPr>
      <w:r>
        <w:t>.data:004084C7                 db    0</w:t>
      </w:r>
    </w:p>
    <w:p w14:paraId="0A940A7B" w14:textId="77777777" w:rsidR="00435C7A" w:rsidRDefault="00435C7A" w:rsidP="00435C7A">
      <w:pPr>
        <w:spacing w:after="0"/>
        <w:ind w:right="1229"/>
      </w:pPr>
      <w:r>
        <w:t>.data:004084C8                 db    0</w:t>
      </w:r>
    </w:p>
    <w:p w14:paraId="6C62D7A3" w14:textId="77777777" w:rsidR="00435C7A" w:rsidRDefault="00435C7A" w:rsidP="00435C7A">
      <w:pPr>
        <w:spacing w:after="0"/>
        <w:ind w:right="1229"/>
      </w:pPr>
      <w:r>
        <w:t>.data:004084C9                 db    0</w:t>
      </w:r>
    </w:p>
    <w:p w14:paraId="26F788F2" w14:textId="77777777" w:rsidR="00435C7A" w:rsidRDefault="00435C7A" w:rsidP="00435C7A">
      <w:pPr>
        <w:spacing w:after="0"/>
        <w:ind w:right="1229"/>
      </w:pPr>
      <w:r>
        <w:t>.data:004084CA                 db    0</w:t>
      </w:r>
    </w:p>
    <w:p w14:paraId="014D61CB" w14:textId="77777777" w:rsidR="00435C7A" w:rsidRDefault="00435C7A" w:rsidP="00435C7A">
      <w:pPr>
        <w:spacing w:after="0"/>
        <w:ind w:right="1229"/>
      </w:pPr>
      <w:r>
        <w:t>.data:004084CB                 db    0</w:t>
      </w:r>
    </w:p>
    <w:p w14:paraId="10AD4CDD" w14:textId="77777777" w:rsidR="00435C7A" w:rsidRDefault="00435C7A" w:rsidP="00435C7A">
      <w:pPr>
        <w:spacing w:after="0"/>
        <w:ind w:right="1229"/>
      </w:pPr>
      <w:r>
        <w:t>.data:004084CC                 db    0</w:t>
      </w:r>
    </w:p>
    <w:p w14:paraId="636A82E4" w14:textId="77777777" w:rsidR="00435C7A" w:rsidRDefault="00435C7A" w:rsidP="00435C7A">
      <w:pPr>
        <w:spacing w:after="0"/>
        <w:ind w:right="1229"/>
      </w:pPr>
      <w:r>
        <w:t>.data:004084CD                 db    0</w:t>
      </w:r>
    </w:p>
    <w:p w14:paraId="082C4A8C" w14:textId="77777777" w:rsidR="00435C7A" w:rsidRDefault="00435C7A" w:rsidP="00435C7A">
      <w:pPr>
        <w:spacing w:after="0"/>
        <w:ind w:right="1229"/>
      </w:pPr>
      <w:r>
        <w:t>.data:004084CE                 db    0</w:t>
      </w:r>
    </w:p>
    <w:p w14:paraId="26349342" w14:textId="77777777" w:rsidR="00435C7A" w:rsidRDefault="00435C7A" w:rsidP="00435C7A">
      <w:pPr>
        <w:spacing w:after="0"/>
        <w:ind w:right="1229"/>
      </w:pPr>
      <w:r>
        <w:t>.data:004084CF                 db    0</w:t>
      </w:r>
    </w:p>
    <w:p w14:paraId="4A021FDF" w14:textId="77777777" w:rsidR="00435C7A" w:rsidRDefault="00435C7A" w:rsidP="00435C7A">
      <w:pPr>
        <w:spacing w:after="0"/>
        <w:ind w:right="1229"/>
      </w:pPr>
      <w:r>
        <w:t>.data:004084D0                 db    0</w:t>
      </w:r>
    </w:p>
    <w:p w14:paraId="4E8D8022" w14:textId="77777777" w:rsidR="00435C7A" w:rsidRDefault="00435C7A" w:rsidP="00435C7A">
      <w:pPr>
        <w:spacing w:after="0"/>
        <w:ind w:right="1229"/>
      </w:pPr>
      <w:r>
        <w:t>.data:004084D1                 db    0</w:t>
      </w:r>
    </w:p>
    <w:p w14:paraId="25797531" w14:textId="77777777" w:rsidR="00435C7A" w:rsidRDefault="00435C7A" w:rsidP="00435C7A">
      <w:pPr>
        <w:spacing w:after="0"/>
        <w:ind w:right="1229"/>
      </w:pPr>
      <w:r>
        <w:t>.data:004084D2                 db    0</w:t>
      </w:r>
    </w:p>
    <w:p w14:paraId="3F918E4D" w14:textId="77777777" w:rsidR="00435C7A" w:rsidRDefault="00435C7A" w:rsidP="00435C7A">
      <w:pPr>
        <w:spacing w:after="0"/>
        <w:ind w:right="1229"/>
      </w:pPr>
      <w:r>
        <w:t>.data:004084D3                 db    0</w:t>
      </w:r>
    </w:p>
    <w:p w14:paraId="4E0CEDF9" w14:textId="77777777" w:rsidR="00435C7A" w:rsidRDefault="00435C7A" w:rsidP="00435C7A">
      <w:pPr>
        <w:spacing w:after="0"/>
        <w:ind w:right="1229"/>
      </w:pPr>
      <w:r>
        <w:t>.data:004084D4                 db    0</w:t>
      </w:r>
    </w:p>
    <w:p w14:paraId="611246AB" w14:textId="77777777" w:rsidR="00435C7A" w:rsidRDefault="00435C7A" w:rsidP="00435C7A">
      <w:pPr>
        <w:spacing w:after="0"/>
        <w:ind w:right="1229"/>
      </w:pPr>
      <w:r>
        <w:t>.data:004084D5                 db    0</w:t>
      </w:r>
    </w:p>
    <w:p w14:paraId="152DE677" w14:textId="77777777" w:rsidR="00435C7A" w:rsidRDefault="00435C7A" w:rsidP="00435C7A">
      <w:pPr>
        <w:spacing w:after="0"/>
        <w:ind w:right="1229"/>
      </w:pPr>
      <w:r>
        <w:t>.data:004084D6                 db    0</w:t>
      </w:r>
    </w:p>
    <w:p w14:paraId="1CEF1CA1" w14:textId="77777777" w:rsidR="00435C7A" w:rsidRDefault="00435C7A" w:rsidP="00435C7A">
      <w:pPr>
        <w:spacing w:after="0"/>
        <w:ind w:right="1229"/>
      </w:pPr>
      <w:r>
        <w:t>.data:004084D7                 db    0</w:t>
      </w:r>
    </w:p>
    <w:p w14:paraId="1C2A0536" w14:textId="77777777" w:rsidR="00435C7A" w:rsidRDefault="00435C7A" w:rsidP="00435C7A">
      <w:pPr>
        <w:spacing w:after="0"/>
        <w:ind w:right="1229"/>
      </w:pPr>
      <w:r>
        <w:t>.data:004084D8                 db    0</w:t>
      </w:r>
    </w:p>
    <w:p w14:paraId="1316AF5A" w14:textId="77777777" w:rsidR="00435C7A" w:rsidRDefault="00435C7A" w:rsidP="00435C7A">
      <w:pPr>
        <w:spacing w:after="0"/>
        <w:ind w:right="1229"/>
      </w:pPr>
      <w:r>
        <w:t>.data:004084D9                 db    0</w:t>
      </w:r>
    </w:p>
    <w:p w14:paraId="6851D527" w14:textId="77777777" w:rsidR="00435C7A" w:rsidRDefault="00435C7A" w:rsidP="00435C7A">
      <w:pPr>
        <w:spacing w:after="0"/>
        <w:ind w:right="1229"/>
      </w:pPr>
      <w:r>
        <w:t>.data:004084DA                 db    0</w:t>
      </w:r>
    </w:p>
    <w:p w14:paraId="266B219F" w14:textId="77777777" w:rsidR="00435C7A" w:rsidRDefault="00435C7A" w:rsidP="00435C7A">
      <w:pPr>
        <w:spacing w:after="0"/>
        <w:ind w:right="1229"/>
      </w:pPr>
      <w:r>
        <w:t>.data:004084DB                 db    0</w:t>
      </w:r>
    </w:p>
    <w:p w14:paraId="76F58C2D" w14:textId="77777777" w:rsidR="00435C7A" w:rsidRDefault="00435C7A" w:rsidP="00435C7A">
      <w:pPr>
        <w:spacing w:after="0"/>
        <w:ind w:right="1229"/>
      </w:pPr>
      <w:r>
        <w:t>.data:004084DC                 db    0</w:t>
      </w:r>
    </w:p>
    <w:p w14:paraId="450F9C20" w14:textId="77777777" w:rsidR="00435C7A" w:rsidRDefault="00435C7A" w:rsidP="00435C7A">
      <w:pPr>
        <w:spacing w:after="0"/>
        <w:ind w:right="1229"/>
      </w:pPr>
      <w:r>
        <w:t>.data:004084DD                 db    0</w:t>
      </w:r>
    </w:p>
    <w:p w14:paraId="02E5422F" w14:textId="77777777" w:rsidR="00435C7A" w:rsidRDefault="00435C7A" w:rsidP="00435C7A">
      <w:pPr>
        <w:spacing w:after="0"/>
        <w:ind w:right="1229"/>
      </w:pPr>
      <w:r>
        <w:t>.data:004084DE                 db    0</w:t>
      </w:r>
    </w:p>
    <w:p w14:paraId="3028AE49" w14:textId="77777777" w:rsidR="00435C7A" w:rsidRDefault="00435C7A" w:rsidP="00435C7A">
      <w:pPr>
        <w:spacing w:after="0"/>
        <w:ind w:right="1229"/>
      </w:pPr>
      <w:r>
        <w:t>.data:004084DF                 db    0</w:t>
      </w:r>
    </w:p>
    <w:p w14:paraId="23B2FC9E" w14:textId="77777777" w:rsidR="00435C7A" w:rsidRDefault="00435C7A" w:rsidP="00435C7A">
      <w:pPr>
        <w:spacing w:after="0"/>
        <w:ind w:right="1229"/>
      </w:pPr>
      <w:r>
        <w:t>.data:004084E0                 db    0</w:t>
      </w:r>
    </w:p>
    <w:p w14:paraId="2491F891" w14:textId="77777777" w:rsidR="00435C7A" w:rsidRDefault="00435C7A" w:rsidP="00435C7A">
      <w:pPr>
        <w:spacing w:after="0"/>
        <w:ind w:right="1229"/>
      </w:pPr>
      <w:r>
        <w:t>.data:004084E1                 db    0</w:t>
      </w:r>
    </w:p>
    <w:p w14:paraId="0EF98AE0" w14:textId="77777777" w:rsidR="00435C7A" w:rsidRDefault="00435C7A" w:rsidP="00435C7A">
      <w:pPr>
        <w:spacing w:after="0"/>
        <w:ind w:right="1229"/>
      </w:pPr>
      <w:r>
        <w:t>.data:004084E2                 db    0</w:t>
      </w:r>
    </w:p>
    <w:p w14:paraId="16516FB2" w14:textId="77777777" w:rsidR="00435C7A" w:rsidRDefault="00435C7A" w:rsidP="00435C7A">
      <w:pPr>
        <w:spacing w:after="0"/>
        <w:ind w:right="1229"/>
      </w:pPr>
      <w:r>
        <w:lastRenderedPageBreak/>
        <w:t>.data:004084E3                 db    0</w:t>
      </w:r>
    </w:p>
    <w:p w14:paraId="4D36BB9B" w14:textId="77777777" w:rsidR="00435C7A" w:rsidRDefault="00435C7A" w:rsidP="00435C7A">
      <w:pPr>
        <w:spacing w:after="0"/>
        <w:ind w:right="1229"/>
      </w:pPr>
      <w:r>
        <w:t>.data:004084E4                 db    0</w:t>
      </w:r>
    </w:p>
    <w:p w14:paraId="47C80F23" w14:textId="77777777" w:rsidR="00435C7A" w:rsidRDefault="00435C7A" w:rsidP="00435C7A">
      <w:pPr>
        <w:spacing w:after="0"/>
        <w:ind w:right="1229"/>
      </w:pPr>
      <w:r>
        <w:t>.data:004084E5                 db    0</w:t>
      </w:r>
    </w:p>
    <w:p w14:paraId="60F985C8" w14:textId="77777777" w:rsidR="00435C7A" w:rsidRDefault="00435C7A" w:rsidP="00435C7A">
      <w:pPr>
        <w:spacing w:after="0"/>
        <w:ind w:right="1229"/>
      </w:pPr>
      <w:r>
        <w:t>.data:004084E6                 db    0</w:t>
      </w:r>
    </w:p>
    <w:p w14:paraId="5F8E4237" w14:textId="77777777" w:rsidR="00435C7A" w:rsidRDefault="00435C7A" w:rsidP="00435C7A">
      <w:pPr>
        <w:spacing w:after="0"/>
        <w:ind w:right="1229"/>
      </w:pPr>
      <w:r>
        <w:t>.data:004084E7                 db    0</w:t>
      </w:r>
    </w:p>
    <w:p w14:paraId="6F8F1BC8" w14:textId="77777777" w:rsidR="00435C7A" w:rsidRDefault="00435C7A" w:rsidP="00435C7A">
      <w:pPr>
        <w:spacing w:after="0"/>
        <w:ind w:right="1229"/>
      </w:pPr>
      <w:r>
        <w:t>.data:004084E8                 db    0</w:t>
      </w:r>
    </w:p>
    <w:p w14:paraId="6029C5C2" w14:textId="77777777" w:rsidR="00435C7A" w:rsidRDefault="00435C7A" w:rsidP="00435C7A">
      <w:pPr>
        <w:spacing w:after="0"/>
        <w:ind w:right="1229"/>
      </w:pPr>
      <w:r>
        <w:t>.data:004084E9                 db    0</w:t>
      </w:r>
    </w:p>
    <w:p w14:paraId="3D94984A" w14:textId="77777777" w:rsidR="00435C7A" w:rsidRDefault="00435C7A" w:rsidP="00435C7A">
      <w:pPr>
        <w:spacing w:after="0"/>
        <w:ind w:right="1229"/>
      </w:pPr>
      <w:r>
        <w:t>.data:004084EA                 db    0</w:t>
      </w:r>
    </w:p>
    <w:p w14:paraId="08A32F8B" w14:textId="77777777" w:rsidR="00435C7A" w:rsidRDefault="00435C7A" w:rsidP="00435C7A">
      <w:pPr>
        <w:spacing w:after="0"/>
        <w:ind w:right="1229"/>
      </w:pPr>
      <w:r>
        <w:t>.data:004084EB                 db    0</w:t>
      </w:r>
    </w:p>
    <w:p w14:paraId="7763A71B" w14:textId="77777777" w:rsidR="00435C7A" w:rsidRDefault="00435C7A" w:rsidP="00435C7A">
      <w:pPr>
        <w:spacing w:after="0"/>
        <w:ind w:right="1229"/>
      </w:pPr>
      <w:r>
        <w:t>.data:004084EC                 db    0</w:t>
      </w:r>
    </w:p>
    <w:p w14:paraId="450EBF2E" w14:textId="77777777" w:rsidR="00435C7A" w:rsidRDefault="00435C7A" w:rsidP="00435C7A">
      <w:pPr>
        <w:spacing w:after="0"/>
        <w:ind w:right="1229"/>
      </w:pPr>
      <w:r>
        <w:t>.data:004084ED                 db    0</w:t>
      </w:r>
    </w:p>
    <w:p w14:paraId="61C911AA" w14:textId="77777777" w:rsidR="00435C7A" w:rsidRDefault="00435C7A" w:rsidP="00435C7A">
      <w:pPr>
        <w:spacing w:after="0"/>
        <w:ind w:right="1229"/>
      </w:pPr>
      <w:r>
        <w:t>.data:004084EE                 db    0</w:t>
      </w:r>
    </w:p>
    <w:p w14:paraId="79B78B4F" w14:textId="77777777" w:rsidR="00435C7A" w:rsidRDefault="00435C7A" w:rsidP="00435C7A">
      <w:pPr>
        <w:spacing w:after="0"/>
        <w:ind w:right="1229"/>
      </w:pPr>
      <w:r>
        <w:t>.data:004084EF                 db    0</w:t>
      </w:r>
    </w:p>
    <w:p w14:paraId="11684CC3" w14:textId="77777777" w:rsidR="00435C7A" w:rsidRDefault="00435C7A" w:rsidP="00435C7A">
      <w:pPr>
        <w:spacing w:after="0"/>
        <w:ind w:right="1229"/>
      </w:pPr>
      <w:r>
        <w:t>.data:004084F0                 db    0</w:t>
      </w:r>
    </w:p>
    <w:p w14:paraId="6955A071" w14:textId="77777777" w:rsidR="00435C7A" w:rsidRDefault="00435C7A" w:rsidP="00435C7A">
      <w:pPr>
        <w:spacing w:after="0"/>
        <w:ind w:right="1229"/>
      </w:pPr>
      <w:r>
        <w:t>.data:004084F1                 db    0</w:t>
      </w:r>
    </w:p>
    <w:p w14:paraId="14F8F375" w14:textId="77777777" w:rsidR="00435C7A" w:rsidRDefault="00435C7A" w:rsidP="00435C7A">
      <w:pPr>
        <w:spacing w:after="0"/>
        <w:ind w:right="1229"/>
      </w:pPr>
      <w:r>
        <w:t>.data:004084F2                 db    0</w:t>
      </w:r>
    </w:p>
    <w:p w14:paraId="2DA09244" w14:textId="77777777" w:rsidR="00435C7A" w:rsidRDefault="00435C7A" w:rsidP="00435C7A">
      <w:pPr>
        <w:spacing w:after="0"/>
        <w:ind w:right="1229"/>
      </w:pPr>
      <w:r>
        <w:t>.data:004084F3                 db    0</w:t>
      </w:r>
    </w:p>
    <w:p w14:paraId="04180E7A" w14:textId="77777777" w:rsidR="00435C7A" w:rsidRDefault="00435C7A" w:rsidP="00435C7A">
      <w:pPr>
        <w:spacing w:after="0"/>
        <w:ind w:right="1229"/>
      </w:pPr>
      <w:r>
        <w:t>.data:004084F4                 db    0</w:t>
      </w:r>
    </w:p>
    <w:p w14:paraId="29F014A5" w14:textId="77777777" w:rsidR="00435C7A" w:rsidRDefault="00435C7A" w:rsidP="00435C7A">
      <w:pPr>
        <w:spacing w:after="0"/>
        <w:ind w:right="1229"/>
      </w:pPr>
      <w:r>
        <w:t>.data:004084F5                 db    0</w:t>
      </w:r>
    </w:p>
    <w:p w14:paraId="7A54CBDD" w14:textId="77777777" w:rsidR="00435C7A" w:rsidRDefault="00435C7A" w:rsidP="00435C7A">
      <w:pPr>
        <w:spacing w:after="0"/>
        <w:ind w:right="1229"/>
      </w:pPr>
      <w:r>
        <w:t>.data:004084F6                 db    0</w:t>
      </w:r>
    </w:p>
    <w:p w14:paraId="221DD9E5" w14:textId="77777777" w:rsidR="00435C7A" w:rsidRDefault="00435C7A" w:rsidP="00435C7A">
      <w:pPr>
        <w:spacing w:after="0"/>
        <w:ind w:right="1229"/>
      </w:pPr>
      <w:r>
        <w:t>.data:004084F7                 db    0</w:t>
      </w:r>
    </w:p>
    <w:p w14:paraId="6E3CDC5D" w14:textId="77777777" w:rsidR="00435C7A" w:rsidRDefault="00435C7A" w:rsidP="00435C7A">
      <w:pPr>
        <w:spacing w:after="0"/>
        <w:ind w:right="1229"/>
      </w:pPr>
      <w:r>
        <w:t>.data:004084F8                 db    0</w:t>
      </w:r>
    </w:p>
    <w:p w14:paraId="2FDEC223" w14:textId="77777777" w:rsidR="00435C7A" w:rsidRDefault="00435C7A" w:rsidP="00435C7A">
      <w:pPr>
        <w:spacing w:after="0"/>
        <w:ind w:right="1229"/>
      </w:pPr>
      <w:r>
        <w:t>.data:004084F9                 db    0</w:t>
      </w:r>
    </w:p>
    <w:p w14:paraId="0FCA975A" w14:textId="77777777" w:rsidR="00435C7A" w:rsidRDefault="00435C7A" w:rsidP="00435C7A">
      <w:pPr>
        <w:spacing w:after="0"/>
        <w:ind w:right="1229"/>
      </w:pPr>
      <w:r>
        <w:t>.data:004084FA                 db    0</w:t>
      </w:r>
    </w:p>
    <w:p w14:paraId="6A1D1AFB" w14:textId="77777777" w:rsidR="00435C7A" w:rsidRDefault="00435C7A" w:rsidP="00435C7A">
      <w:pPr>
        <w:spacing w:after="0"/>
        <w:ind w:right="1229"/>
      </w:pPr>
      <w:r>
        <w:t>.data:004084FB                 db    0</w:t>
      </w:r>
    </w:p>
    <w:p w14:paraId="79A0ED5E" w14:textId="77777777" w:rsidR="00435C7A" w:rsidRDefault="00435C7A" w:rsidP="00435C7A">
      <w:pPr>
        <w:spacing w:after="0"/>
        <w:ind w:right="1229"/>
      </w:pPr>
      <w:r>
        <w:t>.data:004084FC                 db    0</w:t>
      </w:r>
    </w:p>
    <w:p w14:paraId="2DBF155A" w14:textId="77777777" w:rsidR="00435C7A" w:rsidRDefault="00435C7A" w:rsidP="00435C7A">
      <w:pPr>
        <w:spacing w:after="0"/>
        <w:ind w:right="1229"/>
      </w:pPr>
      <w:r>
        <w:t>.data:004084FD                 db    0</w:t>
      </w:r>
    </w:p>
    <w:p w14:paraId="16A2EE3F" w14:textId="77777777" w:rsidR="00435C7A" w:rsidRDefault="00435C7A" w:rsidP="00435C7A">
      <w:pPr>
        <w:spacing w:after="0"/>
        <w:ind w:right="1229"/>
      </w:pPr>
      <w:r>
        <w:t>.data:004084FE                 db    0</w:t>
      </w:r>
    </w:p>
    <w:p w14:paraId="039AA47B" w14:textId="77777777" w:rsidR="00435C7A" w:rsidRDefault="00435C7A" w:rsidP="00435C7A">
      <w:pPr>
        <w:spacing w:after="0"/>
        <w:ind w:right="1229"/>
      </w:pPr>
      <w:r>
        <w:t>.data:004084FF                 db    0</w:t>
      </w:r>
    </w:p>
    <w:p w14:paraId="5EA4C1FF" w14:textId="77777777" w:rsidR="00435C7A" w:rsidRDefault="00435C7A" w:rsidP="00435C7A">
      <w:pPr>
        <w:spacing w:after="0"/>
        <w:ind w:right="1229"/>
      </w:pPr>
      <w:r>
        <w:t>.data:00408500                 db    0</w:t>
      </w:r>
    </w:p>
    <w:p w14:paraId="71B34021" w14:textId="77777777" w:rsidR="00435C7A" w:rsidRDefault="00435C7A" w:rsidP="00435C7A">
      <w:pPr>
        <w:spacing w:after="0"/>
        <w:ind w:right="1229"/>
      </w:pPr>
      <w:r>
        <w:t>.data:00408501                 db    0</w:t>
      </w:r>
    </w:p>
    <w:p w14:paraId="04B032CB" w14:textId="77777777" w:rsidR="00435C7A" w:rsidRDefault="00435C7A" w:rsidP="00435C7A">
      <w:pPr>
        <w:spacing w:after="0"/>
        <w:ind w:right="1229"/>
      </w:pPr>
      <w:r>
        <w:t>.data:00408502                 db    0</w:t>
      </w:r>
    </w:p>
    <w:p w14:paraId="76995283" w14:textId="77777777" w:rsidR="00435C7A" w:rsidRDefault="00435C7A" w:rsidP="00435C7A">
      <w:pPr>
        <w:spacing w:after="0"/>
        <w:ind w:right="1229"/>
      </w:pPr>
      <w:r>
        <w:t>.data:00408503                 db    0</w:t>
      </w:r>
    </w:p>
    <w:p w14:paraId="72FF5157" w14:textId="77777777" w:rsidR="00435C7A" w:rsidRDefault="00435C7A" w:rsidP="00435C7A">
      <w:pPr>
        <w:spacing w:after="0"/>
        <w:ind w:right="1229"/>
      </w:pPr>
      <w:r>
        <w:t>.data:00408504                 db    0</w:t>
      </w:r>
    </w:p>
    <w:p w14:paraId="47E06A38" w14:textId="77777777" w:rsidR="00435C7A" w:rsidRDefault="00435C7A" w:rsidP="00435C7A">
      <w:pPr>
        <w:spacing w:after="0"/>
        <w:ind w:right="1229"/>
      </w:pPr>
      <w:r>
        <w:t>.data:00408505                 db    0</w:t>
      </w:r>
    </w:p>
    <w:p w14:paraId="0757CAAD" w14:textId="77777777" w:rsidR="00435C7A" w:rsidRDefault="00435C7A" w:rsidP="00435C7A">
      <w:pPr>
        <w:spacing w:after="0"/>
        <w:ind w:right="1229"/>
      </w:pPr>
      <w:r>
        <w:t>.data:00408506                 db    0</w:t>
      </w:r>
    </w:p>
    <w:p w14:paraId="4E070AA4" w14:textId="77777777" w:rsidR="00435C7A" w:rsidRDefault="00435C7A" w:rsidP="00435C7A">
      <w:pPr>
        <w:spacing w:after="0"/>
        <w:ind w:right="1229"/>
      </w:pPr>
      <w:r>
        <w:t>.data:00408507                 db    0</w:t>
      </w:r>
    </w:p>
    <w:p w14:paraId="7F300D77" w14:textId="77777777" w:rsidR="00435C7A" w:rsidRDefault="00435C7A" w:rsidP="00435C7A">
      <w:pPr>
        <w:spacing w:after="0"/>
        <w:ind w:right="1229"/>
      </w:pPr>
      <w:r>
        <w:t>.data:00408508                 db    0</w:t>
      </w:r>
    </w:p>
    <w:p w14:paraId="718190E7" w14:textId="77777777" w:rsidR="00435C7A" w:rsidRDefault="00435C7A" w:rsidP="00435C7A">
      <w:pPr>
        <w:spacing w:after="0"/>
        <w:ind w:right="1229"/>
      </w:pPr>
      <w:r>
        <w:t>.data:00408509                 db    0</w:t>
      </w:r>
    </w:p>
    <w:p w14:paraId="12A0E5BB" w14:textId="77777777" w:rsidR="00435C7A" w:rsidRDefault="00435C7A" w:rsidP="00435C7A">
      <w:pPr>
        <w:spacing w:after="0"/>
        <w:ind w:right="1229"/>
      </w:pPr>
      <w:r>
        <w:t>.data:0040850A                 db    0</w:t>
      </w:r>
    </w:p>
    <w:p w14:paraId="4199FB7E" w14:textId="77777777" w:rsidR="00435C7A" w:rsidRDefault="00435C7A" w:rsidP="00435C7A">
      <w:pPr>
        <w:spacing w:after="0"/>
        <w:ind w:right="1229"/>
      </w:pPr>
      <w:r>
        <w:t>.data:0040850B                 db    0</w:t>
      </w:r>
    </w:p>
    <w:p w14:paraId="4B51F254" w14:textId="77777777" w:rsidR="00435C7A" w:rsidRDefault="00435C7A" w:rsidP="00435C7A">
      <w:pPr>
        <w:spacing w:after="0"/>
        <w:ind w:right="1229"/>
      </w:pPr>
      <w:r>
        <w:t>.data:0040850C                 db    0</w:t>
      </w:r>
    </w:p>
    <w:p w14:paraId="21CA6D63" w14:textId="77777777" w:rsidR="00435C7A" w:rsidRDefault="00435C7A" w:rsidP="00435C7A">
      <w:pPr>
        <w:spacing w:after="0"/>
        <w:ind w:right="1229"/>
      </w:pPr>
      <w:r>
        <w:t>.data:0040850D                 db    0</w:t>
      </w:r>
    </w:p>
    <w:p w14:paraId="6DD345E1" w14:textId="77777777" w:rsidR="00435C7A" w:rsidRDefault="00435C7A" w:rsidP="00435C7A">
      <w:pPr>
        <w:spacing w:after="0"/>
        <w:ind w:right="1229"/>
      </w:pPr>
      <w:r>
        <w:t>.data:0040850E                 db    0</w:t>
      </w:r>
    </w:p>
    <w:p w14:paraId="5D2CBD8D" w14:textId="77777777" w:rsidR="00435C7A" w:rsidRDefault="00435C7A" w:rsidP="00435C7A">
      <w:pPr>
        <w:spacing w:after="0"/>
        <w:ind w:right="1229"/>
      </w:pPr>
      <w:r>
        <w:lastRenderedPageBreak/>
        <w:t>.data:0040850F                 db    0</w:t>
      </w:r>
    </w:p>
    <w:p w14:paraId="1870AAF5" w14:textId="77777777" w:rsidR="00435C7A" w:rsidRDefault="00435C7A" w:rsidP="00435C7A">
      <w:pPr>
        <w:spacing w:after="0"/>
        <w:ind w:right="1229"/>
      </w:pPr>
      <w:r>
        <w:t>.data:00408510                 db    0</w:t>
      </w:r>
    </w:p>
    <w:p w14:paraId="355B3F96" w14:textId="77777777" w:rsidR="00435C7A" w:rsidRDefault="00435C7A" w:rsidP="00435C7A">
      <w:pPr>
        <w:spacing w:after="0"/>
        <w:ind w:right="1229"/>
      </w:pPr>
      <w:r>
        <w:t>.data:00408511                 db    0</w:t>
      </w:r>
    </w:p>
    <w:p w14:paraId="08A33B62" w14:textId="77777777" w:rsidR="00435C7A" w:rsidRDefault="00435C7A" w:rsidP="00435C7A">
      <w:pPr>
        <w:spacing w:after="0"/>
        <w:ind w:right="1229"/>
      </w:pPr>
      <w:r>
        <w:t>.data:00408512                 db    0</w:t>
      </w:r>
    </w:p>
    <w:p w14:paraId="7929C290" w14:textId="77777777" w:rsidR="00435C7A" w:rsidRDefault="00435C7A" w:rsidP="00435C7A">
      <w:pPr>
        <w:spacing w:after="0"/>
        <w:ind w:right="1229"/>
      </w:pPr>
      <w:r>
        <w:t>.data:00408513                 db    0</w:t>
      </w:r>
    </w:p>
    <w:p w14:paraId="521A15B5" w14:textId="77777777" w:rsidR="00435C7A" w:rsidRDefault="00435C7A" w:rsidP="00435C7A">
      <w:pPr>
        <w:spacing w:after="0"/>
        <w:ind w:right="1229"/>
      </w:pPr>
      <w:r>
        <w:t>.data:00408514                 db    0</w:t>
      </w:r>
    </w:p>
    <w:p w14:paraId="4DBFA349" w14:textId="77777777" w:rsidR="00435C7A" w:rsidRDefault="00435C7A" w:rsidP="00435C7A">
      <w:pPr>
        <w:spacing w:after="0"/>
        <w:ind w:right="1229"/>
      </w:pPr>
      <w:r>
        <w:t>.data:00408515                 db    0</w:t>
      </w:r>
    </w:p>
    <w:p w14:paraId="4BE7FBE3" w14:textId="77777777" w:rsidR="00435C7A" w:rsidRDefault="00435C7A" w:rsidP="00435C7A">
      <w:pPr>
        <w:spacing w:after="0"/>
        <w:ind w:right="1229"/>
      </w:pPr>
      <w:r>
        <w:t>.data:00408516                 db    0</w:t>
      </w:r>
    </w:p>
    <w:p w14:paraId="1DB72189" w14:textId="77777777" w:rsidR="00435C7A" w:rsidRDefault="00435C7A" w:rsidP="00435C7A">
      <w:pPr>
        <w:spacing w:after="0"/>
        <w:ind w:right="1229"/>
      </w:pPr>
      <w:r>
        <w:t>.data:00408517                 db    0</w:t>
      </w:r>
    </w:p>
    <w:p w14:paraId="158E5818" w14:textId="77777777" w:rsidR="00435C7A" w:rsidRDefault="00435C7A" w:rsidP="00435C7A">
      <w:pPr>
        <w:spacing w:after="0"/>
        <w:ind w:right="1229"/>
      </w:pPr>
      <w:r>
        <w:t>.data:00408518                 db    0</w:t>
      </w:r>
    </w:p>
    <w:p w14:paraId="10D64399" w14:textId="77777777" w:rsidR="00435C7A" w:rsidRDefault="00435C7A" w:rsidP="00435C7A">
      <w:pPr>
        <w:spacing w:after="0"/>
        <w:ind w:right="1229"/>
      </w:pPr>
      <w:r>
        <w:t>.data:00408519                 db    0</w:t>
      </w:r>
    </w:p>
    <w:p w14:paraId="06EC04E0" w14:textId="77777777" w:rsidR="00435C7A" w:rsidRDefault="00435C7A" w:rsidP="00435C7A">
      <w:pPr>
        <w:spacing w:after="0"/>
        <w:ind w:right="1229"/>
      </w:pPr>
      <w:r>
        <w:t>.data:0040851A                 db    0</w:t>
      </w:r>
    </w:p>
    <w:p w14:paraId="2783B302" w14:textId="77777777" w:rsidR="00435C7A" w:rsidRDefault="00435C7A" w:rsidP="00435C7A">
      <w:pPr>
        <w:spacing w:after="0"/>
        <w:ind w:right="1229"/>
      </w:pPr>
      <w:r>
        <w:t>.data:0040851B                 db    0</w:t>
      </w:r>
    </w:p>
    <w:p w14:paraId="02771EF5" w14:textId="77777777" w:rsidR="00435C7A" w:rsidRDefault="00435C7A" w:rsidP="00435C7A">
      <w:pPr>
        <w:spacing w:after="0"/>
        <w:ind w:right="1229"/>
      </w:pPr>
      <w:r>
        <w:t>.data:0040851C                 db    0</w:t>
      </w:r>
    </w:p>
    <w:p w14:paraId="2EEB5E91" w14:textId="77777777" w:rsidR="00435C7A" w:rsidRDefault="00435C7A" w:rsidP="00435C7A">
      <w:pPr>
        <w:spacing w:after="0"/>
        <w:ind w:right="1229"/>
      </w:pPr>
      <w:r>
        <w:t>.data:0040851D                 db    0</w:t>
      </w:r>
    </w:p>
    <w:p w14:paraId="1697B80C" w14:textId="77777777" w:rsidR="00435C7A" w:rsidRDefault="00435C7A" w:rsidP="00435C7A">
      <w:pPr>
        <w:spacing w:after="0"/>
        <w:ind w:right="1229"/>
      </w:pPr>
      <w:r>
        <w:t>.data:0040851E                 db    0</w:t>
      </w:r>
    </w:p>
    <w:p w14:paraId="557C66E5" w14:textId="77777777" w:rsidR="00435C7A" w:rsidRDefault="00435C7A" w:rsidP="00435C7A">
      <w:pPr>
        <w:spacing w:after="0"/>
        <w:ind w:right="1229"/>
      </w:pPr>
      <w:r>
        <w:t>.data:0040851F                 db    0</w:t>
      </w:r>
    </w:p>
    <w:p w14:paraId="2084446C" w14:textId="77777777" w:rsidR="00435C7A" w:rsidRDefault="00435C7A" w:rsidP="00435C7A">
      <w:pPr>
        <w:spacing w:after="0"/>
        <w:ind w:right="1229"/>
      </w:pPr>
      <w:r>
        <w:t>.data:00408520                 db    0</w:t>
      </w:r>
    </w:p>
    <w:p w14:paraId="0D41A5ED" w14:textId="77777777" w:rsidR="00435C7A" w:rsidRDefault="00435C7A" w:rsidP="00435C7A">
      <w:pPr>
        <w:spacing w:after="0"/>
        <w:ind w:right="1229"/>
      </w:pPr>
      <w:r>
        <w:t>.data:00408521                 db    0</w:t>
      </w:r>
    </w:p>
    <w:p w14:paraId="2A871B8A" w14:textId="77777777" w:rsidR="00435C7A" w:rsidRDefault="00435C7A" w:rsidP="00435C7A">
      <w:pPr>
        <w:spacing w:after="0"/>
        <w:ind w:right="1229"/>
      </w:pPr>
      <w:r>
        <w:t>.data:00408522                 db    0</w:t>
      </w:r>
    </w:p>
    <w:p w14:paraId="1C383794" w14:textId="77777777" w:rsidR="00435C7A" w:rsidRDefault="00435C7A" w:rsidP="00435C7A">
      <w:pPr>
        <w:spacing w:after="0"/>
        <w:ind w:right="1229"/>
      </w:pPr>
      <w:r>
        <w:t>.data:00408523                 db    0</w:t>
      </w:r>
    </w:p>
    <w:p w14:paraId="33B8F651" w14:textId="77777777" w:rsidR="00435C7A" w:rsidRDefault="00435C7A" w:rsidP="00435C7A">
      <w:pPr>
        <w:spacing w:after="0"/>
        <w:ind w:right="1229"/>
      </w:pPr>
      <w:r>
        <w:t>.data:00408524 dword_408524    dd 0                    ; DATA XREF: .text:004042AC↑r</w:t>
      </w:r>
    </w:p>
    <w:p w14:paraId="59CE5B30" w14:textId="77777777" w:rsidR="00435C7A" w:rsidRDefault="00435C7A" w:rsidP="00435C7A">
      <w:pPr>
        <w:spacing w:after="0"/>
        <w:ind w:right="1229"/>
      </w:pPr>
      <w:r>
        <w:t>.data:00408528                 align 10h</w:t>
      </w:r>
    </w:p>
    <w:p w14:paraId="5C8D3181" w14:textId="77777777" w:rsidR="00435C7A" w:rsidRDefault="00435C7A" w:rsidP="00435C7A">
      <w:pPr>
        <w:spacing w:after="0"/>
        <w:ind w:right="1229"/>
      </w:pPr>
      <w:r>
        <w:t>.data:00408530 dword_408530    dd 0                    ; DATA XREF: sub_40430C↑r</w:t>
      </w:r>
    </w:p>
    <w:p w14:paraId="2FB0FF60" w14:textId="77777777" w:rsidR="00435C7A" w:rsidRDefault="00435C7A" w:rsidP="00435C7A">
      <w:pPr>
        <w:spacing w:after="0"/>
        <w:ind w:right="1229"/>
      </w:pPr>
      <w:r>
        <w:t>.data:00408534 unk_408534      db    0                 ; DATA XREF: .text:004044F8↑o</w:t>
      </w:r>
    </w:p>
    <w:p w14:paraId="3441D3BA" w14:textId="77777777" w:rsidR="00435C7A" w:rsidRDefault="00435C7A" w:rsidP="00435C7A">
      <w:pPr>
        <w:spacing w:after="0"/>
        <w:ind w:right="1229"/>
      </w:pPr>
      <w:r>
        <w:t>.data:00408535                 db    0</w:t>
      </w:r>
    </w:p>
    <w:p w14:paraId="5C6455D8" w14:textId="77777777" w:rsidR="00435C7A" w:rsidRDefault="00435C7A" w:rsidP="00435C7A">
      <w:pPr>
        <w:spacing w:after="0"/>
        <w:ind w:right="1229"/>
      </w:pPr>
      <w:r>
        <w:t>.data:00408536                 db    0</w:t>
      </w:r>
    </w:p>
    <w:p w14:paraId="103E200E" w14:textId="77777777" w:rsidR="00435C7A" w:rsidRDefault="00435C7A" w:rsidP="00435C7A">
      <w:pPr>
        <w:spacing w:after="0"/>
        <w:ind w:right="1229"/>
      </w:pPr>
      <w:r>
        <w:t>.data:00408537                 db    0</w:t>
      </w:r>
    </w:p>
    <w:p w14:paraId="3A6071BB" w14:textId="77777777" w:rsidR="00435C7A" w:rsidRDefault="00435C7A" w:rsidP="00435C7A">
      <w:pPr>
        <w:spacing w:after="0"/>
        <w:ind w:right="1229"/>
      </w:pPr>
      <w:r>
        <w:t>.data:00408538 dword_408538    dd 0                    ; DATA XREF: .text:00404678↑o</w:t>
      </w:r>
    </w:p>
    <w:p w14:paraId="20F7F910" w14:textId="77777777" w:rsidR="00435C7A" w:rsidRDefault="00435C7A" w:rsidP="00435C7A">
      <w:pPr>
        <w:spacing w:after="0"/>
        <w:ind w:right="1229"/>
      </w:pPr>
      <w:r>
        <w:t>.data:00408538                                         ; .text:loc_406E64↑r ...</w:t>
      </w:r>
    </w:p>
    <w:p w14:paraId="641AA464" w14:textId="77777777" w:rsidR="00435C7A" w:rsidRDefault="00435C7A" w:rsidP="00435C7A">
      <w:pPr>
        <w:spacing w:after="0"/>
        <w:ind w:right="1229"/>
      </w:pPr>
      <w:r>
        <w:t>.data:0040853C unk_40853C      db    0                 ; DATA XREF: .text:00404914↑o</w:t>
      </w:r>
    </w:p>
    <w:p w14:paraId="6D217867" w14:textId="77777777" w:rsidR="00435C7A" w:rsidRDefault="00435C7A" w:rsidP="00435C7A">
      <w:pPr>
        <w:spacing w:after="0"/>
        <w:ind w:right="1229"/>
      </w:pPr>
      <w:r>
        <w:t>.data:0040853D                 db    0</w:t>
      </w:r>
    </w:p>
    <w:p w14:paraId="3814ECB9" w14:textId="77777777" w:rsidR="00435C7A" w:rsidRDefault="00435C7A" w:rsidP="00435C7A">
      <w:pPr>
        <w:spacing w:after="0"/>
        <w:ind w:right="1229"/>
      </w:pPr>
      <w:r>
        <w:t>.data:0040853E                 db    0</w:t>
      </w:r>
    </w:p>
    <w:p w14:paraId="15CA3EDD" w14:textId="77777777" w:rsidR="00435C7A" w:rsidRDefault="00435C7A" w:rsidP="00435C7A">
      <w:pPr>
        <w:spacing w:after="0"/>
        <w:ind w:right="1229"/>
      </w:pPr>
      <w:r>
        <w:t>.data:0040853F                 db    0</w:t>
      </w:r>
    </w:p>
    <w:p w14:paraId="0ADA6CF8" w14:textId="77777777" w:rsidR="00435C7A" w:rsidRDefault="00435C7A" w:rsidP="00435C7A">
      <w:pPr>
        <w:spacing w:after="0"/>
        <w:ind w:right="1229"/>
      </w:pPr>
      <w:r>
        <w:t>.data:00408540 unk_408540      db    0                 ; DATA XREF: .text:00404920↑o</w:t>
      </w:r>
    </w:p>
    <w:p w14:paraId="789320E9" w14:textId="77777777" w:rsidR="00435C7A" w:rsidRDefault="00435C7A" w:rsidP="00435C7A">
      <w:pPr>
        <w:spacing w:after="0"/>
        <w:ind w:right="1229"/>
      </w:pPr>
      <w:r>
        <w:t>.data:00408541                 db    0</w:t>
      </w:r>
    </w:p>
    <w:p w14:paraId="3F627B0A" w14:textId="77777777" w:rsidR="00435C7A" w:rsidRDefault="00435C7A" w:rsidP="00435C7A">
      <w:pPr>
        <w:spacing w:after="0"/>
        <w:ind w:right="1229"/>
      </w:pPr>
      <w:r>
        <w:t>.data:00408542                 db    0</w:t>
      </w:r>
    </w:p>
    <w:p w14:paraId="4016F3CB" w14:textId="77777777" w:rsidR="00435C7A" w:rsidRDefault="00435C7A" w:rsidP="00435C7A">
      <w:pPr>
        <w:spacing w:after="0"/>
        <w:ind w:right="1229"/>
      </w:pPr>
      <w:r>
        <w:t>.data:00408543                 db    0</w:t>
      </w:r>
    </w:p>
    <w:p w14:paraId="4B937F53" w14:textId="77777777" w:rsidR="00435C7A" w:rsidRDefault="00435C7A" w:rsidP="00435C7A">
      <w:pPr>
        <w:spacing w:after="0"/>
        <w:ind w:right="1229"/>
      </w:pPr>
      <w:r>
        <w:t>.data:00408544                 db    0</w:t>
      </w:r>
    </w:p>
    <w:p w14:paraId="74885F0D" w14:textId="77777777" w:rsidR="00435C7A" w:rsidRDefault="00435C7A" w:rsidP="00435C7A">
      <w:pPr>
        <w:spacing w:after="0"/>
        <w:ind w:right="1229"/>
      </w:pPr>
      <w:r>
        <w:t>.data:00408545                 db    0</w:t>
      </w:r>
    </w:p>
    <w:p w14:paraId="2EB37600" w14:textId="77777777" w:rsidR="00435C7A" w:rsidRDefault="00435C7A" w:rsidP="00435C7A">
      <w:pPr>
        <w:spacing w:after="0"/>
        <w:ind w:right="1229"/>
      </w:pPr>
      <w:r>
        <w:t>.data:00408546                 db    0</w:t>
      </w:r>
    </w:p>
    <w:p w14:paraId="35C2B6A4" w14:textId="77777777" w:rsidR="00435C7A" w:rsidRDefault="00435C7A" w:rsidP="00435C7A">
      <w:pPr>
        <w:spacing w:after="0"/>
        <w:ind w:right="1229"/>
      </w:pPr>
      <w:r>
        <w:t>.data:00408547                 db    0</w:t>
      </w:r>
    </w:p>
    <w:p w14:paraId="09E586DA" w14:textId="77777777" w:rsidR="00435C7A" w:rsidRDefault="00435C7A" w:rsidP="00435C7A">
      <w:pPr>
        <w:spacing w:after="0"/>
        <w:ind w:right="1229"/>
      </w:pPr>
      <w:r>
        <w:t>.data:00408548                 db    0</w:t>
      </w:r>
    </w:p>
    <w:p w14:paraId="4573016F" w14:textId="77777777" w:rsidR="00435C7A" w:rsidRDefault="00435C7A" w:rsidP="00435C7A">
      <w:pPr>
        <w:spacing w:after="0"/>
        <w:ind w:right="1229"/>
      </w:pPr>
      <w:r>
        <w:t>.data:00408549                 db    0</w:t>
      </w:r>
    </w:p>
    <w:p w14:paraId="680AC78E" w14:textId="77777777" w:rsidR="00435C7A" w:rsidRDefault="00435C7A" w:rsidP="00435C7A">
      <w:pPr>
        <w:spacing w:after="0"/>
        <w:ind w:right="1229"/>
      </w:pPr>
      <w:r>
        <w:lastRenderedPageBreak/>
        <w:t>.data:0040854A                 db    0</w:t>
      </w:r>
    </w:p>
    <w:p w14:paraId="00967053" w14:textId="77777777" w:rsidR="00435C7A" w:rsidRDefault="00435C7A" w:rsidP="00435C7A">
      <w:pPr>
        <w:spacing w:after="0"/>
        <w:ind w:right="1229"/>
      </w:pPr>
      <w:r>
        <w:t>.data:0040854B                 db    0</w:t>
      </w:r>
    </w:p>
    <w:p w14:paraId="265FDC8C" w14:textId="77777777" w:rsidR="00435C7A" w:rsidRDefault="00435C7A" w:rsidP="00435C7A">
      <w:pPr>
        <w:spacing w:after="0"/>
        <w:ind w:right="1229"/>
      </w:pPr>
      <w:r>
        <w:t>.data:0040854C                 db    0</w:t>
      </w:r>
    </w:p>
    <w:p w14:paraId="469CA9C5" w14:textId="77777777" w:rsidR="00435C7A" w:rsidRDefault="00435C7A" w:rsidP="00435C7A">
      <w:pPr>
        <w:spacing w:after="0"/>
        <w:ind w:right="1229"/>
      </w:pPr>
      <w:r>
        <w:t>.data:0040854D                 db    0</w:t>
      </w:r>
    </w:p>
    <w:p w14:paraId="0329D7C7" w14:textId="77777777" w:rsidR="00435C7A" w:rsidRDefault="00435C7A" w:rsidP="00435C7A">
      <w:pPr>
        <w:spacing w:after="0"/>
        <w:ind w:right="1229"/>
      </w:pPr>
      <w:r>
        <w:t>.data:0040854E                 db    0</w:t>
      </w:r>
    </w:p>
    <w:p w14:paraId="7747A9FB" w14:textId="77777777" w:rsidR="00435C7A" w:rsidRDefault="00435C7A" w:rsidP="00435C7A">
      <w:pPr>
        <w:spacing w:after="0"/>
        <w:ind w:right="1229"/>
      </w:pPr>
      <w:r>
        <w:t>.data:0040854F                 db    0</w:t>
      </w:r>
    </w:p>
    <w:p w14:paraId="13510756" w14:textId="77777777" w:rsidR="00435C7A" w:rsidRDefault="00435C7A" w:rsidP="00435C7A">
      <w:pPr>
        <w:spacing w:after="0"/>
        <w:ind w:right="1229"/>
      </w:pPr>
      <w:r>
        <w:t>.data:00408550                 db    0</w:t>
      </w:r>
    </w:p>
    <w:p w14:paraId="2693301B" w14:textId="77777777" w:rsidR="00435C7A" w:rsidRDefault="00435C7A" w:rsidP="00435C7A">
      <w:pPr>
        <w:spacing w:after="0"/>
        <w:ind w:right="1229"/>
      </w:pPr>
      <w:r>
        <w:t>.data:00408551                 db    0</w:t>
      </w:r>
    </w:p>
    <w:p w14:paraId="77A948AF" w14:textId="77777777" w:rsidR="00435C7A" w:rsidRDefault="00435C7A" w:rsidP="00435C7A">
      <w:pPr>
        <w:spacing w:after="0"/>
        <w:ind w:right="1229"/>
      </w:pPr>
      <w:r>
        <w:t>.data:00408552                 db    0</w:t>
      </w:r>
    </w:p>
    <w:p w14:paraId="3456495A" w14:textId="77777777" w:rsidR="00435C7A" w:rsidRDefault="00435C7A" w:rsidP="00435C7A">
      <w:pPr>
        <w:spacing w:after="0"/>
        <w:ind w:right="1229"/>
      </w:pPr>
      <w:r>
        <w:t>.data:00408553                 db    0</w:t>
      </w:r>
    </w:p>
    <w:p w14:paraId="6D48CB33" w14:textId="77777777" w:rsidR="00435C7A" w:rsidRDefault="00435C7A" w:rsidP="00435C7A">
      <w:pPr>
        <w:spacing w:after="0"/>
        <w:ind w:right="1229"/>
      </w:pPr>
      <w:r>
        <w:t>.data:00408554                 db    0</w:t>
      </w:r>
    </w:p>
    <w:p w14:paraId="1CA844A3" w14:textId="77777777" w:rsidR="00435C7A" w:rsidRDefault="00435C7A" w:rsidP="00435C7A">
      <w:pPr>
        <w:spacing w:after="0"/>
        <w:ind w:right="1229"/>
      </w:pPr>
      <w:r>
        <w:t>.data:00408555                 db    0</w:t>
      </w:r>
    </w:p>
    <w:p w14:paraId="7E5DE446" w14:textId="77777777" w:rsidR="00435C7A" w:rsidRDefault="00435C7A" w:rsidP="00435C7A">
      <w:pPr>
        <w:spacing w:after="0"/>
        <w:ind w:right="1229"/>
      </w:pPr>
      <w:r>
        <w:t>.data:00408556                 db    0</w:t>
      </w:r>
    </w:p>
    <w:p w14:paraId="730B4112" w14:textId="77777777" w:rsidR="00435C7A" w:rsidRDefault="00435C7A" w:rsidP="00435C7A">
      <w:pPr>
        <w:spacing w:after="0"/>
        <w:ind w:right="1229"/>
      </w:pPr>
      <w:r>
        <w:t>.data:00408557                 db    0</w:t>
      </w:r>
    </w:p>
    <w:p w14:paraId="11CC4242" w14:textId="77777777" w:rsidR="00435C7A" w:rsidRDefault="00435C7A" w:rsidP="00435C7A">
      <w:pPr>
        <w:spacing w:after="0"/>
        <w:ind w:right="1229"/>
      </w:pPr>
      <w:r>
        <w:t>.data:00408558                 db    0</w:t>
      </w:r>
    </w:p>
    <w:p w14:paraId="6416950C" w14:textId="77777777" w:rsidR="00435C7A" w:rsidRDefault="00435C7A" w:rsidP="00435C7A">
      <w:pPr>
        <w:spacing w:after="0"/>
        <w:ind w:right="1229"/>
      </w:pPr>
      <w:r>
        <w:t>.data:00408559                 db    0</w:t>
      </w:r>
    </w:p>
    <w:p w14:paraId="5160DA9B" w14:textId="77777777" w:rsidR="00435C7A" w:rsidRDefault="00435C7A" w:rsidP="00435C7A">
      <w:pPr>
        <w:spacing w:after="0"/>
        <w:ind w:right="1229"/>
      </w:pPr>
      <w:r>
        <w:t>.data:0040855A                 db    0</w:t>
      </w:r>
    </w:p>
    <w:p w14:paraId="0BAF3FB5" w14:textId="77777777" w:rsidR="00435C7A" w:rsidRDefault="00435C7A" w:rsidP="00435C7A">
      <w:pPr>
        <w:spacing w:after="0"/>
        <w:ind w:right="1229"/>
      </w:pPr>
      <w:r>
        <w:t>.data:0040855B                 db    0</w:t>
      </w:r>
    </w:p>
    <w:p w14:paraId="5D2BBC99" w14:textId="77777777" w:rsidR="00435C7A" w:rsidRDefault="00435C7A" w:rsidP="00435C7A">
      <w:pPr>
        <w:spacing w:after="0"/>
        <w:ind w:right="1229"/>
      </w:pPr>
      <w:r>
        <w:t>.data:0040855C                 db    0</w:t>
      </w:r>
    </w:p>
    <w:p w14:paraId="71EF1C1C" w14:textId="77777777" w:rsidR="00435C7A" w:rsidRDefault="00435C7A" w:rsidP="00435C7A">
      <w:pPr>
        <w:spacing w:after="0"/>
        <w:ind w:right="1229"/>
      </w:pPr>
      <w:r>
        <w:t>.data:0040855D                 db    0</w:t>
      </w:r>
    </w:p>
    <w:p w14:paraId="7D1658E7" w14:textId="77777777" w:rsidR="00435C7A" w:rsidRDefault="00435C7A" w:rsidP="00435C7A">
      <w:pPr>
        <w:spacing w:after="0"/>
        <w:ind w:right="1229"/>
      </w:pPr>
      <w:r>
        <w:t>.data:0040855E                 db    0</w:t>
      </w:r>
    </w:p>
    <w:p w14:paraId="5D5D8423" w14:textId="77777777" w:rsidR="00435C7A" w:rsidRDefault="00435C7A" w:rsidP="00435C7A">
      <w:pPr>
        <w:spacing w:after="0"/>
        <w:ind w:right="1229"/>
      </w:pPr>
      <w:r>
        <w:t>.data:0040855F                 db    0</w:t>
      </w:r>
    </w:p>
    <w:p w14:paraId="67A3140B" w14:textId="77777777" w:rsidR="00435C7A" w:rsidRDefault="00435C7A" w:rsidP="00435C7A">
      <w:pPr>
        <w:spacing w:after="0"/>
        <w:ind w:right="1229"/>
      </w:pPr>
      <w:r>
        <w:t>.data:00408560                 db    0</w:t>
      </w:r>
    </w:p>
    <w:p w14:paraId="7644E852" w14:textId="77777777" w:rsidR="00435C7A" w:rsidRDefault="00435C7A" w:rsidP="00435C7A">
      <w:pPr>
        <w:spacing w:after="0"/>
        <w:ind w:right="1229"/>
      </w:pPr>
      <w:r>
        <w:t>.data:00408561                 db    0</w:t>
      </w:r>
    </w:p>
    <w:p w14:paraId="4C919B6F" w14:textId="77777777" w:rsidR="00435C7A" w:rsidRDefault="00435C7A" w:rsidP="00435C7A">
      <w:pPr>
        <w:spacing w:after="0"/>
        <w:ind w:right="1229"/>
      </w:pPr>
      <w:r>
        <w:t>.data:00408562                 db    0</w:t>
      </w:r>
    </w:p>
    <w:p w14:paraId="0904BEBB" w14:textId="77777777" w:rsidR="00435C7A" w:rsidRDefault="00435C7A" w:rsidP="00435C7A">
      <w:pPr>
        <w:spacing w:after="0"/>
        <w:ind w:right="1229"/>
      </w:pPr>
      <w:r>
        <w:t>.data:00408563                 db    0</w:t>
      </w:r>
    </w:p>
    <w:p w14:paraId="1615B167" w14:textId="77777777" w:rsidR="00435C7A" w:rsidRDefault="00435C7A" w:rsidP="00435C7A">
      <w:pPr>
        <w:spacing w:after="0"/>
        <w:ind w:right="1229"/>
      </w:pPr>
      <w:r>
        <w:t>.data:00408564                 db    0</w:t>
      </w:r>
    </w:p>
    <w:p w14:paraId="59436900" w14:textId="77777777" w:rsidR="00435C7A" w:rsidRDefault="00435C7A" w:rsidP="00435C7A">
      <w:pPr>
        <w:spacing w:after="0"/>
        <w:ind w:right="1229"/>
      </w:pPr>
      <w:r>
        <w:t>.data:00408565                 db    0</w:t>
      </w:r>
    </w:p>
    <w:p w14:paraId="0A2001C4" w14:textId="77777777" w:rsidR="00435C7A" w:rsidRDefault="00435C7A" w:rsidP="00435C7A">
      <w:pPr>
        <w:spacing w:after="0"/>
        <w:ind w:right="1229"/>
      </w:pPr>
      <w:r>
        <w:t>.data:00408566                 db    0</w:t>
      </w:r>
    </w:p>
    <w:p w14:paraId="08F06ABD" w14:textId="77777777" w:rsidR="00435C7A" w:rsidRDefault="00435C7A" w:rsidP="00435C7A">
      <w:pPr>
        <w:spacing w:after="0"/>
        <w:ind w:right="1229"/>
      </w:pPr>
      <w:r>
        <w:t>.data:00408567                 db    0</w:t>
      </w:r>
    </w:p>
    <w:p w14:paraId="0A3B806C" w14:textId="77777777" w:rsidR="00435C7A" w:rsidRDefault="00435C7A" w:rsidP="00435C7A">
      <w:pPr>
        <w:spacing w:after="0"/>
        <w:ind w:right="1229"/>
      </w:pPr>
      <w:r>
        <w:t>.data:00408568                 db    0</w:t>
      </w:r>
    </w:p>
    <w:p w14:paraId="27BA65B6" w14:textId="77777777" w:rsidR="00435C7A" w:rsidRDefault="00435C7A" w:rsidP="00435C7A">
      <w:pPr>
        <w:spacing w:after="0"/>
        <w:ind w:right="1229"/>
      </w:pPr>
      <w:r>
        <w:t>.data:00408569                 db    0</w:t>
      </w:r>
    </w:p>
    <w:p w14:paraId="34DCAC9E" w14:textId="77777777" w:rsidR="00435C7A" w:rsidRDefault="00435C7A" w:rsidP="00435C7A">
      <w:pPr>
        <w:spacing w:after="0"/>
        <w:ind w:right="1229"/>
      </w:pPr>
      <w:r>
        <w:t>.data:0040856A                 db    0</w:t>
      </w:r>
    </w:p>
    <w:p w14:paraId="10D6F767" w14:textId="77777777" w:rsidR="00435C7A" w:rsidRDefault="00435C7A" w:rsidP="00435C7A">
      <w:pPr>
        <w:spacing w:after="0"/>
        <w:ind w:right="1229"/>
      </w:pPr>
      <w:r>
        <w:t>.data:0040856B                 db    0</w:t>
      </w:r>
    </w:p>
    <w:p w14:paraId="21DDE145" w14:textId="77777777" w:rsidR="00435C7A" w:rsidRDefault="00435C7A" w:rsidP="00435C7A">
      <w:pPr>
        <w:spacing w:after="0"/>
        <w:ind w:right="1229"/>
      </w:pPr>
      <w:r>
        <w:t>.data:0040856C                 db    0</w:t>
      </w:r>
    </w:p>
    <w:p w14:paraId="5817C60B" w14:textId="77777777" w:rsidR="00435C7A" w:rsidRDefault="00435C7A" w:rsidP="00435C7A">
      <w:pPr>
        <w:spacing w:after="0"/>
        <w:ind w:right="1229"/>
      </w:pPr>
      <w:r>
        <w:t>.data:0040856D                 db    0</w:t>
      </w:r>
    </w:p>
    <w:p w14:paraId="231573C2" w14:textId="77777777" w:rsidR="00435C7A" w:rsidRDefault="00435C7A" w:rsidP="00435C7A">
      <w:pPr>
        <w:spacing w:after="0"/>
        <w:ind w:right="1229"/>
      </w:pPr>
      <w:r>
        <w:t>.data:0040856E                 db    0</w:t>
      </w:r>
    </w:p>
    <w:p w14:paraId="09069233" w14:textId="77777777" w:rsidR="00435C7A" w:rsidRDefault="00435C7A" w:rsidP="00435C7A">
      <w:pPr>
        <w:spacing w:after="0"/>
        <w:ind w:right="1229"/>
      </w:pPr>
      <w:r>
        <w:t>.data:0040856F                 db    0</w:t>
      </w:r>
    </w:p>
    <w:p w14:paraId="5C237542" w14:textId="77777777" w:rsidR="00435C7A" w:rsidRDefault="00435C7A" w:rsidP="00435C7A">
      <w:pPr>
        <w:spacing w:after="0"/>
        <w:ind w:right="1229"/>
      </w:pPr>
      <w:r>
        <w:t>.data:00408570                 db    0</w:t>
      </w:r>
    </w:p>
    <w:p w14:paraId="575650CC" w14:textId="77777777" w:rsidR="00435C7A" w:rsidRDefault="00435C7A" w:rsidP="00435C7A">
      <w:pPr>
        <w:spacing w:after="0"/>
        <w:ind w:right="1229"/>
      </w:pPr>
      <w:r>
        <w:t>.data:00408571                 db    0</w:t>
      </w:r>
    </w:p>
    <w:p w14:paraId="25668A90" w14:textId="77777777" w:rsidR="00435C7A" w:rsidRDefault="00435C7A" w:rsidP="00435C7A">
      <w:pPr>
        <w:spacing w:after="0"/>
        <w:ind w:right="1229"/>
      </w:pPr>
      <w:r>
        <w:t>.data:00408572                 db    0</w:t>
      </w:r>
    </w:p>
    <w:p w14:paraId="69DE71BA" w14:textId="77777777" w:rsidR="00435C7A" w:rsidRDefault="00435C7A" w:rsidP="00435C7A">
      <w:pPr>
        <w:spacing w:after="0"/>
        <w:ind w:right="1229"/>
      </w:pPr>
      <w:r>
        <w:t>.data:00408573                 db    0</w:t>
      </w:r>
    </w:p>
    <w:p w14:paraId="15BDEE59" w14:textId="77777777" w:rsidR="00435C7A" w:rsidRDefault="00435C7A" w:rsidP="00435C7A">
      <w:pPr>
        <w:spacing w:after="0"/>
        <w:ind w:right="1229"/>
      </w:pPr>
      <w:r>
        <w:t>.data:00408574                 db    0</w:t>
      </w:r>
    </w:p>
    <w:p w14:paraId="326D96E3" w14:textId="77777777" w:rsidR="00435C7A" w:rsidRDefault="00435C7A" w:rsidP="00435C7A">
      <w:pPr>
        <w:spacing w:after="0"/>
        <w:ind w:right="1229"/>
      </w:pPr>
      <w:r>
        <w:t>.data:00408575                 db    0</w:t>
      </w:r>
    </w:p>
    <w:p w14:paraId="3142520A" w14:textId="77777777" w:rsidR="00435C7A" w:rsidRDefault="00435C7A" w:rsidP="00435C7A">
      <w:pPr>
        <w:spacing w:after="0"/>
        <w:ind w:right="1229"/>
      </w:pPr>
      <w:r>
        <w:lastRenderedPageBreak/>
        <w:t>.data:00408576                 db    0</w:t>
      </w:r>
    </w:p>
    <w:p w14:paraId="58521FB9" w14:textId="77777777" w:rsidR="00435C7A" w:rsidRDefault="00435C7A" w:rsidP="00435C7A">
      <w:pPr>
        <w:spacing w:after="0"/>
        <w:ind w:right="1229"/>
      </w:pPr>
      <w:r>
        <w:t>.data:00408577                 db    0</w:t>
      </w:r>
    </w:p>
    <w:p w14:paraId="6197F118" w14:textId="77777777" w:rsidR="00435C7A" w:rsidRDefault="00435C7A" w:rsidP="00435C7A">
      <w:pPr>
        <w:spacing w:after="0"/>
        <w:ind w:right="1229"/>
      </w:pPr>
      <w:r>
        <w:t>.data:00408578                 db    0</w:t>
      </w:r>
    </w:p>
    <w:p w14:paraId="1D090D59" w14:textId="77777777" w:rsidR="00435C7A" w:rsidRDefault="00435C7A" w:rsidP="00435C7A">
      <w:pPr>
        <w:spacing w:after="0"/>
        <w:ind w:right="1229"/>
      </w:pPr>
      <w:r>
        <w:t>.data:00408579                 db    0</w:t>
      </w:r>
    </w:p>
    <w:p w14:paraId="7F51CAD2" w14:textId="77777777" w:rsidR="00435C7A" w:rsidRDefault="00435C7A" w:rsidP="00435C7A">
      <w:pPr>
        <w:spacing w:after="0"/>
        <w:ind w:right="1229"/>
      </w:pPr>
      <w:r>
        <w:t>.data:0040857A                 db    0</w:t>
      </w:r>
    </w:p>
    <w:p w14:paraId="7FDEE308" w14:textId="77777777" w:rsidR="00435C7A" w:rsidRDefault="00435C7A" w:rsidP="00435C7A">
      <w:pPr>
        <w:spacing w:after="0"/>
        <w:ind w:right="1229"/>
      </w:pPr>
      <w:r>
        <w:t>.data:0040857B                 db    0</w:t>
      </w:r>
    </w:p>
    <w:p w14:paraId="24B896C7" w14:textId="77777777" w:rsidR="00435C7A" w:rsidRDefault="00435C7A" w:rsidP="00435C7A">
      <w:pPr>
        <w:spacing w:after="0"/>
        <w:ind w:right="1229"/>
      </w:pPr>
      <w:r>
        <w:t>.data:0040857C                 db    0</w:t>
      </w:r>
    </w:p>
    <w:p w14:paraId="587D2749" w14:textId="77777777" w:rsidR="00435C7A" w:rsidRDefault="00435C7A" w:rsidP="00435C7A">
      <w:pPr>
        <w:spacing w:after="0"/>
        <w:ind w:right="1229"/>
      </w:pPr>
      <w:r>
        <w:t>.data:0040857D                 db    0</w:t>
      </w:r>
    </w:p>
    <w:p w14:paraId="5458F0F0" w14:textId="77777777" w:rsidR="00435C7A" w:rsidRDefault="00435C7A" w:rsidP="00435C7A">
      <w:pPr>
        <w:spacing w:after="0"/>
        <w:ind w:right="1229"/>
      </w:pPr>
      <w:r>
        <w:t>.data:0040857E                 db    0</w:t>
      </w:r>
    </w:p>
    <w:p w14:paraId="732003B9" w14:textId="77777777" w:rsidR="00435C7A" w:rsidRDefault="00435C7A" w:rsidP="00435C7A">
      <w:pPr>
        <w:spacing w:after="0"/>
        <w:ind w:right="1229"/>
      </w:pPr>
      <w:r>
        <w:t>.data:0040857F                 db    0</w:t>
      </w:r>
    </w:p>
    <w:p w14:paraId="2E3BB68F" w14:textId="77777777" w:rsidR="00435C7A" w:rsidRDefault="00435C7A" w:rsidP="00435C7A">
      <w:pPr>
        <w:spacing w:after="0"/>
        <w:ind w:right="1229"/>
      </w:pPr>
      <w:r>
        <w:t>.data:00408580                 db    0</w:t>
      </w:r>
    </w:p>
    <w:p w14:paraId="43D76A95" w14:textId="77777777" w:rsidR="00435C7A" w:rsidRDefault="00435C7A" w:rsidP="00435C7A">
      <w:pPr>
        <w:spacing w:after="0"/>
        <w:ind w:right="1229"/>
      </w:pPr>
      <w:r>
        <w:t>.data:00408581                 db    0</w:t>
      </w:r>
    </w:p>
    <w:p w14:paraId="3A20BFC7" w14:textId="77777777" w:rsidR="00435C7A" w:rsidRDefault="00435C7A" w:rsidP="00435C7A">
      <w:pPr>
        <w:spacing w:after="0"/>
        <w:ind w:right="1229"/>
      </w:pPr>
      <w:r>
        <w:t>.data:00408582                 db    0</w:t>
      </w:r>
    </w:p>
    <w:p w14:paraId="156A137B" w14:textId="77777777" w:rsidR="00435C7A" w:rsidRDefault="00435C7A" w:rsidP="00435C7A">
      <w:pPr>
        <w:spacing w:after="0"/>
        <w:ind w:right="1229"/>
      </w:pPr>
      <w:r>
        <w:t>.data:00408583                 db    0</w:t>
      </w:r>
    </w:p>
    <w:p w14:paraId="217A1586" w14:textId="77777777" w:rsidR="00435C7A" w:rsidRDefault="00435C7A" w:rsidP="00435C7A">
      <w:pPr>
        <w:spacing w:after="0"/>
        <w:ind w:right="1229"/>
      </w:pPr>
      <w:r>
        <w:t>.data:00408584                 db    0</w:t>
      </w:r>
    </w:p>
    <w:p w14:paraId="6398863A" w14:textId="77777777" w:rsidR="00435C7A" w:rsidRDefault="00435C7A" w:rsidP="00435C7A">
      <w:pPr>
        <w:spacing w:after="0"/>
        <w:ind w:right="1229"/>
      </w:pPr>
      <w:r>
        <w:t>.data:00408585                 db    0</w:t>
      </w:r>
    </w:p>
    <w:p w14:paraId="6D624306" w14:textId="77777777" w:rsidR="00435C7A" w:rsidRDefault="00435C7A" w:rsidP="00435C7A">
      <w:pPr>
        <w:spacing w:after="0"/>
        <w:ind w:right="1229"/>
      </w:pPr>
      <w:r>
        <w:t>.data:00408586                 db    0</w:t>
      </w:r>
    </w:p>
    <w:p w14:paraId="6DB222DB" w14:textId="77777777" w:rsidR="00435C7A" w:rsidRDefault="00435C7A" w:rsidP="00435C7A">
      <w:pPr>
        <w:spacing w:after="0"/>
        <w:ind w:right="1229"/>
      </w:pPr>
      <w:r>
        <w:t>.data:00408587                 db    0</w:t>
      </w:r>
    </w:p>
    <w:p w14:paraId="65F01821" w14:textId="77777777" w:rsidR="00435C7A" w:rsidRDefault="00435C7A" w:rsidP="00435C7A">
      <w:pPr>
        <w:spacing w:after="0"/>
        <w:ind w:right="1229"/>
      </w:pPr>
      <w:r>
        <w:t>.data:00408588                 db    0</w:t>
      </w:r>
    </w:p>
    <w:p w14:paraId="46DA8B78" w14:textId="77777777" w:rsidR="00435C7A" w:rsidRDefault="00435C7A" w:rsidP="00435C7A">
      <w:pPr>
        <w:spacing w:after="0"/>
        <w:ind w:right="1229"/>
      </w:pPr>
      <w:r>
        <w:t>.data:00408589                 db    0</w:t>
      </w:r>
    </w:p>
    <w:p w14:paraId="4925607F" w14:textId="77777777" w:rsidR="00435C7A" w:rsidRDefault="00435C7A" w:rsidP="00435C7A">
      <w:pPr>
        <w:spacing w:after="0"/>
        <w:ind w:right="1229"/>
      </w:pPr>
      <w:r>
        <w:t>.data:0040858A                 db    0</w:t>
      </w:r>
    </w:p>
    <w:p w14:paraId="39F3C32D" w14:textId="77777777" w:rsidR="00435C7A" w:rsidRDefault="00435C7A" w:rsidP="00435C7A">
      <w:pPr>
        <w:spacing w:after="0"/>
        <w:ind w:right="1229"/>
      </w:pPr>
      <w:r>
        <w:t>.data:0040858B                 db    0</w:t>
      </w:r>
    </w:p>
    <w:p w14:paraId="5793636C" w14:textId="77777777" w:rsidR="00435C7A" w:rsidRDefault="00435C7A" w:rsidP="00435C7A">
      <w:pPr>
        <w:spacing w:after="0"/>
        <w:ind w:right="1229"/>
      </w:pPr>
      <w:r>
        <w:t>.data:0040858C                 db    0</w:t>
      </w:r>
    </w:p>
    <w:p w14:paraId="4C5A0A6A" w14:textId="77777777" w:rsidR="00435C7A" w:rsidRDefault="00435C7A" w:rsidP="00435C7A">
      <w:pPr>
        <w:spacing w:after="0"/>
        <w:ind w:right="1229"/>
      </w:pPr>
      <w:r>
        <w:t>.data:0040858D                 db    0</w:t>
      </w:r>
    </w:p>
    <w:p w14:paraId="354E58BA" w14:textId="77777777" w:rsidR="00435C7A" w:rsidRDefault="00435C7A" w:rsidP="00435C7A">
      <w:pPr>
        <w:spacing w:after="0"/>
        <w:ind w:right="1229"/>
      </w:pPr>
      <w:r>
        <w:t>.data:0040858E                 db    0</w:t>
      </w:r>
    </w:p>
    <w:p w14:paraId="19AEB7B5" w14:textId="77777777" w:rsidR="00435C7A" w:rsidRDefault="00435C7A" w:rsidP="00435C7A">
      <w:pPr>
        <w:spacing w:after="0"/>
        <w:ind w:right="1229"/>
      </w:pPr>
      <w:r>
        <w:t>.data:0040858F                 db    0</w:t>
      </w:r>
    </w:p>
    <w:p w14:paraId="5ECA4FF4" w14:textId="77777777" w:rsidR="00435C7A" w:rsidRDefault="00435C7A" w:rsidP="00435C7A">
      <w:pPr>
        <w:spacing w:after="0"/>
        <w:ind w:right="1229"/>
      </w:pPr>
      <w:r>
        <w:t>.data:00408590                 db    0</w:t>
      </w:r>
    </w:p>
    <w:p w14:paraId="126A1C22" w14:textId="77777777" w:rsidR="00435C7A" w:rsidRDefault="00435C7A" w:rsidP="00435C7A">
      <w:pPr>
        <w:spacing w:after="0"/>
        <w:ind w:right="1229"/>
      </w:pPr>
      <w:r>
        <w:t>.data:00408591                 db    0</w:t>
      </w:r>
    </w:p>
    <w:p w14:paraId="0BC60BB0" w14:textId="77777777" w:rsidR="00435C7A" w:rsidRDefault="00435C7A" w:rsidP="00435C7A">
      <w:pPr>
        <w:spacing w:after="0"/>
        <w:ind w:right="1229"/>
      </w:pPr>
      <w:r>
        <w:t>.data:00408592                 db    0</w:t>
      </w:r>
    </w:p>
    <w:p w14:paraId="47BB0F6A" w14:textId="77777777" w:rsidR="00435C7A" w:rsidRDefault="00435C7A" w:rsidP="00435C7A">
      <w:pPr>
        <w:spacing w:after="0"/>
        <w:ind w:right="1229"/>
      </w:pPr>
      <w:r>
        <w:t>.data:00408593                 db    0</w:t>
      </w:r>
    </w:p>
    <w:p w14:paraId="6E4B435A" w14:textId="77777777" w:rsidR="00435C7A" w:rsidRDefault="00435C7A" w:rsidP="00435C7A">
      <w:pPr>
        <w:spacing w:after="0"/>
        <w:ind w:right="1229"/>
      </w:pPr>
      <w:r>
        <w:t>.data:00408594                 db    0</w:t>
      </w:r>
    </w:p>
    <w:p w14:paraId="5863B879" w14:textId="77777777" w:rsidR="00435C7A" w:rsidRDefault="00435C7A" w:rsidP="00435C7A">
      <w:pPr>
        <w:spacing w:after="0"/>
        <w:ind w:right="1229"/>
      </w:pPr>
      <w:r>
        <w:t>.data:00408595                 db    0</w:t>
      </w:r>
    </w:p>
    <w:p w14:paraId="04A8DFA3" w14:textId="77777777" w:rsidR="00435C7A" w:rsidRDefault="00435C7A" w:rsidP="00435C7A">
      <w:pPr>
        <w:spacing w:after="0"/>
        <w:ind w:right="1229"/>
      </w:pPr>
      <w:r>
        <w:t>.data:00408596                 db    0</w:t>
      </w:r>
    </w:p>
    <w:p w14:paraId="5D983659" w14:textId="77777777" w:rsidR="00435C7A" w:rsidRDefault="00435C7A" w:rsidP="00435C7A">
      <w:pPr>
        <w:spacing w:after="0"/>
        <w:ind w:right="1229"/>
      </w:pPr>
      <w:r>
        <w:t>.data:00408597                 db    0</w:t>
      </w:r>
    </w:p>
    <w:p w14:paraId="3369CEC6" w14:textId="77777777" w:rsidR="00435C7A" w:rsidRDefault="00435C7A" w:rsidP="00435C7A">
      <w:pPr>
        <w:spacing w:after="0"/>
        <w:ind w:right="1229"/>
      </w:pPr>
      <w:r>
        <w:t>.data:00408598                 db    0</w:t>
      </w:r>
    </w:p>
    <w:p w14:paraId="7D2E3E9E" w14:textId="77777777" w:rsidR="00435C7A" w:rsidRDefault="00435C7A" w:rsidP="00435C7A">
      <w:pPr>
        <w:spacing w:after="0"/>
        <w:ind w:right="1229"/>
      </w:pPr>
      <w:r>
        <w:t>.data:00408599                 db    0</w:t>
      </w:r>
    </w:p>
    <w:p w14:paraId="7225388B" w14:textId="77777777" w:rsidR="00435C7A" w:rsidRDefault="00435C7A" w:rsidP="00435C7A">
      <w:pPr>
        <w:spacing w:after="0"/>
        <w:ind w:right="1229"/>
      </w:pPr>
      <w:r>
        <w:t>.data:0040859A                 db    0</w:t>
      </w:r>
    </w:p>
    <w:p w14:paraId="18F72429" w14:textId="77777777" w:rsidR="00435C7A" w:rsidRDefault="00435C7A" w:rsidP="00435C7A">
      <w:pPr>
        <w:spacing w:after="0"/>
        <w:ind w:right="1229"/>
      </w:pPr>
      <w:r>
        <w:t>.data:0040859B                 db    0</w:t>
      </w:r>
    </w:p>
    <w:p w14:paraId="5C32EF84" w14:textId="77777777" w:rsidR="00435C7A" w:rsidRDefault="00435C7A" w:rsidP="00435C7A">
      <w:pPr>
        <w:spacing w:after="0"/>
        <w:ind w:right="1229"/>
      </w:pPr>
      <w:r>
        <w:t>.data:0040859C                 db    0</w:t>
      </w:r>
    </w:p>
    <w:p w14:paraId="291B84C1" w14:textId="77777777" w:rsidR="00435C7A" w:rsidRDefault="00435C7A" w:rsidP="00435C7A">
      <w:pPr>
        <w:spacing w:after="0"/>
        <w:ind w:right="1229"/>
      </w:pPr>
      <w:r>
        <w:t>.data:0040859D                 db    0</w:t>
      </w:r>
    </w:p>
    <w:p w14:paraId="1FC0A5E0" w14:textId="77777777" w:rsidR="00435C7A" w:rsidRDefault="00435C7A" w:rsidP="00435C7A">
      <w:pPr>
        <w:spacing w:after="0"/>
        <w:ind w:right="1229"/>
      </w:pPr>
      <w:r>
        <w:t>.data:0040859E                 db    0</w:t>
      </w:r>
    </w:p>
    <w:p w14:paraId="3CA839F9" w14:textId="77777777" w:rsidR="00435C7A" w:rsidRDefault="00435C7A" w:rsidP="00435C7A">
      <w:pPr>
        <w:spacing w:after="0"/>
        <w:ind w:right="1229"/>
      </w:pPr>
      <w:r>
        <w:t>.data:0040859F                 db    0</w:t>
      </w:r>
    </w:p>
    <w:p w14:paraId="1CC4D6C2" w14:textId="77777777" w:rsidR="00435C7A" w:rsidRDefault="00435C7A" w:rsidP="00435C7A">
      <w:pPr>
        <w:spacing w:after="0"/>
        <w:ind w:right="1229"/>
      </w:pPr>
      <w:r>
        <w:t>.data:004085A0                 db    0</w:t>
      </w:r>
    </w:p>
    <w:p w14:paraId="466F8706" w14:textId="77777777" w:rsidR="00435C7A" w:rsidRDefault="00435C7A" w:rsidP="00435C7A">
      <w:pPr>
        <w:spacing w:after="0"/>
        <w:ind w:right="1229"/>
      </w:pPr>
      <w:r>
        <w:t>.data:004085A1                 db    0</w:t>
      </w:r>
    </w:p>
    <w:p w14:paraId="3F9BD403" w14:textId="77777777" w:rsidR="00435C7A" w:rsidRDefault="00435C7A" w:rsidP="00435C7A">
      <w:pPr>
        <w:spacing w:after="0"/>
        <w:ind w:right="1229"/>
      </w:pPr>
      <w:r>
        <w:lastRenderedPageBreak/>
        <w:t>.data:004085A2                 db    0</w:t>
      </w:r>
    </w:p>
    <w:p w14:paraId="582140F8" w14:textId="77777777" w:rsidR="00435C7A" w:rsidRDefault="00435C7A" w:rsidP="00435C7A">
      <w:pPr>
        <w:spacing w:after="0"/>
        <w:ind w:right="1229"/>
      </w:pPr>
      <w:r>
        <w:t>.data:004085A3                 db    0</w:t>
      </w:r>
    </w:p>
    <w:p w14:paraId="0EC647AF" w14:textId="77777777" w:rsidR="00435C7A" w:rsidRDefault="00435C7A" w:rsidP="00435C7A">
      <w:pPr>
        <w:spacing w:after="0"/>
        <w:ind w:right="1229"/>
      </w:pPr>
      <w:r>
        <w:t>.data:004085A4                 db    0</w:t>
      </w:r>
    </w:p>
    <w:p w14:paraId="67B8B307" w14:textId="77777777" w:rsidR="00435C7A" w:rsidRDefault="00435C7A" w:rsidP="00435C7A">
      <w:pPr>
        <w:spacing w:after="0"/>
        <w:ind w:right="1229"/>
      </w:pPr>
      <w:r>
        <w:t>.data:004085A5                 db    0</w:t>
      </w:r>
    </w:p>
    <w:p w14:paraId="33B9050F" w14:textId="77777777" w:rsidR="00435C7A" w:rsidRDefault="00435C7A" w:rsidP="00435C7A">
      <w:pPr>
        <w:spacing w:after="0"/>
        <w:ind w:right="1229"/>
      </w:pPr>
      <w:r>
        <w:t>.data:004085A6                 db    0</w:t>
      </w:r>
    </w:p>
    <w:p w14:paraId="5C03F168" w14:textId="77777777" w:rsidR="00435C7A" w:rsidRDefault="00435C7A" w:rsidP="00435C7A">
      <w:pPr>
        <w:spacing w:after="0"/>
        <w:ind w:right="1229"/>
      </w:pPr>
      <w:r>
        <w:t>.data:004085A7                 db    0</w:t>
      </w:r>
    </w:p>
    <w:p w14:paraId="1E50FE45" w14:textId="77777777" w:rsidR="00435C7A" w:rsidRDefault="00435C7A" w:rsidP="00435C7A">
      <w:pPr>
        <w:spacing w:after="0"/>
        <w:ind w:right="1229"/>
      </w:pPr>
      <w:r>
        <w:t>.data:004085A8                 db    0</w:t>
      </w:r>
    </w:p>
    <w:p w14:paraId="24376E97" w14:textId="77777777" w:rsidR="00435C7A" w:rsidRDefault="00435C7A" w:rsidP="00435C7A">
      <w:pPr>
        <w:spacing w:after="0"/>
        <w:ind w:right="1229"/>
      </w:pPr>
      <w:r>
        <w:t>.data:004085A9                 db    0</w:t>
      </w:r>
    </w:p>
    <w:p w14:paraId="7D9A624E" w14:textId="77777777" w:rsidR="00435C7A" w:rsidRDefault="00435C7A" w:rsidP="00435C7A">
      <w:pPr>
        <w:spacing w:after="0"/>
        <w:ind w:right="1229"/>
      </w:pPr>
      <w:r>
        <w:t>.data:004085AA                 db    0</w:t>
      </w:r>
    </w:p>
    <w:p w14:paraId="26BA472B" w14:textId="77777777" w:rsidR="00435C7A" w:rsidRDefault="00435C7A" w:rsidP="00435C7A">
      <w:pPr>
        <w:spacing w:after="0"/>
        <w:ind w:right="1229"/>
      </w:pPr>
      <w:r>
        <w:t>.data:004085AB                 db    0</w:t>
      </w:r>
    </w:p>
    <w:p w14:paraId="534907C6" w14:textId="77777777" w:rsidR="00435C7A" w:rsidRDefault="00435C7A" w:rsidP="00435C7A">
      <w:pPr>
        <w:spacing w:after="0"/>
        <w:ind w:right="1229"/>
      </w:pPr>
      <w:r>
        <w:t>.data:004085AC                 db    0</w:t>
      </w:r>
    </w:p>
    <w:p w14:paraId="33BC17E3" w14:textId="77777777" w:rsidR="00435C7A" w:rsidRDefault="00435C7A" w:rsidP="00435C7A">
      <w:pPr>
        <w:spacing w:after="0"/>
        <w:ind w:right="1229"/>
      </w:pPr>
      <w:r>
        <w:t>.data:004085AD                 db    0</w:t>
      </w:r>
    </w:p>
    <w:p w14:paraId="51ED3AF4" w14:textId="77777777" w:rsidR="00435C7A" w:rsidRDefault="00435C7A" w:rsidP="00435C7A">
      <w:pPr>
        <w:spacing w:after="0"/>
        <w:ind w:right="1229"/>
      </w:pPr>
      <w:r>
        <w:t>.data:004085AE                 db    0</w:t>
      </w:r>
    </w:p>
    <w:p w14:paraId="14FB742A" w14:textId="77777777" w:rsidR="00435C7A" w:rsidRDefault="00435C7A" w:rsidP="00435C7A">
      <w:pPr>
        <w:spacing w:after="0"/>
        <w:ind w:right="1229"/>
      </w:pPr>
      <w:r>
        <w:t>.data:004085AF                 db    0</w:t>
      </w:r>
    </w:p>
    <w:p w14:paraId="0DA43AB7" w14:textId="77777777" w:rsidR="00435C7A" w:rsidRDefault="00435C7A" w:rsidP="00435C7A">
      <w:pPr>
        <w:spacing w:after="0"/>
        <w:ind w:right="1229"/>
      </w:pPr>
      <w:r>
        <w:t>.data:004085B0                 db    0</w:t>
      </w:r>
    </w:p>
    <w:p w14:paraId="706D2E95" w14:textId="77777777" w:rsidR="00435C7A" w:rsidRDefault="00435C7A" w:rsidP="00435C7A">
      <w:pPr>
        <w:spacing w:after="0"/>
        <w:ind w:right="1229"/>
      </w:pPr>
      <w:r>
        <w:t>.data:004085B1                 db    0</w:t>
      </w:r>
    </w:p>
    <w:p w14:paraId="27A0FB7F" w14:textId="77777777" w:rsidR="00435C7A" w:rsidRDefault="00435C7A" w:rsidP="00435C7A">
      <w:pPr>
        <w:spacing w:after="0"/>
        <w:ind w:right="1229"/>
      </w:pPr>
      <w:r>
        <w:t>.data:004085B2                 db    0</w:t>
      </w:r>
    </w:p>
    <w:p w14:paraId="65DD0A3B" w14:textId="77777777" w:rsidR="00435C7A" w:rsidRDefault="00435C7A" w:rsidP="00435C7A">
      <w:pPr>
        <w:spacing w:after="0"/>
        <w:ind w:right="1229"/>
      </w:pPr>
      <w:r>
        <w:t>.data:004085B3                 db    0</w:t>
      </w:r>
    </w:p>
    <w:p w14:paraId="6BDE6421" w14:textId="77777777" w:rsidR="00435C7A" w:rsidRDefault="00435C7A" w:rsidP="00435C7A">
      <w:pPr>
        <w:spacing w:after="0"/>
        <w:ind w:right="1229"/>
      </w:pPr>
      <w:r>
        <w:t>.data:004085B4                 db    0</w:t>
      </w:r>
    </w:p>
    <w:p w14:paraId="4DB43901" w14:textId="77777777" w:rsidR="00435C7A" w:rsidRDefault="00435C7A" w:rsidP="00435C7A">
      <w:pPr>
        <w:spacing w:after="0"/>
        <w:ind w:right="1229"/>
      </w:pPr>
      <w:r>
        <w:t>.data:004085B5                 db    0</w:t>
      </w:r>
    </w:p>
    <w:p w14:paraId="15FBAE50" w14:textId="77777777" w:rsidR="00435C7A" w:rsidRDefault="00435C7A" w:rsidP="00435C7A">
      <w:pPr>
        <w:spacing w:after="0"/>
        <w:ind w:right="1229"/>
      </w:pPr>
      <w:r>
        <w:t>.data:004085B6                 db    0</w:t>
      </w:r>
    </w:p>
    <w:p w14:paraId="735AE975" w14:textId="77777777" w:rsidR="00435C7A" w:rsidRDefault="00435C7A" w:rsidP="00435C7A">
      <w:pPr>
        <w:spacing w:after="0"/>
        <w:ind w:right="1229"/>
      </w:pPr>
      <w:r>
        <w:t>.data:004085B7                 db    0</w:t>
      </w:r>
    </w:p>
    <w:p w14:paraId="01BB28C4" w14:textId="77777777" w:rsidR="00435C7A" w:rsidRDefault="00435C7A" w:rsidP="00435C7A">
      <w:pPr>
        <w:spacing w:after="0"/>
        <w:ind w:right="1229"/>
      </w:pPr>
      <w:r>
        <w:t>.data:004085B8                 db    0</w:t>
      </w:r>
    </w:p>
    <w:p w14:paraId="0417930A" w14:textId="77777777" w:rsidR="00435C7A" w:rsidRDefault="00435C7A" w:rsidP="00435C7A">
      <w:pPr>
        <w:spacing w:after="0"/>
        <w:ind w:right="1229"/>
      </w:pPr>
      <w:r>
        <w:t>.data:004085B9                 db    0</w:t>
      </w:r>
    </w:p>
    <w:p w14:paraId="1770A414" w14:textId="77777777" w:rsidR="00435C7A" w:rsidRDefault="00435C7A" w:rsidP="00435C7A">
      <w:pPr>
        <w:spacing w:after="0"/>
        <w:ind w:right="1229"/>
      </w:pPr>
      <w:r>
        <w:t>.data:004085BA                 db    0</w:t>
      </w:r>
    </w:p>
    <w:p w14:paraId="57535BA3" w14:textId="77777777" w:rsidR="00435C7A" w:rsidRDefault="00435C7A" w:rsidP="00435C7A">
      <w:pPr>
        <w:spacing w:after="0"/>
        <w:ind w:right="1229"/>
      </w:pPr>
      <w:r>
        <w:t>.data:004085BB                 db    0</w:t>
      </w:r>
    </w:p>
    <w:p w14:paraId="33EF58A4" w14:textId="77777777" w:rsidR="00435C7A" w:rsidRDefault="00435C7A" w:rsidP="00435C7A">
      <w:pPr>
        <w:spacing w:after="0"/>
        <w:ind w:right="1229"/>
      </w:pPr>
      <w:r>
        <w:t>.data:004085BC                 db    0</w:t>
      </w:r>
    </w:p>
    <w:p w14:paraId="00285443" w14:textId="77777777" w:rsidR="00435C7A" w:rsidRDefault="00435C7A" w:rsidP="00435C7A">
      <w:pPr>
        <w:spacing w:after="0"/>
        <w:ind w:right="1229"/>
      </w:pPr>
      <w:r>
        <w:t>.data:004085BD                 db    0</w:t>
      </w:r>
    </w:p>
    <w:p w14:paraId="26354929" w14:textId="77777777" w:rsidR="00435C7A" w:rsidRDefault="00435C7A" w:rsidP="00435C7A">
      <w:pPr>
        <w:spacing w:after="0"/>
        <w:ind w:right="1229"/>
      </w:pPr>
      <w:r>
        <w:t>.data:004085BE                 db    0</w:t>
      </w:r>
    </w:p>
    <w:p w14:paraId="654473EC" w14:textId="77777777" w:rsidR="00435C7A" w:rsidRDefault="00435C7A" w:rsidP="00435C7A">
      <w:pPr>
        <w:spacing w:after="0"/>
        <w:ind w:right="1229"/>
      </w:pPr>
      <w:r>
        <w:t>.data:004085BF                 db    0</w:t>
      </w:r>
    </w:p>
    <w:p w14:paraId="0E201EA5" w14:textId="77777777" w:rsidR="00435C7A" w:rsidRDefault="00435C7A" w:rsidP="00435C7A">
      <w:pPr>
        <w:spacing w:after="0"/>
        <w:ind w:right="1229"/>
      </w:pPr>
      <w:r>
        <w:t>.data:004085C0                 db    0</w:t>
      </w:r>
    </w:p>
    <w:p w14:paraId="014467BA" w14:textId="77777777" w:rsidR="00435C7A" w:rsidRDefault="00435C7A" w:rsidP="00435C7A">
      <w:pPr>
        <w:spacing w:after="0"/>
        <w:ind w:right="1229"/>
      </w:pPr>
      <w:r>
        <w:t>.data:004085C1                 db    0</w:t>
      </w:r>
    </w:p>
    <w:p w14:paraId="384BFE7F" w14:textId="77777777" w:rsidR="00435C7A" w:rsidRDefault="00435C7A" w:rsidP="00435C7A">
      <w:pPr>
        <w:spacing w:after="0"/>
        <w:ind w:right="1229"/>
      </w:pPr>
      <w:r>
        <w:t>.data:004085C2                 db    0</w:t>
      </w:r>
    </w:p>
    <w:p w14:paraId="566F2341" w14:textId="77777777" w:rsidR="00435C7A" w:rsidRDefault="00435C7A" w:rsidP="00435C7A">
      <w:pPr>
        <w:spacing w:after="0"/>
        <w:ind w:right="1229"/>
      </w:pPr>
      <w:r>
        <w:t>.data:004085C3                 db    0</w:t>
      </w:r>
    </w:p>
    <w:p w14:paraId="00A8671C" w14:textId="77777777" w:rsidR="00435C7A" w:rsidRDefault="00435C7A" w:rsidP="00435C7A">
      <w:pPr>
        <w:spacing w:after="0"/>
        <w:ind w:right="1229"/>
      </w:pPr>
      <w:r>
        <w:t>.data:004085C4                 db    0</w:t>
      </w:r>
    </w:p>
    <w:p w14:paraId="57883F43" w14:textId="77777777" w:rsidR="00435C7A" w:rsidRDefault="00435C7A" w:rsidP="00435C7A">
      <w:pPr>
        <w:spacing w:after="0"/>
        <w:ind w:right="1229"/>
      </w:pPr>
      <w:r>
        <w:t>.data:004085C5                 db    0</w:t>
      </w:r>
    </w:p>
    <w:p w14:paraId="20EFDFFC" w14:textId="77777777" w:rsidR="00435C7A" w:rsidRDefault="00435C7A" w:rsidP="00435C7A">
      <w:pPr>
        <w:spacing w:after="0"/>
        <w:ind w:right="1229"/>
      </w:pPr>
      <w:r>
        <w:t>.data:004085C6                 db    0</w:t>
      </w:r>
    </w:p>
    <w:p w14:paraId="2D70820B" w14:textId="77777777" w:rsidR="00435C7A" w:rsidRDefault="00435C7A" w:rsidP="00435C7A">
      <w:pPr>
        <w:spacing w:after="0"/>
        <w:ind w:right="1229"/>
      </w:pPr>
      <w:r>
        <w:t>.data:004085C7                 db    0</w:t>
      </w:r>
    </w:p>
    <w:p w14:paraId="50399C03" w14:textId="77777777" w:rsidR="00435C7A" w:rsidRDefault="00435C7A" w:rsidP="00435C7A">
      <w:pPr>
        <w:spacing w:after="0"/>
        <w:ind w:right="1229"/>
      </w:pPr>
      <w:r>
        <w:t>.data:004085C8                 db    0</w:t>
      </w:r>
    </w:p>
    <w:p w14:paraId="4D230BE3" w14:textId="77777777" w:rsidR="00435C7A" w:rsidRDefault="00435C7A" w:rsidP="00435C7A">
      <w:pPr>
        <w:spacing w:after="0"/>
        <w:ind w:right="1229"/>
      </w:pPr>
      <w:r>
        <w:t>.data:004085C9                 db    0</w:t>
      </w:r>
    </w:p>
    <w:p w14:paraId="548BD36A" w14:textId="77777777" w:rsidR="00435C7A" w:rsidRDefault="00435C7A" w:rsidP="00435C7A">
      <w:pPr>
        <w:spacing w:after="0"/>
        <w:ind w:right="1229"/>
      </w:pPr>
      <w:r>
        <w:t>.data:004085CA                 db    0</w:t>
      </w:r>
    </w:p>
    <w:p w14:paraId="133A5C15" w14:textId="77777777" w:rsidR="00435C7A" w:rsidRDefault="00435C7A" w:rsidP="00435C7A">
      <w:pPr>
        <w:spacing w:after="0"/>
        <w:ind w:right="1229"/>
      </w:pPr>
      <w:r>
        <w:t>.data:004085CB                 db    0</w:t>
      </w:r>
    </w:p>
    <w:p w14:paraId="40EB4B8C" w14:textId="77777777" w:rsidR="00435C7A" w:rsidRDefault="00435C7A" w:rsidP="00435C7A">
      <w:pPr>
        <w:spacing w:after="0"/>
        <w:ind w:right="1229"/>
      </w:pPr>
      <w:r>
        <w:t>.data:004085CC                 db    0</w:t>
      </w:r>
    </w:p>
    <w:p w14:paraId="1DBE235C" w14:textId="77777777" w:rsidR="00435C7A" w:rsidRDefault="00435C7A" w:rsidP="00435C7A">
      <w:pPr>
        <w:spacing w:after="0"/>
        <w:ind w:right="1229"/>
      </w:pPr>
      <w:r>
        <w:t>.data:004085CD                 db    0</w:t>
      </w:r>
    </w:p>
    <w:p w14:paraId="225F50AC" w14:textId="77777777" w:rsidR="00435C7A" w:rsidRDefault="00435C7A" w:rsidP="00435C7A">
      <w:pPr>
        <w:spacing w:after="0"/>
        <w:ind w:right="1229"/>
      </w:pPr>
      <w:r>
        <w:lastRenderedPageBreak/>
        <w:t>.data:004085CE                 db    0</w:t>
      </w:r>
    </w:p>
    <w:p w14:paraId="3DA69E91" w14:textId="77777777" w:rsidR="00435C7A" w:rsidRDefault="00435C7A" w:rsidP="00435C7A">
      <w:pPr>
        <w:spacing w:after="0"/>
        <w:ind w:right="1229"/>
      </w:pPr>
      <w:r>
        <w:t>.data:004085CF                 db    0</w:t>
      </w:r>
    </w:p>
    <w:p w14:paraId="3C1DF07A" w14:textId="77777777" w:rsidR="00435C7A" w:rsidRDefault="00435C7A" w:rsidP="00435C7A">
      <w:pPr>
        <w:spacing w:after="0"/>
        <w:ind w:right="1229"/>
      </w:pPr>
      <w:r>
        <w:t>.data:004085D0                 db    0</w:t>
      </w:r>
    </w:p>
    <w:p w14:paraId="639F3CF4" w14:textId="77777777" w:rsidR="00435C7A" w:rsidRDefault="00435C7A" w:rsidP="00435C7A">
      <w:pPr>
        <w:spacing w:after="0"/>
        <w:ind w:right="1229"/>
      </w:pPr>
      <w:r>
        <w:t>.data:004085D1                 db    0</w:t>
      </w:r>
    </w:p>
    <w:p w14:paraId="6EF2452A" w14:textId="77777777" w:rsidR="00435C7A" w:rsidRDefault="00435C7A" w:rsidP="00435C7A">
      <w:pPr>
        <w:spacing w:after="0"/>
        <w:ind w:right="1229"/>
      </w:pPr>
      <w:r>
        <w:t>.data:004085D2                 db    0</w:t>
      </w:r>
    </w:p>
    <w:p w14:paraId="5F544502" w14:textId="77777777" w:rsidR="00435C7A" w:rsidRDefault="00435C7A" w:rsidP="00435C7A">
      <w:pPr>
        <w:spacing w:after="0"/>
        <w:ind w:right="1229"/>
      </w:pPr>
      <w:r>
        <w:t>.data:004085D3                 db    0</w:t>
      </w:r>
    </w:p>
    <w:p w14:paraId="3EE8352B" w14:textId="77777777" w:rsidR="00435C7A" w:rsidRDefault="00435C7A" w:rsidP="00435C7A">
      <w:pPr>
        <w:spacing w:after="0"/>
        <w:ind w:right="1229"/>
      </w:pPr>
      <w:r>
        <w:t>.data:004085D4                 db    0</w:t>
      </w:r>
    </w:p>
    <w:p w14:paraId="6D4C8B7C" w14:textId="77777777" w:rsidR="00435C7A" w:rsidRDefault="00435C7A" w:rsidP="00435C7A">
      <w:pPr>
        <w:spacing w:after="0"/>
        <w:ind w:right="1229"/>
      </w:pPr>
      <w:r>
        <w:t>.data:004085D5                 db    0</w:t>
      </w:r>
    </w:p>
    <w:p w14:paraId="2C8FFE39" w14:textId="77777777" w:rsidR="00435C7A" w:rsidRDefault="00435C7A" w:rsidP="00435C7A">
      <w:pPr>
        <w:spacing w:after="0"/>
        <w:ind w:right="1229"/>
      </w:pPr>
      <w:r>
        <w:t>.data:004085D6                 db    0</w:t>
      </w:r>
    </w:p>
    <w:p w14:paraId="2B189305" w14:textId="77777777" w:rsidR="00435C7A" w:rsidRDefault="00435C7A" w:rsidP="00435C7A">
      <w:pPr>
        <w:spacing w:after="0"/>
        <w:ind w:right="1229"/>
      </w:pPr>
      <w:r>
        <w:t>.data:004085D7                 db    0</w:t>
      </w:r>
    </w:p>
    <w:p w14:paraId="68CCF723" w14:textId="77777777" w:rsidR="00435C7A" w:rsidRDefault="00435C7A" w:rsidP="00435C7A">
      <w:pPr>
        <w:spacing w:after="0"/>
        <w:ind w:right="1229"/>
      </w:pPr>
      <w:r>
        <w:t>.data:004085D8                 db    0</w:t>
      </w:r>
    </w:p>
    <w:p w14:paraId="1A31EF21" w14:textId="77777777" w:rsidR="00435C7A" w:rsidRDefault="00435C7A" w:rsidP="00435C7A">
      <w:pPr>
        <w:spacing w:after="0"/>
        <w:ind w:right="1229"/>
      </w:pPr>
      <w:r>
        <w:t>.data:004085D9                 db    0</w:t>
      </w:r>
    </w:p>
    <w:p w14:paraId="08AF90AB" w14:textId="77777777" w:rsidR="00435C7A" w:rsidRDefault="00435C7A" w:rsidP="00435C7A">
      <w:pPr>
        <w:spacing w:after="0"/>
        <w:ind w:right="1229"/>
      </w:pPr>
      <w:r>
        <w:t>.data:004085DA                 db    0</w:t>
      </w:r>
    </w:p>
    <w:p w14:paraId="524DB521" w14:textId="77777777" w:rsidR="00435C7A" w:rsidRDefault="00435C7A" w:rsidP="00435C7A">
      <w:pPr>
        <w:spacing w:after="0"/>
        <w:ind w:right="1229"/>
      </w:pPr>
      <w:r>
        <w:t>.data:004085DB                 db    0</w:t>
      </w:r>
    </w:p>
    <w:p w14:paraId="0A2A97FF" w14:textId="77777777" w:rsidR="00435C7A" w:rsidRDefault="00435C7A" w:rsidP="00435C7A">
      <w:pPr>
        <w:spacing w:after="0"/>
        <w:ind w:right="1229"/>
      </w:pPr>
      <w:r>
        <w:t>.data:004085DC                 db    0</w:t>
      </w:r>
    </w:p>
    <w:p w14:paraId="1F15BF6C" w14:textId="77777777" w:rsidR="00435C7A" w:rsidRDefault="00435C7A" w:rsidP="00435C7A">
      <w:pPr>
        <w:spacing w:after="0"/>
        <w:ind w:right="1229"/>
      </w:pPr>
      <w:r>
        <w:t>.data:004085DD                 db    0</w:t>
      </w:r>
    </w:p>
    <w:p w14:paraId="205D450A" w14:textId="77777777" w:rsidR="00435C7A" w:rsidRDefault="00435C7A" w:rsidP="00435C7A">
      <w:pPr>
        <w:spacing w:after="0"/>
        <w:ind w:right="1229"/>
      </w:pPr>
      <w:r>
        <w:t>.data:004085DE                 db    0</w:t>
      </w:r>
    </w:p>
    <w:p w14:paraId="352E49F4" w14:textId="77777777" w:rsidR="00435C7A" w:rsidRDefault="00435C7A" w:rsidP="00435C7A">
      <w:pPr>
        <w:spacing w:after="0"/>
        <w:ind w:right="1229"/>
      </w:pPr>
      <w:r>
        <w:t>.data:004085DF                 db    0</w:t>
      </w:r>
    </w:p>
    <w:p w14:paraId="4BD7EDC2" w14:textId="77777777" w:rsidR="00435C7A" w:rsidRDefault="00435C7A" w:rsidP="00435C7A">
      <w:pPr>
        <w:spacing w:after="0"/>
        <w:ind w:right="1229"/>
      </w:pPr>
      <w:r>
        <w:t>.data:004085E0                 db    0</w:t>
      </w:r>
    </w:p>
    <w:p w14:paraId="35C8F655" w14:textId="77777777" w:rsidR="00435C7A" w:rsidRDefault="00435C7A" w:rsidP="00435C7A">
      <w:pPr>
        <w:spacing w:after="0"/>
        <w:ind w:right="1229"/>
      </w:pPr>
      <w:r>
        <w:t>.data:004085E1                 db    0</w:t>
      </w:r>
    </w:p>
    <w:p w14:paraId="799EDFF6" w14:textId="77777777" w:rsidR="00435C7A" w:rsidRDefault="00435C7A" w:rsidP="00435C7A">
      <w:pPr>
        <w:spacing w:after="0"/>
        <w:ind w:right="1229"/>
      </w:pPr>
      <w:r>
        <w:t>.data:004085E2                 db    0</w:t>
      </w:r>
    </w:p>
    <w:p w14:paraId="5F02CC56" w14:textId="77777777" w:rsidR="00435C7A" w:rsidRDefault="00435C7A" w:rsidP="00435C7A">
      <w:pPr>
        <w:spacing w:after="0"/>
        <w:ind w:right="1229"/>
      </w:pPr>
      <w:r>
        <w:t>.data:004085E3                 db    0</w:t>
      </w:r>
    </w:p>
    <w:p w14:paraId="0965F5B5" w14:textId="77777777" w:rsidR="00435C7A" w:rsidRDefault="00435C7A" w:rsidP="00435C7A">
      <w:pPr>
        <w:spacing w:after="0"/>
        <w:ind w:right="1229"/>
      </w:pPr>
      <w:r>
        <w:t>.data:004085E4                 db    0</w:t>
      </w:r>
    </w:p>
    <w:p w14:paraId="278FDAE6" w14:textId="77777777" w:rsidR="00435C7A" w:rsidRDefault="00435C7A" w:rsidP="00435C7A">
      <w:pPr>
        <w:spacing w:after="0"/>
        <w:ind w:right="1229"/>
      </w:pPr>
      <w:r>
        <w:t>.data:004085E5                 db    0</w:t>
      </w:r>
    </w:p>
    <w:p w14:paraId="54CD8198" w14:textId="77777777" w:rsidR="00435C7A" w:rsidRDefault="00435C7A" w:rsidP="00435C7A">
      <w:pPr>
        <w:spacing w:after="0"/>
        <w:ind w:right="1229"/>
      </w:pPr>
      <w:r>
        <w:t>.data:004085E6                 db    0</w:t>
      </w:r>
    </w:p>
    <w:p w14:paraId="6AF18E77" w14:textId="77777777" w:rsidR="00435C7A" w:rsidRDefault="00435C7A" w:rsidP="00435C7A">
      <w:pPr>
        <w:spacing w:after="0"/>
        <w:ind w:right="1229"/>
      </w:pPr>
      <w:r>
        <w:t>.data:004085E7                 db    0</w:t>
      </w:r>
    </w:p>
    <w:p w14:paraId="4FF35ACC" w14:textId="77777777" w:rsidR="00435C7A" w:rsidRDefault="00435C7A" w:rsidP="00435C7A">
      <w:pPr>
        <w:spacing w:after="0"/>
        <w:ind w:right="1229"/>
      </w:pPr>
      <w:r>
        <w:t>.data:004085E8                 db    0</w:t>
      </w:r>
    </w:p>
    <w:p w14:paraId="45EF2FC8" w14:textId="77777777" w:rsidR="00435C7A" w:rsidRDefault="00435C7A" w:rsidP="00435C7A">
      <w:pPr>
        <w:spacing w:after="0"/>
        <w:ind w:right="1229"/>
      </w:pPr>
      <w:r>
        <w:t>.data:004085E9                 db    0</w:t>
      </w:r>
    </w:p>
    <w:p w14:paraId="0408E62C" w14:textId="77777777" w:rsidR="00435C7A" w:rsidRDefault="00435C7A" w:rsidP="00435C7A">
      <w:pPr>
        <w:spacing w:after="0"/>
        <w:ind w:right="1229"/>
      </w:pPr>
      <w:r>
        <w:t>.data:004085EA                 db    0</w:t>
      </w:r>
    </w:p>
    <w:p w14:paraId="6472E9A5" w14:textId="77777777" w:rsidR="00435C7A" w:rsidRDefault="00435C7A" w:rsidP="00435C7A">
      <w:pPr>
        <w:spacing w:after="0"/>
        <w:ind w:right="1229"/>
      </w:pPr>
      <w:r>
        <w:t>.data:004085EB                 db    0</w:t>
      </w:r>
    </w:p>
    <w:p w14:paraId="277A399B" w14:textId="77777777" w:rsidR="00435C7A" w:rsidRDefault="00435C7A" w:rsidP="00435C7A">
      <w:pPr>
        <w:spacing w:after="0"/>
        <w:ind w:right="1229"/>
      </w:pPr>
      <w:r>
        <w:t>.data:004085EC                 db    0</w:t>
      </w:r>
    </w:p>
    <w:p w14:paraId="1700C0E9" w14:textId="77777777" w:rsidR="00435C7A" w:rsidRDefault="00435C7A" w:rsidP="00435C7A">
      <w:pPr>
        <w:spacing w:after="0"/>
        <w:ind w:right="1229"/>
      </w:pPr>
      <w:r>
        <w:t>.data:004085ED                 db    0</w:t>
      </w:r>
    </w:p>
    <w:p w14:paraId="12F556B5" w14:textId="77777777" w:rsidR="00435C7A" w:rsidRDefault="00435C7A" w:rsidP="00435C7A">
      <w:pPr>
        <w:spacing w:after="0"/>
        <w:ind w:right="1229"/>
      </w:pPr>
      <w:r>
        <w:t>.data:004085EE                 db    0</w:t>
      </w:r>
    </w:p>
    <w:p w14:paraId="690C09BC" w14:textId="77777777" w:rsidR="00435C7A" w:rsidRDefault="00435C7A" w:rsidP="00435C7A">
      <w:pPr>
        <w:spacing w:after="0"/>
        <w:ind w:right="1229"/>
      </w:pPr>
      <w:r>
        <w:t>.data:004085EF                 db    0</w:t>
      </w:r>
    </w:p>
    <w:p w14:paraId="0DDE630B" w14:textId="77777777" w:rsidR="00435C7A" w:rsidRDefault="00435C7A" w:rsidP="00435C7A">
      <w:pPr>
        <w:spacing w:after="0"/>
        <w:ind w:right="1229"/>
      </w:pPr>
      <w:r>
        <w:t>.data:004085F0                 db    0</w:t>
      </w:r>
    </w:p>
    <w:p w14:paraId="278A4622" w14:textId="77777777" w:rsidR="00435C7A" w:rsidRDefault="00435C7A" w:rsidP="00435C7A">
      <w:pPr>
        <w:spacing w:after="0"/>
        <w:ind w:right="1229"/>
      </w:pPr>
      <w:r>
        <w:t>.data:004085F1                 db    0</w:t>
      </w:r>
    </w:p>
    <w:p w14:paraId="7EB15579" w14:textId="77777777" w:rsidR="00435C7A" w:rsidRDefault="00435C7A" w:rsidP="00435C7A">
      <w:pPr>
        <w:spacing w:after="0"/>
        <w:ind w:right="1229"/>
      </w:pPr>
      <w:r>
        <w:t>.data:004085F2                 db    0</w:t>
      </w:r>
    </w:p>
    <w:p w14:paraId="7428FBF7" w14:textId="77777777" w:rsidR="00435C7A" w:rsidRDefault="00435C7A" w:rsidP="00435C7A">
      <w:pPr>
        <w:spacing w:after="0"/>
        <w:ind w:right="1229"/>
      </w:pPr>
      <w:r>
        <w:t>.data:004085F3                 db    0</w:t>
      </w:r>
    </w:p>
    <w:p w14:paraId="63571A0E" w14:textId="77777777" w:rsidR="00435C7A" w:rsidRDefault="00435C7A" w:rsidP="00435C7A">
      <w:pPr>
        <w:spacing w:after="0"/>
        <w:ind w:right="1229"/>
      </w:pPr>
      <w:r>
        <w:t>.data:004085F4                 db    0</w:t>
      </w:r>
    </w:p>
    <w:p w14:paraId="1F8F7782" w14:textId="77777777" w:rsidR="00435C7A" w:rsidRDefault="00435C7A" w:rsidP="00435C7A">
      <w:pPr>
        <w:spacing w:after="0"/>
        <w:ind w:right="1229"/>
      </w:pPr>
      <w:r>
        <w:t>.data:004085F5                 db    0</w:t>
      </w:r>
    </w:p>
    <w:p w14:paraId="5DE889B2" w14:textId="77777777" w:rsidR="00435C7A" w:rsidRDefault="00435C7A" w:rsidP="00435C7A">
      <w:pPr>
        <w:spacing w:after="0"/>
        <w:ind w:right="1229"/>
      </w:pPr>
      <w:r>
        <w:t>.data:004085F6                 db    0</w:t>
      </w:r>
    </w:p>
    <w:p w14:paraId="3CF758D7" w14:textId="77777777" w:rsidR="00435C7A" w:rsidRDefault="00435C7A" w:rsidP="00435C7A">
      <w:pPr>
        <w:spacing w:after="0"/>
        <w:ind w:right="1229"/>
      </w:pPr>
      <w:r>
        <w:t>.data:004085F7                 db    0</w:t>
      </w:r>
    </w:p>
    <w:p w14:paraId="78180E83" w14:textId="77777777" w:rsidR="00435C7A" w:rsidRDefault="00435C7A" w:rsidP="00435C7A">
      <w:pPr>
        <w:spacing w:after="0"/>
        <w:ind w:right="1229"/>
      </w:pPr>
      <w:r>
        <w:t>.data:004085F8                 db    0</w:t>
      </w:r>
    </w:p>
    <w:p w14:paraId="4DF1B2B2" w14:textId="77777777" w:rsidR="00435C7A" w:rsidRDefault="00435C7A" w:rsidP="00435C7A">
      <w:pPr>
        <w:spacing w:after="0"/>
        <w:ind w:right="1229"/>
      </w:pPr>
      <w:r>
        <w:t>.data:004085F9                 db    0</w:t>
      </w:r>
    </w:p>
    <w:p w14:paraId="4C614149" w14:textId="77777777" w:rsidR="00435C7A" w:rsidRDefault="00435C7A" w:rsidP="00435C7A">
      <w:pPr>
        <w:spacing w:after="0"/>
        <w:ind w:right="1229"/>
      </w:pPr>
      <w:r>
        <w:lastRenderedPageBreak/>
        <w:t>.data:004085FA                 db    0</w:t>
      </w:r>
    </w:p>
    <w:p w14:paraId="4A127991" w14:textId="77777777" w:rsidR="00435C7A" w:rsidRDefault="00435C7A" w:rsidP="00435C7A">
      <w:pPr>
        <w:spacing w:after="0"/>
        <w:ind w:right="1229"/>
      </w:pPr>
      <w:r>
        <w:t>.data:004085FB                 db    0</w:t>
      </w:r>
    </w:p>
    <w:p w14:paraId="41CE86AB" w14:textId="77777777" w:rsidR="00435C7A" w:rsidRDefault="00435C7A" w:rsidP="00435C7A">
      <w:pPr>
        <w:spacing w:after="0"/>
        <w:ind w:right="1229"/>
      </w:pPr>
      <w:r>
        <w:t>.data:004085FC                 db    0</w:t>
      </w:r>
    </w:p>
    <w:p w14:paraId="2B11238A" w14:textId="77777777" w:rsidR="00435C7A" w:rsidRDefault="00435C7A" w:rsidP="00435C7A">
      <w:pPr>
        <w:spacing w:after="0"/>
        <w:ind w:right="1229"/>
      </w:pPr>
      <w:r>
        <w:t>.data:004085FD                 db    0</w:t>
      </w:r>
    </w:p>
    <w:p w14:paraId="4B8D41AB" w14:textId="77777777" w:rsidR="00435C7A" w:rsidRDefault="00435C7A" w:rsidP="00435C7A">
      <w:pPr>
        <w:spacing w:after="0"/>
        <w:ind w:right="1229"/>
      </w:pPr>
      <w:r>
        <w:t>.data:004085FE                 db    0</w:t>
      </w:r>
    </w:p>
    <w:p w14:paraId="051D237A" w14:textId="77777777" w:rsidR="00435C7A" w:rsidRDefault="00435C7A" w:rsidP="00435C7A">
      <w:pPr>
        <w:spacing w:after="0"/>
        <w:ind w:right="1229"/>
      </w:pPr>
      <w:r>
        <w:t>.data:004085FF                 db    0</w:t>
      </w:r>
    </w:p>
    <w:p w14:paraId="49E6B771" w14:textId="77777777" w:rsidR="00435C7A" w:rsidRDefault="00435C7A" w:rsidP="00435C7A">
      <w:pPr>
        <w:spacing w:after="0"/>
        <w:ind w:right="1229"/>
      </w:pPr>
      <w:r>
        <w:t>.data:00408600                 db    0</w:t>
      </w:r>
    </w:p>
    <w:p w14:paraId="331845C4" w14:textId="77777777" w:rsidR="00435C7A" w:rsidRDefault="00435C7A" w:rsidP="00435C7A">
      <w:pPr>
        <w:spacing w:after="0"/>
        <w:ind w:right="1229"/>
      </w:pPr>
      <w:r>
        <w:t>.data:00408601                 db    0</w:t>
      </w:r>
    </w:p>
    <w:p w14:paraId="45393044" w14:textId="77777777" w:rsidR="00435C7A" w:rsidRDefault="00435C7A" w:rsidP="00435C7A">
      <w:pPr>
        <w:spacing w:after="0"/>
        <w:ind w:right="1229"/>
      </w:pPr>
      <w:r>
        <w:t>.data:00408602                 db    0</w:t>
      </w:r>
    </w:p>
    <w:p w14:paraId="3DFD8628" w14:textId="77777777" w:rsidR="00435C7A" w:rsidRDefault="00435C7A" w:rsidP="00435C7A">
      <w:pPr>
        <w:spacing w:after="0"/>
        <w:ind w:right="1229"/>
      </w:pPr>
      <w:r>
        <w:t>.data:00408603                 db    0</w:t>
      </w:r>
    </w:p>
    <w:p w14:paraId="4210841F" w14:textId="77777777" w:rsidR="00435C7A" w:rsidRDefault="00435C7A" w:rsidP="00435C7A">
      <w:pPr>
        <w:spacing w:after="0"/>
        <w:ind w:right="1229"/>
      </w:pPr>
      <w:r>
        <w:t>.data:00408604                 db    0</w:t>
      </w:r>
    </w:p>
    <w:p w14:paraId="0EA98011" w14:textId="77777777" w:rsidR="00435C7A" w:rsidRDefault="00435C7A" w:rsidP="00435C7A">
      <w:pPr>
        <w:spacing w:after="0"/>
        <w:ind w:right="1229"/>
      </w:pPr>
      <w:r>
        <w:t>.data:00408605                 db    0</w:t>
      </w:r>
    </w:p>
    <w:p w14:paraId="17A2C7BF" w14:textId="77777777" w:rsidR="00435C7A" w:rsidRDefault="00435C7A" w:rsidP="00435C7A">
      <w:pPr>
        <w:spacing w:after="0"/>
        <w:ind w:right="1229"/>
      </w:pPr>
      <w:r>
        <w:t>.data:00408606                 db    0</w:t>
      </w:r>
    </w:p>
    <w:p w14:paraId="5AD5AD5F" w14:textId="77777777" w:rsidR="00435C7A" w:rsidRDefault="00435C7A" w:rsidP="00435C7A">
      <w:pPr>
        <w:spacing w:after="0"/>
        <w:ind w:right="1229"/>
      </w:pPr>
      <w:r>
        <w:t>.data:00408607                 db    0</w:t>
      </w:r>
    </w:p>
    <w:p w14:paraId="5268FE30" w14:textId="77777777" w:rsidR="00435C7A" w:rsidRDefault="00435C7A" w:rsidP="00435C7A">
      <w:pPr>
        <w:spacing w:after="0"/>
        <w:ind w:right="1229"/>
      </w:pPr>
      <w:r>
        <w:t>.data:00408608                 db    0</w:t>
      </w:r>
    </w:p>
    <w:p w14:paraId="20EC47C3" w14:textId="77777777" w:rsidR="00435C7A" w:rsidRDefault="00435C7A" w:rsidP="00435C7A">
      <w:pPr>
        <w:spacing w:after="0"/>
        <w:ind w:right="1229"/>
      </w:pPr>
      <w:r>
        <w:t>.data:00408609                 db    0</w:t>
      </w:r>
    </w:p>
    <w:p w14:paraId="2389D2E4" w14:textId="77777777" w:rsidR="00435C7A" w:rsidRDefault="00435C7A" w:rsidP="00435C7A">
      <w:pPr>
        <w:spacing w:after="0"/>
        <w:ind w:right="1229"/>
      </w:pPr>
      <w:r>
        <w:t>.data:0040860A                 db    0</w:t>
      </w:r>
    </w:p>
    <w:p w14:paraId="796C4081" w14:textId="77777777" w:rsidR="00435C7A" w:rsidRDefault="00435C7A" w:rsidP="00435C7A">
      <w:pPr>
        <w:spacing w:after="0"/>
        <w:ind w:right="1229"/>
      </w:pPr>
      <w:r>
        <w:t>.data:0040860B                 db    0</w:t>
      </w:r>
    </w:p>
    <w:p w14:paraId="48F3803C" w14:textId="77777777" w:rsidR="00435C7A" w:rsidRDefault="00435C7A" w:rsidP="00435C7A">
      <w:pPr>
        <w:spacing w:after="0"/>
        <w:ind w:right="1229"/>
      </w:pPr>
      <w:r>
        <w:t>.data:0040860C                 db    0</w:t>
      </w:r>
    </w:p>
    <w:p w14:paraId="408B62E0" w14:textId="77777777" w:rsidR="00435C7A" w:rsidRDefault="00435C7A" w:rsidP="00435C7A">
      <w:pPr>
        <w:spacing w:after="0"/>
        <w:ind w:right="1229"/>
      </w:pPr>
      <w:r>
        <w:t>.data:0040860D                 db    0</w:t>
      </w:r>
    </w:p>
    <w:p w14:paraId="3E5D067D" w14:textId="77777777" w:rsidR="00435C7A" w:rsidRDefault="00435C7A" w:rsidP="00435C7A">
      <w:pPr>
        <w:spacing w:after="0"/>
        <w:ind w:right="1229"/>
      </w:pPr>
      <w:r>
        <w:t>.data:0040860E                 db    0</w:t>
      </w:r>
    </w:p>
    <w:p w14:paraId="11CEBE75" w14:textId="77777777" w:rsidR="00435C7A" w:rsidRDefault="00435C7A" w:rsidP="00435C7A">
      <w:pPr>
        <w:spacing w:after="0"/>
        <w:ind w:right="1229"/>
      </w:pPr>
      <w:r>
        <w:t>.data:0040860F                 db    0</w:t>
      </w:r>
    </w:p>
    <w:p w14:paraId="436D4833" w14:textId="77777777" w:rsidR="00435C7A" w:rsidRDefault="00435C7A" w:rsidP="00435C7A">
      <w:pPr>
        <w:spacing w:after="0"/>
        <w:ind w:right="1229"/>
      </w:pPr>
      <w:r>
        <w:t>.data:00408610                 db    0</w:t>
      </w:r>
    </w:p>
    <w:p w14:paraId="5277A11F" w14:textId="77777777" w:rsidR="00435C7A" w:rsidRDefault="00435C7A" w:rsidP="00435C7A">
      <w:pPr>
        <w:spacing w:after="0"/>
        <w:ind w:right="1229"/>
      </w:pPr>
      <w:r>
        <w:t>.data:00408611                 db    0</w:t>
      </w:r>
    </w:p>
    <w:p w14:paraId="526CFEDF" w14:textId="77777777" w:rsidR="00435C7A" w:rsidRDefault="00435C7A" w:rsidP="00435C7A">
      <w:pPr>
        <w:spacing w:after="0"/>
        <w:ind w:right="1229"/>
      </w:pPr>
      <w:r>
        <w:t>.data:00408612                 db    0</w:t>
      </w:r>
    </w:p>
    <w:p w14:paraId="3A7A9E55" w14:textId="77777777" w:rsidR="00435C7A" w:rsidRDefault="00435C7A" w:rsidP="00435C7A">
      <w:pPr>
        <w:spacing w:after="0"/>
        <w:ind w:right="1229"/>
      </w:pPr>
      <w:r>
        <w:t>.data:00408613                 db    0</w:t>
      </w:r>
    </w:p>
    <w:p w14:paraId="0D18FD3F" w14:textId="77777777" w:rsidR="00435C7A" w:rsidRDefault="00435C7A" w:rsidP="00435C7A">
      <w:pPr>
        <w:spacing w:after="0"/>
        <w:ind w:right="1229"/>
      </w:pPr>
      <w:r>
        <w:t>.data:00408614                 db    0</w:t>
      </w:r>
    </w:p>
    <w:p w14:paraId="12B80F9D" w14:textId="77777777" w:rsidR="00435C7A" w:rsidRDefault="00435C7A" w:rsidP="00435C7A">
      <w:pPr>
        <w:spacing w:after="0"/>
        <w:ind w:right="1229"/>
      </w:pPr>
      <w:r>
        <w:t>.data:00408615                 db    0</w:t>
      </w:r>
    </w:p>
    <w:p w14:paraId="3A3BB694" w14:textId="77777777" w:rsidR="00435C7A" w:rsidRDefault="00435C7A" w:rsidP="00435C7A">
      <w:pPr>
        <w:spacing w:after="0"/>
        <w:ind w:right="1229"/>
      </w:pPr>
      <w:r>
        <w:t>.data:00408616                 db    0</w:t>
      </w:r>
    </w:p>
    <w:p w14:paraId="1FD81C9E" w14:textId="77777777" w:rsidR="00435C7A" w:rsidRDefault="00435C7A" w:rsidP="00435C7A">
      <w:pPr>
        <w:spacing w:after="0"/>
        <w:ind w:right="1229"/>
      </w:pPr>
      <w:r>
        <w:t>.data:00408617                 db    0</w:t>
      </w:r>
    </w:p>
    <w:p w14:paraId="40CE8C80" w14:textId="77777777" w:rsidR="00435C7A" w:rsidRDefault="00435C7A" w:rsidP="00435C7A">
      <w:pPr>
        <w:spacing w:after="0"/>
        <w:ind w:right="1229"/>
      </w:pPr>
      <w:r>
        <w:t>.data:00408618                 db    0</w:t>
      </w:r>
    </w:p>
    <w:p w14:paraId="4EF0DFB1" w14:textId="77777777" w:rsidR="00435C7A" w:rsidRDefault="00435C7A" w:rsidP="00435C7A">
      <w:pPr>
        <w:spacing w:after="0"/>
        <w:ind w:right="1229"/>
      </w:pPr>
      <w:r>
        <w:t>.data:00408619                 db    0</w:t>
      </w:r>
    </w:p>
    <w:p w14:paraId="09C2774D" w14:textId="77777777" w:rsidR="00435C7A" w:rsidRDefault="00435C7A" w:rsidP="00435C7A">
      <w:pPr>
        <w:spacing w:after="0"/>
        <w:ind w:right="1229"/>
      </w:pPr>
      <w:r>
        <w:t>.data:0040861A                 db    0</w:t>
      </w:r>
    </w:p>
    <w:p w14:paraId="04676AF7" w14:textId="77777777" w:rsidR="00435C7A" w:rsidRDefault="00435C7A" w:rsidP="00435C7A">
      <w:pPr>
        <w:spacing w:after="0"/>
        <w:ind w:right="1229"/>
      </w:pPr>
      <w:r>
        <w:t>.data:0040861B                 db    0</w:t>
      </w:r>
    </w:p>
    <w:p w14:paraId="0E7F3CBB" w14:textId="77777777" w:rsidR="00435C7A" w:rsidRDefault="00435C7A" w:rsidP="00435C7A">
      <w:pPr>
        <w:spacing w:after="0"/>
        <w:ind w:right="1229"/>
      </w:pPr>
      <w:r>
        <w:t>.data:0040861C                 db    0</w:t>
      </w:r>
    </w:p>
    <w:p w14:paraId="424991D9" w14:textId="77777777" w:rsidR="00435C7A" w:rsidRDefault="00435C7A" w:rsidP="00435C7A">
      <w:pPr>
        <w:spacing w:after="0"/>
        <w:ind w:right="1229"/>
      </w:pPr>
      <w:r>
        <w:t>.data:0040861D                 db    0</w:t>
      </w:r>
    </w:p>
    <w:p w14:paraId="1B6D095A" w14:textId="77777777" w:rsidR="00435C7A" w:rsidRDefault="00435C7A" w:rsidP="00435C7A">
      <w:pPr>
        <w:spacing w:after="0"/>
        <w:ind w:right="1229"/>
      </w:pPr>
      <w:r>
        <w:t>.data:0040861E                 db    0</w:t>
      </w:r>
    </w:p>
    <w:p w14:paraId="410C7B2A" w14:textId="77777777" w:rsidR="00435C7A" w:rsidRDefault="00435C7A" w:rsidP="00435C7A">
      <w:pPr>
        <w:spacing w:after="0"/>
        <w:ind w:right="1229"/>
      </w:pPr>
      <w:r>
        <w:t>.data:0040861F                 db    0</w:t>
      </w:r>
    </w:p>
    <w:p w14:paraId="16DDE050" w14:textId="77777777" w:rsidR="00435C7A" w:rsidRDefault="00435C7A" w:rsidP="00435C7A">
      <w:pPr>
        <w:spacing w:after="0"/>
        <w:ind w:right="1229"/>
      </w:pPr>
      <w:r>
        <w:t>.data:00408620                 db    0</w:t>
      </w:r>
    </w:p>
    <w:p w14:paraId="58F31FAC" w14:textId="77777777" w:rsidR="00435C7A" w:rsidRDefault="00435C7A" w:rsidP="00435C7A">
      <w:pPr>
        <w:spacing w:after="0"/>
        <w:ind w:right="1229"/>
      </w:pPr>
      <w:r>
        <w:t>.data:00408621                 db    0</w:t>
      </w:r>
    </w:p>
    <w:p w14:paraId="0212F5AF" w14:textId="77777777" w:rsidR="00435C7A" w:rsidRDefault="00435C7A" w:rsidP="00435C7A">
      <w:pPr>
        <w:spacing w:after="0"/>
        <w:ind w:right="1229"/>
      </w:pPr>
      <w:r>
        <w:t>.data:00408622                 db    0</w:t>
      </w:r>
    </w:p>
    <w:p w14:paraId="2C67F924" w14:textId="77777777" w:rsidR="00435C7A" w:rsidRDefault="00435C7A" w:rsidP="00435C7A">
      <w:pPr>
        <w:spacing w:after="0"/>
        <w:ind w:right="1229"/>
      </w:pPr>
      <w:r>
        <w:t>.data:00408623                 db    0</w:t>
      </w:r>
    </w:p>
    <w:p w14:paraId="2BCDA742" w14:textId="77777777" w:rsidR="00435C7A" w:rsidRDefault="00435C7A" w:rsidP="00435C7A">
      <w:pPr>
        <w:spacing w:after="0"/>
        <w:ind w:right="1229"/>
      </w:pPr>
      <w:r>
        <w:t>.data:00408624                 db    0</w:t>
      </w:r>
    </w:p>
    <w:p w14:paraId="0B965CE8" w14:textId="77777777" w:rsidR="00435C7A" w:rsidRDefault="00435C7A" w:rsidP="00435C7A">
      <w:pPr>
        <w:spacing w:after="0"/>
        <w:ind w:right="1229"/>
      </w:pPr>
      <w:r>
        <w:t>.data:00408625                 db    0</w:t>
      </w:r>
    </w:p>
    <w:p w14:paraId="2276E02A" w14:textId="77777777" w:rsidR="00435C7A" w:rsidRDefault="00435C7A" w:rsidP="00435C7A">
      <w:pPr>
        <w:spacing w:after="0"/>
        <w:ind w:right="1229"/>
      </w:pPr>
      <w:r>
        <w:lastRenderedPageBreak/>
        <w:t>.data:00408626                 db    0</w:t>
      </w:r>
    </w:p>
    <w:p w14:paraId="4582615B" w14:textId="77777777" w:rsidR="00435C7A" w:rsidRDefault="00435C7A" w:rsidP="00435C7A">
      <w:pPr>
        <w:spacing w:after="0"/>
        <w:ind w:right="1229"/>
      </w:pPr>
      <w:r>
        <w:t>.data:00408627                 db    0</w:t>
      </w:r>
    </w:p>
    <w:p w14:paraId="35DDBF71" w14:textId="77777777" w:rsidR="00435C7A" w:rsidRDefault="00435C7A" w:rsidP="00435C7A">
      <w:pPr>
        <w:spacing w:after="0"/>
        <w:ind w:right="1229"/>
      </w:pPr>
      <w:r>
        <w:t>.data:00408628                 db    0</w:t>
      </w:r>
    </w:p>
    <w:p w14:paraId="170634A9" w14:textId="77777777" w:rsidR="00435C7A" w:rsidRDefault="00435C7A" w:rsidP="00435C7A">
      <w:pPr>
        <w:spacing w:after="0"/>
        <w:ind w:right="1229"/>
      </w:pPr>
      <w:r>
        <w:t>.data:00408629                 db    0</w:t>
      </w:r>
    </w:p>
    <w:p w14:paraId="641EEC5E" w14:textId="77777777" w:rsidR="00435C7A" w:rsidRDefault="00435C7A" w:rsidP="00435C7A">
      <w:pPr>
        <w:spacing w:after="0"/>
        <w:ind w:right="1229"/>
      </w:pPr>
      <w:r>
        <w:t>.data:0040862A                 db    0</w:t>
      </w:r>
    </w:p>
    <w:p w14:paraId="115EBC1A" w14:textId="77777777" w:rsidR="00435C7A" w:rsidRDefault="00435C7A" w:rsidP="00435C7A">
      <w:pPr>
        <w:spacing w:after="0"/>
        <w:ind w:right="1229"/>
      </w:pPr>
      <w:r>
        <w:t>.data:0040862B                 db    0</w:t>
      </w:r>
    </w:p>
    <w:p w14:paraId="7A62DEC6" w14:textId="77777777" w:rsidR="00435C7A" w:rsidRDefault="00435C7A" w:rsidP="00435C7A">
      <w:pPr>
        <w:spacing w:after="0"/>
        <w:ind w:right="1229"/>
      </w:pPr>
      <w:r>
        <w:t>.data:0040862C                 db    0</w:t>
      </w:r>
    </w:p>
    <w:p w14:paraId="3E094E03" w14:textId="77777777" w:rsidR="00435C7A" w:rsidRDefault="00435C7A" w:rsidP="00435C7A">
      <w:pPr>
        <w:spacing w:after="0"/>
        <w:ind w:right="1229"/>
      </w:pPr>
      <w:r>
        <w:t>.data:0040862D                 db    0</w:t>
      </w:r>
    </w:p>
    <w:p w14:paraId="06029B24" w14:textId="77777777" w:rsidR="00435C7A" w:rsidRDefault="00435C7A" w:rsidP="00435C7A">
      <w:pPr>
        <w:spacing w:after="0"/>
        <w:ind w:right="1229"/>
      </w:pPr>
      <w:r>
        <w:t>.data:0040862E                 db    0</w:t>
      </w:r>
    </w:p>
    <w:p w14:paraId="2D066396" w14:textId="77777777" w:rsidR="00435C7A" w:rsidRDefault="00435C7A" w:rsidP="00435C7A">
      <w:pPr>
        <w:spacing w:after="0"/>
        <w:ind w:right="1229"/>
      </w:pPr>
      <w:r>
        <w:t>.data:0040862F                 db    0</w:t>
      </w:r>
    </w:p>
    <w:p w14:paraId="69272B1C" w14:textId="77777777" w:rsidR="00435C7A" w:rsidRDefault="00435C7A" w:rsidP="00435C7A">
      <w:pPr>
        <w:spacing w:after="0"/>
        <w:ind w:right="1229"/>
      </w:pPr>
      <w:r>
        <w:t>.data:00408630                 db    0</w:t>
      </w:r>
    </w:p>
    <w:p w14:paraId="1EADC52A" w14:textId="77777777" w:rsidR="00435C7A" w:rsidRDefault="00435C7A" w:rsidP="00435C7A">
      <w:pPr>
        <w:spacing w:after="0"/>
        <w:ind w:right="1229"/>
      </w:pPr>
      <w:r>
        <w:t>.data:00408631                 db    0</w:t>
      </w:r>
    </w:p>
    <w:p w14:paraId="0B7196A1" w14:textId="77777777" w:rsidR="00435C7A" w:rsidRDefault="00435C7A" w:rsidP="00435C7A">
      <w:pPr>
        <w:spacing w:after="0"/>
        <w:ind w:right="1229"/>
      </w:pPr>
      <w:r>
        <w:t>.data:00408632                 db    0</w:t>
      </w:r>
    </w:p>
    <w:p w14:paraId="1FAC6513" w14:textId="77777777" w:rsidR="00435C7A" w:rsidRDefault="00435C7A" w:rsidP="00435C7A">
      <w:pPr>
        <w:spacing w:after="0"/>
        <w:ind w:right="1229"/>
      </w:pPr>
      <w:r>
        <w:t>.data:00408633                 db    0</w:t>
      </w:r>
    </w:p>
    <w:p w14:paraId="33AE416D" w14:textId="77777777" w:rsidR="00435C7A" w:rsidRDefault="00435C7A" w:rsidP="00435C7A">
      <w:pPr>
        <w:spacing w:after="0"/>
        <w:ind w:right="1229"/>
      </w:pPr>
      <w:r>
        <w:t>.data:00408634                 db    0</w:t>
      </w:r>
    </w:p>
    <w:p w14:paraId="3F10BCED" w14:textId="77777777" w:rsidR="00435C7A" w:rsidRDefault="00435C7A" w:rsidP="00435C7A">
      <w:pPr>
        <w:spacing w:after="0"/>
        <w:ind w:right="1229"/>
      </w:pPr>
      <w:r>
        <w:t>.data:00408635                 db    0</w:t>
      </w:r>
    </w:p>
    <w:p w14:paraId="002CB122" w14:textId="77777777" w:rsidR="00435C7A" w:rsidRDefault="00435C7A" w:rsidP="00435C7A">
      <w:pPr>
        <w:spacing w:after="0"/>
        <w:ind w:right="1229"/>
      </w:pPr>
      <w:r>
        <w:t>.data:00408636                 db    0</w:t>
      </w:r>
    </w:p>
    <w:p w14:paraId="4D942172" w14:textId="77777777" w:rsidR="00435C7A" w:rsidRDefault="00435C7A" w:rsidP="00435C7A">
      <w:pPr>
        <w:spacing w:after="0"/>
        <w:ind w:right="1229"/>
      </w:pPr>
      <w:r>
        <w:t>.data:00408637                 db    0</w:t>
      </w:r>
    </w:p>
    <w:p w14:paraId="46D3DFD1" w14:textId="77777777" w:rsidR="00435C7A" w:rsidRDefault="00435C7A" w:rsidP="00435C7A">
      <w:pPr>
        <w:spacing w:after="0"/>
        <w:ind w:right="1229"/>
      </w:pPr>
      <w:r>
        <w:t>.data:00408638                 db    0</w:t>
      </w:r>
    </w:p>
    <w:p w14:paraId="493E2F24" w14:textId="77777777" w:rsidR="00435C7A" w:rsidRDefault="00435C7A" w:rsidP="00435C7A">
      <w:pPr>
        <w:spacing w:after="0"/>
        <w:ind w:right="1229"/>
      </w:pPr>
      <w:r>
        <w:t>.data:00408639                 db    0</w:t>
      </w:r>
    </w:p>
    <w:p w14:paraId="71A3463A" w14:textId="77777777" w:rsidR="00435C7A" w:rsidRDefault="00435C7A" w:rsidP="00435C7A">
      <w:pPr>
        <w:spacing w:after="0"/>
        <w:ind w:right="1229"/>
      </w:pPr>
      <w:r>
        <w:t>.data:0040863A                 db    0</w:t>
      </w:r>
    </w:p>
    <w:p w14:paraId="1FCA0A38" w14:textId="77777777" w:rsidR="00435C7A" w:rsidRDefault="00435C7A" w:rsidP="00435C7A">
      <w:pPr>
        <w:spacing w:after="0"/>
        <w:ind w:right="1229"/>
      </w:pPr>
      <w:r>
        <w:t>.data:0040863B                 db    0</w:t>
      </w:r>
    </w:p>
    <w:p w14:paraId="24F6D698" w14:textId="77777777" w:rsidR="00435C7A" w:rsidRDefault="00435C7A" w:rsidP="00435C7A">
      <w:pPr>
        <w:spacing w:after="0"/>
        <w:ind w:right="1229"/>
      </w:pPr>
      <w:r>
        <w:t>.data:0040863C                 db    0</w:t>
      </w:r>
    </w:p>
    <w:p w14:paraId="2C934D4D" w14:textId="77777777" w:rsidR="00435C7A" w:rsidRDefault="00435C7A" w:rsidP="00435C7A">
      <w:pPr>
        <w:spacing w:after="0"/>
        <w:ind w:right="1229"/>
      </w:pPr>
      <w:r>
        <w:t>.data:0040863D                 db    0</w:t>
      </w:r>
    </w:p>
    <w:p w14:paraId="2A0952C6" w14:textId="77777777" w:rsidR="00435C7A" w:rsidRDefault="00435C7A" w:rsidP="00435C7A">
      <w:pPr>
        <w:spacing w:after="0"/>
        <w:ind w:right="1229"/>
      </w:pPr>
      <w:r>
        <w:t>.data:0040863E                 db    0</w:t>
      </w:r>
    </w:p>
    <w:p w14:paraId="42B93A90" w14:textId="77777777" w:rsidR="00435C7A" w:rsidRDefault="00435C7A" w:rsidP="00435C7A">
      <w:pPr>
        <w:spacing w:after="0"/>
        <w:ind w:right="1229"/>
      </w:pPr>
      <w:r>
        <w:t>.data:0040863F                 db    0</w:t>
      </w:r>
    </w:p>
    <w:p w14:paraId="57088ED6" w14:textId="77777777" w:rsidR="00435C7A" w:rsidRDefault="00435C7A" w:rsidP="00435C7A">
      <w:pPr>
        <w:spacing w:after="0"/>
        <w:ind w:right="1229"/>
      </w:pPr>
      <w:r>
        <w:t>.data:00408640                 db    0</w:t>
      </w:r>
    </w:p>
    <w:p w14:paraId="7E5C907D" w14:textId="77777777" w:rsidR="00435C7A" w:rsidRDefault="00435C7A" w:rsidP="00435C7A">
      <w:pPr>
        <w:spacing w:after="0"/>
        <w:ind w:right="1229"/>
      </w:pPr>
      <w:r>
        <w:t>.data:00408641                 db    0</w:t>
      </w:r>
    </w:p>
    <w:p w14:paraId="40200911" w14:textId="77777777" w:rsidR="00435C7A" w:rsidRDefault="00435C7A" w:rsidP="00435C7A">
      <w:pPr>
        <w:spacing w:after="0"/>
        <w:ind w:right="1229"/>
      </w:pPr>
      <w:r>
        <w:t>.data:00408642                 db    0</w:t>
      </w:r>
    </w:p>
    <w:p w14:paraId="28089C2E" w14:textId="77777777" w:rsidR="00435C7A" w:rsidRDefault="00435C7A" w:rsidP="00435C7A">
      <w:pPr>
        <w:spacing w:after="0"/>
        <w:ind w:right="1229"/>
      </w:pPr>
      <w:r>
        <w:t>.data:00408643                 db    0</w:t>
      </w:r>
    </w:p>
    <w:p w14:paraId="6D5C63BB" w14:textId="77777777" w:rsidR="00435C7A" w:rsidRDefault="00435C7A" w:rsidP="00435C7A">
      <w:pPr>
        <w:spacing w:after="0"/>
        <w:ind w:right="1229"/>
      </w:pPr>
      <w:r>
        <w:t>.data:00408644                 db    0</w:t>
      </w:r>
    </w:p>
    <w:p w14:paraId="0C6AE0AB" w14:textId="77777777" w:rsidR="00435C7A" w:rsidRDefault="00435C7A" w:rsidP="00435C7A">
      <w:pPr>
        <w:spacing w:after="0"/>
        <w:ind w:right="1229"/>
      </w:pPr>
      <w:r>
        <w:t>.data:00408645                 db    0</w:t>
      </w:r>
    </w:p>
    <w:p w14:paraId="7B39AA9A" w14:textId="77777777" w:rsidR="00435C7A" w:rsidRDefault="00435C7A" w:rsidP="00435C7A">
      <w:pPr>
        <w:spacing w:after="0"/>
        <w:ind w:right="1229"/>
      </w:pPr>
      <w:r>
        <w:t>.data:00408646                 db    0</w:t>
      </w:r>
    </w:p>
    <w:p w14:paraId="6E52D5C5" w14:textId="77777777" w:rsidR="00435C7A" w:rsidRDefault="00435C7A" w:rsidP="00435C7A">
      <w:pPr>
        <w:spacing w:after="0"/>
        <w:ind w:right="1229"/>
      </w:pPr>
      <w:r>
        <w:t>.data:00408647                 db    0</w:t>
      </w:r>
    </w:p>
    <w:p w14:paraId="7ADFE245" w14:textId="77777777" w:rsidR="00435C7A" w:rsidRDefault="00435C7A" w:rsidP="00435C7A">
      <w:pPr>
        <w:spacing w:after="0"/>
        <w:ind w:right="1229"/>
      </w:pPr>
      <w:r>
        <w:t>.data:00408648                 db    0</w:t>
      </w:r>
    </w:p>
    <w:p w14:paraId="79F86D12" w14:textId="77777777" w:rsidR="00435C7A" w:rsidRDefault="00435C7A" w:rsidP="00435C7A">
      <w:pPr>
        <w:spacing w:after="0"/>
        <w:ind w:right="1229"/>
      </w:pPr>
      <w:r>
        <w:t>.data:00408649                 db    0</w:t>
      </w:r>
    </w:p>
    <w:p w14:paraId="4A7D3D0E" w14:textId="77777777" w:rsidR="00435C7A" w:rsidRDefault="00435C7A" w:rsidP="00435C7A">
      <w:pPr>
        <w:spacing w:after="0"/>
        <w:ind w:right="1229"/>
      </w:pPr>
      <w:r>
        <w:t>.data:0040864A                 db    0</w:t>
      </w:r>
    </w:p>
    <w:p w14:paraId="419C231E" w14:textId="77777777" w:rsidR="00435C7A" w:rsidRDefault="00435C7A" w:rsidP="00435C7A">
      <w:pPr>
        <w:spacing w:after="0"/>
        <w:ind w:right="1229"/>
      </w:pPr>
      <w:r>
        <w:t>.data:0040864B                 db    0</w:t>
      </w:r>
    </w:p>
    <w:p w14:paraId="1DFC185B" w14:textId="77777777" w:rsidR="00435C7A" w:rsidRDefault="00435C7A" w:rsidP="00435C7A">
      <w:pPr>
        <w:spacing w:after="0"/>
        <w:ind w:right="1229"/>
      </w:pPr>
      <w:r>
        <w:t>.data:0040864C                 db    0</w:t>
      </w:r>
    </w:p>
    <w:p w14:paraId="6B3F2875" w14:textId="77777777" w:rsidR="00435C7A" w:rsidRDefault="00435C7A" w:rsidP="00435C7A">
      <w:pPr>
        <w:spacing w:after="0"/>
        <w:ind w:right="1229"/>
      </w:pPr>
      <w:r>
        <w:t>.data:0040864D                 db    0</w:t>
      </w:r>
    </w:p>
    <w:p w14:paraId="710002B1" w14:textId="77777777" w:rsidR="00435C7A" w:rsidRDefault="00435C7A" w:rsidP="00435C7A">
      <w:pPr>
        <w:spacing w:after="0"/>
        <w:ind w:right="1229"/>
      </w:pPr>
      <w:r>
        <w:t>.data:0040864E                 db    0</w:t>
      </w:r>
    </w:p>
    <w:p w14:paraId="2874399D" w14:textId="77777777" w:rsidR="00435C7A" w:rsidRDefault="00435C7A" w:rsidP="00435C7A">
      <w:pPr>
        <w:spacing w:after="0"/>
        <w:ind w:right="1229"/>
      </w:pPr>
      <w:r>
        <w:t>.data:0040864F                 db    0</w:t>
      </w:r>
    </w:p>
    <w:p w14:paraId="0DD2F283" w14:textId="77777777" w:rsidR="00435C7A" w:rsidRDefault="00435C7A" w:rsidP="00435C7A">
      <w:pPr>
        <w:spacing w:after="0"/>
        <w:ind w:right="1229"/>
      </w:pPr>
      <w:r>
        <w:t>.data:00408650                 db    0</w:t>
      </w:r>
    </w:p>
    <w:p w14:paraId="70AE4116" w14:textId="77777777" w:rsidR="00435C7A" w:rsidRDefault="00435C7A" w:rsidP="00435C7A">
      <w:pPr>
        <w:spacing w:after="0"/>
        <w:ind w:right="1229"/>
      </w:pPr>
      <w:r>
        <w:t>.data:00408651                 db    0</w:t>
      </w:r>
    </w:p>
    <w:p w14:paraId="6803DD5B" w14:textId="77777777" w:rsidR="00435C7A" w:rsidRDefault="00435C7A" w:rsidP="00435C7A">
      <w:pPr>
        <w:spacing w:after="0"/>
        <w:ind w:right="1229"/>
      </w:pPr>
      <w:r>
        <w:lastRenderedPageBreak/>
        <w:t>.data:00408652                 db    0</w:t>
      </w:r>
    </w:p>
    <w:p w14:paraId="774FC957" w14:textId="77777777" w:rsidR="00435C7A" w:rsidRDefault="00435C7A" w:rsidP="00435C7A">
      <w:pPr>
        <w:spacing w:after="0"/>
        <w:ind w:right="1229"/>
      </w:pPr>
      <w:r>
        <w:t>.data:00408653                 db    0</w:t>
      </w:r>
    </w:p>
    <w:p w14:paraId="4AEC1447" w14:textId="77777777" w:rsidR="00435C7A" w:rsidRDefault="00435C7A" w:rsidP="00435C7A">
      <w:pPr>
        <w:spacing w:after="0"/>
        <w:ind w:right="1229"/>
      </w:pPr>
      <w:r>
        <w:t>.data:00408654                 db    0</w:t>
      </w:r>
    </w:p>
    <w:p w14:paraId="5DD2C36E" w14:textId="77777777" w:rsidR="00435C7A" w:rsidRDefault="00435C7A" w:rsidP="00435C7A">
      <w:pPr>
        <w:spacing w:after="0"/>
        <w:ind w:right="1229"/>
      </w:pPr>
      <w:r>
        <w:t>.data:00408655                 db    0</w:t>
      </w:r>
    </w:p>
    <w:p w14:paraId="79A0326B" w14:textId="77777777" w:rsidR="00435C7A" w:rsidRDefault="00435C7A" w:rsidP="00435C7A">
      <w:pPr>
        <w:spacing w:after="0"/>
        <w:ind w:right="1229"/>
      </w:pPr>
      <w:r>
        <w:t>.data:00408656                 db    0</w:t>
      </w:r>
    </w:p>
    <w:p w14:paraId="11BB1C73" w14:textId="77777777" w:rsidR="00435C7A" w:rsidRDefault="00435C7A" w:rsidP="00435C7A">
      <w:pPr>
        <w:spacing w:after="0"/>
        <w:ind w:right="1229"/>
      </w:pPr>
      <w:r>
        <w:t>.data:00408657                 db    0</w:t>
      </w:r>
    </w:p>
    <w:p w14:paraId="523F18B4" w14:textId="77777777" w:rsidR="00435C7A" w:rsidRDefault="00435C7A" w:rsidP="00435C7A">
      <w:pPr>
        <w:spacing w:after="0"/>
        <w:ind w:right="1229"/>
      </w:pPr>
      <w:r>
        <w:t>.data:00408658                 db    0</w:t>
      </w:r>
    </w:p>
    <w:p w14:paraId="59A3A2AE" w14:textId="77777777" w:rsidR="00435C7A" w:rsidRDefault="00435C7A" w:rsidP="00435C7A">
      <w:pPr>
        <w:spacing w:after="0"/>
        <w:ind w:right="1229"/>
      </w:pPr>
      <w:r>
        <w:t>.data:00408659                 db    0</w:t>
      </w:r>
    </w:p>
    <w:p w14:paraId="75A4DFA0" w14:textId="77777777" w:rsidR="00435C7A" w:rsidRDefault="00435C7A" w:rsidP="00435C7A">
      <w:pPr>
        <w:spacing w:after="0"/>
        <w:ind w:right="1229"/>
      </w:pPr>
      <w:r>
        <w:t>.data:0040865A                 db    0</w:t>
      </w:r>
    </w:p>
    <w:p w14:paraId="5123E4FA" w14:textId="77777777" w:rsidR="00435C7A" w:rsidRDefault="00435C7A" w:rsidP="00435C7A">
      <w:pPr>
        <w:spacing w:after="0"/>
        <w:ind w:right="1229"/>
      </w:pPr>
      <w:r>
        <w:t>.data:0040865B                 db    0</w:t>
      </w:r>
    </w:p>
    <w:p w14:paraId="69141B5E" w14:textId="77777777" w:rsidR="00435C7A" w:rsidRDefault="00435C7A" w:rsidP="00435C7A">
      <w:pPr>
        <w:spacing w:after="0"/>
        <w:ind w:right="1229"/>
      </w:pPr>
      <w:r>
        <w:t>.data:0040865C                 db    0</w:t>
      </w:r>
    </w:p>
    <w:p w14:paraId="436AC91A" w14:textId="77777777" w:rsidR="00435C7A" w:rsidRDefault="00435C7A" w:rsidP="00435C7A">
      <w:pPr>
        <w:spacing w:after="0"/>
        <w:ind w:right="1229"/>
      </w:pPr>
      <w:r>
        <w:t>.data:0040865D                 db    0</w:t>
      </w:r>
    </w:p>
    <w:p w14:paraId="72B1D01F" w14:textId="77777777" w:rsidR="00435C7A" w:rsidRDefault="00435C7A" w:rsidP="00435C7A">
      <w:pPr>
        <w:spacing w:after="0"/>
        <w:ind w:right="1229"/>
      </w:pPr>
      <w:r>
        <w:t>.data:0040865E                 db    0</w:t>
      </w:r>
    </w:p>
    <w:p w14:paraId="2A8A21C2" w14:textId="77777777" w:rsidR="00435C7A" w:rsidRDefault="00435C7A" w:rsidP="00435C7A">
      <w:pPr>
        <w:spacing w:after="0"/>
        <w:ind w:right="1229"/>
      </w:pPr>
      <w:r>
        <w:t>.data:0040865F                 db    0</w:t>
      </w:r>
    </w:p>
    <w:p w14:paraId="103DE9EB" w14:textId="77777777" w:rsidR="00435C7A" w:rsidRDefault="00435C7A" w:rsidP="00435C7A">
      <w:pPr>
        <w:spacing w:after="0"/>
        <w:ind w:right="1229"/>
      </w:pPr>
      <w:r>
        <w:t>.data:00408660                 db    0</w:t>
      </w:r>
    </w:p>
    <w:p w14:paraId="32439910" w14:textId="77777777" w:rsidR="00435C7A" w:rsidRDefault="00435C7A" w:rsidP="00435C7A">
      <w:pPr>
        <w:spacing w:after="0"/>
        <w:ind w:right="1229"/>
      </w:pPr>
      <w:r>
        <w:t>.data:00408661                 db    0</w:t>
      </w:r>
    </w:p>
    <w:p w14:paraId="6653D998" w14:textId="77777777" w:rsidR="00435C7A" w:rsidRDefault="00435C7A" w:rsidP="00435C7A">
      <w:pPr>
        <w:spacing w:after="0"/>
        <w:ind w:right="1229"/>
      </w:pPr>
      <w:r>
        <w:t>.data:00408662                 db    0</w:t>
      </w:r>
    </w:p>
    <w:p w14:paraId="39CF93CE" w14:textId="77777777" w:rsidR="00435C7A" w:rsidRDefault="00435C7A" w:rsidP="00435C7A">
      <w:pPr>
        <w:spacing w:after="0"/>
        <w:ind w:right="1229"/>
      </w:pPr>
      <w:r>
        <w:t>.data:00408663                 db    0</w:t>
      </w:r>
    </w:p>
    <w:p w14:paraId="6B661BC7" w14:textId="77777777" w:rsidR="00435C7A" w:rsidRDefault="00435C7A" w:rsidP="00435C7A">
      <w:pPr>
        <w:spacing w:after="0"/>
        <w:ind w:right="1229"/>
      </w:pPr>
      <w:r>
        <w:t>.data:00408664                 db    0</w:t>
      </w:r>
    </w:p>
    <w:p w14:paraId="4744883F" w14:textId="77777777" w:rsidR="00435C7A" w:rsidRDefault="00435C7A" w:rsidP="00435C7A">
      <w:pPr>
        <w:spacing w:after="0"/>
        <w:ind w:right="1229"/>
      </w:pPr>
      <w:r>
        <w:t>.data:00408665                 db    0</w:t>
      </w:r>
    </w:p>
    <w:p w14:paraId="2B2BA28B" w14:textId="77777777" w:rsidR="00435C7A" w:rsidRDefault="00435C7A" w:rsidP="00435C7A">
      <w:pPr>
        <w:spacing w:after="0"/>
        <w:ind w:right="1229"/>
      </w:pPr>
      <w:r>
        <w:t>.data:00408666                 db    0</w:t>
      </w:r>
    </w:p>
    <w:p w14:paraId="4407772D" w14:textId="77777777" w:rsidR="00435C7A" w:rsidRDefault="00435C7A" w:rsidP="00435C7A">
      <w:pPr>
        <w:spacing w:after="0"/>
        <w:ind w:right="1229"/>
      </w:pPr>
      <w:r>
        <w:t>.data:00408667                 db    0</w:t>
      </w:r>
    </w:p>
    <w:p w14:paraId="6D73DA87" w14:textId="77777777" w:rsidR="00435C7A" w:rsidRDefault="00435C7A" w:rsidP="00435C7A">
      <w:pPr>
        <w:spacing w:after="0"/>
        <w:ind w:right="1229"/>
      </w:pPr>
      <w:r>
        <w:t>.data:00408668                 db    0</w:t>
      </w:r>
    </w:p>
    <w:p w14:paraId="10935D70" w14:textId="77777777" w:rsidR="00435C7A" w:rsidRDefault="00435C7A" w:rsidP="00435C7A">
      <w:pPr>
        <w:spacing w:after="0"/>
        <w:ind w:right="1229"/>
      </w:pPr>
      <w:r>
        <w:t>.data:00408669                 db    0</w:t>
      </w:r>
    </w:p>
    <w:p w14:paraId="007456DA" w14:textId="77777777" w:rsidR="00435C7A" w:rsidRDefault="00435C7A" w:rsidP="00435C7A">
      <w:pPr>
        <w:spacing w:after="0"/>
        <w:ind w:right="1229"/>
      </w:pPr>
      <w:r>
        <w:t>.data:0040866A                 db    0</w:t>
      </w:r>
    </w:p>
    <w:p w14:paraId="0A348F6A" w14:textId="77777777" w:rsidR="00435C7A" w:rsidRDefault="00435C7A" w:rsidP="00435C7A">
      <w:pPr>
        <w:spacing w:after="0"/>
        <w:ind w:right="1229"/>
      </w:pPr>
      <w:r>
        <w:t>.data:0040866B                 db    0</w:t>
      </w:r>
    </w:p>
    <w:p w14:paraId="1D6E7B0D" w14:textId="77777777" w:rsidR="00435C7A" w:rsidRDefault="00435C7A" w:rsidP="00435C7A">
      <w:pPr>
        <w:spacing w:after="0"/>
        <w:ind w:right="1229"/>
      </w:pPr>
      <w:r>
        <w:t>.data:0040866C                 db    0</w:t>
      </w:r>
    </w:p>
    <w:p w14:paraId="327360C7" w14:textId="77777777" w:rsidR="00435C7A" w:rsidRDefault="00435C7A" w:rsidP="00435C7A">
      <w:pPr>
        <w:spacing w:after="0"/>
        <w:ind w:right="1229"/>
      </w:pPr>
      <w:r>
        <w:t>.data:0040866D                 db    0</w:t>
      </w:r>
    </w:p>
    <w:p w14:paraId="0F547339" w14:textId="77777777" w:rsidR="00435C7A" w:rsidRDefault="00435C7A" w:rsidP="00435C7A">
      <w:pPr>
        <w:spacing w:after="0"/>
        <w:ind w:right="1229"/>
      </w:pPr>
      <w:r>
        <w:t>.data:0040866E                 db    0</w:t>
      </w:r>
    </w:p>
    <w:p w14:paraId="35D50106" w14:textId="77777777" w:rsidR="00435C7A" w:rsidRDefault="00435C7A" w:rsidP="00435C7A">
      <w:pPr>
        <w:spacing w:after="0"/>
        <w:ind w:right="1229"/>
      </w:pPr>
      <w:r>
        <w:t>.data:0040866F                 db    0</w:t>
      </w:r>
    </w:p>
    <w:p w14:paraId="479524EC" w14:textId="77777777" w:rsidR="00435C7A" w:rsidRDefault="00435C7A" w:rsidP="00435C7A">
      <w:pPr>
        <w:spacing w:after="0"/>
        <w:ind w:right="1229"/>
      </w:pPr>
      <w:r>
        <w:t>.data:00408670                 db    0</w:t>
      </w:r>
    </w:p>
    <w:p w14:paraId="3FB65CE2" w14:textId="77777777" w:rsidR="00435C7A" w:rsidRDefault="00435C7A" w:rsidP="00435C7A">
      <w:pPr>
        <w:spacing w:after="0"/>
        <w:ind w:right="1229"/>
      </w:pPr>
      <w:r>
        <w:t>.data:00408671                 db    0</w:t>
      </w:r>
    </w:p>
    <w:p w14:paraId="52161A33" w14:textId="77777777" w:rsidR="00435C7A" w:rsidRDefault="00435C7A" w:rsidP="00435C7A">
      <w:pPr>
        <w:spacing w:after="0"/>
        <w:ind w:right="1229"/>
      </w:pPr>
      <w:r>
        <w:t>.data:00408672                 db    0</w:t>
      </w:r>
    </w:p>
    <w:p w14:paraId="34F7F709" w14:textId="77777777" w:rsidR="00435C7A" w:rsidRDefault="00435C7A" w:rsidP="00435C7A">
      <w:pPr>
        <w:spacing w:after="0"/>
        <w:ind w:right="1229"/>
      </w:pPr>
      <w:r>
        <w:t>.data:00408673                 db    0</w:t>
      </w:r>
    </w:p>
    <w:p w14:paraId="27CCEC50" w14:textId="77777777" w:rsidR="00435C7A" w:rsidRDefault="00435C7A" w:rsidP="00435C7A">
      <w:pPr>
        <w:spacing w:after="0"/>
        <w:ind w:right="1229"/>
      </w:pPr>
      <w:r>
        <w:t>.data:00408674                 db    0</w:t>
      </w:r>
    </w:p>
    <w:p w14:paraId="7B927CF2" w14:textId="77777777" w:rsidR="00435C7A" w:rsidRDefault="00435C7A" w:rsidP="00435C7A">
      <w:pPr>
        <w:spacing w:after="0"/>
        <w:ind w:right="1229"/>
      </w:pPr>
      <w:r>
        <w:t>.data:00408675                 db    0</w:t>
      </w:r>
    </w:p>
    <w:p w14:paraId="3DD03F7C" w14:textId="77777777" w:rsidR="00435C7A" w:rsidRDefault="00435C7A" w:rsidP="00435C7A">
      <w:pPr>
        <w:spacing w:after="0"/>
        <w:ind w:right="1229"/>
      </w:pPr>
      <w:r>
        <w:t>.data:00408676                 db    0</w:t>
      </w:r>
    </w:p>
    <w:p w14:paraId="79203D5A" w14:textId="77777777" w:rsidR="00435C7A" w:rsidRDefault="00435C7A" w:rsidP="00435C7A">
      <w:pPr>
        <w:spacing w:after="0"/>
        <w:ind w:right="1229"/>
      </w:pPr>
      <w:r>
        <w:t>.data:00408677                 db    0</w:t>
      </w:r>
    </w:p>
    <w:p w14:paraId="64DEA692" w14:textId="77777777" w:rsidR="00435C7A" w:rsidRDefault="00435C7A" w:rsidP="00435C7A">
      <w:pPr>
        <w:spacing w:after="0"/>
        <w:ind w:right="1229"/>
      </w:pPr>
      <w:r>
        <w:t>.data:00408678                 db    0</w:t>
      </w:r>
    </w:p>
    <w:p w14:paraId="4CA91910" w14:textId="77777777" w:rsidR="00435C7A" w:rsidRDefault="00435C7A" w:rsidP="00435C7A">
      <w:pPr>
        <w:spacing w:after="0"/>
        <w:ind w:right="1229"/>
      </w:pPr>
      <w:r>
        <w:t>.data:00408679                 db    0</w:t>
      </w:r>
    </w:p>
    <w:p w14:paraId="0E33557B" w14:textId="77777777" w:rsidR="00435C7A" w:rsidRDefault="00435C7A" w:rsidP="00435C7A">
      <w:pPr>
        <w:spacing w:after="0"/>
        <w:ind w:right="1229"/>
      </w:pPr>
      <w:r>
        <w:t>.data:0040867A                 db    0</w:t>
      </w:r>
    </w:p>
    <w:p w14:paraId="6262FAEA" w14:textId="77777777" w:rsidR="00435C7A" w:rsidRDefault="00435C7A" w:rsidP="00435C7A">
      <w:pPr>
        <w:spacing w:after="0"/>
        <w:ind w:right="1229"/>
      </w:pPr>
      <w:r>
        <w:t>.data:0040867B                 db    0</w:t>
      </w:r>
    </w:p>
    <w:p w14:paraId="0A40DBCC" w14:textId="77777777" w:rsidR="00435C7A" w:rsidRDefault="00435C7A" w:rsidP="00435C7A">
      <w:pPr>
        <w:spacing w:after="0"/>
        <w:ind w:right="1229"/>
      </w:pPr>
      <w:r>
        <w:t>.data:0040867C                 db    0</w:t>
      </w:r>
    </w:p>
    <w:p w14:paraId="753CCD17" w14:textId="77777777" w:rsidR="00435C7A" w:rsidRDefault="00435C7A" w:rsidP="00435C7A">
      <w:pPr>
        <w:spacing w:after="0"/>
        <w:ind w:right="1229"/>
      </w:pPr>
      <w:r>
        <w:t>.data:0040867D                 db    0</w:t>
      </w:r>
    </w:p>
    <w:p w14:paraId="3894DD19" w14:textId="77777777" w:rsidR="00435C7A" w:rsidRDefault="00435C7A" w:rsidP="00435C7A">
      <w:pPr>
        <w:spacing w:after="0"/>
        <w:ind w:right="1229"/>
      </w:pPr>
      <w:r>
        <w:lastRenderedPageBreak/>
        <w:t>.data:0040867E                 db    0</w:t>
      </w:r>
    </w:p>
    <w:p w14:paraId="41F2D7BB" w14:textId="77777777" w:rsidR="00435C7A" w:rsidRDefault="00435C7A" w:rsidP="00435C7A">
      <w:pPr>
        <w:spacing w:after="0"/>
        <w:ind w:right="1229"/>
      </w:pPr>
      <w:r>
        <w:t>.data:0040867F                 db    0</w:t>
      </w:r>
    </w:p>
    <w:p w14:paraId="1C4AFDFF" w14:textId="77777777" w:rsidR="00435C7A" w:rsidRDefault="00435C7A" w:rsidP="00435C7A">
      <w:pPr>
        <w:spacing w:after="0"/>
        <w:ind w:right="1229"/>
      </w:pPr>
      <w:r>
        <w:t>.data:00408680                 db    0</w:t>
      </w:r>
    </w:p>
    <w:p w14:paraId="03FEEA0B" w14:textId="77777777" w:rsidR="00435C7A" w:rsidRDefault="00435C7A" w:rsidP="00435C7A">
      <w:pPr>
        <w:spacing w:after="0"/>
        <w:ind w:right="1229"/>
      </w:pPr>
      <w:r>
        <w:t>.data:00408681                 db    0</w:t>
      </w:r>
    </w:p>
    <w:p w14:paraId="656569A2" w14:textId="77777777" w:rsidR="00435C7A" w:rsidRDefault="00435C7A" w:rsidP="00435C7A">
      <w:pPr>
        <w:spacing w:after="0"/>
        <w:ind w:right="1229"/>
      </w:pPr>
      <w:r>
        <w:t>.data:00408682                 db    0</w:t>
      </w:r>
    </w:p>
    <w:p w14:paraId="7E924A2F" w14:textId="77777777" w:rsidR="00435C7A" w:rsidRDefault="00435C7A" w:rsidP="00435C7A">
      <w:pPr>
        <w:spacing w:after="0"/>
        <w:ind w:right="1229"/>
      </w:pPr>
      <w:r>
        <w:t>.data:00408683                 db    0</w:t>
      </w:r>
    </w:p>
    <w:p w14:paraId="4D34E136" w14:textId="77777777" w:rsidR="00435C7A" w:rsidRDefault="00435C7A" w:rsidP="00435C7A">
      <w:pPr>
        <w:spacing w:after="0"/>
        <w:ind w:right="1229"/>
      </w:pPr>
      <w:r>
        <w:t>.data:00408684                 db    0</w:t>
      </w:r>
    </w:p>
    <w:p w14:paraId="00B0C371" w14:textId="77777777" w:rsidR="00435C7A" w:rsidRDefault="00435C7A" w:rsidP="00435C7A">
      <w:pPr>
        <w:spacing w:after="0"/>
        <w:ind w:right="1229"/>
      </w:pPr>
      <w:r>
        <w:t>.data:00408685                 db    0</w:t>
      </w:r>
    </w:p>
    <w:p w14:paraId="18466BF8" w14:textId="77777777" w:rsidR="00435C7A" w:rsidRDefault="00435C7A" w:rsidP="00435C7A">
      <w:pPr>
        <w:spacing w:after="0"/>
        <w:ind w:right="1229"/>
      </w:pPr>
      <w:r>
        <w:t>.data:00408686                 db    0</w:t>
      </w:r>
    </w:p>
    <w:p w14:paraId="60A8B91F" w14:textId="77777777" w:rsidR="00435C7A" w:rsidRDefault="00435C7A" w:rsidP="00435C7A">
      <w:pPr>
        <w:spacing w:after="0"/>
        <w:ind w:right="1229"/>
      </w:pPr>
      <w:r>
        <w:t>.data:00408687                 db    0</w:t>
      </w:r>
    </w:p>
    <w:p w14:paraId="43D2D029" w14:textId="77777777" w:rsidR="00435C7A" w:rsidRDefault="00435C7A" w:rsidP="00435C7A">
      <w:pPr>
        <w:spacing w:after="0"/>
        <w:ind w:right="1229"/>
      </w:pPr>
      <w:r>
        <w:t>.data:00408688                 db    0</w:t>
      </w:r>
    </w:p>
    <w:p w14:paraId="09889AA7" w14:textId="77777777" w:rsidR="00435C7A" w:rsidRDefault="00435C7A" w:rsidP="00435C7A">
      <w:pPr>
        <w:spacing w:after="0"/>
        <w:ind w:right="1229"/>
      </w:pPr>
      <w:r>
        <w:t>.data:00408689                 db    0</w:t>
      </w:r>
    </w:p>
    <w:p w14:paraId="58A19F68" w14:textId="77777777" w:rsidR="00435C7A" w:rsidRDefault="00435C7A" w:rsidP="00435C7A">
      <w:pPr>
        <w:spacing w:after="0"/>
        <w:ind w:right="1229"/>
      </w:pPr>
      <w:r>
        <w:t>.data:0040868A                 db    0</w:t>
      </w:r>
    </w:p>
    <w:p w14:paraId="4B6D2F19" w14:textId="77777777" w:rsidR="00435C7A" w:rsidRDefault="00435C7A" w:rsidP="00435C7A">
      <w:pPr>
        <w:spacing w:after="0"/>
        <w:ind w:right="1229"/>
      </w:pPr>
      <w:r>
        <w:t>.data:0040868B                 db    0</w:t>
      </w:r>
    </w:p>
    <w:p w14:paraId="36B4B583" w14:textId="77777777" w:rsidR="00435C7A" w:rsidRDefault="00435C7A" w:rsidP="00435C7A">
      <w:pPr>
        <w:spacing w:after="0"/>
        <w:ind w:right="1229"/>
      </w:pPr>
      <w:r>
        <w:t>.data:0040868C                 db    0</w:t>
      </w:r>
    </w:p>
    <w:p w14:paraId="4DA43DDA" w14:textId="77777777" w:rsidR="00435C7A" w:rsidRDefault="00435C7A" w:rsidP="00435C7A">
      <w:pPr>
        <w:spacing w:after="0"/>
        <w:ind w:right="1229"/>
      </w:pPr>
      <w:r>
        <w:t>.data:0040868D                 db    0</w:t>
      </w:r>
    </w:p>
    <w:p w14:paraId="30E5B72D" w14:textId="77777777" w:rsidR="00435C7A" w:rsidRDefault="00435C7A" w:rsidP="00435C7A">
      <w:pPr>
        <w:spacing w:after="0"/>
        <w:ind w:right="1229"/>
      </w:pPr>
      <w:r>
        <w:t>.data:0040868E                 db    0</w:t>
      </w:r>
    </w:p>
    <w:p w14:paraId="77B11129" w14:textId="77777777" w:rsidR="00435C7A" w:rsidRDefault="00435C7A" w:rsidP="00435C7A">
      <w:pPr>
        <w:spacing w:after="0"/>
        <w:ind w:right="1229"/>
      </w:pPr>
      <w:r>
        <w:t>.data:0040868F                 db    0</w:t>
      </w:r>
    </w:p>
    <w:p w14:paraId="5EEC4D99" w14:textId="77777777" w:rsidR="00435C7A" w:rsidRDefault="00435C7A" w:rsidP="00435C7A">
      <w:pPr>
        <w:spacing w:after="0"/>
        <w:ind w:right="1229"/>
      </w:pPr>
      <w:r>
        <w:t>.data:00408690                 db    0</w:t>
      </w:r>
    </w:p>
    <w:p w14:paraId="2A69E297" w14:textId="77777777" w:rsidR="00435C7A" w:rsidRDefault="00435C7A" w:rsidP="00435C7A">
      <w:pPr>
        <w:spacing w:after="0"/>
        <w:ind w:right="1229"/>
      </w:pPr>
      <w:r>
        <w:t>.data:00408691                 db    0</w:t>
      </w:r>
    </w:p>
    <w:p w14:paraId="3B2685EF" w14:textId="77777777" w:rsidR="00435C7A" w:rsidRDefault="00435C7A" w:rsidP="00435C7A">
      <w:pPr>
        <w:spacing w:after="0"/>
        <w:ind w:right="1229"/>
      </w:pPr>
      <w:r>
        <w:t>.data:00408692                 db    0</w:t>
      </w:r>
    </w:p>
    <w:p w14:paraId="4FECFBD0" w14:textId="77777777" w:rsidR="00435C7A" w:rsidRDefault="00435C7A" w:rsidP="00435C7A">
      <w:pPr>
        <w:spacing w:after="0"/>
        <w:ind w:right="1229"/>
      </w:pPr>
      <w:r>
        <w:t>.data:00408693                 db    0</w:t>
      </w:r>
    </w:p>
    <w:p w14:paraId="51853A2C" w14:textId="77777777" w:rsidR="00435C7A" w:rsidRDefault="00435C7A" w:rsidP="00435C7A">
      <w:pPr>
        <w:spacing w:after="0"/>
        <w:ind w:right="1229"/>
      </w:pPr>
      <w:r>
        <w:t>.data:00408694                 db    0</w:t>
      </w:r>
    </w:p>
    <w:p w14:paraId="7F157B21" w14:textId="77777777" w:rsidR="00435C7A" w:rsidRDefault="00435C7A" w:rsidP="00435C7A">
      <w:pPr>
        <w:spacing w:after="0"/>
        <w:ind w:right="1229"/>
      </w:pPr>
      <w:r>
        <w:t>.data:00408695                 db    0</w:t>
      </w:r>
    </w:p>
    <w:p w14:paraId="76219653" w14:textId="77777777" w:rsidR="00435C7A" w:rsidRDefault="00435C7A" w:rsidP="00435C7A">
      <w:pPr>
        <w:spacing w:after="0"/>
        <w:ind w:right="1229"/>
      </w:pPr>
      <w:r>
        <w:t>.data:00408696                 db    0</w:t>
      </w:r>
    </w:p>
    <w:p w14:paraId="0190D961" w14:textId="77777777" w:rsidR="00435C7A" w:rsidRDefault="00435C7A" w:rsidP="00435C7A">
      <w:pPr>
        <w:spacing w:after="0"/>
        <w:ind w:right="1229"/>
      </w:pPr>
      <w:r>
        <w:t>.data:00408697                 db    0</w:t>
      </w:r>
    </w:p>
    <w:p w14:paraId="2CF00F05" w14:textId="77777777" w:rsidR="00435C7A" w:rsidRDefault="00435C7A" w:rsidP="00435C7A">
      <w:pPr>
        <w:spacing w:after="0"/>
        <w:ind w:right="1229"/>
      </w:pPr>
      <w:r>
        <w:t>.data:00408698                 db    0</w:t>
      </w:r>
    </w:p>
    <w:p w14:paraId="107CEFD0" w14:textId="77777777" w:rsidR="00435C7A" w:rsidRDefault="00435C7A" w:rsidP="00435C7A">
      <w:pPr>
        <w:spacing w:after="0"/>
        <w:ind w:right="1229"/>
      </w:pPr>
      <w:r>
        <w:t>.data:00408699                 db    0</w:t>
      </w:r>
    </w:p>
    <w:p w14:paraId="2408B7FF" w14:textId="77777777" w:rsidR="00435C7A" w:rsidRDefault="00435C7A" w:rsidP="00435C7A">
      <w:pPr>
        <w:spacing w:after="0"/>
        <w:ind w:right="1229"/>
      </w:pPr>
      <w:r>
        <w:t>.data:0040869A                 db    0</w:t>
      </w:r>
    </w:p>
    <w:p w14:paraId="7D878105" w14:textId="77777777" w:rsidR="00435C7A" w:rsidRDefault="00435C7A" w:rsidP="00435C7A">
      <w:pPr>
        <w:spacing w:after="0"/>
        <w:ind w:right="1229"/>
      </w:pPr>
      <w:r>
        <w:t>.data:0040869B                 db    0</w:t>
      </w:r>
    </w:p>
    <w:p w14:paraId="526D9B08" w14:textId="77777777" w:rsidR="00435C7A" w:rsidRDefault="00435C7A" w:rsidP="00435C7A">
      <w:pPr>
        <w:spacing w:after="0"/>
        <w:ind w:right="1229"/>
      </w:pPr>
      <w:r>
        <w:t>.data:0040869C                 db    0</w:t>
      </w:r>
    </w:p>
    <w:p w14:paraId="51E16E07" w14:textId="77777777" w:rsidR="00435C7A" w:rsidRDefault="00435C7A" w:rsidP="00435C7A">
      <w:pPr>
        <w:spacing w:after="0"/>
        <w:ind w:right="1229"/>
      </w:pPr>
      <w:r>
        <w:t>.data:0040869D                 db    0</w:t>
      </w:r>
    </w:p>
    <w:p w14:paraId="5046E081" w14:textId="77777777" w:rsidR="00435C7A" w:rsidRDefault="00435C7A" w:rsidP="00435C7A">
      <w:pPr>
        <w:spacing w:after="0"/>
        <w:ind w:right="1229"/>
      </w:pPr>
      <w:r>
        <w:t>.data:0040869E                 db    0</w:t>
      </w:r>
    </w:p>
    <w:p w14:paraId="4A1F8629" w14:textId="77777777" w:rsidR="00435C7A" w:rsidRDefault="00435C7A" w:rsidP="00435C7A">
      <w:pPr>
        <w:spacing w:after="0"/>
        <w:ind w:right="1229"/>
      </w:pPr>
      <w:r>
        <w:t>.data:0040869F                 db    0</w:t>
      </w:r>
    </w:p>
    <w:p w14:paraId="366AAFCE" w14:textId="77777777" w:rsidR="00435C7A" w:rsidRDefault="00435C7A" w:rsidP="00435C7A">
      <w:pPr>
        <w:spacing w:after="0"/>
        <w:ind w:right="1229"/>
      </w:pPr>
      <w:r>
        <w:t>.data:004086A0                 db    0</w:t>
      </w:r>
    </w:p>
    <w:p w14:paraId="35E754AB" w14:textId="77777777" w:rsidR="00435C7A" w:rsidRDefault="00435C7A" w:rsidP="00435C7A">
      <w:pPr>
        <w:spacing w:after="0"/>
        <w:ind w:right="1229"/>
      </w:pPr>
      <w:r>
        <w:t>.data:004086A1                 db    0</w:t>
      </w:r>
    </w:p>
    <w:p w14:paraId="06A7EE01" w14:textId="77777777" w:rsidR="00435C7A" w:rsidRDefault="00435C7A" w:rsidP="00435C7A">
      <w:pPr>
        <w:spacing w:after="0"/>
        <w:ind w:right="1229"/>
      </w:pPr>
      <w:r>
        <w:t>.data:004086A2                 db    0</w:t>
      </w:r>
    </w:p>
    <w:p w14:paraId="73625395" w14:textId="77777777" w:rsidR="00435C7A" w:rsidRDefault="00435C7A" w:rsidP="00435C7A">
      <w:pPr>
        <w:spacing w:after="0"/>
        <w:ind w:right="1229"/>
      </w:pPr>
      <w:r>
        <w:t>.data:004086A3                 db    0</w:t>
      </w:r>
    </w:p>
    <w:p w14:paraId="1E2D7650" w14:textId="77777777" w:rsidR="00435C7A" w:rsidRDefault="00435C7A" w:rsidP="00435C7A">
      <w:pPr>
        <w:spacing w:after="0"/>
        <w:ind w:right="1229"/>
      </w:pPr>
      <w:r>
        <w:t>.data:004086A4                 db    0</w:t>
      </w:r>
    </w:p>
    <w:p w14:paraId="5120A637" w14:textId="77777777" w:rsidR="00435C7A" w:rsidRDefault="00435C7A" w:rsidP="00435C7A">
      <w:pPr>
        <w:spacing w:after="0"/>
        <w:ind w:right="1229"/>
      </w:pPr>
      <w:r>
        <w:t>.data:004086A5                 db    0</w:t>
      </w:r>
    </w:p>
    <w:p w14:paraId="6C956CEF" w14:textId="77777777" w:rsidR="00435C7A" w:rsidRDefault="00435C7A" w:rsidP="00435C7A">
      <w:pPr>
        <w:spacing w:after="0"/>
        <w:ind w:right="1229"/>
      </w:pPr>
      <w:r>
        <w:t>.data:004086A6                 db    0</w:t>
      </w:r>
    </w:p>
    <w:p w14:paraId="3B810EAD" w14:textId="77777777" w:rsidR="00435C7A" w:rsidRDefault="00435C7A" w:rsidP="00435C7A">
      <w:pPr>
        <w:spacing w:after="0"/>
        <w:ind w:right="1229"/>
      </w:pPr>
      <w:r>
        <w:t>.data:004086A7                 db    0</w:t>
      </w:r>
    </w:p>
    <w:p w14:paraId="611CD471" w14:textId="77777777" w:rsidR="00435C7A" w:rsidRDefault="00435C7A" w:rsidP="00435C7A">
      <w:pPr>
        <w:spacing w:after="0"/>
        <w:ind w:right="1229"/>
      </w:pPr>
      <w:r>
        <w:t>.data:004086A8                 db    0</w:t>
      </w:r>
    </w:p>
    <w:p w14:paraId="2A0EEBD6" w14:textId="77777777" w:rsidR="00435C7A" w:rsidRDefault="00435C7A" w:rsidP="00435C7A">
      <w:pPr>
        <w:spacing w:after="0"/>
        <w:ind w:right="1229"/>
      </w:pPr>
      <w:r>
        <w:t>.data:004086A9                 db    0</w:t>
      </w:r>
    </w:p>
    <w:p w14:paraId="197A4317" w14:textId="77777777" w:rsidR="00435C7A" w:rsidRDefault="00435C7A" w:rsidP="00435C7A">
      <w:pPr>
        <w:spacing w:after="0"/>
        <w:ind w:right="1229"/>
      </w:pPr>
      <w:r>
        <w:lastRenderedPageBreak/>
        <w:t>.data:004086AA                 db    0</w:t>
      </w:r>
    </w:p>
    <w:p w14:paraId="026C94BD" w14:textId="77777777" w:rsidR="00435C7A" w:rsidRDefault="00435C7A" w:rsidP="00435C7A">
      <w:pPr>
        <w:spacing w:after="0"/>
        <w:ind w:right="1229"/>
      </w:pPr>
      <w:r>
        <w:t>.data:004086AB                 db    0</w:t>
      </w:r>
    </w:p>
    <w:p w14:paraId="1A92BFCC" w14:textId="77777777" w:rsidR="00435C7A" w:rsidRDefault="00435C7A" w:rsidP="00435C7A">
      <w:pPr>
        <w:spacing w:after="0"/>
        <w:ind w:right="1229"/>
      </w:pPr>
      <w:r>
        <w:t>.data:004086AC                 db    0</w:t>
      </w:r>
    </w:p>
    <w:p w14:paraId="0AD4C43D" w14:textId="77777777" w:rsidR="00435C7A" w:rsidRDefault="00435C7A" w:rsidP="00435C7A">
      <w:pPr>
        <w:spacing w:after="0"/>
        <w:ind w:right="1229"/>
      </w:pPr>
      <w:r>
        <w:t>.data:004086AD                 db    0</w:t>
      </w:r>
    </w:p>
    <w:p w14:paraId="1F791B73" w14:textId="77777777" w:rsidR="00435C7A" w:rsidRDefault="00435C7A" w:rsidP="00435C7A">
      <w:pPr>
        <w:spacing w:after="0"/>
        <w:ind w:right="1229"/>
      </w:pPr>
      <w:r>
        <w:t>.data:004086AE                 db    0</w:t>
      </w:r>
    </w:p>
    <w:p w14:paraId="041EC29A" w14:textId="77777777" w:rsidR="00435C7A" w:rsidRDefault="00435C7A" w:rsidP="00435C7A">
      <w:pPr>
        <w:spacing w:after="0"/>
        <w:ind w:right="1229"/>
      </w:pPr>
      <w:r>
        <w:t>.data:004086AF                 db    0</w:t>
      </w:r>
    </w:p>
    <w:p w14:paraId="2B1C4DC9" w14:textId="77777777" w:rsidR="00435C7A" w:rsidRDefault="00435C7A" w:rsidP="00435C7A">
      <w:pPr>
        <w:spacing w:after="0"/>
        <w:ind w:right="1229"/>
      </w:pPr>
      <w:r>
        <w:t>.data:004086B0                 db    0</w:t>
      </w:r>
    </w:p>
    <w:p w14:paraId="77E0E890" w14:textId="77777777" w:rsidR="00435C7A" w:rsidRDefault="00435C7A" w:rsidP="00435C7A">
      <w:pPr>
        <w:spacing w:after="0"/>
        <w:ind w:right="1229"/>
      </w:pPr>
      <w:r>
        <w:t>.data:004086B1                 db    0</w:t>
      </w:r>
    </w:p>
    <w:p w14:paraId="0A46E6A2" w14:textId="77777777" w:rsidR="00435C7A" w:rsidRDefault="00435C7A" w:rsidP="00435C7A">
      <w:pPr>
        <w:spacing w:after="0"/>
        <w:ind w:right="1229"/>
      </w:pPr>
      <w:r>
        <w:t>.data:004086B2                 db    0</w:t>
      </w:r>
    </w:p>
    <w:p w14:paraId="5D0A9450" w14:textId="77777777" w:rsidR="00435C7A" w:rsidRDefault="00435C7A" w:rsidP="00435C7A">
      <w:pPr>
        <w:spacing w:after="0"/>
        <w:ind w:right="1229"/>
      </w:pPr>
      <w:r>
        <w:t>.data:004086B3                 db    0</w:t>
      </w:r>
    </w:p>
    <w:p w14:paraId="79E8BB7E" w14:textId="77777777" w:rsidR="00435C7A" w:rsidRDefault="00435C7A" w:rsidP="00435C7A">
      <w:pPr>
        <w:spacing w:after="0"/>
        <w:ind w:right="1229"/>
      </w:pPr>
      <w:r>
        <w:t>.data:004086B4                 db    0</w:t>
      </w:r>
    </w:p>
    <w:p w14:paraId="706DC955" w14:textId="77777777" w:rsidR="00435C7A" w:rsidRDefault="00435C7A" w:rsidP="00435C7A">
      <w:pPr>
        <w:spacing w:after="0"/>
        <w:ind w:right="1229"/>
      </w:pPr>
      <w:r>
        <w:t>.data:004086B5                 db    0</w:t>
      </w:r>
    </w:p>
    <w:p w14:paraId="3ED1A5C2" w14:textId="77777777" w:rsidR="00435C7A" w:rsidRDefault="00435C7A" w:rsidP="00435C7A">
      <w:pPr>
        <w:spacing w:after="0"/>
        <w:ind w:right="1229"/>
      </w:pPr>
      <w:r>
        <w:t>.data:004086B6                 db    0</w:t>
      </w:r>
    </w:p>
    <w:p w14:paraId="0BD0E244" w14:textId="77777777" w:rsidR="00435C7A" w:rsidRDefault="00435C7A" w:rsidP="00435C7A">
      <w:pPr>
        <w:spacing w:after="0"/>
        <w:ind w:right="1229"/>
      </w:pPr>
      <w:r>
        <w:t>.data:004086B7                 db    0</w:t>
      </w:r>
    </w:p>
    <w:p w14:paraId="6784F58F" w14:textId="77777777" w:rsidR="00435C7A" w:rsidRDefault="00435C7A" w:rsidP="00435C7A">
      <w:pPr>
        <w:spacing w:after="0"/>
        <w:ind w:right="1229"/>
      </w:pPr>
      <w:r>
        <w:t>.data:004086B8                 db    0</w:t>
      </w:r>
    </w:p>
    <w:p w14:paraId="72CD6B41" w14:textId="77777777" w:rsidR="00435C7A" w:rsidRDefault="00435C7A" w:rsidP="00435C7A">
      <w:pPr>
        <w:spacing w:after="0"/>
        <w:ind w:right="1229"/>
      </w:pPr>
      <w:r>
        <w:t>.data:004086B9                 db    0</w:t>
      </w:r>
    </w:p>
    <w:p w14:paraId="4D988390" w14:textId="77777777" w:rsidR="00435C7A" w:rsidRDefault="00435C7A" w:rsidP="00435C7A">
      <w:pPr>
        <w:spacing w:after="0"/>
        <w:ind w:right="1229"/>
      </w:pPr>
      <w:r>
        <w:t>.data:004086BA                 db    0</w:t>
      </w:r>
    </w:p>
    <w:p w14:paraId="6EFC1B54" w14:textId="77777777" w:rsidR="00435C7A" w:rsidRDefault="00435C7A" w:rsidP="00435C7A">
      <w:pPr>
        <w:spacing w:after="0"/>
        <w:ind w:right="1229"/>
      </w:pPr>
      <w:r>
        <w:t>.data:004086BB                 db    0</w:t>
      </w:r>
    </w:p>
    <w:p w14:paraId="58B1548F" w14:textId="77777777" w:rsidR="00435C7A" w:rsidRDefault="00435C7A" w:rsidP="00435C7A">
      <w:pPr>
        <w:spacing w:after="0"/>
        <w:ind w:right="1229"/>
      </w:pPr>
      <w:r>
        <w:t>.data:004086BC                 db    0</w:t>
      </w:r>
    </w:p>
    <w:p w14:paraId="2605D348" w14:textId="77777777" w:rsidR="00435C7A" w:rsidRDefault="00435C7A" w:rsidP="00435C7A">
      <w:pPr>
        <w:spacing w:after="0"/>
        <w:ind w:right="1229"/>
      </w:pPr>
      <w:r>
        <w:t>.data:004086BD                 db    0</w:t>
      </w:r>
    </w:p>
    <w:p w14:paraId="4887491F" w14:textId="77777777" w:rsidR="00435C7A" w:rsidRDefault="00435C7A" w:rsidP="00435C7A">
      <w:pPr>
        <w:spacing w:after="0"/>
        <w:ind w:right="1229"/>
      </w:pPr>
      <w:r>
        <w:t>.data:004086BE                 db    0</w:t>
      </w:r>
    </w:p>
    <w:p w14:paraId="090D0D8C" w14:textId="77777777" w:rsidR="00435C7A" w:rsidRDefault="00435C7A" w:rsidP="00435C7A">
      <w:pPr>
        <w:spacing w:after="0"/>
        <w:ind w:right="1229"/>
      </w:pPr>
      <w:r>
        <w:t>.data:004086BF                 db    0</w:t>
      </w:r>
    </w:p>
    <w:p w14:paraId="54CD5AD2" w14:textId="77777777" w:rsidR="00435C7A" w:rsidRDefault="00435C7A" w:rsidP="00435C7A">
      <w:pPr>
        <w:spacing w:after="0"/>
        <w:ind w:right="1229"/>
      </w:pPr>
      <w:r>
        <w:t>.data:004086C0                 db    0</w:t>
      </w:r>
    </w:p>
    <w:p w14:paraId="65221582" w14:textId="77777777" w:rsidR="00435C7A" w:rsidRDefault="00435C7A" w:rsidP="00435C7A">
      <w:pPr>
        <w:spacing w:after="0"/>
        <w:ind w:right="1229"/>
      </w:pPr>
      <w:r>
        <w:t>.data:004086C1                 db    0</w:t>
      </w:r>
    </w:p>
    <w:p w14:paraId="67A019A8" w14:textId="77777777" w:rsidR="00435C7A" w:rsidRDefault="00435C7A" w:rsidP="00435C7A">
      <w:pPr>
        <w:spacing w:after="0"/>
        <w:ind w:right="1229"/>
      </w:pPr>
      <w:r>
        <w:t>.data:004086C2                 db    0</w:t>
      </w:r>
    </w:p>
    <w:p w14:paraId="04051E6C" w14:textId="77777777" w:rsidR="00435C7A" w:rsidRDefault="00435C7A" w:rsidP="00435C7A">
      <w:pPr>
        <w:spacing w:after="0"/>
        <w:ind w:right="1229"/>
      </w:pPr>
      <w:r>
        <w:t>.data:004086C3                 db    0</w:t>
      </w:r>
    </w:p>
    <w:p w14:paraId="536CC749" w14:textId="77777777" w:rsidR="00435C7A" w:rsidRDefault="00435C7A" w:rsidP="00435C7A">
      <w:pPr>
        <w:spacing w:after="0"/>
        <w:ind w:right="1229"/>
      </w:pPr>
      <w:r>
        <w:t>.data:004086C4                 db    0</w:t>
      </w:r>
    </w:p>
    <w:p w14:paraId="0F262240" w14:textId="77777777" w:rsidR="00435C7A" w:rsidRDefault="00435C7A" w:rsidP="00435C7A">
      <w:pPr>
        <w:spacing w:after="0"/>
        <w:ind w:right="1229"/>
      </w:pPr>
      <w:r>
        <w:t>.data:004086C5                 db    0</w:t>
      </w:r>
    </w:p>
    <w:p w14:paraId="44FCA5DA" w14:textId="77777777" w:rsidR="00435C7A" w:rsidRDefault="00435C7A" w:rsidP="00435C7A">
      <w:pPr>
        <w:spacing w:after="0"/>
        <w:ind w:right="1229"/>
      </w:pPr>
      <w:r>
        <w:t>.data:004086C6                 db    0</w:t>
      </w:r>
    </w:p>
    <w:p w14:paraId="2B73634E" w14:textId="77777777" w:rsidR="00435C7A" w:rsidRDefault="00435C7A" w:rsidP="00435C7A">
      <w:pPr>
        <w:spacing w:after="0"/>
        <w:ind w:right="1229"/>
      </w:pPr>
      <w:r>
        <w:t>.data:004086C7                 db    0</w:t>
      </w:r>
    </w:p>
    <w:p w14:paraId="04B56947" w14:textId="77777777" w:rsidR="00435C7A" w:rsidRDefault="00435C7A" w:rsidP="00435C7A">
      <w:pPr>
        <w:spacing w:after="0"/>
        <w:ind w:right="1229"/>
      </w:pPr>
      <w:r>
        <w:t>.data:004086C8                 db    0</w:t>
      </w:r>
    </w:p>
    <w:p w14:paraId="3E947646" w14:textId="77777777" w:rsidR="00435C7A" w:rsidRDefault="00435C7A" w:rsidP="00435C7A">
      <w:pPr>
        <w:spacing w:after="0"/>
        <w:ind w:right="1229"/>
      </w:pPr>
      <w:r>
        <w:t>.data:004086C9                 db    0</w:t>
      </w:r>
    </w:p>
    <w:p w14:paraId="608A3F15" w14:textId="77777777" w:rsidR="00435C7A" w:rsidRDefault="00435C7A" w:rsidP="00435C7A">
      <w:pPr>
        <w:spacing w:after="0"/>
        <w:ind w:right="1229"/>
      </w:pPr>
      <w:r>
        <w:t>.data:004086CA                 db    0</w:t>
      </w:r>
    </w:p>
    <w:p w14:paraId="32A2F8CC" w14:textId="77777777" w:rsidR="00435C7A" w:rsidRDefault="00435C7A" w:rsidP="00435C7A">
      <w:pPr>
        <w:spacing w:after="0"/>
        <w:ind w:right="1229"/>
      </w:pPr>
      <w:r>
        <w:t>.data:004086CB                 db    0</w:t>
      </w:r>
    </w:p>
    <w:p w14:paraId="312F80BA" w14:textId="77777777" w:rsidR="00435C7A" w:rsidRDefault="00435C7A" w:rsidP="00435C7A">
      <w:pPr>
        <w:spacing w:after="0"/>
        <w:ind w:right="1229"/>
      </w:pPr>
      <w:r>
        <w:t>.data:004086CC                 db    0</w:t>
      </w:r>
    </w:p>
    <w:p w14:paraId="066A3884" w14:textId="77777777" w:rsidR="00435C7A" w:rsidRDefault="00435C7A" w:rsidP="00435C7A">
      <w:pPr>
        <w:spacing w:after="0"/>
        <w:ind w:right="1229"/>
      </w:pPr>
      <w:r>
        <w:t>.data:004086CD                 db    0</w:t>
      </w:r>
    </w:p>
    <w:p w14:paraId="3406C45F" w14:textId="77777777" w:rsidR="00435C7A" w:rsidRDefault="00435C7A" w:rsidP="00435C7A">
      <w:pPr>
        <w:spacing w:after="0"/>
        <w:ind w:right="1229"/>
      </w:pPr>
      <w:r>
        <w:t>.data:004086CE                 db    0</w:t>
      </w:r>
    </w:p>
    <w:p w14:paraId="02A82EA2" w14:textId="77777777" w:rsidR="00435C7A" w:rsidRDefault="00435C7A" w:rsidP="00435C7A">
      <w:pPr>
        <w:spacing w:after="0"/>
        <w:ind w:right="1229"/>
      </w:pPr>
      <w:r>
        <w:t>.data:004086CF                 db    0</w:t>
      </w:r>
    </w:p>
    <w:p w14:paraId="0911A039" w14:textId="77777777" w:rsidR="00435C7A" w:rsidRDefault="00435C7A" w:rsidP="00435C7A">
      <w:pPr>
        <w:spacing w:after="0"/>
        <w:ind w:right="1229"/>
      </w:pPr>
      <w:r>
        <w:t>.data:004086D0                 db    0</w:t>
      </w:r>
    </w:p>
    <w:p w14:paraId="043C5400" w14:textId="77777777" w:rsidR="00435C7A" w:rsidRDefault="00435C7A" w:rsidP="00435C7A">
      <w:pPr>
        <w:spacing w:after="0"/>
        <w:ind w:right="1229"/>
      </w:pPr>
      <w:r>
        <w:t>.data:004086D1                 db    0</w:t>
      </w:r>
    </w:p>
    <w:p w14:paraId="196F2B55" w14:textId="77777777" w:rsidR="00435C7A" w:rsidRDefault="00435C7A" w:rsidP="00435C7A">
      <w:pPr>
        <w:spacing w:after="0"/>
        <w:ind w:right="1229"/>
      </w:pPr>
      <w:r>
        <w:t>.data:004086D2                 db    0</w:t>
      </w:r>
    </w:p>
    <w:p w14:paraId="58DE0DF5" w14:textId="77777777" w:rsidR="00435C7A" w:rsidRDefault="00435C7A" w:rsidP="00435C7A">
      <w:pPr>
        <w:spacing w:after="0"/>
        <w:ind w:right="1229"/>
      </w:pPr>
      <w:r>
        <w:t>.data:004086D3                 db    0</w:t>
      </w:r>
    </w:p>
    <w:p w14:paraId="59CA5E26" w14:textId="77777777" w:rsidR="00435C7A" w:rsidRDefault="00435C7A" w:rsidP="00435C7A">
      <w:pPr>
        <w:spacing w:after="0"/>
        <w:ind w:right="1229"/>
      </w:pPr>
      <w:r>
        <w:t>.data:004086D4                 db    0</w:t>
      </w:r>
    </w:p>
    <w:p w14:paraId="438AB218" w14:textId="77777777" w:rsidR="00435C7A" w:rsidRDefault="00435C7A" w:rsidP="00435C7A">
      <w:pPr>
        <w:spacing w:after="0"/>
        <w:ind w:right="1229"/>
      </w:pPr>
      <w:r>
        <w:t>.data:004086D5                 db    0</w:t>
      </w:r>
    </w:p>
    <w:p w14:paraId="3ADF17D7" w14:textId="77777777" w:rsidR="00435C7A" w:rsidRDefault="00435C7A" w:rsidP="00435C7A">
      <w:pPr>
        <w:spacing w:after="0"/>
        <w:ind w:right="1229"/>
      </w:pPr>
      <w:r>
        <w:lastRenderedPageBreak/>
        <w:t>.data:004086D6                 db    0</w:t>
      </w:r>
    </w:p>
    <w:p w14:paraId="1BA253C5" w14:textId="77777777" w:rsidR="00435C7A" w:rsidRDefault="00435C7A" w:rsidP="00435C7A">
      <w:pPr>
        <w:spacing w:after="0"/>
        <w:ind w:right="1229"/>
      </w:pPr>
      <w:r>
        <w:t>.data:004086D7                 db    0</w:t>
      </w:r>
    </w:p>
    <w:p w14:paraId="3D747D0A" w14:textId="77777777" w:rsidR="00435C7A" w:rsidRDefault="00435C7A" w:rsidP="00435C7A">
      <w:pPr>
        <w:spacing w:after="0"/>
        <w:ind w:right="1229"/>
      </w:pPr>
      <w:r>
        <w:t>.data:004086D8                 db    0</w:t>
      </w:r>
    </w:p>
    <w:p w14:paraId="38EDC59F" w14:textId="77777777" w:rsidR="00435C7A" w:rsidRDefault="00435C7A" w:rsidP="00435C7A">
      <w:pPr>
        <w:spacing w:after="0"/>
        <w:ind w:right="1229"/>
      </w:pPr>
      <w:r>
        <w:t>.data:004086D9                 db    0</w:t>
      </w:r>
    </w:p>
    <w:p w14:paraId="14C32833" w14:textId="77777777" w:rsidR="00435C7A" w:rsidRDefault="00435C7A" w:rsidP="00435C7A">
      <w:pPr>
        <w:spacing w:after="0"/>
        <w:ind w:right="1229"/>
      </w:pPr>
      <w:r>
        <w:t>.data:004086DA                 db    0</w:t>
      </w:r>
    </w:p>
    <w:p w14:paraId="1DE9F24A" w14:textId="77777777" w:rsidR="00435C7A" w:rsidRDefault="00435C7A" w:rsidP="00435C7A">
      <w:pPr>
        <w:spacing w:after="0"/>
        <w:ind w:right="1229"/>
      </w:pPr>
      <w:r>
        <w:t>.data:004086DB                 db    0</w:t>
      </w:r>
    </w:p>
    <w:p w14:paraId="3300B87B" w14:textId="77777777" w:rsidR="00435C7A" w:rsidRDefault="00435C7A" w:rsidP="00435C7A">
      <w:pPr>
        <w:spacing w:after="0"/>
        <w:ind w:right="1229"/>
      </w:pPr>
      <w:r>
        <w:t>.data:004086DC                 db    0</w:t>
      </w:r>
    </w:p>
    <w:p w14:paraId="3DB217FB" w14:textId="77777777" w:rsidR="00435C7A" w:rsidRDefault="00435C7A" w:rsidP="00435C7A">
      <w:pPr>
        <w:spacing w:after="0"/>
        <w:ind w:right="1229"/>
      </w:pPr>
      <w:r>
        <w:t>.data:004086DD                 db    0</w:t>
      </w:r>
    </w:p>
    <w:p w14:paraId="744ED518" w14:textId="77777777" w:rsidR="00435C7A" w:rsidRDefault="00435C7A" w:rsidP="00435C7A">
      <w:pPr>
        <w:spacing w:after="0"/>
        <w:ind w:right="1229"/>
      </w:pPr>
      <w:r>
        <w:t>.data:004086DE                 db    0</w:t>
      </w:r>
    </w:p>
    <w:p w14:paraId="0F51DC8D" w14:textId="77777777" w:rsidR="00435C7A" w:rsidRDefault="00435C7A" w:rsidP="00435C7A">
      <w:pPr>
        <w:spacing w:after="0"/>
        <w:ind w:right="1229"/>
      </w:pPr>
      <w:r>
        <w:t>.data:004086DF                 db    0</w:t>
      </w:r>
    </w:p>
    <w:p w14:paraId="5286D72D" w14:textId="77777777" w:rsidR="00435C7A" w:rsidRDefault="00435C7A" w:rsidP="00435C7A">
      <w:pPr>
        <w:spacing w:after="0"/>
        <w:ind w:right="1229"/>
      </w:pPr>
      <w:r>
        <w:t>.data:004086E0                 db    0</w:t>
      </w:r>
    </w:p>
    <w:p w14:paraId="19F9BDE7" w14:textId="77777777" w:rsidR="00435C7A" w:rsidRDefault="00435C7A" w:rsidP="00435C7A">
      <w:pPr>
        <w:spacing w:after="0"/>
        <w:ind w:right="1229"/>
      </w:pPr>
      <w:r>
        <w:t>.data:004086E1                 db    0</w:t>
      </w:r>
    </w:p>
    <w:p w14:paraId="1CF7179E" w14:textId="77777777" w:rsidR="00435C7A" w:rsidRDefault="00435C7A" w:rsidP="00435C7A">
      <w:pPr>
        <w:spacing w:after="0"/>
        <w:ind w:right="1229"/>
      </w:pPr>
      <w:r>
        <w:t>.data:004086E2                 db    0</w:t>
      </w:r>
    </w:p>
    <w:p w14:paraId="4E51D3ED" w14:textId="77777777" w:rsidR="00435C7A" w:rsidRDefault="00435C7A" w:rsidP="00435C7A">
      <w:pPr>
        <w:spacing w:after="0"/>
        <w:ind w:right="1229"/>
      </w:pPr>
      <w:r>
        <w:t>.data:004086E3                 db    0</w:t>
      </w:r>
    </w:p>
    <w:p w14:paraId="343C0889" w14:textId="77777777" w:rsidR="00435C7A" w:rsidRDefault="00435C7A" w:rsidP="00435C7A">
      <w:pPr>
        <w:spacing w:after="0"/>
        <w:ind w:right="1229"/>
      </w:pPr>
      <w:r>
        <w:t>.data:004086E4                 db    0</w:t>
      </w:r>
    </w:p>
    <w:p w14:paraId="7E2036A6" w14:textId="77777777" w:rsidR="00435C7A" w:rsidRDefault="00435C7A" w:rsidP="00435C7A">
      <w:pPr>
        <w:spacing w:after="0"/>
        <w:ind w:right="1229"/>
      </w:pPr>
      <w:r>
        <w:t>.data:004086E5                 db    0</w:t>
      </w:r>
    </w:p>
    <w:p w14:paraId="34DD7810" w14:textId="77777777" w:rsidR="00435C7A" w:rsidRDefault="00435C7A" w:rsidP="00435C7A">
      <w:pPr>
        <w:spacing w:after="0"/>
        <w:ind w:right="1229"/>
      </w:pPr>
      <w:r>
        <w:t>.data:004086E6                 db    0</w:t>
      </w:r>
    </w:p>
    <w:p w14:paraId="2F53DE19" w14:textId="77777777" w:rsidR="00435C7A" w:rsidRDefault="00435C7A" w:rsidP="00435C7A">
      <w:pPr>
        <w:spacing w:after="0"/>
        <w:ind w:right="1229"/>
      </w:pPr>
      <w:r>
        <w:t>.data:004086E7                 db    0</w:t>
      </w:r>
    </w:p>
    <w:p w14:paraId="3F7C2838" w14:textId="77777777" w:rsidR="00435C7A" w:rsidRDefault="00435C7A" w:rsidP="00435C7A">
      <w:pPr>
        <w:spacing w:after="0"/>
        <w:ind w:right="1229"/>
      </w:pPr>
      <w:r>
        <w:t>.data:004086E8                 db    0</w:t>
      </w:r>
    </w:p>
    <w:p w14:paraId="191FBC98" w14:textId="77777777" w:rsidR="00435C7A" w:rsidRDefault="00435C7A" w:rsidP="00435C7A">
      <w:pPr>
        <w:spacing w:after="0"/>
        <w:ind w:right="1229"/>
      </w:pPr>
      <w:r>
        <w:t>.data:004086E9                 db    0</w:t>
      </w:r>
    </w:p>
    <w:p w14:paraId="7192DB4C" w14:textId="77777777" w:rsidR="00435C7A" w:rsidRDefault="00435C7A" w:rsidP="00435C7A">
      <w:pPr>
        <w:spacing w:after="0"/>
        <w:ind w:right="1229"/>
      </w:pPr>
      <w:r>
        <w:t>.data:004086EA                 db    0</w:t>
      </w:r>
    </w:p>
    <w:p w14:paraId="29F3E8C6" w14:textId="77777777" w:rsidR="00435C7A" w:rsidRDefault="00435C7A" w:rsidP="00435C7A">
      <w:pPr>
        <w:spacing w:after="0"/>
        <w:ind w:right="1229"/>
      </w:pPr>
      <w:r>
        <w:t>.data:004086EB                 db    0</w:t>
      </w:r>
    </w:p>
    <w:p w14:paraId="0D35B8A4" w14:textId="77777777" w:rsidR="00435C7A" w:rsidRDefault="00435C7A" w:rsidP="00435C7A">
      <w:pPr>
        <w:spacing w:after="0"/>
        <w:ind w:right="1229"/>
      </w:pPr>
      <w:r>
        <w:t>.data:004086EC                 db    0</w:t>
      </w:r>
    </w:p>
    <w:p w14:paraId="60F934B5" w14:textId="77777777" w:rsidR="00435C7A" w:rsidRDefault="00435C7A" w:rsidP="00435C7A">
      <w:pPr>
        <w:spacing w:after="0"/>
        <w:ind w:right="1229"/>
      </w:pPr>
      <w:r>
        <w:t>.data:004086ED                 db    0</w:t>
      </w:r>
    </w:p>
    <w:p w14:paraId="5367E862" w14:textId="77777777" w:rsidR="00435C7A" w:rsidRDefault="00435C7A" w:rsidP="00435C7A">
      <w:pPr>
        <w:spacing w:after="0"/>
        <w:ind w:right="1229"/>
      </w:pPr>
      <w:r>
        <w:t>.data:004086EE                 db    0</w:t>
      </w:r>
    </w:p>
    <w:p w14:paraId="544ACF44" w14:textId="77777777" w:rsidR="00435C7A" w:rsidRDefault="00435C7A" w:rsidP="00435C7A">
      <w:pPr>
        <w:spacing w:after="0"/>
        <w:ind w:right="1229"/>
      </w:pPr>
      <w:r>
        <w:t>.data:004086EF                 db    0</w:t>
      </w:r>
    </w:p>
    <w:p w14:paraId="54FE5179" w14:textId="77777777" w:rsidR="00435C7A" w:rsidRDefault="00435C7A" w:rsidP="00435C7A">
      <w:pPr>
        <w:spacing w:after="0"/>
        <w:ind w:right="1229"/>
      </w:pPr>
      <w:r>
        <w:t>.data:004086F0                 db    0</w:t>
      </w:r>
    </w:p>
    <w:p w14:paraId="3B886CC5" w14:textId="77777777" w:rsidR="00435C7A" w:rsidRDefault="00435C7A" w:rsidP="00435C7A">
      <w:pPr>
        <w:spacing w:after="0"/>
        <w:ind w:right="1229"/>
      </w:pPr>
      <w:r>
        <w:t>.data:004086F1                 db    0</w:t>
      </w:r>
    </w:p>
    <w:p w14:paraId="7BC184EC" w14:textId="77777777" w:rsidR="00435C7A" w:rsidRDefault="00435C7A" w:rsidP="00435C7A">
      <w:pPr>
        <w:spacing w:after="0"/>
        <w:ind w:right="1229"/>
      </w:pPr>
      <w:r>
        <w:t>.data:004086F2                 db    0</w:t>
      </w:r>
    </w:p>
    <w:p w14:paraId="4A155D40" w14:textId="77777777" w:rsidR="00435C7A" w:rsidRDefault="00435C7A" w:rsidP="00435C7A">
      <w:pPr>
        <w:spacing w:after="0"/>
        <w:ind w:right="1229"/>
      </w:pPr>
      <w:r>
        <w:t>.data:004086F3                 db    0</w:t>
      </w:r>
    </w:p>
    <w:p w14:paraId="30A7427B" w14:textId="77777777" w:rsidR="00435C7A" w:rsidRDefault="00435C7A" w:rsidP="00435C7A">
      <w:pPr>
        <w:spacing w:after="0"/>
        <w:ind w:right="1229"/>
      </w:pPr>
      <w:r>
        <w:t>.data:004086F4                 db    0</w:t>
      </w:r>
    </w:p>
    <w:p w14:paraId="1BAE478C" w14:textId="77777777" w:rsidR="00435C7A" w:rsidRDefault="00435C7A" w:rsidP="00435C7A">
      <w:pPr>
        <w:spacing w:after="0"/>
        <w:ind w:right="1229"/>
      </w:pPr>
      <w:r>
        <w:t>.data:004086F5                 db    0</w:t>
      </w:r>
    </w:p>
    <w:p w14:paraId="07FB77B1" w14:textId="77777777" w:rsidR="00435C7A" w:rsidRDefault="00435C7A" w:rsidP="00435C7A">
      <w:pPr>
        <w:spacing w:after="0"/>
        <w:ind w:right="1229"/>
      </w:pPr>
      <w:r>
        <w:t>.data:004086F6                 db    0</w:t>
      </w:r>
    </w:p>
    <w:p w14:paraId="552B6CC2" w14:textId="77777777" w:rsidR="00435C7A" w:rsidRDefault="00435C7A" w:rsidP="00435C7A">
      <w:pPr>
        <w:spacing w:after="0"/>
        <w:ind w:right="1229"/>
      </w:pPr>
      <w:r>
        <w:t>.data:004086F7                 db    0</w:t>
      </w:r>
    </w:p>
    <w:p w14:paraId="7DF835CD" w14:textId="77777777" w:rsidR="00435C7A" w:rsidRDefault="00435C7A" w:rsidP="00435C7A">
      <w:pPr>
        <w:spacing w:after="0"/>
        <w:ind w:right="1229"/>
      </w:pPr>
      <w:r>
        <w:t>.data:004086F8                 db    0</w:t>
      </w:r>
    </w:p>
    <w:p w14:paraId="3634E5D2" w14:textId="77777777" w:rsidR="00435C7A" w:rsidRDefault="00435C7A" w:rsidP="00435C7A">
      <w:pPr>
        <w:spacing w:after="0"/>
        <w:ind w:right="1229"/>
      </w:pPr>
      <w:r>
        <w:t>.data:004086F9                 db    0</w:t>
      </w:r>
    </w:p>
    <w:p w14:paraId="266175F1" w14:textId="77777777" w:rsidR="00435C7A" w:rsidRDefault="00435C7A" w:rsidP="00435C7A">
      <w:pPr>
        <w:spacing w:after="0"/>
        <w:ind w:right="1229"/>
      </w:pPr>
      <w:r>
        <w:t>.data:004086FA                 db    0</w:t>
      </w:r>
    </w:p>
    <w:p w14:paraId="03F6716D" w14:textId="77777777" w:rsidR="00435C7A" w:rsidRDefault="00435C7A" w:rsidP="00435C7A">
      <w:pPr>
        <w:spacing w:after="0"/>
        <w:ind w:right="1229"/>
      </w:pPr>
      <w:r>
        <w:t>.data:004086FB                 db    0</w:t>
      </w:r>
    </w:p>
    <w:p w14:paraId="206A1208" w14:textId="77777777" w:rsidR="00435C7A" w:rsidRDefault="00435C7A" w:rsidP="00435C7A">
      <w:pPr>
        <w:spacing w:after="0"/>
        <w:ind w:right="1229"/>
      </w:pPr>
      <w:r>
        <w:t>.data:004086FC                 db    0</w:t>
      </w:r>
    </w:p>
    <w:p w14:paraId="20426F8F" w14:textId="77777777" w:rsidR="00435C7A" w:rsidRDefault="00435C7A" w:rsidP="00435C7A">
      <w:pPr>
        <w:spacing w:after="0"/>
        <w:ind w:right="1229"/>
      </w:pPr>
      <w:r>
        <w:t>.data:004086FD                 db    0</w:t>
      </w:r>
    </w:p>
    <w:p w14:paraId="2FBE92B3" w14:textId="77777777" w:rsidR="00435C7A" w:rsidRDefault="00435C7A" w:rsidP="00435C7A">
      <w:pPr>
        <w:spacing w:after="0"/>
        <w:ind w:right="1229"/>
      </w:pPr>
      <w:r>
        <w:t>.data:004086FE                 db    0</w:t>
      </w:r>
    </w:p>
    <w:p w14:paraId="3D0E9706" w14:textId="77777777" w:rsidR="00435C7A" w:rsidRDefault="00435C7A" w:rsidP="00435C7A">
      <w:pPr>
        <w:spacing w:after="0"/>
        <w:ind w:right="1229"/>
      </w:pPr>
      <w:r>
        <w:t>.data:004086FF                 db    0</w:t>
      </w:r>
    </w:p>
    <w:p w14:paraId="73C48B48" w14:textId="77777777" w:rsidR="00435C7A" w:rsidRDefault="00435C7A" w:rsidP="00435C7A">
      <w:pPr>
        <w:spacing w:after="0"/>
        <w:ind w:right="1229"/>
      </w:pPr>
      <w:r>
        <w:t>.data:00408700                 db    0</w:t>
      </w:r>
    </w:p>
    <w:p w14:paraId="56203BA5" w14:textId="77777777" w:rsidR="00435C7A" w:rsidRDefault="00435C7A" w:rsidP="00435C7A">
      <w:pPr>
        <w:spacing w:after="0"/>
        <w:ind w:right="1229"/>
      </w:pPr>
      <w:r>
        <w:t>.data:00408701                 db    0</w:t>
      </w:r>
    </w:p>
    <w:p w14:paraId="2D9D17C3" w14:textId="77777777" w:rsidR="00435C7A" w:rsidRDefault="00435C7A" w:rsidP="00435C7A">
      <w:pPr>
        <w:spacing w:after="0"/>
        <w:ind w:right="1229"/>
      </w:pPr>
      <w:r>
        <w:lastRenderedPageBreak/>
        <w:t>.data:00408702                 db    0</w:t>
      </w:r>
    </w:p>
    <w:p w14:paraId="7EA5601D" w14:textId="77777777" w:rsidR="00435C7A" w:rsidRDefault="00435C7A" w:rsidP="00435C7A">
      <w:pPr>
        <w:spacing w:after="0"/>
        <w:ind w:right="1229"/>
      </w:pPr>
      <w:r>
        <w:t>.data:00408703                 db    0</w:t>
      </w:r>
    </w:p>
    <w:p w14:paraId="2965354B" w14:textId="77777777" w:rsidR="00435C7A" w:rsidRDefault="00435C7A" w:rsidP="00435C7A">
      <w:pPr>
        <w:spacing w:after="0"/>
        <w:ind w:right="1229"/>
      </w:pPr>
      <w:r>
        <w:t>.data:00408704                 db    0</w:t>
      </w:r>
    </w:p>
    <w:p w14:paraId="2ABA425C" w14:textId="77777777" w:rsidR="00435C7A" w:rsidRDefault="00435C7A" w:rsidP="00435C7A">
      <w:pPr>
        <w:spacing w:after="0"/>
        <w:ind w:right="1229"/>
      </w:pPr>
      <w:r>
        <w:t>.data:00408705                 db    0</w:t>
      </w:r>
    </w:p>
    <w:p w14:paraId="46907B2B" w14:textId="77777777" w:rsidR="00435C7A" w:rsidRDefault="00435C7A" w:rsidP="00435C7A">
      <w:pPr>
        <w:spacing w:after="0"/>
        <w:ind w:right="1229"/>
      </w:pPr>
      <w:r>
        <w:t>.data:00408706                 db    0</w:t>
      </w:r>
    </w:p>
    <w:p w14:paraId="2FD1FFDB" w14:textId="77777777" w:rsidR="00435C7A" w:rsidRDefault="00435C7A" w:rsidP="00435C7A">
      <w:pPr>
        <w:spacing w:after="0"/>
        <w:ind w:right="1229"/>
      </w:pPr>
      <w:r>
        <w:t>.data:00408707                 db    0</w:t>
      </w:r>
    </w:p>
    <w:p w14:paraId="2651493B" w14:textId="77777777" w:rsidR="00435C7A" w:rsidRDefault="00435C7A" w:rsidP="00435C7A">
      <w:pPr>
        <w:spacing w:after="0"/>
        <w:ind w:right="1229"/>
      </w:pPr>
      <w:r>
        <w:t>.data:00408708                 db    0</w:t>
      </w:r>
    </w:p>
    <w:p w14:paraId="177319A7" w14:textId="77777777" w:rsidR="00435C7A" w:rsidRDefault="00435C7A" w:rsidP="00435C7A">
      <w:pPr>
        <w:spacing w:after="0"/>
        <w:ind w:right="1229"/>
      </w:pPr>
      <w:r>
        <w:t>.data:00408709                 db    0</w:t>
      </w:r>
    </w:p>
    <w:p w14:paraId="35ABDE81" w14:textId="77777777" w:rsidR="00435C7A" w:rsidRDefault="00435C7A" w:rsidP="00435C7A">
      <w:pPr>
        <w:spacing w:after="0"/>
        <w:ind w:right="1229"/>
      </w:pPr>
      <w:r>
        <w:t>.data:0040870A                 db    0</w:t>
      </w:r>
    </w:p>
    <w:p w14:paraId="1D83D59B" w14:textId="77777777" w:rsidR="00435C7A" w:rsidRDefault="00435C7A" w:rsidP="00435C7A">
      <w:pPr>
        <w:spacing w:after="0"/>
        <w:ind w:right="1229"/>
      </w:pPr>
      <w:r>
        <w:t>.data:0040870B                 db    0</w:t>
      </w:r>
    </w:p>
    <w:p w14:paraId="65A64D82" w14:textId="77777777" w:rsidR="00435C7A" w:rsidRDefault="00435C7A" w:rsidP="00435C7A">
      <w:pPr>
        <w:spacing w:after="0"/>
        <w:ind w:right="1229"/>
      </w:pPr>
      <w:r>
        <w:t>.data:0040870C                 db    0</w:t>
      </w:r>
    </w:p>
    <w:p w14:paraId="37F868E4" w14:textId="77777777" w:rsidR="00435C7A" w:rsidRDefault="00435C7A" w:rsidP="00435C7A">
      <w:pPr>
        <w:spacing w:after="0"/>
        <w:ind w:right="1229"/>
      </w:pPr>
      <w:r>
        <w:t>.data:0040870D                 db    0</w:t>
      </w:r>
    </w:p>
    <w:p w14:paraId="4FDCC58C" w14:textId="77777777" w:rsidR="00435C7A" w:rsidRDefault="00435C7A" w:rsidP="00435C7A">
      <w:pPr>
        <w:spacing w:after="0"/>
        <w:ind w:right="1229"/>
      </w:pPr>
      <w:r>
        <w:t>.data:0040870E                 db    0</w:t>
      </w:r>
    </w:p>
    <w:p w14:paraId="63937A14" w14:textId="77777777" w:rsidR="00435C7A" w:rsidRDefault="00435C7A" w:rsidP="00435C7A">
      <w:pPr>
        <w:spacing w:after="0"/>
        <w:ind w:right="1229"/>
      </w:pPr>
      <w:r>
        <w:t>.data:0040870F                 db    0</w:t>
      </w:r>
    </w:p>
    <w:p w14:paraId="2BBF3286" w14:textId="77777777" w:rsidR="00435C7A" w:rsidRDefault="00435C7A" w:rsidP="00435C7A">
      <w:pPr>
        <w:spacing w:after="0"/>
        <w:ind w:right="1229"/>
      </w:pPr>
      <w:r>
        <w:t>.data:00408710                 db    0</w:t>
      </w:r>
    </w:p>
    <w:p w14:paraId="61020FAD" w14:textId="77777777" w:rsidR="00435C7A" w:rsidRDefault="00435C7A" w:rsidP="00435C7A">
      <w:pPr>
        <w:spacing w:after="0"/>
        <w:ind w:right="1229"/>
      </w:pPr>
      <w:r>
        <w:t>.data:00408711                 db    0</w:t>
      </w:r>
    </w:p>
    <w:p w14:paraId="27204740" w14:textId="77777777" w:rsidR="00435C7A" w:rsidRDefault="00435C7A" w:rsidP="00435C7A">
      <w:pPr>
        <w:spacing w:after="0"/>
        <w:ind w:right="1229"/>
      </w:pPr>
      <w:r>
        <w:t>.data:00408712                 db    0</w:t>
      </w:r>
    </w:p>
    <w:p w14:paraId="1C5A2F34" w14:textId="77777777" w:rsidR="00435C7A" w:rsidRDefault="00435C7A" w:rsidP="00435C7A">
      <w:pPr>
        <w:spacing w:after="0"/>
        <w:ind w:right="1229"/>
      </w:pPr>
      <w:r>
        <w:t>.data:00408713                 db    0</w:t>
      </w:r>
    </w:p>
    <w:p w14:paraId="4AD1A645" w14:textId="77777777" w:rsidR="00435C7A" w:rsidRDefault="00435C7A" w:rsidP="00435C7A">
      <w:pPr>
        <w:spacing w:after="0"/>
        <w:ind w:right="1229"/>
      </w:pPr>
      <w:r>
        <w:t>.data:00408714                 db    0</w:t>
      </w:r>
    </w:p>
    <w:p w14:paraId="67E490BC" w14:textId="77777777" w:rsidR="00435C7A" w:rsidRDefault="00435C7A" w:rsidP="00435C7A">
      <w:pPr>
        <w:spacing w:after="0"/>
        <w:ind w:right="1229"/>
      </w:pPr>
      <w:r>
        <w:t>.data:00408715                 db    0</w:t>
      </w:r>
    </w:p>
    <w:p w14:paraId="46917D2C" w14:textId="77777777" w:rsidR="00435C7A" w:rsidRDefault="00435C7A" w:rsidP="00435C7A">
      <w:pPr>
        <w:spacing w:after="0"/>
        <w:ind w:right="1229"/>
      </w:pPr>
      <w:r>
        <w:t>.data:00408716                 db    0</w:t>
      </w:r>
    </w:p>
    <w:p w14:paraId="567BEB02" w14:textId="77777777" w:rsidR="00435C7A" w:rsidRDefault="00435C7A" w:rsidP="00435C7A">
      <w:pPr>
        <w:spacing w:after="0"/>
        <w:ind w:right="1229"/>
      </w:pPr>
      <w:r>
        <w:t>.data:00408717                 db    0</w:t>
      </w:r>
    </w:p>
    <w:p w14:paraId="6AF38663" w14:textId="77777777" w:rsidR="00435C7A" w:rsidRDefault="00435C7A" w:rsidP="00435C7A">
      <w:pPr>
        <w:spacing w:after="0"/>
        <w:ind w:right="1229"/>
      </w:pPr>
      <w:r>
        <w:t>.data:00408718                 db    0</w:t>
      </w:r>
    </w:p>
    <w:p w14:paraId="1B777BED" w14:textId="77777777" w:rsidR="00435C7A" w:rsidRDefault="00435C7A" w:rsidP="00435C7A">
      <w:pPr>
        <w:spacing w:after="0"/>
        <w:ind w:right="1229"/>
      </w:pPr>
      <w:r>
        <w:t>.data:00408719                 db    0</w:t>
      </w:r>
    </w:p>
    <w:p w14:paraId="51DA0598" w14:textId="77777777" w:rsidR="00435C7A" w:rsidRDefault="00435C7A" w:rsidP="00435C7A">
      <w:pPr>
        <w:spacing w:after="0"/>
        <w:ind w:right="1229"/>
      </w:pPr>
      <w:r>
        <w:t>.data:0040871A                 db    0</w:t>
      </w:r>
    </w:p>
    <w:p w14:paraId="34157189" w14:textId="77777777" w:rsidR="00435C7A" w:rsidRDefault="00435C7A" w:rsidP="00435C7A">
      <w:pPr>
        <w:spacing w:after="0"/>
        <w:ind w:right="1229"/>
      </w:pPr>
      <w:r>
        <w:t>.data:0040871B                 db    0</w:t>
      </w:r>
    </w:p>
    <w:p w14:paraId="35B15C07" w14:textId="77777777" w:rsidR="00435C7A" w:rsidRDefault="00435C7A" w:rsidP="00435C7A">
      <w:pPr>
        <w:spacing w:after="0"/>
        <w:ind w:right="1229"/>
      </w:pPr>
      <w:r>
        <w:t>.data:0040871C                 db    0</w:t>
      </w:r>
    </w:p>
    <w:p w14:paraId="7024486A" w14:textId="77777777" w:rsidR="00435C7A" w:rsidRDefault="00435C7A" w:rsidP="00435C7A">
      <w:pPr>
        <w:spacing w:after="0"/>
        <w:ind w:right="1229"/>
      </w:pPr>
      <w:r>
        <w:t>.data:0040871D                 db    0</w:t>
      </w:r>
    </w:p>
    <w:p w14:paraId="3AFAFC79" w14:textId="77777777" w:rsidR="00435C7A" w:rsidRDefault="00435C7A" w:rsidP="00435C7A">
      <w:pPr>
        <w:spacing w:after="0"/>
        <w:ind w:right="1229"/>
      </w:pPr>
      <w:r>
        <w:t>.data:0040871E                 db    0</w:t>
      </w:r>
    </w:p>
    <w:p w14:paraId="49B49270" w14:textId="77777777" w:rsidR="00435C7A" w:rsidRDefault="00435C7A" w:rsidP="00435C7A">
      <w:pPr>
        <w:spacing w:after="0"/>
        <w:ind w:right="1229"/>
      </w:pPr>
      <w:r>
        <w:t>.data:0040871F                 db    0</w:t>
      </w:r>
    </w:p>
    <w:p w14:paraId="2F629C6B" w14:textId="77777777" w:rsidR="00435C7A" w:rsidRDefault="00435C7A" w:rsidP="00435C7A">
      <w:pPr>
        <w:spacing w:after="0"/>
        <w:ind w:right="1229"/>
      </w:pPr>
      <w:r>
        <w:t>.data:00408720                 db    0</w:t>
      </w:r>
    </w:p>
    <w:p w14:paraId="75178484" w14:textId="77777777" w:rsidR="00435C7A" w:rsidRDefault="00435C7A" w:rsidP="00435C7A">
      <w:pPr>
        <w:spacing w:after="0"/>
        <w:ind w:right="1229"/>
      </w:pPr>
      <w:r>
        <w:t>.data:00408721                 db    0</w:t>
      </w:r>
    </w:p>
    <w:p w14:paraId="2243BF61" w14:textId="77777777" w:rsidR="00435C7A" w:rsidRDefault="00435C7A" w:rsidP="00435C7A">
      <w:pPr>
        <w:spacing w:after="0"/>
        <w:ind w:right="1229"/>
      </w:pPr>
      <w:r>
        <w:t>.data:00408722                 db    0</w:t>
      </w:r>
    </w:p>
    <w:p w14:paraId="1C11B6CB" w14:textId="77777777" w:rsidR="00435C7A" w:rsidRDefault="00435C7A" w:rsidP="00435C7A">
      <w:pPr>
        <w:spacing w:after="0"/>
        <w:ind w:right="1229"/>
      </w:pPr>
      <w:r>
        <w:t>.data:00408723                 db    0</w:t>
      </w:r>
    </w:p>
    <w:p w14:paraId="6E9E5951" w14:textId="77777777" w:rsidR="00435C7A" w:rsidRDefault="00435C7A" w:rsidP="00435C7A">
      <w:pPr>
        <w:spacing w:after="0"/>
        <w:ind w:right="1229"/>
      </w:pPr>
      <w:r>
        <w:t>.data:00408724                 db    0</w:t>
      </w:r>
    </w:p>
    <w:p w14:paraId="4BD574E2" w14:textId="77777777" w:rsidR="00435C7A" w:rsidRDefault="00435C7A" w:rsidP="00435C7A">
      <w:pPr>
        <w:spacing w:after="0"/>
        <w:ind w:right="1229"/>
      </w:pPr>
      <w:r>
        <w:t>.data:00408725                 db    0</w:t>
      </w:r>
    </w:p>
    <w:p w14:paraId="56F1D0B3" w14:textId="77777777" w:rsidR="00435C7A" w:rsidRDefault="00435C7A" w:rsidP="00435C7A">
      <w:pPr>
        <w:spacing w:after="0"/>
        <w:ind w:right="1229"/>
      </w:pPr>
      <w:r>
        <w:t>.data:00408726                 db    0</w:t>
      </w:r>
    </w:p>
    <w:p w14:paraId="15E051A0" w14:textId="77777777" w:rsidR="00435C7A" w:rsidRDefault="00435C7A" w:rsidP="00435C7A">
      <w:pPr>
        <w:spacing w:after="0"/>
        <w:ind w:right="1229"/>
      </w:pPr>
      <w:r>
        <w:t>.data:00408727                 db    0</w:t>
      </w:r>
    </w:p>
    <w:p w14:paraId="59A81E7F" w14:textId="77777777" w:rsidR="00435C7A" w:rsidRDefault="00435C7A" w:rsidP="00435C7A">
      <w:pPr>
        <w:spacing w:after="0"/>
        <w:ind w:right="1229"/>
      </w:pPr>
      <w:r>
        <w:t>.data:00408728                 db    0</w:t>
      </w:r>
    </w:p>
    <w:p w14:paraId="21A6D0E5" w14:textId="77777777" w:rsidR="00435C7A" w:rsidRDefault="00435C7A" w:rsidP="00435C7A">
      <w:pPr>
        <w:spacing w:after="0"/>
        <w:ind w:right="1229"/>
      </w:pPr>
      <w:r>
        <w:t>.data:00408729                 db    0</w:t>
      </w:r>
    </w:p>
    <w:p w14:paraId="17A8A41B" w14:textId="77777777" w:rsidR="00435C7A" w:rsidRDefault="00435C7A" w:rsidP="00435C7A">
      <w:pPr>
        <w:spacing w:after="0"/>
        <w:ind w:right="1229"/>
      </w:pPr>
      <w:r>
        <w:t>.data:0040872A                 db    0</w:t>
      </w:r>
    </w:p>
    <w:p w14:paraId="3BAC5B27" w14:textId="77777777" w:rsidR="00435C7A" w:rsidRDefault="00435C7A" w:rsidP="00435C7A">
      <w:pPr>
        <w:spacing w:after="0"/>
        <w:ind w:right="1229"/>
      </w:pPr>
      <w:r>
        <w:t>.data:0040872B                 db    0</w:t>
      </w:r>
    </w:p>
    <w:p w14:paraId="5E31BB9C" w14:textId="77777777" w:rsidR="00435C7A" w:rsidRDefault="00435C7A" w:rsidP="00435C7A">
      <w:pPr>
        <w:spacing w:after="0"/>
        <w:ind w:right="1229"/>
      </w:pPr>
      <w:r>
        <w:t>.data:0040872C                 db    0</w:t>
      </w:r>
    </w:p>
    <w:p w14:paraId="34F744B6" w14:textId="77777777" w:rsidR="00435C7A" w:rsidRDefault="00435C7A" w:rsidP="00435C7A">
      <w:pPr>
        <w:spacing w:after="0"/>
        <w:ind w:right="1229"/>
      </w:pPr>
      <w:r>
        <w:t>.data:0040872D                 db    0</w:t>
      </w:r>
    </w:p>
    <w:p w14:paraId="0D13C952" w14:textId="77777777" w:rsidR="00435C7A" w:rsidRDefault="00435C7A" w:rsidP="00435C7A">
      <w:pPr>
        <w:spacing w:after="0"/>
        <w:ind w:right="1229"/>
      </w:pPr>
      <w:r>
        <w:lastRenderedPageBreak/>
        <w:t>.data:0040872E                 db    0</w:t>
      </w:r>
    </w:p>
    <w:p w14:paraId="4B1F020A" w14:textId="77777777" w:rsidR="00435C7A" w:rsidRDefault="00435C7A" w:rsidP="00435C7A">
      <w:pPr>
        <w:spacing w:after="0"/>
        <w:ind w:right="1229"/>
      </w:pPr>
      <w:r>
        <w:t>.data:0040872F                 db    0</w:t>
      </w:r>
    </w:p>
    <w:p w14:paraId="7F9E1CC2" w14:textId="77777777" w:rsidR="00435C7A" w:rsidRDefault="00435C7A" w:rsidP="00435C7A">
      <w:pPr>
        <w:spacing w:after="0"/>
        <w:ind w:right="1229"/>
      </w:pPr>
      <w:r>
        <w:t>.data:00408730                 db    0</w:t>
      </w:r>
    </w:p>
    <w:p w14:paraId="6FC24A97" w14:textId="77777777" w:rsidR="00435C7A" w:rsidRDefault="00435C7A" w:rsidP="00435C7A">
      <w:pPr>
        <w:spacing w:after="0"/>
        <w:ind w:right="1229"/>
      </w:pPr>
      <w:r>
        <w:t>.data:00408731                 db    0</w:t>
      </w:r>
    </w:p>
    <w:p w14:paraId="0BB47679" w14:textId="77777777" w:rsidR="00435C7A" w:rsidRDefault="00435C7A" w:rsidP="00435C7A">
      <w:pPr>
        <w:spacing w:after="0"/>
        <w:ind w:right="1229"/>
      </w:pPr>
      <w:r>
        <w:t>.data:00408732                 db    0</w:t>
      </w:r>
    </w:p>
    <w:p w14:paraId="2531BDED" w14:textId="77777777" w:rsidR="00435C7A" w:rsidRDefault="00435C7A" w:rsidP="00435C7A">
      <w:pPr>
        <w:spacing w:after="0"/>
        <w:ind w:right="1229"/>
      </w:pPr>
      <w:r>
        <w:t>.data:00408733                 db    0</w:t>
      </w:r>
    </w:p>
    <w:p w14:paraId="004FE8E5" w14:textId="77777777" w:rsidR="00435C7A" w:rsidRDefault="00435C7A" w:rsidP="00435C7A">
      <w:pPr>
        <w:spacing w:after="0"/>
        <w:ind w:right="1229"/>
      </w:pPr>
      <w:r>
        <w:t>.data:00408734                 db    0</w:t>
      </w:r>
    </w:p>
    <w:p w14:paraId="14A64AB9" w14:textId="77777777" w:rsidR="00435C7A" w:rsidRDefault="00435C7A" w:rsidP="00435C7A">
      <w:pPr>
        <w:spacing w:after="0"/>
        <w:ind w:right="1229"/>
      </w:pPr>
      <w:r>
        <w:t>.data:00408735                 db    0</w:t>
      </w:r>
    </w:p>
    <w:p w14:paraId="4A8D5128" w14:textId="77777777" w:rsidR="00435C7A" w:rsidRDefault="00435C7A" w:rsidP="00435C7A">
      <w:pPr>
        <w:spacing w:after="0"/>
        <w:ind w:right="1229"/>
      </w:pPr>
      <w:r>
        <w:t>.data:00408736                 db    0</w:t>
      </w:r>
    </w:p>
    <w:p w14:paraId="2A6F4B59" w14:textId="77777777" w:rsidR="00435C7A" w:rsidRDefault="00435C7A" w:rsidP="00435C7A">
      <w:pPr>
        <w:spacing w:after="0"/>
        <w:ind w:right="1229"/>
      </w:pPr>
      <w:r>
        <w:t>.data:00408737                 db    0</w:t>
      </w:r>
    </w:p>
    <w:p w14:paraId="0AAA5CE4" w14:textId="77777777" w:rsidR="00435C7A" w:rsidRDefault="00435C7A" w:rsidP="00435C7A">
      <w:pPr>
        <w:spacing w:after="0"/>
        <w:ind w:right="1229"/>
      </w:pPr>
      <w:r>
        <w:t>.data:00408738                 db    0</w:t>
      </w:r>
    </w:p>
    <w:p w14:paraId="44BA5C36" w14:textId="77777777" w:rsidR="00435C7A" w:rsidRDefault="00435C7A" w:rsidP="00435C7A">
      <w:pPr>
        <w:spacing w:after="0"/>
        <w:ind w:right="1229"/>
      </w:pPr>
      <w:r>
        <w:t>.data:00408739                 db    0</w:t>
      </w:r>
    </w:p>
    <w:p w14:paraId="3C706519" w14:textId="77777777" w:rsidR="00435C7A" w:rsidRDefault="00435C7A" w:rsidP="00435C7A">
      <w:pPr>
        <w:spacing w:after="0"/>
        <w:ind w:right="1229"/>
      </w:pPr>
      <w:r>
        <w:t>.data:0040873A                 db    0</w:t>
      </w:r>
    </w:p>
    <w:p w14:paraId="3EE355FC" w14:textId="77777777" w:rsidR="00435C7A" w:rsidRDefault="00435C7A" w:rsidP="00435C7A">
      <w:pPr>
        <w:spacing w:after="0"/>
        <w:ind w:right="1229"/>
      </w:pPr>
      <w:r>
        <w:t>.data:0040873B                 db    0</w:t>
      </w:r>
    </w:p>
    <w:p w14:paraId="32667F96" w14:textId="77777777" w:rsidR="00435C7A" w:rsidRDefault="00435C7A" w:rsidP="00435C7A">
      <w:pPr>
        <w:spacing w:after="0"/>
        <w:ind w:right="1229"/>
      </w:pPr>
      <w:r>
        <w:t>.data:0040873C                 db    0</w:t>
      </w:r>
    </w:p>
    <w:p w14:paraId="21396B92" w14:textId="77777777" w:rsidR="00435C7A" w:rsidRDefault="00435C7A" w:rsidP="00435C7A">
      <w:pPr>
        <w:spacing w:after="0"/>
        <w:ind w:right="1229"/>
      </w:pPr>
      <w:r>
        <w:t>.data:0040873D                 db    0</w:t>
      </w:r>
    </w:p>
    <w:p w14:paraId="32E07DDB" w14:textId="77777777" w:rsidR="00435C7A" w:rsidRDefault="00435C7A" w:rsidP="00435C7A">
      <w:pPr>
        <w:spacing w:after="0"/>
        <w:ind w:right="1229"/>
      </w:pPr>
      <w:r>
        <w:t>.data:0040873E                 db    0</w:t>
      </w:r>
    </w:p>
    <w:p w14:paraId="69490EC7" w14:textId="77777777" w:rsidR="00435C7A" w:rsidRDefault="00435C7A" w:rsidP="00435C7A">
      <w:pPr>
        <w:spacing w:after="0"/>
        <w:ind w:right="1229"/>
      </w:pPr>
      <w:r>
        <w:t>.data:0040873F                 db    0</w:t>
      </w:r>
    </w:p>
    <w:p w14:paraId="32C8C86D" w14:textId="77777777" w:rsidR="00435C7A" w:rsidRDefault="00435C7A" w:rsidP="00435C7A">
      <w:pPr>
        <w:spacing w:after="0"/>
        <w:ind w:right="1229"/>
      </w:pPr>
      <w:r>
        <w:t>.data:00408740                 db    0</w:t>
      </w:r>
    </w:p>
    <w:p w14:paraId="5BBDD929" w14:textId="77777777" w:rsidR="00435C7A" w:rsidRDefault="00435C7A" w:rsidP="00435C7A">
      <w:pPr>
        <w:spacing w:after="0"/>
        <w:ind w:right="1229"/>
      </w:pPr>
      <w:r>
        <w:t>.data:00408741                 db    0</w:t>
      </w:r>
    </w:p>
    <w:p w14:paraId="1D40D263" w14:textId="77777777" w:rsidR="00435C7A" w:rsidRDefault="00435C7A" w:rsidP="00435C7A">
      <w:pPr>
        <w:spacing w:after="0"/>
        <w:ind w:right="1229"/>
      </w:pPr>
      <w:r>
        <w:t>.data:00408742                 db    0</w:t>
      </w:r>
    </w:p>
    <w:p w14:paraId="5AD3E74C" w14:textId="77777777" w:rsidR="00435C7A" w:rsidRDefault="00435C7A" w:rsidP="00435C7A">
      <w:pPr>
        <w:spacing w:after="0"/>
        <w:ind w:right="1229"/>
      </w:pPr>
      <w:r>
        <w:t>.data:00408743                 db    0</w:t>
      </w:r>
    </w:p>
    <w:p w14:paraId="0E5D2574" w14:textId="77777777" w:rsidR="00435C7A" w:rsidRDefault="00435C7A" w:rsidP="00435C7A">
      <w:pPr>
        <w:spacing w:after="0"/>
        <w:ind w:right="1229"/>
      </w:pPr>
      <w:r>
        <w:t>.data:00408744                 db    0</w:t>
      </w:r>
    </w:p>
    <w:p w14:paraId="26729AA0" w14:textId="77777777" w:rsidR="00435C7A" w:rsidRDefault="00435C7A" w:rsidP="00435C7A">
      <w:pPr>
        <w:spacing w:after="0"/>
        <w:ind w:right="1229"/>
      </w:pPr>
      <w:r>
        <w:t>.data:00408745                 db    0</w:t>
      </w:r>
    </w:p>
    <w:p w14:paraId="15A2AA8B" w14:textId="77777777" w:rsidR="00435C7A" w:rsidRDefault="00435C7A" w:rsidP="00435C7A">
      <w:pPr>
        <w:spacing w:after="0"/>
        <w:ind w:right="1229"/>
      </w:pPr>
      <w:r>
        <w:t>.data:00408746                 db    0</w:t>
      </w:r>
    </w:p>
    <w:p w14:paraId="1C7555BD" w14:textId="77777777" w:rsidR="00435C7A" w:rsidRDefault="00435C7A" w:rsidP="00435C7A">
      <w:pPr>
        <w:spacing w:after="0"/>
        <w:ind w:right="1229"/>
      </w:pPr>
      <w:r>
        <w:t>.data:00408747                 db    0</w:t>
      </w:r>
    </w:p>
    <w:p w14:paraId="5C66F2D3" w14:textId="77777777" w:rsidR="00435C7A" w:rsidRDefault="00435C7A" w:rsidP="00435C7A">
      <w:pPr>
        <w:spacing w:after="0"/>
        <w:ind w:right="1229"/>
      </w:pPr>
      <w:r>
        <w:t>.data:00408748                 db    0</w:t>
      </w:r>
    </w:p>
    <w:p w14:paraId="747E6735" w14:textId="77777777" w:rsidR="00435C7A" w:rsidRDefault="00435C7A" w:rsidP="00435C7A">
      <w:pPr>
        <w:spacing w:after="0"/>
        <w:ind w:right="1229"/>
      </w:pPr>
      <w:r>
        <w:t>.data:00408749                 db    0</w:t>
      </w:r>
    </w:p>
    <w:p w14:paraId="304A654D" w14:textId="77777777" w:rsidR="00435C7A" w:rsidRDefault="00435C7A" w:rsidP="00435C7A">
      <w:pPr>
        <w:spacing w:after="0"/>
        <w:ind w:right="1229"/>
      </w:pPr>
      <w:r>
        <w:t>.data:0040874A                 db    0</w:t>
      </w:r>
    </w:p>
    <w:p w14:paraId="311CF6FE" w14:textId="77777777" w:rsidR="00435C7A" w:rsidRDefault="00435C7A" w:rsidP="00435C7A">
      <w:pPr>
        <w:spacing w:after="0"/>
        <w:ind w:right="1229"/>
      </w:pPr>
      <w:r>
        <w:t>.data:0040874B                 db    0</w:t>
      </w:r>
    </w:p>
    <w:p w14:paraId="3F3C34B5" w14:textId="77777777" w:rsidR="00435C7A" w:rsidRDefault="00435C7A" w:rsidP="00435C7A">
      <w:pPr>
        <w:spacing w:after="0"/>
        <w:ind w:right="1229"/>
      </w:pPr>
      <w:r>
        <w:t>.data:0040874C                 db    0</w:t>
      </w:r>
    </w:p>
    <w:p w14:paraId="03BED3B5" w14:textId="77777777" w:rsidR="00435C7A" w:rsidRDefault="00435C7A" w:rsidP="00435C7A">
      <w:pPr>
        <w:spacing w:after="0"/>
        <w:ind w:right="1229"/>
      </w:pPr>
      <w:r>
        <w:t>.data:0040874D                 db    0</w:t>
      </w:r>
    </w:p>
    <w:p w14:paraId="4ACC72F6" w14:textId="77777777" w:rsidR="00435C7A" w:rsidRDefault="00435C7A" w:rsidP="00435C7A">
      <w:pPr>
        <w:spacing w:after="0"/>
        <w:ind w:right="1229"/>
      </w:pPr>
      <w:r>
        <w:t>.data:0040874E                 db    0</w:t>
      </w:r>
    </w:p>
    <w:p w14:paraId="206327A7" w14:textId="77777777" w:rsidR="00435C7A" w:rsidRDefault="00435C7A" w:rsidP="00435C7A">
      <w:pPr>
        <w:spacing w:after="0"/>
        <w:ind w:right="1229"/>
      </w:pPr>
      <w:r>
        <w:t>.data:0040874F                 db    0</w:t>
      </w:r>
    </w:p>
    <w:p w14:paraId="16F4F4CE" w14:textId="77777777" w:rsidR="00435C7A" w:rsidRDefault="00435C7A" w:rsidP="00435C7A">
      <w:pPr>
        <w:spacing w:after="0"/>
        <w:ind w:right="1229"/>
      </w:pPr>
      <w:r>
        <w:t>.data:00408750                 db    0</w:t>
      </w:r>
    </w:p>
    <w:p w14:paraId="4E605315" w14:textId="77777777" w:rsidR="00435C7A" w:rsidRDefault="00435C7A" w:rsidP="00435C7A">
      <w:pPr>
        <w:spacing w:after="0"/>
        <w:ind w:right="1229"/>
      </w:pPr>
      <w:r>
        <w:t>.data:00408751                 db    0</w:t>
      </w:r>
    </w:p>
    <w:p w14:paraId="60603B12" w14:textId="77777777" w:rsidR="00435C7A" w:rsidRDefault="00435C7A" w:rsidP="00435C7A">
      <w:pPr>
        <w:spacing w:after="0"/>
        <w:ind w:right="1229"/>
      </w:pPr>
      <w:r>
        <w:t>.data:00408752                 db    0</w:t>
      </w:r>
    </w:p>
    <w:p w14:paraId="66C717B3" w14:textId="77777777" w:rsidR="00435C7A" w:rsidRDefault="00435C7A" w:rsidP="00435C7A">
      <w:pPr>
        <w:spacing w:after="0"/>
        <w:ind w:right="1229"/>
      </w:pPr>
      <w:r>
        <w:t>.data:00408753                 db    0</w:t>
      </w:r>
    </w:p>
    <w:p w14:paraId="7EE51905" w14:textId="77777777" w:rsidR="00435C7A" w:rsidRDefault="00435C7A" w:rsidP="00435C7A">
      <w:pPr>
        <w:spacing w:after="0"/>
        <w:ind w:right="1229"/>
      </w:pPr>
      <w:r>
        <w:t>.data:00408754                 db    0</w:t>
      </w:r>
    </w:p>
    <w:p w14:paraId="35FDE3B5" w14:textId="77777777" w:rsidR="00435C7A" w:rsidRDefault="00435C7A" w:rsidP="00435C7A">
      <w:pPr>
        <w:spacing w:after="0"/>
        <w:ind w:right="1229"/>
      </w:pPr>
      <w:r>
        <w:t>.data:00408755                 db    0</w:t>
      </w:r>
    </w:p>
    <w:p w14:paraId="68155937" w14:textId="77777777" w:rsidR="00435C7A" w:rsidRDefault="00435C7A" w:rsidP="00435C7A">
      <w:pPr>
        <w:spacing w:after="0"/>
        <w:ind w:right="1229"/>
      </w:pPr>
      <w:r>
        <w:t>.data:00408756                 db    0</w:t>
      </w:r>
    </w:p>
    <w:p w14:paraId="160C713E" w14:textId="77777777" w:rsidR="00435C7A" w:rsidRDefault="00435C7A" w:rsidP="00435C7A">
      <w:pPr>
        <w:spacing w:after="0"/>
        <w:ind w:right="1229"/>
      </w:pPr>
      <w:r>
        <w:t>.data:00408757                 db    0</w:t>
      </w:r>
    </w:p>
    <w:p w14:paraId="76611E54" w14:textId="77777777" w:rsidR="00435C7A" w:rsidRDefault="00435C7A" w:rsidP="00435C7A">
      <w:pPr>
        <w:spacing w:after="0"/>
        <w:ind w:right="1229"/>
      </w:pPr>
      <w:r>
        <w:t>.data:00408758                 db    0</w:t>
      </w:r>
    </w:p>
    <w:p w14:paraId="06D56F4F" w14:textId="77777777" w:rsidR="00435C7A" w:rsidRDefault="00435C7A" w:rsidP="00435C7A">
      <w:pPr>
        <w:spacing w:after="0"/>
        <w:ind w:right="1229"/>
      </w:pPr>
      <w:r>
        <w:t>.data:00408759                 db    0</w:t>
      </w:r>
    </w:p>
    <w:p w14:paraId="451BE7AA" w14:textId="77777777" w:rsidR="00435C7A" w:rsidRDefault="00435C7A" w:rsidP="00435C7A">
      <w:pPr>
        <w:spacing w:after="0"/>
        <w:ind w:right="1229"/>
      </w:pPr>
      <w:r>
        <w:lastRenderedPageBreak/>
        <w:t>.data:0040875A                 db    0</w:t>
      </w:r>
    </w:p>
    <w:p w14:paraId="5A9346EA" w14:textId="77777777" w:rsidR="00435C7A" w:rsidRDefault="00435C7A" w:rsidP="00435C7A">
      <w:pPr>
        <w:spacing w:after="0"/>
        <w:ind w:right="1229"/>
      </w:pPr>
      <w:r>
        <w:t>.data:0040875B                 db    0</w:t>
      </w:r>
    </w:p>
    <w:p w14:paraId="5F1456E6" w14:textId="77777777" w:rsidR="00435C7A" w:rsidRDefault="00435C7A" w:rsidP="00435C7A">
      <w:pPr>
        <w:spacing w:after="0"/>
        <w:ind w:right="1229"/>
      </w:pPr>
      <w:r>
        <w:t>.data:0040875C                 db    0</w:t>
      </w:r>
    </w:p>
    <w:p w14:paraId="2A5691DE" w14:textId="77777777" w:rsidR="00435C7A" w:rsidRDefault="00435C7A" w:rsidP="00435C7A">
      <w:pPr>
        <w:spacing w:after="0"/>
        <w:ind w:right="1229"/>
      </w:pPr>
      <w:r>
        <w:t>.data:0040875D                 db    0</w:t>
      </w:r>
    </w:p>
    <w:p w14:paraId="5626C318" w14:textId="77777777" w:rsidR="00435C7A" w:rsidRDefault="00435C7A" w:rsidP="00435C7A">
      <w:pPr>
        <w:spacing w:after="0"/>
        <w:ind w:right="1229"/>
      </w:pPr>
      <w:r>
        <w:t>.data:0040875E                 db    0</w:t>
      </w:r>
    </w:p>
    <w:p w14:paraId="28175A91" w14:textId="77777777" w:rsidR="00435C7A" w:rsidRDefault="00435C7A" w:rsidP="00435C7A">
      <w:pPr>
        <w:spacing w:after="0"/>
        <w:ind w:right="1229"/>
      </w:pPr>
      <w:r>
        <w:t>.data:0040875F                 db    0</w:t>
      </w:r>
    </w:p>
    <w:p w14:paraId="22FA4744" w14:textId="77777777" w:rsidR="00435C7A" w:rsidRDefault="00435C7A" w:rsidP="00435C7A">
      <w:pPr>
        <w:spacing w:after="0"/>
        <w:ind w:right="1229"/>
      </w:pPr>
      <w:r>
        <w:t>.data:00408760                 db    0</w:t>
      </w:r>
    </w:p>
    <w:p w14:paraId="768CC654" w14:textId="77777777" w:rsidR="00435C7A" w:rsidRDefault="00435C7A" w:rsidP="00435C7A">
      <w:pPr>
        <w:spacing w:after="0"/>
        <w:ind w:right="1229"/>
      </w:pPr>
      <w:r>
        <w:t>.data:00408761                 db    0</w:t>
      </w:r>
    </w:p>
    <w:p w14:paraId="11A1816D" w14:textId="77777777" w:rsidR="00435C7A" w:rsidRDefault="00435C7A" w:rsidP="00435C7A">
      <w:pPr>
        <w:spacing w:after="0"/>
        <w:ind w:right="1229"/>
      </w:pPr>
      <w:r>
        <w:t>.data:00408762                 db    0</w:t>
      </w:r>
    </w:p>
    <w:p w14:paraId="7BEEDE47" w14:textId="77777777" w:rsidR="00435C7A" w:rsidRDefault="00435C7A" w:rsidP="00435C7A">
      <w:pPr>
        <w:spacing w:after="0"/>
        <w:ind w:right="1229"/>
      </w:pPr>
      <w:r>
        <w:t>.data:00408763                 db    0</w:t>
      </w:r>
    </w:p>
    <w:p w14:paraId="15D24607" w14:textId="77777777" w:rsidR="00435C7A" w:rsidRDefault="00435C7A" w:rsidP="00435C7A">
      <w:pPr>
        <w:spacing w:after="0"/>
        <w:ind w:right="1229"/>
      </w:pPr>
      <w:r>
        <w:t>.data:00408764                 db    0</w:t>
      </w:r>
    </w:p>
    <w:p w14:paraId="3ED53450" w14:textId="77777777" w:rsidR="00435C7A" w:rsidRDefault="00435C7A" w:rsidP="00435C7A">
      <w:pPr>
        <w:spacing w:after="0"/>
        <w:ind w:right="1229"/>
      </w:pPr>
      <w:r>
        <w:t>.data:00408765                 db    0</w:t>
      </w:r>
    </w:p>
    <w:p w14:paraId="1444BCA1" w14:textId="77777777" w:rsidR="00435C7A" w:rsidRDefault="00435C7A" w:rsidP="00435C7A">
      <w:pPr>
        <w:spacing w:after="0"/>
        <w:ind w:right="1229"/>
      </w:pPr>
      <w:r>
        <w:t>.data:00408766                 db    0</w:t>
      </w:r>
    </w:p>
    <w:p w14:paraId="2C051E9E" w14:textId="77777777" w:rsidR="00435C7A" w:rsidRDefault="00435C7A" w:rsidP="00435C7A">
      <w:pPr>
        <w:spacing w:after="0"/>
        <w:ind w:right="1229"/>
      </w:pPr>
      <w:r>
        <w:t>.data:00408767                 db    0</w:t>
      </w:r>
    </w:p>
    <w:p w14:paraId="5B745ABB" w14:textId="77777777" w:rsidR="00435C7A" w:rsidRDefault="00435C7A" w:rsidP="00435C7A">
      <w:pPr>
        <w:spacing w:after="0"/>
        <w:ind w:right="1229"/>
      </w:pPr>
      <w:r>
        <w:t>.data:00408768                 db    0</w:t>
      </w:r>
    </w:p>
    <w:p w14:paraId="19C98EC7" w14:textId="77777777" w:rsidR="00435C7A" w:rsidRDefault="00435C7A" w:rsidP="00435C7A">
      <w:pPr>
        <w:spacing w:after="0"/>
        <w:ind w:right="1229"/>
      </w:pPr>
      <w:r>
        <w:t>.data:00408769                 db    0</w:t>
      </w:r>
    </w:p>
    <w:p w14:paraId="64772FC6" w14:textId="77777777" w:rsidR="00435C7A" w:rsidRDefault="00435C7A" w:rsidP="00435C7A">
      <w:pPr>
        <w:spacing w:after="0"/>
        <w:ind w:right="1229"/>
      </w:pPr>
      <w:r>
        <w:t>.data:0040876A                 db    0</w:t>
      </w:r>
    </w:p>
    <w:p w14:paraId="4B70A3B5" w14:textId="77777777" w:rsidR="00435C7A" w:rsidRDefault="00435C7A" w:rsidP="00435C7A">
      <w:pPr>
        <w:spacing w:after="0"/>
        <w:ind w:right="1229"/>
      </w:pPr>
      <w:r>
        <w:t>.data:0040876B                 db    0</w:t>
      </w:r>
    </w:p>
    <w:p w14:paraId="3B453C5B" w14:textId="77777777" w:rsidR="00435C7A" w:rsidRDefault="00435C7A" w:rsidP="00435C7A">
      <w:pPr>
        <w:spacing w:after="0"/>
        <w:ind w:right="1229"/>
      </w:pPr>
      <w:r>
        <w:t>.data:0040876C                 db    0</w:t>
      </w:r>
    </w:p>
    <w:p w14:paraId="6A295496" w14:textId="77777777" w:rsidR="00435C7A" w:rsidRDefault="00435C7A" w:rsidP="00435C7A">
      <w:pPr>
        <w:spacing w:after="0"/>
        <w:ind w:right="1229"/>
      </w:pPr>
      <w:r>
        <w:t>.data:0040876D                 db    0</w:t>
      </w:r>
    </w:p>
    <w:p w14:paraId="4E9EDD0D" w14:textId="77777777" w:rsidR="00435C7A" w:rsidRDefault="00435C7A" w:rsidP="00435C7A">
      <w:pPr>
        <w:spacing w:after="0"/>
        <w:ind w:right="1229"/>
      </w:pPr>
      <w:r>
        <w:t>.data:0040876E                 db    0</w:t>
      </w:r>
    </w:p>
    <w:p w14:paraId="3F931E67" w14:textId="77777777" w:rsidR="00435C7A" w:rsidRDefault="00435C7A" w:rsidP="00435C7A">
      <w:pPr>
        <w:spacing w:after="0"/>
        <w:ind w:right="1229"/>
      </w:pPr>
      <w:r>
        <w:t>.data:0040876F                 db    0</w:t>
      </w:r>
    </w:p>
    <w:p w14:paraId="0A0237BA" w14:textId="77777777" w:rsidR="00435C7A" w:rsidRDefault="00435C7A" w:rsidP="00435C7A">
      <w:pPr>
        <w:spacing w:after="0"/>
        <w:ind w:right="1229"/>
      </w:pPr>
      <w:r>
        <w:t>.data:00408770                 db    0</w:t>
      </w:r>
    </w:p>
    <w:p w14:paraId="12209A0A" w14:textId="77777777" w:rsidR="00435C7A" w:rsidRDefault="00435C7A" w:rsidP="00435C7A">
      <w:pPr>
        <w:spacing w:after="0"/>
        <w:ind w:right="1229"/>
      </w:pPr>
      <w:r>
        <w:t>.data:00408771                 db    0</w:t>
      </w:r>
    </w:p>
    <w:p w14:paraId="07C21F58" w14:textId="77777777" w:rsidR="00435C7A" w:rsidRDefault="00435C7A" w:rsidP="00435C7A">
      <w:pPr>
        <w:spacing w:after="0"/>
        <w:ind w:right="1229"/>
      </w:pPr>
      <w:r>
        <w:t>.data:00408772                 db    0</w:t>
      </w:r>
    </w:p>
    <w:p w14:paraId="3D391ECD" w14:textId="77777777" w:rsidR="00435C7A" w:rsidRDefault="00435C7A" w:rsidP="00435C7A">
      <w:pPr>
        <w:spacing w:after="0"/>
        <w:ind w:right="1229"/>
      </w:pPr>
      <w:r>
        <w:t>.data:00408773                 db    0</w:t>
      </w:r>
    </w:p>
    <w:p w14:paraId="535F8247" w14:textId="77777777" w:rsidR="00435C7A" w:rsidRDefault="00435C7A" w:rsidP="00435C7A">
      <w:pPr>
        <w:spacing w:after="0"/>
        <w:ind w:right="1229"/>
      </w:pPr>
      <w:r>
        <w:t>.data:00408774                 db    0</w:t>
      </w:r>
    </w:p>
    <w:p w14:paraId="1215B58A" w14:textId="77777777" w:rsidR="00435C7A" w:rsidRDefault="00435C7A" w:rsidP="00435C7A">
      <w:pPr>
        <w:spacing w:after="0"/>
        <w:ind w:right="1229"/>
      </w:pPr>
      <w:r>
        <w:t>.data:00408775                 db    0</w:t>
      </w:r>
    </w:p>
    <w:p w14:paraId="65E21724" w14:textId="77777777" w:rsidR="00435C7A" w:rsidRDefault="00435C7A" w:rsidP="00435C7A">
      <w:pPr>
        <w:spacing w:after="0"/>
        <w:ind w:right="1229"/>
      </w:pPr>
      <w:r>
        <w:t>.data:00408776                 db    0</w:t>
      </w:r>
    </w:p>
    <w:p w14:paraId="2D9EC022" w14:textId="77777777" w:rsidR="00435C7A" w:rsidRDefault="00435C7A" w:rsidP="00435C7A">
      <w:pPr>
        <w:spacing w:after="0"/>
        <w:ind w:right="1229"/>
      </w:pPr>
      <w:r>
        <w:t>.data:00408777                 db    0</w:t>
      </w:r>
    </w:p>
    <w:p w14:paraId="3E3D9C16" w14:textId="77777777" w:rsidR="00435C7A" w:rsidRDefault="00435C7A" w:rsidP="00435C7A">
      <w:pPr>
        <w:spacing w:after="0"/>
        <w:ind w:right="1229"/>
      </w:pPr>
      <w:r>
        <w:t>.data:00408778                 db    0</w:t>
      </w:r>
    </w:p>
    <w:p w14:paraId="5C99D99F" w14:textId="77777777" w:rsidR="00435C7A" w:rsidRDefault="00435C7A" w:rsidP="00435C7A">
      <w:pPr>
        <w:spacing w:after="0"/>
        <w:ind w:right="1229"/>
      </w:pPr>
      <w:r>
        <w:t>.data:00408779                 db    0</w:t>
      </w:r>
    </w:p>
    <w:p w14:paraId="153E9C9B" w14:textId="77777777" w:rsidR="00435C7A" w:rsidRDefault="00435C7A" w:rsidP="00435C7A">
      <w:pPr>
        <w:spacing w:after="0"/>
        <w:ind w:right="1229"/>
      </w:pPr>
      <w:r>
        <w:t>.data:0040877A                 db    0</w:t>
      </w:r>
    </w:p>
    <w:p w14:paraId="1E0A92BE" w14:textId="77777777" w:rsidR="00435C7A" w:rsidRDefault="00435C7A" w:rsidP="00435C7A">
      <w:pPr>
        <w:spacing w:after="0"/>
        <w:ind w:right="1229"/>
      </w:pPr>
      <w:r>
        <w:t>.data:0040877B                 db    0</w:t>
      </w:r>
    </w:p>
    <w:p w14:paraId="16AC51DA" w14:textId="77777777" w:rsidR="00435C7A" w:rsidRDefault="00435C7A" w:rsidP="00435C7A">
      <w:pPr>
        <w:spacing w:after="0"/>
        <w:ind w:right="1229"/>
      </w:pPr>
      <w:r>
        <w:t>.data:0040877C                 db    0</w:t>
      </w:r>
    </w:p>
    <w:p w14:paraId="6BCCCEF7" w14:textId="77777777" w:rsidR="00435C7A" w:rsidRDefault="00435C7A" w:rsidP="00435C7A">
      <w:pPr>
        <w:spacing w:after="0"/>
        <w:ind w:right="1229"/>
      </w:pPr>
      <w:r>
        <w:t>.data:0040877D                 db    0</w:t>
      </w:r>
    </w:p>
    <w:p w14:paraId="2B2CD178" w14:textId="77777777" w:rsidR="00435C7A" w:rsidRDefault="00435C7A" w:rsidP="00435C7A">
      <w:pPr>
        <w:spacing w:after="0"/>
        <w:ind w:right="1229"/>
      </w:pPr>
      <w:r>
        <w:t>.data:0040877E                 db    0</w:t>
      </w:r>
    </w:p>
    <w:p w14:paraId="716CA642" w14:textId="77777777" w:rsidR="00435C7A" w:rsidRDefault="00435C7A" w:rsidP="00435C7A">
      <w:pPr>
        <w:spacing w:after="0"/>
        <w:ind w:right="1229"/>
      </w:pPr>
      <w:r>
        <w:t>.data:0040877F                 db    0</w:t>
      </w:r>
    </w:p>
    <w:p w14:paraId="70331E9F" w14:textId="77777777" w:rsidR="00435C7A" w:rsidRDefault="00435C7A" w:rsidP="00435C7A">
      <w:pPr>
        <w:spacing w:after="0"/>
        <w:ind w:right="1229"/>
      </w:pPr>
      <w:r>
        <w:t>.data:00408780                 db    0</w:t>
      </w:r>
    </w:p>
    <w:p w14:paraId="742AA249" w14:textId="77777777" w:rsidR="00435C7A" w:rsidRDefault="00435C7A" w:rsidP="00435C7A">
      <w:pPr>
        <w:spacing w:after="0"/>
        <w:ind w:right="1229"/>
      </w:pPr>
      <w:r>
        <w:t>.data:00408781                 db    0</w:t>
      </w:r>
    </w:p>
    <w:p w14:paraId="22A0B359" w14:textId="77777777" w:rsidR="00435C7A" w:rsidRDefault="00435C7A" w:rsidP="00435C7A">
      <w:pPr>
        <w:spacing w:after="0"/>
        <w:ind w:right="1229"/>
      </w:pPr>
      <w:r>
        <w:t>.data:00408782                 db    0</w:t>
      </w:r>
    </w:p>
    <w:p w14:paraId="0A0D154F" w14:textId="77777777" w:rsidR="00435C7A" w:rsidRDefault="00435C7A" w:rsidP="00435C7A">
      <w:pPr>
        <w:spacing w:after="0"/>
        <w:ind w:right="1229"/>
      </w:pPr>
      <w:r>
        <w:t>.data:00408783                 db    0</w:t>
      </w:r>
    </w:p>
    <w:p w14:paraId="32F71F1D" w14:textId="77777777" w:rsidR="00435C7A" w:rsidRDefault="00435C7A" w:rsidP="00435C7A">
      <w:pPr>
        <w:spacing w:after="0"/>
        <w:ind w:right="1229"/>
      </w:pPr>
      <w:r>
        <w:t>.data:00408784                 db    0</w:t>
      </w:r>
    </w:p>
    <w:p w14:paraId="4D7163D7" w14:textId="77777777" w:rsidR="00435C7A" w:rsidRDefault="00435C7A" w:rsidP="00435C7A">
      <w:pPr>
        <w:spacing w:after="0"/>
        <w:ind w:right="1229"/>
      </w:pPr>
      <w:r>
        <w:t>.data:00408785                 db    0</w:t>
      </w:r>
    </w:p>
    <w:p w14:paraId="121013D0" w14:textId="77777777" w:rsidR="00435C7A" w:rsidRDefault="00435C7A" w:rsidP="00435C7A">
      <w:pPr>
        <w:spacing w:after="0"/>
        <w:ind w:right="1229"/>
      </w:pPr>
      <w:r>
        <w:lastRenderedPageBreak/>
        <w:t>.data:00408786                 db    0</w:t>
      </w:r>
    </w:p>
    <w:p w14:paraId="0DD4CAD6" w14:textId="77777777" w:rsidR="00435C7A" w:rsidRDefault="00435C7A" w:rsidP="00435C7A">
      <w:pPr>
        <w:spacing w:after="0"/>
        <w:ind w:right="1229"/>
      </w:pPr>
      <w:r>
        <w:t>.data:00408787                 db    0</w:t>
      </w:r>
    </w:p>
    <w:p w14:paraId="37763707" w14:textId="77777777" w:rsidR="00435C7A" w:rsidRDefault="00435C7A" w:rsidP="00435C7A">
      <w:pPr>
        <w:spacing w:after="0"/>
        <w:ind w:right="1229"/>
      </w:pPr>
      <w:r>
        <w:t>.data:00408788                 db    0</w:t>
      </w:r>
    </w:p>
    <w:p w14:paraId="4D29E5BA" w14:textId="77777777" w:rsidR="00435C7A" w:rsidRDefault="00435C7A" w:rsidP="00435C7A">
      <w:pPr>
        <w:spacing w:after="0"/>
        <w:ind w:right="1229"/>
      </w:pPr>
      <w:r>
        <w:t>.data:00408789                 db    0</w:t>
      </w:r>
    </w:p>
    <w:p w14:paraId="5B5EF6C5" w14:textId="77777777" w:rsidR="00435C7A" w:rsidRDefault="00435C7A" w:rsidP="00435C7A">
      <w:pPr>
        <w:spacing w:after="0"/>
        <w:ind w:right="1229"/>
      </w:pPr>
      <w:r>
        <w:t>.data:0040878A                 db    0</w:t>
      </w:r>
    </w:p>
    <w:p w14:paraId="652DDA7A" w14:textId="77777777" w:rsidR="00435C7A" w:rsidRDefault="00435C7A" w:rsidP="00435C7A">
      <w:pPr>
        <w:spacing w:after="0"/>
        <w:ind w:right="1229"/>
      </w:pPr>
      <w:r>
        <w:t>.data:0040878B                 db    0</w:t>
      </w:r>
    </w:p>
    <w:p w14:paraId="2B235E47" w14:textId="77777777" w:rsidR="00435C7A" w:rsidRDefault="00435C7A" w:rsidP="00435C7A">
      <w:pPr>
        <w:spacing w:after="0"/>
        <w:ind w:right="1229"/>
      </w:pPr>
      <w:r>
        <w:t>.data:0040878C                 db    0</w:t>
      </w:r>
    </w:p>
    <w:p w14:paraId="06E4891C" w14:textId="77777777" w:rsidR="00435C7A" w:rsidRDefault="00435C7A" w:rsidP="00435C7A">
      <w:pPr>
        <w:spacing w:after="0"/>
        <w:ind w:right="1229"/>
      </w:pPr>
      <w:r>
        <w:t>.data:0040878D                 db    0</w:t>
      </w:r>
    </w:p>
    <w:p w14:paraId="086CBD4F" w14:textId="77777777" w:rsidR="00435C7A" w:rsidRDefault="00435C7A" w:rsidP="00435C7A">
      <w:pPr>
        <w:spacing w:after="0"/>
        <w:ind w:right="1229"/>
      </w:pPr>
      <w:r>
        <w:t>.data:0040878E                 db    0</w:t>
      </w:r>
    </w:p>
    <w:p w14:paraId="4EA733C6" w14:textId="77777777" w:rsidR="00435C7A" w:rsidRDefault="00435C7A" w:rsidP="00435C7A">
      <w:pPr>
        <w:spacing w:after="0"/>
        <w:ind w:right="1229"/>
      </w:pPr>
      <w:r>
        <w:t>.data:0040878F                 db    0</w:t>
      </w:r>
    </w:p>
    <w:p w14:paraId="7F7A15FB" w14:textId="77777777" w:rsidR="00435C7A" w:rsidRDefault="00435C7A" w:rsidP="00435C7A">
      <w:pPr>
        <w:spacing w:after="0"/>
        <w:ind w:right="1229"/>
      </w:pPr>
      <w:r>
        <w:t>.data:00408790                 db    0</w:t>
      </w:r>
    </w:p>
    <w:p w14:paraId="09AA4356" w14:textId="77777777" w:rsidR="00435C7A" w:rsidRDefault="00435C7A" w:rsidP="00435C7A">
      <w:pPr>
        <w:spacing w:after="0"/>
        <w:ind w:right="1229"/>
      </w:pPr>
      <w:r>
        <w:t>.data:00408791                 db    0</w:t>
      </w:r>
    </w:p>
    <w:p w14:paraId="63E5E52D" w14:textId="77777777" w:rsidR="00435C7A" w:rsidRDefault="00435C7A" w:rsidP="00435C7A">
      <w:pPr>
        <w:spacing w:after="0"/>
        <w:ind w:right="1229"/>
      </w:pPr>
      <w:r>
        <w:t>.data:00408792                 db    0</w:t>
      </w:r>
    </w:p>
    <w:p w14:paraId="0595CC43" w14:textId="77777777" w:rsidR="00435C7A" w:rsidRDefault="00435C7A" w:rsidP="00435C7A">
      <w:pPr>
        <w:spacing w:after="0"/>
        <w:ind w:right="1229"/>
      </w:pPr>
      <w:r>
        <w:t>.data:00408793                 db    0</w:t>
      </w:r>
    </w:p>
    <w:p w14:paraId="5EC9E2CE" w14:textId="77777777" w:rsidR="00435C7A" w:rsidRDefault="00435C7A" w:rsidP="00435C7A">
      <w:pPr>
        <w:spacing w:after="0"/>
        <w:ind w:right="1229"/>
      </w:pPr>
      <w:r>
        <w:t>.data:00408794                 db    0</w:t>
      </w:r>
    </w:p>
    <w:p w14:paraId="020EE915" w14:textId="77777777" w:rsidR="00435C7A" w:rsidRDefault="00435C7A" w:rsidP="00435C7A">
      <w:pPr>
        <w:spacing w:after="0"/>
        <w:ind w:right="1229"/>
      </w:pPr>
      <w:r>
        <w:t>.data:00408795                 db    0</w:t>
      </w:r>
    </w:p>
    <w:p w14:paraId="111081DB" w14:textId="77777777" w:rsidR="00435C7A" w:rsidRDefault="00435C7A" w:rsidP="00435C7A">
      <w:pPr>
        <w:spacing w:after="0"/>
        <w:ind w:right="1229"/>
      </w:pPr>
      <w:r>
        <w:t>.data:00408796                 db    0</w:t>
      </w:r>
    </w:p>
    <w:p w14:paraId="41525D04" w14:textId="77777777" w:rsidR="00435C7A" w:rsidRDefault="00435C7A" w:rsidP="00435C7A">
      <w:pPr>
        <w:spacing w:after="0"/>
        <w:ind w:right="1229"/>
      </w:pPr>
      <w:r>
        <w:t>.data:00408797                 db    0</w:t>
      </w:r>
    </w:p>
    <w:p w14:paraId="0FC7449D" w14:textId="77777777" w:rsidR="00435C7A" w:rsidRDefault="00435C7A" w:rsidP="00435C7A">
      <w:pPr>
        <w:spacing w:after="0"/>
        <w:ind w:right="1229"/>
      </w:pPr>
      <w:r>
        <w:t>.data:00408798                 db    0</w:t>
      </w:r>
    </w:p>
    <w:p w14:paraId="6A9FEC8F" w14:textId="77777777" w:rsidR="00435C7A" w:rsidRDefault="00435C7A" w:rsidP="00435C7A">
      <w:pPr>
        <w:spacing w:after="0"/>
        <w:ind w:right="1229"/>
      </w:pPr>
      <w:r>
        <w:t>.data:00408799                 db    0</w:t>
      </w:r>
    </w:p>
    <w:p w14:paraId="14432CA1" w14:textId="77777777" w:rsidR="00435C7A" w:rsidRDefault="00435C7A" w:rsidP="00435C7A">
      <w:pPr>
        <w:spacing w:after="0"/>
        <w:ind w:right="1229"/>
      </w:pPr>
      <w:r>
        <w:t>.data:0040879A                 db    0</w:t>
      </w:r>
    </w:p>
    <w:p w14:paraId="7013C792" w14:textId="77777777" w:rsidR="00435C7A" w:rsidRDefault="00435C7A" w:rsidP="00435C7A">
      <w:pPr>
        <w:spacing w:after="0"/>
        <w:ind w:right="1229"/>
      </w:pPr>
      <w:r>
        <w:t>.data:0040879B                 db    0</w:t>
      </w:r>
    </w:p>
    <w:p w14:paraId="41DC16E3" w14:textId="77777777" w:rsidR="00435C7A" w:rsidRDefault="00435C7A" w:rsidP="00435C7A">
      <w:pPr>
        <w:spacing w:after="0"/>
        <w:ind w:right="1229"/>
      </w:pPr>
      <w:r>
        <w:t>.data:0040879C                 db    0</w:t>
      </w:r>
    </w:p>
    <w:p w14:paraId="3366DD34" w14:textId="77777777" w:rsidR="00435C7A" w:rsidRDefault="00435C7A" w:rsidP="00435C7A">
      <w:pPr>
        <w:spacing w:after="0"/>
        <w:ind w:right="1229"/>
      </w:pPr>
      <w:r>
        <w:t>.data:0040879D                 db    0</w:t>
      </w:r>
    </w:p>
    <w:p w14:paraId="0C40EC76" w14:textId="77777777" w:rsidR="00435C7A" w:rsidRDefault="00435C7A" w:rsidP="00435C7A">
      <w:pPr>
        <w:spacing w:after="0"/>
        <w:ind w:right="1229"/>
      </w:pPr>
      <w:r>
        <w:t>.data:0040879E                 db    0</w:t>
      </w:r>
    </w:p>
    <w:p w14:paraId="31BC12CE" w14:textId="77777777" w:rsidR="00435C7A" w:rsidRDefault="00435C7A" w:rsidP="00435C7A">
      <w:pPr>
        <w:spacing w:after="0"/>
        <w:ind w:right="1229"/>
      </w:pPr>
      <w:r>
        <w:t>.data:0040879F                 db    0</w:t>
      </w:r>
    </w:p>
    <w:p w14:paraId="172A3B8F" w14:textId="77777777" w:rsidR="00435C7A" w:rsidRDefault="00435C7A" w:rsidP="00435C7A">
      <w:pPr>
        <w:spacing w:after="0"/>
        <w:ind w:right="1229"/>
      </w:pPr>
      <w:r>
        <w:t>.data:004087A0                 db    0</w:t>
      </w:r>
    </w:p>
    <w:p w14:paraId="4A3BA4CE" w14:textId="77777777" w:rsidR="00435C7A" w:rsidRDefault="00435C7A" w:rsidP="00435C7A">
      <w:pPr>
        <w:spacing w:after="0"/>
        <w:ind w:right="1229"/>
      </w:pPr>
      <w:r>
        <w:t>.data:004087A1                 db    0</w:t>
      </w:r>
    </w:p>
    <w:p w14:paraId="6D2E5417" w14:textId="77777777" w:rsidR="00435C7A" w:rsidRDefault="00435C7A" w:rsidP="00435C7A">
      <w:pPr>
        <w:spacing w:after="0"/>
        <w:ind w:right="1229"/>
      </w:pPr>
      <w:r>
        <w:t>.data:004087A2                 db    0</w:t>
      </w:r>
    </w:p>
    <w:p w14:paraId="255CEDB8" w14:textId="77777777" w:rsidR="00435C7A" w:rsidRDefault="00435C7A" w:rsidP="00435C7A">
      <w:pPr>
        <w:spacing w:after="0"/>
        <w:ind w:right="1229"/>
      </w:pPr>
      <w:r>
        <w:t>.data:004087A3                 db    0</w:t>
      </w:r>
    </w:p>
    <w:p w14:paraId="79186CF4" w14:textId="77777777" w:rsidR="00435C7A" w:rsidRDefault="00435C7A" w:rsidP="00435C7A">
      <w:pPr>
        <w:spacing w:after="0"/>
        <w:ind w:right="1229"/>
      </w:pPr>
      <w:r>
        <w:t>.data:004087A4                 db    0</w:t>
      </w:r>
    </w:p>
    <w:p w14:paraId="3918C6ED" w14:textId="77777777" w:rsidR="00435C7A" w:rsidRDefault="00435C7A" w:rsidP="00435C7A">
      <w:pPr>
        <w:spacing w:after="0"/>
        <w:ind w:right="1229"/>
      </w:pPr>
      <w:r>
        <w:t>.data:004087A5                 db    0</w:t>
      </w:r>
    </w:p>
    <w:p w14:paraId="0694365C" w14:textId="77777777" w:rsidR="00435C7A" w:rsidRDefault="00435C7A" w:rsidP="00435C7A">
      <w:pPr>
        <w:spacing w:after="0"/>
        <w:ind w:right="1229"/>
      </w:pPr>
      <w:r>
        <w:t>.data:004087A6                 db    0</w:t>
      </w:r>
    </w:p>
    <w:p w14:paraId="7EF62D1A" w14:textId="77777777" w:rsidR="00435C7A" w:rsidRDefault="00435C7A" w:rsidP="00435C7A">
      <w:pPr>
        <w:spacing w:after="0"/>
        <w:ind w:right="1229"/>
      </w:pPr>
      <w:r>
        <w:t>.data:004087A7                 db    0</w:t>
      </w:r>
    </w:p>
    <w:p w14:paraId="452D3BCD" w14:textId="77777777" w:rsidR="00435C7A" w:rsidRDefault="00435C7A" w:rsidP="00435C7A">
      <w:pPr>
        <w:spacing w:after="0"/>
        <w:ind w:right="1229"/>
      </w:pPr>
      <w:r>
        <w:t>.data:004087A8                 db    0</w:t>
      </w:r>
    </w:p>
    <w:p w14:paraId="735BFCF7" w14:textId="77777777" w:rsidR="00435C7A" w:rsidRDefault="00435C7A" w:rsidP="00435C7A">
      <w:pPr>
        <w:spacing w:after="0"/>
        <w:ind w:right="1229"/>
      </w:pPr>
      <w:r>
        <w:t>.data:004087A9                 db    0</w:t>
      </w:r>
    </w:p>
    <w:p w14:paraId="2B04733D" w14:textId="77777777" w:rsidR="00435C7A" w:rsidRDefault="00435C7A" w:rsidP="00435C7A">
      <w:pPr>
        <w:spacing w:after="0"/>
        <w:ind w:right="1229"/>
      </w:pPr>
      <w:r>
        <w:t>.data:004087AA                 db    0</w:t>
      </w:r>
    </w:p>
    <w:p w14:paraId="64C5A707" w14:textId="77777777" w:rsidR="00435C7A" w:rsidRDefault="00435C7A" w:rsidP="00435C7A">
      <w:pPr>
        <w:spacing w:after="0"/>
        <w:ind w:right="1229"/>
      </w:pPr>
      <w:r>
        <w:t>.data:004087AB                 db    0</w:t>
      </w:r>
    </w:p>
    <w:p w14:paraId="0DA59668" w14:textId="77777777" w:rsidR="00435C7A" w:rsidRDefault="00435C7A" w:rsidP="00435C7A">
      <w:pPr>
        <w:spacing w:after="0"/>
        <w:ind w:right="1229"/>
      </w:pPr>
      <w:r>
        <w:t>.data:004087AC                 db    0</w:t>
      </w:r>
    </w:p>
    <w:p w14:paraId="2487C59C" w14:textId="77777777" w:rsidR="00435C7A" w:rsidRDefault="00435C7A" w:rsidP="00435C7A">
      <w:pPr>
        <w:spacing w:after="0"/>
        <w:ind w:right="1229"/>
      </w:pPr>
      <w:r>
        <w:t>.data:004087AD                 db    0</w:t>
      </w:r>
    </w:p>
    <w:p w14:paraId="07B4C37F" w14:textId="77777777" w:rsidR="00435C7A" w:rsidRDefault="00435C7A" w:rsidP="00435C7A">
      <w:pPr>
        <w:spacing w:after="0"/>
        <w:ind w:right="1229"/>
      </w:pPr>
      <w:r>
        <w:t>.data:004087AE                 db    0</w:t>
      </w:r>
    </w:p>
    <w:p w14:paraId="3CBCA01A" w14:textId="77777777" w:rsidR="00435C7A" w:rsidRDefault="00435C7A" w:rsidP="00435C7A">
      <w:pPr>
        <w:spacing w:after="0"/>
        <w:ind w:right="1229"/>
      </w:pPr>
      <w:r>
        <w:t>.data:004087AF                 db    0</w:t>
      </w:r>
    </w:p>
    <w:p w14:paraId="2B56CB6E" w14:textId="77777777" w:rsidR="00435C7A" w:rsidRDefault="00435C7A" w:rsidP="00435C7A">
      <w:pPr>
        <w:spacing w:after="0"/>
        <w:ind w:right="1229"/>
      </w:pPr>
      <w:r>
        <w:t>.data:004087B0                 db    0</w:t>
      </w:r>
    </w:p>
    <w:p w14:paraId="3BC70777" w14:textId="77777777" w:rsidR="00435C7A" w:rsidRDefault="00435C7A" w:rsidP="00435C7A">
      <w:pPr>
        <w:spacing w:after="0"/>
        <w:ind w:right="1229"/>
      </w:pPr>
      <w:r>
        <w:t>.data:004087B1                 db    0</w:t>
      </w:r>
    </w:p>
    <w:p w14:paraId="5D76252A" w14:textId="77777777" w:rsidR="00435C7A" w:rsidRDefault="00435C7A" w:rsidP="00435C7A">
      <w:pPr>
        <w:spacing w:after="0"/>
        <w:ind w:right="1229"/>
      </w:pPr>
      <w:r>
        <w:lastRenderedPageBreak/>
        <w:t>.data:004087B2                 db    0</w:t>
      </w:r>
    </w:p>
    <w:p w14:paraId="187C9A4C" w14:textId="77777777" w:rsidR="00435C7A" w:rsidRDefault="00435C7A" w:rsidP="00435C7A">
      <w:pPr>
        <w:spacing w:after="0"/>
        <w:ind w:right="1229"/>
      </w:pPr>
      <w:r>
        <w:t>.data:004087B3                 db    0</w:t>
      </w:r>
    </w:p>
    <w:p w14:paraId="7F380782" w14:textId="77777777" w:rsidR="00435C7A" w:rsidRDefault="00435C7A" w:rsidP="00435C7A">
      <w:pPr>
        <w:spacing w:after="0"/>
        <w:ind w:right="1229"/>
      </w:pPr>
      <w:r>
        <w:t>.data:004087B4                 db    0</w:t>
      </w:r>
    </w:p>
    <w:p w14:paraId="23850562" w14:textId="77777777" w:rsidR="00435C7A" w:rsidRDefault="00435C7A" w:rsidP="00435C7A">
      <w:pPr>
        <w:spacing w:after="0"/>
        <w:ind w:right="1229"/>
      </w:pPr>
      <w:r>
        <w:t>.data:004087B5                 db    0</w:t>
      </w:r>
    </w:p>
    <w:p w14:paraId="412C3D85" w14:textId="77777777" w:rsidR="00435C7A" w:rsidRDefault="00435C7A" w:rsidP="00435C7A">
      <w:pPr>
        <w:spacing w:after="0"/>
        <w:ind w:right="1229"/>
      </w:pPr>
      <w:r>
        <w:t>.data:004087B6                 db    0</w:t>
      </w:r>
    </w:p>
    <w:p w14:paraId="5940E4A4" w14:textId="77777777" w:rsidR="00435C7A" w:rsidRDefault="00435C7A" w:rsidP="00435C7A">
      <w:pPr>
        <w:spacing w:after="0"/>
        <w:ind w:right="1229"/>
      </w:pPr>
      <w:r>
        <w:t>.data:004087B7                 db    0</w:t>
      </w:r>
    </w:p>
    <w:p w14:paraId="299052CD" w14:textId="77777777" w:rsidR="00435C7A" w:rsidRDefault="00435C7A" w:rsidP="00435C7A">
      <w:pPr>
        <w:spacing w:after="0"/>
        <w:ind w:right="1229"/>
      </w:pPr>
      <w:r>
        <w:t>.data:004087B8                 db    0</w:t>
      </w:r>
    </w:p>
    <w:p w14:paraId="20C5598B" w14:textId="77777777" w:rsidR="00435C7A" w:rsidRDefault="00435C7A" w:rsidP="00435C7A">
      <w:pPr>
        <w:spacing w:after="0"/>
        <w:ind w:right="1229"/>
      </w:pPr>
      <w:r>
        <w:t>.data:004087B9                 db    0</w:t>
      </w:r>
    </w:p>
    <w:p w14:paraId="4E08DF85" w14:textId="77777777" w:rsidR="00435C7A" w:rsidRDefault="00435C7A" w:rsidP="00435C7A">
      <w:pPr>
        <w:spacing w:after="0"/>
        <w:ind w:right="1229"/>
      </w:pPr>
      <w:r>
        <w:t>.data:004087BA                 db    0</w:t>
      </w:r>
    </w:p>
    <w:p w14:paraId="4573C9BB" w14:textId="77777777" w:rsidR="00435C7A" w:rsidRDefault="00435C7A" w:rsidP="00435C7A">
      <w:pPr>
        <w:spacing w:after="0"/>
        <w:ind w:right="1229"/>
      </w:pPr>
      <w:r>
        <w:t>.data:004087BB                 db    0</w:t>
      </w:r>
    </w:p>
    <w:p w14:paraId="060EF1AA" w14:textId="77777777" w:rsidR="00435C7A" w:rsidRDefault="00435C7A" w:rsidP="00435C7A">
      <w:pPr>
        <w:spacing w:after="0"/>
        <w:ind w:right="1229"/>
      </w:pPr>
      <w:r>
        <w:t>.data:004087BC                 db    0</w:t>
      </w:r>
    </w:p>
    <w:p w14:paraId="0659BB5C" w14:textId="77777777" w:rsidR="00435C7A" w:rsidRDefault="00435C7A" w:rsidP="00435C7A">
      <w:pPr>
        <w:spacing w:after="0"/>
        <w:ind w:right="1229"/>
      </w:pPr>
      <w:r>
        <w:t>.data:004087BD                 db    0</w:t>
      </w:r>
    </w:p>
    <w:p w14:paraId="3B757F88" w14:textId="77777777" w:rsidR="00435C7A" w:rsidRDefault="00435C7A" w:rsidP="00435C7A">
      <w:pPr>
        <w:spacing w:after="0"/>
        <w:ind w:right="1229"/>
      </w:pPr>
      <w:r>
        <w:t>.data:004087BE                 db    0</w:t>
      </w:r>
    </w:p>
    <w:p w14:paraId="25AA4658" w14:textId="77777777" w:rsidR="00435C7A" w:rsidRDefault="00435C7A" w:rsidP="00435C7A">
      <w:pPr>
        <w:spacing w:after="0"/>
        <w:ind w:right="1229"/>
      </w:pPr>
      <w:r>
        <w:t>.data:004087BF                 db    0</w:t>
      </w:r>
    </w:p>
    <w:p w14:paraId="105971D1" w14:textId="77777777" w:rsidR="00435C7A" w:rsidRDefault="00435C7A" w:rsidP="00435C7A">
      <w:pPr>
        <w:spacing w:after="0"/>
        <w:ind w:right="1229"/>
      </w:pPr>
      <w:r>
        <w:t>.data:004087C0                 db    0</w:t>
      </w:r>
    </w:p>
    <w:p w14:paraId="52701C37" w14:textId="77777777" w:rsidR="00435C7A" w:rsidRDefault="00435C7A" w:rsidP="00435C7A">
      <w:pPr>
        <w:spacing w:after="0"/>
        <w:ind w:right="1229"/>
      </w:pPr>
      <w:r>
        <w:t>.data:004087C1                 db    0</w:t>
      </w:r>
    </w:p>
    <w:p w14:paraId="31F75A26" w14:textId="77777777" w:rsidR="00435C7A" w:rsidRDefault="00435C7A" w:rsidP="00435C7A">
      <w:pPr>
        <w:spacing w:after="0"/>
        <w:ind w:right="1229"/>
      </w:pPr>
      <w:r>
        <w:t>.data:004087C2                 db    0</w:t>
      </w:r>
    </w:p>
    <w:p w14:paraId="794A3A6B" w14:textId="77777777" w:rsidR="00435C7A" w:rsidRDefault="00435C7A" w:rsidP="00435C7A">
      <w:pPr>
        <w:spacing w:after="0"/>
        <w:ind w:right="1229"/>
      </w:pPr>
      <w:r>
        <w:t>.data:004087C3                 db    0</w:t>
      </w:r>
    </w:p>
    <w:p w14:paraId="2FB01A2D" w14:textId="77777777" w:rsidR="00435C7A" w:rsidRDefault="00435C7A" w:rsidP="00435C7A">
      <w:pPr>
        <w:spacing w:after="0"/>
        <w:ind w:right="1229"/>
      </w:pPr>
      <w:r>
        <w:t>.data:004087C4                 db    0</w:t>
      </w:r>
    </w:p>
    <w:p w14:paraId="11E8FB34" w14:textId="77777777" w:rsidR="00435C7A" w:rsidRDefault="00435C7A" w:rsidP="00435C7A">
      <w:pPr>
        <w:spacing w:after="0"/>
        <w:ind w:right="1229"/>
      </w:pPr>
      <w:r>
        <w:t>.data:004087C5                 db    0</w:t>
      </w:r>
    </w:p>
    <w:p w14:paraId="31F9BEFA" w14:textId="77777777" w:rsidR="00435C7A" w:rsidRDefault="00435C7A" w:rsidP="00435C7A">
      <w:pPr>
        <w:spacing w:after="0"/>
        <w:ind w:right="1229"/>
      </w:pPr>
      <w:r>
        <w:t>.data:004087C6                 db    0</w:t>
      </w:r>
    </w:p>
    <w:p w14:paraId="5520426D" w14:textId="77777777" w:rsidR="00435C7A" w:rsidRDefault="00435C7A" w:rsidP="00435C7A">
      <w:pPr>
        <w:spacing w:after="0"/>
        <w:ind w:right="1229"/>
      </w:pPr>
      <w:r>
        <w:t>.data:004087C7                 db    0</w:t>
      </w:r>
    </w:p>
    <w:p w14:paraId="51A145FC" w14:textId="77777777" w:rsidR="00435C7A" w:rsidRDefault="00435C7A" w:rsidP="00435C7A">
      <w:pPr>
        <w:spacing w:after="0"/>
        <w:ind w:right="1229"/>
      </w:pPr>
      <w:r>
        <w:t>.data:004087C8                 db    0</w:t>
      </w:r>
    </w:p>
    <w:p w14:paraId="3306AE16" w14:textId="77777777" w:rsidR="00435C7A" w:rsidRDefault="00435C7A" w:rsidP="00435C7A">
      <w:pPr>
        <w:spacing w:after="0"/>
        <w:ind w:right="1229"/>
      </w:pPr>
      <w:r>
        <w:t>.data:004087C9                 db    0</w:t>
      </w:r>
    </w:p>
    <w:p w14:paraId="22515E28" w14:textId="77777777" w:rsidR="00435C7A" w:rsidRDefault="00435C7A" w:rsidP="00435C7A">
      <w:pPr>
        <w:spacing w:after="0"/>
        <w:ind w:right="1229"/>
      </w:pPr>
      <w:r>
        <w:t>.data:004087CA                 db    0</w:t>
      </w:r>
    </w:p>
    <w:p w14:paraId="2695E80B" w14:textId="77777777" w:rsidR="00435C7A" w:rsidRDefault="00435C7A" w:rsidP="00435C7A">
      <w:pPr>
        <w:spacing w:after="0"/>
        <w:ind w:right="1229"/>
      </w:pPr>
      <w:r>
        <w:t>.data:004087CB                 db    0</w:t>
      </w:r>
    </w:p>
    <w:p w14:paraId="5FF3BAB9" w14:textId="77777777" w:rsidR="00435C7A" w:rsidRDefault="00435C7A" w:rsidP="00435C7A">
      <w:pPr>
        <w:spacing w:after="0"/>
        <w:ind w:right="1229"/>
      </w:pPr>
      <w:r>
        <w:t>.data:004087CC                 db    0</w:t>
      </w:r>
    </w:p>
    <w:p w14:paraId="244F250C" w14:textId="77777777" w:rsidR="00435C7A" w:rsidRDefault="00435C7A" w:rsidP="00435C7A">
      <w:pPr>
        <w:spacing w:after="0"/>
        <w:ind w:right="1229"/>
      </w:pPr>
      <w:r>
        <w:t>.data:004087CD                 db    0</w:t>
      </w:r>
    </w:p>
    <w:p w14:paraId="0B4D0F09" w14:textId="77777777" w:rsidR="00435C7A" w:rsidRDefault="00435C7A" w:rsidP="00435C7A">
      <w:pPr>
        <w:spacing w:after="0"/>
        <w:ind w:right="1229"/>
      </w:pPr>
      <w:r>
        <w:t>.data:004087CE                 db    0</w:t>
      </w:r>
    </w:p>
    <w:p w14:paraId="26467F4C" w14:textId="77777777" w:rsidR="00435C7A" w:rsidRDefault="00435C7A" w:rsidP="00435C7A">
      <w:pPr>
        <w:spacing w:after="0"/>
        <w:ind w:right="1229"/>
      </w:pPr>
      <w:r>
        <w:t>.data:004087CF                 db    0</w:t>
      </w:r>
    </w:p>
    <w:p w14:paraId="798E54D5" w14:textId="77777777" w:rsidR="00435C7A" w:rsidRDefault="00435C7A" w:rsidP="00435C7A">
      <w:pPr>
        <w:spacing w:after="0"/>
        <w:ind w:right="1229"/>
      </w:pPr>
      <w:r>
        <w:t>.data:004087D0                 db    0</w:t>
      </w:r>
    </w:p>
    <w:p w14:paraId="6459617E" w14:textId="77777777" w:rsidR="00435C7A" w:rsidRDefault="00435C7A" w:rsidP="00435C7A">
      <w:pPr>
        <w:spacing w:after="0"/>
        <w:ind w:right="1229"/>
      </w:pPr>
      <w:r>
        <w:t>.data:004087D1                 db    0</w:t>
      </w:r>
    </w:p>
    <w:p w14:paraId="53FE1130" w14:textId="77777777" w:rsidR="00435C7A" w:rsidRDefault="00435C7A" w:rsidP="00435C7A">
      <w:pPr>
        <w:spacing w:after="0"/>
        <w:ind w:right="1229"/>
      </w:pPr>
      <w:r>
        <w:t>.data:004087D2                 db    0</w:t>
      </w:r>
    </w:p>
    <w:p w14:paraId="54E6464A" w14:textId="77777777" w:rsidR="00435C7A" w:rsidRDefault="00435C7A" w:rsidP="00435C7A">
      <w:pPr>
        <w:spacing w:after="0"/>
        <w:ind w:right="1229"/>
      </w:pPr>
      <w:r>
        <w:t>.data:004087D3                 db    0</w:t>
      </w:r>
    </w:p>
    <w:p w14:paraId="21235548" w14:textId="77777777" w:rsidR="00435C7A" w:rsidRDefault="00435C7A" w:rsidP="00435C7A">
      <w:pPr>
        <w:spacing w:after="0"/>
        <w:ind w:right="1229"/>
      </w:pPr>
      <w:r>
        <w:t>.data:004087D4                 db    0</w:t>
      </w:r>
    </w:p>
    <w:p w14:paraId="638B812C" w14:textId="77777777" w:rsidR="00435C7A" w:rsidRDefault="00435C7A" w:rsidP="00435C7A">
      <w:pPr>
        <w:spacing w:after="0"/>
        <w:ind w:right="1229"/>
      </w:pPr>
      <w:r>
        <w:t>.data:004087D5                 db    0</w:t>
      </w:r>
    </w:p>
    <w:p w14:paraId="79E762E7" w14:textId="77777777" w:rsidR="00435C7A" w:rsidRDefault="00435C7A" w:rsidP="00435C7A">
      <w:pPr>
        <w:spacing w:after="0"/>
        <w:ind w:right="1229"/>
      </w:pPr>
      <w:r>
        <w:t>.data:004087D6                 db    0</w:t>
      </w:r>
    </w:p>
    <w:p w14:paraId="3CCA23AA" w14:textId="77777777" w:rsidR="00435C7A" w:rsidRDefault="00435C7A" w:rsidP="00435C7A">
      <w:pPr>
        <w:spacing w:after="0"/>
        <w:ind w:right="1229"/>
      </w:pPr>
      <w:r>
        <w:t>.data:004087D7                 db    0</w:t>
      </w:r>
    </w:p>
    <w:p w14:paraId="31C71264" w14:textId="77777777" w:rsidR="00435C7A" w:rsidRDefault="00435C7A" w:rsidP="00435C7A">
      <w:pPr>
        <w:spacing w:after="0"/>
        <w:ind w:right="1229"/>
      </w:pPr>
      <w:r>
        <w:t>.data:004087D8                 db    0</w:t>
      </w:r>
    </w:p>
    <w:p w14:paraId="3D1953CE" w14:textId="77777777" w:rsidR="00435C7A" w:rsidRDefault="00435C7A" w:rsidP="00435C7A">
      <w:pPr>
        <w:spacing w:after="0"/>
        <w:ind w:right="1229"/>
      </w:pPr>
      <w:r>
        <w:t>.data:004087D9                 db    0</w:t>
      </w:r>
    </w:p>
    <w:p w14:paraId="0FB0D8A3" w14:textId="77777777" w:rsidR="00435C7A" w:rsidRDefault="00435C7A" w:rsidP="00435C7A">
      <w:pPr>
        <w:spacing w:after="0"/>
        <w:ind w:right="1229"/>
      </w:pPr>
      <w:r>
        <w:t>.data:004087DA                 db    0</w:t>
      </w:r>
    </w:p>
    <w:p w14:paraId="0E738DAE" w14:textId="77777777" w:rsidR="00435C7A" w:rsidRDefault="00435C7A" w:rsidP="00435C7A">
      <w:pPr>
        <w:spacing w:after="0"/>
        <w:ind w:right="1229"/>
      </w:pPr>
      <w:r>
        <w:t>.data:004087DB                 db    0</w:t>
      </w:r>
    </w:p>
    <w:p w14:paraId="020F02FD" w14:textId="77777777" w:rsidR="00435C7A" w:rsidRDefault="00435C7A" w:rsidP="00435C7A">
      <w:pPr>
        <w:spacing w:after="0"/>
        <w:ind w:right="1229"/>
      </w:pPr>
      <w:r>
        <w:t>.data:004087DC                 db    0</w:t>
      </w:r>
    </w:p>
    <w:p w14:paraId="14F24EEC" w14:textId="77777777" w:rsidR="00435C7A" w:rsidRDefault="00435C7A" w:rsidP="00435C7A">
      <w:pPr>
        <w:spacing w:after="0"/>
        <w:ind w:right="1229"/>
      </w:pPr>
      <w:r>
        <w:t>.data:004087DD                 db    0</w:t>
      </w:r>
    </w:p>
    <w:p w14:paraId="2ECA7141" w14:textId="77777777" w:rsidR="00435C7A" w:rsidRDefault="00435C7A" w:rsidP="00435C7A">
      <w:pPr>
        <w:spacing w:after="0"/>
        <w:ind w:right="1229"/>
      </w:pPr>
      <w:r>
        <w:lastRenderedPageBreak/>
        <w:t>.data:004087DE                 db    0</w:t>
      </w:r>
    </w:p>
    <w:p w14:paraId="276799F7" w14:textId="77777777" w:rsidR="00435C7A" w:rsidRDefault="00435C7A" w:rsidP="00435C7A">
      <w:pPr>
        <w:spacing w:after="0"/>
        <w:ind w:right="1229"/>
      </w:pPr>
      <w:r>
        <w:t>.data:004087DF                 db    0</w:t>
      </w:r>
    </w:p>
    <w:p w14:paraId="4C8A59EB" w14:textId="77777777" w:rsidR="00435C7A" w:rsidRDefault="00435C7A" w:rsidP="00435C7A">
      <w:pPr>
        <w:spacing w:after="0"/>
        <w:ind w:right="1229"/>
      </w:pPr>
      <w:r>
        <w:t>.data:004087E0                 db    0</w:t>
      </w:r>
    </w:p>
    <w:p w14:paraId="72A86742" w14:textId="77777777" w:rsidR="00435C7A" w:rsidRDefault="00435C7A" w:rsidP="00435C7A">
      <w:pPr>
        <w:spacing w:after="0"/>
        <w:ind w:right="1229"/>
      </w:pPr>
      <w:r>
        <w:t>.data:004087E1                 db    0</w:t>
      </w:r>
    </w:p>
    <w:p w14:paraId="418E357B" w14:textId="77777777" w:rsidR="00435C7A" w:rsidRDefault="00435C7A" w:rsidP="00435C7A">
      <w:pPr>
        <w:spacing w:after="0"/>
        <w:ind w:right="1229"/>
      </w:pPr>
      <w:r>
        <w:t>.data:004087E2                 db    0</w:t>
      </w:r>
    </w:p>
    <w:p w14:paraId="07A675BF" w14:textId="77777777" w:rsidR="00435C7A" w:rsidRDefault="00435C7A" w:rsidP="00435C7A">
      <w:pPr>
        <w:spacing w:after="0"/>
        <w:ind w:right="1229"/>
      </w:pPr>
      <w:r>
        <w:t>.data:004087E3                 db    0</w:t>
      </w:r>
    </w:p>
    <w:p w14:paraId="17FFCD7F" w14:textId="77777777" w:rsidR="00435C7A" w:rsidRDefault="00435C7A" w:rsidP="00435C7A">
      <w:pPr>
        <w:spacing w:after="0"/>
        <w:ind w:right="1229"/>
      </w:pPr>
      <w:r>
        <w:t>.data:004087E4                 db    0</w:t>
      </w:r>
    </w:p>
    <w:p w14:paraId="4B7B41F3" w14:textId="77777777" w:rsidR="00435C7A" w:rsidRDefault="00435C7A" w:rsidP="00435C7A">
      <w:pPr>
        <w:spacing w:after="0"/>
        <w:ind w:right="1229"/>
      </w:pPr>
      <w:r>
        <w:t>.data:004087E5                 db    0</w:t>
      </w:r>
    </w:p>
    <w:p w14:paraId="529DE5B0" w14:textId="77777777" w:rsidR="00435C7A" w:rsidRDefault="00435C7A" w:rsidP="00435C7A">
      <w:pPr>
        <w:spacing w:after="0"/>
        <w:ind w:right="1229"/>
      </w:pPr>
      <w:r>
        <w:t>.data:004087E6                 db    0</w:t>
      </w:r>
    </w:p>
    <w:p w14:paraId="0E8165AF" w14:textId="77777777" w:rsidR="00435C7A" w:rsidRDefault="00435C7A" w:rsidP="00435C7A">
      <w:pPr>
        <w:spacing w:after="0"/>
        <w:ind w:right="1229"/>
      </w:pPr>
      <w:r>
        <w:t>.data:004087E7                 db    0</w:t>
      </w:r>
    </w:p>
    <w:p w14:paraId="1526AEC3" w14:textId="77777777" w:rsidR="00435C7A" w:rsidRDefault="00435C7A" w:rsidP="00435C7A">
      <w:pPr>
        <w:spacing w:after="0"/>
        <w:ind w:right="1229"/>
      </w:pPr>
      <w:r>
        <w:t>.data:004087E8                 db    0</w:t>
      </w:r>
    </w:p>
    <w:p w14:paraId="080B2D8F" w14:textId="77777777" w:rsidR="00435C7A" w:rsidRDefault="00435C7A" w:rsidP="00435C7A">
      <w:pPr>
        <w:spacing w:after="0"/>
        <w:ind w:right="1229"/>
      </w:pPr>
      <w:r>
        <w:t>.data:004087E9                 db    0</w:t>
      </w:r>
    </w:p>
    <w:p w14:paraId="2FDF7BB3" w14:textId="77777777" w:rsidR="00435C7A" w:rsidRDefault="00435C7A" w:rsidP="00435C7A">
      <w:pPr>
        <w:spacing w:after="0"/>
        <w:ind w:right="1229"/>
      </w:pPr>
      <w:r>
        <w:t>.data:004087EA                 db    0</w:t>
      </w:r>
    </w:p>
    <w:p w14:paraId="2B995713" w14:textId="77777777" w:rsidR="00435C7A" w:rsidRDefault="00435C7A" w:rsidP="00435C7A">
      <w:pPr>
        <w:spacing w:after="0"/>
        <w:ind w:right="1229"/>
      </w:pPr>
      <w:r>
        <w:t>.data:004087EB                 db    0</w:t>
      </w:r>
    </w:p>
    <w:p w14:paraId="34AE2D99" w14:textId="77777777" w:rsidR="00435C7A" w:rsidRDefault="00435C7A" w:rsidP="00435C7A">
      <w:pPr>
        <w:spacing w:after="0"/>
        <w:ind w:right="1229"/>
      </w:pPr>
      <w:r>
        <w:t>.data:004087EC                 db    0</w:t>
      </w:r>
    </w:p>
    <w:p w14:paraId="19181B2E" w14:textId="77777777" w:rsidR="00435C7A" w:rsidRDefault="00435C7A" w:rsidP="00435C7A">
      <w:pPr>
        <w:spacing w:after="0"/>
        <w:ind w:right="1229"/>
      </w:pPr>
      <w:r>
        <w:t>.data:004087ED                 db    0</w:t>
      </w:r>
    </w:p>
    <w:p w14:paraId="4CD769F5" w14:textId="77777777" w:rsidR="00435C7A" w:rsidRDefault="00435C7A" w:rsidP="00435C7A">
      <w:pPr>
        <w:spacing w:after="0"/>
        <w:ind w:right="1229"/>
      </w:pPr>
      <w:r>
        <w:t>.data:004087EE                 db    0</w:t>
      </w:r>
    </w:p>
    <w:p w14:paraId="7F08C952" w14:textId="77777777" w:rsidR="00435C7A" w:rsidRDefault="00435C7A" w:rsidP="00435C7A">
      <w:pPr>
        <w:spacing w:after="0"/>
        <w:ind w:right="1229"/>
      </w:pPr>
      <w:r>
        <w:t>.data:004087EF                 db    0</w:t>
      </w:r>
    </w:p>
    <w:p w14:paraId="0F204F85" w14:textId="77777777" w:rsidR="00435C7A" w:rsidRDefault="00435C7A" w:rsidP="00435C7A">
      <w:pPr>
        <w:spacing w:after="0"/>
        <w:ind w:right="1229"/>
      </w:pPr>
      <w:r>
        <w:t>.data:004087F0                 db    0</w:t>
      </w:r>
    </w:p>
    <w:p w14:paraId="65975730" w14:textId="77777777" w:rsidR="00435C7A" w:rsidRDefault="00435C7A" w:rsidP="00435C7A">
      <w:pPr>
        <w:spacing w:after="0"/>
        <w:ind w:right="1229"/>
      </w:pPr>
      <w:r>
        <w:t>.data:004087F1                 db    0</w:t>
      </w:r>
    </w:p>
    <w:p w14:paraId="79F8BD47" w14:textId="77777777" w:rsidR="00435C7A" w:rsidRDefault="00435C7A" w:rsidP="00435C7A">
      <w:pPr>
        <w:spacing w:after="0"/>
        <w:ind w:right="1229"/>
      </w:pPr>
      <w:r>
        <w:t>.data:004087F2                 db    0</w:t>
      </w:r>
    </w:p>
    <w:p w14:paraId="56823BC3" w14:textId="77777777" w:rsidR="00435C7A" w:rsidRDefault="00435C7A" w:rsidP="00435C7A">
      <w:pPr>
        <w:spacing w:after="0"/>
        <w:ind w:right="1229"/>
      </w:pPr>
      <w:r>
        <w:t>.data:004087F3                 db    0</w:t>
      </w:r>
    </w:p>
    <w:p w14:paraId="5D3B8221" w14:textId="77777777" w:rsidR="00435C7A" w:rsidRDefault="00435C7A" w:rsidP="00435C7A">
      <w:pPr>
        <w:spacing w:after="0"/>
        <w:ind w:right="1229"/>
      </w:pPr>
      <w:r>
        <w:t>.data:004087F4                 db    0</w:t>
      </w:r>
    </w:p>
    <w:p w14:paraId="4EFC011B" w14:textId="77777777" w:rsidR="00435C7A" w:rsidRDefault="00435C7A" w:rsidP="00435C7A">
      <w:pPr>
        <w:spacing w:after="0"/>
        <w:ind w:right="1229"/>
      </w:pPr>
      <w:r>
        <w:t>.data:004087F5                 db    0</w:t>
      </w:r>
    </w:p>
    <w:p w14:paraId="34C34FD6" w14:textId="77777777" w:rsidR="00435C7A" w:rsidRDefault="00435C7A" w:rsidP="00435C7A">
      <w:pPr>
        <w:spacing w:after="0"/>
        <w:ind w:right="1229"/>
      </w:pPr>
      <w:r>
        <w:t>.data:004087F6                 db    0</w:t>
      </w:r>
    </w:p>
    <w:p w14:paraId="43DA9537" w14:textId="77777777" w:rsidR="00435C7A" w:rsidRDefault="00435C7A" w:rsidP="00435C7A">
      <w:pPr>
        <w:spacing w:after="0"/>
        <w:ind w:right="1229"/>
      </w:pPr>
      <w:r>
        <w:t>.data:004087F7                 db    0</w:t>
      </w:r>
    </w:p>
    <w:p w14:paraId="339B3BF8" w14:textId="77777777" w:rsidR="00435C7A" w:rsidRDefault="00435C7A" w:rsidP="00435C7A">
      <w:pPr>
        <w:spacing w:after="0"/>
        <w:ind w:right="1229"/>
      </w:pPr>
      <w:r>
        <w:t>.data:004087F8                 db    0</w:t>
      </w:r>
    </w:p>
    <w:p w14:paraId="65585C87" w14:textId="77777777" w:rsidR="00435C7A" w:rsidRDefault="00435C7A" w:rsidP="00435C7A">
      <w:pPr>
        <w:spacing w:after="0"/>
        <w:ind w:right="1229"/>
      </w:pPr>
      <w:r>
        <w:t>.data:004087F9                 db    0</w:t>
      </w:r>
    </w:p>
    <w:p w14:paraId="09E2932B" w14:textId="77777777" w:rsidR="00435C7A" w:rsidRDefault="00435C7A" w:rsidP="00435C7A">
      <w:pPr>
        <w:spacing w:after="0"/>
        <w:ind w:right="1229"/>
      </w:pPr>
      <w:r>
        <w:t>.data:004087FA                 db    0</w:t>
      </w:r>
    </w:p>
    <w:p w14:paraId="54349038" w14:textId="77777777" w:rsidR="00435C7A" w:rsidRDefault="00435C7A" w:rsidP="00435C7A">
      <w:pPr>
        <w:spacing w:after="0"/>
        <w:ind w:right="1229"/>
      </w:pPr>
      <w:r>
        <w:t>.data:004087FB                 db    0</w:t>
      </w:r>
    </w:p>
    <w:p w14:paraId="7F8D85A3" w14:textId="77777777" w:rsidR="00435C7A" w:rsidRDefault="00435C7A" w:rsidP="00435C7A">
      <w:pPr>
        <w:spacing w:after="0"/>
        <w:ind w:right="1229"/>
      </w:pPr>
      <w:r>
        <w:t>.data:004087FC                 db    0</w:t>
      </w:r>
    </w:p>
    <w:p w14:paraId="734CC17D" w14:textId="77777777" w:rsidR="00435C7A" w:rsidRDefault="00435C7A" w:rsidP="00435C7A">
      <w:pPr>
        <w:spacing w:after="0"/>
        <w:ind w:right="1229"/>
      </w:pPr>
      <w:r>
        <w:t>.data:004087FD                 db    0</w:t>
      </w:r>
    </w:p>
    <w:p w14:paraId="62A7BB3D" w14:textId="77777777" w:rsidR="00435C7A" w:rsidRDefault="00435C7A" w:rsidP="00435C7A">
      <w:pPr>
        <w:spacing w:after="0"/>
        <w:ind w:right="1229"/>
      </w:pPr>
      <w:r>
        <w:t>.data:004087FE                 db    0</w:t>
      </w:r>
    </w:p>
    <w:p w14:paraId="57C7037A" w14:textId="77777777" w:rsidR="00435C7A" w:rsidRDefault="00435C7A" w:rsidP="00435C7A">
      <w:pPr>
        <w:spacing w:after="0"/>
        <w:ind w:right="1229"/>
      </w:pPr>
      <w:r>
        <w:t>.data:004087FF                 db    0</w:t>
      </w:r>
    </w:p>
    <w:p w14:paraId="08DD43E1" w14:textId="77777777" w:rsidR="00435C7A" w:rsidRDefault="00435C7A" w:rsidP="00435C7A">
      <w:pPr>
        <w:spacing w:after="0"/>
        <w:ind w:right="1229"/>
      </w:pPr>
      <w:r>
        <w:t>.data:00408800                 db    0</w:t>
      </w:r>
    </w:p>
    <w:p w14:paraId="2B81B913" w14:textId="77777777" w:rsidR="00435C7A" w:rsidRDefault="00435C7A" w:rsidP="00435C7A">
      <w:pPr>
        <w:spacing w:after="0"/>
        <w:ind w:right="1229"/>
      </w:pPr>
      <w:r>
        <w:t>.data:00408801                 db    0</w:t>
      </w:r>
    </w:p>
    <w:p w14:paraId="2AA5D96F" w14:textId="77777777" w:rsidR="00435C7A" w:rsidRDefault="00435C7A" w:rsidP="00435C7A">
      <w:pPr>
        <w:spacing w:after="0"/>
        <w:ind w:right="1229"/>
      </w:pPr>
      <w:r>
        <w:t>.data:00408802                 db    0</w:t>
      </w:r>
    </w:p>
    <w:p w14:paraId="37932E66" w14:textId="77777777" w:rsidR="00435C7A" w:rsidRDefault="00435C7A" w:rsidP="00435C7A">
      <w:pPr>
        <w:spacing w:after="0"/>
        <w:ind w:right="1229"/>
      </w:pPr>
      <w:r>
        <w:t>.data:00408803                 db    0</w:t>
      </w:r>
    </w:p>
    <w:p w14:paraId="2467C5F0" w14:textId="77777777" w:rsidR="00435C7A" w:rsidRDefault="00435C7A" w:rsidP="00435C7A">
      <w:pPr>
        <w:spacing w:after="0"/>
        <w:ind w:right="1229"/>
      </w:pPr>
      <w:r>
        <w:t>.data:00408804                 db    0</w:t>
      </w:r>
    </w:p>
    <w:p w14:paraId="3C215B95" w14:textId="77777777" w:rsidR="00435C7A" w:rsidRDefault="00435C7A" w:rsidP="00435C7A">
      <w:pPr>
        <w:spacing w:after="0"/>
        <w:ind w:right="1229"/>
      </w:pPr>
      <w:r>
        <w:t>.data:00408805                 db    0</w:t>
      </w:r>
    </w:p>
    <w:p w14:paraId="66C34356" w14:textId="77777777" w:rsidR="00435C7A" w:rsidRDefault="00435C7A" w:rsidP="00435C7A">
      <w:pPr>
        <w:spacing w:after="0"/>
        <w:ind w:right="1229"/>
      </w:pPr>
      <w:r>
        <w:t>.data:00408806                 db    0</w:t>
      </w:r>
    </w:p>
    <w:p w14:paraId="6BFB1CC5" w14:textId="77777777" w:rsidR="00435C7A" w:rsidRDefault="00435C7A" w:rsidP="00435C7A">
      <w:pPr>
        <w:spacing w:after="0"/>
        <w:ind w:right="1229"/>
      </w:pPr>
      <w:r>
        <w:t>.data:00408807                 db    0</w:t>
      </w:r>
    </w:p>
    <w:p w14:paraId="1B8BAC4D" w14:textId="77777777" w:rsidR="00435C7A" w:rsidRDefault="00435C7A" w:rsidP="00435C7A">
      <w:pPr>
        <w:spacing w:after="0"/>
        <w:ind w:right="1229"/>
      </w:pPr>
      <w:r>
        <w:t>.data:00408808                 db    0</w:t>
      </w:r>
    </w:p>
    <w:p w14:paraId="585DCDD4" w14:textId="77777777" w:rsidR="00435C7A" w:rsidRDefault="00435C7A" w:rsidP="00435C7A">
      <w:pPr>
        <w:spacing w:after="0"/>
        <w:ind w:right="1229"/>
      </w:pPr>
      <w:r>
        <w:t>.data:00408809                 db    0</w:t>
      </w:r>
    </w:p>
    <w:p w14:paraId="21AE1F46" w14:textId="77777777" w:rsidR="00435C7A" w:rsidRDefault="00435C7A" w:rsidP="00435C7A">
      <w:pPr>
        <w:spacing w:after="0"/>
        <w:ind w:right="1229"/>
      </w:pPr>
      <w:r>
        <w:lastRenderedPageBreak/>
        <w:t>.data:0040880A                 db    0</w:t>
      </w:r>
    </w:p>
    <w:p w14:paraId="2FF2916E" w14:textId="77777777" w:rsidR="00435C7A" w:rsidRDefault="00435C7A" w:rsidP="00435C7A">
      <w:pPr>
        <w:spacing w:after="0"/>
        <w:ind w:right="1229"/>
      </w:pPr>
      <w:r>
        <w:t>.data:0040880B                 db    0</w:t>
      </w:r>
    </w:p>
    <w:p w14:paraId="07C1EA01" w14:textId="77777777" w:rsidR="00435C7A" w:rsidRDefault="00435C7A" w:rsidP="00435C7A">
      <w:pPr>
        <w:spacing w:after="0"/>
        <w:ind w:right="1229"/>
      </w:pPr>
      <w:r>
        <w:t>.data:0040880C                 db    0</w:t>
      </w:r>
    </w:p>
    <w:p w14:paraId="353ACEF4" w14:textId="77777777" w:rsidR="00435C7A" w:rsidRDefault="00435C7A" w:rsidP="00435C7A">
      <w:pPr>
        <w:spacing w:after="0"/>
        <w:ind w:right="1229"/>
      </w:pPr>
      <w:r>
        <w:t>.data:0040880D                 db    0</w:t>
      </w:r>
    </w:p>
    <w:p w14:paraId="2C222F06" w14:textId="77777777" w:rsidR="00435C7A" w:rsidRDefault="00435C7A" w:rsidP="00435C7A">
      <w:pPr>
        <w:spacing w:after="0"/>
        <w:ind w:right="1229"/>
      </w:pPr>
      <w:r>
        <w:t>.data:0040880E                 db    0</w:t>
      </w:r>
    </w:p>
    <w:p w14:paraId="3672BE7D" w14:textId="77777777" w:rsidR="00435C7A" w:rsidRDefault="00435C7A" w:rsidP="00435C7A">
      <w:pPr>
        <w:spacing w:after="0"/>
        <w:ind w:right="1229"/>
      </w:pPr>
      <w:r>
        <w:t>.data:0040880F                 db    0</w:t>
      </w:r>
    </w:p>
    <w:p w14:paraId="6B029BEC" w14:textId="77777777" w:rsidR="00435C7A" w:rsidRDefault="00435C7A" w:rsidP="00435C7A">
      <w:pPr>
        <w:spacing w:after="0"/>
        <w:ind w:right="1229"/>
      </w:pPr>
      <w:r>
        <w:t>.data:00408810                 db    0</w:t>
      </w:r>
    </w:p>
    <w:p w14:paraId="5E2496C2" w14:textId="77777777" w:rsidR="00435C7A" w:rsidRDefault="00435C7A" w:rsidP="00435C7A">
      <w:pPr>
        <w:spacing w:after="0"/>
        <w:ind w:right="1229"/>
      </w:pPr>
      <w:r>
        <w:t>.data:00408811                 db    0</w:t>
      </w:r>
    </w:p>
    <w:p w14:paraId="3CB86B37" w14:textId="77777777" w:rsidR="00435C7A" w:rsidRDefault="00435C7A" w:rsidP="00435C7A">
      <w:pPr>
        <w:spacing w:after="0"/>
        <w:ind w:right="1229"/>
      </w:pPr>
      <w:r>
        <w:t>.data:00408812                 db    0</w:t>
      </w:r>
    </w:p>
    <w:p w14:paraId="09F5F58D" w14:textId="77777777" w:rsidR="00435C7A" w:rsidRDefault="00435C7A" w:rsidP="00435C7A">
      <w:pPr>
        <w:spacing w:after="0"/>
        <w:ind w:right="1229"/>
      </w:pPr>
      <w:r>
        <w:t>.data:00408813                 db    0</w:t>
      </w:r>
    </w:p>
    <w:p w14:paraId="3BD9CA29" w14:textId="77777777" w:rsidR="00435C7A" w:rsidRDefault="00435C7A" w:rsidP="00435C7A">
      <w:pPr>
        <w:spacing w:after="0"/>
        <w:ind w:right="1229"/>
      </w:pPr>
      <w:r>
        <w:t>.data:00408814                 db    0</w:t>
      </w:r>
    </w:p>
    <w:p w14:paraId="2D2D599E" w14:textId="77777777" w:rsidR="00435C7A" w:rsidRDefault="00435C7A" w:rsidP="00435C7A">
      <w:pPr>
        <w:spacing w:after="0"/>
        <w:ind w:right="1229"/>
      </w:pPr>
      <w:r>
        <w:t>.data:00408815                 db    0</w:t>
      </w:r>
    </w:p>
    <w:p w14:paraId="3FD3CA41" w14:textId="77777777" w:rsidR="00435C7A" w:rsidRDefault="00435C7A" w:rsidP="00435C7A">
      <w:pPr>
        <w:spacing w:after="0"/>
        <w:ind w:right="1229"/>
      </w:pPr>
      <w:r>
        <w:t>.data:00408816                 db    0</w:t>
      </w:r>
    </w:p>
    <w:p w14:paraId="3B0300DF" w14:textId="77777777" w:rsidR="00435C7A" w:rsidRDefault="00435C7A" w:rsidP="00435C7A">
      <w:pPr>
        <w:spacing w:after="0"/>
        <w:ind w:right="1229"/>
      </w:pPr>
      <w:r>
        <w:t>.data:00408817                 db    0</w:t>
      </w:r>
    </w:p>
    <w:p w14:paraId="7D453C01" w14:textId="77777777" w:rsidR="00435C7A" w:rsidRDefault="00435C7A" w:rsidP="00435C7A">
      <w:pPr>
        <w:spacing w:after="0"/>
        <w:ind w:right="1229"/>
      </w:pPr>
      <w:r>
        <w:t>.data:00408818                 db    0</w:t>
      </w:r>
    </w:p>
    <w:p w14:paraId="641C0020" w14:textId="77777777" w:rsidR="00435C7A" w:rsidRDefault="00435C7A" w:rsidP="00435C7A">
      <w:pPr>
        <w:spacing w:after="0"/>
        <w:ind w:right="1229"/>
      </w:pPr>
      <w:r>
        <w:t>.data:00408819                 db    0</w:t>
      </w:r>
    </w:p>
    <w:p w14:paraId="213DBEF1" w14:textId="77777777" w:rsidR="00435C7A" w:rsidRDefault="00435C7A" w:rsidP="00435C7A">
      <w:pPr>
        <w:spacing w:after="0"/>
        <w:ind w:right="1229"/>
      </w:pPr>
      <w:r>
        <w:t>.data:0040881A                 db    0</w:t>
      </w:r>
    </w:p>
    <w:p w14:paraId="58D2EBEE" w14:textId="77777777" w:rsidR="00435C7A" w:rsidRDefault="00435C7A" w:rsidP="00435C7A">
      <w:pPr>
        <w:spacing w:after="0"/>
        <w:ind w:right="1229"/>
      </w:pPr>
      <w:r>
        <w:t>.data:0040881B                 db    0</w:t>
      </w:r>
    </w:p>
    <w:p w14:paraId="2EB1F522" w14:textId="77777777" w:rsidR="00435C7A" w:rsidRDefault="00435C7A" w:rsidP="00435C7A">
      <w:pPr>
        <w:spacing w:after="0"/>
        <w:ind w:right="1229"/>
      </w:pPr>
      <w:r>
        <w:t>.data:0040881C                 db    0</w:t>
      </w:r>
    </w:p>
    <w:p w14:paraId="7C15F3DD" w14:textId="77777777" w:rsidR="00435C7A" w:rsidRDefault="00435C7A" w:rsidP="00435C7A">
      <w:pPr>
        <w:spacing w:after="0"/>
        <w:ind w:right="1229"/>
      </w:pPr>
      <w:r>
        <w:t>.data:0040881D                 db    0</w:t>
      </w:r>
    </w:p>
    <w:p w14:paraId="71394F4E" w14:textId="77777777" w:rsidR="00435C7A" w:rsidRDefault="00435C7A" w:rsidP="00435C7A">
      <w:pPr>
        <w:spacing w:after="0"/>
        <w:ind w:right="1229"/>
      </w:pPr>
      <w:r>
        <w:t>.data:0040881E                 db    0</w:t>
      </w:r>
    </w:p>
    <w:p w14:paraId="3EA46470" w14:textId="77777777" w:rsidR="00435C7A" w:rsidRDefault="00435C7A" w:rsidP="00435C7A">
      <w:pPr>
        <w:spacing w:after="0"/>
        <w:ind w:right="1229"/>
      </w:pPr>
      <w:r>
        <w:t>.data:0040881F                 db    0</w:t>
      </w:r>
    </w:p>
    <w:p w14:paraId="43ADF554" w14:textId="77777777" w:rsidR="00435C7A" w:rsidRDefault="00435C7A" w:rsidP="00435C7A">
      <w:pPr>
        <w:spacing w:after="0"/>
        <w:ind w:right="1229"/>
      </w:pPr>
      <w:r>
        <w:t>.data:00408820                 db    0</w:t>
      </w:r>
    </w:p>
    <w:p w14:paraId="03A96CCA" w14:textId="77777777" w:rsidR="00435C7A" w:rsidRDefault="00435C7A" w:rsidP="00435C7A">
      <w:pPr>
        <w:spacing w:after="0"/>
        <w:ind w:right="1229"/>
      </w:pPr>
      <w:r>
        <w:t>.data:00408821                 db    0</w:t>
      </w:r>
    </w:p>
    <w:p w14:paraId="15BF299F" w14:textId="77777777" w:rsidR="00435C7A" w:rsidRDefault="00435C7A" w:rsidP="00435C7A">
      <w:pPr>
        <w:spacing w:after="0"/>
        <w:ind w:right="1229"/>
      </w:pPr>
      <w:r>
        <w:t>.data:00408822                 db    0</w:t>
      </w:r>
    </w:p>
    <w:p w14:paraId="61AC80FE" w14:textId="77777777" w:rsidR="00435C7A" w:rsidRDefault="00435C7A" w:rsidP="00435C7A">
      <w:pPr>
        <w:spacing w:after="0"/>
        <w:ind w:right="1229"/>
      </w:pPr>
      <w:r>
        <w:t>.data:00408823                 db    0</w:t>
      </w:r>
    </w:p>
    <w:p w14:paraId="31DD6E03" w14:textId="77777777" w:rsidR="00435C7A" w:rsidRDefault="00435C7A" w:rsidP="00435C7A">
      <w:pPr>
        <w:spacing w:after="0"/>
        <w:ind w:right="1229"/>
      </w:pPr>
      <w:r>
        <w:t>.data:00408824                 db    0</w:t>
      </w:r>
    </w:p>
    <w:p w14:paraId="16D2257C" w14:textId="77777777" w:rsidR="00435C7A" w:rsidRDefault="00435C7A" w:rsidP="00435C7A">
      <w:pPr>
        <w:spacing w:after="0"/>
        <w:ind w:right="1229"/>
      </w:pPr>
      <w:r>
        <w:t>.data:00408825                 db    0</w:t>
      </w:r>
    </w:p>
    <w:p w14:paraId="16F4C8F6" w14:textId="77777777" w:rsidR="00435C7A" w:rsidRDefault="00435C7A" w:rsidP="00435C7A">
      <w:pPr>
        <w:spacing w:after="0"/>
        <w:ind w:right="1229"/>
      </w:pPr>
      <w:r>
        <w:t>.data:00408826                 db    0</w:t>
      </w:r>
    </w:p>
    <w:p w14:paraId="47CE40B6" w14:textId="77777777" w:rsidR="00435C7A" w:rsidRDefault="00435C7A" w:rsidP="00435C7A">
      <w:pPr>
        <w:spacing w:after="0"/>
        <w:ind w:right="1229"/>
      </w:pPr>
      <w:r>
        <w:t>.data:00408827                 db    0</w:t>
      </w:r>
    </w:p>
    <w:p w14:paraId="4E955A90" w14:textId="77777777" w:rsidR="00435C7A" w:rsidRDefault="00435C7A" w:rsidP="00435C7A">
      <w:pPr>
        <w:spacing w:after="0"/>
        <w:ind w:right="1229"/>
      </w:pPr>
      <w:r>
        <w:t>.data:00408828                 db    0</w:t>
      </w:r>
    </w:p>
    <w:p w14:paraId="52C014FD" w14:textId="77777777" w:rsidR="00435C7A" w:rsidRDefault="00435C7A" w:rsidP="00435C7A">
      <w:pPr>
        <w:spacing w:after="0"/>
        <w:ind w:right="1229"/>
      </w:pPr>
      <w:r>
        <w:t>.data:00408829                 db    0</w:t>
      </w:r>
    </w:p>
    <w:p w14:paraId="2DF1FD1C" w14:textId="77777777" w:rsidR="00435C7A" w:rsidRDefault="00435C7A" w:rsidP="00435C7A">
      <w:pPr>
        <w:spacing w:after="0"/>
        <w:ind w:right="1229"/>
      </w:pPr>
      <w:r>
        <w:t>.data:0040882A                 db    0</w:t>
      </w:r>
    </w:p>
    <w:p w14:paraId="3787F4C9" w14:textId="77777777" w:rsidR="00435C7A" w:rsidRDefault="00435C7A" w:rsidP="00435C7A">
      <w:pPr>
        <w:spacing w:after="0"/>
        <w:ind w:right="1229"/>
      </w:pPr>
      <w:r>
        <w:t>.data:0040882B                 db    0</w:t>
      </w:r>
    </w:p>
    <w:p w14:paraId="75C6A626" w14:textId="77777777" w:rsidR="00435C7A" w:rsidRDefault="00435C7A" w:rsidP="00435C7A">
      <w:pPr>
        <w:spacing w:after="0"/>
        <w:ind w:right="1229"/>
      </w:pPr>
      <w:r>
        <w:t>.data:0040882C                 db    0</w:t>
      </w:r>
    </w:p>
    <w:p w14:paraId="60E0E58E" w14:textId="77777777" w:rsidR="00435C7A" w:rsidRDefault="00435C7A" w:rsidP="00435C7A">
      <w:pPr>
        <w:spacing w:after="0"/>
        <w:ind w:right="1229"/>
      </w:pPr>
      <w:r>
        <w:t>.data:0040882D                 db    0</w:t>
      </w:r>
    </w:p>
    <w:p w14:paraId="2ED36C34" w14:textId="77777777" w:rsidR="00435C7A" w:rsidRDefault="00435C7A" w:rsidP="00435C7A">
      <w:pPr>
        <w:spacing w:after="0"/>
        <w:ind w:right="1229"/>
      </w:pPr>
      <w:r>
        <w:t>.data:0040882E                 db    0</w:t>
      </w:r>
    </w:p>
    <w:p w14:paraId="7FEAC4C7" w14:textId="77777777" w:rsidR="00435C7A" w:rsidRDefault="00435C7A" w:rsidP="00435C7A">
      <w:pPr>
        <w:spacing w:after="0"/>
        <w:ind w:right="1229"/>
      </w:pPr>
      <w:r>
        <w:t>.data:0040882F                 db    0</w:t>
      </w:r>
    </w:p>
    <w:p w14:paraId="6C8C07D7" w14:textId="77777777" w:rsidR="00435C7A" w:rsidRDefault="00435C7A" w:rsidP="00435C7A">
      <w:pPr>
        <w:spacing w:after="0"/>
        <w:ind w:right="1229"/>
      </w:pPr>
      <w:r>
        <w:t>.data:00408830                 db    0</w:t>
      </w:r>
    </w:p>
    <w:p w14:paraId="5315C58E" w14:textId="77777777" w:rsidR="00435C7A" w:rsidRDefault="00435C7A" w:rsidP="00435C7A">
      <w:pPr>
        <w:spacing w:after="0"/>
        <w:ind w:right="1229"/>
      </w:pPr>
      <w:r>
        <w:t>.data:00408831                 db    0</w:t>
      </w:r>
    </w:p>
    <w:p w14:paraId="0548BB92" w14:textId="77777777" w:rsidR="00435C7A" w:rsidRDefault="00435C7A" w:rsidP="00435C7A">
      <w:pPr>
        <w:spacing w:after="0"/>
        <w:ind w:right="1229"/>
      </w:pPr>
      <w:r>
        <w:t>.data:00408832                 db    0</w:t>
      </w:r>
    </w:p>
    <w:p w14:paraId="5250817E" w14:textId="77777777" w:rsidR="00435C7A" w:rsidRDefault="00435C7A" w:rsidP="00435C7A">
      <w:pPr>
        <w:spacing w:after="0"/>
        <w:ind w:right="1229"/>
      </w:pPr>
      <w:r>
        <w:t>.data:00408833                 db    0</w:t>
      </w:r>
    </w:p>
    <w:p w14:paraId="7584941D" w14:textId="77777777" w:rsidR="00435C7A" w:rsidRDefault="00435C7A" w:rsidP="00435C7A">
      <w:pPr>
        <w:spacing w:after="0"/>
        <w:ind w:right="1229"/>
      </w:pPr>
      <w:r>
        <w:t>.data:00408834                 db    0</w:t>
      </w:r>
    </w:p>
    <w:p w14:paraId="7A331877" w14:textId="77777777" w:rsidR="00435C7A" w:rsidRDefault="00435C7A" w:rsidP="00435C7A">
      <w:pPr>
        <w:spacing w:after="0"/>
        <w:ind w:right="1229"/>
      </w:pPr>
      <w:r>
        <w:t>.data:00408835                 db    0</w:t>
      </w:r>
    </w:p>
    <w:p w14:paraId="153E77DB" w14:textId="77777777" w:rsidR="00435C7A" w:rsidRDefault="00435C7A" w:rsidP="00435C7A">
      <w:pPr>
        <w:spacing w:after="0"/>
        <w:ind w:right="1229"/>
      </w:pPr>
      <w:r>
        <w:lastRenderedPageBreak/>
        <w:t>.data:00408836                 db    0</w:t>
      </w:r>
    </w:p>
    <w:p w14:paraId="1888D252" w14:textId="77777777" w:rsidR="00435C7A" w:rsidRDefault="00435C7A" w:rsidP="00435C7A">
      <w:pPr>
        <w:spacing w:after="0"/>
        <w:ind w:right="1229"/>
      </w:pPr>
      <w:r>
        <w:t>.data:00408837                 db    0</w:t>
      </w:r>
    </w:p>
    <w:p w14:paraId="53F94B63" w14:textId="77777777" w:rsidR="00435C7A" w:rsidRDefault="00435C7A" w:rsidP="00435C7A">
      <w:pPr>
        <w:spacing w:after="0"/>
        <w:ind w:right="1229"/>
      </w:pPr>
      <w:r>
        <w:t>.data:00408838                 db    0</w:t>
      </w:r>
    </w:p>
    <w:p w14:paraId="1DCDE644" w14:textId="77777777" w:rsidR="00435C7A" w:rsidRDefault="00435C7A" w:rsidP="00435C7A">
      <w:pPr>
        <w:spacing w:after="0"/>
        <w:ind w:right="1229"/>
      </w:pPr>
      <w:r>
        <w:t>.data:00408839                 db    0</w:t>
      </w:r>
    </w:p>
    <w:p w14:paraId="7F07753F" w14:textId="77777777" w:rsidR="00435C7A" w:rsidRDefault="00435C7A" w:rsidP="00435C7A">
      <w:pPr>
        <w:spacing w:after="0"/>
        <w:ind w:right="1229"/>
      </w:pPr>
      <w:r>
        <w:t>.data:0040883A                 db    0</w:t>
      </w:r>
    </w:p>
    <w:p w14:paraId="5C29FB14" w14:textId="77777777" w:rsidR="00435C7A" w:rsidRDefault="00435C7A" w:rsidP="00435C7A">
      <w:pPr>
        <w:spacing w:after="0"/>
        <w:ind w:right="1229"/>
      </w:pPr>
      <w:r>
        <w:t>.data:0040883B                 db    0</w:t>
      </w:r>
    </w:p>
    <w:p w14:paraId="51921E95" w14:textId="77777777" w:rsidR="00435C7A" w:rsidRDefault="00435C7A" w:rsidP="00435C7A">
      <w:pPr>
        <w:spacing w:after="0"/>
        <w:ind w:right="1229"/>
      </w:pPr>
      <w:r>
        <w:t>.data:0040883C                 db    0</w:t>
      </w:r>
    </w:p>
    <w:p w14:paraId="6DAC1EAE" w14:textId="77777777" w:rsidR="00435C7A" w:rsidRDefault="00435C7A" w:rsidP="00435C7A">
      <w:pPr>
        <w:spacing w:after="0"/>
        <w:ind w:right="1229"/>
      </w:pPr>
      <w:r>
        <w:t>.data:0040883D                 db    0</w:t>
      </w:r>
    </w:p>
    <w:p w14:paraId="7F21F045" w14:textId="77777777" w:rsidR="00435C7A" w:rsidRDefault="00435C7A" w:rsidP="00435C7A">
      <w:pPr>
        <w:spacing w:after="0"/>
        <w:ind w:right="1229"/>
      </w:pPr>
      <w:r>
        <w:t>.data:0040883E                 db    0</w:t>
      </w:r>
    </w:p>
    <w:p w14:paraId="540B7908" w14:textId="77777777" w:rsidR="00435C7A" w:rsidRDefault="00435C7A" w:rsidP="00435C7A">
      <w:pPr>
        <w:spacing w:after="0"/>
        <w:ind w:right="1229"/>
      </w:pPr>
      <w:r>
        <w:t>.data:0040883F                 db    0</w:t>
      </w:r>
    </w:p>
    <w:p w14:paraId="572F0C62" w14:textId="77777777" w:rsidR="00435C7A" w:rsidRDefault="00435C7A" w:rsidP="00435C7A">
      <w:pPr>
        <w:spacing w:after="0"/>
        <w:ind w:right="1229"/>
      </w:pPr>
      <w:r>
        <w:t>.data:00408840                 db    0</w:t>
      </w:r>
    </w:p>
    <w:p w14:paraId="42FAFBB2" w14:textId="77777777" w:rsidR="00435C7A" w:rsidRDefault="00435C7A" w:rsidP="00435C7A">
      <w:pPr>
        <w:spacing w:after="0"/>
        <w:ind w:right="1229"/>
      </w:pPr>
      <w:r>
        <w:t>.data:00408841                 db    0</w:t>
      </w:r>
    </w:p>
    <w:p w14:paraId="3196AB50" w14:textId="77777777" w:rsidR="00435C7A" w:rsidRDefault="00435C7A" w:rsidP="00435C7A">
      <w:pPr>
        <w:spacing w:after="0"/>
        <w:ind w:right="1229"/>
      </w:pPr>
      <w:r>
        <w:t>.data:00408842                 db    0</w:t>
      </w:r>
    </w:p>
    <w:p w14:paraId="7C36F91F" w14:textId="77777777" w:rsidR="00435C7A" w:rsidRDefault="00435C7A" w:rsidP="00435C7A">
      <w:pPr>
        <w:spacing w:after="0"/>
        <w:ind w:right="1229"/>
      </w:pPr>
      <w:r>
        <w:t>.data:00408843                 db    0</w:t>
      </w:r>
    </w:p>
    <w:p w14:paraId="64000B07" w14:textId="77777777" w:rsidR="00435C7A" w:rsidRDefault="00435C7A" w:rsidP="00435C7A">
      <w:pPr>
        <w:spacing w:after="0"/>
        <w:ind w:right="1229"/>
      </w:pPr>
      <w:r>
        <w:t>.data:00408844                 db    0</w:t>
      </w:r>
    </w:p>
    <w:p w14:paraId="70B3F39E" w14:textId="77777777" w:rsidR="00435C7A" w:rsidRDefault="00435C7A" w:rsidP="00435C7A">
      <w:pPr>
        <w:spacing w:after="0"/>
        <w:ind w:right="1229"/>
      </w:pPr>
      <w:r>
        <w:t>.data:00408845                 db    0</w:t>
      </w:r>
    </w:p>
    <w:p w14:paraId="4295D9B4" w14:textId="77777777" w:rsidR="00435C7A" w:rsidRDefault="00435C7A" w:rsidP="00435C7A">
      <w:pPr>
        <w:spacing w:after="0"/>
        <w:ind w:right="1229"/>
      </w:pPr>
      <w:r>
        <w:t>.data:00408846                 db    0</w:t>
      </w:r>
    </w:p>
    <w:p w14:paraId="09CD980C" w14:textId="77777777" w:rsidR="00435C7A" w:rsidRDefault="00435C7A" w:rsidP="00435C7A">
      <w:pPr>
        <w:spacing w:after="0"/>
        <w:ind w:right="1229"/>
      </w:pPr>
      <w:r>
        <w:t>.data:00408847                 db    0</w:t>
      </w:r>
    </w:p>
    <w:p w14:paraId="2F4ECD0B" w14:textId="77777777" w:rsidR="00435C7A" w:rsidRDefault="00435C7A" w:rsidP="00435C7A">
      <w:pPr>
        <w:spacing w:after="0"/>
        <w:ind w:right="1229"/>
      </w:pPr>
      <w:r>
        <w:t>.data:00408848                 db    0</w:t>
      </w:r>
    </w:p>
    <w:p w14:paraId="7D1CD9D0" w14:textId="77777777" w:rsidR="00435C7A" w:rsidRDefault="00435C7A" w:rsidP="00435C7A">
      <w:pPr>
        <w:spacing w:after="0"/>
        <w:ind w:right="1229"/>
      </w:pPr>
      <w:r>
        <w:t>.data:00408849                 db    0</w:t>
      </w:r>
    </w:p>
    <w:p w14:paraId="56DCF0F4" w14:textId="77777777" w:rsidR="00435C7A" w:rsidRDefault="00435C7A" w:rsidP="00435C7A">
      <w:pPr>
        <w:spacing w:after="0"/>
        <w:ind w:right="1229"/>
      </w:pPr>
      <w:r>
        <w:t>.data:0040884A                 db    0</w:t>
      </w:r>
    </w:p>
    <w:p w14:paraId="7514AC29" w14:textId="77777777" w:rsidR="00435C7A" w:rsidRDefault="00435C7A" w:rsidP="00435C7A">
      <w:pPr>
        <w:spacing w:after="0"/>
        <w:ind w:right="1229"/>
      </w:pPr>
      <w:r>
        <w:t>.data:0040884B                 db    0</w:t>
      </w:r>
    </w:p>
    <w:p w14:paraId="351D93D6" w14:textId="77777777" w:rsidR="00435C7A" w:rsidRDefault="00435C7A" w:rsidP="00435C7A">
      <w:pPr>
        <w:spacing w:after="0"/>
        <w:ind w:right="1229"/>
      </w:pPr>
      <w:r>
        <w:t>.data:0040884C                 db    0</w:t>
      </w:r>
    </w:p>
    <w:p w14:paraId="4ABD44CB" w14:textId="77777777" w:rsidR="00435C7A" w:rsidRDefault="00435C7A" w:rsidP="00435C7A">
      <w:pPr>
        <w:spacing w:after="0"/>
        <w:ind w:right="1229"/>
      </w:pPr>
      <w:r>
        <w:t>.data:0040884D                 db    0</w:t>
      </w:r>
    </w:p>
    <w:p w14:paraId="5A050798" w14:textId="77777777" w:rsidR="00435C7A" w:rsidRDefault="00435C7A" w:rsidP="00435C7A">
      <w:pPr>
        <w:spacing w:after="0"/>
        <w:ind w:right="1229"/>
      </w:pPr>
      <w:r>
        <w:t>.data:0040884E                 db    0</w:t>
      </w:r>
    </w:p>
    <w:p w14:paraId="0E0148FC" w14:textId="77777777" w:rsidR="00435C7A" w:rsidRDefault="00435C7A" w:rsidP="00435C7A">
      <w:pPr>
        <w:spacing w:after="0"/>
        <w:ind w:right="1229"/>
      </w:pPr>
      <w:r>
        <w:t>.data:0040884F                 db    0</w:t>
      </w:r>
    </w:p>
    <w:p w14:paraId="62599B33" w14:textId="77777777" w:rsidR="00435C7A" w:rsidRDefault="00435C7A" w:rsidP="00435C7A">
      <w:pPr>
        <w:spacing w:after="0"/>
        <w:ind w:right="1229"/>
      </w:pPr>
      <w:r>
        <w:t>.data:00408850                 db    0</w:t>
      </w:r>
    </w:p>
    <w:p w14:paraId="22A3E173" w14:textId="77777777" w:rsidR="00435C7A" w:rsidRDefault="00435C7A" w:rsidP="00435C7A">
      <w:pPr>
        <w:spacing w:after="0"/>
        <w:ind w:right="1229"/>
      </w:pPr>
      <w:r>
        <w:t>.data:00408851                 db    0</w:t>
      </w:r>
    </w:p>
    <w:p w14:paraId="040CBE2A" w14:textId="77777777" w:rsidR="00435C7A" w:rsidRDefault="00435C7A" w:rsidP="00435C7A">
      <w:pPr>
        <w:spacing w:after="0"/>
        <w:ind w:right="1229"/>
      </w:pPr>
      <w:r>
        <w:t>.data:00408852                 db    0</w:t>
      </w:r>
    </w:p>
    <w:p w14:paraId="77E80C60" w14:textId="77777777" w:rsidR="00435C7A" w:rsidRDefault="00435C7A" w:rsidP="00435C7A">
      <w:pPr>
        <w:spacing w:after="0"/>
        <w:ind w:right="1229"/>
      </w:pPr>
      <w:r>
        <w:t>.data:00408853                 db    0</w:t>
      </w:r>
    </w:p>
    <w:p w14:paraId="1C2FA4C8" w14:textId="77777777" w:rsidR="00435C7A" w:rsidRDefault="00435C7A" w:rsidP="00435C7A">
      <w:pPr>
        <w:spacing w:after="0"/>
        <w:ind w:right="1229"/>
      </w:pPr>
      <w:r>
        <w:t>.data:00408854                 db    0</w:t>
      </w:r>
    </w:p>
    <w:p w14:paraId="6AD14154" w14:textId="77777777" w:rsidR="00435C7A" w:rsidRDefault="00435C7A" w:rsidP="00435C7A">
      <w:pPr>
        <w:spacing w:after="0"/>
        <w:ind w:right="1229"/>
      </w:pPr>
      <w:r>
        <w:t>.data:00408855                 db    0</w:t>
      </w:r>
    </w:p>
    <w:p w14:paraId="78C427F3" w14:textId="77777777" w:rsidR="00435C7A" w:rsidRDefault="00435C7A" w:rsidP="00435C7A">
      <w:pPr>
        <w:spacing w:after="0"/>
        <w:ind w:right="1229"/>
      </w:pPr>
      <w:r>
        <w:t>.data:00408856                 db    0</w:t>
      </w:r>
    </w:p>
    <w:p w14:paraId="183D9FF9" w14:textId="77777777" w:rsidR="00435C7A" w:rsidRDefault="00435C7A" w:rsidP="00435C7A">
      <w:pPr>
        <w:spacing w:after="0"/>
        <w:ind w:right="1229"/>
      </w:pPr>
      <w:r>
        <w:t>.data:00408857                 db    0</w:t>
      </w:r>
    </w:p>
    <w:p w14:paraId="0F2ECF54" w14:textId="77777777" w:rsidR="00435C7A" w:rsidRDefault="00435C7A" w:rsidP="00435C7A">
      <w:pPr>
        <w:spacing w:after="0"/>
        <w:ind w:right="1229"/>
      </w:pPr>
      <w:r>
        <w:t>.data:00408858                 db    0</w:t>
      </w:r>
    </w:p>
    <w:p w14:paraId="11D48204" w14:textId="77777777" w:rsidR="00435C7A" w:rsidRDefault="00435C7A" w:rsidP="00435C7A">
      <w:pPr>
        <w:spacing w:after="0"/>
        <w:ind w:right="1229"/>
      </w:pPr>
      <w:r>
        <w:t>.data:00408859                 db    0</w:t>
      </w:r>
    </w:p>
    <w:p w14:paraId="208C8548" w14:textId="77777777" w:rsidR="00435C7A" w:rsidRDefault="00435C7A" w:rsidP="00435C7A">
      <w:pPr>
        <w:spacing w:after="0"/>
        <w:ind w:right="1229"/>
      </w:pPr>
      <w:r>
        <w:t>.data:0040885A                 db    0</w:t>
      </w:r>
    </w:p>
    <w:p w14:paraId="49E1ECFA" w14:textId="77777777" w:rsidR="00435C7A" w:rsidRDefault="00435C7A" w:rsidP="00435C7A">
      <w:pPr>
        <w:spacing w:after="0"/>
        <w:ind w:right="1229"/>
      </w:pPr>
      <w:r>
        <w:t>.data:0040885B                 db    0</w:t>
      </w:r>
    </w:p>
    <w:p w14:paraId="7B4D1A25" w14:textId="77777777" w:rsidR="00435C7A" w:rsidRDefault="00435C7A" w:rsidP="00435C7A">
      <w:pPr>
        <w:spacing w:after="0"/>
        <w:ind w:right="1229"/>
      </w:pPr>
      <w:r>
        <w:t>.data:0040885C                 db    0</w:t>
      </w:r>
    </w:p>
    <w:p w14:paraId="57F0E9C9" w14:textId="77777777" w:rsidR="00435C7A" w:rsidRDefault="00435C7A" w:rsidP="00435C7A">
      <w:pPr>
        <w:spacing w:after="0"/>
        <w:ind w:right="1229"/>
      </w:pPr>
      <w:r>
        <w:t>.data:0040885D                 db    0</w:t>
      </w:r>
    </w:p>
    <w:p w14:paraId="5045B709" w14:textId="77777777" w:rsidR="00435C7A" w:rsidRDefault="00435C7A" w:rsidP="00435C7A">
      <w:pPr>
        <w:spacing w:after="0"/>
        <w:ind w:right="1229"/>
      </w:pPr>
      <w:r>
        <w:t>.data:0040885E                 db    0</w:t>
      </w:r>
    </w:p>
    <w:p w14:paraId="1D8BA725" w14:textId="77777777" w:rsidR="00435C7A" w:rsidRDefault="00435C7A" w:rsidP="00435C7A">
      <w:pPr>
        <w:spacing w:after="0"/>
        <w:ind w:right="1229"/>
      </w:pPr>
      <w:r>
        <w:t>.data:0040885F                 db    0</w:t>
      </w:r>
    </w:p>
    <w:p w14:paraId="1197E5E0" w14:textId="77777777" w:rsidR="00435C7A" w:rsidRDefault="00435C7A" w:rsidP="00435C7A">
      <w:pPr>
        <w:spacing w:after="0"/>
        <w:ind w:right="1229"/>
      </w:pPr>
      <w:r>
        <w:t>.data:00408860                 db    0</w:t>
      </w:r>
    </w:p>
    <w:p w14:paraId="0B5A7508" w14:textId="77777777" w:rsidR="00435C7A" w:rsidRDefault="00435C7A" w:rsidP="00435C7A">
      <w:pPr>
        <w:spacing w:after="0"/>
        <w:ind w:right="1229"/>
      </w:pPr>
      <w:r>
        <w:t>.data:00408861                 db    0</w:t>
      </w:r>
    </w:p>
    <w:p w14:paraId="28485F4B" w14:textId="77777777" w:rsidR="00435C7A" w:rsidRDefault="00435C7A" w:rsidP="00435C7A">
      <w:pPr>
        <w:spacing w:after="0"/>
        <w:ind w:right="1229"/>
      </w:pPr>
      <w:r>
        <w:lastRenderedPageBreak/>
        <w:t>.data:00408862                 db    0</w:t>
      </w:r>
    </w:p>
    <w:p w14:paraId="7B7C7A3D" w14:textId="77777777" w:rsidR="00435C7A" w:rsidRDefault="00435C7A" w:rsidP="00435C7A">
      <w:pPr>
        <w:spacing w:after="0"/>
        <w:ind w:right="1229"/>
      </w:pPr>
      <w:r>
        <w:t>.data:00408863                 db    0</w:t>
      </w:r>
    </w:p>
    <w:p w14:paraId="716A66A0" w14:textId="77777777" w:rsidR="00435C7A" w:rsidRDefault="00435C7A" w:rsidP="00435C7A">
      <w:pPr>
        <w:spacing w:after="0"/>
        <w:ind w:right="1229"/>
      </w:pPr>
      <w:r>
        <w:t>.data:00408864                 db    0</w:t>
      </w:r>
    </w:p>
    <w:p w14:paraId="19EFFAB1" w14:textId="77777777" w:rsidR="00435C7A" w:rsidRDefault="00435C7A" w:rsidP="00435C7A">
      <w:pPr>
        <w:spacing w:after="0"/>
        <w:ind w:right="1229"/>
      </w:pPr>
      <w:r>
        <w:t>.data:00408865                 db    0</w:t>
      </w:r>
    </w:p>
    <w:p w14:paraId="267127CD" w14:textId="77777777" w:rsidR="00435C7A" w:rsidRDefault="00435C7A" w:rsidP="00435C7A">
      <w:pPr>
        <w:spacing w:after="0"/>
        <w:ind w:right="1229"/>
      </w:pPr>
      <w:r>
        <w:t>.data:00408866                 db    0</w:t>
      </w:r>
    </w:p>
    <w:p w14:paraId="5E10B298" w14:textId="77777777" w:rsidR="00435C7A" w:rsidRDefault="00435C7A" w:rsidP="00435C7A">
      <w:pPr>
        <w:spacing w:after="0"/>
        <w:ind w:right="1229"/>
      </w:pPr>
      <w:r>
        <w:t>.data:00408867                 db    0</w:t>
      </w:r>
    </w:p>
    <w:p w14:paraId="41A06A3A" w14:textId="77777777" w:rsidR="00435C7A" w:rsidRDefault="00435C7A" w:rsidP="00435C7A">
      <w:pPr>
        <w:spacing w:after="0"/>
        <w:ind w:right="1229"/>
      </w:pPr>
      <w:r>
        <w:t>.data:00408868                 db    0</w:t>
      </w:r>
    </w:p>
    <w:p w14:paraId="42181A52" w14:textId="77777777" w:rsidR="00435C7A" w:rsidRDefault="00435C7A" w:rsidP="00435C7A">
      <w:pPr>
        <w:spacing w:after="0"/>
        <w:ind w:right="1229"/>
      </w:pPr>
      <w:r>
        <w:t>.data:00408869                 db    0</w:t>
      </w:r>
    </w:p>
    <w:p w14:paraId="31B6A12B" w14:textId="77777777" w:rsidR="00435C7A" w:rsidRDefault="00435C7A" w:rsidP="00435C7A">
      <w:pPr>
        <w:spacing w:after="0"/>
        <w:ind w:right="1229"/>
      </w:pPr>
      <w:r>
        <w:t>.data:0040886A                 db    0</w:t>
      </w:r>
    </w:p>
    <w:p w14:paraId="4651BF3E" w14:textId="77777777" w:rsidR="00435C7A" w:rsidRDefault="00435C7A" w:rsidP="00435C7A">
      <w:pPr>
        <w:spacing w:after="0"/>
        <w:ind w:right="1229"/>
      </w:pPr>
      <w:r>
        <w:t>.data:0040886B                 db    0</w:t>
      </w:r>
    </w:p>
    <w:p w14:paraId="49229872" w14:textId="77777777" w:rsidR="00435C7A" w:rsidRDefault="00435C7A" w:rsidP="00435C7A">
      <w:pPr>
        <w:spacing w:after="0"/>
        <w:ind w:right="1229"/>
      </w:pPr>
      <w:r>
        <w:t>.data:0040886C                 db    0</w:t>
      </w:r>
    </w:p>
    <w:p w14:paraId="4F3F2EF8" w14:textId="77777777" w:rsidR="00435C7A" w:rsidRDefault="00435C7A" w:rsidP="00435C7A">
      <w:pPr>
        <w:spacing w:after="0"/>
        <w:ind w:right="1229"/>
      </w:pPr>
      <w:r>
        <w:t>.data:0040886D                 db    0</w:t>
      </w:r>
    </w:p>
    <w:p w14:paraId="45F9CCF7" w14:textId="77777777" w:rsidR="00435C7A" w:rsidRDefault="00435C7A" w:rsidP="00435C7A">
      <w:pPr>
        <w:spacing w:after="0"/>
        <w:ind w:right="1229"/>
      </w:pPr>
      <w:r>
        <w:t>.data:0040886E                 db    0</w:t>
      </w:r>
    </w:p>
    <w:p w14:paraId="1B38F6A6" w14:textId="77777777" w:rsidR="00435C7A" w:rsidRDefault="00435C7A" w:rsidP="00435C7A">
      <w:pPr>
        <w:spacing w:after="0"/>
        <w:ind w:right="1229"/>
      </w:pPr>
      <w:r>
        <w:t>.data:0040886F                 db    0</w:t>
      </w:r>
    </w:p>
    <w:p w14:paraId="735B0CC0" w14:textId="77777777" w:rsidR="00435C7A" w:rsidRDefault="00435C7A" w:rsidP="00435C7A">
      <w:pPr>
        <w:spacing w:after="0"/>
        <w:ind w:right="1229"/>
      </w:pPr>
      <w:r>
        <w:t>.data:00408870                 db    0</w:t>
      </w:r>
    </w:p>
    <w:p w14:paraId="070528C6" w14:textId="77777777" w:rsidR="00435C7A" w:rsidRDefault="00435C7A" w:rsidP="00435C7A">
      <w:pPr>
        <w:spacing w:after="0"/>
        <w:ind w:right="1229"/>
      </w:pPr>
      <w:r>
        <w:t>.data:00408871                 db    0</w:t>
      </w:r>
    </w:p>
    <w:p w14:paraId="6BF9F3B1" w14:textId="77777777" w:rsidR="00435C7A" w:rsidRDefault="00435C7A" w:rsidP="00435C7A">
      <w:pPr>
        <w:spacing w:after="0"/>
        <w:ind w:right="1229"/>
      </w:pPr>
      <w:r>
        <w:t>.data:00408872                 db    0</w:t>
      </w:r>
    </w:p>
    <w:p w14:paraId="6F06BD3E" w14:textId="77777777" w:rsidR="00435C7A" w:rsidRDefault="00435C7A" w:rsidP="00435C7A">
      <w:pPr>
        <w:spacing w:after="0"/>
        <w:ind w:right="1229"/>
      </w:pPr>
      <w:r>
        <w:t>.data:00408873                 db    0</w:t>
      </w:r>
    </w:p>
    <w:p w14:paraId="7096DBBF" w14:textId="77777777" w:rsidR="00435C7A" w:rsidRDefault="00435C7A" w:rsidP="00435C7A">
      <w:pPr>
        <w:spacing w:after="0"/>
        <w:ind w:right="1229"/>
      </w:pPr>
      <w:r>
        <w:t>.data:00408874                 db    0</w:t>
      </w:r>
    </w:p>
    <w:p w14:paraId="667921B3" w14:textId="77777777" w:rsidR="00435C7A" w:rsidRDefault="00435C7A" w:rsidP="00435C7A">
      <w:pPr>
        <w:spacing w:after="0"/>
        <w:ind w:right="1229"/>
      </w:pPr>
      <w:r>
        <w:t>.data:00408875                 db    0</w:t>
      </w:r>
    </w:p>
    <w:p w14:paraId="500EBED8" w14:textId="77777777" w:rsidR="00435C7A" w:rsidRDefault="00435C7A" w:rsidP="00435C7A">
      <w:pPr>
        <w:spacing w:after="0"/>
        <w:ind w:right="1229"/>
      </w:pPr>
      <w:r>
        <w:t>.data:00408876                 db    0</w:t>
      </w:r>
    </w:p>
    <w:p w14:paraId="60BC571B" w14:textId="77777777" w:rsidR="00435C7A" w:rsidRDefault="00435C7A" w:rsidP="00435C7A">
      <w:pPr>
        <w:spacing w:after="0"/>
        <w:ind w:right="1229"/>
      </w:pPr>
      <w:r>
        <w:t>.data:00408877                 db    0</w:t>
      </w:r>
    </w:p>
    <w:p w14:paraId="3466A391" w14:textId="77777777" w:rsidR="00435C7A" w:rsidRDefault="00435C7A" w:rsidP="00435C7A">
      <w:pPr>
        <w:spacing w:after="0"/>
        <w:ind w:right="1229"/>
      </w:pPr>
      <w:r>
        <w:t>.data:00408878                 db    0</w:t>
      </w:r>
    </w:p>
    <w:p w14:paraId="609DB5B6" w14:textId="77777777" w:rsidR="00435C7A" w:rsidRDefault="00435C7A" w:rsidP="00435C7A">
      <w:pPr>
        <w:spacing w:after="0"/>
        <w:ind w:right="1229"/>
      </w:pPr>
      <w:r>
        <w:t>.data:00408879                 db    0</w:t>
      </w:r>
    </w:p>
    <w:p w14:paraId="1D50DE43" w14:textId="77777777" w:rsidR="00435C7A" w:rsidRDefault="00435C7A" w:rsidP="00435C7A">
      <w:pPr>
        <w:spacing w:after="0"/>
        <w:ind w:right="1229"/>
      </w:pPr>
      <w:r>
        <w:t>.data:0040887A                 db    0</w:t>
      </w:r>
    </w:p>
    <w:p w14:paraId="426B6D55" w14:textId="77777777" w:rsidR="00435C7A" w:rsidRDefault="00435C7A" w:rsidP="00435C7A">
      <w:pPr>
        <w:spacing w:after="0"/>
        <w:ind w:right="1229"/>
      </w:pPr>
      <w:r>
        <w:t>.data:0040887B                 db    0</w:t>
      </w:r>
    </w:p>
    <w:p w14:paraId="2E4E2A2D" w14:textId="77777777" w:rsidR="00435C7A" w:rsidRDefault="00435C7A" w:rsidP="00435C7A">
      <w:pPr>
        <w:spacing w:after="0"/>
        <w:ind w:right="1229"/>
      </w:pPr>
      <w:r>
        <w:t>.data:0040887C                 db    0</w:t>
      </w:r>
    </w:p>
    <w:p w14:paraId="07B4C117" w14:textId="77777777" w:rsidR="00435C7A" w:rsidRDefault="00435C7A" w:rsidP="00435C7A">
      <w:pPr>
        <w:spacing w:after="0"/>
        <w:ind w:right="1229"/>
      </w:pPr>
      <w:r>
        <w:t>.data:0040887D                 db    0</w:t>
      </w:r>
    </w:p>
    <w:p w14:paraId="3C60406F" w14:textId="77777777" w:rsidR="00435C7A" w:rsidRDefault="00435C7A" w:rsidP="00435C7A">
      <w:pPr>
        <w:spacing w:after="0"/>
        <w:ind w:right="1229"/>
      </w:pPr>
      <w:r>
        <w:t>.data:0040887E                 db    0</w:t>
      </w:r>
    </w:p>
    <w:p w14:paraId="5394BB30" w14:textId="77777777" w:rsidR="00435C7A" w:rsidRDefault="00435C7A" w:rsidP="00435C7A">
      <w:pPr>
        <w:spacing w:after="0"/>
        <w:ind w:right="1229"/>
      </w:pPr>
      <w:r>
        <w:t>.data:0040887F                 db    0</w:t>
      </w:r>
    </w:p>
    <w:p w14:paraId="0BDE0A9D" w14:textId="77777777" w:rsidR="00435C7A" w:rsidRDefault="00435C7A" w:rsidP="00435C7A">
      <w:pPr>
        <w:spacing w:after="0"/>
        <w:ind w:right="1229"/>
      </w:pPr>
      <w:r>
        <w:t>.data:00408880                 db    0</w:t>
      </w:r>
    </w:p>
    <w:p w14:paraId="6049EB45" w14:textId="77777777" w:rsidR="00435C7A" w:rsidRDefault="00435C7A" w:rsidP="00435C7A">
      <w:pPr>
        <w:spacing w:after="0"/>
        <w:ind w:right="1229"/>
      </w:pPr>
      <w:r>
        <w:t>.data:00408881                 db    0</w:t>
      </w:r>
    </w:p>
    <w:p w14:paraId="0ED3A5CA" w14:textId="77777777" w:rsidR="00435C7A" w:rsidRDefault="00435C7A" w:rsidP="00435C7A">
      <w:pPr>
        <w:spacing w:after="0"/>
        <w:ind w:right="1229"/>
      </w:pPr>
      <w:r>
        <w:t>.data:00408882                 db    0</w:t>
      </w:r>
    </w:p>
    <w:p w14:paraId="688BE330" w14:textId="77777777" w:rsidR="00435C7A" w:rsidRDefault="00435C7A" w:rsidP="00435C7A">
      <w:pPr>
        <w:spacing w:after="0"/>
        <w:ind w:right="1229"/>
      </w:pPr>
      <w:r>
        <w:t>.data:00408883                 db    0</w:t>
      </w:r>
    </w:p>
    <w:p w14:paraId="59979A1A" w14:textId="77777777" w:rsidR="00435C7A" w:rsidRDefault="00435C7A" w:rsidP="00435C7A">
      <w:pPr>
        <w:spacing w:after="0"/>
        <w:ind w:right="1229"/>
      </w:pPr>
      <w:r>
        <w:t>.data:00408884                 db    0</w:t>
      </w:r>
    </w:p>
    <w:p w14:paraId="27FFC657" w14:textId="77777777" w:rsidR="00435C7A" w:rsidRDefault="00435C7A" w:rsidP="00435C7A">
      <w:pPr>
        <w:spacing w:after="0"/>
        <w:ind w:right="1229"/>
      </w:pPr>
      <w:r>
        <w:t>.data:00408885                 db    0</w:t>
      </w:r>
    </w:p>
    <w:p w14:paraId="1A68CADA" w14:textId="77777777" w:rsidR="00435C7A" w:rsidRDefault="00435C7A" w:rsidP="00435C7A">
      <w:pPr>
        <w:spacing w:after="0"/>
        <w:ind w:right="1229"/>
      </w:pPr>
      <w:r>
        <w:t>.data:00408886                 db    0</w:t>
      </w:r>
    </w:p>
    <w:p w14:paraId="413ADF78" w14:textId="77777777" w:rsidR="00435C7A" w:rsidRDefault="00435C7A" w:rsidP="00435C7A">
      <w:pPr>
        <w:spacing w:after="0"/>
        <w:ind w:right="1229"/>
      </w:pPr>
      <w:r>
        <w:t>.data:00408887                 db    0</w:t>
      </w:r>
    </w:p>
    <w:p w14:paraId="0A9BC302" w14:textId="77777777" w:rsidR="00435C7A" w:rsidRDefault="00435C7A" w:rsidP="00435C7A">
      <w:pPr>
        <w:spacing w:after="0"/>
        <w:ind w:right="1229"/>
      </w:pPr>
      <w:r>
        <w:t>.data:00408888                 db    0</w:t>
      </w:r>
    </w:p>
    <w:p w14:paraId="1494D0FC" w14:textId="77777777" w:rsidR="00435C7A" w:rsidRDefault="00435C7A" w:rsidP="00435C7A">
      <w:pPr>
        <w:spacing w:after="0"/>
        <w:ind w:right="1229"/>
      </w:pPr>
      <w:r>
        <w:t>.data:00408889                 db    0</w:t>
      </w:r>
    </w:p>
    <w:p w14:paraId="2C22224C" w14:textId="77777777" w:rsidR="00435C7A" w:rsidRDefault="00435C7A" w:rsidP="00435C7A">
      <w:pPr>
        <w:spacing w:after="0"/>
        <w:ind w:right="1229"/>
      </w:pPr>
      <w:r>
        <w:t>.data:0040888A                 db    0</w:t>
      </w:r>
    </w:p>
    <w:p w14:paraId="348A93C7" w14:textId="77777777" w:rsidR="00435C7A" w:rsidRDefault="00435C7A" w:rsidP="00435C7A">
      <w:pPr>
        <w:spacing w:after="0"/>
        <w:ind w:right="1229"/>
      </w:pPr>
      <w:r>
        <w:t>.data:0040888B                 db    0</w:t>
      </w:r>
    </w:p>
    <w:p w14:paraId="43540EC9" w14:textId="77777777" w:rsidR="00435C7A" w:rsidRDefault="00435C7A" w:rsidP="00435C7A">
      <w:pPr>
        <w:spacing w:after="0"/>
        <w:ind w:right="1229"/>
      </w:pPr>
      <w:r>
        <w:t>.data:0040888C                 db    0</w:t>
      </w:r>
    </w:p>
    <w:p w14:paraId="0AC81887" w14:textId="77777777" w:rsidR="00435C7A" w:rsidRDefault="00435C7A" w:rsidP="00435C7A">
      <w:pPr>
        <w:spacing w:after="0"/>
        <w:ind w:right="1229"/>
      </w:pPr>
      <w:r>
        <w:t>.data:0040888D                 db    0</w:t>
      </w:r>
    </w:p>
    <w:p w14:paraId="3961AEE9" w14:textId="77777777" w:rsidR="00435C7A" w:rsidRDefault="00435C7A" w:rsidP="00435C7A">
      <w:pPr>
        <w:spacing w:after="0"/>
        <w:ind w:right="1229"/>
      </w:pPr>
      <w:r>
        <w:lastRenderedPageBreak/>
        <w:t>.data:0040888E                 db    0</w:t>
      </w:r>
    </w:p>
    <w:p w14:paraId="737FFF80" w14:textId="77777777" w:rsidR="00435C7A" w:rsidRDefault="00435C7A" w:rsidP="00435C7A">
      <w:pPr>
        <w:spacing w:after="0"/>
        <w:ind w:right="1229"/>
      </w:pPr>
      <w:r>
        <w:t>.data:0040888F                 db    0</w:t>
      </w:r>
    </w:p>
    <w:p w14:paraId="1079D00F" w14:textId="77777777" w:rsidR="00435C7A" w:rsidRDefault="00435C7A" w:rsidP="00435C7A">
      <w:pPr>
        <w:spacing w:after="0"/>
        <w:ind w:right="1229"/>
      </w:pPr>
      <w:r>
        <w:t>.data:00408890                 db    0</w:t>
      </w:r>
    </w:p>
    <w:p w14:paraId="2C2F7AFC" w14:textId="77777777" w:rsidR="00435C7A" w:rsidRDefault="00435C7A" w:rsidP="00435C7A">
      <w:pPr>
        <w:spacing w:after="0"/>
        <w:ind w:right="1229"/>
      </w:pPr>
      <w:r>
        <w:t>.data:00408891                 db    0</w:t>
      </w:r>
    </w:p>
    <w:p w14:paraId="348DDD7B" w14:textId="77777777" w:rsidR="00435C7A" w:rsidRDefault="00435C7A" w:rsidP="00435C7A">
      <w:pPr>
        <w:spacing w:after="0"/>
        <w:ind w:right="1229"/>
      </w:pPr>
      <w:r>
        <w:t>.data:00408892                 db    0</w:t>
      </w:r>
    </w:p>
    <w:p w14:paraId="4176798C" w14:textId="77777777" w:rsidR="00435C7A" w:rsidRDefault="00435C7A" w:rsidP="00435C7A">
      <w:pPr>
        <w:spacing w:after="0"/>
        <w:ind w:right="1229"/>
      </w:pPr>
      <w:r>
        <w:t>.data:00408893                 db    0</w:t>
      </w:r>
    </w:p>
    <w:p w14:paraId="7921BCBC" w14:textId="77777777" w:rsidR="00435C7A" w:rsidRDefault="00435C7A" w:rsidP="00435C7A">
      <w:pPr>
        <w:spacing w:after="0"/>
        <w:ind w:right="1229"/>
      </w:pPr>
      <w:r>
        <w:t>.data:00408894                 db    0</w:t>
      </w:r>
    </w:p>
    <w:p w14:paraId="1E526013" w14:textId="77777777" w:rsidR="00435C7A" w:rsidRDefault="00435C7A" w:rsidP="00435C7A">
      <w:pPr>
        <w:spacing w:after="0"/>
        <w:ind w:right="1229"/>
      </w:pPr>
      <w:r>
        <w:t>.data:00408895                 db    0</w:t>
      </w:r>
    </w:p>
    <w:p w14:paraId="593C8268" w14:textId="77777777" w:rsidR="00435C7A" w:rsidRDefault="00435C7A" w:rsidP="00435C7A">
      <w:pPr>
        <w:spacing w:after="0"/>
        <w:ind w:right="1229"/>
      </w:pPr>
      <w:r>
        <w:t>.data:00408896                 db    0</w:t>
      </w:r>
    </w:p>
    <w:p w14:paraId="0163B0E4" w14:textId="77777777" w:rsidR="00435C7A" w:rsidRDefault="00435C7A" w:rsidP="00435C7A">
      <w:pPr>
        <w:spacing w:after="0"/>
        <w:ind w:right="1229"/>
      </w:pPr>
      <w:r>
        <w:t>.data:00408897                 db    0</w:t>
      </w:r>
    </w:p>
    <w:p w14:paraId="6885DDE3" w14:textId="77777777" w:rsidR="00435C7A" w:rsidRDefault="00435C7A" w:rsidP="00435C7A">
      <w:pPr>
        <w:spacing w:after="0"/>
        <w:ind w:right="1229"/>
      </w:pPr>
      <w:r>
        <w:t>.data:00408898                 db    0</w:t>
      </w:r>
    </w:p>
    <w:p w14:paraId="729E3D1B" w14:textId="77777777" w:rsidR="00435C7A" w:rsidRDefault="00435C7A" w:rsidP="00435C7A">
      <w:pPr>
        <w:spacing w:after="0"/>
        <w:ind w:right="1229"/>
      </w:pPr>
      <w:r>
        <w:t>.data:00408899                 db    0</w:t>
      </w:r>
    </w:p>
    <w:p w14:paraId="3B9B32D7" w14:textId="77777777" w:rsidR="00435C7A" w:rsidRDefault="00435C7A" w:rsidP="00435C7A">
      <w:pPr>
        <w:spacing w:after="0"/>
        <w:ind w:right="1229"/>
      </w:pPr>
      <w:r>
        <w:t>.data:0040889A                 db    0</w:t>
      </w:r>
    </w:p>
    <w:p w14:paraId="4BFA29A9" w14:textId="77777777" w:rsidR="00435C7A" w:rsidRDefault="00435C7A" w:rsidP="00435C7A">
      <w:pPr>
        <w:spacing w:after="0"/>
        <w:ind w:right="1229"/>
      </w:pPr>
      <w:r>
        <w:t>.data:0040889B                 db    0</w:t>
      </w:r>
    </w:p>
    <w:p w14:paraId="571D2424" w14:textId="77777777" w:rsidR="00435C7A" w:rsidRDefault="00435C7A" w:rsidP="00435C7A">
      <w:pPr>
        <w:spacing w:after="0"/>
        <w:ind w:right="1229"/>
      </w:pPr>
      <w:r>
        <w:t>.data:0040889C                 db    0</w:t>
      </w:r>
    </w:p>
    <w:p w14:paraId="14005A90" w14:textId="77777777" w:rsidR="00435C7A" w:rsidRDefault="00435C7A" w:rsidP="00435C7A">
      <w:pPr>
        <w:spacing w:after="0"/>
        <w:ind w:right="1229"/>
      </w:pPr>
      <w:r>
        <w:t>.data:0040889D                 db    0</w:t>
      </w:r>
    </w:p>
    <w:p w14:paraId="6C9F05D9" w14:textId="77777777" w:rsidR="00435C7A" w:rsidRDefault="00435C7A" w:rsidP="00435C7A">
      <w:pPr>
        <w:spacing w:after="0"/>
        <w:ind w:right="1229"/>
      </w:pPr>
      <w:r>
        <w:t>.data:0040889E                 db    0</w:t>
      </w:r>
    </w:p>
    <w:p w14:paraId="2BB0573C" w14:textId="77777777" w:rsidR="00435C7A" w:rsidRDefault="00435C7A" w:rsidP="00435C7A">
      <w:pPr>
        <w:spacing w:after="0"/>
        <w:ind w:right="1229"/>
      </w:pPr>
      <w:r>
        <w:t>.data:0040889F                 db    0</w:t>
      </w:r>
    </w:p>
    <w:p w14:paraId="270F66F3" w14:textId="77777777" w:rsidR="00435C7A" w:rsidRDefault="00435C7A" w:rsidP="00435C7A">
      <w:pPr>
        <w:spacing w:after="0"/>
        <w:ind w:right="1229"/>
      </w:pPr>
      <w:r>
        <w:t>.data:004088A0                 db    0</w:t>
      </w:r>
    </w:p>
    <w:p w14:paraId="14ED3D11" w14:textId="77777777" w:rsidR="00435C7A" w:rsidRDefault="00435C7A" w:rsidP="00435C7A">
      <w:pPr>
        <w:spacing w:after="0"/>
        <w:ind w:right="1229"/>
      </w:pPr>
      <w:r>
        <w:t>.data:004088A1                 db    0</w:t>
      </w:r>
    </w:p>
    <w:p w14:paraId="6C4C5EE9" w14:textId="77777777" w:rsidR="00435C7A" w:rsidRDefault="00435C7A" w:rsidP="00435C7A">
      <w:pPr>
        <w:spacing w:after="0"/>
        <w:ind w:right="1229"/>
      </w:pPr>
      <w:r>
        <w:t>.data:004088A2                 db    0</w:t>
      </w:r>
    </w:p>
    <w:p w14:paraId="48E1F127" w14:textId="77777777" w:rsidR="00435C7A" w:rsidRDefault="00435C7A" w:rsidP="00435C7A">
      <w:pPr>
        <w:spacing w:after="0"/>
        <w:ind w:right="1229"/>
      </w:pPr>
      <w:r>
        <w:t>.data:004088A3                 db    0</w:t>
      </w:r>
    </w:p>
    <w:p w14:paraId="1EED3D36" w14:textId="77777777" w:rsidR="00435C7A" w:rsidRDefault="00435C7A" w:rsidP="00435C7A">
      <w:pPr>
        <w:spacing w:after="0"/>
        <w:ind w:right="1229"/>
      </w:pPr>
      <w:r>
        <w:t>.data:004088A4                 db    0</w:t>
      </w:r>
    </w:p>
    <w:p w14:paraId="0E520481" w14:textId="77777777" w:rsidR="00435C7A" w:rsidRDefault="00435C7A" w:rsidP="00435C7A">
      <w:pPr>
        <w:spacing w:after="0"/>
        <w:ind w:right="1229"/>
      </w:pPr>
      <w:r>
        <w:t>.data:004088A5                 db    0</w:t>
      </w:r>
    </w:p>
    <w:p w14:paraId="7B839211" w14:textId="77777777" w:rsidR="00435C7A" w:rsidRDefault="00435C7A" w:rsidP="00435C7A">
      <w:pPr>
        <w:spacing w:after="0"/>
        <w:ind w:right="1229"/>
      </w:pPr>
      <w:r>
        <w:t>.data:004088A6                 db    0</w:t>
      </w:r>
    </w:p>
    <w:p w14:paraId="018781C7" w14:textId="77777777" w:rsidR="00435C7A" w:rsidRDefault="00435C7A" w:rsidP="00435C7A">
      <w:pPr>
        <w:spacing w:after="0"/>
        <w:ind w:right="1229"/>
      </w:pPr>
      <w:r>
        <w:t>.data:004088A7                 db    0</w:t>
      </w:r>
    </w:p>
    <w:p w14:paraId="468A5C7A" w14:textId="77777777" w:rsidR="00435C7A" w:rsidRDefault="00435C7A" w:rsidP="00435C7A">
      <w:pPr>
        <w:spacing w:after="0"/>
        <w:ind w:right="1229"/>
      </w:pPr>
      <w:r>
        <w:t>.data:004088A8                 db    0</w:t>
      </w:r>
    </w:p>
    <w:p w14:paraId="450A7C1A" w14:textId="77777777" w:rsidR="00435C7A" w:rsidRDefault="00435C7A" w:rsidP="00435C7A">
      <w:pPr>
        <w:spacing w:after="0"/>
        <w:ind w:right="1229"/>
      </w:pPr>
      <w:r>
        <w:t>.data:004088A9                 db    0</w:t>
      </w:r>
    </w:p>
    <w:p w14:paraId="3E47D733" w14:textId="77777777" w:rsidR="00435C7A" w:rsidRDefault="00435C7A" w:rsidP="00435C7A">
      <w:pPr>
        <w:spacing w:after="0"/>
        <w:ind w:right="1229"/>
      </w:pPr>
      <w:r>
        <w:t>.data:004088AA                 db    0</w:t>
      </w:r>
    </w:p>
    <w:p w14:paraId="65178CA0" w14:textId="77777777" w:rsidR="00435C7A" w:rsidRDefault="00435C7A" w:rsidP="00435C7A">
      <w:pPr>
        <w:spacing w:after="0"/>
        <w:ind w:right="1229"/>
      </w:pPr>
      <w:r>
        <w:t>.data:004088AB                 db    0</w:t>
      </w:r>
    </w:p>
    <w:p w14:paraId="537AD2CE" w14:textId="77777777" w:rsidR="00435C7A" w:rsidRDefault="00435C7A" w:rsidP="00435C7A">
      <w:pPr>
        <w:spacing w:after="0"/>
        <w:ind w:right="1229"/>
      </w:pPr>
      <w:r>
        <w:t>.data:004088AC                 db    0</w:t>
      </w:r>
    </w:p>
    <w:p w14:paraId="29F60C44" w14:textId="77777777" w:rsidR="00435C7A" w:rsidRDefault="00435C7A" w:rsidP="00435C7A">
      <w:pPr>
        <w:spacing w:after="0"/>
        <w:ind w:right="1229"/>
      </w:pPr>
      <w:r>
        <w:t>.data:004088AD                 db    0</w:t>
      </w:r>
    </w:p>
    <w:p w14:paraId="5F4167F7" w14:textId="77777777" w:rsidR="00435C7A" w:rsidRDefault="00435C7A" w:rsidP="00435C7A">
      <w:pPr>
        <w:spacing w:after="0"/>
        <w:ind w:right="1229"/>
      </w:pPr>
      <w:r>
        <w:t>.data:004088AE                 db    0</w:t>
      </w:r>
    </w:p>
    <w:p w14:paraId="6B3E51B5" w14:textId="77777777" w:rsidR="00435C7A" w:rsidRDefault="00435C7A" w:rsidP="00435C7A">
      <w:pPr>
        <w:spacing w:after="0"/>
        <w:ind w:right="1229"/>
      </w:pPr>
      <w:r>
        <w:t>.data:004088AF                 db    0</w:t>
      </w:r>
    </w:p>
    <w:p w14:paraId="50D18AEF" w14:textId="77777777" w:rsidR="00435C7A" w:rsidRDefault="00435C7A" w:rsidP="00435C7A">
      <w:pPr>
        <w:spacing w:after="0"/>
        <w:ind w:right="1229"/>
      </w:pPr>
      <w:r>
        <w:t>.data:004088B0                 db    0</w:t>
      </w:r>
    </w:p>
    <w:p w14:paraId="11CBC82C" w14:textId="77777777" w:rsidR="00435C7A" w:rsidRDefault="00435C7A" w:rsidP="00435C7A">
      <w:pPr>
        <w:spacing w:after="0"/>
        <w:ind w:right="1229"/>
      </w:pPr>
      <w:r>
        <w:t>.data:004088B1                 db    0</w:t>
      </w:r>
    </w:p>
    <w:p w14:paraId="51CAEF30" w14:textId="77777777" w:rsidR="00435C7A" w:rsidRDefault="00435C7A" w:rsidP="00435C7A">
      <w:pPr>
        <w:spacing w:after="0"/>
        <w:ind w:right="1229"/>
      </w:pPr>
      <w:r>
        <w:t>.data:004088B2                 db    0</w:t>
      </w:r>
    </w:p>
    <w:p w14:paraId="7146EEE8" w14:textId="77777777" w:rsidR="00435C7A" w:rsidRDefault="00435C7A" w:rsidP="00435C7A">
      <w:pPr>
        <w:spacing w:after="0"/>
        <w:ind w:right="1229"/>
      </w:pPr>
      <w:r>
        <w:t>.data:004088B3                 db    0</w:t>
      </w:r>
    </w:p>
    <w:p w14:paraId="49483EC1" w14:textId="77777777" w:rsidR="00435C7A" w:rsidRDefault="00435C7A" w:rsidP="00435C7A">
      <w:pPr>
        <w:spacing w:after="0"/>
        <w:ind w:right="1229"/>
      </w:pPr>
      <w:r>
        <w:t>.data:004088B4                 db    0</w:t>
      </w:r>
    </w:p>
    <w:p w14:paraId="739C5158" w14:textId="77777777" w:rsidR="00435C7A" w:rsidRDefault="00435C7A" w:rsidP="00435C7A">
      <w:pPr>
        <w:spacing w:after="0"/>
        <w:ind w:right="1229"/>
      </w:pPr>
      <w:r>
        <w:t>.data:004088B5                 db    0</w:t>
      </w:r>
    </w:p>
    <w:p w14:paraId="4EE99800" w14:textId="77777777" w:rsidR="00435C7A" w:rsidRDefault="00435C7A" w:rsidP="00435C7A">
      <w:pPr>
        <w:spacing w:after="0"/>
        <w:ind w:right="1229"/>
      </w:pPr>
      <w:r>
        <w:t>.data:004088B6                 db    0</w:t>
      </w:r>
    </w:p>
    <w:p w14:paraId="72791BBA" w14:textId="77777777" w:rsidR="00435C7A" w:rsidRDefault="00435C7A" w:rsidP="00435C7A">
      <w:pPr>
        <w:spacing w:after="0"/>
        <w:ind w:right="1229"/>
      </w:pPr>
      <w:r>
        <w:t>.data:004088B7                 db    0</w:t>
      </w:r>
    </w:p>
    <w:p w14:paraId="2B29A5B5" w14:textId="77777777" w:rsidR="00435C7A" w:rsidRDefault="00435C7A" w:rsidP="00435C7A">
      <w:pPr>
        <w:spacing w:after="0"/>
        <w:ind w:right="1229"/>
      </w:pPr>
      <w:r>
        <w:t>.data:004088B8                 db    0</w:t>
      </w:r>
    </w:p>
    <w:p w14:paraId="77C6E366" w14:textId="77777777" w:rsidR="00435C7A" w:rsidRDefault="00435C7A" w:rsidP="00435C7A">
      <w:pPr>
        <w:spacing w:after="0"/>
        <w:ind w:right="1229"/>
      </w:pPr>
      <w:r>
        <w:t>.data:004088B9                 db    0</w:t>
      </w:r>
    </w:p>
    <w:p w14:paraId="240EA74F" w14:textId="77777777" w:rsidR="00435C7A" w:rsidRDefault="00435C7A" w:rsidP="00435C7A">
      <w:pPr>
        <w:spacing w:after="0"/>
        <w:ind w:right="1229"/>
      </w:pPr>
      <w:r>
        <w:lastRenderedPageBreak/>
        <w:t>.data:004088BA                 db    0</w:t>
      </w:r>
    </w:p>
    <w:p w14:paraId="613540DD" w14:textId="77777777" w:rsidR="00435C7A" w:rsidRDefault="00435C7A" w:rsidP="00435C7A">
      <w:pPr>
        <w:spacing w:after="0"/>
        <w:ind w:right="1229"/>
      </w:pPr>
      <w:r>
        <w:t>.data:004088BB                 db    0</w:t>
      </w:r>
    </w:p>
    <w:p w14:paraId="53063CD8" w14:textId="77777777" w:rsidR="00435C7A" w:rsidRDefault="00435C7A" w:rsidP="00435C7A">
      <w:pPr>
        <w:spacing w:after="0"/>
        <w:ind w:right="1229"/>
      </w:pPr>
      <w:r>
        <w:t>.data:004088BC                 db    0</w:t>
      </w:r>
    </w:p>
    <w:p w14:paraId="31590D27" w14:textId="77777777" w:rsidR="00435C7A" w:rsidRDefault="00435C7A" w:rsidP="00435C7A">
      <w:pPr>
        <w:spacing w:after="0"/>
        <w:ind w:right="1229"/>
      </w:pPr>
      <w:r>
        <w:t>.data:004088BD                 db    0</w:t>
      </w:r>
    </w:p>
    <w:p w14:paraId="405A4D1C" w14:textId="77777777" w:rsidR="00435C7A" w:rsidRDefault="00435C7A" w:rsidP="00435C7A">
      <w:pPr>
        <w:spacing w:after="0"/>
        <w:ind w:right="1229"/>
      </w:pPr>
      <w:r>
        <w:t>.data:004088BE                 db    0</w:t>
      </w:r>
    </w:p>
    <w:p w14:paraId="634D10FF" w14:textId="77777777" w:rsidR="00435C7A" w:rsidRDefault="00435C7A" w:rsidP="00435C7A">
      <w:pPr>
        <w:spacing w:after="0"/>
        <w:ind w:right="1229"/>
      </w:pPr>
      <w:r>
        <w:t>.data:004088BF                 db    0</w:t>
      </w:r>
    </w:p>
    <w:p w14:paraId="1E920112" w14:textId="77777777" w:rsidR="00435C7A" w:rsidRDefault="00435C7A" w:rsidP="00435C7A">
      <w:pPr>
        <w:spacing w:after="0"/>
        <w:ind w:right="1229"/>
      </w:pPr>
      <w:r>
        <w:t>.data:004088C0                 db    0</w:t>
      </w:r>
    </w:p>
    <w:p w14:paraId="623FE1BC" w14:textId="77777777" w:rsidR="00435C7A" w:rsidRDefault="00435C7A" w:rsidP="00435C7A">
      <w:pPr>
        <w:spacing w:after="0"/>
        <w:ind w:right="1229"/>
      </w:pPr>
      <w:r>
        <w:t>.data:004088C1                 db    0</w:t>
      </w:r>
    </w:p>
    <w:p w14:paraId="47C3CD1A" w14:textId="77777777" w:rsidR="00435C7A" w:rsidRDefault="00435C7A" w:rsidP="00435C7A">
      <w:pPr>
        <w:spacing w:after="0"/>
        <w:ind w:right="1229"/>
      </w:pPr>
      <w:r>
        <w:t>.data:004088C2                 db    0</w:t>
      </w:r>
    </w:p>
    <w:p w14:paraId="3DA03630" w14:textId="77777777" w:rsidR="00435C7A" w:rsidRDefault="00435C7A" w:rsidP="00435C7A">
      <w:pPr>
        <w:spacing w:after="0"/>
        <w:ind w:right="1229"/>
      </w:pPr>
      <w:r>
        <w:t>.data:004088C3                 db    0</w:t>
      </w:r>
    </w:p>
    <w:p w14:paraId="464B9DD0" w14:textId="77777777" w:rsidR="00435C7A" w:rsidRDefault="00435C7A" w:rsidP="00435C7A">
      <w:pPr>
        <w:spacing w:after="0"/>
        <w:ind w:right="1229"/>
      </w:pPr>
      <w:r>
        <w:t>.data:004088C4                 db    0</w:t>
      </w:r>
    </w:p>
    <w:p w14:paraId="5DF20E40" w14:textId="77777777" w:rsidR="00435C7A" w:rsidRDefault="00435C7A" w:rsidP="00435C7A">
      <w:pPr>
        <w:spacing w:after="0"/>
        <w:ind w:right="1229"/>
      </w:pPr>
      <w:r>
        <w:t>.data:004088C5                 db    0</w:t>
      </w:r>
    </w:p>
    <w:p w14:paraId="2A19975A" w14:textId="77777777" w:rsidR="00435C7A" w:rsidRDefault="00435C7A" w:rsidP="00435C7A">
      <w:pPr>
        <w:spacing w:after="0"/>
        <w:ind w:right="1229"/>
      </w:pPr>
      <w:r>
        <w:t>.data:004088C6                 db    0</w:t>
      </w:r>
    </w:p>
    <w:p w14:paraId="32D012F7" w14:textId="77777777" w:rsidR="00435C7A" w:rsidRDefault="00435C7A" w:rsidP="00435C7A">
      <w:pPr>
        <w:spacing w:after="0"/>
        <w:ind w:right="1229"/>
      </w:pPr>
      <w:r>
        <w:t>.data:004088C7                 db    0</w:t>
      </w:r>
    </w:p>
    <w:p w14:paraId="73745B34" w14:textId="77777777" w:rsidR="00435C7A" w:rsidRDefault="00435C7A" w:rsidP="00435C7A">
      <w:pPr>
        <w:spacing w:after="0"/>
        <w:ind w:right="1229"/>
      </w:pPr>
      <w:r>
        <w:t>.data:004088C8                 db    0</w:t>
      </w:r>
    </w:p>
    <w:p w14:paraId="51DBD30D" w14:textId="77777777" w:rsidR="00435C7A" w:rsidRDefault="00435C7A" w:rsidP="00435C7A">
      <w:pPr>
        <w:spacing w:after="0"/>
        <w:ind w:right="1229"/>
      </w:pPr>
      <w:r>
        <w:t>.data:004088C9                 db    0</w:t>
      </w:r>
    </w:p>
    <w:p w14:paraId="793C689E" w14:textId="77777777" w:rsidR="00435C7A" w:rsidRDefault="00435C7A" w:rsidP="00435C7A">
      <w:pPr>
        <w:spacing w:after="0"/>
        <w:ind w:right="1229"/>
      </w:pPr>
      <w:r>
        <w:t>.data:004088CA                 db    0</w:t>
      </w:r>
    </w:p>
    <w:p w14:paraId="1D867FDE" w14:textId="77777777" w:rsidR="00435C7A" w:rsidRDefault="00435C7A" w:rsidP="00435C7A">
      <w:pPr>
        <w:spacing w:after="0"/>
        <w:ind w:right="1229"/>
      </w:pPr>
      <w:r>
        <w:t>.data:004088CB                 db    0</w:t>
      </w:r>
    </w:p>
    <w:p w14:paraId="4BE434E6" w14:textId="77777777" w:rsidR="00435C7A" w:rsidRDefault="00435C7A" w:rsidP="00435C7A">
      <w:pPr>
        <w:spacing w:after="0"/>
        <w:ind w:right="1229"/>
      </w:pPr>
      <w:r>
        <w:t>.data:004088CC                 db    0</w:t>
      </w:r>
    </w:p>
    <w:p w14:paraId="0CCE3FD0" w14:textId="77777777" w:rsidR="00435C7A" w:rsidRDefault="00435C7A" w:rsidP="00435C7A">
      <w:pPr>
        <w:spacing w:after="0"/>
        <w:ind w:right="1229"/>
      </w:pPr>
      <w:r>
        <w:t>.data:004088CD                 db    0</w:t>
      </w:r>
    </w:p>
    <w:p w14:paraId="5F72C363" w14:textId="77777777" w:rsidR="00435C7A" w:rsidRDefault="00435C7A" w:rsidP="00435C7A">
      <w:pPr>
        <w:spacing w:after="0"/>
        <w:ind w:right="1229"/>
      </w:pPr>
      <w:r>
        <w:t>.data:004088CE                 db    0</w:t>
      </w:r>
    </w:p>
    <w:p w14:paraId="50BE88FA" w14:textId="77777777" w:rsidR="00435C7A" w:rsidRDefault="00435C7A" w:rsidP="00435C7A">
      <w:pPr>
        <w:spacing w:after="0"/>
        <w:ind w:right="1229"/>
      </w:pPr>
      <w:r>
        <w:t>.data:004088CF                 db    0</w:t>
      </w:r>
    </w:p>
    <w:p w14:paraId="3899BAC2" w14:textId="77777777" w:rsidR="00435C7A" w:rsidRDefault="00435C7A" w:rsidP="00435C7A">
      <w:pPr>
        <w:spacing w:after="0"/>
        <w:ind w:right="1229"/>
      </w:pPr>
      <w:r>
        <w:t>.data:004088D0                 db    0</w:t>
      </w:r>
    </w:p>
    <w:p w14:paraId="7C9E7971" w14:textId="77777777" w:rsidR="00435C7A" w:rsidRDefault="00435C7A" w:rsidP="00435C7A">
      <w:pPr>
        <w:spacing w:after="0"/>
        <w:ind w:right="1229"/>
      </w:pPr>
      <w:r>
        <w:t>.data:004088D1                 db    0</w:t>
      </w:r>
    </w:p>
    <w:p w14:paraId="66A5E380" w14:textId="77777777" w:rsidR="00435C7A" w:rsidRDefault="00435C7A" w:rsidP="00435C7A">
      <w:pPr>
        <w:spacing w:after="0"/>
        <w:ind w:right="1229"/>
      </w:pPr>
      <w:r>
        <w:t>.data:004088D2                 db    0</w:t>
      </w:r>
    </w:p>
    <w:p w14:paraId="0515A4A8" w14:textId="77777777" w:rsidR="00435C7A" w:rsidRDefault="00435C7A" w:rsidP="00435C7A">
      <w:pPr>
        <w:spacing w:after="0"/>
        <w:ind w:right="1229"/>
      </w:pPr>
      <w:r>
        <w:t>.data:004088D3                 db    0</w:t>
      </w:r>
    </w:p>
    <w:p w14:paraId="2A5A7DE0" w14:textId="77777777" w:rsidR="00435C7A" w:rsidRDefault="00435C7A" w:rsidP="00435C7A">
      <w:pPr>
        <w:spacing w:after="0"/>
        <w:ind w:right="1229"/>
      </w:pPr>
      <w:r>
        <w:t>.data:004088D4                 db    0</w:t>
      </w:r>
    </w:p>
    <w:p w14:paraId="6C9BC0BB" w14:textId="77777777" w:rsidR="00435C7A" w:rsidRDefault="00435C7A" w:rsidP="00435C7A">
      <w:pPr>
        <w:spacing w:after="0"/>
        <w:ind w:right="1229"/>
      </w:pPr>
      <w:r>
        <w:t>.data:004088D5                 db    0</w:t>
      </w:r>
    </w:p>
    <w:p w14:paraId="2E3DB547" w14:textId="77777777" w:rsidR="00435C7A" w:rsidRDefault="00435C7A" w:rsidP="00435C7A">
      <w:pPr>
        <w:spacing w:after="0"/>
        <w:ind w:right="1229"/>
      </w:pPr>
      <w:r>
        <w:t>.data:004088D6                 db    0</w:t>
      </w:r>
    </w:p>
    <w:p w14:paraId="10603BA3" w14:textId="77777777" w:rsidR="00435C7A" w:rsidRDefault="00435C7A" w:rsidP="00435C7A">
      <w:pPr>
        <w:spacing w:after="0"/>
        <w:ind w:right="1229"/>
      </w:pPr>
      <w:r>
        <w:t>.data:004088D7                 db    0</w:t>
      </w:r>
    </w:p>
    <w:p w14:paraId="56DCA3B2" w14:textId="77777777" w:rsidR="00435C7A" w:rsidRDefault="00435C7A" w:rsidP="00435C7A">
      <w:pPr>
        <w:spacing w:after="0"/>
        <w:ind w:right="1229"/>
      </w:pPr>
      <w:r>
        <w:t>.data:004088D8                 db    0</w:t>
      </w:r>
    </w:p>
    <w:p w14:paraId="6980C871" w14:textId="77777777" w:rsidR="00435C7A" w:rsidRDefault="00435C7A" w:rsidP="00435C7A">
      <w:pPr>
        <w:spacing w:after="0"/>
        <w:ind w:right="1229"/>
      </w:pPr>
      <w:r>
        <w:t>.data:004088D9                 db    0</w:t>
      </w:r>
    </w:p>
    <w:p w14:paraId="0C967CA8" w14:textId="77777777" w:rsidR="00435C7A" w:rsidRDefault="00435C7A" w:rsidP="00435C7A">
      <w:pPr>
        <w:spacing w:after="0"/>
        <w:ind w:right="1229"/>
      </w:pPr>
      <w:r>
        <w:t>.data:004088DA                 db    0</w:t>
      </w:r>
    </w:p>
    <w:p w14:paraId="0438F833" w14:textId="77777777" w:rsidR="00435C7A" w:rsidRDefault="00435C7A" w:rsidP="00435C7A">
      <w:pPr>
        <w:spacing w:after="0"/>
        <w:ind w:right="1229"/>
      </w:pPr>
      <w:r>
        <w:t>.data:004088DB                 db    0</w:t>
      </w:r>
    </w:p>
    <w:p w14:paraId="189674BA" w14:textId="77777777" w:rsidR="00435C7A" w:rsidRDefault="00435C7A" w:rsidP="00435C7A">
      <w:pPr>
        <w:spacing w:after="0"/>
        <w:ind w:right="1229"/>
      </w:pPr>
      <w:r>
        <w:t>.data:004088DC                 db    0</w:t>
      </w:r>
    </w:p>
    <w:p w14:paraId="5F08BFE3" w14:textId="77777777" w:rsidR="00435C7A" w:rsidRDefault="00435C7A" w:rsidP="00435C7A">
      <w:pPr>
        <w:spacing w:after="0"/>
        <w:ind w:right="1229"/>
      </w:pPr>
      <w:r>
        <w:t>.data:004088DD                 db    0</w:t>
      </w:r>
    </w:p>
    <w:p w14:paraId="6DB649C5" w14:textId="77777777" w:rsidR="00435C7A" w:rsidRDefault="00435C7A" w:rsidP="00435C7A">
      <w:pPr>
        <w:spacing w:after="0"/>
        <w:ind w:right="1229"/>
      </w:pPr>
      <w:r>
        <w:t>.data:004088DE                 db    0</w:t>
      </w:r>
    </w:p>
    <w:p w14:paraId="0538F066" w14:textId="77777777" w:rsidR="00435C7A" w:rsidRDefault="00435C7A" w:rsidP="00435C7A">
      <w:pPr>
        <w:spacing w:after="0"/>
        <w:ind w:right="1229"/>
      </w:pPr>
      <w:r>
        <w:t>.data:004088DF                 db    0</w:t>
      </w:r>
    </w:p>
    <w:p w14:paraId="746B26D5" w14:textId="77777777" w:rsidR="00435C7A" w:rsidRDefault="00435C7A" w:rsidP="00435C7A">
      <w:pPr>
        <w:spacing w:after="0"/>
        <w:ind w:right="1229"/>
      </w:pPr>
      <w:r>
        <w:t>.data:004088E0                 db    0</w:t>
      </w:r>
    </w:p>
    <w:p w14:paraId="4DBDB8E8" w14:textId="77777777" w:rsidR="00435C7A" w:rsidRDefault="00435C7A" w:rsidP="00435C7A">
      <w:pPr>
        <w:spacing w:after="0"/>
        <w:ind w:right="1229"/>
      </w:pPr>
      <w:r>
        <w:t>.data:004088E1                 db    0</w:t>
      </w:r>
    </w:p>
    <w:p w14:paraId="026B7C1E" w14:textId="77777777" w:rsidR="00435C7A" w:rsidRDefault="00435C7A" w:rsidP="00435C7A">
      <w:pPr>
        <w:spacing w:after="0"/>
        <w:ind w:right="1229"/>
      </w:pPr>
      <w:r>
        <w:t>.data:004088E2                 db    0</w:t>
      </w:r>
    </w:p>
    <w:p w14:paraId="70854A96" w14:textId="77777777" w:rsidR="00435C7A" w:rsidRDefault="00435C7A" w:rsidP="00435C7A">
      <w:pPr>
        <w:spacing w:after="0"/>
        <w:ind w:right="1229"/>
      </w:pPr>
      <w:r>
        <w:t>.data:004088E3                 db    0</w:t>
      </w:r>
    </w:p>
    <w:p w14:paraId="448B4578" w14:textId="77777777" w:rsidR="00435C7A" w:rsidRDefault="00435C7A" w:rsidP="00435C7A">
      <w:pPr>
        <w:spacing w:after="0"/>
        <w:ind w:right="1229"/>
      </w:pPr>
      <w:r>
        <w:t>.data:004088E4                 db    0</w:t>
      </w:r>
    </w:p>
    <w:p w14:paraId="2DF4E96E" w14:textId="77777777" w:rsidR="00435C7A" w:rsidRDefault="00435C7A" w:rsidP="00435C7A">
      <w:pPr>
        <w:spacing w:after="0"/>
        <w:ind w:right="1229"/>
      </w:pPr>
      <w:r>
        <w:t>.data:004088E5                 db    0</w:t>
      </w:r>
    </w:p>
    <w:p w14:paraId="27ABFCD3" w14:textId="77777777" w:rsidR="00435C7A" w:rsidRDefault="00435C7A" w:rsidP="00435C7A">
      <w:pPr>
        <w:spacing w:after="0"/>
        <w:ind w:right="1229"/>
      </w:pPr>
      <w:r>
        <w:lastRenderedPageBreak/>
        <w:t>.data:004088E6                 db    0</w:t>
      </w:r>
    </w:p>
    <w:p w14:paraId="0C0EF8A8" w14:textId="77777777" w:rsidR="00435C7A" w:rsidRDefault="00435C7A" w:rsidP="00435C7A">
      <w:pPr>
        <w:spacing w:after="0"/>
        <w:ind w:right="1229"/>
      </w:pPr>
      <w:r>
        <w:t>.data:004088E7                 db    0</w:t>
      </w:r>
    </w:p>
    <w:p w14:paraId="3565FBE1" w14:textId="77777777" w:rsidR="00435C7A" w:rsidRDefault="00435C7A" w:rsidP="00435C7A">
      <w:pPr>
        <w:spacing w:after="0"/>
        <w:ind w:right="1229"/>
      </w:pPr>
      <w:r>
        <w:t>.data:004088E8                 db    0</w:t>
      </w:r>
    </w:p>
    <w:p w14:paraId="247CBF15" w14:textId="77777777" w:rsidR="00435C7A" w:rsidRDefault="00435C7A" w:rsidP="00435C7A">
      <w:pPr>
        <w:spacing w:after="0"/>
        <w:ind w:right="1229"/>
      </w:pPr>
      <w:r>
        <w:t>.data:004088E9                 db    0</w:t>
      </w:r>
    </w:p>
    <w:p w14:paraId="60BB4206" w14:textId="77777777" w:rsidR="00435C7A" w:rsidRDefault="00435C7A" w:rsidP="00435C7A">
      <w:pPr>
        <w:spacing w:after="0"/>
        <w:ind w:right="1229"/>
      </w:pPr>
      <w:r>
        <w:t>.data:004088EA                 db    0</w:t>
      </w:r>
    </w:p>
    <w:p w14:paraId="0AE0BF44" w14:textId="77777777" w:rsidR="00435C7A" w:rsidRDefault="00435C7A" w:rsidP="00435C7A">
      <w:pPr>
        <w:spacing w:after="0"/>
        <w:ind w:right="1229"/>
      </w:pPr>
      <w:r>
        <w:t>.data:004088EB                 db    0</w:t>
      </w:r>
    </w:p>
    <w:p w14:paraId="6B165A6F" w14:textId="77777777" w:rsidR="00435C7A" w:rsidRDefault="00435C7A" w:rsidP="00435C7A">
      <w:pPr>
        <w:spacing w:after="0"/>
        <w:ind w:right="1229"/>
      </w:pPr>
      <w:r>
        <w:t>.data:004088EC                 db    0</w:t>
      </w:r>
    </w:p>
    <w:p w14:paraId="53984025" w14:textId="77777777" w:rsidR="00435C7A" w:rsidRDefault="00435C7A" w:rsidP="00435C7A">
      <w:pPr>
        <w:spacing w:after="0"/>
        <w:ind w:right="1229"/>
      </w:pPr>
      <w:r>
        <w:t>.data:004088ED                 db    0</w:t>
      </w:r>
    </w:p>
    <w:p w14:paraId="12E1B3F8" w14:textId="77777777" w:rsidR="00435C7A" w:rsidRDefault="00435C7A" w:rsidP="00435C7A">
      <w:pPr>
        <w:spacing w:after="0"/>
        <w:ind w:right="1229"/>
      </w:pPr>
      <w:r>
        <w:t>.data:004088EE                 db    0</w:t>
      </w:r>
    </w:p>
    <w:p w14:paraId="77C1F37A" w14:textId="77777777" w:rsidR="00435C7A" w:rsidRDefault="00435C7A" w:rsidP="00435C7A">
      <w:pPr>
        <w:spacing w:after="0"/>
        <w:ind w:right="1229"/>
      </w:pPr>
      <w:r>
        <w:t>.data:004088EF                 db    0</w:t>
      </w:r>
    </w:p>
    <w:p w14:paraId="66A68CF9" w14:textId="77777777" w:rsidR="00435C7A" w:rsidRDefault="00435C7A" w:rsidP="00435C7A">
      <w:pPr>
        <w:spacing w:after="0"/>
        <w:ind w:right="1229"/>
      </w:pPr>
      <w:r>
        <w:t>.data:004088F0                 db    0</w:t>
      </w:r>
    </w:p>
    <w:p w14:paraId="1E7B1DD3" w14:textId="77777777" w:rsidR="00435C7A" w:rsidRDefault="00435C7A" w:rsidP="00435C7A">
      <w:pPr>
        <w:spacing w:after="0"/>
        <w:ind w:right="1229"/>
      </w:pPr>
      <w:r>
        <w:t>.data:004088F1                 db    0</w:t>
      </w:r>
    </w:p>
    <w:p w14:paraId="7433FAAC" w14:textId="77777777" w:rsidR="00435C7A" w:rsidRDefault="00435C7A" w:rsidP="00435C7A">
      <w:pPr>
        <w:spacing w:after="0"/>
        <w:ind w:right="1229"/>
      </w:pPr>
      <w:r>
        <w:t>.data:004088F2                 db    0</w:t>
      </w:r>
    </w:p>
    <w:p w14:paraId="09247C38" w14:textId="77777777" w:rsidR="00435C7A" w:rsidRDefault="00435C7A" w:rsidP="00435C7A">
      <w:pPr>
        <w:spacing w:after="0"/>
        <w:ind w:right="1229"/>
      </w:pPr>
      <w:r>
        <w:t>.data:004088F3                 db    0</w:t>
      </w:r>
    </w:p>
    <w:p w14:paraId="57BE1AD4" w14:textId="77777777" w:rsidR="00435C7A" w:rsidRDefault="00435C7A" w:rsidP="00435C7A">
      <w:pPr>
        <w:spacing w:after="0"/>
        <w:ind w:right="1229"/>
      </w:pPr>
      <w:r>
        <w:t>.data:004088F4                 db    0</w:t>
      </w:r>
    </w:p>
    <w:p w14:paraId="3318107B" w14:textId="77777777" w:rsidR="00435C7A" w:rsidRDefault="00435C7A" w:rsidP="00435C7A">
      <w:pPr>
        <w:spacing w:after="0"/>
        <w:ind w:right="1229"/>
      </w:pPr>
      <w:r>
        <w:t>.data:004088F5                 db    0</w:t>
      </w:r>
    </w:p>
    <w:p w14:paraId="3D3D13E1" w14:textId="77777777" w:rsidR="00435C7A" w:rsidRDefault="00435C7A" w:rsidP="00435C7A">
      <w:pPr>
        <w:spacing w:after="0"/>
        <w:ind w:right="1229"/>
      </w:pPr>
      <w:r>
        <w:t>.data:004088F6                 db    0</w:t>
      </w:r>
    </w:p>
    <w:p w14:paraId="6B30665E" w14:textId="77777777" w:rsidR="00435C7A" w:rsidRDefault="00435C7A" w:rsidP="00435C7A">
      <w:pPr>
        <w:spacing w:after="0"/>
        <w:ind w:right="1229"/>
      </w:pPr>
      <w:r>
        <w:t>.data:004088F7                 db    0</w:t>
      </w:r>
    </w:p>
    <w:p w14:paraId="3AD416DD" w14:textId="77777777" w:rsidR="00435C7A" w:rsidRDefault="00435C7A" w:rsidP="00435C7A">
      <w:pPr>
        <w:spacing w:after="0"/>
        <w:ind w:right="1229"/>
      </w:pPr>
      <w:r>
        <w:t>.data:004088F8                 db    0</w:t>
      </w:r>
    </w:p>
    <w:p w14:paraId="757DF9B8" w14:textId="77777777" w:rsidR="00435C7A" w:rsidRDefault="00435C7A" w:rsidP="00435C7A">
      <w:pPr>
        <w:spacing w:after="0"/>
        <w:ind w:right="1229"/>
      </w:pPr>
      <w:r>
        <w:t>.data:004088F9                 db    0</w:t>
      </w:r>
    </w:p>
    <w:p w14:paraId="7CE1F516" w14:textId="77777777" w:rsidR="00435C7A" w:rsidRDefault="00435C7A" w:rsidP="00435C7A">
      <w:pPr>
        <w:spacing w:after="0"/>
        <w:ind w:right="1229"/>
      </w:pPr>
      <w:r>
        <w:t>.data:004088FA                 db    0</w:t>
      </w:r>
    </w:p>
    <w:p w14:paraId="038446E8" w14:textId="77777777" w:rsidR="00435C7A" w:rsidRDefault="00435C7A" w:rsidP="00435C7A">
      <w:pPr>
        <w:spacing w:after="0"/>
        <w:ind w:right="1229"/>
      </w:pPr>
      <w:r>
        <w:t>.data:004088FB                 db    0</w:t>
      </w:r>
    </w:p>
    <w:p w14:paraId="04A0D3C7" w14:textId="77777777" w:rsidR="00435C7A" w:rsidRDefault="00435C7A" w:rsidP="00435C7A">
      <w:pPr>
        <w:spacing w:after="0"/>
        <w:ind w:right="1229"/>
      </w:pPr>
      <w:r>
        <w:t>.data:004088FC                 db    0</w:t>
      </w:r>
    </w:p>
    <w:p w14:paraId="28E93430" w14:textId="77777777" w:rsidR="00435C7A" w:rsidRDefault="00435C7A" w:rsidP="00435C7A">
      <w:pPr>
        <w:spacing w:after="0"/>
        <w:ind w:right="1229"/>
      </w:pPr>
      <w:r>
        <w:t>.data:004088FD                 db    0</w:t>
      </w:r>
    </w:p>
    <w:p w14:paraId="1583E670" w14:textId="77777777" w:rsidR="00435C7A" w:rsidRDefault="00435C7A" w:rsidP="00435C7A">
      <w:pPr>
        <w:spacing w:after="0"/>
        <w:ind w:right="1229"/>
      </w:pPr>
      <w:r>
        <w:t>.data:004088FE                 db    0</w:t>
      </w:r>
    </w:p>
    <w:p w14:paraId="002C17BB" w14:textId="77777777" w:rsidR="00435C7A" w:rsidRDefault="00435C7A" w:rsidP="00435C7A">
      <w:pPr>
        <w:spacing w:after="0"/>
        <w:ind w:right="1229"/>
      </w:pPr>
      <w:r>
        <w:t>.data:004088FF                 db    0</w:t>
      </w:r>
    </w:p>
    <w:p w14:paraId="36970786" w14:textId="77777777" w:rsidR="00435C7A" w:rsidRDefault="00435C7A" w:rsidP="00435C7A">
      <w:pPr>
        <w:spacing w:after="0"/>
        <w:ind w:right="1229"/>
      </w:pPr>
      <w:r>
        <w:t>.data:00408900                 db    0</w:t>
      </w:r>
    </w:p>
    <w:p w14:paraId="5B086810" w14:textId="77777777" w:rsidR="00435C7A" w:rsidRDefault="00435C7A" w:rsidP="00435C7A">
      <w:pPr>
        <w:spacing w:after="0"/>
        <w:ind w:right="1229"/>
      </w:pPr>
      <w:r>
        <w:t>.data:00408901                 db    0</w:t>
      </w:r>
    </w:p>
    <w:p w14:paraId="6C8D0181" w14:textId="77777777" w:rsidR="00435C7A" w:rsidRDefault="00435C7A" w:rsidP="00435C7A">
      <w:pPr>
        <w:spacing w:after="0"/>
        <w:ind w:right="1229"/>
      </w:pPr>
      <w:r>
        <w:t>.data:00408902                 db    0</w:t>
      </w:r>
    </w:p>
    <w:p w14:paraId="787FADF1" w14:textId="77777777" w:rsidR="00435C7A" w:rsidRDefault="00435C7A" w:rsidP="00435C7A">
      <w:pPr>
        <w:spacing w:after="0"/>
        <w:ind w:right="1229"/>
      </w:pPr>
      <w:r>
        <w:t>.data:00408903                 db    0</w:t>
      </w:r>
    </w:p>
    <w:p w14:paraId="5540EEF6" w14:textId="77777777" w:rsidR="00435C7A" w:rsidRDefault="00435C7A" w:rsidP="00435C7A">
      <w:pPr>
        <w:spacing w:after="0"/>
        <w:ind w:right="1229"/>
      </w:pPr>
      <w:r>
        <w:t>.data:00408904                 db    0</w:t>
      </w:r>
    </w:p>
    <w:p w14:paraId="371C2950" w14:textId="77777777" w:rsidR="00435C7A" w:rsidRDefault="00435C7A" w:rsidP="00435C7A">
      <w:pPr>
        <w:spacing w:after="0"/>
        <w:ind w:right="1229"/>
      </w:pPr>
      <w:r>
        <w:t>.data:00408905                 db    0</w:t>
      </w:r>
    </w:p>
    <w:p w14:paraId="4E69A2A6" w14:textId="77777777" w:rsidR="00435C7A" w:rsidRDefault="00435C7A" w:rsidP="00435C7A">
      <w:pPr>
        <w:spacing w:after="0"/>
        <w:ind w:right="1229"/>
      </w:pPr>
      <w:r>
        <w:t>.data:00408906                 db    0</w:t>
      </w:r>
    </w:p>
    <w:p w14:paraId="4591AA2C" w14:textId="77777777" w:rsidR="00435C7A" w:rsidRDefault="00435C7A" w:rsidP="00435C7A">
      <w:pPr>
        <w:spacing w:after="0"/>
        <w:ind w:right="1229"/>
      </w:pPr>
      <w:r>
        <w:t>.data:00408907                 db    0</w:t>
      </w:r>
    </w:p>
    <w:p w14:paraId="003A3B18" w14:textId="77777777" w:rsidR="00435C7A" w:rsidRDefault="00435C7A" w:rsidP="00435C7A">
      <w:pPr>
        <w:spacing w:after="0"/>
        <w:ind w:right="1229"/>
      </w:pPr>
      <w:r>
        <w:t>.data:00408908                 db    0</w:t>
      </w:r>
    </w:p>
    <w:p w14:paraId="54F9CAC7" w14:textId="77777777" w:rsidR="00435C7A" w:rsidRDefault="00435C7A" w:rsidP="00435C7A">
      <w:pPr>
        <w:spacing w:after="0"/>
        <w:ind w:right="1229"/>
      </w:pPr>
      <w:r>
        <w:t>.data:00408909                 db    0</w:t>
      </w:r>
    </w:p>
    <w:p w14:paraId="0DE523F1" w14:textId="77777777" w:rsidR="00435C7A" w:rsidRDefault="00435C7A" w:rsidP="00435C7A">
      <w:pPr>
        <w:spacing w:after="0"/>
        <w:ind w:right="1229"/>
      </w:pPr>
      <w:r>
        <w:t>.data:0040890A                 db    0</w:t>
      </w:r>
    </w:p>
    <w:p w14:paraId="2AA088C7" w14:textId="77777777" w:rsidR="00435C7A" w:rsidRDefault="00435C7A" w:rsidP="00435C7A">
      <w:pPr>
        <w:spacing w:after="0"/>
        <w:ind w:right="1229"/>
      </w:pPr>
      <w:r>
        <w:t>.data:0040890B                 db    0</w:t>
      </w:r>
    </w:p>
    <w:p w14:paraId="6BAC04EB" w14:textId="77777777" w:rsidR="00435C7A" w:rsidRDefault="00435C7A" w:rsidP="00435C7A">
      <w:pPr>
        <w:spacing w:after="0"/>
        <w:ind w:right="1229"/>
      </w:pPr>
      <w:r>
        <w:t>.data:0040890C                 db    0</w:t>
      </w:r>
    </w:p>
    <w:p w14:paraId="4145A847" w14:textId="77777777" w:rsidR="00435C7A" w:rsidRDefault="00435C7A" w:rsidP="00435C7A">
      <w:pPr>
        <w:spacing w:after="0"/>
        <w:ind w:right="1229"/>
      </w:pPr>
      <w:r>
        <w:t>.data:0040890D                 db    0</w:t>
      </w:r>
    </w:p>
    <w:p w14:paraId="28557DD7" w14:textId="77777777" w:rsidR="00435C7A" w:rsidRDefault="00435C7A" w:rsidP="00435C7A">
      <w:pPr>
        <w:spacing w:after="0"/>
        <w:ind w:right="1229"/>
      </w:pPr>
      <w:r>
        <w:t>.data:0040890E                 db    0</w:t>
      </w:r>
    </w:p>
    <w:p w14:paraId="72C976F8" w14:textId="77777777" w:rsidR="00435C7A" w:rsidRDefault="00435C7A" w:rsidP="00435C7A">
      <w:pPr>
        <w:spacing w:after="0"/>
        <w:ind w:right="1229"/>
      </w:pPr>
      <w:r>
        <w:t>.data:0040890F                 db    0</w:t>
      </w:r>
    </w:p>
    <w:p w14:paraId="35E60E71" w14:textId="77777777" w:rsidR="00435C7A" w:rsidRDefault="00435C7A" w:rsidP="00435C7A">
      <w:pPr>
        <w:spacing w:after="0"/>
        <w:ind w:right="1229"/>
      </w:pPr>
      <w:r>
        <w:t>.data:00408910                 db    0</w:t>
      </w:r>
    </w:p>
    <w:p w14:paraId="55C4D2C0" w14:textId="77777777" w:rsidR="00435C7A" w:rsidRDefault="00435C7A" w:rsidP="00435C7A">
      <w:pPr>
        <w:spacing w:after="0"/>
        <w:ind w:right="1229"/>
      </w:pPr>
      <w:r>
        <w:t>.data:00408911                 db    0</w:t>
      </w:r>
    </w:p>
    <w:p w14:paraId="7AD5F773" w14:textId="77777777" w:rsidR="00435C7A" w:rsidRDefault="00435C7A" w:rsidP="00435C7A">
      <w:pPr>
        <w:spacing w:after="0"/>
        <w:ind w:right="1229"/>
      </w:pPr>
      <w:r>
        <w:lastRenderedPageBreak/>
        <w:t>.data:00408912                 db    0</w:t>
      </w:r>
    </w:p>
    <w:p w14:paraId="7D82DF99" w14:textId="77777777" w:rsidR="00435C7A" w:rsidRDefault="00435C7A" w:rsidP="00435C7A">
      <w:pPr>
        <w:spacing w:after="0"/>
        <w:ind w:right="1229"/>
      </w:pPr>
      <w:r>
        <w:t>.data:00408913                 db    0</w:t>
      </w:r>
    </w:p>
    <w:p w14:paraId="20C8F548" w14:textId="77777777" w:rsidR="00435C7A" w:rsidRDefault="00435C7A" w:rsidP="00435C7A">
      <w:pPr>
        <w:spacing w:after="0"/>
        <w:ind w:right="1229"/>
      </w:pPr>
      <w:r>
        <w:t>.data:00408914                 db    0</w:t>
      </w:r>
    </w:p>
    <w:p w14:paraId="58769901" w14:textId="77777777" w:rsidR="00435C7A" w:rsidRDefault="00435C7A" w:rsidP="00435C7A">
      <w:pPr>
        <w:spacing w:after="0"/>
        <w:ind w:right="1229"/>
      </w:pPr>
      <w:r>
        <w:t>.data:00408915                 db    0</w:t>
      </w:r>
    </w:p>
    <w:p w14:paraId="58D8B100" w14:textId="77777777" w:rsidR="00435C7A" w:rsidRDefault="00435C7A" w:rsidP="00435C7A">
      <w:pPr>
        <w:spacing w:after="0"/>
        <w:ind w:right="1229"/>
      </w:pPr>
      <w:r>
        <w:t>.data:00408916                 db    0</w:t>
      </w:r>
    </w:p>
    <w:p w14:paraId="0C0B2D96" w14:textId="77777777" w:rsidR="00435C7A" w:rsidRDefault="00435C7A" w:rsidP="00435C7A">
      <w:pPr>
        <w:spacing w:after="0"/>
        <w:ind w:right="1229"/>
      </w:pPr>
      <w:r>
        <w:t>.data:00408917                 db    0</w:t>
      </w:r>
    </w:p>
    <w:p w14:paraId="23E08C24" w14:textId="77777777" w:rsidR="00435C7A" w:rsidRDefault="00435C7A" w:rsidP="00435C7A">
      <w:pPr>
        <w:spacing w:after="0"/>
        <w:ind w:right="1229"/>
      </w:pPr>
      <w:r>
        <w:t>.data:00408918                 db    0</w:t>
      </w:r>
    </w:p>
    <w:p w14:paraId="786D00D7" w14:textId="77777777" w:rsidR="00435C7A" w:rsidRDefault="00435C7A" w:rsidP="00435C7A">
      <w:pPr>
        <w:spacing w:after="0"/>
        <w:ind w:right="1229"/>
      </w:pPr>
      <w:r>
        <w:t>.data:00408919                 db    0</w:t>
      </w:r>
    </w:p>
    <w:p w14:paraId="08C6280D" w14:textId="77777777" w:rsidR="00435C7A" w:rsidRDefault="00435C7A" w:rsidP="00435C7A">
      <w:pPr>
        <w:spacing w:after="0"/>
        <w:ind w:right="1229"/>
      </w:pPr>
      <w:r>
        <w:t>.data:0040891A                 db    0</w:t>
      </w:r>
    </w:p>
    <w:p w14:paraId="34FB3C96" w14:textId="77777777" w:rsidR="00435C7A" w:rsidRDefault="00435C7A" w:rsidP="00435C7A">
      <w:pPr>
        <w:spacing w:after="0"/>
        <w:ind w:right="1229"/>
      </w:pPr>
      <w:r>
        <w:t>.data:0040891B                 db    0</w:t>
      </w:r>
    </w:p>
    <w:p w14:paraId="2550135F" w14:textId="77777777" w:rsidR="00435C7A" w:rsidRDefault="00435C7A" w:rsidP="00435C7A">
      <w:pPr>
        <w:spacing w:after="0"/>
        <w:ind w:right="1229"/>
      </w:pPr>
      <w:r>
        <w:t>.data:0040891C                 db    0</w:t>
      </w:r>
    </w:p>
    <w:p w14:paraId="0C03E4ED" w14:textId="77777777" w:rsidR="00435C7A" w:rsidRDefault="00435C7A" w:rsidP="00435C7A">
      <w:pPr>
        <w:spacing w:after="0"/>
        <w:ind w:right="1229"/>
      </w:pPr>
      <w:r>
        <w:t>.data:0040891D                 db    0</w:t>
      </w:r>
    </w:p>
    <w:p w14:paraId="0C722188" w14:textId="77777777" w:rsidR="00435C7A" w:rsidRDefault="00435C7A" w:rsidP="00435C7A">
      <w:pPr>
        <w:spacing w:after="0"/>
        <w:ind w:right="1229"/>
      </w:pPr>
      <w:r>
        <w:t>.data:0040891E                 db    0</w:t>
      </w:r>
    </w:p>
    <w:p w14:paraId="117D122F" w14:textId="77777777" w:rsidR="00435C7A" w:rsidRDefault="00435C7A" w:rsidP="00435C7A">
      <w:pPr>
        <w:spacing w:after="0"/>
        <w:ind w:right="1229"/>
      </w:pPr>
      <w:r>
        <w:t>.data:0040891F                 db    0</w:t>
      </w:r>
    </w:p>
    <w:p w14:paraId="062F5C43" w14:textId="77777777" w:rsidR="00435C7A" w:rsidRDefault="00435C7A" w:rsidP="00435C7A">
      <w:pPr>
        <w:spacing w:after="0"/>
        <w:ind w:right="1229"/>
      </w:pPr>
      <w:r>
        <w:t>.data:00408920                 db    0</w:t>
      </w:r>
    </w:p>
    <w:p w14:paraId="61F318E1" w14:textId="77777777" w:rsidR="00435C7A" w:rsidRDefault="00435C7A" w:rsidP="00435C7A">
      <w:pPr>
        <w:spacing w:after="0"/>
        <w:ind w:right="1229"/>
      </w:pPr>
      <w:r>
        <w:t>.data:00408921                 db    0</w:t>
      </w:r>
    </w:p>
    <w:p w14:paraId="460E65D3" w14:textId="77777777" w:rsidR="00435C7A" w:rsidRDefault="00435C7A" w:rsidP="00435C7A">
      <w:pPr>
        <w:spacing w:after="0"/>
        <w:ind w:right="1229"/>
      </w:pPr>
      <w:r>
        <w:t>.data:00408922                 db    0</w:t>
      </w:r>
    </w:p>
    <w:p w14:paraId="316533AF" w14:textId="77777777" w:rsidR="00435C7A" w:rsidRDefault="00435C7A" w:rsidP="00435C7A">
      <w:pPr>
        <w:spacing w:after="0"/>
        <w:ind w:right="1229"/>
      </w:pPr>
      <w:r>
        <w:t>.data:00408923                 db    0</w:t>
      </w:r>
    </w:p>
    <w:p w14:paraId="127C86DC" w14:textId="77777777" w:rsidR="00435C7A" w:rsidRDefault="00435C7A" w:rsidP="00435C7A">
      <w:pPr>
        <w:spacing w:after="0"/>
        <w:ind w:right="1229"/>
      </w:pPr>
      <w:r>
        <w:t>.data:00408924                 db    0</w:t>
      </w:r>
    </w:p>
    <w:p w14:paraId="4E4E67EF" w14:textId="77777777" w:rsidR="00435C7A" w:rsidRDefault="00435C7A" w:rsidP="00435C7A">
      <w:pPr>
        <w:spacing w:after="0"/>
        <w:ind w:right="1229"/>
      </w:pPr>
      <w:r>
        <w:t>.data:00408925                 db    0</w:t>
      </w:r>
    </w:p>
    <w:p w14:paraId="30F616A3" w14:textId="77777777" w:rsidR="00435C7A" w:rsidRDefault="00435C7A" w:rsidP="00435C7A">
      <w:pPr>
        <w:spacing w:after="0"/>
        <w:ind w:right="1229"/>
      </w:pPr>
      <w:r>
        <w:t>.data:00408926                 db    0</w:t>
      </w:r>
    </w:p>
    <w:p w14:paraId="6BCF4ABF" w14:textId="77777777" w:rsidR="00435C7A" w:rsidRDefault="00435C7A" w:rsidP="00435C7A">
      <w:pPr>
        <w:spacing w:after="0"/>
        <w:ind w:right="1229"/>
      </w:pPr>
      <w:r>
        <w:t>.data:00408927                 db    0</w:t>
      </w:r>
    </w:p>
    <w:p w14:paraId="0A7371EF" w14:textId="77777777" w:rsidR="00435C7A" w:rsidRDefault="00435C7A" w:rsidP="00435C7A">
      <w:pPr>
        <w:spacing w:after="0"/>
        <w:ind w:right="1229"/>
      </w:pPr>
      <w:r>
        <w:t>.data:00408928                 db    0</w:t>
      </w:r>
    </w:p>
    <w:p w14:paraId="09E68AB6" w14:textId="77777777" w:rsidR="00435C7A" w:rsidRDefault="00435C7A" w:rsidP="00435C7A">
      <w:pPr>
        <w:spacing w:after="0"/>
        <w:ind w:right="1229"/>
      </w:pPr>
      <w:r>
        <w:t>.data:00408929                 db    0</w:t>
      </w:r>
    </w:p>
    <w:p w14:paraId="6C641406" w14:textId="77777777" w:rsidR="00435C7A" w:rsidRDefault="00435C7A" w:rsidP="00435C7A">
      <w:pPr>
        <w:spacing w:after="0"/>
        <w:ind w:right="1229"/>
      </w:pPr>
      <w:r>
        <w:t>.data:0040892A                 db    0</w:t>
      </w:r>
    </w:p>
    <w:p w14:paraId="566114F4" w14:textId="77777777" w:rsidR="00435C7A" w:rsidRDefault="00435C7A" w:rsidP="00435C7A">
      <w:pPr>
        <w:spacing w:after="0"/>
        <w:ind w:right="1229"/>
      </w:pPr>
      <w:r>
        <w:t>.data:0040892B                 db    0</w:t>
      </w:r>
    </w:p>
    <w:p w14:paraId="656DA855" w14:textId="77777777" w:rsidR="00435C7A" w:rsidRDefault="00435C7A" w:rsidP="00435C7A">
      <w:pPr>
        <w:spacing w:after="0"/>
        <w:ind w:right="1229"/>
      </w:pPr>
      <w:r>
        <w:t>.data:0040892C                 db    0</w:t>
      </w:r>
    </w:p>
    <w:p w14:paraId="3ADFC0F6" w14:textId="77777777" w:rsidR="00435C7A" w:rsidRDefault="00435C7A" w:rsidP="00435C7A">
      <w:pPr>
        <w:spacing w:after="0"/>
        <w:ind w:right="1229"/>
      </w:pPr>
      <w:r>
        <w:t>.data:0040892D                 db    0</w:t>
      </w:r>
    </w:p>
    <w:p w14:paraId="34FA6F6A" w14:textId="77777777" w:rsidR="00435C7A" w:rsidRDefault="00435C7A" w:rsidP="00435C7A">
      <w:pPr>
        <w:spacing w:after="0"/>
        <w:ind w:right="1229"/>
      </w:pPr>
      <w:r>
        <w:t>.data:0040892E                 db    0</w:t>
      </w:r>
    </w:p>
    <w:p w14:paraId="06910B61" w14:textId="77777777" w:rsidR="00435C7A" w:rsidRDefault="00435C7A" w:rsidP="00435C7A">
      <w:pPr>
        <w:spacing w:after="0"/>
        <w:ind w:right="1229"/>
      </w:pPr>
      <w:r>
        <w:t>.data:0040892F                 db    0</w:t>
      </w:r>
    </w:p>
    <w:p w14:paraId="056E41DD" w14:textId="77777777" w:rsidR="00435C7A" w:rsidRDefault="00435C7A" w:rsidP="00435C7A">
      <w:pPr>
        <w:spacing w:after="0"/>
        <w:ind w:right="1229"/>
      </w:pPr>
      <w:r>
        <w:t>.data:00408930                 db    0</w:t>
      </w:r>
    </w:p>
    <w:p w14:paraId="71E1628B" w14:textId="77777777" w:rsidR="00435C7A" w:rsidRDefault="00435C7A" w:rsidP="00435C7A">
      <w:pPr>
        <w:spacing w:after="0"/>
        <w:ind w:right="1229"/>
      </w:pPr>
      <w:r>
        <w:t>.data:00408931                 db    0</w:t>
      </w:r>
    </w:p>
    <w:p w14:paraId="6E8E7597" w14:textId="77777777" w:rsidR="00435C7A" w:rsidRDefault="00435C7A" w:rsidP="00435C7A">
      <w:pPr>
        <w:spacing w:after="0"/>
        <w:ind w:right="1229"/>
      </w:pPr>
      <w:r>
        <w:t>.data:00408932                 db    0</w:t>
      </w:r>
    </w:p>
    <w:p w14:paraId="6A420EE0" w14:textId="77777777" w:rsidR="00435C7A" w:rsidRDefault="00435C7A" w:rsidP="00435C7A">
      <w:pPr>
        <w:spacing w:after="0"/>
        <w:ind w:right="1229"/>
      </w:pPr>
      <w:r>
        <w:t>.data:00408933                 db    0</w:t>
      </w:r>
    </w:p>
    <w:p w14:paraId="03418C4F" w14:textId="77777777" w:rsidR="00435C7A" w:rsidRDefault="00435C7A" w:rsidP="00435C7A">
      <w:pPr>
        <w:spacing w:after="0"/>
        <w:ind w:right="1229"/>
      </w:pPr>
      <w:r>
        <w:t>.data:00408934                 db    0</w:t>
      </w:r>
    </w:p>
    <w:p w14:paraId="04B05984" w14:textId="77777777" w:rsidR="00435C7A" w:rsidRDefault="00435C7A" w:rsidP="00435C7A">
      <w:pPr>
        <w:spacing w:after="0"/>
        <w:ind w:right="1229"/>
      </w:pPr>
      <w:r>
        <w:t>.data:00408935                 db    0</w:t>
      </w:r>
    </w:p>
    <w:p w14:paraId="7C66D3E0" w14:textId="77777777" w:rsidR="00435C7A" w:rsidRDefault="00435C7A" w:rsidP="00435C7A">
      <w:pPr>
        <w:spacing w:after="0"/>
        <w:ind w:right="1229"/>
      </w:pPr>
      <w:r>
        <w:t>.data:00408936                 db    0</w:t>
      </w:r>
    </w:p>
    <w:p w14:paraId="0FDB2EAE" w14:textId="77777777" w:rsidR="00435C7A" w:rsidRDefault="00435C7A" w:rsidP="00435C7A">
      <w:pPr>
        <w:spacing w:after="0"/>
        <w:ind w:right="1229"/>
      </w:pPr>
      <w:r>
        <w:t>.data:00408937                 db    0</w:t>
      </w:r>
    </w:p>
    <w:p w14:paraId="669A8C92" w14:textId="77777777" w:rsidR="00435C7A" w:rsidRDefault="00435C7A" w:rsidP="00435C7A">
      <w:pPr>
        <w:spacing w:after="0"/>
        <w:ind w:right="1229"/>
      </w:pPr>
      <w:r>
        <w:t>.data:00408938                 db    0</w:t>
      </w:r>
    </w:p>
    <w:p w14:paraId="520FA231" w14:textId="77777777" w:rsidR="00435C7A" w:rsidRDefault="00435C7A" w:rsidP="00435C7A">
      <w:pPr>
        <w:spacing w:after="0"/>
        <w:ind w:right="1229"/>
      </w:pPr>
      <w:r>
        <w:t>.data:00408939                 db    0</w:t>
      </w:r>
    </w:p>
    <w:p w14:paraId="3CCE13E2" w14:textId="77777777" w:rsidR="00435C7A" w:rsidRDefault="00435C7A" w:rsidP="00435C7A">
      <w:pPr>
        <w:spacing w:after="0"/>
        <w:ind w:right="1229"/>
      </w:pPr>
      <w:r>
        <w:t>.data:0040893A                 db    0</w:t>
      </w:r>
    </w:p>
    <w:p w14:paraId="48DD9606" w14:textId="77777777" w:rsidR="00435C7A" w:rsidRDefault="00435C7A" w:rsidP="00435C7A">
      <w:pPr>
        <w:spacing w:after="0"/>
        <w:ind w:right="1229"/>
      </w:pPr>
      <w:r>
        <w:t>.data:0040893B                 db    0</w:t>
      </w:r>
    </w:p>
    <w:p w14:paraId="77D1449C" w14:textId="77777777" w:rsidR="00435C7A" w:rsidRDefault="00435C7A" w:rsidP="00435C7A">
      <w:pPr>
        <w:spacing w:after="0"/>
        <w:ind w:right="1229"/>
      </w:pPr>
      <w:r>
        <w:t>.data:0040893C                 db    0</w:t>
      </w:r>
    </w:p>
    <w:p w14:paraId="32420C1C" w14:textId="77777777" w:rsidR="00435C7A" w:rsidRDefault="00435C7A" w:rsidP="00435C7A">
      <w:pPr>
        <w:spacing w:after="0"/>
        <w:ind w:right="1229"/>
      </w:pPr>
      <w:r>
        <w:t>.data:0040893D                 db    0</w:t>
      </w:r>
    </w:p>
    <w:p w14:paraId="2AD75654" w14:textId="77777777" w:rsidR="00435C7A" w:rsidRDefault="00435C7A" w:rsidP="00435C7A">
      <w:pPr>
        <w:spacing w:after="0"/>
        <w:ind w:right="1229"/>
      </w:pPr>
      <w:r>
        <w:lastRenderedPageBreak/>
        <w:t>.data:0040893E                 db    0</w:t>
      </w:r>
    </w:p>
    <w:p w14:paraId="2217AB49" w14:textId="77777777" w:rsidR="00435C7A" w:rsidRDefault="00435C7A" w:rsidP="00435C7A">
      <w:pPr>
        <w:spacing w:after="0"/>
        <w:ind w:right="1229"/>
      </w:pPr>
      <w:r>
        <w:t>.data:0040893F                 db    0</w:t>
      </w:r>
    </w:p>
    <w:p w14:paraId="0112D009" w14:textId="77777777" w:rsidR="00435C7A" w:rsidRDefault="00435C7A" w:rsidP="00435C7A">
      <w:pPr>
        <w:spacing w:after="0"/>
        <w:ind w:right="1229"/>
      </w:pPr>
      <w:r>
        <w:t>.data:00408940                 db    0</w:t>
      </w:r>
    </w:p>
    <w:p w14:paraId="49C3ABCE" w14:textId="77777777" w:rsidR="00435C7A" w:rsidRDefault="00435C7A" w:rsidP="00435C7A">
      <w:pPr>
        <w:spacing w:after="0"/>
        <w:ind w:right="1229"/>
      </w:pPr>
      <w:r>
        <w:t>.data:00408941                 db    0</w:t>
      </w:r>
    </w:p>
    <w:p w14:paraId="72A2E310" w14:textId="77777777" w:rsidR="00435C7A" w:rsidRDefault="00435C7A" w:rsidP="00435C7A">
      <w:pPr>
        <w:spacing w:after="0"/>
        <w:ind w:right="1229"/>
      </w:pPr>
      <w:r>
        <w:t>.data:00408942                 db    0</w:t>
      </w:r>
    </w:p>
    <w:p w14:paraId="6DEDD153" w14:textId="77777777" w:rsidR="00435C7A" w:rsidRDefault="00435C7A" w:rsidP="00435C7A">
      <w:pPr>
        <w:spacing w:after="0"/>
        <w:ind w:right="1229"/>
      </w:pPr>
      <w:r>
        <w:t>.data:00408943                 db    0</w:t>
      </w:r>
    </w:p>
    <w:p w14:paraId="57844860" w14:textId="77777777" w:rsidR="00435C7A" w:rsidRDefault="00435C7A" w:rsidP="00435C7A">
      <w:pPr>
        <w:spacing w:after="0"/>
        <w:ind w:right="1229"/>
      </w:pPr>
      <w:r>
        <w:t>.data:00408944                 db    0</w:t>
      </w:r>
    </w:p>
    <w:p w14:paraId="08D96205" w14:textId="77777777" w:rsidR="00435C7A" w:rsidRDefault="00435C7A" w:rsidP="00435C7A">
      <w:pPr>
        <w:spacing w:after="0"/>
        <w:ind w:right="1229"/>
      </w:pPr>
      <w:r>
        <w:t>.data:00408945                 db    0</w:t>
      </w:r>
    </w:p>
    <w:p w14:paraId="169216D0" w14:textId="77777777" w:rsidR="00435C7A" w:rsidRDefault="00435C7A" w:rsidP="00435C7A">
      <w:pPr>
        <w:spacing w:after="0"/>
        <w:ind w:right="1229"/>
      </w:pPr>
      <w:r>
        <w:t>.data:00408946                 db    0</w:t>
      </w:r>
    </w:p>
    <w:p w14:paraId="7D81D77D" w14:textId="77777777" w:rsidR="00435C7A" w:rsidRDefault="00435C7A" w:rsidP="00435C7A">
      <w:pPr>
        <w:spacing w:after="0"/>
        <w:ind w:right="1229"/>
      </w:pPr>
      <w:r>
        <w:t>.data:00408947                 db    0</w:t>
      </w:r>
    </w:p>
    <w:p w14:paraId="7934E3DF" w14:textId="77777777" w:rsidR="00435C7A" w:rsidRDefault="00435C7A" w:rsidP="00435C7A">
      <w:pPr>
        <w:spacing w:after="0"/>
        <w:ind w:right="1229"/>
      </w:pPr>
      <w:r>
        <w:t>.data:00408948                 db    0</w:t>
      </w:r>
    </w:p>
    <w:p w14:paraId="7D16DFD0" w14:textId="77777777" w:rsidR="00435C7A" w:rsidRDefault="00435C7A" w:rsidP="00435C7A">
      <w:pPr>
        <w:spacing w:after="0"/>
        <w:ind w:right="1229"/>
      </w:pPr>
      <w:r>
        <w:t>.data:00408949                 db    0</w:t>
      </w:r>
    </w:p>
    <w:p w14:paraId="71952DDD" w14:textId="77777777" w:rsidR="00435C7A" w:rsidRDefault="00435C7A" w:rsidP="00435C7A">
      <w:pPr>
        <w:spacing w:after="0"/>
        <w:ind w:right="1229"/>
      </w:pPr>
      <w:r>
        <w:t>.data:0040894A                 db    0</w:t>
      </w:r>
    </w:p>
    <w:p w14:paraId="030D6881" w14:textId="77777777" w:rsidR="00435C7A" w:rsidRDefault="00435C7A" w:rsidP="00435C7A">
      <w:pPr>
        <w:spacing w:after="0"/>
        <w:ind w:right="1229"/>
      </w:pPr>
      <w:r>
        <w:t>.data:0040894B                 db    0</w:t>
      </w:r>
    </w:p>
    <w:p w14:paraId="346EE206" w14:textId="77777777" w:rsidR="00435C7A" w:rsidRDefault="00435C7A" w:rsidP="00435C7A">
      <w:pPr>
        <w:spacing w:after="0"/>
        <w:ind w:right="1229"/>
      </w:pPr>
      <w:r>
        <w:t>.data:0040894C                 db    0</w:t>
      </w:r>
    </w:p>
    <w:p w14:paraId="1CE1CCC3" w14:textId="77777777" w:rsidR="00435C7A" w:rsidRDefault="00435C7A" w:rsidP="00435C7A">
      <w:pPr>
        <w:spacing w:after="0"/>
        <w:ind w:right="1229"/>
      </w:pPr>
      <w:r>
        <w:t>.data:0040894D                 db    0</w:t>
      </w:r>
    </w:p>
    <w:p w14:paraId="1D791162" w14:textId="77777777" w:rsidR="00435C7A" w:rsidRDefault="00435C7A" w:rsidP="00435C7A">
      <w:pPr>
        <w:spacing w:after="0"/>
        <w:ind w:right="1229"/>
      </w:pPr>
      <w:r>
        <w:t>.data:0040894E                 db    0</w:t>
      </w:r>
    </w:p>
    <w:p w14:paraId="489CAD73" w14:textId="77777777" w:rsidR="00435C7A" w:rsidRDefault="00435C7A" w:rsidP="00435C7A">
      <w:pPr>
        <w:spacing w:after="0"/>
        <w:ind w:right="1229"/>
      </w:pPr>
      <w:r>
        <w:t>.data:0040894F                 db    0</w:t>
      </w:r>
    </w:p>
    <w:p w14:paraId="3DB6EE3E" w14:textId="77777777" w:rsidR="00435C7A" w:rsidRDefault="00435C7A" w:rsidP="00435C7A">
      <w:pPr>
        <w:spacing w:after="0"/>
        <w:ind w:right="1229"/>
      </w:pPr>
      <w:r>
        <w:t>.data:00408950                 db    0</w:t>
      </w:r>
    </w:p>
    <w:p w14:paraId="2DDE95B8" w14:textId="77777777" w:rsidR="00435C7A" w:rsidRDefault="00435C7A" w:rsidP="00435C7A">
      <w:pPr>
        <w:spacing w:after="0"/>
        <w:ind w:right="1229"/>
      </w:pPr>
      <w:r>
        <w:t>.data:00408951                 db    0</w:t>
      </w:r>
    </w:p>
    <w:p w14:paraId="4F227B79" w14:textId="77777777" w:rsidR="00435C7A" w:rsidRDefault="00435C7A" w:rsidP="00435C7A">
      <w:pPr>
        <w:spacing w:after="0"/>
        <w:ind w:right="1229"/>
      </w:pPr>
      <w:r>
        <w:t>.data:00408952                 db    0</w:t>
      </w:r>
    </w:p>
    <w:p w14:paraId="78E7C3AB" w14:textId="77777777" w:rsidR="00435C7A" w:rsidRDefault="00435C7A" w:rsidP="00435C7A">
      <w:pPr>
        <w:spacing w:after="0"/>
        <w:ind w:right="1229"/>
      </w:pPr>
      <w:r>
        <w:t>.data:00408953                 db    0</w:t>
      </w:r>
    </w:p>
    <w:p w14:paraId="6E4A7AD8" w14:textId="77777777" w:rsidR="00435C7A" w:rsidRDefault="00435C7A" w:rsidP="00435C7A">
      <w:pPr>
        <w:spacing w:after="0"/>
        <w:ind w:right="1229"/>
      </w:pPr>
      <w:r>
        <w:t>.data:00408954                 db    0</w:t>
      </w:r>
    </w:p>
    <w:p w14:paraId="3A5796E5" w14:textId="77777777" w:rsidR="00435C7A" w:rsidRDefault="00435C7A" w:rsidP="00435C7A">
      <w:pPr>
        <w:spacing w:after="0"/>
        <w:ind w:right="1229"/>
      </w:pPr>
      <w:r>
        <w:t>.data:00408955                 db    0</w:t>
      </w:r>
    </w:p>
    <w:p w14:paraId="4D44B4B8" w14:textId="77777777" w:rsidR="00435C7A" w:rsidRDefault="00435C7A" w:rsidP="00435C7A">
      <w:pPr>
        <w:spacing w:after="0"/>
        <w:ind w:right="1229"/>
      </w:pPr>
      <w:r>
        <w:t>.data:00408956                 db    0</w:t>
      </w:r>
    </w:p>
    <w:p w14:paraId="5FD5D567" w14:textId="77777777" w:rsidR="00435C7A" w:rsidRDefault="00435C7A" w:rsidP="00435C7A">
      <w:pPr>
        <w:spacing w:after="0"/>
        <w:ind w:right="1229"/>
      </w:pPr>
      <w:r>
        <w:t>.data:00408957                 db    0</w:t>
      </w:r>
    </w:p>
    <w:p w14:paraId="2968B31A" w14:textId="77777777" w:rsidR="00435C7A" w:rsidRDefault="00435C7A" w:rsidP="00435C7A">
      <w:pPr>
        <w:spacing w:after="0"/>
        <w:ind w:right="1229"/>
      </w:pPr>
      <w:r>
        <w:t>.data:00408958                 db    0</w:t>
      </w:r>
    </w:p>
    <w:p w14:paraId="30ABA864" w14:textId="77777777" w:rsidR="00435C7A" w:rsidRDefault="00435C7A" w:rsidP="00435C7A">
      <w:pPr>
        <w:spacing w:after="0"/>
        <w:ind w:right="1229"/>
      </w:pPr>
      <w:r>
        <w:t>.data:00408959                 db    0</w:t>
      </w:r>
    </w:p>
    <w:p w14:paraId="4467C3CB" w14:textId="77777777" w:rsidR="00435C7A" w:rsidRDefault="00435C7A" w:rsidP="00435C7A">
      <w:pPr>
        <w:spacing w:after="0"/>
        <w:ind w:right="1229"/>
      </w:pPr>
      <w:r>
        <w:t>.data:0040895A                 db    0</w:t>
      </w:r>
    </w:p>
    <w:p w14:paraId="5BCF16D0" w14:textId="77777777" w:rsidR="00435C7A" w:rsidRDefault="00435C7A" w:rsidP="00435C7A">
      <w:pPr>
        <w:spacing w:after="0"/>
        <w:ind w:right="1229"/>
      </w:pPr>
      <w:r>
        <w:t>.data:0040895B                 db    0</w:t>
      </w:r>
    </w:p>
    <w:p w14:paraId="32AB2220" w14:textId="77777777" w:rsidR="00435C7A" w:rsidRDefault="00435C7A" w:rsidP="00435C7A">
      <w:pPr>
        <w:spacing w:after="0"/>
        <w:ind w:right="1229"/>
      </w:pPr>
      <w:r>
        <w:t>.data:0040895C                 db    0</w:t>
      </w:r>
    </w:p>
    <w:p w14:paraId="6A48E310" w14:textId="77777777" w:rsidR="00435C7A" w:rsidRDefault="00435C7A" w:rsidP="00435C7A">
      <w:pPr>
        <w:spacing w:after="0"/>
        <w:ind w:right="1229"/>
      </w:pPr>
      <w:r>
        <w:t>.data:0040895D                 db    0</w:t>
      </w:r>
    </w:p>
    <w:p w14:paraId="093BDAEC" w14:textId="77777777" w:rsidR="00435C7A" w:rsidRDefault="00435C7A" w:rsidP="00435C7A">
      <w:pPr>
        <w:spacing w:after="0"/>
        <w:ind w:right="1229"/>
      </w:pPr>
      <w:r>
        <w:t>.data:0040895E                 db    0</w:t>
      </w:r>
    </w:p>
    <w:p w14:paraId="584A37BF" w14:textId="77777777" w:rsidR="00435C7A" w:rsidRDefault="00435C7A" w:rsidP="00435C7A">
      <w:pPr>
        <w:spacing w:after="0"/>
        <w:ind w:right="1229"/>
      </w:pPr>
      <w:r>
        <w:t>.data:0040895F                 db    0</w:t>
      </w:r>
    </w:p>
    <w:p w14:paraId="32497414" w14:textId="77777777" w:rsidR="00435C7A" w:rsidRDefault="00435C7A" w:rsidP="00435C7A">
      <w:pPr>
        <w:spacing w:after="0"/>
        <w:ind w:right="1229"/>
      </w:pPr>
      <w:r>
        <w:t>.data:00408960                 db    0</w:t>
      </w:r>
    </w:p>
    <w:p w14:paraId="46F6E700" w14:textId="77777777" w:rsidR="00435C7A" w:rsidRDefault="00435C7A" w:rsidP="00435C7A">
      <w:pPr>
        <w:spacing w:after="0"/>
        <w:ind w:right="1229"/>
      </w:pPr>
      <w:r>
        <w:t>.data:00408961                 db    0</w:t>
      </w:r>
    </w:p>
    <w:p w14:paraId="0908CCA3" w14:textId="77777777" w:rsidR="00435C7A" w:rsidRDefault="00435C7A" w:rsidP="00435C7A">
      <w:pPr>
        <w:spacing w:after="0"/>
        <w:ind w:right="1229"/>
      </w:pPr>
      <w:r>
        <w:t>.data:00408962                 db    0</w:t>
      </w:r>
    </w:p>
    <w:p w14:paraId="319F3054" w14:textId="77777777" w:rsidR="00435C7A" w:rsidRDefault="00435C7A" w:rsidP="00435C7A">
      <w:pPr>
        <w:spacing w:after="0"/>
        <w:ind w:right="1229"/>
      </w:pPr>
      <w:r>
        <w:t>.data:00408963                 db    0</w:t>
      </w:r>
    </w:p>
    <w:p w14:paraId="430DD950" w14:textId="77777777" w:rsidR="00435C7A" w:rsidRDefault="00435C7A" w:rsidP="00435C7A">
      <w:pPr>
        <w:spacing w:after="0"/>
        <w:ind w:right="1229"/>
      </w:pPr>
      <w:r>
        <w:t>.data:00408964                 db    0</w:t>
      </w:r>
    </w:p>
    <w:p w14:paraId="0556A0E4" w14:textId="77777777" w:rsidR="00435C7A" w:rsidRDefault="00435C7A" w:rsidP="00435C7A">
      <w:pPr>
        <w:spacing w:after="0"/>
        <w:ind w:right="1229"/>
      </w:pPr>
      <w:r>
        <w:t>.data:00408965                 db    0</w:t>
      </w:r>
    </w:p>
    <w:p w14:paraId="67670199" w14:textId="77777777" w:rsidR="00435C7A" w:rsidRDefault="00435C7A" w:rsidP="00435C7A">
      <w:pPr>
        <w:spacing w:after="0"/>
        <w:ind w:right="1229"/>
      </w:pPr>
      <w:r>
        <w:t>.data:00408966                 db    0</w:t>
      </w:r>
    </w:p>
    <w:p w14:paraId="75B54251" w14:textId="77777777" w:rsidR="00435C7A" w:rsidRDefault="00435C7A" w:rsidP="00435C7A">
      <w:pPr>
        <w:spacing w:after="0"/>
        <w:ind w:right="1229"/>
      </w:pPr>
      <w:r>
        <w:t>.data:00408967                 db    0</w:t>
      </w:r>
    </w:p>
    <w:p w14:paraId="45BE014E" w14:textId="77777777" w:rsidR="00435C7A" w:rsidRDefault="00435C7A" w:rsidP="00435C7A">
      <w:pPr>
        <w:spacing w:after="0"/>
        <w:ind w:right="1229"/>
      </w:pPr>
      <w:r>
        <w:t>.data:00408968                 db    0</w:t>
      </w:r>
    </w:p>
    <w:p w14:paraId="2544EC1F" w14:textId="77777777" w:rsidR="00435C7A" w:rsidRDefault="00435C7A" w:rsidP="00435C7A">
      <w:pPr>
        <w:spacing w:after="0"/>
        <w:ind w:right="1229"/>
      </w:pPr>
      <w:r>
        <w:t>.data:00408969                 db    0</w:t>
      </w:r>
    </w:p>
    <w:p w14:paraId="6023327B" w14:textId="77777777" w:rsidR="00435C7A" w:rsidRDefault="00435C7A" w:rsidP="00435C7A">
      <w:pPr>
        <w:spacing w:after="0"/>
        <w:ind w:right="1229"/>
      </w:pPr>
      <w:r>
        <w:lastRenderedPageBreak/>
        <w:t>.data:0040896A                 db    0</w:t>
      </w:r>
    </w:p>
    <w:p w14:paraId="415494FD" w14:textId="77777777" w:rsidR="00435C7A" w:rsidRDefault="00435C7A" w:rsidP="00435C7A">
      <w:pPr>
        <w:spacing w:after="0"/>
        <w:ind w:right="1229"/>
      </w:pPr>
      <w:r>
        <w:t>.data:0040896B                 db    0</w:t>
      </w:r>
    </w:p>
    <w:p w14:paraId="64E494DC" w14:textId="77777777" w:rsidR="00435C7A" w:rsidRDefault="00435C7A" w:rsidP="00435C7A">
      <w:pPr>
        <w:spacing w:after="0"/>
        <w:ind w:right="1229"/>
      </w:pPr>
      <w:r>
        <w:t>.data:0040896C                 db    0</w:t>
      </w:r>
    </w:p>
    <w:p w14:paraId="302FABCB" w14:textId="77777777" w:rsidR="00435C7A" w:rsidRDefault="00435C7A" w:rsidP="00435C7A">
      <w:pPr>
        <w:spacing w:after="0"/>
        <w:ind w:right="1229"/>
      </w:pPr>
      <w:r>
        <w:t>.data:0040896D                 db    0</w:t>
      </w:r>
    </w:p>
    <w:p w14:paraId="2FDE457E" w14:textId="77777777" w:rsidR="00435C7A" w:rsidRDefault="00435C7A" w:rsidP="00435C7A">
      <w:pPr>
        <w:spacing w:after="0"/>
        <w:ind w:right="1229"/>
      </w:pPr>
      <w:r>
        <w:t>.data:0040896E                 db    0</w:t>
      </w:r>
    </w:p>
    <w:p w14:paraId="7D1CB5D5" w14:textId="77777777" w:rsidR="00435C7A" w:rsidRDefault="00435C7A" w:rsidP="00435C7A">
      <w:pPr>
        <w:spacing w:after="0"/>
        <w:ind w:right="1229"/>
      </w:pPr>
      <w:r>
        <w:t>.data:0040896F                 db    0</w:t>
      </w:r>
    </w:p>
    <w:p w14:paraId="51789C05" w14:textId="77777777" w:rsidR="00435C7A" w:rsidRDefault="00435C7A" w:rsidP="00435C7A">
      <w:pPr>
        <w:spacing w:after="0"/>
        <w:ind w:right="1229"/>
      </w:pPr>
      <w:r>
        <w:t>.data:00408970                 db    0</w:t>
      </w:r>
    </w:p>
    <w:p w14:paraId="1B065E89" w14:textId="77777777" w:rsidR="00435C7A" w:rsidRDefault="00435C7A" w:rsidP="00435C7A">
      <w:pPr>
        <w:spacing w:after="0"/>
        <w:ind w:right="1229"/>
      </w:pPr>
      <w:r>
        <w:t>.data:00408971                 db    0</w:t>
      </w:r>
    </w:p>
    <w:p w14:paraId="5E6564C4" w14:textId="77777777" w:rsidR="00435C7A" w:rsidRDefault="00435C7A" w:rsidP="00435C7A">
      <w:pPr>
        <w:spacing w:after="0"/>
        <w:ind w:right="1229"/>
      </w:pPr>
      <w:r>
        <w:t>.data:00408972                 db    0</w:t>
      </w:r>
    </w:p>
    <w:p w14:paraId="72D7997A" w14:textId="77777777" w:rsidR="00435C7A" w:rsidRDefault="00435C7A" w:rsidP="00435C7A">
      <w:pPr>
        <w:spacing w:after="0"/>
        <w:ind w:right="1229"/>
      </w:pPr>
      <w:r>
        <w:t>.data:00408973                 db    0</w:t>
      </w:r>
    </w:p>
    <w:p w14:paraId="5427DB33" w14:textId="77777777" w:rsidR="00435C7A" w:rsidRDefault="00435C7A" w:rsidP="00435C7A">
      <w:pPr>
        <w:spacing w:after="0"/>
        <w:ind w:right="1229"/>
      </w:pPr>
      <w:r>
        <w:t>.data:00408974                 db    0</w:t>
      </w:r>
    </w:p>
    <w:p w14:paraId="1811135D" w14:textId="77777777" w:rsidR="00435C7A" w:rsidRDefault="00435C7A" w:rsidP="00435C7A">
      <w:pPr>
        <w:spacing w:after="0"/>
        <w:ind w:right="1229"/>
      </w:pPr>
      <w:r>
        <w:t>.data:00408975                 db    0</w:t>
      </w:r>
    </w:p>
    <w:p w14:paraId="62209679" w14:textId="77777777" w:rsidR="00435C7A" w:rsidRDefault="00435C7A" w:rsidP="00435C7A">
      <w:pPr>
        <w:spacing w:after="0"/>
        <w:ind w:right="1229"/>
      </w:pPr>
      <w:r>
        <w:t>.data:00408976                 db    0</w:t>
      </w:r>
    </w:p>
    <w:p w14:paraId="173988EF" w14:textId="77777777" w:rsidR="00435C7A" w:rsidRDefault="00435C7A" w:rsidP="00435C7A">
      <w:pPr>
        <w:spacing w:after="0"/>
        <w:ind w:right="1229"/>
      </w:pPr>
      <w:r>
        <w:t>.data:00408977                 db    0</w:t>
      </w:r>
    </w:p>
    <w:p w14:paraId="1546FEA9" w14:textId="77777777" w:rsidR="00435C7A" w:rsidRDefault="00435C7A" w:rsidP="00435C7A">
      <w:pPr>
        <w:spacing w:after="0"/>
        <w:ind w:right="1229"/>
      </w:pPr>
      <w:r>
        <w:t>.data:00408978                 db    0</w:t>
      </w:r>
    </w:p>
    <w:p w14:paraId="5FA457F5" w14:textId="77777777" w:rsidR="00435C7A" w:rsidRDefault="00435C7A" w:rsidP="00435C7A">
      <w:pPr>
        <w:spacing w:after="0"/>
        <w:ind w:right="1229"/>
      </w:pPr>
      <w:r>
        <w:t>.data:00408979                 db    0</w:t>
      </w:r>
    </w:p>
    <w:p w14:paraId="3ECF458B" w14:textId="77777777" w:rsidR="00435C7A" w:rsidRDefault="00435C7A" w:rsidP="00435C7A">
      <w:pPr>
        <w:spacing w:after="0"/>
        <w:ind w:right="1229"/>
      </w:pPr>
      <w:r>
        <w:t>.data:0040897A                 db    0</w:t>
      </w:r>
    </w:p>
    <w:p w14:paraId="30ABC2C8" w14:textId="77777777" w:rsidR="00435C7A" w:rsidRDefault="00435C7A" w:rsidP="00435C7A">
      <w:pPr>
        <w:spacing w:after="0"/>
        <w:ind w:right="1229"/>
      </w:pPr>
      <w:r>
        <w:t>.data:0040897B                 db    0</w:t>
      </w:r>
    </w:p>
    <w:p w14:paraId="485C51F7" w14:textId="77777777" w:rsidR="00435C7A" w:rsidRDefault="00435C7A" w:rsidP="00435C7A">
      <w:pPr>
        <w:spacing w:after="0"/>
        <w:ind w:right="1229"/>
      </w:pPr>
      <w:r>
        <w:t>.data:0040897C                 db    0</w:t>
      </w:r>
    </w:p>
    <w:p w14:paraId="18C14C5F" w14:textId="77777777" w:rsidR="00435C7A" w:rsidRDefault="00435C7A" w:rsidP="00435C7A">
      <w:pPr>
        <w:spacing w:after="0"/>
        <w:ind w:right="1229"/>
      </w:pPr>
      <w:r>
        <w:t>.data:0040897D                 db    0</w:t>
      </w:r>
    </w:p>
    <w:p w14:paraId="4A9B919B" w14:textId="77777777" w:rsidR="00435C7A" w:rsidRDefault="00435C7A" w:rsidP="00435C7A">
      <w:pPr>
        <w:spacing w:after="0"/>
        <w:ind w:right="1229"/>
      </w:pPr>
      <w:r>
        <w:t>.data:0040897E                 db    0</w:t>
      </w:r>
    </w:p>
    <w:p w14:paraId="4D2DD0E2" w14:textId="77777777" w:rsidR="00435C7A" w:rsidRDefault="00435C7A" w:rsidP="00435C7A">
      <w:pPr>
        <w:spacing w:after="0"/>
        <w:ind w:right="1229"/>
      </w:pPr>
      <w:r>
        <w:t>.data:0040897F                 db    0</w:t>
      </w:r>
    </w:p>
    <w:p w14:paraId="71B34551" w14:textId="77777777" w:rsidR="00435C7A" w:rsidRDefault="00435C7A" w:rsidP="00435C7A">
      <w:pPr>
        <w:spacing w:after="0"/>
        <w:ind w:right="1229"/>
      </w:pPr>
      <w:r>
        <w:t>.data:00408980                 db    0</w:t>
      </w:r>
    </w:p>
    <w:p w14:paraId="05771EC1" w14:textId="77777777" w:rsidR="00435C7A" w:rsidRDefault="00435C7A" w:rsidP="00435C7A">
      <w:pPr>
        <w:spacing w:after="0"/>
        <w:ind w:right="1229"/>
      </w:pPr>
      <w:r>
        <w:t>.data:00408981                 db    0</w:t>
      </w:r>
    </w:p>
    <w:p w14:paraId="45E37C00" w14:textId="77777777" w:rsidR="00435C7A" w:rsidRDefault="00435C7A" w:rsidP="00435C7A">
      <w:pPr>
        <w:spacing w:after="0"/>
        <w:ind w:right="1229"/>
      </w:pPr>
      <w:r>
        <w:t>.data:00408982                 db    0</w:t>
      </w:r>
    </w:p>
    <w:p w14:paraId="4318D415" w14:textId="77777777" w:rsidR="00435C7A" w:rsidRDefault="00435C7A" w:rsidP="00435C7A">
      <w:pPr>
        <w:spacing w:after="0"/>
        <w:ind w:right="1229"/>
      </w:pPr>
      <w:r>
        <w:t>.data:00408983                 db    0</w:t>
      </w:r>
    </w:p>
    <w:p w14:paraId="2A8CF96E" w14:textId="77777777" w:rsidR="00435C7A" w:rsidRDefault="00435C7A" w:rsidP="00435C7A">
      <w:pPr>
        <w:spacing w:after="0"/>
        <w:ind w:right="1229"/>
      </w:pPr>
      <w:r>
        <w:t>.data:00408984                 db    0</w:t>
      </w:r>
    </w:p>
    <w:p w14:paraId="7D49B598" w14:textId="77777777" w:rsidR="00435C7A" w:rsidRDefault="00435C7A" w:rsidP="00435C7A">
      <w:pPr>
        <w:spacing w:after="0"/>
        <w:ind w:right="1229"/>
      </w:pPr>
      <w:r>
        <w:t>.data:00408985                 db    0</w:t>
      </w:r>
    </w:p>
    <w:p w14:paraId="0FC870BF" w14:textId="77777777" w:rsidR="00435C7A" w:rsidRDefault="00435C7A" w:rsidP="00435C7A">
      <w:pPr>
        <w:spacing w:after="0"/>
        <w:ind w:right="1229"/>
      </w:pPr>
      <w:r>
        <w:t>.data:00408986                 db    0</w:t>
      </w:r>
    </w:p>
    <w:p w14:paraId="179A11DA" w14:textId="77777777" w:rsidR="00435C7A" w:rsidRDefault="00435C7A" w:rsidP="00435C7A">
      <w:pPr>
        <w:spacing w:after="0"/>
        <w:ind w:right="1229"/>
      </w:pPr>
      <w:r>
        <w:t>.data:00408987                 db    0</w:t>
      </w:r>
    </w:p>
    <w:p w14:paraId="0CAB9018" w14:textId="77777777" w:rsidR="00435C7A" w:rsidRDefault="00435C7A" w:rsidP="00435C7A">
      <w:pPr>
        <w:spacing w:after="0"/>
        <w:ind w:right="1229"/>
      </w:pPr>
      <w:r>
        <w:t>.data:00408988                 db    0</w:t>
      </w:r>
    </w:p>
    <w:p w14:paraId="2CC3AF87" w14:textId="77777777" w:rsidR="00435C7A" w:rsidRDefault="00435C7A" w:rsidP="00435C7A">
      <w:pPr>
        <w:spacing w:after="0"/>
        <w:ind w:right="1229"/>
      </w:pPr>
      <w:r>
        <w:t>.data:00408989                 db    0</w:t>
      </w:r>
    </w:p>
    <w:p w14:paraId="6A319A78" w14:textId="77777777" w:rsidR="00435C7A" w:rsidRDefault="00435C7A" w:rsidP="00435C7A">
      <w:pPr>
        <w:spacing w:after="0"/>
        <w:ind w:right="1229"/>
      </w:pPr>
      <w:r>
        <w:t>.data:0040898A                 db    0</w:t>
      </w:r>
    </w:p>
    <w:p w14:paraId="0BFFD1ED" w14:textId="77777777" w:rsidR="00435C7A" w:rsidRDefault="00435C7A" w:rsidP="00435C7A">
      <w:pPr>
        <w:spacing w:after="0"/>
        <w:ind w:right="1229"/>
      </w:pPr>
      <w:r>
        <w:t>.data:0040898B                 db    0</w:t>
      </w:r>
    </w:p>
    <w:p w14:paraId="70252CE3" w14:textId="77777777" w:rsidR="00435C7A" w:rsidRDefault="00435C7A" w:rsidP="00435C7A">
      <w:pPr>
        <w:spacing w:after="0"/>
        <w:ind w:right="1229"/>
      </w:pPr>
      <w:r>
        <w:t>.data:0040898C                 db    0</w:t>
      </w:r>
    </w:p>
    <w:p w14:paraId="5D37FEB8" w14:textId="77777777" w:rsidR="00435C7A" w:rsidRDefault="00435C7A" w:rsidP="00435C7A">
      <w:pPr>
        <w:spacing w:after="0"/>
        <w:ind w:right="1229"/>
      </w:pPr>
      <w:r>
        <w:t>.data:0040898D                 db    0</w:t>
      </w:r>
    </w:p>
    <w:p w14:paraId="4833B53B" w14:textId="77777777" w:rsidR="00435C7A" w:rsidRDefault="00435C7A" w:rsidP="00435C7A">
      <w:pPr>
        <w:spacing w:after="0"/>
        <w:ind w:right="1229"/>
      </w:pPr>
      <w:r>
        <w:t>.data:0040898E                 db    0</w:t>
      </w:r>
    </w:p>
    <w:p w14:paraId="02BC70DA" w14:textId="77777777" w:rsidR="00435C7A" w:rsidRDefault="00435C7A" w:rsidP="00435C7A">
      <w:pPr>
        <w:spacing w:after="0"/>
        <w:ind w:right="1229"/>
      </w:pPr>
      <w:r>
        <w:t>.data:0040898F                 db    0</w:t>
      </w:r>
    </w:p>
    <w:p w14:paraId="12421B90" w14:textId="77777777" w:rsidR="00435C7A" w:rsidRDefault="00435C7A" w:rsidP="00435C7A">
      <w:pPr>
        <w:spacing w:after="0"/>
        <w:ind w:right="1229"/>
      </w:pPr>
      <w:r>
        <w:t>.data:00408990                 db    0</w:t>
      </w:r>
    </w:p>
    <w:p w14:paraId="0D2817EB" w14:textId="77777777" w:rsidR="00435C7A" w:rsidRDefault="00435C7A" w:rsidP="00435C7A">
      <w:pPr>
        <w:spacing w:after="0"/>
        <w:ind w:right="1229"/>
      </w:pPr>
      <w:r>
        <w:t>.data:00408991                 db    0</w:t>
      </w:r>
    </w:p>
    <w:p w14:paraId="562A4A1E" w14:textId="77777777" w:rsidR="00435C7A" w:rsidRDefault="00435C7A" w:rsidP="00435C7A">
      <w:pPr>
        <w:spacing w:after="0"/>
        <w:ind w:right="1229"/>
      </w:pPr>
      <w:r>
        <w:t>.data:00408992                 db    0</w:t>
      </w:r>
    </w:p>
    <w:p w14:paraId="2F6A4022" w14:textId="77777777" w:rsidR="00435C7A" w:rsidRDefault="00435C7A" w:rsidP="00435C7A">
      <w:pPr>
        <w:spacing w:after="0"/>
        <w:ind w:right="1229"/>
      </w:pPr>
      <w:r>
        <w:t>.data:00408993                 db    0</w:t>
      </w:r>
    </w:p>
    <w:p w14:paraId="1A2B2D06" w14:textId="77777777" w:rsidR="00435C7A" w:rsidRDefault="00435C7A" w:rsidP="00435C7A">
      <w:pPr>
        <w:spacing w:after="0"/>
        <w:ind w:right="1229"/>
      </w:pPr>
      <w:r>
        <w:t>.data:00408994                 db    0</w:t>
      </w:r>
    </w:p>
    <w:p w14:paraId="056AFC66" w14:textId="77777777" w:rsidR="00435C7A" w:rsidRDefault="00435C7A" w:rsidP="00435C7A">
      <w:pPr>
        <w:spacing w:after="0"/>
        <w:ind w:right="1229"/>
      </w:pPr>
      <w:r>
        <w:t>.data:00408995                 db    0</w:t>
      </w:r>
    </w:p>
    <w:p w14:paraId="746197E3" w14:textId="77777777" w:rsidR="00435C7A" w:rsidRDefault="00435C7A" w:rsidP="00435C7A">
      <w:pPr>
        <w:spacing w:after="0"/>
        <w:ind w:right="1229"/>
      </w:pPr>
      <w:r>
        <w:lastRenderedPageBreak/>
        <w:t>.data:00408996                 db    0</w:t>
      </w:r>
    </w:p>
    <w:p w14:paraId="5F0CE091" w14:textId="77777777" w:rsidR="00435C7A" w:rsidRDefault="00435C7A" w:rsidP="00435C7A">
      <w:pPr>
        <w:spacing w:after="0"/>
        <w:ind w:right="1229"/>
      </w:pPr>
      <w:r>
        <w:t>.data:00408997                 db    0</w:t>
      </w:r>
    </w:p>
    <w:p w14:paraId="0C0FF352" w14:textId="77777777" w:rsidR="00435C7A" w:rsidRDefault="00435C7A" w:rsidP="00435C7A">
      <w:pPr>
        <w:spacing w:after="0"/>
        <w:ind w:right="1229"/>
      </w:pPr>
      <w:r>
        <w:t>.data:00408998                 db    0</w:t>
      </w:r>
    </w:p>
    <w:p w14:paraId="5AF63FB1" w14:textId="77777777" w:rsidR="00435C7A" w:rsidRDefault="00435C7A" w:rsidP="00435C7A">
      <w:pPr>
        <w:spacing w:after="0"/>
        <w:ind w:right="1229"/>
      </w:pPr>
      <w:r>
        <w:t>.data:00408999                 db    0</w:t>
      </w:r>
    </w:p>
    <w:p w14:paraId="33F65E44" w14:textId="77777777" w:rsidR="00435C7A" w:rsidRDefault="00435C7A" w:rsidP="00435C7A">
      <w:pPr>
        <w:spacing w:after="0"/>
        <w:ind w:right="1229"/>
      </w:pPr>
      <w:r>
        <w:t>.data:0040899A                 db    0</w:t>
      </w:r>
    </w:p>
    <w:p w14:paraId="0D8B1EF0" w14:textId="77777777" w:rsidR="00435C7A" w:rsidRDefault="00435C7A" w:rsidP="00435C7A">
      <w:pPr>
        <w:spacing w:after="0"/>
        <w:ind w:right="1229"/>
      </w:pPr>
      <w:r>
        <w:t>.data:0040899B                 db    0</w:t>
      </w:r>
    </w:p>
    <w:p w14:paraId="2D2E9490" w14:textId="77777777" w:rsidR="00435C7A" w:rsidRDefault="00435C7A" w:rsidP="00435C7A">
      <w:pPr>
        <w:spacing w:after="0"/>
        <w:ind w:right="1229"/>
      </w:pPr>
      <w:r>
        <w:t>.data:0040899C                 db    0</w:t>
      </w:r>
    </w:p>
    <w:p w14:paraId="6F0614B4" w14:textId="77777777" w:rsidR="00435C7A" w:rsidRDefault="00435C7A" w:rsidP="00435C7A">
      <w:pPr>
        <w:spacing w:after="0"/>
        <w:ind w:right="1229"/>
      </w:pPr>
      <w:r>
        <w:t>.data:0040899D                 db    0</w:t>
      </w:r>
    </w:p>
    <w:p w14:paraId="575526AA" w14:textId="77777777" w:rsidR="00435C7A" w:rsidRDefault="00435C7A" w:rsidP="00435C7A">
      <w:pPr>
        <w:spacing w:after="0"/>
        <w:ind w:right="1229"/>
      </w:pPr>
      <w:r>
        <w:t>.data:0040899E                 db    0</w:t>
      </w:r>
    </w:p>
    <w:p w14:paraId="78B92989" w14:textId="77777777" w:rsidR="00435C7A" w:rsidRDefault="00435C7A" w:rsidP="00435C7A">
      <w:pPr>
        <w:spacing w:after="0"/>
        <w:ind w:right="1229"/>
      </w:pPr>
      <w:r>
        <w:t>.data:0040899F                 db    0</w:t>
      </w:r>
    </w:p>
    <w:p w14:paraId="727B6E8B" w14:textId="77777777" w:rsidR="00435C7A" w:rsidRDefault="00435C7A" w:rsidP="00435C7A">
      <w:pPr>
        <w:spacing w:after="0"/>
        <w:ind w:right="1229"/>
      </w:pPr>
      <w:r>
        <w:t>.data:004089A0                 db    0</w:t>
      </w:r>
    </w:p>
    <w:p w14:paraId="044CBB6B" w14:textId="77777777" w:rsidR="00435C7A" w:rsidRDefault="00435C7A" w:rsidP="00435C7A">
      <w:pPr>
        <w:spacing w:after="0"/>
        <w:ind w:right="1229"/>
      </w:pPr>
      <w:r>
        <w:t>.data:004089A1                 db    0</w:t>
      </w:r>
    </w:p>
    <w:p w14:paraId="0EBEA129" w14:textId="77777777" w:rsidR="00435C7A" w:rsidRDefault="00435C7A" w:rsidP="00435C7A">
      <w:pPr>
        <w:spacing w:after="0"/>
        <w:ind w:right="1229"/>
      </w:pPr>
      <w:r>
        <w:t>.data:004089A2                 db    0</w:t>
      </w:r>
    </w:p>
    <w:p w14:paraId="42395898" w14:textId="77777777" w:rsidR="00435C7A" w:rsidRDefault="00435C7A" w:rsidP="00435C7A">
      <w:pPr>
        <w:spacing w:after="0"/>
        <w:ind w:right="1229"/>
      </w:pPr>
      <w:r>
        <w:t>.data:004089A3                 db    0</w:t>
      </w:r>
    </w:p>
    <w:p w14:paraId="2D0889A0" w14:textId="77777777" w:rsidR="00435C7A" w:rsidRDefault="00435C7A" w:rsidP="00435C7A">
      <w:pPr>
        <w:spacing w:after="0"/>
        <w:ind w:right="1229"/>
      </w:pPr>
      <w:r>
        <w:t>.data:004089A4                 db    0</w:t>
      </w:r>
    </w:p>
    <w:p w14:paraId="3B9480C3" w14:textId="77777777" w:rsidR="00435C7A" w:rsidRDefault="00435C7A" w:rsidP="00435C7A">
      <w:pPr>
        <w:spacing w:after="0"/>
        <w:ind w:right="1229"/>
      </w:pPr>
      <w:r>
        <w:t>.data:004089A5                 db    0</w:t>
      </w:r>
    </w:p>
    <w:p w14:paraId="4B1C972D" w14:textId="77777777" w:rsidR="00435C7A" w:rsidRDefault="00435C7A" w:rsidP="00435C7A">
      <w:pPr>
        <w:spacing w:after="0"/>
        <w:ind w:right="1229"/>
      </w:pPr>
      <w:r>
        <w:t>.data:004089A6                 db    0</w:t>
      </w:r>
    </w:p>
    <w:p w14:paraId="22E06720" w14:textId="77777777" w:rsidR="00435C7A" w:rsidRDefault="00435C7A" w:rsidP="00435C7A">
      <w:pPr>
        <w:spacing w:after="0"/>
        <w:ind w:right="1229"/>
      </w:pPr>
      <w:r>
        <w:t>.data:004089A7                 db    0</w:t>
      </w:r>
    </w:p>
    <w:p w14:paraId="15E0FEEF" w14:textId="77777777" w:rsidR="00435C7A" w:rsidRDefault="00435C7A" w:rsidP="00435C7A">
      <w:pPr>
        <w:spacing w:after="0"/>
        <w:ind w:right="1229"/>
      </w:pPr>
      <w:r>
        <w:t>.data:004089A8                 db    0</w:t>
      </w:r>
    </w:p>
    <w:p w14:paraId="73A0D529" w14:textId="77777777" w:rsidR="00435C7A" w:rsidRDefault="00435C7A" w:rsidP="00435C7A">
      <w:pPr>
        <w:spacing w:after="0"/>
        <w:ind w:right="1229"/>
      </w:pPr>
      <w:r>
        <w:t>.data:004089A9                 db    0</w:t>
      </w:r>
    </w:p>
    <w:p w14:paraId="7C1E8AE4" w14:textId="77777777" w:rsidR="00435C7A" w:rsidRDefault="00435C7A" w:rsidP="00435C7A">
      <w:pPr>
        <w:spacing w:after="0"/>
        <w:ind w:right="1229"/>
      </w:pPr>
      <w:r>
        <w:t>.data:004089AA                 db    0</w:t>
      </w:r>
    </w:p>
    <w:p w14:paraId="3AC3368D" w14:textId="77777777" w:rsidR="00435C7A" w:rsidRDefault="00435C7A" w:rsidP="00435C7A">
      <w:pPr>
        <w:spacing w:after="0"/>
        <w:ind w:right="1229"/>
      </w:pPr>
      <w:r>
        <w:t>.data:004089AB                 db    0</w:t>
      </w:r>
    </w:p>
    <w:p w14:paraId="6E10A473" w14:textId="77777777" w:rsidR="00435C7A" w:rsidRDefault="00435C7A" w:rsidP="00435C7A">
      <w:pPr>
        <w:spacing w:after="0"/>
        <w:ind w:right="1229"/>
      </w:pPr>
      <w:r>
        <w:t>.data:004089AC                 db    0</w:t>
      </w:r>
    </w:p>
    <w:p w14:paraId="0F81B8D5" w14:textId="77777777" w:rsidR="00435C7A" w:rsidRDefault="00435C7A" w:rsidP="00435C7A">
      <w:pPr>
        <w:spacing w:after="0"/>
        <w:ind w:right="1229"/>
      </w:pPr>
      <w:r>
        <w:t>.data:004089AD                 db    0</w:t>
      </w:r>
    </w:p>
    <w:p w14:paraId="7E9C69F7" w14:textId="77777777" w:rsidR="00435C7A" w:rsidRDefault="00435C7A" w:rsidP="00435C7A">
      <w:pPr>
        <w:spacing w:after="0"/>
        <w:ind w:right="1229"/>
      </w:pPr>
      <w:r>
        <w:t>.data:004089AE                 db    0</w:t>
      </w:r>
    </w:p>
    <w:p w14:paraId="519A1779" w14:textId="77777777" w:rsidR="00435C7A" w:rsidRDefault="00435C7A" w:rsidP="00435C7A">
      <w:pPr>
        <w:spacing w:after="0"/>
        <w:ind w:right="1229"/>
      </w:pPr>
      <w:r>
        <w:t>.data:004089AF                 db    0</w:t>
      </w:r>
    </w:p>
    <w:p w14:paraId="1F8368C8" w14:textId="77777777" w:rsidR="00435C7A" w:rsidRDefault="00435C7A" w:rsidP="00435C7A">
      <w:pPr>
        <w:spacing w:after="0"/>
        <w:ind w:right="1229"/>
      </w:pPr>
      <w:r>
        <w:t>.data:004089B0                 db    0</w:t>
      </w:r>
    </w:p>
    <w:p w14:paraId="0F5782BF" w14:textId="77777777" w:rsidR="00435C7A" w:rsidRDefault="00435C7A" w:rsidP="00435C7A">
      <w:pPr>
        <w:spacing w:after="0"/>
        <w:ind w:right="1229"/>
      </w:pPr>
      <w:r>
        <w:t>.data:004089B1                 db    0</w:t>
      </w:r>
    </w:p>
    <w:p w14:paraId="2B3F94CE" w14:textId="77777777" w:rsidR="00435C7A" w:rsidRDefault="00435C7A" w:rsidP="00435C7A">
      <w:pPr>
        <w:spacing w:after="0"/>
        <w:ind w:right="1229"/>
      </w:pPr>
      <w:r>
        <w:t>.data:004089B2                 db    0</w:t>
      </w:r>
    </w:p>
    <w:p w14:paraId="413C7E40" w14:textId="77777777" w:rsidR="00435C7A" w:rsidRDefault="00435C7A" w:rsidP="00435C7A">
      <w:pPr>
        <w:spacing w:after="0"/>
        <w:ind w:right="1229"/>
      </w:pPr>
      <w:r>
        <w:t>.data:004089B3                 db    0</w:t>
      </w:r>
    </w:p>
    <w:p w14:paraId="48C427CE" w14:textId="77777777" w:rsidR="00435C7A" w:rsidRDefault="00435C7A" w:rsidP="00435C7A">
      <w:pPr>
        <w:spacing w:after="0"/>
        <w:ind w:right="1229"/>
      </w:pPr>
      <w:r>
        <w:t>.data:004089B4                 db    0</w:t>
      </w:r>
    </w:p>
    <w:p w14:paraId="2837D969" w14:textId="77777777" w:rsidR="00435C7A" w:rsidRDefault="00435C7A" w:rsidP="00435C7A">
      <w:pPr>
        <w:spacing w:after="0"/>
        <w:ind w:right="1229"/>
      </w:pPr>
      <w:r>
        <w:t>.data:004089B5                 db    0</w:t>
      </w:r>
    </w:p>
    <w:p w14:paraId="019C673E" w14:textId="77777777" w:rsidR="00435C7A" w:rsidRDefault="00435C7A" w:rsidP="00435C7A">
      <w:pPr>
        <w:spacing w:after="0"/>
        <w:ind w:right="1229"/>
      </w:pPr>
      <w:r>
        <w:t>.data:004089B6                 db    0</w:t>
      </w:r>
    </w:p>
    <w:p w14:paraId="68315DAF" w14:textId="77777777" w:rsidR="00435C7A" w:rsidRDefault="00435C7A" w:rsidP="00435C7A">
      <w:pPr>
        <w:spacing w:after="0"/>
        <w:ind w:right="1229"/>
      </w:pPr>
      <w:r>
        <w:t>.data:004089B7                 db    0</w:t>
      </w:r>
    </w:p>
    <w:p w14:paraId="48E3EA33" w14:textId="77777777" w:rsidR="00435C7A" w:rsidRDefault="00435C7A" w:rsidP="00435C7A">
      <w:pPr>
        <w:spacing w:after="0"/>
        <w:ind w:right="1229"/>
      </w:pPr>
      <w:r>
        <w:t>.data:004089B8                 db    0</w:t>
      </w:r>
    </w:p>
    <w:p w14:paraId="6A9C93D8" w14:textId="77777777" w:rsidR="00435C7A" w:rsidRDefault="00435C7A" w:rsidP="00435C7A">
      <w:pPr>
        <w:spacing w:after="0"/>
        <w:ind w:right="1229"/>
      </w:pPr>
      <w:r>
        <w:t>.data:004089B9                 db    0</w:t>
      </w:r>
    </w:p>
    <w:p w14:paraId="13E0C633" w14:textId="77777777" w:rsidR="00435C7A" w:rsidRDefault="00435C7A" w:rsidP="00435C7A">
      <w:pPr>
        <w:spacing w:after="0"/>
        <w:ind w:right="1229"/>
      </w:pPr>
      <w:r>
        <w:t>.data:004089BA                 db    0</w:t>
      </w:r>
    </w:p>
    <w:p w14:paraId="31204841" w14:textId="77777777" w:rsidR="00435C7A" w:rsidRDefault="00435C7A" w:rsidP="00435C7A">
      <w:pPr>
        <w:spacing w:after="0"/>
        <w:ind w:right="1229"/>
      </w:pPr>
      <w:r>
        <w:t>.data:004089BB                 db    0</w:t>
      </w:r>
    </w:p>
    <w:p w14:paraId="3E80A228" w14:textId="77777777" w:rsidR="00435C7A" w:rsidRDefault="00435C7A" w:rsidP="00435C7A">
      <w:pPr>
        <w:spacing w:after="0"/>
        <w:ind w:right="1229"/>
      </w:pPr>
      <w:r>
        <w:t>.data:004089BC                 db    0</w:t>
      </w:r>
    </w:p>
    <w:p w14:paraId="67D9A960" w14:textId="77777777" w:rsidR="00435C7A" w:rsidRDefault="00435C7A" w:rsidP="00435C7A">
      <w:pPr>
        <w:spacing w:after="0"/>
        <w:ind w:right="1229"/>
      </w:pPr>
      <w:r>
        <w:t>.data:004089BD                 db    0</w:t>
      </w:r>
    </w:p>
    <w:p w14:paraId="2443C7B4" w14:textId="77777777" w:rsidR="00435C7A" w:rsidRDefault="00435C7A" w:rsidP="00435C7A">
      <w:pPr>
        <w:spacing w:after="0"/>
        <w:ind w:right="1229"/>
      </w:pPr>
      <w:r>
        <w:t>.data:004089BE                 db    0</w:t>
      </w:r>
    </w:p>
    <w:p w14:paraId="57511995" w14:textId="77777777" w:rsidR="00435C7A" w:rsidRDefault="00435C7A" w:rsidP="00435C7A">
      <w:pPr>
        <w:spacing w:after="0"/>
        <w:ind w:right="1229"/>
      </w:pPr>
      <w:r>
        <w:t>.data:004089BF                 db    0</w:t>
      </w:r>
    </w:p>
    <w:p w14:paraId="5D4F571F" w14:textId="77777777" w:rsidR="00435C7A" w:rsidRDefault="00435C7A" w:rsidP="00435C7A">
      <w:pPr>
        <w:spacing w:after="0"/>
        <w:ind w:right="1229"/>
      </w:pPr>
      <w:r>
        <w:t>.data:004089C0                 db    0</w:t>
      </w:r>
    </w:p>
    <w:p w14:paraId="47CE32FA" w14:textId="77777777" w:rsidR="00435C7A" w:rsidRDefault="00435C7A" w:rsidP="00435C7A">
      <w:pPr>
        <w:spacing w:after="0"/>
        <w:ind w:right="1229"/>
      </w:pPr>
      <w:r>
        <w:t>.data:004089C1                 db    0</w:t>
      </w:r>
    </w:p>
    <w:p w14:paraId="4C867E2E" w14:textId="77777777" w:rsidR="00435C7A" w:rsidRDefault="00435C7A" w:rsidP="00435C7A">
      <w:pPr>
        <w:spacing w:after="0"/>
        <w:ind w:right="1229"/>
      </w:pPr>
      <w:r>
        <w:lastRenderedPageBreak/>
        <w:t>.data:004089C2                 db    0</w:t>
      </w:r>
    </w:p>
    <w:p w14:paraId="5EA390FD" w14:textId="77777777" w:rsidR="00435C7A" w:rsidRDefault="00435C7A" w:rsidP="00435C7A">
      <w:pPr>
        <w:spacing w:after="0"/>
        <w:ind w:right="1229"/>
      </w:pPr>
      <w:r>
        <w:t>.data:004089C3                 db    0</w:t>
      </w:r>
    </w:p>
    <w:p w14:paraId="43FE116D" w14:textId="77777777" w:rsidR="00435C7A" w:rsidRDefault="00435C7A" w:rsidP="00435C7A">
      <w:pPr>
        <w:spacing w:after="0"/>
        <w:ind w:right="1229"/>
      </w:pPr>
      <w:r>
        <w:t>.data:004089C4                 db    0</w:t>
      </w:r>
    </w:p>
    <w:p w14:paraId="04EF626F" w14:textId="77777777" w:rsidR="00435C7A" w:rsidRDefault="00435C7A" w:rsidP="00435C7A">
      <w:pPr>
        <w:spacing w:after="0"/>
        <w:ind w:right="1229"/>
      </w:pPr>
      <w:r>
        <w:t>.data:004089C5                 db    0</w:t>
      </w:r>
    </w:p>
    <w:p w14:paraId="6E9FFC03" w14:textId="77777777" w:rsidR="00435C7A" w:rsidRDefault="00435C7A" w:rsidP="00435C7A">
      <w:pPr>
        <w:spacing w:after="0"/>
        <w:ind w:right="1229"/>
      </w:pPr>
      <w:r>
        <w:t>.data:004089C6                 db    0</w:t>
      </w:r>
    </w:p>
    <w:p w14:paraId="0A93E811" w14:textId="77777777" w:rsidR="00435C7A" w:rsidRDefault="00435C7A" w:rsidP="00435C7A">
      <w:pPr>
        <w:spacing w:after="0"/>
        <w:ind w:right="1229"/>
      </w:pPr>
      <w:r>
        <w:t>.data:004089C7                 db    0</w:t>
      </w:r>
    </w:p>
    <w:p w14:paraId="673A9A15" w14:textId="77777777" w:rsidR="00435C7A" w:rsidRDefault="00435C7A" w:rsidP="00435C7A">
      <w:pPr>
        <w:spacing w:after="0"/>
        <w:ind w:right="1229"/>
      </w:pPr>
      <w:r>
        <w:t>.data:004089C8                 db    0</w:t>
      </w:r>
    </w:p>
    <w:p w14:paraId="4E360386" w14:textId="77777777" w:rsidR="00435C7A" w:rsidRDefault="00435C7A" w:rsidP="00435C7A">
      <w:pPr>
        <w:spacing w:after="0"/>
        <w:ind w:right="1229"/>
      </w:pPr>
      <w:r>
        <w:t>.data:004089C9                 db    0</w:t>
      </w:r>
    </w:p>
    <w:p w14:paraId="09321B1A" w14:textId="77777777" w:rsidR="00435C7A" w:rsidRDefault="00435C7A" w:rsidP="00435C7A">
      <w:pPr>
        <w:spacing w:after="0"/>
        <w:ind w:right="1229"/>
      </w:pPr>
      <w:r>
        <w:t>.data:004089CA                 db    0</w:t>
      </w:r>
    </w:p>
    <w:p w14:paraId="62466BBE" w14:textId="77777777" w:rsidR="00435C7A" w:rsidRDefault="00435C7A" w:rsidP="00435C7A">
      <w:pPr>
        <w:spacing w:after="0"/>
        <w:ind w:right="1229"/>
      </w:pPr>
      <w:r>
        <w:t>.data:004089CB                 db    0</w:t>
      </w:r>
    </w:p>
    <w:p w14:paraId="42A033D0" w14:textId="77777777" w:rsidR="00435C7A" w:rsidRDefault="00435C7A" w:rsidP="00435C7A">
      <w:pPr>
        <w:spacing w:after="0"/>
        <w:ind w:right="1229"/>
      </w:pPr>
      <w:r>
        <w:t>.data:004089CC                 db    0</w:t>
      </w:r>
    </w:p>
    <w:p w14:paraId="16F07999" w14:textId="77777777" w:rsidR="00435C7A" w:rsidRDefault="00435C7A" w:rsidP="00435C7A">
      <w:pPr>
        <w:spacing w:after="0"/>
        <w:ind w:right="1229"/>
      </w:pPr>
      <w:r>
        <w:t>.data:004089CD                 db    0</w:t>
      </w:r>
    </w:p>
    <w:p w14:paraId="22759D8D" w14:textId="77777777" w:rsidR="00435C7A" w:rsidRDefault="00435C7A" w:rsidP="00435C7A">
      <w:pPr>
        <w:spacing w:after="0"/>
        <w:ind w:right="1229"/>
      </w:pPr>
      <w:r>
        <w:t>.data:004089CE                 db    0</w:t>
      </w:r>
    </w:p>
    <w:p w14:paraId="152A0231" w14:textId="77777777" w:rsidR="00435C7A" w:rsidRDefault="00435C7A" w:rsidP="00435C7A">
      <w:pPr>
        <w:spacing w:after="0"/>
        <w:ind w:right="1229"/>
      </w:pPr>
      <w:r>
        <w:t>.data:004089CF                 db    0</w:t>
      </w:r>
    </w:p>
    <w:p w14:paraId="07A2CEB9" w14:textId="77777777" w:rsidR="00435C7A" w:rsidRDefault="00435C7A" w:rsidP="00435C7A">
      <w:pPr>
        <w:spacing w:after="0"/>
        <w:ind w:right="1229"/>
      </w:pPr>
      <w:r>
        <w:t>.data:004089D0                 db    0</w:t>
      </w:r>
    </w:p>
    <w:p w14:paraId="0BE1362C" w14:textId="77777777" w:rsidR="00435C7A" w:rsidRDefault="00435C7A" w:rsidP="00435C7A">
      <w:pPr>
        <w:spacing w:after="0"/>
        <w:ind w:right="1229"/>
      </w:pPr>
      <w:r>
        <w:t>.data:004089D1                 db    0</w:t>
      </w:r>
    </w:p>
    <w:p w14:paraId="59E7FAD8" w14:textId="77777777" w:rsidR="00435C7A" w:rsidRDefault="00435C7A" w:rsidP="00435C7A">
      <w:pPr>
        <w:spacing w:after="0"/>
        <w:ind w:right="1229"/>
      </w:pPr>
      <w:r>
        <w:t>.data:004089D2                 db    0</w:t>
      </w:r>
    </w:p>
    <w:p w14:paraId="338F0789" w14:textId="77777777" w:rsidR="00435C7A" w:rsidRDefault="00435C7A" w:rsidP="00435C7A">
      <w:pPr>
        <w:spacing w:after="0"/>
        <w:ind w:right="1229"/>
      </w:pPr>
      <w:r>
        <w:t>.data:004089D3                 db    0</w:t>
      </w:r>
    </w:p>
    <w:p w14:paraId="1120EF29" w14:textId="77777777" w:rsidR="00435C7A" w:rsidRDefault="00435C7A" w:rsidP="00435C7A">
      <w:pPr>
        <w:spacing w:after="0"/>
        <w:ind w:right="1229"/>
      </w:pPr>
      <w:r>
        <w:t>.data:004089D4                 db    0</w:t>
      </w:r>
    </w:p>
    <w:p w14:paraId="3783A9F3" w14:textId="77777777" w:rsidR="00435C7A" w:rsidRDefault="00435C7A" w:rsidP="00435C7A">
      <w:pPr>
        <w:spacing w:after="0"/>
        <w:ind w:right="1229"/>
      </w:pPr>
      <w:r>
        <w:t>.data:004089D5                 db    0</w:t>
      </w:r>
    </w:p>
    <w:p w14:paraId="511B8FA4" w14:textId="77777777" w:rsidR="00435C7A" w:rsidRDefault="00435C7A" w:rsidP="00435C7A">
      <w:pPr>
        <w:spacing w:after="0"/>
        <w:ind w:right="1229"/>
      </w:pPr>
      <w:r>
        <w:t>.data:004089D6                 db    0</w:t>
      </w:r>
    </w:p>
    <w:p w14:paraId="2962618B" w14:textId="77777777" w:rsidR="00435C7A" w:rsidRDefault="00435C7A" w:rsidP="00435C7A">
      <w:pPr>
        <w:spacing w:after="0"/>
        <w:ind w:right="1229"/>
      </w:pPr>
      <w:r>
        <w:t>.data:004089D7                 db    0</w:t>
      </w:r>
    </w:p>
    <w:p w14:paraId="3E44D89A" w14:textId="77777777" w:rsidR="00435C7A" w:rsidRDefault="00435C7A" w:rsidP="00435C7A">
      <w:pPr>
        <w:spacing w:after="0"/>
        <w:ind w:right="1229"/>
      </w:pPr>
      <w:r>
        <w:t>.data:004089D8                 db    0</w:t>
      </w:r>
    </w:p>
    <w:p w14:paraId="7236743E" w14:textId="77777777" w:rsidR="00435C7A" w:rsidRDefault="00435C7A" w:rsidP="00435C7A">
      <w:pPr>
        <w:spacing w:after="0"/>
        <w:ind w:right="1229"/>
      </w:pPr>
      <w:r>
        <w:t>.data:004089D9                 db    0</w:t>
      </w:r>
    </w:p>
    <w:p w14:paraId="2E1668BC" w14:textId="77777777" w:rsidR="00435C7A" w:rsidRDefault="00435C7A" w:rsidP="00435C7A">
      <w:pPr>
        <w:spacing w:after="0"/>
        <w:ind w:right="1229"/>
      </w:pPr>
      <w:r>
        <w:t>.data:004089DA                 db    0</w:t>
      </w:r>
    </w:p>
    <w:p w14:paraId="2CBCB1AA" w14:textId="77777777" w:rsidR="00435C7A" w:rsidRDefault="00435C7A" w:rsidP="00435C7A">
      <w:pPr>
        <w:spacing w:after="0"/>
        <w:ind w:right="1229"/>
      </w:pPr>
      <w:r>
        <w:t>.data:004089DB                 db    0</w:t>
      </w:r>
    </w:p>
    <w:p w14:paraId="5DF89787" w14:textId="77777777" w:rsidR="00435C7A" w:rsidRDefault="00435C7A" w:rsidP="00435C7A">
      <w:pPr>
        <w:spacing w:after="0"/>
        <w:ind w:right="1229"/>
      </w:pPr>
      <w:r>
        <w:t>.data:004089DC                 db    0</w:t>
      </w:r>
    </w:p>
    <w:p w14:paraId="24DA0EE7" w14:textId="77777777" w:rsidR="00435C7A" w:rsidRDefault="00435C7A" w:rsidP="00435C7A">
      <w:pPr>
        <w:spacing w:after="0"/>
        <w:ind w:right="1229"/>
      </w:pPr>
      <w:r>
        <w:t>.data:004089DD                 db    0</w:t>
      </w:r>
    </w:p>
    <w:p w14:paraId="5C7A8D3B" w14:textId="77777777" w:rsidR="00435C7A" w:rsidRDefault="00435C7A" w:rsidP="00435C7A">
      <w:pPr>
        <w:spacing w:after="0"/>
        <w:ind w:right="1229"/>
      </w:pPr>
      <w:r>
        <w:t>.data:004089DE                 db    0</w:t>
      </w:r>
    </w:p>
    <w:p w14:paraId="6488FE0D" w14:textId="77777777" w:rsidR="00435C7A" w:rsidRDefault="00435C7A" w:rsidP="00435C7A">
      <w:pPr>
        <w:spacing w:after="0"/>
        <w:ind w:right="1229"/>
      </w:pPr>
      <w:r>
        <w:t>.data:004089DF                 db    0</w:t>
      </w:r>
    </w:p>
    <w:p w14:paraId="76872EF5" w14:textId="77777777" w:rsidR="00435C7A" w:rsidRDefault="00435C7A" w:rsidP="00435C7A">
      <w:pPr>
        <w:spacing w:after="0"/>
        <w:ind w:right="1229"/>
      </w:pPr>
      <w:r>
        <w:t>.data:004089E0                 db    0</w:t>
      </w:r>
    </w:p>
    <w:p w14:paraId="3B215EF8" w14:textId="77777777" w:rsidR="00435C7A" w:rsidRDefault="00435C7A" w:rsidP="00435C7A">
      <w:pPr>
        <w:spacing w:after="0"/>
        <w:ind w:right="1229"/>
      </w:pPr>
      <w:r>
        <w:t>.data:004089E1                 db    0</w:t>
      </w:r>
    </w:p>
    <w:p w14:paraId="0A453494" w14:textId="77777777" w:rsidR="00435C7A" w:rsidRDefault="00435C7A" w:rsidP="00435C7A">
      <w:pPr>
        <w:spacing w:after="0"/>
        <w:ind w:right="1229"/>
      </w:pPr>
      <w:r>
        <w:t>.data:004089E2                 db    0</w:t>
      </w:r>
    </w:p>
    <w:p w14:paraId="1BFEB522" w14:textId="77777777" w:rsidR="00435C7A" w:rsidRDefault="00435C7A" w:rsidP="00435C7A">
      <w:pPr>
        <w:spacing w:after="0"/>
        <w:ind w:right="1229"/>
      </w:pPr>
      <w:r>
        <w:t>.data:004089E3                 db    0</w:t>
      </w:r>
    </w:p>
    <w:p w14:paraId="1577A901" w14:textId="77777777" w:rsidR="00435C7A" w:rsidRDefault="00435C7A" w:rsidP="00435C7A">
      <w:pPr>
        <w:spacing w:after="0"/>
        <w:ind w:right="1229"/>
      </w:pPr>
      <w:r>
        <w:t>.data:004089E4                 db    0</w:t>
      </w:r>
    </w:p>
    <w:p w14:paraId="2A9B4210" w14:textId="77777777" w:rsidR="00435C7A" w:rsidRDefault="00435C7A" w:rsidP="00435C7A">
      <w:pPr>
        <w:spacing w:after="0"/>
        <w:ind w:right="1229"/>
      </w:pPr>
      <w:r>
        <w:t>.data:004089E5                 db    0</w:t>
      </w:r>
    </w:p>
    <w:p w14:paraId="21422A38" w14:textId="77777777" w:rsidR="00435C7A" w:rsidRDefault="00435C7A" w:rsidP="00435C7A">
      <w:pPr>
        <w:spacing w:after="0"/>
        <w:ind w:right="1229"/>
      </w:pPr>
      <w:r>
        <w:t>.data:004089E6                 db    0</w:t>
      </w:r>
    </w:p>
    <w:p w14:paraId="025A67FC" w14:textId="77777777" w:rsidR="00435C7A" w:rsidRDefault="00435C7A" w:rsidP="00435C7A">
      <w:pPr>
        <w:spacing w:after="0"/>
        <w:ind w:right="1229"/>
      </w:pPr>
      <w:r>
        <w:t>.data:004089E7                 db    0</w:t>
      </w:r>
    </w:p>
    <w:p w14:paraId="6153E684" w14:textId="77777777" w:rsidR="00435C7A" w:rsidRDefault="00435C7A" w:rsidP="00435C7A">
      <w:pPr>
        <w:spacing w:after="0"/>
        <w:ind w:right="1229"/>
      </w:pPr>
      <w:r>
        <w:t>.data:004089E8                 db    0</w:t>
      </w:r>
    </w:p>
    <w:p w14:paraId="6ABF4A18" w14:textId="77777777" w:rsidR="00435C7A" w:rsidRDefault="00435C7A" w:rsidP="00435C7A">
      <w:pPr>
        <w:spacing w:after="0"/>
        <w:ind w:right="1229"/>
      </w:pPr>
      <w:r>
        <w:t>.data:004089E9                 db    0</w:t>
      </w:r>
    </w:p>
    <w:p w14:paraId="478A5A07" w14:textId="77777777" w:rsidR="00435C7A" w:rsidRDefault="00435C7A" w:rsidP="00435C7A">
      <w:pPr>
        <w:spacing w:after="0"/>
        <w:ind w:right="1229"/>
      </w:pPr>
      <w:r>
        <w:t>.data:004089EA                 db    0</w:t>
      </w:r>
    </w:p>
    <w:p w14:paraId="21AC9A2F" w14:textId="77777777" w:rsidR="00435C7A" w:rsidRDefault="00435C7A" w:rsidP="00435C7A">
      <w:pPr>
        <w:spacing w:after="0"/>
        <w:ind w:right="1229"/>
      </w:pPr>
      <w:r>
        <w:t>.data:004089EB                 db    0</w:t>
      </w:r>
    </w:p>
    <w:p w14:paraId="75A3B62B" w14:textId="77777777" w:rsidR="00435C7A" w:rsidRDefault="00435C7A" w:rsidP="00435C7A">
      <w:pPr>
        <w:spacing w:after="0"/>
        <w:ind w:right="1229"/>
      </w:pPr>
      <w:r>
        <w:t>.data:004089EC                 db    0</w:t>
      </w:r>
    </w:p>
    <w:p w14:paraId="24907932" w14:textId="77777777" w:rsidR="00435C7A" w:rsidRDefault="00435C7A" w:rsidP="00435C7A">
      <w:pPr>
        <w:spacing w:after="0"/>
        <w:ind w:right="1229"/>
      </w:pPr>
      <w:r>
        <w:t>.data:004089ED                 db    0</w:t>
      </w:r>
    </w:p>
    <w:p w14:paraId="55864A74" w14:textId="77777777" w:rsidR="00435C7A" w:rsidRDefault="00435C7A" w:rsidP="00435C7A">
      <w:pPr>
        <w:spacing w:after="0"/>
        <w:ind w:right="1229"/>
      </w:pPr>
      <w:r>
        <w:lastRenderedPageBreak/>
        <w:t>.data:004089EE                 db    0</w:t>
      </w:r>
    </w:p>
    <w:p w14:paraId="1BE3356F" w14:textId="77777777" w:rsidR="00435C7A" w:rsidRDefault="00435C7A" w:rsidP="00435C7A">
      <w:pPr>
        <w:spacing w:after="0"/>
        <w:ind w:right="1229"/>
      </w:pPr>
      <w:r>
        <w:t>.data:004089EF                 db    0</w:t>
      </w:r>
    </w:p>
    <w:p w14:paraId="7685AF60" w14:textId="77777777" w:rsidR="00435C7A" w:rsidRDefault="00435C7A" w:rsidP="00435C7A">
      <w:pPr>
        <w:spacing w:after="0"/>
        <w:ind w:right="1229"/>
      </w:pPr>
      <w:r>
        <w:t>.data:004089F0                 db    0</w:t>
      </w:r>
    </w:p>
    <w:p w14:paraId="01A5DDBB" w14:textId="77777777" w:rsidR="00435C7A" w:rsidRDefault="00435C7A" w:rsidP="00435C7A">
      <w:pPr>
        <w:spacing w:after="0"/>
        <w:ind w:right="1229"/>
      </w:pPr>
      <w:r>
        <w:t>.data:004089F1                 db    0</w:t>
      </w:r>
    </w:p>
    <w:p w14:paraId="5337F91E" w14:textId="77777777" w:rsidR="00435C7A" w:rsidRDefault="00435C7A" w:rsidP="00435C7A">
      <w:pPr>
        <w:spacing w:after="0"/>
        <w:ind w:right="1229"/>
      </w:pPr>
      <w:r>
        <w:t>.data:004089F2                 db    0</w:t>
      </w:r>
    </w:p>
    <w:p w14:paraId="255CD7DB" w14:textId="77777777" w:rsidR="00435C7A" w:rsidRDefault="00435C7A" w:rsidP="00435C7A">
      <w:pPr>
        <w:spacing w:after="0"/>
        <w:ind w:right="1229"/>
      </w:pPr>
      <w:r>
        <w:t>.data:004089F3                 db    0</w:t>
      </w:r>
    </w:p>
    <w:p w14:paraId="75D1B756" w14:textId="77777777" w:rsidR="00435C7A" w:rsidRDefault="00435C7A" w:rsidP="00435C7A">
      <w:pPr>
        <w:spacing w:after="0"/>
        <w:ind w:right="1229"/>
      </w:pPr>
      <w:r>
        <w:t>.data:004089F4                 db    0</w:t>
      </w:r>
    </w:p>
    <w:p w14:paraId="097342BA" w14:textId="77777777" w:rsidR="00435C7A" w:rsidRDefault="00435C7A" w:rsidP="00435C7A">
      <w:pPr>
        <w:spacing w:after="0"/>
        <w:ind w:right="1229"/>
      </w:pPr>
      <w:r>
        <w:t>.data:004089F5                 db    0</w:t>
      </w:r>
    </w:p>
    <w:p w14:paraId="25D37D03" w14:textId="77777777" w:rsidR="00435C7A" w:rsidRDefault="00435C7A" w:rsidP="00435C7A">
      <w:pPr>
        <w:spacing w:after="0"/>
        <w:ind w:right="1229"/>
      </w:pPr>
      <w:r>
        <w:t>.data:004089F6                 db    0</w:t>
      </w:r>
    </w:p>
    <w:p w14:paraId="3D6FB2B5" w14:textId="77777777" w:rsidR="00435C7A" w:rsidRDefault="00435C7A" w:rsidP="00435C7A">
      <w:pPr>
        <w:spacing w:after="0"/>
        <w:ind w:right="1229"/>
      </w:pPr>
      <w:r>
        <w:t>.data:004089F7                 db    0</w:t>
      </w:r>
    </w:p>
    <w:p w14:paraId="0127A2B3" w14:textId="77777777" w:rsidR="00435C7A" w:rsidRDefault="00435C7A" w:rsidP="00435C7A">
      <w:pPr>
        <w:spacing w:after="0"/>
        <w:ind w:right="1229"/>
      </w:pPr>
      <w:r>
        <w:t>.data:004089F8                 db    0</w:t>
      </w:r>
    </w:p>
    <w:p w14:paraId="68995171" w14:textId="77777777" w:rsidR="00435C7A" w:rsidRDefault="00435C7A" w:rsidP="00435C7A">
      <w:pPr>
        <w:spacing w:after="0"/>
        <w:ind w:right="1229"/>
      </w:pPr>
      <w:r>
        <w:t>.data:004089F9                 db    0</w:t>
      </w:r>
    </w:p>
    <w:p w14:paraId="5CD64088" w14:textId="77777777" w:rsidR="00435C7A" w:rsidRDefault="00435C7A" w:rsidP="00435C7A">
      <w:pPr>
        <w:spacing w:after="0"/>
        <w:ind w:right="1229"/>
      </w:pPr>
      <w:r>
        <w:t>.data:004089FA                 db    0</w:t>
      </w:r>
    </w:p>
    <w:p w14:paraId="2276769A" w14:textId="77777777" w:rsidR="00435C7A" w:rsidRDefault="00435C7A" w:rsidP="00435C7A">
      <w:pPr>
        <w:spacing w:after="0"/>
        <w:ind w:right="1229"/>
      </w:pPr>
      <w:r>
        <w:t>.data:004089FB                 db    0</w:t>
      </w:r>
    </w:p>
    <w:p w14:paraId="35B0B994" w14:textId="77777777" w:rsidR="00435C7A" w:rsidRDefault="00435C7A" w:rsidP="00435C7A">
      <w:pPr>
        <w:spacing w:after="0"/>
        <w:ind w:right="1229"/>
      </w:pPr>
      <w:r>
        <w:t>.data:004089FC                 db    0</w:t>
      </w:r>
    </w:p>
    <w:p w14:paraId="57CC2F1E" w14:textId="77777777" w:rsidR="00435C7A" w:rsidRDefault="00435C7A" w:rsidP="00435C7A">
      <w:pPr>
        <w:spacing w:after="0"/>
        <w:ind w:right="1229"/>
      </w:pPr>
      <w:r>
        <w:t>.data:004089FD                 db    0</w:t>
      </w:r>
    </w:p>
    <w:p w14:paraId="4F386F42" w14:textId="77777777" w:rsidR="00435C7A" w:rsidRDefault="00435C7A" w:rsidP="00435C7A">
      <w:pPr>
        <w:spacing w:after="0"/>
        <w:ind w:right="1229"/>
      </w:pPr>
      <w:r>
        <w:t>.data:004089FE                 db    0</w:t>
      </w:r>
    </w:p>
    <w:p w14:paraId="43111D41" w14:textId="77777777" w:rsidR="00435C7A" w:rsidRDefault="00435C7A" w:rsidP="00435C7A">
      <w:pPr>
        <w:spacing w:after="0"/>
        <w:ind w:right="1229"/>
      </w:pPr>
      <w:r>
        <w:t>.data:004089FF                 db    0</w:t>
      </w:r>
    </w:p>
    <w:p w14:paraId="029C1E22" w14:textId="77777777" w:rsidR="00435C7A" w:rsidRDefault="00435C7A" w:rsidP="00435C7A">
      <w:pPr>
        <w:spacing w:after="0"/>
        <w:ind w:right="1229"/>
      </w:pPr>
      <w:r>
        <w:t>.data:00408A00                 db    0</w:t>
      </w:r>
    </w:p>
    <w:p w14:paraId="3A3CB7D2" w14:textId="77777777" w:rsidR="00435C7A" w:rsidRDefault="00435C7A" w:rsidP="00435C7A">
      <w:pPr>
        <w:spacing w:after="0"/>
        <w:ind w:right="1229"/>
      </w:pPr>
      <w:r>
        <w:t>.data:00408A01                 db    0</w:t>
      </w:r>
    </w:p>
    <w:p w14:paraId="4664D958" w14:textId="77777777" w:rsidR="00435C7A" w:rsidRDefault="00435C7A" w:rsidP="00435C7A">
      <w:pPr>
        <w:spacing w:after="0"/>
        <w:ind w:right="1229"/>
      </w:pPr>
      <w:r>
        <w:t>.data:00408A02                 db    0</w:t>
      </w:r>
    </w:p>
    <w:p w14:paraId="25F2DE96" w14:textId="77777777" w:rsidR="00435C7A" w:rsidRDefault="00435C7A" w:rsidP="00435C7A">
      <w:pPr>
        <w:spacing w:after="0"/>
        <w:ind w:right="1229"/>
      </w:pPr>
      <w:r>
        <w:t>.data:00408A03                 db    0</w:t>
      </w:r>
    </w:p>
    <w:p w14:paraId="7151DD42" w14:textId="77777777" w:rsidR="00435C7A" w:rsidRDefault="00435C7A" w:rsidP="00435C7A">
      <w:pPr>
        <w:spacing w:after="0"/>
        <w:ind w:right="1229"/>
      </w:pPr>
      <w:r>
        <w:t>.data:00408A04                 db    0</w:t>
      </w:r>
    </w:p>
    <w:p w14:paraId="6CA212BA" w14:textId="77777777" w:rsidR="00435C7A" w:rsidRDefault="00435C7A" w:rsidP="00435C7A">
      <w:pPr>
        <w:spacing w:after="0"/>
        <w:ind w:right="1229"/>
      </w:pPr>
      <w:r>
        <w:t>.data:00408A05                 db    0</w:t>
      </w:r>
    </w:p>
    <w:p w14:paraId="20B55D30" w14:textId="77777777" w:rsidR="00435C7A" w:rsidRDefault="00435C7A" w:rsidP="00435C7A">
      <w:pPr>
        <w:spacing w:after="0"/>
        <w:ind w:right="1229"/>
      </w:pPr>
      <w:r>
        <w:t>.data:00408A06                 db    0</w:t>
      </w:r>
    </w:p>
    <w:p w14:paraId="68C4B867" w14:textId="77777777" w:rsidR="00435C7A" w:rsidRDefault="00435C7A" w:rsidP="00435C7A">
      <w:pPr>
        <w:spacing w:after="0"/>
        <w:ind w:right="1229"/>
      </w:pPr>
      <w:r>
        <w:t>.data:00408A07                 db    0</w:t>
      </w:r>
    </w:p>
    <w:p w14:paraId="5DE32993" w14:textId="77777777" w:rsidR="00435C7A" w:rsidRDefault="00435C7A" w:rsidP="00435C7A">
      <w:pPr>
        <w:spacing w:after="0"/>
        <w:ind w:right="1229"/>
      </w:pPr>
      <w:r>
        <w:t>.data:00408A08                 db    0</w:t>
      </w:r>
    </w:p>
    <w:p w14:paraId="6EBEC44A" w14:textId="77777777" w:rsidR="00435C7A" w:rsidRDefault="00435C7A" w:rsidP="00435C7A">
      <w:pPr>
        <w:spacing w:after="0"/>
        <w:ind w:right="1229"/>
      </w:pPr>
      <w:r>
        <w:t>.data:00408A09                 db    0</w:t>
      </w:r>
    </w:p>
    <w:p w14:paraId="277D4D8F" w14:textId="77777777" w:rsidR="00435C7A" w:rsidRDefault="00435C7A" w:rsidP="00435C7A">
      <w:pPr>
        <w:spacing w:after="0"/>
        <w:ind w:right="1229"/>
      </w:pPr>
      <w:r>
        <w:t>.data:00408A0A                 db    0</w:t>
      </w:r>
    </w:p>
    <w:p w14:paraId="0D153866" w14:textId="77777777" w:rsidR="00435C7A" w:rsidRDefault="00435C7A" w:rsidP="00435C7A">
      <w:pPr>
        <w:spacing w:after="0"/>
        <w:ind w:right="1229"/>
      </w:pPr>
      <w:r>
        <w:t>.data:00408A0B                 db    0</w:t>
      </w:r>
    </w:p>
    <w:p w14:paraId="0221658B" w14:textId="77777777" w:rsidR="00435C7A" w:rsidRDefault="00435C7A" w:rsidP="00435C7A">
      <w:pPr>
        <w:spacing w:after="0"/>
        <w:ind w:right="1229"/>
      </w:pPr>
      <w:r>
        <w:t>.data:00408A0C                 db    0</w:t>
      </w:r>
    </w:p>
    <w:p w14:paraId="564139B8" w14:textId="77777777" w:rsidR="00435C7A" w:rsidRDefault="00435C7A" w:rsidP="00435C7A">
      <w:pPr>
        <w:spacing w:after="0"/>
        <w:ind w:right="1229"/>
      </w:pPr>
      <w:r>
        <w:t>.data:00408A0D                 db    0</w:t>
      </w:r>
    </w:p>
    <w:p w14:paraId="1F5038D7" w14:textId="77777777" w:rsidR="00435C7A" w:rsidRDefault="00435C7A" w:rsidP="00435C7A">
      <w:pPr>
        <w:spacing w:after="0"/>
        <w:ind w:right="1229"/>
      </w:pPr>
      <w:r>
        <w:t>.data:00408A0E                 db    0</w:t>
      </w:r>
    </w:p>
    <w:p w14:paraId="63A15749" w14:textId="77777777" w:rsidR="00435C7A" w:rsidRDefault="00435C7A" w:rsidP="00435C7A">
      <w:pPr>
        <w:spacing w:after="0"/>
        <w:ind w:right="1229"/>
      </w:pPr>
      <w:r>
        <w:t>.data:00408A0F                 db    0</w:t>
      </w:r>
    </w:p>
    <w:p w14:paraId="3F9E7ACA" w14:textId="77777777" w:rsidR="00435C7A" w:rsidRDefault="00435C7A" w:rsidP="00435C7A">
      <w:pPr>
        <w:spacing w:after="0"/>
        <w:ind w:right="1229"/>
      </w:pPr>
      <w:r>
        <w:t>.data:00408A10                 db    0</w:t>
      </w:r>
    </w:p>
    <w:p w14:paraId="3DD9671B" w14:textId="77777777" w:rsidR="00435C7A" w:rsidRDefault="00435C7A" w:rsidP="00435C7A">
      <w:pPr>
        <w:spacing w:after="0"/>
        <w:ind w:right="1229"/>
      </w:pPr>
      <w:r>
        <w:t>.data:00408A11                 db    0</w:t>
      </w:r>
    </w:p>
    <w:p w14:paraId="58555AD6" w14:textId="77777777" w:rsidR="00435C7A" w:rsidRDefault="00435C7A" w:rsidP="00435C7A">
      <w:pPr>
        <w:spacing w:after="0"/>
        <w:ind w:right="1229"/>
      </w:pPr>
      <w:r>
        <w:t>.data:00408A12                 db    0</w:t>
      </w:r>
    </w:p>
    <w:p w14:paraId="5D8AB063" w14:textId="77777777" w:rsidR="00435C7A" w:rsidRDefault="00435C7A" w:rsidP="00435C7A">
      <w:pPr>
        <w:spacing w:after="0"/>
        <w:ind w:right="1229"/>
      </w:pPr>
      <w:r>
        <w:t>.data:00408A13                 db    0</w:t>
      </w:r>
    </w:p>
    <w:p w14:paraId="2C9DAE57" w14:textId="77777777" w:rsidR="00435C7A" w:rsidRDefault="00435C7A" w:rsidP="00435C7A">
      <w:pPr>
        <w:spacing w:after="0"/>
        <w:ind w:right="1229"/>
      </w:pPr>
      <w:r>
        <w:t>.data:00408A14                 db    0</w:t>
      </w:r>
    </w:p>
    <w:p w14:paraId="38361A6B" w14:textId="77777777" w:rsidR="00435C7A" w:rsidRDefault="00435C7A" w:rsidP="00435C7A">
      <w:pPr>
        <w:spacing w:after="0"/>
        <w:ind w:right="1229"/>
      </w:pPr>
      <w:r>
        <w:t>.data:00408A15                 db    0</w:t>
      </w:r>
    </w:p>
    <w:p w14:paraId="0EA05A68" w14:textId="77777777" w:rsidR="00435C7A" w:rsidRDefault="00435C7A" w:rsidP="00435C7A">
      <w:pPr>
        <w:spacing w:after="0"/>
        <w:ind w:right="1229"/>
      </w:pPr>
      <w:r>
        <w:t>.data:00408A16                 db    0</w:t>
      </w:r>
    </w:p>
    <w:p w14:paraId="38B911F6" w14:textId="77777777" w:rsidR="00435C7A" w:rsidRDefault="00435C7A" w:rsidP="00435C7A">
      <w:pPr>
        <w:spacing w:after="0"/>
        <w:ind w:right="1229"/>
      </w:pPr>
      <w:r>
        <w:t>.data:00408A17                 db    0</w:t>
      </w:r>
    </w:p>
    <w:p w14:paraId="2EF2DD77" w14:textId="77777777" w:rsidR="00435C7A" w:rsidRDefault="00435C7A" w:rsidP="00435C7A">
      <w:pPr>
        <w:spacing w:after="0"/>
        <w:ind w:right="1229"/>
      </w:pPr>
      <w:r>
        <w:t>.data:00408A18                 db    0</w:t>
      </w:r>
    </w:p>
    <w:p w14:paraId="3626E291" w14:textId="77777777" w:rsidR="00435C7A" w:rsidRDefault="00435C7A" w:rsidP="00435C7A">
      <w:pPr>
        <w:spacing w:after="0"/>
        <w:ind w:right="1229"/>
      </w:pPr>
      <w:r>
        <w:t>.data:00408A19                 db    0</w:t>
      </w:r>
    </w:p>
    <w:p w14:paraId="0CCEA155" w14:textId="77777777" w:rsidR="00435C7A" w:rsidRDefault="00435C7A" w:rsidP="00435C7A">
      <w:pPr>
        <w:spacing w:after="0"/>
        <w:ind w:right="1229"/>
      </w:pPr>
      <w:r>
        <w:lastRenderedPageBreak/>
        <w:t>.data:00408A1A                 db    0</w:t>
      </w:r>
    </w:p>
    <w:p w14:paraId="6E0FE662" w14:textId="77777777" w:rsidR="00435C7A" w:rsidRDefault="00435C7A" w:rsidP="00435C7A">
      <w:pPr>
        <w:spacing w:after="0"/>
        <w:ind w:right="1229"/>
      </w:pPr>
      <w:r>
        <w:t>.data:00408A1B                 db    0</w:t>
      </w:r>
    </w:p>
    <w:p w14:paraId="730639C1" w14:textId="77777777" w:rsidR="00435C7A" w:rsidRDefault="00435C7A" w:rsidP="00435C7A">
      <w:pPr>
        <w:spacing w:after="0"/>
        <w:ind w:right="1229"/>
      </w:pPr>
      <w:r>
        <w:t>.data:00408A1C                 db    0</w:t>
      </w:r>
    </w:p>
    <w:p w14:paraId="50E2A091" w14:textId="77777777" w:rsidR="00435C7A" w:rsidRDefault="00435C7A" w:rsidP="00435C7A">
      <w:pPr>
        <w:spacing w:after="0"/>
        <w:ind w:right="1229"/>
      </w:pPr>
      <w:r>
        <w:t>.data:00408A1D                 db    0</w:t>
      </w:r>
    </w:p>
    <w:p w14:paraId="2136B378" w14:textId="77777777" w:rsidR="00435C7A" w:rsidRDefault="00435C7A" w:rsidP="00435C7A">
      <w:pPr>
        <w:spacing w:after="0"/>
        <w:ind w:right="1229"/>
      </w:pPr>
      <w:r>
        <w:t>.data:00408A1E                 db    0</w:t>
      </w:r>
    </w:p>
    <w:p w14:paraId="4A8FBF6F" w14:textId="77777777" w:rsidR="00435C7A" w:rsidRDefault="00435C7A" w:rsidP="00435C7A">
      <w:pPr>
        <w:spacing w:after="0"/>
        <w:ind w:right="1229"/>
      </w:pPr>
      <w:r>
        <w:t>.data:00408A1F                 db    0</w:t>
      </w:r>
    </w:p>
    <w:p w14:paraId="07AFF20D" w14:textId="77777777" w:rsidR="00435C7A" w:rsidRDefault="00435C7A" w:rsidP="00435C7A">
      <w:pPr>
        <w:spacing w:after="0"/>
        <w:ind w:right="1229"/>
      </w:pPr>
      <w:r>
        <w:t>.data:00408A20                 db    0</w:t>
      </w:r>
    </w:p>
    <w:p w14:paraId="03E57F58" w14:textId="77777777" w:rsidR="00435C7A" w:rsidRDefault="00435C7A" w:rsidP="00435C7A">
      <w:pPr>
        <w:spacing w:after="0"/>
        <w:ind w:right="1229"/>
      </w:pPr>
      <w:r>
        <w:t>.data:00408A21                 db    0</w:t>
      </w:r>
    </w:p>
    <w:p w14:paraId="1653034D" w14:textId="77777777" w:rsidR="00435C7A" w:rsidRDefault="00435C7A" w:rsidP="00435C7A">
      <w:pPr>
        <w:spacing w:after="0"/>
        <w:ind w:right="1229"/>
      </w:pPr>
      <w:r>
        <w:t>.data:00408A22                 db    0</w:t>
      </w:r>
    </w:p>
    <w:p w14:paraId="09B25A85" w14:textId="77777777" w:rsidR="00435C7A" w:rsidRDefault="00435C7A" w:rsidP="00435C7A">
      <w:pPr>
        <w:spacing w:after="0"/>
        <w:ind w:right="1229"/>
      </w:pPr>
      <w:r>
        <w:t>.data:00408A23                 db    0</w:t>
      </w:r>
    </w:p>
    <w:p w14:paraId="1A4766FA" w14:textId="77777777" w:rsidR="00435C7A" w:rsidRDefault="00435C7A" w:rsidP="00435C7A">
      <w:pPr>
        <w:spacing w:after="0"/>
        <w:ind w:right="1229"/>
      </w:pPr>
      <w:r>
        <w:t>.data:00408A24                 db    0</w:t>
      </w:r>
    </w:p>
    <w:p w14:paraId="40464350" w14:textId="77777777" w:rsidR="00435C7A" w:rsidRDefault="00435C7A" w:rsidP="00435C7A">
      <w:pPr>
        <w:spacing w:after="0"/>
        <w:ind w:right="1229"/>
      </w:pPr>
      <w:r>
        <w:t>.data:00408A25                 db    0</w:t>
      </w:r>
    </w:p>
    <w:p w14:paraId="62911A45" w14:textId="77777777" w:rsidR="00435C7A" w:rsidRDefault="00435C7A" w:rsidP="00435C7A">
      <w:pPr>
        <w:spacing w:after="0"/>
        <w:ind w:right="1229"/>
      </w:pPr>
      <w:r>
        <w:t>.data:00408A26                 db    0</w:t>
      </w:r>
    </w:p>
    <w:p w14:paraId="73A9AA78" w14:textId="77777777" w:rsidR="00435C7A" w:rsidRDefault="00435C7A" w:rsidP="00435C7A">
      <w:pPr>
        <w:spacing w:after="0"/>
        <w:ind w:right="1229"/>
      </w:pPr>
      <w:r>
        <w:t>.data:00408A27                 db    0</w:t>
      </w:r>
    </w:p>
    <w:p w14:paraId="4EFDC2E4" w14:textId="77777777" w:rsidR="00435C7A" w:rsidRDefault="00435C7A" w:rsidP="00435C7A">
      <w:pPr>
        <w:spacing w:after="0"/>
        <w:ind w:right="1229"/>
      </w:pPr>
      <w:r>
        <w:t>.data:00408A28                 db    0</w:t>
      </w:r>
    </w:p>
    <w:p w14:paraId="782A840F" w14:textId="77777777" w:rsidR="00435C7A" w:rsidRDefault="00435C7A" w:rsidP="00435C7A">
      <w:pPr>
        <w:spacing w:after="0"/>
        <w:ind w:right="1229"/>
      </w:pPr>
      <w:r>
        <w:t>.data:00408A29                 db    0</w:t>
      </w:r>
    </w:p>
    <w:p w14:paraId="12192E7C" w14:textId="77777777" w:rsidR="00435C7A" w:rsidRDefault="00435C7A" w:rsidP="00435C7A">
      <w:pPr>
        <w:spacing w:after="0"/>
        <w:ind w:right="1229"/>
      </w:pPr>
      <w:r>
        <w:t>.data:00408A2A                 db    0</w:t>
      </w:r>
    </w:p>
    <w:p w14:paraId="6B190869" w14:textId="77777777" w:rsidR="00435C7A" w:rsidRDefault="00435C7A" w:rsidP="00435C7A">
      <w:pPr>
        <w:spacing w:after="0"/>
        <w:ind w:right="1229"/>
      </w:pPr>
      <w:r>
        <w:t>.data:00408A2B                 db    0</w:t>
      </w:r>
    </w:p>
    <w:p w14:paraId="3A649B48" w14:textId="77777777" w:rsidR="00435C7A" w:rsidRDefault="00435C7A" w:rsidP="00435C7A">
      <w:pPr>
        <w:spacing w:after="0"/>
        <w:ind w:right="1229"/>
      </w:pPr>
      <w:r>
        <w:t>.data:00408A2C                 db    0</w:t>
      </w:r>
    </w:p>
    <w:p w14:paraId="40A5EBCD" w14:textId="77777777" w:rsidR="00435C7A" w:rsidRDefault="00435C7A" w:rsidP="00435C7A">
      <w:pPr>
        <w:spacing w:after="0"/>
        <w:ind w:right="1229"/>
      </w:pPr>
      <w:r>
        <w:t>.data:00408A2D                 db    0</w:t>
      </w:r>
    </w:p>
    <w:p w14:paraId="3853FEBA" w14:textId="77777777" w:rsidR="00435C7A" w:rsidRDefault="00435C7A" w:rsidP="00435C7A">
      <w:pPr>
        <w:spacing w:after="0"/>
        <w:ind w:right="1229"/>
      </w:pPr>
      <w:r>
        <w:t>.data:00408A2E                 db    0</w:t>
      </w:r>
    </w:p>
    <w:p w14:paraId="095FE497" w14:textId="77777777" w:rsidR="00435C7A" w:rsidRDefault="00435C7A" w:rsidP="00435C7A">
      <w:pPr>
        <w:spacing w:after="0"/>
        <w:ind w:right="1229"/>
      </w:pPr>
      <w:r>
        <w:t>.data:00408A2F                 db    0</w:t>
      </w:r>
    </w:p>
    <w:p w14:paraId="3ED11F1E" w14:textId="77777777" w:rsidR="00435C7A" w:rsidRDefault="00435C7A" w:rsidP="00435C7A">
      <w:pPr>
        <w:spacing w:after="0"/>
        <w:ind w:right="1229"/>
      </w:pPr>
      <w:r>
        <w:t>.data:00408A30                 db    0</w:t>
      </w:r>
    </w:p>
    <w:p w14:paraId="77A38674" w14:textId="77777777" w:rsidR="00435C7A" w:rsidRDefault="00435C7A" w:rsidP="00435C7A">
      <w:pPr>
        <w:spacing w:after="0"/>
        <w:ind w:right="1229"/>
      </w:pPr>
      <w:r>
        <w:t>.data:00408A31                 db    0</w:t>
      </w:r>
    </w:p>
    <w:p w14:paraId="576A180F" w14:textId="77777777" w:rsidR="00435C7A" w:rsidRDefault="00435C7A" w:rsidP="00435C7A">
      <w:pPr>
        <w:spacing w:after="0"/>
        <w:ind w:right="1229"/>
      </w:pPr>
      <w:r>
        <w:t>.data:00408A32                 db    0</w:t>
      </w:r>
    </w:p>
    <w:p w14:paraId="1C29E479" w14:textId="77777777" w:rsidR="00435C7A" w:rsidRDefault="00435C7A" w:rsidP="00435C7A">
      <w:pPr>
        <w:spacing w:after="0"/>
        <w:ind w:right="1229"/>
      </w:pPr>
      <w:r>
        <w:t>.data:00408A33                 db    0</w:t>
      </w:r>
    </w:p>
    <w:p w14:paraId="0E2EB473" w14:textId="77777777" w:rsidR="00435C7A" w:rsidRDefault="00435C7A" w:rsidP="00435C7A">
      <w:pPr>
        <w:spacing w:after="0"/>
        <w:ind w:right="1229"/>
      </w:pPr>
      <w:r>
        <w:t>.data:00408A34                 db    0</w:t>
      </w:r>
    </w:p>
    <w:p w14:paraId="30CD65FD" w14:textId="77777777" w:rsidR="00435C7A" w:rsidRDefault="00435C7A" w:rsidP="00435C7A">
      <w:pPr>
        <w:spacing w:after="0"/>
        <w:ind w:right="1229"/>
      </w:pPr>
      <w:r>
        <w:t>.data:00408A35                 db    0</w:t>
      </w:r>
    </w:p>
    <w:p w14:paraId="52CE55F4" w14:textId="77777777" w:rsidR="00435C7A" w:rsidRDefault="00435C7A" w:rsidP="00435C7A">
      <w:pPr>
        <w:spacing w:after="0"/>
        <w:ind w:right="1229"/>
      </w:pPr>
      <w:r>
        <w:t>.data:00408A36                 db    0</w:t>
      </w:r>
    </w:p>
    <w:p w14:paraId="50C45093" w14:textId="77777777" w:rsidR="00435C7A" w:rsidRDefault="00435C7A" w:rsidP="00435C7A">
      <w:pPr>
        <w:spacing w:after="0"/>
        <w:ind w:right="1229"/>
      </w:pPr>
      <w:r>
        <w:t>.data:00408A37                 db    0</w:t>
      </w:r>
    </w:p>
    <w:p w14:paraId="1653F690" w14:textId="77777777" w:rsidR="00435C7A" w:rsidRDefault="00435C7A" w:rsidP="00435C7A">
      <w:pPr>
        <w:spacing w:after="0"/>
        <w:ind w:right="1229"/>
      </w:pPr>
      <w:r>
        <w:t>.data:00408A38                 db    0</w:t>
      </w:r>
    </w:p>
    <w:p w14:paraId="2E26C004" w14:textId="77777777" w:rsidR="00435C7A" w:rsidRDefault="00435C7A" w:rsidP="00435C7A">
      <w:pPr>
        <w:spacing w:after="0"/>
        <w:ind w:right="1229"/>
      </w:pPr>
      <w:r>
        <w:t>.data:00408A39                 db    0</w:t>
      </w:r>
    </w:p>
    <w:p w14:paraId="1FA11ACB" w14:textId="77777777" w:rsidR="00435C7A" w:rsidRDefault="00435C7A" w:rsidP="00435C7A">
      <w:pPr>
        <w:spacing w:after="0"/>
        <w:ind w:right="1229"/>
      </w:pPr>
      <w:r>
        <w:t>.data:00408A3A                 db    0</w:t>
      </w:r>
    </w:p>
    <w:p w14:paraId="028DA036" w14:textId="77777777" w:rsidR="00435C7A" w:rsidRDefault="00435C7A" w:rsidP="00435C7A">
      <w:pPr>
        <w:spacing w:after="0"/>
        <w:ind w:right="1229"/>
      </w:pPr>
      <w:r>
        <w:t>.data:00408A3B                 db    0</w:t>
      </w:r>
    </w:p>
    <w:p w14:paraId="0E47EF84" w14:textId="77777777" w:rsidR="00435C7A" w:rsidRDefault="00435C7A" w:rsidP="00435C7A">
      <w:pPr>
        <w:spacing w:after="0"/>
        <w:ind w:right="1229"/>
      </w:pPr>
      <w:r>
        <w:t>.data:00408A3C                 db    0</w:t>
      </w:r>
    </w:p>
    <w:p w14:paraId="78BC61C2" w14:textId="77777777" w:rsidR="00435C7A" w:rsidRDefault="00435C7A" w:rsidP="00435C7A">
      <w:pPr>
        <w:spacing w:after="0"/>
        <w:ind w:right="1229"/>
      </w:pPr>
      <w:r>
        <w:t>.data:00408A3D                 db    0</w:t>
      </w:r>
    </w:p>
    <w:p w14:paraId="6DFF5944" w14:textId="77777777" w:rsidR="00435C7A" w:rsidRDefault="00435C7A" w:rsidP="00435C7A">
      <w:pPr>
        <w:spacing w:after="0"/>
        <w:ind w:right="1229"/>
      </w:pPr>
      <w:r>
        <w:t>.data:00408A3E                 db    0</w:t>
      </w:r>
    </w:p>
    <w:p w14:paraId="78108767" w14:textId="77777777" w:rsidR="00435C7A" w:rsidRDefault="00435C7A" w:rsidP="00435C7A">
      <w:pPr>
        <w:spacing w:after="0"/>
        <w:ind w:right="1229"/>
      </w:pPr>
      <w:r>
        <w:t>.data:00408A3F                 db    0</w:t>
      </w:r>
    </w:p>
    <w:p w14:paraId="2D276471" w14:textId="77777777" w:rsidR="00435C7A" w:rsidRDefault="00435C7A" w:rsidP="00435C7A">
      <w:pPr>
        <w:spacing w:after="0"/>
        <w:ind w:right="1229"/>
      </w:pPr>
      <w:r>
        <w:t>.data:00408A40                 db    0</w:t>
      </w:r>
    </w:p>
    <w:p w14:paraId="5B451DCA" w14:textId="77777777" w:rsidR="00435C7A" w:rsidRDefault="00435C7A" w:rsidP="00435C7A">
      <w:pPr>
        <w:spacing w:after="0"/>
        <w:ind w:right="1229"/>
      </w:pPr>
      <w:r>
        <w:t>.data:00408A41                 db    0</w:t>
      </w:r>
    </w:p>
    <w:p w14:paraId="0594A6F4" w14:textId="77777777" w:rsidR="00435C7A" w:rsidRDefault="00435C7A" w:rsidP="00435C7A">
      <w:pPr>
        <w:spacing w:after="0"/>
        <w:ind w:right="1229"/>
      </w:pPr>
      <w:r>
        <w:t>.data:00408A42                 db    0</w:t>
      </w:r>
    </w:p>
    <w:p w14:paraId="32D58694" w14:textId="77777777" w:rsidR="00435C7A" w:rsidRDefault="00435C7A" w:rsidP="00435C7A">
      <w:pPr>
        <w:spacing w:after="0"/>
        <w:ind w:right="1229"/>
      </w:pPr>
      <w:r>
        <w:t>.data:00408A43                 db    0</w:t>
      </w:r>
    </w:p>
    <w:p w14:paraId="4498AE7D" w14:textId="77777777" w:rsidR="00435C7A" w:rsidRDefault="00435C7A" w:rsidP="00435C7A">
      <w:pPr>
        <w:spacing w:after="0"/>
        <w:ind w:right="1229"/>
      </w:pPr>
      <w:r>
        <w:t>.data:00408A44                 db    0</w:t>
      </w:r>
    </w:p>
    <w:p w14:paraId="306AB945" w14:textId="77777777" w:rsidR="00435C7A" w:rsidRDefault="00435C7A" w:rsidP="00435C7A">
      <w:pPr>
        <w:spacing w:after="0"/>
        <w:ind w:right="1229"/>
      </w:pPr>
      <w:r>
        <w:t>.data:00408A45                 db    0</w:t>
      </w:r>
    </w:p>
    <w:p w14:paraId="095246F7" w14:textId="77777777" w:rsidR="00435C7A" w:rsidRDefault="00435C7A" w:rsidP="00435C7A">
      <w:pPr>
        <w:spacing w:after="0"/>
        <w:ind w:right="1229"/>
      </w:pPr>
      <w:r>
        <w:lastRenderedPageBreak/>
        <w:t>.data:00408A46                 db    0</w:t>
      </w:r>
    </w:p>
    <w:p w14:paraId="34791C5E" w14:textId="77777777" w:rsidR="00435C7A" w:rsidRDefault="00435C7A" w:rsidP="00435C7A">
      <w:pPr>
        <w:spacing w:after="0"/>
        <w:ind w:right="1229"/>
      </w:pPr>
      <w:r>
        <w:t>.data:00408A47                 db    0</w:t>
      </w:r>
    </w:p>
    <w:p w14:paraId="25420330" w14:textId="77777777" w:rsidR="00435C7A" w:rsidRDefault="00435C7A" w:rsidP="00435C7A">
      <w:pPr>
        <w:spacing w:after="0"/>
        <w:ind w:right="1229"/>
      </w:pPr>
      <w:r>
        <w:t>.data:00408A48                 db    0</w:t>
      </w:r>
    </w:p>
    <w:p w14:paraId="70811563" w14:textId="77777777" w:rsidR="00435C7A" w:rsidRDefault="00435C7A" w:rsidP="00435C7A">
      <w:pPr>
        <w:spacing w:after="0"/>
        <w:ind w:right="1229"/>
      </w:pPr>
      <w:r>
        <w:t>.data:00408A49                 db    0</w:t>
      </w:r>
    </w:p>
    <w:p w14:paraId="231E65B6" w14:textId="77777777" w:rsidR="00435C7A" w:rsidRDefault="00435C7A" w:rsidP="00435C7A">
      <w:pPr>
        <w:spacing w:after="0"/>
        <w:ind w:right="1229"/>
      </w:pPr>
      <w:r>
        <w:t>.data:00408A4A                 db    0</w:t>
      </w:r>
    </w:p>
    <w:p w14:paraId="6030BC93" w14:textId="77777777" w:rsidR="00435C7A" w:rsidRDefault="00435C7A" w:rsidP="00435C7A">
      <w:pPr>
        <w:spacing w:after="0"/>
        <w:ind w:right="1229"/>
      </w:pPr>
      <w:r>
        <w:t>.data:00408A4B                 db    0</w:t>
      </w:r>
    </w:p>
    <w:p w14:paraId="48BF3BDA" w14:textId="77777777" w:rsidR="00435C7A" w:rsidRDefault="00435C7A" w:rsidP="00435C7A">
      <w:pPr>
        <w:spacing w:after="0"/>
        <w:ind w:right="1229"/>
      </w:pPr>
      <w:r>
        <w:t>.data:00408A4C                 db    0</w:t>
      </w:r>
    </w:p>
    <w:p w14:paraId="6B67FBF9" w14:textId="77777777" w:rsidR="00435C7A" w:rsidRDefault="00435C7A" w:rsidP="00435C7A">
      <w:pPr>
        <w:spacing w:after="0"/>
        <w:ind w:right="1229"/>
      </w:pPr>
      <w:r>
        <w:t>.data:00408A4D                 db    0</w:t>
      </w:r>
    </w:p>
    <w:p w14:paraId="0F3A813C" w14:textId="77777777" w:rsidR="00435C7A" w:rsidRDefault="00435C7A" w:rsidP="00435C7A">
      <w:pPr>
        <w:spacing w:after="0"/>
        <w:ind w:right="1229"/>
      </w:pPr>
      <w:r>
        <w:t>.data:00408A4E                 db    0</w:t>
      </w:r>
    </w:p>
    <w:p w14:paraId="527CA55A" w14:textId="77777777" w:rsidR="00435C7A" w:rsidRDefault="00435C7A" w:rsidP="00435C7A">
      <w:pPr>
        <w:spacing w:after="0"/>
        <w:ind w:right="1229"/>
      </w:pPr>
      <w:r>
        <w:t>.data:00408A4F                 db    0</w:t>
      </w:r>
    </w:p>
    <w:p w14:paraId="12E03D46" w14:textId="77777777" w:rsidR="00435C7A" w:rsidRDefault="00435C7A" w:rsidP="00435C7A">
      <w:pPr>
        <w:spacing w:after="0"/>
        <w:ind w:right="1229"/>
      </w:pPr>
      <w:r>
        <w:t>.data:00408A50                 db    0</w:t>
      </w:r>
    </w:p>
    <w:p w14:paraId="3F9B5629" w14:textId="77777777" w:rsidR="00435C7A" w:rsidRDefault="00435C7A" w:rsidP="00435C7A">
      <w:pPr>
        <w:spacing w:after="0"/>
        <w:ind w:right="1229"/>
      </w:pPr>
      <w:r>
        <w:t>.data:00408A51                 db    0</w:t>
      </w:r>
    </w:p>
    <w:p w14:paraId="4545316B" w14:textId="77777777" w:rsidR="00435C7A" w:rsidRDefault="00435C7A" w:rsidP="00435C7A">
      <w:pPr>
        <w:spacing w:after="0"/>
        <w:ind w:right="1229"/>
      </w:pPr>
      <w:r>
        <w:t>.data:00408A52                 db    0</w:t>
      </w:r>
    </w:p>
    <w:p w14:paraId="0A85BD80" w14:textId="77777777" w:rsidR="00435C7A" w:rsidRDefault="00435C7A" w:rsidP="00435C7A">
      <w:pPr>
        <w:spacing w:after="0"/>
        <w:ind w:right="1229"/>
      </w:pPr>
      <w:r>
        <w:t>.data:00408A53                 db    0</w:t>
      </w:r>
    </w:p>
    <w:p w14:paraId="47C392FE" w14:textId="77777777" w:rsidR="00435C7A" w:rsidRDefault="00435C7A" w:rsidP="00435C7A">
      <w:pPr>
        <w:spacing w:after="0"/>
        <w:ind w:right="1229"/>
      </w:pPr>
      <w:r>
        <w:t>.data:00408A54                 db    0</w:t>
      </w:r>
    </w:p>
    <w:p w14:paraId="34EAFCA8" w14:textId="77777777" w:rsidR="00435C7A" w:rsidRDefault="00435C7A" w:rsidP="00435C7A">
      <w:pPr>
        <w:spacing w:after="0"/>
        <w:ind w:right="1229"/>
      </w:pPr>
      <w:r>
        <w:t>.data:00408A55                 db    0</w:t>
      </w:r>
    </w:p>
    <w:p w14:paraId="35EB7F77" w14:textId="77777777" w:rsidR="00435C7A" w:rsidRDefault="00435C7A" w:rsidP="00435C7A">
      <w:pPr>
        <w:spacing w:after="0"/>
        <w:ind w:right="1229"/>
      </w:pPr>
      <w:r>
        <w:t>.data:00408A56                 db    0</w:t>
      </w:r>
    </w:p>
    <w:p w14:paraId="2685C82E" w14:textId="77777777" w:rsidR="00435C7A" w:rsidRDefault="00435C7A" w:rsidP="00435C7A">
      <w:pPr>
        <w:spacing w:after="0"/>
        <w:ind w:right="1229"/>
      </w:pPr>
      <w:r>
        <w:t>.data:00408A57                 db    0</w:t>
      </w:r>
    </w:p>
    <w:p w14:paraId="755D5F47" w14:textId="77777777" w:rsidR="00435C7A" w:rsidRDefault="00435C7A" w:rsidP="00435C7A">
      <w:pPr>
        <w:spacing w:after="0"/>
        <w:ind w:right="1229"/>
      </w:pPr>
      <w:r>
        <w:t>.data:00408A58                 db    0</w:t>
      </w:r>
    </w:p>
    <w:p w14:paraId="1A1D2D71" w14:textId="77777777" w:rsidR="00435C7A" w:rsidRDefault="00435C7A" w:rsidP="00435C7A">
      <w:pPr>
        <w:spacing w:after="0"/>
        <w:ind w:right="1229"/>
      </w:pPr>
      <w:r>
        <w:t>.data:00408A59                 db    0</w:t>
      </w:r>
    </w:p>
    <w:p w14:paraId="6C650B42" w14:textId="77777777" w:rsidR="00435C7A" w:rsidRDefault="00435C7A" w:rsidP="00435C7A">
      <w:pPr>
        <w:spacing w:after="0"/>
        <w:ind w:right="1229"/>
      </w:pPr>
      <w:r>
        <w:t>.data:00408A5A                 db    0</w:t>
      </w:r>
    </w:p>
    <w:p w14:paraId="7B6DE08E" w14:textId="77777777" w:rsidR="00435C7A" w:rsidRDefault="00435C7A" w:rsidP="00435C7A">
      <w:pPr>
        <w:spacing w:after="0"/>
        <w:ind w:right="1229"/>
      </w:pPr>
      <w:r>
        <w:t>.data:00408A5B                 db    0</w:t>
      </w:r>
    </w:p>
    <w:p w14:paraId="414C91E9" w14:textId="77777777" w:rsidR="00435C7A" w:rsidRDefault="00435C7A" w:rsidP="00435C7A">
      <w:pPr>
        <w:spacing w:after="0"/>
        <w:ind w:right="1229"/>
      </w:pPr>
      <w:r>
        <w:t>.data:00408A5C                 db    0</w:t>
      </w:r>
    </w:p>
    <w:p w14:paraId="318667E5" w14:textId="77777777" w:rsidR="00435C7A" w:rsidRDefault="00435C7A" w:rsidP="00435C7A">
      <w:pPr>
        <w:spacing w:after="0"/>
        <w:ind w:right="1229"/>
      </w:pPr>
      <w:r>
        <w:t>.data:00408A5D                 db    0</w:t>
      </w:r>
    </w:p>
    <w:p w14:paraId="0C4C8447" w14:textId="77777777" w:rsidR="00435C7A" w:rsidRDefault="00435C7A" w:rsidP="00435C7A">
      <w:pPr>
        <w:spacing w:after="0"/>
        <w:ind w:right="1229"/>
      </w:pPr>
      <w:r>
        <w:t>.data:00408A5E                 db    0</w:t>
      </w:r>
    </w:p>
    <w:p w14:paraId="6E7B413A" w14:textId="77777777" w:rsidR="00435C7A" w:rsidRDefault="00435C7A" w:rsidP="00435C7A">
      <w:pPr>
        <w:spacing w:after="0"/>
        <w:ind w:right="1229"/>
      </w:pPr>
      <w:r>
        <w:t>.data:00408A5F                 db    0</w:t>
      </w:r>
    </w:p>
    <w:p w14:paraId="09823912" w14:textId="77777777" w:rsidR="00435C7A" w:rsidRDefault="00435C7A" w:rsidP="00435C7A">
      <w:pPr>
        <w:spacing w:after="0"/>
        <w:ind w:right="1229"/>
      </w:pPr>
      <w:r>
        <w:t>.data:00408A60                 db    0</w:t>
      </w:r>
    </w:p>
    <w:p w14:paraId="63D429B3" w14:textId="77777777" w:rsidR="00435C7A" w:rsidRDefault="00435C7A" w:rsidP="00435C7A">
      <w:pPr>
        <w:spacing w:after="0"/>
        <w:ind w:right="1229"/>
      </w:pPr>
      <w:r>
        <w:t>.data:00408A61                 db    0</w:t>
      </w:r>
    </w:p>
    <w:p w14:paraId="5D50A0C7" w14:textId="77777777" w:rsidR="00435C7A" w:rsidRDefault="00435C7A" w:rsidP="00435C7A">
      <w:pPr>
        <w:spacing w:after="0"/>
        <w:ind w:right="1229"/>
      </w:pPr>
      <w:r>
        <w:t>.data:00408A62                 db    0</w:t>
      </w:r>
    </w:p>
    <w:p w14:paraId="7934C995" w14:textId="77777777" w:rsidR="00435C7A" w:rsidRDefault="00435C7A" w:rsidP="00435C7A">
      <w:pPr>
        <w:spacing w:after="0"/>
        <w:ind w:right="1229"/>
      </w:pPr>
      <w:r>
        <w:t>.data:00408A63                 db    0</w:t>
      </w:r>
    </w:p>
    <w:p w14:paraId="79264A6B" w14:textId="77777777" w:rsidR="00435C7A" w:rsidRDefault="00435C7A" w:rsidP="00435C7A">
      <w:pPr>
        <w:spacing w:after="0"/>
        <w:ind w:right="1229"/>
      </w:pPr>
      <w:r>
        <w:t>.data:00408A64                 db    0</w:t>
      </w:r>
    </w:p>
    <w:p w14:paraId="4D01DD49" w14:textId="77777777" w:rsidR="00435C7A" w:rsidRDefault="00435C7A" w:rsidP="00435C7A">
      <w:pPr>
        <w:spacing w:after="0"/>
        <w:ind w:right="1229"/>
      </w:pPr>
      <w:r>
        <w:t>.data:00408A65                 db    0</w:t>
      </w:r>
    </w:p>
    <w:p w14:paraId="5B932172" w14:textId="77777777" w:rsidR="00435C7A" w:rsidRDefault="00435C7A" w:rsidP="00435C7A">
      <w:pPr>
        <w:spacing w:after="0"/>
        <w:ind w:right="1229"/>
      </w:pPr>
      <w:r>
        <w:t>.data:00408A66                 db    0</w:t>
      </w:r>
    </w:p>
    <w:p w14:paraId="3676E9C8" w14:textId="77777777" w:rsidR="00435C7A" w:rsidRDefault="00435C7A" w:rsidP="00435C7A">
      <w:pPr>
        <w:spacing w:after="0"/>
        <w:ind w:right="1229"/>
      </w:pPr>
      <w:r>
        <w:t>.data:00408A67                 db    0</w:t>
      </w:r>
    </w:p>
    <w:p w14:paraId="0AF36F8E" w14:textId="77777777" w:rsidR="00435C7A" w:rsidRDefault="00435C7A" w:rsidP="00435C7A">
      <w:pPr>
        <w:spacing w:after="0"/>
        <w:ind w:right="1229"/>
      </w:pPr>
      <w:r>
        <w:t>.data:00408A68                 db    0</w:t>
      </w:r>
    </w:p>
    <w:p w14:paraId="380B6285" w14:textId="77777777" w:rsidR="00435C7A" w:rsidRDefault="00435C7A" w:rsidP="00435C7A">
      <w:pPr>
        <w:spacing w:after="0"/>
        <w:ind w:right="1229"/>
      </w:pPr>
      <w:r>
        <w:t>.data:00408A69                 db    0</w:t>
      </w:r>
    </w:p>
    <w:p w14:paraId="27CF4A2E" w14:textId="77777777" w:rsidR="00435C7A" w:rsidRDefault="00435C7A" w:rsidP="00435C7A">
      <w:pPr>
        <w:spacing w:after="0"/>
        <w:ind w:right="1229"/>
      </w:pPr>
      <w:r>
        <w:t>.data:00408A6A                 db    0</w:t>
      </w:r>
    </w:p>
    <w:p w14:paraId="565D9396" w14:textId="77777777" w:rsidR="00435C7A" w:rsidRDefault="00435C7A" w:rsidP="00435C7A">
      <w:pPr>
        <w:spacing w:after="0"/>
        <w:ind w:right="1229"/>
      </w:pPr>
      <w:r>
        <w:t>.data:00408A6B                 db    0</w:t>
      </w:r>
    </w:p>
    <w:p w14:paraId="5EF3C944" w14:textId="77777777" w:rsidR="00435C7A" w:rsidRDefault="00435C7A" w:rsidP="00435C7A">
      <w:pPr>
        <w:spacing w:after="0"/>
        <w:ind w:right="1229"/>
      </w:pPr>
      <w:r>
        <w:t>.data:00408A6C                 db    0</w:t>
      </w:r>
    </w:p>
    <w:p w14:paraId="497D257F" w14:textId="77777777" w:rsidR="00435C7A" w:rsidRDefault="00435C7A" w:rsidP="00435C7A">
      <w:pPr>
        <w:spacing w:after="0"/>
        <w:ind w:right="1229"/>
      </w:pPr>
      <w:r>
        <w:t>.data:00408A6D                 db    0</w:t>
      </w:r>
    </w:p>
    <w:p w14:paraId="61145346" w14:textId="77777777" w:rsidR="00435C7A" w:rsidRDefault="00435C7A" w:rsidP="00435C7A">
      <w:pPr>
        <w:spacing w:after="0"/>
        <w:ind w:right="1229"/>
      </w:pPr>
      <w:r>
        <w:t>.data:00408A6E                 db    0</w:t>
      </w:r>
    </w:p>
    <w:p w14:paraId="63CB91F9" w14:textId="77777777" w:rsidR="00435C7A" w:rsidRDefault="00435C7A" w:rsidP="00435C7A">
      <w:pPr>
        <w:spacing w:after="0"/>
        <w:ind w:right="1229"/>
      </w:pPr>
      <w:r>
        <w:t>.data:00408A6F                 db    0</w:t>
      </w:r>
    </w:p>
    <w:p w14:paraId="13ABECBB" w14:textId="77777777" w:rsidR="00435C7A" w:rsidRDefault="00435C7A" w:rsidP="00435C7A">
      <w:pPr>
        <w:spacing w:after="0"/>
        <w:ind w:right="1229"/>
      </w:pPr>
      <w:r>
        <w:t>.data:00408A70                 db    0</w:t>
      </w:r>
    </w:p>
    <w:p w14:paraId="45A56B4B" w14:textId="77777777" w:rsidR="00435C7A" w:rsidRDefault="00435C7A" w:rsidP="00435C7A">
      <w:pPr>
        <w:spacing w:after="0"/>
        <w:ind w:right="1229"/>
      </w:pPr>
      <w:r>
        <w:t>.data:00408A71                 db    0</w:t>
      </w:r>
    </w:p>
    <w:p w14:paraId="76120046" w14:textId="77777777" w:rsidR="00435C7A" w:rsidRDefault="00435C7A" w:rsidP="00435C7A">
      <w:pPr>
        <w:spacing w:after="0"/>
        <w:ind w:right="1229"/>
      </w:pPr>
      <w:r>
        <w:lastRenderedPageBreak/>
        <w:t>.data:00408A72                 db    0</w:t>
      </w:r>
    </w:p>
    <w:p w14:paraId="2BA16A14" w14:textId="77777777" w:rsidR="00435C7A" w:rsidRDefault="00435C7A" w:rsidP="00435C7A">
      <w:pPr>
        <w:spacing w:after="0"/>
        <w:ind w:right="1229"/>
      </w:pPr>
      <w:r>
        <w:t>.data:00408A73                 db    0</w:t>
      </w:r>
    </w:p>
    <w:p w14:paraId="6A6F436D" w14:textId="77777777" w:rsidR="00435C7A" w:rsidRDefault="00435C7A" w:rsidP="00435C7A">
      <w:pPr>
        <w:spacing w:after="0"/>
        <w:ind w:right="1229"/>
      </w:pPr>
      <w:r>
        <w:t>.data:00408A74                 db    0</w:t>
      </w:r>
    </w:p>
    <w:p w14:paraId="497A9559" w14:textId="77777777" w:rsidR="00435C7A" w:rsidRDefault="00435C7A" w:rsidP="00435C7A">
      <w:pPr>
        <w:spacing w:after="0"/>
        <w:ind w:right="1229"/>
      </w:pPr>
      <w:r>
        <w:t>.data:00408A75                 db    0</w:t>
      </w:r>
    </w:p>
    <w:p w14:paraId="7EC04E9F" w14:textId="77777777" w:rsidR="00435C7A" w:rsidRDefault="00435C7A" w:rsidP="00435C7A">
      <w:pPr>
        <w:spacing w:after="0"/>
        <w:ind w:right="1229"/>
      </w:pPr>
      <w:r>
        <w:t>.data:00408A76                 db    0</w:t>
      </w:r>
    </w:p>
    <w:p w14:paraId="32951B0E" w14:textId="77777777" w:rsidR="00435C7A" w:rsidRDefault="00435C7A" w:rsidP="00435C7A">
      <w:pPr>
        <w:spacing w:after="0"/>
        <w:ind w:right="1229"/>
      </w:pPr>
      <w:r>
        <w:t>.data:00408A77                 db    0</w:t>
      </w:r>
    </w:p>
    <w:p w14:paraId="1D3BB424" w14:textId="77777777" w:rsidR="00435C7A" w:rsidRDefault="00435C7A" w:rsidP="00435C7A">
      <w:pPr>
        <w:spacing w:after="0"/>
        <w:ind w:right="1229"/>
      </w:pPr>
      <w:r>
        <w:t>.data:00408A78                 db    0</w:t>
      </w:r>
    </w:p>
    <w:p w14:paraId="167A8A91" w14:textId="77777777" w:rsidR="00435C7A" w:rsidRDefault="00435C7A" w:rsidP="00435C7A">
      <w:pPr>
        <w:spacing w:after="0"/>
        <w:ind w:right="1229"/>
      </w:pPr>
      <w:r>
        <w:t>.data:00408A79                 db    0</w:t>
      </w:r>
    </w:p>
    <w:p w14:paraId="7622AD12" w14:textId="77777777" w:rsidR="00435C7A" w:rsidRDefault="00435C7A" w:rsidP="00435C7A">
      <w:pPr>
        <w:spacing w:after="0"/>
        <w:ind w:right="1229"/>
      </w:pPr>
      <w:r>
        <w:t>.data:00408A7A                 db    0</w:t>
      </w:r>
    </w:p>
    <w:p w14:paraId="2B5687EC" w14:textId="77777777" w:rsidR="00435C7A" w:rsidRDefault="00435C7A" w:rsidP="00435C7A">
      <w:pPr>
        <w:spacing w:after="0"/>
        <w:ind w:right="1229"/>
      </w:pPr>
      <w:r>
        <w:t>.data:00408A7B                 db    0</w:t>
      </w:r>
    </w:p>
    <w:p w14:paraId="31A9304B" w14:textId="77777777" w:rsidR="00435C7A" w:rsidRDefault="00435C7A" w:rsidP="00435C7A">
      <w:pPr>
        <w:spacing w:after="0"/>
        <w:ind w:right="1229"/>
      </w:pPr>
      <w:r>
        <w:t>.data:00408A7C                 db    0</w:t>
      </w:r>
    </w:p>
    <w:p w14:paraId="42AE72A1" w14:textId="77777777" w:rsidR="00435C7A" w:rsidRDefault="00435C7A" w:rsidP="00435C7A">
      <w:pPr>
        <w:spacing w:after="0"/>
        <w:ind w:right="1229"/>
      </w:pPr>
      <w:r>
        <w:t>.data:00408A7D                 db    0</w:t>
      </w:r>
    </w:p>
    <w:p w14:paraId="39706BF9" w14:textId="77777777" w:rsidR="00435C7A" w:rsidRDefault="00435C7A" w:rsidP="00435C7A">
      <w:pPr>
        <w:spacing w:after="0"/>
        <w:ind w:right="1229"/>
      </w:pPr>
      <w:r>
        <w:t>.data:00408A7E                 db    0</w:t>
      </w:r>
    </w:p>
    <w:p w14:paraId="28EAEEFF" w14:textId="77777777" w:rsidR="00435C7A" w:rsidRDefault="00435C7A" w:rsidP="00435C7A">
      <w:pPr>
        <w:spacing w:after="0"/>
        <w:ind w:right="1229"/>
      </w:pPr>
      <w:r>
        <w:t>.data:00408A7F                 db    0</w:t>
      </w:r>
    </w:p>
    <w:p w14:paraId="57DF87AC" w14:textId="77777777" w:rsidR="00435C7A" w:rsidRDefault="00435C7A" w:rsidP="00435C7A">
      <w:pPr>
        <w:spacing w:after="0"/>
        <w:ind w:right="1229"/>
      </w:pPr>
      <w:r>
        <w:t>.data:00408A80                 db    0</w:t>
      </w:r>
    </w:p>
    <w:p w14:paraId="3564C5ED" w14:textId="77777777" w:rsidR="00435C7A" w:rsidRDefault="00435C7A" w:rsidP="00435C7A">
      <w:pPr>
        <w:spacing w:after="0"/>
        <w:ind w:right="1229"/>
      </w:pPr>
      <w:r>
        <w:t>.data:00408A81                 db    0</w:t>
      </w:r>
    </w:p>
    <w:p w14:paraId="7609D2E9" w14:textId="77777777" w:rsidR="00435C7A" w:rsidRDefault="00435C7A" w:rsidP="00435C7A">
      <w:pPr>
        <w:spacing w:after="0"/>
        <w:ind w:right="1229"/>
      </w:pPr>
      <w:r>
        <w:t>.data:00408A82                 db    0</w:t>
      </w:r>
    </w:p>
    <w:p w14:paraId="71ED2F39" w14:textId="77777777" w:rsidR="00435C7A" w:rsidRDefault="00435C7A" w:rsidP="00435C7A">
      <w:pPr>
        <w:spacing w:after="0"/>
        <w:ind w:right="1229"/>
      </w:pPr>
      <w:r>
        <w:t>.data:00408A83                 db    0</w:t>
      </w:r>
    </w:p>
    <w:p w14:paraId="3339A434" w14:textId="77777777" w:rsidR="00435C7A" w:rsidRDefault="00435C7A" w:rsidP="00435C7A">
      <w:pPr>
        <w:spacing w:after="0"/>
        <w:ind w:right="1229"/>
      </w:pPr>
      <w:r>
        <w:t>.data:00408A84                 db    0</w:t>
      </w:r>
    </w:p>
    <w:p w14:paraId="455D3A87" w14:textId="77777777" w:rsidR="00435C7A" w:rsidRDefault="00435C7A" w:rsidP="00435C7A">
      <w:pPr>
        <w:spacing w:after="0"/>
        <w:ind w:right="1229"/>
      </w:pPr>
      <w:r>
        <w:t>.data:00408A85                 db    0</w:t>
      </w:r>
    </w:p>
    <w:p w14:paraId="249B2C81" w14:textId="77777777" w:rsidR="00435C7A" w:rsidRDefault="00435C7A" w:rsidP="00435C7A">
      <w:pPr>
        <w:spacing w:after="0"/>
        <w:ind w:right="1229"/>
      </w:pPr>
      <w:r>
        <w:t>.data:00408A86                 db    0</w:t>
      </w:r>
    </w:p>
    <w:p w14:paraId="70071412" w14:textId="77777777" w:rsidR="00435C7A" w:rsidRDefault="00435C7A" w:rsidP="00435C7A">
      <w:pPr>
        <w:spacing w:after="0"/>
        <w:ind w:right="1229"/>
      </w:pPr>
      <w:r>
        <w:t>.data:00408A87                 db    0</w:t>
      </w:r>
    </w:p>
    <w:p w14:paraId="5A99F41E" w14:textId="77777777" w:rsidR="00435C7A" w:rsidRDefault="00435C7A" w:rsidP="00435C7A">
      <w:pPr>
        <w:spacing w:after="0"/>
        <w:ind w:right="1229"/>
      </w:pPr>
      <w:r>
        <w:t>.data:00408A88                 db    0</w:t>
      </w:r>
    </w:p>
    <w:p w14:paraId="5F370D38" w14:textId="77777777" w:rsidR="00435C7A" w:rsidRDefault="00435C7A" w:rsidP="00435C7A">
      <w:pPr>
        <w:spacing w:after="0"/>
        <w:ind w:right="1229"/>
      </w:pPr>
      <w:r>
        <w:t>.data:00408A89                 db    0</w:t>
      </w:r>
    </w:p>
    <w:p w14:paraId="5E0313E1" w14:textId="77777777" w:rsidR="00435C7A" w:rsidRDefault="00435C7A" w:rsidP="00435C7A">
      <w:pPr>
        <w:spacing w:after="0"/>
        <w:ind w:right="1229"/>
      </w:pPr>
      <w:r>
        <w:t>.data:00408A8A                 db    0</w:t>
      </w:r>
    </w:p>
    <w:p w14:paraId="371E8637" w14:textId="77777777" w:rsidR="00435C7A" w:rsidRDefault="00435C7A" w:rsidP="00435C7A">
      <w:pPr>
        <w:spacing w:after="0"/>
        <w:ind w:right="1229"/>
      </w:pPr>
      <w:r>
        <w:t>.data:00408A8B                 db    0</w:t>
      </w:r>
    </w:p>
    <w:p w14:paraId="290FBFE7" w14:textId="77777777" w:rsidR="00435C7A" w:rsidRDefault="00435C7A" w:rsidP="00435C7A">
      <w:pPr>
        <w:spacing w:after="0"/>
        <w:ind w:right="1229"/>
      </w:pPr>
      <w:r>
        <w:t>.data:00408A8C                 db    0</w:t>
      </w:r>
    </w:p>
    <w:p w14:paraId="5C41C52D" w14:textId="77777777" w:rsidR="00435C7A" w:rsidRDefault="00435C7A" w:rsidP="00435C7A">
      <w:pPr>
        <w:spacing w:after="0"/>
        <w:ind w:right="1229"/>
      </w:pPr>
      <w:r>
        <w:t>.data:00408A8D                 db    0</w:t>
      </w:r>
    </w:p>
    <w:p w14:paraId="62363B64" w14:textId="77777777" w:rsidR="00435C7A" w:rsidRDefault="00435C7A" w:rsidP="00435C7A">
      <w:pPr>
        <w:spacing w:after="0"/>
        <w:ind w:right="1229"/>
      </w:pPr>
      <w:r>
        <w:t>.data:00408A8E                 db    0</w:t>
      </w:r>
    </w:p>
    <w:p w14:paraId="559168AF" w14:textId="77777777" w:rsidR="00435C7A" w:rsidRDefault="00435C7A" w:rsidP="00435C7A">
      <w:pPr>
        <w:spacing w:after="0"/>
        <w:ind w:right="1229"/>
      </w:pPr>
      <w:r>
        <w:t>.data:00408A8F                 db    0</w:t>
      </w:r>
    </w:p>
    <w:p w14:paraId="4669D6FE" w14:textId="77777777" w:rsidR="00435C7A" w:rsidRDefault="00435C7A" w:rsidP="00435C7A">
      <w:pPr>
        <w:spacing w:after="0"/>
        <w:ind w:right="1229"/>
      </w:pPr>
      <w:r>
        <w:t>.data:00408A90                 db    0</w:t>
      </w:r>
    </w:p>
    <w:p w14:paraId="6569AACF" w14:textId="77777777" w:rsidR="00435C7A" w:rsidRDefault="00435C7A" w:rsidP="00435C7A">
      <w:pPr>
        <w:spacing w:after="0"/>
        <w:ind w:right="1229"/>
      </w:pPr>
      <w:r>
        <w:t>.data:00408A91                 db    0</w:t>
      </w:r>
    </w:p>
    <w:p w14:paraId="21CAAD8E" w14:textId="77777777" w:rsidR="00435C7A" w:rsidRDefault="00435C7A" w:rsidP="00435C7A">
      <w:pPr>
        <w:spacing w:after="0"/>
        <w:ind w:right="1229"/>
      </w:pPr>
      <w:r>
        <w:t>.data:00408A92                 db    0</w:t>
      </w:r>
    </w:p>
    <w:p w14:paraId="7770D8B4" w14:textId="77777777" w:rsidR="00435C7A" w:rsidRDefault="00435C7A" w:rsidP="00435C7A">
      <w:pPr>
        <w:spacing w:after="0"/>
        <w:ind w:right="1229"/>
      </w:pPr>
      <w:r>
        <w:t>.data:00408A93                 db    0</w:t>
      </w:r>
    </w:p>
    <w:p w14:paraId="3F367377" w14:textId="77777777" w:rsidR="00435C7A" w:rsidRDefault="00435C7A" w:rsidP="00435C7A">
      <w:pPr>
        <w:spacing w:after="0"/>
        <w:ind w:right="1229"/>
      </w:pPr>
      <w:r>
        <w:t>.data:00408A94                 db    0</w:t>
      </w:r>
    </w:p>
    <w:p w14:paraId="26F882A9" w14:textId="77777777" w:rsidR="00435C7A" w:rsidRDefault="00435C7A" w:rsidP="00435C7A">
      <w:pPr>
        <w:spacing w:after="0"/>
        <w:ind w:right="1229"/>
      </w:pPr>
      <w:r>
        <w:t>.data:00408A95                 db    0</w:t>
      </w:r>
    </w:p>
    <w:p w14:paraId="26B94C7C" w14:textId="77777777" w:rsidR="00435C7A" w:rsidRDefault="00435C7A" w:rsidP="00435C7A">
      <w:pPr>
        <w:spacing w:after="0"/>
        <w:ind w:right="1229"/>
      </w:pPr>
      <w:r>
        <w:t>.data:00408A96                 db    0</w:t>
      </w:r>
    </w:p>
    <w:p w14:paraId="2DB808A4" w14:textId="77777777" w:rsidR="00435C7A" w:rsidRDefault="00435C7A" w:rsidP="00435C7A">
      <w:pPr>
        <w:spacing w:after="0"/>
        <w:ind w:right="1229"/>
      </w:pPr>
      <w:r>
        <w:t>.data:00408A97                 db    0</w:t>
      </w:r>
    </w:p>
    <w:p w14:paraId="08303C05" w14:textId="77777777" w:rsidR="00435C7A" w:rsidRDefault="00435C7A" w:rsidP="00435C7A">
      <w:pPr>
        <w:spacing w:after="0"/>
        <w:ind w:right="1229"/>
      </w:pPr>
      <w:r>
        <w:t>.data:00408A98                 db    0</w:t>
      </w:r>
    </w:p>
    <w:p w14:paraId="3D7B4763" w14:textId="77777777" w:rsidR="00435C7A" w:rsidRDefault="00435C7A" w:rsidP="00435C7A">
      <w:pPr>
        <w:spacing w:after="0"/>
        <w:ind w:right="1229"/>
      </w:pPr>
      <w:r>
        <w:t>.data:00408A99                 db    0</w:t>
      </w:r>
    </w:p>
    <w:p w14:paraId="3D6E63F4" w14:textId="77777777" w:rsidR="00435C7A" w:rsidRDefault="00435C7A" w:rsidP="00435C7A">
      <w:pPr>
        <w:spacing w:after="0"/>
        <w:ind w:right="1229"/>
      </w:pPr>
      <w:r>
        <w:t>.data:00408A9A                 db    0</w:t>
      </w:r>
    </w:p>
    <w:p w14:paraId="4EFD49F4" w14:textId="77777777" w:rsidR="00435C7A" w:rsidRDefault="00435C7A" w:rsidP="00435C7A">
      <w:pPr>
        <w:spacing w:after="0"/>
        <w:ind w:right="1229"/>
      </w:pPr>
      <w:r>
        <w:t>.data:00408A9B                 db    0</w:t>
      </w:r>
    </w:p>
    <w:p w14:paraId="660AE5F6" w14:textId="77777777" w:rsidR="00435C7A" w:rsidRDefault="00435C7A" w:rsidP="00435C7A">
      <w:pPr>
        <w:spacing w:after="0"/>
        <w:ind w:right="1229"/>
      </w:pPr>
      <w:r>
        <w:t>.data:00408A9C                 db    0</w:t>
      </w:r>
    </w:p>
    <w:p w14:paraId="4B2503C8" w14:textId="77777777" w:rsidR="00435C7A" w:rsidRDefault="00435C7A" w:rsidP="00435C7A">
      <w:pPr>
        <w:spacing w:after="0"/>
        <w:ind w:right="1229"/>
      </w:pPr>
      <w:r>
        <w:t>.data:00408A9D                 db    0</w:t>
      </w:r>
    </w:p>
    <w:p w14:paraId="660EDB55" w14:textId="77777777" w:rsidR="00435C7A" w:rsidRDefault="00435C7A" w:rsidP="00435C7A">
      <w:pPr>
        <w:spacing w:after="0"/>
        <w:ind w:right="1229"/>
      </w:pPr>
      <w:r>
        <w:lastRenderedPageBreak/>
        <w:t>.data:00408A9E                 db    0</w:t>
      </w:r>
    </w:p>
    <w:p w14:paraId="63013740" w14:textId="77777777" w:rsidR="00435C7A" w:rsidRDefault="00435C7A" w:rsidP="00435C7A">
      <w:pPr>
        <w:spacing w:after="0"/>
        <w:ind w:right="1229"/>
      </w:pPr>
      <w:r>
        <w:t>.data:00408A9F                 db    0</w:t>
      </w:r>
    </w:p>
    <w:p w14:paraId="40B17741" w14:textId="77777777" w:rsidR="00435C7A" w:rsidRDefault="00435C7A" w:rsidP="00435C7A">
      <w:pPr>
        <w:spacing w:after="0"/>
        <w:ind w:right="1229"/>
      </w:pPr>
      <w:r>
        <w:t>.data:00408AA0                 db    0</w:t>
      </w:r>
    </w:p>
    <w:p w14:paraId="7338CCC1" w14:textId="77777777" w:rsidR="00435C7A" w:rsidRDefault="00435C7A" w:rsidP="00435C7A">
      <w:pPr>
        <w:spacing w:after="0"/>
        <w:ind w:right="1229"/>
      </w:pPr>
      <w:r>
        <w:t>.data:00408AA1                 db    0</w:t>
      </w:r>
    </w:p>
    <w:p w14:paraId="651407A4" w14:textId="77777777" w:rsidR="00435C7A" w:rsidRDefault="00435C7A" w:rsidP="00435C7A">
      <w:pPr>
        <w:spacing w:after="0"/>
        <w:ind w:right="1229"/>
      </w:pPr>
      <w:r>
        <w:t>.data:00408AA2                 db    0</w:t>
      </w:r>
    </w:p>
    <w:p w14:paraId="4C75FE69" w14:textId="77777777" w:rsidR="00435C7A" w:rsidRDefault="00435C7A" w:rsidP="00435C7A">
      <w:pPr>
        <w:spacing w:after="0"/>
        <w:ind w:right="1229"/>
      </w:pPr>
      <w:r>
        <w:t>.data:00408AA3                 db    0</w:t>
      </w:r>
    </w:p>
    <w:p w14:paraId="65ADE832" w14:textId="77777777" w:rsidR="00435C7A" w:rsidRDefault="00435C7A" w:rsidP="00435C7A">
      <w:pPr>
        <w:spacing w:after="0"/>
        <w:ind w:right="1229"/>
      </w:pPr>
      <w:r>
        <w:t>.data:00408AA4                 db    0</w:t>
      </w:r>
    </w:p>
    <w:p w14:paraId="5BB1AF23" w14:textId="77777777" w:rsidR="00435C7A" w:rsidRDefault="00435C7A" w:rsidP="00435C7A">
      <w:pPr>
        <w:spacing w:after="0"/>
        <w:ind w:right="1229"/>
      </w:pPr>
      <w:r>
        <w:t>.data:00408AA5                 db    0</w:t>
      </w:r>
    </w:p>
    <w:p w14:paraId="4A98BDE9" w14:textId="77777777" w:rsidR="00435C7A" w:rsidRDefault="00435C7A" w:rsidP="00435C7A">
      <w:pPr>
        <w:spacing w:after="0"/>
        <w:ind w:right="1229"/>
      </w:pPr>
      <w:r>
        <w:t>.data:00408AA6                 db    0</w:t>
      </w:r>
    </w:p>
    <w:p w14:paraId="60BA7892" w14:textId="77777777" w:rsidR="00435C7A" w:rsidRDefault="00435C7A" w:rsidP="00435C7A">
      <w:pPr>
        <w:spacing w:after="0"/>
        <w:ind w:right="1229"/>
      </w:pPr>
      <w:r>
        <w:t>.data:00408AA7                 db    0</w:t>
      </w:r>
    </w:p>
    <w:p w14:paraId="6CB06C93" w14:textId="77777777" w:rsidR="00435C7A" w:rsidRDefault="00435C7A" w:rsidP="00435C7A">
      <w:pPr>
        <w:spacing w:after="0"/>
        <w:ind w:right="1229"/>
      </w:pPr>
      <w:r>
        <w:t>.data:00408AA8                 db    0</w:t>
      </w:r>
    </w:p>
    <w:p w14:paraId="4742470D" w14:textId="77777777" w:rsidR="00435C7A" w:rsidRDefault="00435C7A" w:rsidP="00435C7A">
      <w:pPr>
        <w:spacing w:after="0"/>
        <w:ind w:right="1229"/>
      </w:pPr>
      <w:r>
        <w:t>.data:00408AA9                 db    0</w:t>
      </w:r>
    </w:p>
    <w:p w14:paraId="54AC9D1B" w14:textId="77777777" w:rsidR="00435C7A" w:rsidRDefault="00435C7A" w:rsidP="00435C7A">
      <w:pPr>
        <w:spacing w:after="0"/>
        <w:ind w:right="1229"/>
      </w:pPr>
      <w:r>
        <w:t>.data:00408AAA                 db    0</w:t>
      </w:r>
    </w:p>
    <w:p w14:paraId="7D13F769" w14:textId="77777777" w:rsidR="00435C7A" w:rsidRDefault="00435C7A" w:rsidP="00435C7A">
      <w:pPr>
        <w:spacing w:after="0"/>
        <w:ind w:right="1229"/>
      </w:pPr>
      <w:r>
        <w:t>.data:00408AAB                 db    0</w:t>
      </w:r>
    </w:p>
    <w:p w14:paraId="020778D9" w14:textId="77777777" w:rsidR="00435C7A" w:rsidRDefault="00435C7A" w:rsidP="00435C7A">
      <w:pPr>
        <w:spacing w:after="0"/>
        <w:ind w:right="1229"/>
      </w:pPr>
      <w:r>
        <w:t>.data:00408AAC                 db    0</w:t>
      </w:r>
    </w:p>
    <w:p w14:paraId="73B3E07D" w14:textId="77777777" w:rsidR="00435C7A" w:rsidRDefault="00435C7A" w:rsidP="00435C7A">
      <w:pPr>
        <w:spacing w:after="0"/>
        <w:ind w:right="1229"/>
      </w:pPr>
      <w:r>
        <w:t>.data:00408AAD                 db    0</w:t>
      </w:r>
    </w:p>
    <w:p w14:paraId="56B81C70" w14:textId="77777777" w:rsidR="00435C7A" w:rsidRDefault="00435C7A" w:rsidP="00435C7A">
      <w:pPr>
        <w:spacing w:after="0"/>
        <w:ind w:right="1229"/>
      </w:pPr>
      <w:r>
        <w:t>.data:00408AAE                 db    0</w:t>
      </w:r>
    </w:p>
    <w:p w14:paraId="7027DD5C" w14:textId="77777777" w:rsidR="00435C7A" w:rsidRDefault="00435C7A" w:rsidP="00435C7A">
      <w:pPr>
        <w:spacing w:after="0"/>
        <w:ind w:right="1229"/>
      </w:pPr>
      <w:r>
        <w:t>.data:00408AAF                 db    0</w:t>
      </w:r>
    </w:p>
    <w:p w14:paraId="4464091C" w14:textId="77777777" w:rsidR="00435C7A" w:rsidRDefault="00435C7A" w:rsidP="00435C7A">
      <w:pPr>
        <w:spacing w:after="0"/>
        <w:ind w:right="1229"/>
      </w:pPr>
      <w:r>
        <w:t>.data:00408AB0                 db    0</w:t>
      </w:r>
    </w:p>
    <w:p w14:paraId="4CBE4639" w14:textId="77777777" w:rsidR="00435C7A" w:rsidRDefault="00435C7A" w:rsidP="00435C7A">
      <w:pPr>
        <w:spacing w:after="0"/>
        <w:ind w:right="1229"/>
      </w:pPr>
      <w:r>
        <w:t>.data:00408AB1                 db    0</w:t>
      </w:r>
    </w:p>
    <w:p w14:paraId="3A98C463" w14:textId="77777777" w:rsidR="00435C7A" w:rsidRDefault="00435C7A" w:rsidP="00435C7A">
      <w:pPr>
        <w:spacing w:after="0"/>
        <w:ind w:right="1229"/>
      </w:pPr>
      <w:r>
        <w:t>.data:00408AB2                 db    0</w:t>
      </w:r>
    </w:p>
    <w:p w14:paraId="11B2CEFA" w14:textId="77777777" w:rsidR="00435C7A" w:rsidRDefault="00435C7A" w:rsidP="00435C7A">
      <w:pPr>
        <w:spacing w:after="0"/>
        <w:ind w:right="1229"/>
      </w:pPr>
      <w:r>
        <w:t>.data:00408AB3                 db    0</w:t>
      </w:r>
    </w:p>
    <w:p w14:paraId="13BB0B77" w14:textId="77777777" w:rsidR="00435C7A" w:rsidRDefault="00435C7A" w:rsidP="00435C7A">
      <w:pPr>
        <w:spacing w:after="0"/>
        <w:ind w:right="1229"/>
      </w:pPr>
      <w:r>
        <w:t>.data:00408AB4                 db    0</w:t>
      </w:r>
    </w:p>
    <w:p w14:paraId="09B38204" w14:textId="77777777" w:rsidR="00435C7A" w:rsidRDefault="00435C7A" w:rsidP="00435C7A">
      <w:pPr>
        <w:spacing w:after="0"/>
        <w:ind w:right="1229"/>
      </w:pPr>
      <w:r>
        <w:t>.data:00408AB5                 db    0</w:t>
      </w:r>
    </w:p>
    <w:p w14:paraId="468F8641" w14:textId="77777777" w:rsidR="00435C7A" w:rsidRDefault="00435C7A" w:rsidP="00435C7A">
      <w:pPr>
        <w:spacing w:after="0"/>
        <w:ind w:right="1229"/>
      </w:pPr>
      <w:r>
        <w:t>.data:00408AB6                 db    0</w:t>
      </w:r>
    </w:p>
    <w:p w14:paraId="0B1E4B4D" w14:textId="77777777" w:rsidR="00435C7A" w:rsidRDefault="00435C7A" w:rsidP="00435C7A">
      <w:pPr>
        <w:spacing w:after="0"/>
        <w:ind w:right="1229"/>
      </w:pPr>
      <w:r>
        <w:t>.data:00408AB7                 db    0</w:t>
      </w:r>
    </w:p>
    <w:p w14:paraId="243B7ABA" w14:textId="77777777" w:rsidR="00435C7A" w:rsidRDefault="00435C7A" w:rsidP="00435C7A">
      <w:pPr>
        <w:spacing w:after="0"/>
        <w:ind w:right="1229"/>
      </w:pPr>
      <w:r>
        <w:t>.data:00408AB8                 db    0</w:t>
      </w:r>
    </w:p>
    <w:p w14:paraId="18DFFC6D" w14:textId="77777777" w:rsidR="00435C7A" w:rsidRDefault="00435C7A" w:rsidP="00435C7A">
      <w:pPr>
        <w:spacing w:after="0"/>
        <w:ind w:right="1229"/>
      </w:pPr>
      <w:r>
        <w:t>.data:00408AB9                 db    0</w:t>
      </w:r>
    </w:p>
    <w:p w14:paraId="63E3A6AE" w14:textId="77777777" w:rsidR="00435C7A" w:rsidRDefault="00435C7A" w:rsidP="00435C7A">
      <w:pPr>
        <w:spacing w:after="0"/>
        <w:ind w:right="1229"/>
      </w:pPr>
      <w:r>
        <w:t>.data:00408ABA                 db    0</w:t>
      </w:r>
    </w:p>
    <w:p w14:paraId="2F7E4D2F" w14:textId="77777777" w:rsidR="00435C7A" w:rsidRDefault="00435C7A" w:rsidP="00435C7A">
      <w:pPr>
        <w:spacing w:after="0"/>
        <w:ind w:right="1229"/>
      </w:pPr>
      <w:r>
        <w:t>.data:00408ABB                 db    0</w:t>
      </w:r>
    </w:p>
    <w:p w14:paraId="1B63D41A" w14:textId="77777777" w:rsidR="00435C7A" w:rsidRDefault="00435C7A" w:rsidP="00435C7A">
      <w:pPr>
        <w:spacing w:after="0"/>
        <w:ind w:right="1229"/>
      </w:pPr>
      <w:r>
        <w:t>.data:00408ABC                 db    0</w:t>
      </w:r>
    </w:p>
    <w:p w14:paraId="5FCC9C9F" w14:textId="77777777" w:rsidR="00435C7A" w:rsidRDefault="00435C7A" w:rsidP="00435C7A">
      <w:pPr>
        <w:spacing w:after="0"/>
        <w:ind w:right="1229"/>
      </w:pPr>
      <w:r>
        <w:t>.data:00408ABD                 db    0</w:t>
      </w:r>
    </w:p>
    <w:p w14:paraId="47A15BEC" w14:textId="77777777" w:rsidR="00435C7A" w:rsidRDefault="00435C7A" w:rsidP="00435C7A">
      <w:pPr>
        <w:spacing w:after="0"/>
        <w:ind w:right="1229"/>
      </w:pPr>
      <w:r>
        <w:t>.data:00408ABE                 db    0</w:t>
      </w:r>
    </w:p>
    <w:p w14:paraId="1450569C" w14:textId="77777777" w:rsidR="00435C7A" w:rsidRDefault="00435C7A" w:rsidP="00435C7A">
      <w:pPr>
        <w:spacing w:after="0"/>
        <w:ind w:right="1229"/>
      </w:pPr>
      <w:r>
        <w:t>.data:00408ABF                 db    0</w:t>
      </w:r>
    </w:p>
    <w:p w14:paraId="69176B65" w14:textId="77777777" w:rsidR="00435C7A" w:rsidRDefault="00435C7A" w:rsidP="00435C7A">
      <w:pPr>
        <w:spacing w:after="0"/>
        <w:ind w:right="1229"/>
      </w:pPr>
      <w:r>
        <w:t>.data:00408AC0                 db    0</w:t>
      </w:r>
    </w:p>
    <w:p w14:paraId="428001E5" w14:textId="77777777" w:rsidR="00435C7A" w:rsidRDefault="00435C7A" w:rsidP="00435C7A">
      <w:pPr>
        <w:spacing w:after="0"/>
        <w:ind w:right="1229"/>
      </w:pPr>
      <w:r>
        <w:t>.data:00408AC1                 db    0</w:t>
      </w:r>
    </w:p>
    <w:p w14:paraId="43D57FDD" w14:textId="77777777" w:rsidR="00435C7A" w:rsidRDefault="00435C7A" w:rsidP="00435C7A">
      <w:pPr>
        <w:spacing w:after="0"/>
        <w:ind w:right="1229"/>
      </w:pPr>
      <w:r>
        <w:t>.data:00408AC2                 db    0</w:t>
      </w:r>
    </w:p>
    <w:p w14:paraId="70971AAC" w14:textId="77777777" w:rsidR="00435C7A" w:rsidRDefault="00435C7A" w:rsidP="00435C7A">
      <w:pPr>
        <w:spacing w:after="0"/>
        <w:ind w:right="1229"/>
      </w:pPr>
      <w:r>
        <w:t>.data:00408AC3                 db    0</w:t>
      </w:r>
    </w:p>
    <w:p w14:paraId="6FE72D12" w14:textId="77777777" w:rsidR="00435C7A" w:rsidRDefault="00435C7A" w:rsidP="00435C7A">
      <w:pPr>
        <w:spacing w:after="0"/>
        <w:ind w:right="1229"/>
      </w:pPr>
      <w:r>
        <w:t>.data:00408AC4                 db    0</w:t>
      </w:r>
    </w:p>
    <w:p w14:paraId="12B8FDA8" w14:textId="77777777" w:rsidR="00435C7A" w:rsidRDefault="00435C7A" w:rsidP="00435C7A">
      <w:pPr>
        <w:spacing w:after="0"/>
        <w:ind w:right="1229"/>
      </w:pPr>
      <w:r>
        <w:t>.data:00408AC5                 db    0</w:t>
      </w:r>
    </w:p>
    <w:p w14:paraId="5DE7E215" w14:textId="77777777" w:rsidR="00435C7A" w:rsidRDefault="00435C7A" w:rsidP="00435C7A">
      <w:pPr>
        <w:spacing w:after="0"/>
        <w:ind w:right="1229"/>
      </w:pPr>
      <w:r>
        <w:t>.data:00408AC6                 db    0</w:t>
      </w:r>
    </w:p>
    <w:p w14:paraId="23D9277B" w14:textId="77777777" w:rsidR="00435C7A" w:rsidRDefault="00435C7A" w:rsidP="00435C7A">
      <w:pPr>
        <w:spacing w:after="0"/>
        <w:ind w:right="1229"/>
      </w:pPr>
      <w:r>
        <w:t>.data:00408AC7                 db    0</w:t>
      </w:r>
    </w:p>
    <w:p w14:paraId="5CCC6A15" w14:textId="77777777" w:rsidR="00435C7A" w:rsidRDefault="00435C7A" w:rsidP="00435C7A">
      <w:pPr>
        <w:spacing w:after="0"/>
        <w:ind w:right="1229"/>
      </w:pPr>
      <w:r>
        <w:t>.data:00408AC8                 db    0</w:t>
      </w:r>
    </w:p>
    <w:p w14:paraId="290E7DA6" w14:textId="77777777" w:rsidR="00435C7A" w:rsidRDefault="00435C7A" w:rsidP="00435C7A">
      <w:pPr>
        <w:spacing w:after="0"/>
        <w:ind w:right="1229"/>
      </w:pPr>
      <w:r>
        <w:t>.data:00408AC9                 db    0</w:t>
      </w:r>
    </w:p>
    <w:p w14:paraId="2BF710DD" w14:textId="77777777" w:rsidR="00435C7A" w:rsidRDefault="00435C7A" w:rsidP="00435C7A">
      <w:pPr>
        <w:spacing w:after="0"/>
        <w:ind w:right="1229"/>
      </w:pPr>
      <w:r>
        <w:lastRenderedPageBreak/>
        <w:t>.data:00408ACA                 db    0</w:t>
      </w:r>
    </w:p>
    <w:p w14:paraId="404EB3AB" w14:textId="77777777" w:rsidR="00435C7A" w:rsidRDefault="00435C7A" w:rsidP="00435C7A">
      <w:pPr>
        <w:spacing w:after="0"/>
        <w:ind w:right="1229"/>
      </w:pPr>
      <w:r>
        <w:t>.data:00408ACB                 db    0</w:t>
      </w:r>
    </w:p>
    <w:p w14:paraId="264F889B" w14:textId="77777777" w:rsidR="00435C7A" w:rsidRDefault="00435C7A" w:rsidP="00435C7A">
      <w:pPr>
        <w:spacing w:after="0"/>
        <w:ind w:right="1229"/>
      </w:pPr>
      <w:r>
        <w:t>.data:00408ACC                 db    0</w:t>
      </w:r>
    </w:p>
    <w:p w14:paraId="543861D9" w14:textId="77777777" w:rsidR="00435C7A" w:rsidRDefault="00435C7A" w:rsidP="00435C7A">
      <w:pPr>
        <w:spacing w:after="0"/>
        <w:ind w:right="1229"/>
      </w:pPr>
      <w:r>
        <w:t>.data:00408ACD                 db    0</w:t>
      </w:r>
    </w:p>
    <w:p w14:paraId="120E9CDF" w14:textId="77777777" w:rsidR="00435C7A" w:rsidRDefault="00435C7A" w:rsidP="00435C7A">
      <w:pPr>
        <w:spacing w:after="0"/>
        <w:ind w:right="1229"/>
      </w:pPr>
      <w:r>
        <w:t>.data:00408ACE                 db    0</w:t>
      </w:r>
    </w:p>
    <w:p w14:paraId="55A4E516" w14:textId="77777777" w:rsidR="00435C7A" w:rsidRDefault="00435C7A" w:rsidP="00435C7A">
      <w:pPr>
        <w:spacing w:after="0"/>
        <w:ind w:right="1229"/>
      </w:pPr>
      <w:r>
        <w:t>.data:00408ACF                 db    0</w:t>
      </w:r>
    </w:p>
    <w:p w14:paraId="31F5612C" w14:textId="77777777" w:rsidR="00435C7A" w:rsidRDefault="00435C7A" w:rsidP="00435C7A">
      <w:pPr>
        <w:spacing w:after="0"/>
        <w:ind w:right="1229"/>
      </w:pPr>
      <w:r>
        <w:t>.data:00408AD0                 db    0</w:t>
      </w:r>
    </w:p>
    <w:p w14:paraId="2D9DA935" w14:textId="77777777" w:rsidR="00435C7A" w:rsidRDefault="00435C7A" w:rsidP="00435C7A">
      <w:pPr>
        <w:spacing w:after="0"/>
        <w:ind w:right="1229"/>
      </w:pPr>
      <w:r>
        <w:t>.data:00408AD1                 db    0</w:t>
      </w:r>
    </w:p>
    <w:p w14:paraId="14711007" w14:textId="77777777" w:rsidR="00435C7A" w:rsidRDefault="00435C7A" w:rsidP="00435C7A">
      <w:pPr>
        <w:spacing w:after="0"/>
        <w:ind w:right="1229"/>
      </w:pPr>
      <w:r>
        <w:t>.data:00408AD2                 db    0</w:t>
      </w:r>
    </w:p>
    <w:p w14:paraId="508091BE" w14:textId="77777777" w:rsidR="00435C7A" w:rsidRDefault="00435C7A" w:rsidP="00435C7A">
      <w:pPr>
        <w:spacing w:after="0"/>
        <w:ind w:right="1229"/>
      </w:pPr>
      <w:r>
        <w:t>.data:00408AD3                 db    0</w:t>
      </w:r>
    </w:p>
    <w:p w14:paraId="6F63FE83" w14:textId="77777777" w:rsidR="00435C7A" w:rsidRDefault="00435C7A" w:rsidP="00435C7A">
      <w:pPr>
        <w:spacing w:after="0"/>
        <w:ind w:right="1229"/>
      </w:pPr>
      <w:r>
        <w:t>.data:00408AD4                 db    0</w:t>
      </w:r>
    </w:p>
    <w:p w14:paraId="6A27D548" w14:textId="77777777" w:rsidR="00435C7A" w:rsidRDefault="00435C7A" w:rsidP="00435C7A">
      <w:pPr>
        <w:spacing w:after="0"/>
        <w:ind w:right="1229"/>
      </w:pPr>
      <w:r>
        <w:t>.data:00408AD5                 db    0</w:t>
      </w:r>
    </w:p>
    <w:p w14:paraId="152E285D" w14:textId="77777777" w:rsidR="00435C7A" w:rsidRDefault="00435C7A" w:rsidP="00435C7A">
      <w:pPr>
        <w:spacing w:after="0"/>
        <w:ind w:right="1229"/>
      </w:pPr>
      <w:r>
        <w:t>.data:00408AD6                 db    0</w:t>
      </w:r>
    </w:p>
    <w:p w14:paraId="26CF3F45" w14:textId="77777777" w:rsidR="00435C7A" w:rsidRDefault="00435C7A" w:rsidP="00435C7A">
      <w:pPr>
        <w:spacing w:after="0"/>
        <w:ind w:right="1229"/>
      </w:pPr>
      <w:r>
        <w:t>.data:00408AD7                 db    0</w:t>
      </w:r>
    </w:p>
    <w:p w14:paraId="77BAF87B" w14:textId="77777777" w:rsidR="00435C7A" w:rsidRDefault="00435C7A" w:rsidP="00435C7A">
      <w:pPr>
        <w:spacing w:after="0"/>
        <w:ind w:right="1229"/>
      </w:pPr>
      <w:r>
        <w:t>.data:00408AD8                 db    0</w:t>
      </w:r>
    </w:p>
    <w:p w14:paraId="5ADB6C49" w14:textId="77777777" w:rsidR="00435C7A" w:rsidRDefault="00435C7A" w:rsidP="00435C7A">
      <w:pPr>
        <w:spacing w:after="0"/>
        <w:ind w:right="1229"/>
      </w:pPr>
      <w:r>
        <w:t>.data:00408AD9                 db    0</w:t>
      </w:r>
    </w:p>
    <w:p w14:paraId="2ED6120C" w14:textId="77777777" w:rsidR="00435C7A" w:rsidRDefault="00435C7A" w:rsidP="00435C7A">
      <w:pPr>
        <w:spacing w:after="0"/>
        <w:ind w:right="1229"/>
      </w:pPr>
      <w:r>
        <w:t>.data:00408ADA                 db    0</w:t>
      </w:r>
    </w:p>
    <w:p w14:paraId="657F34EB" w14:textId="77777777" w:rsidR="00435C7A" w:rsidRDefault="00435C7A" w:rsidP="00435C7A">
      <w:pPr>
        <w:spacing w:after="0"/>
        <w:ind w:right="1229"/>
      </w:pPr>
      <w:r>
        <w:t>.data:00408ADB                 db    0</w:t>
      </w:r>
    </w:p>
    <w:p w14:paraId="5C1DFE0D" w14:textId="77777777" w:rsidR="00435C7A" w:rsidRDefault="00435C7A" w:rsidP="00435C7A">
      <w:pPr>
        <w:spacing w:after="0"/>
        <w:ind w:right="1229"/>
      </w:pPr>
      <w:r>
        <w:t>.data:00408ADC                 db    0</w:t>
      </w:r>
    </w:p>
    <w:p w14:paraId="05A81B08" w14:textId="77777777" w:rsidR="00435C7A" w:rsidRDefault="00435C7A" w:rsidP="00435C7A">
      <w:pPr>
        <w:spacing w:after="0"/>
        <w:ind w:right="1229"/>
      </w:pPr>
      <w:r>
        <w:t>.data:00408ADD                 db    0</w:t>
      </w:r>
    </w:p>
    <w:p w14:paraId="1D21C15F" w14:textId="77777777" w:rsidR="00435C7A" w:rsidRDefault="00435C7A" w:rsidP="00435C7A">
      <w:pPr>
        <w:spacing w:after="0"/>
        <w:ind w:right="1229"/>
      </w:pPr>
      <w:r>
        <w:t>.data:00408ADE                 db    0</w:t>
      </w:r>
    </w:p>
    <w:p w14:paraId="33042D95" w14:textId="77777777" w:rsidR="00435C7A" w:rsidRDefault="00435C7A" w:rsidP="00435C7A">
      <w:pPr>
        <w:spacing w:after="0"/>
        <w:ind w:right="1229"/>
      </w:pPr>
      <w:r>
        <w:t>.data:00408ADF                 db    0</w:t>
      </w:r>
    </w:p>
    <w:p w14:paraId="42557F53" w14:textId="77777777" w:rsidR="00435C7A" w:rsidRDefault="00435C7A" w:rsidP="00435C7A">
      <w:pPr>
        <w:spacing w:after="0"/>
        <w:ind w:right="1229"/>
      </w:pPr>
      <w:r>
        <w:t>.data:00408AE0                 db    0</w:t>
      </w:r>
    </w:p>
    <w:p w14:paraId="650276F4" w14:textId="77777777" w:rsidR="00435C7A" w:rsidRDefault="00435C7A" w:rsidP="00435C7A">
      <w:pPr>
        <w:spacing w:after="0"/>
        <w:ind w:right="1229"/>
      </w:pPr>
      <w:r>
        <w:t>.data:00408AE1                 db    0</w:t>
      </w:r>
    </w:p>
    <w:p w14:paraId="2A9A6CBF" w14:textId="77777777" w:rsidR="00435C7A" w:rsidRDefault="00435C7A" w:rsidP="00435C7A">
      <w:pPr>
        <w:spacing w:after="0"/>
        <w:ind w:right="1229"/>
      </w:pPr>
      <w:r>
        <w:t>.data:00408AE2                 db    0</w:t>
      </w:r>
    </w:p>
    <w:p w14:paraId="014AA9C4" w14:textId="77777777" w:rsidR="00435C7A" w:rsidRDefault="00435C7A" w:rsidP="00435C7A">
      <w:pPr>
        <w:spacing w:after="0"/>
        <w:ind w:right="1229"/>
      </w:pPr>
      <w:r>
        <w:t>.data:00408AE3                 db    0</w:t>
      </w:r>
    </w:p>
    <w:p w14:paraId="285F7788" w14:textId="77777777" w:rsidR="00435C7A" w:rsidRDefault="00435C7A" w:rsidP="00435C7A">
      <w:pPr>
        <w:spacing w:after="0"/>
        <w:ind w:right="1229"/>
      </w:pPr>
      <w:r>
        <w:t>.data:00408AE4                 db    0</w:t>
      </w:r>
    </w:p>
    <w:p w14:paraId="71796024" w14:textId="77777777" w:rsidR="00435C7A" w:rsidRDefault="00435C7A" w:rsidP="00435C7A">
      <w:pPr>
        <w:spacing w:after="0"/>
        <w:ind w:right="1229"/>
      </w:pPr>
      <w:r>
        <w:t>.data:00408AE5                 db    0</w:t>
      </w:r>
    </w:p>
    <w:p w14:paraId="586A3236" w14:textId="77777777" w:rsidR="00435C7A" w:rsidRDefault="00435C7A" w:rsidP="00435C7A">
      <w:pPr>
        <w:spacing w:after="0"/>
        <w:ind w:right="1229"/>
      </w:pPr>
      <w:r>
        <w:t>.data:00408AE6                 db    0</w:t>
      </w:r>
    </w:p>
    <w:p w14:paraId="7D151DDA" w14:textId="77777777" w:rsidR="00435C7A" w:rsidRDefault="00435C7A" w:rsidP="00435C7A">
      <w:pPr>
        <w:spacing w:after="0"/>
        <w:ind w:right="1229"/>
      </w:pPr>
      <w:r>
        <w:t>.data:00408AE7                 db    0</w:t>
      </w:r>
    </w:p>
    <w:p w14:paraId="2E27250A" w14:textId="77777777" w:rsidR="00435C7A" w:rsidRDefault="00435C7A" w:rsidP="00435C7A">
      <w:pPr>
        <w:spacing w:after="0"/>
        <w:ind w:right="1229"/>
      </w:pPr>
      <w:r>
        <w:t>.data:00408AE8                 db    0</w:t>
      </w:r>
    </w:p>
    <w:p w14:paraId="2EC4B964" w14:textId="77777777" w:rsidR="00435C7A" w:rsidRDefault="00435C7A" w:rsidP="00435C7A">
      <w:pPr>
        <w:spacing w:after="0"/>
        <w:ind w:right="1229"/>
      </w:pPr>
      <w:r>
        <w:t>.data:00408AE9                 db    0</w:t>
      </w:r>
    </w:p>
    <w:p w14:paraId="4C08F31D" w14:textId="77777777" w:rsidR="00435C7A" w:rsidRDefault="00435C7A" w:rsidP="00435C7A">
      <w:pPr>
        <w:spacing w:after="0"/>
        <w:ind w:right="1229"/>
      </w:pPr>
      <w:r>
        <w:t>.data:00408AEA                 db    0</w:t>
      </w:r>
    </w:p>
    <w:p w14:paraId="0E638BCF" w14:textId="77777777" w:rsidR="00435C7A" w:rsidRDefault="00435C7A" w:rsidP="00435C7A">
      <w:pPr>
        <w:spacing w:after="0"/>
        <w:ind w:right="1229"/>
      </w:pPr>
      <w:r>
        <w:t>.data:00408AEB                 db    0</w:t>
      </w:r>
    </w:p>
    <w:p w14:paraId="1BF749BC" w14:textId="77777777" w:rsidR="00435C7A" w:rsidRDefault="00435C7A" w:rsidP="00435C7A">
      <w:pPr>
        <w:spacing w:after="0"/>
        <w:ind w:right="1229"/>
      </w:pPr>
      <w:r>
        <w:t>.data:00408AEC                 db    0</w:t>
      </w:r>
    </w:p>
    <w:p w14:paraId="78D47A59" w14:textId="77777777" w:rsidR="00435C7A" w:rsidRDefault="00435C7A" w:rsidP="00435C7A">
      <w:pPr>
        <w:spacing w:after="0"/>
        <w:ind w:right="1229"/>
      </w:pPr>
      <w:r>
        <w:t>.data:00408AED                 db    0</w:t>
      </w:r>
    </w:p>
    <w:p w14:paraId="0A66AC5C" w14:textId="77777777" w:rsidR="00435C7A" w:rsidRDefault="00435C7A" w:rsidP="00435C7A">
      <w:pPr>
        <w:spacing w:after="0"/>
        <w:ind w:right="1229"/>
      </w:pPr>
      <w:r>
        <w:t>.data:00408AEE                 db    0</w:t>
      </w:r>
    </w:p>
    <w:p w14:paraId="1FEEFAFF" w14:textId="77777777" w:rsidR="00435C7A" w:rsidRDefault="00435C7A" w:rsidP="00435C7A">
      <w:pPr>
        <w:spacing w:after="0"/>
        <w:ind w:right="1229"/>
      </w:pPr>
      <w:r>
        <w:t>.data:00408AEF                 db    0</w:t>
      </w:r>
    </w:p>
    <w:p w14:paraId="2E1FDD9B" w14:textId="77777777" w:rsidR="00435C7A" w:rsidRDefault="00435C7A" w:rsidP="00435C7A">
      <w:pPr>
        <w:spacing w:after="0"/>
        <w:ind w:right="1229"/>
      </w:pPr>
      <w:r>
        <w:t>.data:00408AF0                 db    0</w:t>
      </w:r>
    </w:p>
    <w:p w14:paraId="17855C67" w14:textId="77777777" w:rsidR="00435C7A" w:rsidRDefault="00435C7A" w:rsidP="00435C7A">
      <w:pPr>
        <w:spacing w:after="0"/>
        <w:ind w:right="1229"/>
      </w:pPr>
      <w:r>
        <w:t>.data:00408AF1                 db    0</w:t>
      </w:r>
    </w:p>
    <w:p w14:paraId="72368DC4" w14:textId="77777777" w:rsidR="00435C7A" w:rsidRDefault="00435C7A" w:rsidP="00435C7A">
      <w:pPr>
        <w:spacing w:after="0"/>
        <w:ind w:right="1229"/>
      </w:pPr>
      <w:r>
        <w:t>.data:00408AF2                 db    0</w:t>
      </w:r>
    </w:p>
    <w:p w14:paraId="31E99ACE" w14:textId="77777777" w:rsidR="00435C7A" w:rsidRDefault="00435C7A" w:rsidP="00435C7A">
      <w:pPr>
        <w:spacing w:after="0"/>
        <w:ind w:right="1229"/>
      </w:pPr>
      <w:r>
        <w:t>.data:00408AF3                 db    0</w:t>
      </w:r>
    </w:p>
    <w:p w14:paraId="69E49B63" w14:textId="77777777" w:rsidR="00435C7A" w:rsidRDefault="00435C7A" w:rsidP="00435C7A">
      <w:pPr>
        <w:spacing w:after="0"/>
        <w:ind w:right="1229"/>
      </w:pPr>
      <w:r>
        <w:t>.data:00408AF4                 db    0</w:t>
      </w:r>
    </w:p>
    <w:p w14:paraId="022A1AE8" w14:textId="77777777" w:rsidR="00435C7A" w:rsidRDefault="00435C7A" w:rsidP="00435C7A">
      <w:pPr>
        <w:spacing w:after="0"/>
        <w:ind w:right="1229"/>
      </w:pPr>
      <w:r>
        <w:t>.data:00408AF5                 db    0</w:t>
      </w:r>
    </w:p>
    <w:p w14:paraId="2456E603" w14:textId="77777777" w:rsidR="00435C7A" w:rsidRDefault="00435C7A" w:rsidP="00435C7A">
      <w:pPr>
        <w:spacing w:after="0"/>
        <w:ind w:right="1229"/>
      </w:pPr>
      <w:r>
        <w:lastRenderedPageBreak/>
        <w:t>.data:00408AF6                 db    0</w:t>
      </w:r>
    </w:p>
    <w:p w14:paraId="34C2CF9E" w14:textId="77777777" w:rsidR="00435C7A" w:rsidRDefault="00435C7A" w:rsidP="00435C7A">
      <w:pPr>
        <w:spacing w:after="0"/>
        <w:ind w:right="1229"/>
      </w:pPr>
      <w:r>
        <w:t>.data:00408AF7                 db    0</w:t>
      </w:r>
    </w:p>
    <w:p w14:paraId="30A3B8AA" w14:textId="77777777" w:rsidR="00435C7A" w:rsidRDefault="00435C7A" w:rsidP="00435C7A">
      <w:pPr>
        <w:spacing w:after="0"/>
        <w:ind w:right="1229"/>
      </w:pPr>
      <w:r>
        <w:t>.data:00408AF8                 db    0</w:t>
      </w:r>
    </w:p>
    <w:p w14:paraId="13F02A8D" w14:textId="77777777" w:rsidR="00435C7A" w:rsidRDefault="00435C7A" w:rsidP="00435C7A">
      <w:pPr>
        <w:spacing w:after="0"/>
        <w:ind w:right="1229"/>
      </w:pPr>
      <w:r>
        <w:t>.data:00408AF9                 db    0</w:t>
      </w:r>
    </w:p>
    <w:p w14:paraId="7F9D2010" w14:textId="77777777" w:rsidR="00435C7A" w:rsidRDefault="00435C7A" w:rsidP="00435C7A">
      <w:pPr>
        <w:spacing w:after="0"/>
        <w:ind w:right="1229"/>
      </w:pPr>
      <w:r>
        <w:t>.data:00408AFA                 db    0</w:t>
      </w:r>
    </w:p>
    <w:p w14:paraId="49E3F288" w14:textId="77777777" w:rsidR="00435C7A" w:rsidRDefault="00435C7A" w:rsidP="00435C7A">
      <w:pPr>
        <w:spacing w:after="0"/>
        <w:ind w:right="1229"/>
      </w:pPr>
      <w:r>
        <w:t>.data:00408AFB                 db    0</w:t>
      </w:r>
    </w:p>
    <w:p w14:paraId="48DC3AD3" w14:textId="77777777" w:rsidR="00435C7A" w:rsidRDefault="00435C7A" w:rsidP="00435C7A">
      <w:pPr>
        <w:spacing w:after="0"/>
        <w:ind w:right="1229"/>
      </w:pPr>
      <w:r>
        <w:t>.data:00408AFC                 db    0</w:t>
      </w:r>
    </w:p>
    <w:p w14:paraId="43C98E50" w14:textId="77777777" w:rsidR="00435C7A" w:rsidRDefault="00435C7A" w:rsidP="00435C7A">
      <w:pPr>
        <w:spacing w:after="0"/>
        <w:ind w:right="1229"/>
      </w:pPr>
      <w:r>
        <w:t>.data:00408AFD                 db    0</w:t>
      </w:r>
    </w:p>
    <w:p w14:paraId="26656EDA" w14:textId="77777777" w:rsidR="00435C7A" w:rsidRDefault="00435C7A" w:rsidP="00435C7A">
      <w:pPr>
        <w:spacing w:after="0"/>
        <w:ind w:right="1229"/>
      </w:pPr>
      <w:r>
        <w:t>.data:00408AFE                 db    0</w:t>
      </w:r>
    </w:p>
    <w:p w14:paraId="1C5A683B" w14:textId="77777777" w:rsidR="00435C7A" w:rsidRDefault="00435C7A" w:rsidP="00435C7A">
      <w:pPr>
        <w:spacing w:after="0"/>
        <w:ind w:right="1229"/>
      </w:pPr>
      <w:r>
        <w:t>.data:00408AFF                 db    0</w:t>
      </w:r>
    </w:p>
    <w:p w14:paraId="535D5A67" w14:textId="77777777" w:rsidR="00435C7A" w:rsidRDefault="00435C7A" w:rsidP="00435C7A">
      <w:pPr>
        <w:spacing w:after="0"/>
        <w:ind w:right="1229"/>
      </w:pPr>
      <w:r>
        <w:t>.data:00408B00                 db    0</w:t>
      </w:r>
    </w:p>
    <w:p w14:paraId="3F61F962" w14:textId="77777777" w:rsidR="00435C7A" w:rsidRDefault="00435C7A" w:rsidP="00435C7A">
      <w:pPr>
        <w:spacing w:after="0"/>
        <w:ind w:right="1229"/>
      </w:pPr>
      <w:r>
        <w:t>.data:00408B01                 db    0</w:t>
      </w:r>
    </w:p>
    <w:p w14:paraId="2CA907E2" w14:textId="77777777" w:rsidR="00435C7A" w:rsidRDefault="00435C7A" w:rsidP="00435C7A">
      <w:pPr>
        <w:spacing w:after="0"/>
        <w:ind w:right="1229"/>
      </w:pPr>
      <w:r>
        <w:t>.data:00408B02                 db    0</w:t>
      </w:r>
    </w:p>
    <w:p w14:paraId="6BA0366D" w14:textId="77777777" w:rsidR="00435C7A" w:rsidRDefault="00435C7A" w:rsidP="00435C7A">
      <w:pPr>
        <w:spacing w:after="0"/>
        <w:ind w:right="1229"/>
      </w:pPr>
      <w:r>
        <w:t>.data:00408B03                 db    0</w:t>
      </w:r>
    </w:p>
    <w:p w14:paraId="7C54DED1" w14:textId="77777777" w:rsidR="00435C7A" w:rsidRDefault="00435C7A" w:rsidP="00435C7A">
      <w:pPr>
        <w:spacing w:after="0"/>
        <w:ind w:right="1229"/>
      </w:pPr>
      <w:r>
        <w:t>.data:00408B04                 db    0</w:t>
      </w:r>
    </w:p>
    <w:p w14:paraId="5EF4F56E" w14:textId="77777777" w:rsidR="00435C7A" w:rsidRDefault="00435C7A" w:rsidP="00435C7A">
      <w:pPr>
        <w:spacing w:after="0"/>
        <w:ind w:right="1229"/>
      </w:pPr>
      <w:r>
        <w:t>.data:00408B05                 db    0</w:t>
      </w:r>
    </w:p>
    <w:p w14:paraId="76786063" w14:textId="77777777" w:rsidR="00435C7A" w:rsidRDefault="00435C7A" w:rsidP="00435C7A">
      <w:pPr>
        <w:spacing w:after="0"/>
        <w:ind w:right="1229"/>
      </w:pPr>
      <w:r>
        <w:t>.data:00408B06                 db    0</w:t>
      </w:r>
    </w:p>
    <w:p w14:paraId="0316B798" w14:textId="77777777" w:rsidR="00435C7A" w:rsidRDefault="00435C7A" w:rsidP="00435C7A">
      <w:pPr>
        <w:spacing w:after="0"/>
        <w:ind w:right="1229"/>
      </w:pPr>
      <w:r>
        <w:t>.data:00408B07                 db    0</w:t>
      </w:r>
    </w:p>
    <w:p w14:paraId="198DFEFD" w14:textId="77777777" w:rsidR="00435C7A" w:rsidRDefault="00435C7A" w:rsidP="00435C7A">
      <w:pPr>
        <w:spacing w:after="0"/>
        <w:ind w:right="1229"/>
      </w:pPr>
      <w:r>
        <w:t>.data:00408B08                 db    0</w:t>
      </w:r>
    </w:p>
    <w:p w14:paraId="777BEF4C" w14:textId="77777777" w:rsidR="00435C7A" w:rsidRDefault="00435C7A" w:rsidP="00435C7A">
      <w:pPr>
        <w:spacing w:after="0"/>
        <w:ind w:right="1229"/>
      </w:pPr>
      <w:r>
        <w:t>.data:00408B09                 db    0</w:t>
      </w:r>
    </w:p>
    <w:p w14:paraId="68984113" w14:textId="77777777" w:rsidR="00435C7A" w:rsidRDefault="00435C7A" w:rsidP="00435C7A">
      <w:pPr>
        <w:spacing w:after="0"/>
        <w:ind w:right="1229"/>
      </w:pPr>
      <w:r>
        <w:t>.data:00408B0A                 db    0</w:t>
      </w:r>
    </w:p>
    <w:p w14:paraId="34056985" w14:textId="77777777" w:rsidR="00435C7A" w:rsidRDefault="00435C7A" w:rsidP="00435C7A">
      <w:pPr>
        <w:spacing w:after="0"/>
        <w:ind w:right="1229"/>
      </w:pPr>
      <w:r>
        <w:t>.data:00408B0B                 db    0</w:t>
      </w:r>
    </w:p>
    <w:p w14:paraId="4EADD135" w14:textId="77777777" w:rsidR="00435C7A" w:rsidRDefault="00435C7A" w:rsidP="00435C7A">
      <w:pPr>
        <w:spacing w:after="0"/>
        <w:ind w:right="1229"/>
      </w:pPr>
      <w:r>
        <w:t>.data:00408B0C                 db    0</w:t>
      </w:r>
    </w:p>
    <w:p w14:paraId="7D3FB970" w14:textId="77777777" w:rsidR="00435C7A" w:rsidRDefault="00435C7A" w:rsidP="00435C7A">
      <w:pPr>
        <w:spacing w:after="0"/>
        <w:ind w:right="1229"/>
      </w:pPr>
      <w:r>
        <w:t>.data:00408B0D                 db    0</w:t>
      </w:r>
    </w:p>
    <w:p w14:paraId="10BA0011" w14:textId="77777777" w:rsidR="00435C7A" w:rsidRDefault="00435C7A" w:rsidP="00435C7A">
      <w:pPr>
        <w:spacing w:after="0"/>
        <w:ind w:right="1229"/>
      </w:pPr>
      <w:r>
        <w:t>.data:00408B0E                 db    0</w:t>
      </w:r>
    </w:p>
    <w:p w14:paraId="4AA141C0" w14:textId="77777777" w:rsidR="00435C7A" w:rsidRDefault="00435C7A" w:rsidP="00435C7A">
      <w:pPr>
        <w:spacing w:after="0"/>
        <w:ind w:right="1229"/>
      </w:pPr>
      <w:r>
        <w:t>.data:00408B0F                 db    0</w:t>
      </w:r>
    </w:p>
    <w:p w14:paraId="276437B8" w14:textId="77777777" w:rsidR="00435C7A" w:rsidRDefault="00435C7A" w:rsidP="00435C7A">
      <w:pPr>
        <w:spacing w:after="0"/>
        <w:ind w:right="1229"/>
      </w:pPr>
      <w:r>
        <w:t>.data:00408B10                 db    0</w:t>
      </w:r>
    </w:p>
    <w:p w14:paraId="4ABA66EF" w14:textId="77777777" w:rsidR="00435C7A" w:rsidRDefault="00435C7A" w:rsidP="00435C7A">
      <w:pPr>
        <w:spacing w:after="0"/>
        <w:ind w:right="1229"/>
      </w:pPr>
      <w:r>
        <w:t>.data:00408B11                 db    0</w:t>
      </w:r>
    </w:p>
    <w:p w14:paraId="6C0BB789" w14:textId="77777777" w:rsidR="00435C7A" w:rsidRDefault="00435C7A" w:rsidP="00435C7A">
      <w:pPr>
        <w:spacing w:after="0"/>
        <w:ind w:right="1229"/>
      </w:pPr>
      <w:r>
        <w:t>.data:00408B12                 db    0</w:t>
      </w:r>
    </w:p>
    <w:p w14:paraId="188D055F" w14:textId="77777777" w:rsidR="00435C7A" w:rsidRDefault="00435C7A" w:rsidP="00435C7A">
      <w:pPr>
        <w:spacing w:after="0"/>
        <w:ind w:right="1229"/>
      </w:pPr>
      <w:r>
        <w:t>.data:00408B13                 db    0</w:t>
      </w:r>
    </w:p>
    <w:p w14:paraId="7513D810" w14:textId="77777777" w:rsidR="00435C7A" w:rsidRDefault="00435C7A" w:rsidP="00435C7A">
      <w:pPr>
        <w:spacing w:after="0"/>
        <w:ind w:right="1229"/>
      </w:pPr>
      <w:r>
        <w:t>.data:00408B14                 db    0</w:t>
      </w:r>
    </w:p>
    <w:p w14:paraId="1554D3C1" w14:textId="77777777" w:rsidR="00435C7A" w:rsidRDefault="00435C7A" w:rsidP="00435C7A">
      <w:pPr>
        <w:spacing w:after="0"/>
        <w:ind w:right="1229"/>
      </w:pPr>
      <w:r>
        <w:t>.data:00408B15                 db    0</w:t>
      </w:r>
    </w:p>
    <w:p w14:paraId="724C42FD" w14:textId="77777777" w:rsidR="00435C7A" w:rsidRDefault="00435C7A" w:rsidP="00435C7A">
      <w:pPr>
        <w:spacing w:after="0"/>
        <w:ind w:right="1229"/>
      </w:pPr>
      <w:r>
        <w:t>.data:00408B16                 db    0</w:t>
      </w:r>
    </w:p>
    <w:p w14:paraId="72B2E6BB" w14:textId="77777777" w:rsidR="00435C7A" w:rsidRDefault="00435C7A" w:rsidP="00435C7A">
      <w:pPr>
        <w:spacing w:after="0"/>
        <w:ind w:right="1229"/>
      </w:pPr>
      <w:r>
        <w:t>.data:00408B17                 db    0</w:t>
      </w:r>
    </w:p>
    <w:p w14:paraId="544A99D4" w14:textId="77777777" w:rsidR="00435C7A" w:rsidRDefault="00435C7A" w:rsidP="00435C7A">
      <w:pPr>
        <w:spacing w:after="0"/>
        <w:ind w:right="1229"/>
      </w:pPr>
      <w:r>
        <w:t>.data:00408B18                 db    0</w:t>
      </w:r>
    </w:p>
    <w:p w14:paraId="4CFC4AA2" w14:textId="77777777" w:rsidR="00435C7A" w:rsidRDefault="00435C7A" w:rsidP="00435C7A">
      <w:pPr>
        <w:spacing w:after="0"/>
        <w:ind w:right="1229"/>
      </w:pPr>
      <w:r>
        <w:t>.data:00408B19                 db    0</w:t>
      </w:r>
    </w:p>
    <w:p w14:paraId="05C802EB" w14:textId="77777777" w:rsidR="00435C7A" w:rsidRDefault="00435C7A" w:rsidP="00435C7A">
      <w:pPr>
        <w:spacing w:after="0"/>
        <w:ind w:right="1229"/>
      </w:pPr>
      <w:r>
        <w:t>.data:00408B1A                 db    0</w:t>
      </w:r>
    </w:p>
    <w:p w14:paraId="6524B195" w14:textId="77777777" w:rsidR="00435C7A" w:rsidRDefault="00435C7A" w:rsidP="00435C7A">
      <w:pPr>
        <w:spacing w:after="0"/>
        <w:ind w:right="1229"/>
      </w:pPr>
      <w:r>
        <w:t>.data:00408B1B                 db    0</w:t>
      </w:r>
    </w:p>
    <w:p w14:paraId="4BBD9485" w14:textId="77777777" w:rsidR="00435C7A" w:rsidRDefault="00435C7A" w:rsidP="00435C7A">
      <w:pPr>
        <w:spacing w:after="0"/>
        <w:ind w:right="1229"/>
      </w:pPr>
      <w:r>
        <w:t>.data:00408B1C                 db    0</w:t>
      </w:r>
    </w:p>
    <w:p w14:paraId="42F781AA" w14:textId="77777777" w:rsidR="00435C7A" w:rsidRDefault="00435C7A" w:rsidP="00435C7A">
      <w:pPr>
        <w:spacing w:after="0"/>
        <w:ind w:right="1229"/>
      </w:pPr>
      <w:r>
        <w:t>.data:00408B1D                 db    0</w:t>
      </w:r>
    </w:p>
    <w:p w14:paraId="2C363E4F" w14:textId="77777777" w:rsidR="00435C7A" w:rsidRDefault="00435C7A" w:rsidP="00435C7A">
      <w:pPr>
        <w:spacing w:after="0"/>
        <w:ind w:right="1229"/>
      </w:pPr>
      <w:r>
        <w:t>.data:00408B1E                 db    0</w:t>
      </w:r>
    </w:p>
    <w:p w14:paraId="38013797" w14:textId="77777777" w:rsidR="00435C7A" w:rsidRDefault="00435C7A" w:rsidP="00435C7A">
      <w:pPr>
        <w:spacing w:after="0"/>
        <w:ind w:right="1229"/>
      </w:pPr>
      <w:r>
        <w:t>.data:00408B1F                 db    0</w:t>
      </w:r>
    </w:p>
    <w:p w14:paraId="21BE5BFF" w14:textId="77777777" w:rsidR="00435C7A" w:rsidRDefault="00435C7A" w:rsidP="00435C7A">
      <w:pPr>
        <w:spacing w:after="0"/>
        <w:ind w:right="1229"/>
      </w:pPr>
      <w:r>
        <w:t>.data:00408B20                 db    0</w:t>
      </w:r>
    </w:p>
    <w:p w14:paraId="1EDC0BB2" w14:textId="77777777" w:rsidR="00435C7A" w:rsidRDefault="00435C7A" w:rsidP="00435C7A">
      <w:pPr>
        <w:spacing w:after="0"/>
        <w:ind w:right="1229"/>
      </w:pPr>
      <w:r>
        <w:t>.data:00408B21                 db    0</w:t>
      </w:r>
    </w:p>
    <w:p w14:paraId="7AB97F22" w14:textId="77777777" w:rsidR="00435C7A" w:rsidRDefault="00435C7A" w:rsidP="00435C7A">
      <w:pPr>
        <w:spacing w:after="0"/>
        <w:ind w:right="1229"/>
      </w:pPr>
      <w:r>
        <w:lastRenderedPageBreak/>
        <w:t>.data:00408B22                 db    0</w:t>
      </w:r>
    </w:p>
    <w:p w14:paraId="394F2287" w14:textId="77777777" w:rsidR="00435C7A" w:rsidRDefault="00435C7A" w:rsidP="00435C7A">
      <w:pPr>
        <w:spacing w:after="0"/>
        <w:ind w:right="1229"/>
      </w:pPr>
      <w:r>
        <w:t>.data:00408B23                 db    0</w:t>
      </w:r>
    </w:p>
    <w:p w14:paraId="2BEC7387" w14:textId="77777777" w:rsidR="00435C7A" w:rsidRDefault="00435C7A" w:rsidP="00435C7A">
      <w:pPr>
        <w:spacing w:after="0"/>
        <w:ind w:right="1229"/>
      </w:pPr>
      <w:r>
        <w:t>.data:00408B24                 db    0</w:t>
      </w:r>
    </w:p>
    <w:p w14:paraId="2918DDC2" w14:textId="77777777" w:rsidR="00435C7A" w:rsidRDefault="00435C7A" w:rsidP="00435C7A">
      <w:pPr>
        <w:spacing w:after="0"/>
        <w:ind w:right="1229"/>
      </w:pPr>
      <w:r>
        <w:t>.data:00408B25                 db    0</w:t>
      </w:r>
    </w:p>
    <w:p w14:paraId="3A001B8A" w14:textId="77777777" w:rsidR="00435C7A" w:rsidRDefault="00435C7A" w:rsidP="00435C7A">
      <w:pPr>
        <w:spacing w:after="0"/>
        <w:ind w:right="1229"/>
      </w:pPr>
      <w:r>
        <w:t>.data:00408B26                 db    0</w:t>
      </w:r>
    </w:p>
    <w:p w14:paraId="312D6296" w14:textId="77777777" w:rsidR="00435C7A" w:rsidRDefault="00435C7A" w:rsidP="00435C7A">
      <w:pPr>
        <w:spacing w:after="0"/>
        <w:ind w:right="1229"/>
      </w:pPr>
      <w:r>
        <w:t>.data:00408B27                 db    0</w:t>
      </w:r>
    </w:p>
    <w:p w14:paraId="352BEC16" w14:textId="77777777" w:rsidR="00435C7A" w:rsidRDefault="00435C7A" w:rsidP="00435C7A">
      <w:pPr>
        <w:spacing w:after="0"/>
        <w:ind w:right="1229"/>
      </w:pPr>
      <w:r>
        <w:t>.data:00408B28                 db    0</w:t>
      </w:r>
    </w:p>
    <w:p w14:paraId="710CC86E" w14:textId="77777777" w:rsidR="00435C7A" w:rsidRDefault="00435C7A" w:rsidP="00435C7A">
      <w:pPr>
        <w:spacing w:after="0"/>
        <w:ind w:right="1229"/>
      </w:pPr>
      <w:r>
        <w:t>.data:00408B29                 db    0</w:t>
      </w:r>
    </w:p>
    <w:p w14:paraId="127205E5" w14:textId="77777777" w:rsidR="00435C7A" w:rsidRDefault="00435C7A" w:rsidP="00435C7A">
      <w:pPr>
        <w:spacing w:after="0"/>
        <w:ind w:right="1229"/>
      </w:pPr>
      <w:r>
        <w:t>.data:00408B2A                 db    0</w:t>
      </w:r>
    </w:p>
    <w:p w14:paraId="3B58E541" w14:textId="77777777" w:rsidR="00435C7A" w:rsidRDefault="00435C7A" w:rsidP="00435C7A">
      <w:pPr>
        <w:spacing w:after="0"/>
        <w:ind w:right="1229"/>
      </w:pPr>
      <w:r>
        <w:t>.data:00408B2B                 db    0</w:t>
      </w:r>
    </w:p>
    <w:p w14:paraId="5C5FB7E4" w14:textId="77777777" w:rsidR="00435C7A" w:rsidRDefault="00435C7A" w:rsidP="00435C7A">
      <w:pPr>
        <w:spacing w:after="0"/>
        <w:ind w:right="1229"/>
      </w:pPr>
      <w:r>
        <w:t>.data:00408B2C                 db    0</w:t>
      </w:r>
    </w:p>
    <w:p w14:paraId="5F1E9864" w14:textId="77777777" w:rsidR="00435C7A" w:rsidRDefault="00435C7A" w:rsidP="00435C7A">
      <w:pPr>
        <w:spacing w:after="0"/>
        <w:ind w:right="1229"/>
      </w:pPr>
      <w:r>
        <w:t>.data:00408B2D                 db    0</w:t>
      </w:r>
    </w:p>
    <w:p w14:paraId="33C92A1E" w14:textId="77777777" w:rsidR="00435C7A" w:rsidRDefault="00435C7A" w:rsidP="00435C7A">
      <w:pPr>
        <w:spacing w:after="0"/>
        <w:ind w:right="1229"/>
      </w:pPr>
      <w:r>
        <w:t>.data:00408B2E                 db    0</w:t>
      </w:r>
    </w:p>
    <w:p w14:paraId="4761890E" w14:textId="77777777" w:rsidR="00435C7A" w:rsidRDefault="00435C7A" w:rsidP="00435C7A">
      <w:pPr>
        <w:spacing w:after="0"/>
        <w:ind w:right="1229"/>
      </w:pPr>
      <w:r>
        <w:t>.data:00408B2F                 db    0</w:t>
      </w:r>
    </w:p>
    <w:p w14:paraId="03D3B4DB" w14:textId="77777777" w:rsidR="00435C7A" w:rsidRDefault="00435C7A" w:rsidP="00435C7A">
      <w:pPr>
        <w:spacing w:after="0"/>
        <w:ind w:right="1229"/>
      </w:pPr>
      <w:r>
        <w:t>.data:00408B30                 db    0</w:t>
      </w:r>
    </w:p>
    <w:p w14:paraId="6BCDF612" w14:textId="77777777" w:rsidR="00435C7A" w:rsidRDefault="00435C7A" w:rsidP="00435C7A">
      <w:pPr>
        <w:spacing w:after="0"/>
        <w:ind w:right="1229"/>
      </w:pPr>
      <w:r>
        <w:t>.data:00408B31                 db    0</w:t>
      </w:r>
    </w:p>
    <w:p w14:paraId="5765F970" w14:textId="77777777" w:rsidR="00435C7A" w:rsidRDefault="00435C7A" w:rsidP="00435C7A">
      <w:pPr>
        <w:spacing w:after="0"/>
        <w:ind w:right="1229"/>
      </w:pPr>
      <w:r>
        <w:t>.data:00408B32                 db    0</w:t>
      </w:r>
    </w:p>
    <w:p w14:paraId="7E1F22EA" w14:textId="77777777" w:rsidR="00435C7A" w:rsidRDefault="00435C7A" w:rsidP="00435C7A">
      <w:pPr>
        <w:spacing w:after="0"/>
        <w:ind w:right="1229"/>
      </w:pPr>
      <w:r>
        <w:t>.data:00408B33                 db    0</w:t>
      </w:r>
    </w:p>
    <w:p w14:paraId="0B8B5410" w14:textId="77777777" w:rsidR="00435C7A" w:rsidRDefault="00435C7A" w:rsidP="00435C7A">
      <w:pPr>
        <w:spacing w:after="0"/>
        <w:ind w:right="1229"/>
      </w:pPr>
      <w:r>
        <w:t>.data:00408B34                 db    0</w:t>
      </w:r>
    </w:p>
    <w:p w14:paraId="7B249066" w14:textId="77777777" w:rsidR="00435C7A" w:rsidRDefault="00435C7A" w:rsidP="00435C7A">
      <w:pPr>
        <w:spacing w:after="0"/>
        <w:ind w:right="1229"/>
      </w:pPr>
      <w:r>
        <w:t>.data:00408B35                 db    0</w:t>
      </w:r>
    </w:p>
    <w:p w14:paraId="44C487CC" w14:textId="77777777" w:rsidR="00435C7A" w:rsidRDefault="00435C7A" w:rsidP="00435C7A">
      <w:pPr>
        <w:spacing w:after="0"/>
        <w:ind w:right="1229"/>
      </w:pPr>
      <w:r>
        <w:t>.data:00408B36                 db    0</w:t>
      </w:r>
    </w:p>
    <w:p w14:paraId="429A88EE" w14:textId="77777777" w:rsidR="00435C7A" w:rsidRDefault="00435C7A" w:rsidP="00435C7A">
      <w:pPr>
        <w:spacing w:after="0"/>
        <w:ind w:right="1229"/>
      </w:pPr>
      <w:r>
        <w:t>.data:00408B37                 db    0</w:t>
      </w:r>
    </w:p>
    <w:p w14:paraId="3D83FAE9" w14:textId="77777777" w:rsidR="00435C7A" w:rsidRDefault="00435C7A" w:rsidP="00435C7A">
      <w:pPr>
        <w:spacing w:after="0"/>
        <w:ind w:right="1229"/>
      </w:pPr>
      <w:r>
        <w:t>.data:00408B38                 db    0</w:t>
      </w:r>
    </w:p>
    <w:p w14:paraId="0B3D9E6E" w14:textId="77777777" w:rsidR="00435C7A" w:rsidRDefault="00435C7A" w:rsidP="00435C7A">
      <w:pPr>
        <w:spacing w:after="0"/>
        <w:ind w:right="1229"/>
      </w:pPr>
      <w:r>
        <w:t>.data:00408B39                 db    0</w:t>
      </w:r>
    </w:p>
    <w:p w14:paraId="55F39702" w14:textId="77777777" w:rsidR="00435C7A" w:rsidRDefault="00435C7A" w:rsidP="00435C7A">
      <w:pPr>
        <w:spacing w:after="0"/>
        <w:ind w:right="1229"/>
      </w:pPr>
      <w:r>
        <w:t>.data:00408B3A                 db    0</w:t>
      </w:r>
    </w:p>
    <w:p w14:paraId="7CF518A4" w14:textId="77777777" w:rsidR="00435C7A" w:rsidRDefault="00435C7A" w:rsidP="00435C7A">
      <w:pPr>
        <w:spacing w:after="0"/>
        <w:ind w:right="1229"/>
      </w:pPr>
      <w:r>
        <w:t>.data:00408B3B                 db    0</w:t>
      </w:r>
    </w:p>
    <w:p w14:paraId="61BF4183" w14:textId="77777777" w:rsidR="00435C7A" w:rsidRDefault="00435C7A" w:rsidP="00435C7A">
      <w:pPr>
        <w:spacing w:after="0"/>
        <w:ind w:right="1229"/>
      </w:pPr>
      <w:r>
        <w:t>.data:00408B3C                 db    0</w:t>
      </w:r>
    </w:p>
    <w:p w14:paraId="01413B33" w14:textId="77777777" w:rsidR="00435C7A" w:rsidRDefault="00435C7A" w:rsidP="00435C7A">
      <w:pPr>
        <w:spacing w:after="0"/>
        <w:ind w:right="1229"/>
      </w:pPr>
      <w:r>
        <w:t>.data:00408B3D                 db    0</w:t>
      </w:r>
    </w:p>
    <w:p w14:paraId="3E88C9A0" w14:textId="77777777" w:rsidR="00435C7A" w:rsidRDefault="00435C7A" w:rsidP="00435C7A">
      <w:pPr>
        <w:spacing w:after="0"/>
        <w:ind w:right="1229"/>
      </w:pPr>
      <w:r>
        <w:t>.data:00408B3E                 db    0</w:t>
      </w:r>
    </w:p>
    <w:p w14:paraId="20ABDE83" w14:textId="77777777" w:rsidR="00435C7A" w:rsidRDefault="00435C7A" w:rsidP="00435C7A">
      <w:pPr>
        <w:spacing w:after="0"/>
        <w:ind w:right="1229"/>
      </w:pPr>
      <w:r>
        <w:t>.data:00408B3F                 db    0</w:t>
      </w:r>
    </w:p>
    <w:p w14:paraId="7C840F4B" w14:textId="77777777" w:rsidR="00435C7A" w:rsidRDefault="00435C7A" w:rsidP="00435C7A">
      <w:pPr>
        <w:spacing w:after="0"/>
        <w:ind w:right="1229"/>
      </w:pPr>
      <w:r>
        <w:t>.data:00408B40                 db    0</w:t>
      </w:r>
    </w:p>
    <w:p w14:paraId="714BA9ED" w14:textId="77777777" w:rsidR="00435C7A" w:rsidRDefault="00435C7A" w:rsidP="00435C7A">
      <w:pPr>
        <w:spacing w:after="0"/>
        <w:ind w:right="1229"/>
      </w:pPr>
      <w:r>
        <w:t>.data:00408B41                 db    0</w:t>
      </w:r>
    </w:p>
    <w:p w14:paraId="7EC2E8B2" w14:textId="77777777" w:rsidR="00435C7A" w:rsidRDefault="00435C7A" w:rsidP="00435C7A">
      <w:pPr>
        <w:spacing w:after="0"/>
        <w:ind w:right="1229"/>
      </w:pPr>
      <w:r>
        <w:t>.data:00408B42                 db    0</w:t>
      </w:r>
    </w:p>
    <w:p w14:paraId="166601C2" w14:textId="77777777" w:rsidR="00435C7A" w:rsidRDefault="00435C7A" w:rsidP="00435C7A">
      <w:pPr>
        <w:spacing w:after="0"/>
        <w:ind w:right="1229"/>
      </w:pPr>
      <w:r>
        <w:t>.data:00408B43                 db    0</w:t>
      </w:r>
    </w:p>
    <w:p w14:paraId="625E2426" w14:textId="77777777" w:rsidR="00435C7A" w:rsidRDefault="00435C7A" w:rsidP="00435C7A">
      <w:pPr>
        <w:spacing w:after="0"/>
        <w:ind w:right="1229"/>
      </w:pPr>
      <w:r>
        <w:t>.data:00408B44                 db    0</w:t>
      </w:r>
    </w:p>
    <w:p w14:paraId="509DBA3E" w14:textId="77777777" w:rsidR="00435C7A" w:rsidRDefault="00435C7A" w:rsidP="00435C7A">
      <w:pPr>
        <w:spacing w:after="0"/>
        <w:ind w:right="1229"/>
      </w:pPr>
      <w:r>
        <w:t>.data:00408B45                 db    0</w:t>
      </w:r>
    </w:p>
    <w:p w14:paraId="4DFEC0B4" w14:textId="77777777" w:rsidR="00435C7A" w:rsidRDefault="00435C7A" w:rsidP="00435C7A">
      <w:pPr>
        <w:spacing w:after="0"/>
        <w:ind w:right="1229"/>
      </w:pPr>
      <w:r>
        <w:t>.data:00408B46                 db    0</w:t>
      </w:r>
    </w:p>
    <w:p w14:paraId="41338D9C" w14:textId="77777777" w:rsidR="00435C7A" w:rsidRDefault="00435C7A" w:rsidP="00435C7A">
      <w:pPr>
        <w:spacing w:after="0"/>
        <w:ind w:right="1229"/>
      </w:pPr>
      <w:r>
        <w:t>.data:00408B47                 db    0</w:t>
      </w:r>
    </w:p>
    <w:p w14:paraId="71CC79CD" w14:textId="77777777" w:rsidR="00435C7A" w:rsidRDefault="00435C7A" w:rsidP="00435C7A">
      <w:pPr>
        <w:spacing w:after="0"/>
        <w:ind w:right="1229"/>
      </w:pPr>
      <w:r>
        <w:t>.data:00408B48                 db    0</w:t>
      </w:r>
    </w:p>
    <w:p w14:paraId="4C69AF66" w14:textId="77777777" w:rsidR="00435C7A" w:rsidRDefault="00435C7A" w:rsidP="00435C7A">
      <w:pPr>
        <w:spacing w:after="0"/>
        <w:ind w:right="1229"/>
      </w:pPr>
      <w:r>
        <w:t>.data:00408B49                 db    0</w:t>
      </w:r>
    </w:p>
    <w:p w14:paraId="0D7AB4B3" w14:textId="77777777" w:rsidR="00435C7A" w:rsidRDefault="00435C7A" w:rsidP="00435C7A">
      <w:pPr>
        <w:spacing w:after="0"/>
        <w:ind w:right="1229"/>
      </w:pPr>
      <w:r>
        <w:t>.data:00408B4A                 db    0</w:t>
      </w:r>
    </w:p>
    <w:p w14:paraId="3772E5EF" w14:textId="77777777" w:rsidR="00435C7A" w:rsidRDefault="00435C7A" w:rsidP="00435C7A">
      <w:pPr>
        <w:spacing w:after="0"/>
        <w:ind w:right="1229"/>
      </w:pPr>
      <w:r>
        <w:t>.data:00408B4B                 db    0</w:t>
      </w:r>
    </w:p>
    <w:p w14:paraId="4DEBD06C" w14:textId="77777777" w:rsidR="00435C7A" w:rsidRDefault="00435C7A" w:rsidP="00435C7A">
      <w:pPr>
        <w:spacing w:after="0"/>
        <w:ind w:right="1229"/>
      </w:pPr>
      <w:r>
        <w:t>.data:00408B4C                 db    0</w:t>
      </w:r>
    </w:p>
    <w:p w14:paraId="6AA7ADD4" w14:textId="77777777" w:rsidR="00435C7A" w:rsidRDefault="00435C7A" w:rsidP="00435C7A">
      <w:pPr>
        <w:spacing w:after="0"/>
        <w:ind w:right="1229"/>
      </w:pPr>
      <w:r>
        <w:t>.data:00408B4D                 db    0</w:t>
      </w:r>
    </w:p>
    <w:p w14:paraId="3DC47BC0" w14:textId="77777777" w:rsidR="00435C7A" w:rsidRDefault="00435C7A" w:rsidP="00435C7A">
      <w:pPr>
        <w:spacing w:after="0"/>
        <w:ind w:right="1229"/>
      </w:pPr>
      <w:r>
        <w:lastRenderedPageBreak/>
        <w:t>.data:00408B4E                 db    0</w:t>
      </w:r>
    </w:p>
    <w:p w14:paraId="35CC5782" w14:textId="77777777" w:rsidR="00435C7A" w:rsidRDefault="00435C7A" w:rsidP="00435C7A">
      <w:pPr>
        <w:spacing w:after="0"/>
        <w:ind w:right="1229"/>
      </w:pPr>
      <w:r>
        <w:t>.data:00408B4F                 db    0</w:t>
      </w:r>
    </w:p>
    <w:p w14:paraId="7B45D922" w14:textId="77777777" w:rsidR="00435C7A" w:rsidRDefault="00435C7A" w:rsidP="00435C7A">
      <w:pPr>
        <w:spacing w:after="0"/>
        <w:ind w:right="1229"/>
      </w:pPr>
      <w:r>
        <w:t>.data:00408B50                 db    0</w:t>
      </w:r>
    </w:p>
    <w:p w14:paraId="41A7F56C" w14:textId="77777777" w:rsidR="00435C7A" w:rsidRDefault="00435C7A" w:rsidP="00435C7A">
      <w:pPr>
        <w:spacing w:after="0"/>
        <w:ind w:right="1229"/>
      </w:pPr>
      <w:r>
        <w:t>.data:00408B51                 db    0</w:t>
      </w:r>
    </w:p>
    <w:p w14:paraId="637F04AD" w14:textId="77777777" w:rsidR="00435C7A" w:rsidRDefault="00435C7A" w:rsidP="00435C7A">
      <w:pPr>
        <w:spacing w:after="0"/>
        <w:ind w:right="1229"/>
      </w:pPr>
      <w:r>
        <w:t>.data:00408B52                 db    0</w:t>
      </w:r>
    </w:p>
    <w:p w14:paraId="1AE355E3" w14:textId="77777777" w:rsidR="00435C7A" w:rsidRDefault="00435C7A" w:rsidP="00435C7A">
      <w:pPr>
        <w:spacing w:after="0"/>
        <w:ind w:right="1229"/>
      </w:pPr>
      <w:r>
        <w:t>.data:00408B53                 db    0</w:t>
      </w:r>
    </w:p>
    <w:p w14:paraId="1E62B4AB" w14:textId="77777777" w:rsidR="00435C7A" w:rsidRDefault="00435C7A" w:rsidP="00435C7A">
      <w:pPr>
        <w:spacing w:after="0"/>
        <w:ind w:right="1229"/>
      </w:pPr>
      <w:r>
        <w:t>.data:00408B54                 db    0</w:t>
      </w:r>
    </w:p>
    <w:p w14:paraId="4BB9B75F" w14:textId="77777777" w:rsidR="00435C7A" w:rsidRDefault="00435C7A" w:rsidP="00435C7A">
      <w:pPr>
        <w:spacing w:after="0"/>
        <w:ind w:right="1229"/>
      </w:pPr>
      <w:r>
        <w:t>.data:00408B55                 db    0</w:t>
      </w:r>
    </w:p>
    <w:p w14:paraId="2EBC9AA5" w14:textId="77777777" w:rsidR="00435C7A" w:rsidRDefault="00435C7A" w:rsidP="00435C7A">
      <w:pPr>
        <w:spacing w:after="0"/>
        <w:ind w:right="1229"/>
      </w:pPr>
      <w:r>
        <w:t>.data:00408B56                 db    0</w:t>
      </w:r>
    </w:p>
    <w:p w14:paraId="14856B55" w14:textId="77777777" w:rsidR="00435C7A" w:rsidRDefault="00435C7A" w:rsidP="00435C7A">
      <w:pPr>
        <w:spacing w:after="0"/>
        <w:ind w:right="1229"/>
      </w:pPr>
      <w:r>
        <w:t>.data:00408B57                 db    0</w:t>
      </w:r>
    </w:p>
    <w:p w14:paraId="5D7368FB" w14:textId="77777777" w:rsidR="00435C7A" w:rsidRDefault="00435C7A" w:rsidP="00435C7A">
      <w:pPr>
        <w:spacing w:after="0"/>
        <w:ind w:right="1229"/>
      </w:pPr>
      <w:r>
        <w:t>.data:00408B58                 db    0</w:t>
      </w:r>
    </w:p>
    <w:p w14:paraId="2F8F3B81" w14:textId="77777777" w:rsidR="00435C7A" w:rsidRDefault="00435C7A" w:rsidP="00435C7A">
      <w:pPr>
        <w:spacing w:after="0"/>
        <w:ind w:right="1229"/>
      </w:pPr>
      <w:r>
        <w:t>.data:00408B59                 db    0</w:t>
      </w:r>
    </w:p>
    <w:p w14:paraId="24EA80EF" w14:textId="77777777" w:rsidR="00435C7A" w:rsidRDefault="00435C7A" w:rsidP="00435C7A">
      <w:pPr>
        <w:spacing w:after="0"/>
        <w:ind w:right="1229"/>
      </w:pPr>
      <w:r>
        <w:t>.data:00408B5A                 db    0</w:t>
      </w:r>
    </w:p>
    <w:p w14:paraId="536105B9" w14:textId="77777777" w:rsidR="00435C7A" w:rsidRDefault="00435C7A" w:rsidP="00435C7A">
      <w:pPr>
        <w:spacing w:after="0"/>
        <w:ind w:right="1229"/>
      </w:pPr>
      <w:r>
        <w:t>.data:00408B5B                 db    0</w:t>
      </w:r>
    </w:p>
    <w:p w14:paraId="4C256D30" w14:textId="77777777" w:rsidR="00435C7A" w:rsidRDefault="00435C7A" w:rsidP="00435C7A">
      <w:pPr>
        <w:spacing w:after="0"/>
        <w:ind w:right="1229"/>
      </w:pPr>
      <w:r>
        <w:t>.data:00408B5C                 db    0</w:t>
      </w:r>
    </w:p>
    <w:p w14:paraId="52DAA241" w14:textId="77777777" w:rsidR="00435C7A" w:rsidRDefault="00435C7A" w:rsidP="00435C7A">
      <w:pPr>
        <w:spacing w:after="0"/>
        <w:ind w:right="1229"/>
      </w:pPr>
      <w:r>
        <w:t>.data:00408B5D                 db    0</w:t>
      </w:r>
    </w:p>
    <w:p w14:paraId="288F6CF5" w14:textId="77777777" w:rsidR="00435C7A" w:rsidRDefault="00435C7A" w:rsidP="00435C7A">
      <w:pPr>
        <w:spacing w:after="0"/>
        <w:ind w:right="1229"/>
      </w:pPr>
      <w:r>
        <w:t>.data:00408B5E                 db    0</w:t>
      </w:r>
    </w:p>
    <w:p w14:paraId="2153C893" w14:textId="77777777" w:rsidR="00435C7A" w:rsidRDefault="00435C7A" w:rsidP="00435C7A">
      <w:pPr>
        <w:spacing w:after="0"/>
        <w:ind w:right="1229"/>
      </w:pPr>
      <w:r>
        <w:t>.data:00408B5F                 db    0</w:t>
      </w:r>
    </w:p>
    <w:p w14:paraId="26427384" w14:textId="77777777" w:rsidR="00435C7A" w:rsidRDefault="00435C7A" w:rsidP="00435C7A">
      <w:pPr>
        <w:spacing w:after="0"/>
        <w:ind w:right="1229"/>
      </w:pPr>
      <w:r>
        <w:t>.data:00408B60                 db    0</w:t>
      </w:r>
    </w:p>
    <w:p w14:paraId="5E5646B3" w14:textId="77777777" w:rsidR="00435C7A" w:rsidRDefault="00435C7A" w:rsidP="00435C7A">
      <w:pPr>
        <w:spacing w:after="0"/>
        <w:ind w:right="1229"/>
      </w:pPr>
      <w:r>
        <w:t>.data:00408B61                 db    0</w:t>
      </w:r>
    </w:p>
    <w:p w14:paraId="2EE32043" w14:textId="77777777" w:rsidR="00435C7A" w:rsidRDefault="00435C7A" w:rsidP="00435C7A">
      <w:pPr>
        <w:spacing w:after="0"/>
        <w:ind w:right="1229"/>
      </w:pPr>
      <w:r>
        <w:t>.data:00408B62                 db    0</w:t>
      </w:r>
    </w:p>
    <w:p w14:paraId="5A597F02" w14:textId="77777777" w:rsidR="00435C7A" w:rsidRDefault="00435C7A" w:rsidP="00435C7A">
      <w:pPr>
        <w:spacing w:after="0"/>
        <w:ind w:right="1229"/>
      </w:pPr>
      <w:r>
        <w:t>.data:00408B63                 db    0</w:t>
      </w:r>
    </w:p>
    <w:p w14:paraId="366A534F" w14:textId="77777777" w:rsidR="00435C7A" w:rsidRDefault="00435C7A" w:rsidP="00435C7A">
      <w:pPr>
        <w:spacing w:after="0"/>
        <w:ind w:right="1229"/>
      </w:pPr>
      <w:r>
        <w:t>.data:00408B64                 db    0</w:t>
      </w:r>
    </w:p>
    <w:p w14:paraId="280AC089" w14:textId="77777777" w:rsidR="00435C7A" w:rsidRDefault="00435C7A" w:rsidP="00435C7A">
      <w:pPr>
        <w:spacing w:after="0"/>
        <w:ind w:right="1229"/>
      </w:pPr>
      <w:r>
        <w:t>.data:00408B65                 db    0</w:t>
      </w:r>
    </w:p>
    <w:p w14:paraId="3F892282" w14:textId="77777777" w:rsidR="00435C7A" w:rsidRDefault="00435C7A" w:rsidP="00435C7A">
      <w:pPr>
        <w:spacing w:after="0"/>
        <w:ind w:right="1229"/>
      </w:pPr>
      <w:r>
        <w:t>.data:00408B66                 db    0</w:t>
      </w:r>
    </w:p>
    <w:p w14:paraId="0AFDADCC" w14:textId="77777777" w:rsidR="00435C7A" w:rsidRDefault="00435C7A" w:rsidP="00435C7A">
      <w:pPr>
        <w:spacing w:after="0"/>
        <w:ind w:right="1229"/>
      </w:pPr>
      <w:r>
        <w:t>.data:00408B67                 db    0</w:t>
      </w:r>
    </w:p>
    <w:p w14:paraId="4101130C" w14:textId="77777777" w:rsidR="00435C7A" w:rsidRDefault="00435C7A" w:rsidP="00435C7A">
      <w:pPr>
        <w:spacing w:after="0"/>
        <w:ind w:right="1229"/>
      </w:pPr>
      <w:r>
        <w:t>.data:00408B68                 db    0</w:t>
      </w:r>
    </w:p>
    <w:p w14:paraId="61448614" w14:textId="77777777" w:rsidR="00435C7A" w:rsidRDefault="00435C7A" w:rsidP="00435C7A">
      <w:pPr>
        <w:spacing w:after="0"/>
        <w:ind w:right="1229"/>
      </w:pPr>
      <w:r>
        <w:t>.data:00408B69                 db    0</w:t>
      </w:r>
    </w:p>
    <w:p w14:paraId="1CD89B7D" w14:textId="77777777" w:rsidR="00435C7A" w:rsidRDefault="00435C7A" w:rsidP="00435C7A">
      <w:pPr>
        <w:spacing w:after="0"/>
        <w:ind w:right="1229"/>
      </w:pPr>
      <w:r>
        <w:t>.data:00408B6A                 db    0</w:t>
      </w:r>
    </w:p>
    <w:p w14:paraId="3CD1C54E" w14:textId="77777777" w:rsidR="00435C7A" w:rsidRDefault="00435C7A" w:rsidP="00435C7A">
      <w:pPr>
        <w:spacing w:after="0"/>
        <w:ind w:right="1229"/>
      </w:pPr>
      <w:r>
        <w:t>.data:00408B6B                 db    0</w:t>
      </w:r>
    </w:p>
    <w:p w14:paraId="568B1255" w14:textId="77777777" w:rsidR="00435C7A" w:rsidRDefault="00435C7A" w:rsidP="00435C7A">
      <w:pPr>
        <w:spacing w:after="0"/>
        <w:ind w:right="1229"/>
      </w:pPr>
      <w:r>
        <w:t>.data:00408B6C                 db    0</w:t>
      </w:r>
    </w:p>
    <w:p w14:paraId="304B2E48" w14:textId="77777777" w:rsidR="00435C7A" w:rsidRDefault="00435C7A" w:rsidP="00435C7A">
      <w:pPr>
        <w:spacing w:after="0"/>
        <w:ind w:right="1229"/>
      </w:pPr>
      <w:r>
        <w:t>.data:00408B6D                 db    0</w:t>
      </w:r>
    </w:p>
    <w:p w14:paraId="4F3B4D1B" w14:textId="77777777" w:rsidR="00435C7A" w:rsidRDefault="00435C7A" w:rsidP="00435C7A">
      <w:pPr>
        <w:spacing w:after="0"/>
        <w:ind w:right="1229"/>
      </w:pPr>
      <w:r>
        <w:t>.data:00408B6E                 db    0</w:t>
      </w:r>
    </w:p>
    <w:p w14:paraId="3109F38E" w14:textId="77777777" w:rsidR="00435C7A" w:rsidRDefault="00435C7A" w:rsidP="00435C7A">
      <w:pPr>
        <w:spacing w:after="0"/>
        <w:ind w:right="1229"/>
      </w:pPr>
      <w:r>
        <w:t>.data:00408B6F                 db    0</w:t>
      </w:r>
    </w:p>
    <w:p w14:paraId="65D153E5" w14:textId="77777777" w:rsidR="00435C7A" w:rsidRDefault="00435C7A" w:rsidP="00435C7A">
      <w:pPr>
        <w:spacing w:after="0"/>
        <w:ind w:right="1229"/>
      </w:pPr>
      <w:r>
        <w:t>.data:00408B70                 db    0</w:t>
      </w:r>
    </w:p>
    <w:p w14:paraId="2A8C52B5" w14:textId="77777777" w:rsidR="00435C7A" w:rsidRDefault="00435C7A" w:rsidP="00435C7A">
      <w:pPr>
        <w:spacing w:after="0"/>
        <w:ind w:right="1229"/>
      </w:pPr>
      <w:r>
        <w:t>.data:00408B71                 db    0</w:t>
      </w:r>
    </w:p>
    <w:p w14:paraId="644DAD6A" w14:textId="77777777" w:rsidR="00435C7A" w:rsidRDefault="00435C7A" w:rsidP="00435C7A">
      <w:pPr>
        <w:spacing w:after="0"/>
        <w:ind w:right="1229"/>
      </w:pPr>
      <w:r>
        <w:t>.data:00408B72                 db    0</w:t>
      </w:r>
    </w:p>
    <w:p w14:paraId="1302962D" w14:textId="77777777" w:rsidR="00435C7A" w:rsidRDefault="00435C7A" w:rsidP="00435C7A">
      <w:pPr>
        <w:spacing w:after="0"/>
        <w:ind w:right="1229"/>
      </w:pPr>
      <w:r>
        <w:t>.data:00408B73                 db    0</w:t>
      </w:r>
    </w:p>
    <w:p w14:paraId="6547E794" w14:textId="77777777" w:rsidR="00435C7A" w:rsidRDefault="00435C7A" w:rsidP="00435C7A">
      <w:pPr>
        <w:spacing w:after="0"/>
        <w:ind w:right="1229"/>
      </w:pPr>
      <w:r>
        <w:t>.data:00408B74                 db    0</w:t>
      </w:r>
    </w:p>
    <w:p w14:paraId="128C118E" w14:textId="77777777" w:rsidR="00435C7A" w:rsidRDefault="00435C7A" w:rsidP="00435C7A">
      <w:pPr>
        <w:spacing w:after="0"/>
        <w:ind w:right="1229"/>
      </w:pPr>
      <w:r>
        <w:t>.data:00408B75                 db    0</w:t>
      </w:r>
    </w:p>
    <w:p w14:paraId="228A2092" w14:textId="77777777" w:rsidR="00435C7A" w:rsidRDefault="00435C7A" w:rsidP="00435C7A">
      <w:pPr>
        <w:spacing w:after="0"/>
        <w:ind w:right="1229"/>
      </w:pPr>
      <w:r>
        <w:t>.data:00408B76                 db    0</w:t>
      </w:r>
    </w:p>
    <w:p w14:paraId="28104C6B" w14:textId="77777777" w:rsidR="00435C7A" w:rsidRDefault="00435C7A" w:rsidP="00435C7A">
      <w:pPr>
        <w:spacing w:after="0"/>
        <w:ind w:right="1229"/>
      </w:pPr>
      <w:r>
        <w:t>.data:00408B77                 db    0</w:t>
      </w:r>
    </w:p>
    <w:p w14:paraId="1450745F" w14:textId="77777777" w:rsidR="00435C7A" w:rsidRDefault="00435C7A" w:rsidP="00435C7A">
      <w:pPr>
        <w:spacing w:after="0"/>
        <w:ind w:right="1229"/>
      </w:pPr>
      <w:r>
        <w:t>.data:00408B78                 db    0</w:t>
      </w:r>
    </w:p>
    <w:p w14:paraId="6D8D2FA2" w14:textId="77777777" w:rsidR="00435C7A" w:rsidRDefault="00435C7A" w:rsidP="00435C7A">
      <w:pPr>
        <w:spacing w:after="0"/>
        <w:ind w:right="1229"/>
      </w:pPr>
      <w:r>
        <w:t>.data:00408B79                 db    0</w:t>
      </w:r>
    </w:p>
    <w:p w14:paraId="5C6952DC" w14:textId="77777777" w:rsidR="00435C7A" w:rsidRDefault="00435C7A" w:rsidP="00435C7A">
      <w:pPr>
        <w:spacing w:after="0"/>
        <w:ind w:right="1229"/>
      </w:pPr>
      <w:r>
        <w:lastRenderedPageBreak/>
        <w:t>.data:00408B7A                 db    0</w:t>
      </w:r>
    </w:p>
    <w:p w14:paraId="4F9CA93F" w14:textId="77777777" w:rsidR="00435C7A" w:rsidRDefault="00435C7A" w:rsidP="00435C7A">
      <w:pPr>
        <w:spacing w:after="0"/>
        <w:ind w:right="1229"/>
      </w:pPr>
      <w:r>
        <w:t>.data:00408B7B                 db    0</w:t>
      </w:r>
    </w:p>
    <w:p w14:paraId="4815C23C" w14:textId="77777777" w:rsidR="00435C7A" w:rsidRDefault="00435C7A" w:rsidP="00435C7A">
      <w:pPr>
        <w:spacing w:after="0"/>
        <w:ind w:right="1229"/>
      </w:pPr>
      <w:r>
        <w:t>.data:00408B7C                 db    0</w:t>
      </w:r>
    </w:p>
    <w:p w14:paraId="05C9444D" w14:textId="77777777" w:rsidR="00435C7A" w:rsidRDefault="00435C7A" w:rsidP="00435C7A">
      <w:pPr>
        <w:spacing w:after="0"/>
        <w:ind w:right="1229"/>
      </w:pPr>
      <w:r>
        <w:t>.data:00408B7D                 db    0</w:t>
      </w:r>
    </w:p>
    <w:p w14:paraId="154E02E9" w14:textId="77777777" w:rsidR="00435C7A" w:rsidRDefault="00435C7A" w:rsidP="00435C7A">
      <w:pPr>
        <w:spacing w:after="0"/>
        <w:ind w:right="1229"/>
      </w:pPr>
      <w:r>
        <w:t>.data:00408B7E                 db    0</w:t>
      </w:r>
    </w:p>
    <w:p w14:paraId="6CD25C50" w14:textId="77777777" w:rsidR="00435C7A" w:rsidRDefault="00435C7A" w:rsidP="00435C7A">
      <w:pPr>
        <w:spacing w:after="0"/>
        <w:ind w:right="1229"/>
      </w:pPr>
      <w:r>
        <w:t>.data:00408B7F                 db    0</w:t>
      </w:r>
    </w:p>
    <w:p w14:paraId="5D2C67B1" w14:textId="77777777" w:rsidR="00435C7A" w:rsidRDefault="00435C7A" w:rsidP="00435C7A">
      <w:pPr>
        <w:spacing w:after="0"/>
        <w:ind w:right="1229"/>
      </w:pPr>
      <w:r>
        <w:t>.data:00408B80                 db    0</w:t>
      </w:r>
    </w:p>
    <w:p w14:paraId="0B92CA3F" w14:textId="77777777" w:rsidR="00435C7A" w:rsidRDefault="00435C7A" w:rsidP="00435C7A">
      <w:pPr>
        <w:spacing w:after="0"/>
        <w:ind w:right="1229"/>
      </w:pPr>
      <w:r>
        <w:t>.data:00408B81                 db    0</w:t>
      </w:r>
    </w:p>
    <w:p w14:paraId="1965774E" w14:textId="77777777" w:rsidR="00435C7A" w:rsidRDefault="00435C7A" w:rsidP="00435C7A">
      <w:pPr>
        <w:spacing w:after="0"/>
        <w:ind w:right="1229"/>
      </w:pPr>
      <w:r>
        <w:t>.data:00408B82                 db    0</w:t>
      </w:r>
    </w:p>
    <w:p w14:paraId="649EA973" w14:textId="77777777" w:rsidR="00435C7A" w:rsidRDefault="00435C7A" w:rsidP="00435C7A">
      <w:pPr>
        <w:spacing w:after="0"/>
        <w:ind w:right="1229"/>
      </w:pPr>
      <w:r>
        <w:t>.data:00408B83                 db    0</w:t>
      </w:r>
    </w:p>
    <w:p w14:paraId="35D790DF" w14:textId="77777777" w:rsidR="00435C7A" w:rsidRDefault="00435C7A" w:rsidP="00435C7A">
      <w:pPr>
        <w:spacing w:after="0"/>
        <w:ind w:right="1229"/>
      </w:pPr>
      <w:r>
        <w:t>.data:00408B84                 db    0</w:t>
      </w:r>
    </w:p>
    <w:p w14:paraId="29DD8AAA" w14:textId="77777777" w:rsidR="00435C7A" w:rsidRDefault="00435C7A" w:rsidP="00435C7A">
      <w:pPr>
        <w:spacing w:after="0"/>
        <w:ind w:right="1229"/>
      </w:pPr>
      <w:r>
        <w:t>.data:00408B85                 db    0</w:t>
      </w:r>
    </w:p>
    <w:p w14:paraId="331D5275" w14:textId="77777777" w:rsidR="00435C7A" w:rsidRDefault="00435C7A" w:rsidP="00435C7A">
      <w:pPr>
        <w:spacing w:after="0"/>
        <w:ind w:right="1229"/>
      </w:pPr>
      <w:r>
        <w:t>.data:00408B86                 db    0</w:t>
      </w:r>
    </w:p>
    <w:p w14:paraId="06F11CE9" w14:textId="77777777" w:rsidR="00435C7A" w:rsidRDefault="00435C7A" w:rsidP="00435C7A">
      <w:pPr>
        <w:spacing w:after="0"/>
        <w:ind w:right="1229"/>
      </w:pPr>
      <w:r>
        <w:t>.data:00408B87                 db    0</w:t>
      </w:r>
    </w:p>
    <w:p w14:paraId="6AEED848" w14:textId="77777777" w:rsidR="00435C7A" w:rsidRDefault="00435C7A" w:rsidP="00435C7A">
      <w:pPr>
        <w:spacing w:after="0"/>
        <w:ind w:right="1229"/>
      </w:pPr>
      <w:r>
        <w:t>.data:00408B88                 db    0</w:t>
      </w:r>
    </w:p>
    <w:p w14:paraId="67EC207D" w14:textId="77777777" w:rsidR="00435C7A" w:rsidRDefault="00435C7A" w:rsidP="00435C7A">
      <w:pPr>
        <w:spacing w:after="0"/>
        <w:ind w:right="1229"/>
      </w:pPr>
      <w:r>
        <w:t>.data:00408B89                 db    0</w:t>
      </w:r>
    </w:p>
    <w:p w14:paraId="68A74F9F" w14:textId="77777777" w:rsidR="00435C7A" w:rsidRDefault="00435C7A" w:rsidP="00435C7A">
      <w:pPr>
        <w:spacing w:after="0"/>
        <w:ind w:right="1229"/>
      </w:pPr>
      <w:r>
        <w:t>.data:00408B8A                 db    0</w:t>
      </w:r>
    </w:p>
    <w:p w14:paraId="75A67C65" w14:textId="77777777" w:rsidR="00435C7A" w:rsidRDefault="00435C7A" w:rsidP="00435C7A">
      <w:pPr>
        <w:spacing w:after="0"/>
        <w:ind w:right="1229"/>
      </w:pPr>
      <w:r>
        <w:t>.data:00408B8B                 db    0</w:t>
      </w:r>
    </w:p>
    <w:p w14:paraId="0EFF35A4" w14:textId="77777777" w:rsidR="00435C7A" w:rsidRDefault="00435C7A" w:rsidP="00435C7A">
      <w:pPr>
        <w:spacing w:after="0"/>
        <w:ind w:right="1229"/>
      </w:pPr>
      <w:r>
        <w:t>.data:00408B8C                 db    0</w:t>
      </w:r>
    </w:p>
    <w:p w14:paraId="6FB98D4C" w14:textId="77777777" w:rsidR="00435C7A" w:rsidRDefault="00435C7A" w:rsidP="00435C7A">
      <w:pPr>
        <w:spacing w:after="0"/>
        <w:ind w:right="1229"/>
      </w:pPr>
      <w:r>
        <w:t>.data:00408B8D                 db    0</w:t>
      </w:r>
    </w:p>
    <w:p w14:paraId="3C6E89B5" w14:textId="77777777" w:rsidR="00435C7A" w:rsidRDefault="00435C7A" w:rsidP="00435C7A">
      <w:pPr>
        <w:spacing w:after="0"/>
        <w:ind w:right="1229"/>
      </w:pPr>
      <w:r>
        <w:t>.data:00408B8E                 db    0</w:t>
      </w:r>
    </w:p>
    <w:p w14:paraId="77A5AA36" w14:textId="77777777" w:rsidR="00435C7A" w:rsidRDefault="00435C7A" w:rsidP="00435C7A">
      <w:pPr>
        <w:spacing w:after="0"/>
        <w:ind w:right="1229"/>
      </w:pPr>
      <w:r>
        <w:t>.data:00408B8F                 db    0</w:t>
      </w:r>
    </w:p>
    <w:p w14:paraId="297FC212" w14:textId="77777777" w:rsidR="00435C7A" w:rsidRDefault="00435C7A" w:rsidP="00435C7A">
      <w:pPr>
        <w:spacing w:after="0"/>
        <w:ind w:right="1229"/>
      </w:pPr>
      <w:r>
        <w:t>.data:00408B90                 db    0</w:t>
      </w:r>
    </w:p>
    <w:p w14:paraId="2544E81C" w14:textId="77777777" w:rsidR="00435C7A" w:rsidRDefault="00435C7A" w:rsidP="00435C7A">
      <w:pPr>
        <w:spacing w:after="0"/>
        <w:ind w:right="1229"/>
      </w:pPr>
      <w:r>
        <w:t>.data:00408B91                 db    0</w:t>
      </w:r>
    </w:p>
    <w:p w14:paraId="5F893D28" w14:textId="77777777" w:rsidR="00435C7A" w:rsidRDefault="00435C7A" w:rsidP="00435C7A">
      <w:pPr>
        <w:spacing w:after="0"/>
        <w:ind w:right="1229"/>
      </w:pPr>
      <w:r>
        <w:t>.data:00408B92                 db    0</w:t>
      </w:r>
    </w:p>
    <w:p w14:paraId="2EFC1035" w14:textId="77777777" w:rsidR="00435C7A" w:rsidRDefault="00435C7A" w:rsidP="00435C7A">
      <w:pPr>
        <w:spacing w:after="0"/>
        <w:ind w:right="1229"/>
      </w:pPr>
      <w:r>
        <w:t>.data:00408B93                 db    0</w:t>
      </w:r>
    </w:p>
    <w:p w14:paraId="17069194" w14:textId="77777777" w:rsidR="00435C7A" w:rsidRDefault="00435C7A" w:rsidP="00435C7A">
      <w:pPr>
        <w:spacing w:after="0"/>
        <w:ind w:right="1229"/>
      </w:pPr>
      <w:r>
        <w:t>.data:00408B94                 db    0</w:t>
      </w:r>
    </w:p>
    <w:p w14:paraId="720BA9D0" w14:textId="77777777" w:rsidR="00435C7A" w:rsidRDefault="00435C7A" w:rsidP="00435C7A">
      <w:pPr>
        <w:spacing w:after="0"/>
        <w:ind w:right="1229"/>
      </w:pPr>
      <w:r>
        <w:t>.data:00408B95                 db    0</w:t>
      </w:r>
    </w:p>
    <w:p w14:paraId="447E829A" w14:textId="77777777" w:rsidR="00435C7A" w:rsidRDefault="00435C7A" w:rsidP="00435C7A">
      <w:pPr>
        <w:spacing w:after="0"/>
        <w:ind w:right="1229"/>
      </w:pPr>
      <w:r>
        <w:t>.data:00408B96                 db    0</w:t>
      </w:r>
    </w:p>
    <w:p w14:paraId="44653978" w14:textId="77777777" w:rsidR="00435C7A" w:rsidRDefault="00435C7A" w:rsidP="00435C7A">
      <w:pPr>
        <w:spacing w:after="0"/>
        <w:ind w:right="1229"/>
      </w:pPr>
      <w:r>
        <w:t>.data:00408B97                 db    0</w:t>
      </w:r>
    </w:p>
    <w:p w14:paraId="7A5A7D2B" w14:textId="77777777" w:rsidR="00435C7A" w:rsidRDefault="00435C7A" w:rsidP="00435C7A">
      <w:pPr>
        <w:spacing w:after="0"/>
        <w:ind w:right="1229"/>
      </w:pPr>
      <w:r>
        <w:t>.data:00408B98                 db    0</w:t>
      </w:r>
    </w:p>
    <w:p w14:paraId="7C80CCE2" w14:textId="77777777" w:rsidR="00435C7A" w:rsidRDefault="00435C7A" w:rsidP="00435C7A">
      <w:pPr>
        <w:spacing w:after="0"/>
        <w:ind w:right="1229"/>
      </w:pPr>
      <w:r>
        <w:t>.data:00408B99                 db    0</w:t>
      </w:r>
    </w:p>
    <w:p w14:paraId="7440FA73" w14:textId="77777777" w:rsidR="00435C7A" w:rsidRDefault="00435C7A" w:rsidP="00435C7A">
      <w:pPr>
        <w:spacing w:after="0"/>
        <w:ind w:right="1229"/>
      </w:pPr>
      <w:r>
        <w:t>.data:00408B9A                 db    0</w:t>
      </w:r>
    </w:p>
    <w:p w14:paraId="7BD513D2" w14:textId="77777777" w:rsidR="00435C7A" w:rsidRDefault="00435C7A" w:rsidP="00435C7A">
      <w:pPr>
        <w:spacing w:after="0"/>
        <w:ind w:right="1229"/>
      </w:pPr>
      <w:r>
        <w:t>.data:00408B9B                 db    0</w:t>
      </w:r>
    </w:p>
    <w:p w14:paraId="38665DD8" w14:textId="77777777" w:rsidR="00435C7A" w:rsidRDefault="00435C7A" w:rsidP="00435C7A">
      <w:pPr>
        <w:spacing w:after="0"/>
        <w:ind w:right="1229"/>
      </w:pPr>
      <w:r>
        <w:t>.data:00408B9C                 db    0</w:t>
      </w:r>
    </w:p>
    <w:p w14:paraId="4A2AF95D" w14:textId="77777777" w:rsidR="00435C7A" w:rsidRDefault="00435C7A" w:rsidP="00435C7A">
      <w:pPr>
        <w:spacing w:after="0"/>
        <w:ind w:right="1229"/>
      </w:pPr>
      <w:r>
        <w:t>.data:00408B9D                 db    0</w:t>
      </w:r>
    </w:p>
    <w:p w14:paraId="6DAD5314" w14:textId="77777777" w:rsidR="00435C7A" w:rsidRDefault="00435C7A" w:rsidP="00435C7A">
      <w:pPr>
        <w:spacing w:after="0"/>
        <w:ind w:right="1229"/>
      </w:pPr>
      <w:r>
        <w:t>.data:00408B9E                 db    0</w:t>
      </w:r>
    </w:p>
    <w:p w14:paraId="2D590E7E" w14:textId="77777777" w:rsidR="00435C7A" w:rsidRDefault="00435C7A" w:rsidP="00435C7A">
      <w:pPr>
        <w:spacing w:after="0"/>
        <w:ind w:right="1229"/>
      </w:pPr>
      <w:r>
        <w:t>.data:00408B9F                 db    0</w:t>
      </w:r>
    </w:p>
    <w:p w14:paraId="4C8DC4B9" w14:textId="77777777" w:rsidR="00435C7A" w:rsidRDefault="00435C7A" w:rsidP="00435C7A">
      <w:pPr>
        <w:spacing w:after="0"/>
        <w:ind w:right="1229"/>
      </w:pPr>
      <w:r>
        <w:t>.data:00408BA0                 db    0</w:t>
      </w:r>
    </w:p>
    <w:p w14:paraId="75C0DBF3" w14:textId="77777777" w:rsidR="00435C7A" w:rsidRDefault="00435C7A" w:rsidP="00435C7A">
      <w:pPr>
        <w:spacing w:after="0"/>
        <w:ind w:right="1229"/>
      </w:pPr>
      <w:r>
        <w:t>.data:00408BA1                 db    0</w:t>
      </w:r>
    </w:p>
    <w:p w14:paraId="02C2E4F4" w14:textId="77777777" w:rsidR="00435C7A" w:rsidRDefault="00435C7A" w:rsidP="00435C7A">
      <w:pPr>
        <w:spacing w:after="0"/>
        <w:ind w:right="1229"/>
      </w:pPr>
      <w:r>
        <w:t>.data:00408BA2                 db    0</w:t>
      </w:r>
    </w:p>
    <w:p w14:paraId="09D618DF" w14:textId="77777777" w:rsidR="00435C7A" w:rsidRDefault="00435C7A" w:rsidP="00435C7A">
      <w:pPr>
        <w:spacing w:after="0"/>
        <w:ind w:right="1229"/>
      </w:pPr>
      <w:r>
        <w:t>.data:00408BA3                 db    0</w:t>
      </w:r>
    </w:p>
    <w:p w14:paraId="7584C747" w14:textId="77777777" w:rsidR="00435C7A" w:rsidRDefault="00435C7A" w:rsidP="00435C7A">
      <w:pPr>
        <w:spacing w:after="0"/>
        <w:ind w:right="1229"/>
      </w:pPr>
      <w:r>
        <w:t>.data:00408BA4                 db    0</w:t>
      </w:r>
    </w:p>
    <w:p w14:paraId="01DDDC55" w14:textId="77777777" w:rsidR="00435C7A" w:rsidRDefault="00435C7A" w:rsidP="00435C7A">
      <w:pPr>
        <w:spacing w:after="0"/>
        <w:ind w:right="1229"/>
      </w:pPr>
      <w:r>
        <w:t>.data:00408BA5                 db    0</w:t>
      </w:r>
    </w:p>
    <w:p w14:paraId="375A62A6" w14:textId="77777777" w:rsidR="00435C7A" w:rsidRDefault="00435C7A" w:rsidP="00435C7A">
      <w:pPr>
        <w:spacing w:after="0"/>
        <w:ind w:right="1229"/>
      </w:pPr>
      <w:r>
        <w:lastRenderedPageBreak/>
        <w:t>.data:00408BA6                 db    0</w:t>
      </w:r>
    </w:p>
    <w:p w14:paraId="218755DF" w14:textId="77777777" w:rsidR="00435C7A" w:rsidRDefault="00435C7A" w:rsidP="00435C7A">
      <w:pPr>
        <w:spacing w:after="0"/>
        <w:ind w:right="1229"/>
      </w:pPr>
      <w:r>
        <w:t>.data:00408BA7                 db    0</w:t>
      </w:r>
    </w:p>
    <w:p w14:paraId="5FF61524" w14:textId="77777777" w:rsidR="00435C7A" w:rsidRDefault="00435C7A" w:rsidP="00435C7A">
      <w:pPr>
        <w:spacing w:after="0"/>
        <w:ind w:right="1229"/>
      </w:pPr>
      <w:r>
        <w:t>.data:00408BA8                 db    0</w:t>
      </w:r>
    </w:p>
    <w:p w14:paraId="7E95EAB4" w14:textId="77777777" w:rsidR="00435C7A" w:rsidRDefault="00435C7A" w:rsidP="00435C7A">
      <w:pPr>
        <w:spacing w:after="0"/>
        <w:ind w:right="1229"/>
      </w:pPr>
      <w:r>
        <w:t>.data:00408BA9                 db    0</w:t>
      </w:r>
    </w:p>
    <w:p w14:paraId="5859F96B" w14:textId="77777777" w:rsidR="00435C7A" w:rsidRDefault="00435C7A" w:rsidP="00435C7A">
      <w:pPr>
        <w:spacing w:after="0"/>
        <w:ind w:right="1229"/>
      </w:pPr>
      <w:r>
        <w:t>.data:00408BAA                 db    0</w:t>
      </w:r>
    </w:p>
    <w:p w14:paraId="0EC26BCB" w14:textId="77777777" w:rsidR="00435C7A" w:rsidRDefault="00435C7A" w:rsidP="00435C7A">
      <w:pPr>
        <w:spacing w:after="0"/>
        <w:ind w:right="1229"/>
      </w:pPr>
      <w:r>
        <w:t>.data:00408BAB                 db    0</w:t>
      </w:r>
    </w:p>
    <w:p w14:paraId="53AE1021" w14:textId="77777777" w:rsidR="00435C7A" w:rsidRDefault="00435C7A" w:rsidP="00435C7A">
      <w:pPr>
        <w:spacing w:after="0"/>
        <w:ind w:right="1229"/>
      </w:pPr>
      <w:r>
        <w:t>.data:00408BAC                 db    0</w:t>
      </w:r>
    </w:p>
    <w:p w14:paraId="57ADA378" w14:textId="77777777" w:rsidR="00435C7A" w:rsidRDefault="00435C7A" w:rsidP="00435C7A">
      <w:pPr>
        <w:spacing w:after="0"/>
        <w:ind w:right="1229"/>
      </w:pPr>
      <w:r>
        <w:t>.data:00408BAD                 db    0</w:t>
      </w:r>
    </w:p>
    <w:p w14:paraId="3B65187F" w14:textId="77777777" w:rsidR="00435C7A" w:rsidRDefault="00435C7A" w:rsidP="00435C7A">
      <w:pPr>
        <w:spacing w:after="0"/>
        <w:ind w:right="1229"/>
      </w:pPr>
      <w:r>
        <w:t>.data:00408BAE                 db    0</w:t>
      </w:r>
    </w:p>
    <w:p w14:paraId="30699B2D" w14:textId="77777777" w:rsidR="00435C7A" w:rsidRDefault="00435C7A" w:rsidP="00435C7A">
      <w:pPr>
        <w:spacing w:after="0"/>
        <w:ind w:right="1229"/>
      </w:pPr>
      <w:r>
        <w:t>.data:00408BAF                 db    0</w:t>
      </w:r>
    </w:p>
    <w:p w14:paraId="5E72DB6C" w14:textId="77777777" w:rsidR="00435C7A" w:rsidRDefault="00435C7A" w:rsidP="00435C7A">
      <w:pPr>
        <w:spacing w:after="0"/>
        <w:ind w:right="1229"/>
      </w:pPr>
      <w:r>
        <w:t>.data:00408BB0                 db    0</w:t>
      </w:r>
    </w:p>
    <w:p w14:paraId="7758A269" w14:textId="77777777" w:rsidR="00435C7A" w:rsidRDefault="00435C7A" w:rsidP="00435C7A">
      <w:pPr>
        <w:spacing w:after="0"/>
        <w:ind w:right="1229"/>
      </w:pPr>
      <w:r>
        <w:t>.data:00408BB1                 db    0</w:t>
      </w:r>
    </w:p>
    <w:p w14:paraId="1E5B90BB" w14:textId="77777777" w:rsidR="00435C7A" w:rsidRDefault="00435C7A" w:rsidP="00435C7A">
      <w:pPr>
        <w:spacing w:after="0"/>
        <w:ind w:right="1229"/>
      </w:pPr>
      <w:r>
        <w:t>.data:00408BB2                 db    0</w:t>
      </w:r>
    </w:p>
    <w:p w14:paraId="39CC0FB4" w14:textId="77777777" w:rsidR="00435C7A" w:rsidRDefault="00435C7A" w:rsidP="00435C7A">
      <w:pPr>
        <w:spacing w:after="0"/>
        <w:ind w:right="1229"/>
      </w:pPr>
      <w:r>
        <w:t>.data:00408BB3                 db    0</w:t>
      </w:r>
    </w:p>
    <w:p w14:paraId="648347F3" w14:textId="77777777" w:rsidR="00435C7A" w:rsidRDefault="00435C7A" w:rsidP="00435C7A">
      <w:pPr>
        <w:spacing w:after="0"/>
        <w:ind w:right="1229"/>
      </w:pPr>
      <w:r>
        <w:t>.data:00408BB4                 db    0</w:t>
      </w:r>
    </w:p>
    <w:p w14:paraId="1B6C3422" w14:textId="77777777" w:rsidR="00435C7A" w:rsidRDefault="00435C7A" w:rsidP="00435C7A">
      <w:pPr>
        <w:spacing w:after="0"/>
        <w:ind w:right="1229"/>
      </w:pPr>
      <w:r>
        <w:t>.data:00408BB5                 db    0</w:t>
      </w:r>
    </w:p>
    <w:p w14:paraId="2118C3AF" w14:textId="77777777" w:rsidR="00435C7A" w:rsidRDefault="00435C7A" w:rsidP="00435C7A">
      <w:pPr>
        <w:spacing w:after="0"/>
        <w:ind w:right="1229"/>
      </w:pPr>
      <w:r>
        <w:t>.data:00408BB6                 db    0</w:t>
      </w:r>
    </w:p>
    <w:p w14:paraId="4E17E76A" w14:textId="77777777" w:rsidR="00435C7A" w:rsidRDefault="00435C7A" w:rsidP="00435C7A">
      <w:pPr>
        <w:spacing w:after="0"/>
        <w:ind w:right="1229"/>
      </w:pPr>
      <w:r>
        <w:t>.data:00408BB7                 db    0</w:t>
      </w:r>
    </w:p>
    <w:p w14:paraId="0615BB5B" w14:textId="77777777" w:rsidR="00435C7A" w:rsidRDefault="00435C7A" w:rsidP="00435C7A">
      <w:pPr>
        <w:spacing w:after="0"/>
        <w:ind w:right="1229"/>
      </w:pPr>
      <w:r>
        <w:t>.data:00408BB8                 db    0</w:t>
      </w:r>
    </w:p>
    <w:p w14:paraId="0AC1507A" w14:textId="77777777" w:rsidR="00435C7A" w:rsidRDefault="00435C7A" w:rsidP="00435C7A">
      <w:pPr>
        <w:spacing w:after="0"/>
        <w:ind w:right="1229"/>
      </w:pPr>
      <w:r>
        <w:t>.data:00408BB9                 db    0</w:t>
      </w:r>
    </w:p>
    <w:p w14:paraId="35391790" w14:textId="77777777" w:rsidR="00435C7A" w:rsidRDefault="00435C7A" w:rsidP="00435C7A">
      <w:pPr>
        <w:spacing w:after="0"/>
        <w:ind w:right="1229"/>
      </w:pPr>
      <w:r>
        <w:t>.data:00408BBA                 db    0</w:t>
      </w:r>
    </w:p>
    <w:p w14:paraId="6A49AE7A" w14:textId="77777777" w:rsidR="00435C7A" w:rsidRDefault="00435C7A" w:rsidP="00435C7A">
      <w:pPr>
        <w:spacing w:after="0"/>
        <w:ind w:right="1229"/>
      </w:pPr>
      <w:r>
        <w:t>.data:00408BBB                 db    0</w:t>
      </w:r>
    </w:p>
    <w:p w14:paraId="27B75CE2" w14:textId="77777777" w:rsidR="00435C7A" w:rsidRDefault="00435C7A" w:rsidP="00435C7A">
      <w:pPr>
        <w:spacing w:after="0"/>
        <w:ind w:right="1229"/>
      </w:pPr>
      <w:r>
        <w:t>.data:00408BBC                 db    0</w:t>
      </w:r>
    </w:p>
    <w:p w14:paraId="4073066B" w14:textId="77777777" w:rsidR="00435C7A" w:rsidRDefault="00435C7A" w:rsidP="00435C7A">
      <w:pPr>
        <w:spacing w:after="0"/>
        <w:ind w:right="1229"/>
      </w:pPr>
      <w:r>
        <w:t>.data:00408BBD                 db    0</w:t>
      </w:r>
    </w:p>
    <w:p w14:paraId="17CA192E" w14:textId="77777777" w:rsidR="00435C7A" w:rsidRDefault="00435C7A" w:rsidP="00435C7A">
      <w:pPr>
        <w:spacing w:after="0"/>
        <w:ind w:right="1229"/>
      </w:pPr>
      <w:r>
        <w:t>.data:00408BBE                 db    0</w:t>
      </w:r>
    </w:p>
    <w:p w14:paraId="3F34B92D" w14:textId="77777777" w:rsidR="00435C7A" w:rsidRDefault="00435C7A" w:rsidP="00435C7A">
      <w:pPr>
        <w:spacing w:after="0"/>
        <w:ind w:right="1229"/>
      </w:pPr>
      <w:r>
        <w:t>.data:00408BBF                 db    0</w:t>
      </w:r>
    </w:p>
    <w:p w14:paraId="64B0C76A" w14:textId="77777777" w:rsidR="00435C7A" w:rsidRDefault="00435C7A" w:rsidP="00435C7A">
      <w:pPr>
        <w:spacing w:after="0"/>
        <w:ind w:right="1229"/>
      </w:pPr>
      <w:r>
        <w:t>.data:00408BC0                 db    0</w:t>
      </w:r>
    </w:p>
    <w:p w14:paraId="6CDF2611" w14:textId="77777777" w:rsidR="00435C7A" w:rsidRDefault="00435C7A" w:rsidP="00435C7A">
      <w:pPr>
        <w:spacing w:after="0"/>
        <w:ind w:right="1229"/>
      </w:pPr>
      <w:r>
        <w:t>.data:00408BC1                 db    0</w:t>
      </w:r>
    </w:p>
    <w:p w14:paraId="47C43DFB" w14:textId="77777777" w:rsidR="00435C7A" w:rsidRDefault="00435C7A" w:rsidP="00435C7A">
      <w:pPr>
        <w:spacing w:after="0"/>
        <w:ind w:right="1229"/>
      </w:pPr>
      <w:r>
        <w:t>.data:00408BC2                 db    0</w:t>
      </w:r>
    </w:p>
    <w:p w14:paraId="4E8A9DED" w14:textId="77777777" w:rsidR="00435C7A" w:rsidRDefault="00435C7A" w:rsidP="00435C7A">
      <w:pPr>
        <w:spacing w:after="0"/>
        <w:ind w:right="1229"/>
      </w:pPr>
      <w:r>
        <w:t>.data:00408BC3                 db    0</w:t>
      </w:r>
    </w:p>
    <w:p w14:paraId="36D95B79" w14:textId="77777777" w:rsidR="00435C7A" w:rsidRDefault="00435C7A" w:rsidP="00435C7A">
      <w:pPr>
        <w:spacing w:after="0"/>
        <w:ind w:right="1229"/>
      </w:pPr>
      <w:r>
        <w:t>.data:00408BC4                 db    0</w:t>
      </w:r>
    </w:p>
    <w:p w14:paraId="4B970AA5" w14:textId="77777777" w:rsidR="00435C7A" w:rsidRDefault="00435C7A" w:rsidP="00435C7A">
      <w:pPr>
        <w:spacing w:after="0"/>
        <w:ind w:right="1229"/>
      </w:pPr>
      <w:r>
        <w:t>.data:00408BC5                 db    0</w:t>
      </w:r>
    </w:p>
    <w:p w14:paraId="7C804609" w14:textId="77777777" w:rsidR="00435C7A" w:rsidRDefault="00435C7A" w:rsidP="00435C7A">
      <w:pPr>
        <w:spacing w:after="0"/>
        <w:ind w:right="1229"/>
      </w:pPr>
      <w:r>
        <w:t>.data:00408BC6                 db    0</w:t>
      </w:r>
    </w:p>
    <w:p w14:paraId="600BCF43" w14:textId="77777777" w:rsidR="00435C7A" w:rsidRDefault="00435C7A" w:rsidP="00435C7A">
      <w:pPr>
        <w:spacing w:after="0"/>
        <w:ind w:right="1229"/>
      </w:pPr>
      <w:r>
        <w:t>.data:00408BC7                 db    0</w:t>
      </w:r>
    </w:p>
    <w:p w14:paraId="401B3141" w14:textId="77777777" w:rsidR="00435C7A" w:rsidRDefault="00435C7A" w:rsidP="00435C7A">
      <w:pPr>
        <w:spacing w:after="0"/>
        <w:ind w:right="1229"/>
      </w:pPr>
      <w:r>
        <w:t>.data:00408BC8                 db    0</w:t>
      </w:r>
    </w:p>
    <w:p w14:paraId="6E3D6460" w14:textId="77777777" w:rsidR="00435C7A" w:rsidRDefault="00435C7A" w:rsidP="00435C7A">
      <w:pPr>
        <w:spacing w:after="0"/>
        <w:ind w:right="1229"/>
      </w:pPr>
      <w:r>
        <w:t>.data:00408BC9                 db    0</w:t>
      </w:r>
    </w:p>
    <w:p w14:paraId="4440A7F1" w14:textId="77777777" w:rsidR="00435C7A" w:rsidRDefault="00435C7A" w:rsidP="00435C7A">
      <w:pPr>
        <w:spacing w:after="0"/>
        <w:ind w:right="1229"/>
      </w:pPr>
      <w:r>
        <w:t>.data:00408BCA                 db    0</w:t>
      </w:r>
    </w:p>
    <w:p w14:paraId="7F77A622" w14:textId="77777777" w:rsidR="00435C7A" w:rsidRDefault="00435C7A" w:rsidP="00435C7A">
      <w:pPr>
        <w:spacing w:after="0"/>
        <w:ind w:right="1229"/>
      </w:pPr>
      <w:r>
        <w:t>.data:00408BCB                 db    0</w:t>
      </w:r>
    </w:p>
    <w:p w14:paraId="2C2D6189" w14:textId="77777777" w:rsidR="00435C7A" w:rsidRDefault="00435C7A" w:rsidP="00435C7A">
      <w:pPr>
        <w:spacing w:after="0"/>
        <w:ind w:right="1229"/>
      </w:pPr>
      <w:r>
        <w:t>.data:00408BCC                 db    0</w:t>
      </w:r>
    </w:p>
    <w:p w14:paraId="64038FEC" w14:textId="77777777" w:rsidR="00435C7A" w:rsidRDefault="00435C7A" w:rsidP="00435C7A">
      <w:pPr>
        <w:spacing w:after="0"/>
        <w:ind w:right="1229"/>
      </w:pPr>
      <w:r>
        <w:t>.data:00408BCD                 db    0</w:t>
      </w:r>
    </w:p>
    <w:p w14:paraId="77B531B0" w14:textId="77777777" w:rsidR="00435C7A" w:rsidRDefault="00435C7A" w:rsidP="00435C7A">
      <w:pPr>
        <w:spacing w:after="0"/>
        <w:ind w:right="1229"/>
      </w:pPr>
      <w:r>
        <w:t>.data:00408BCE                 db    0</w:t>
      </w:r>
    </w:p>
    <w:p w14:paraId="7D402EC9" w14:textId="77777777" w:rsidR="00435C7A" w:rsidRDefault="00435C7A" w:rsidP="00435C7A">
      <w:pPr>
        <w:spacing w:after="0"/>
        <w:ind w:right="1229"/>
      </w:pPr>
      <w:r>
        <w:t>.data:00408BCF                 db    0</w:t>
      </w:r>
    </w:p>
    <w:p w14:paraId="224FCCFB" w14:textId="77777777" w:rsidR="00435C7A" w:rsidRDefault="00435C7A" w:rsidP="00435C7A">
      <w:pPr>
        <w:spacing w:after="0"/>
        <w:ind w:right="1229"/>
      </w:pPr>
      <w:r>
        <w:t>.data:00408BD0                 db    0</w:t>
      </w:r>
    </w:p>
    <w:p w14:paraId="6A778BAD" w14:textId="77777777" w:rsidR="00435C7A" w:rsidRDefault="00435C7A" w:rsidP="00435C7A">
      <w:pPr>
        <w:spacing w:after="0"/>
        <w:ind w:right="1229"/>
      </w:pPr>
      <w:r>
        <w:t>.data:00408BD1                 db    0</w:t>
      </w:r>
    </w:p>
    <w:p w14:paraId="07366B87" w14:textId="77777777" w:rsidR="00435C7A" w:rsidRDefault="00435C7A" w:rsidP="00435C7A">
      <w:pPr>
        <w:spacing w:after="0"/>
        <w:ind w:right="1229"/>
      </w:pPr>
      <w:r>
        <w:lastRenderedPageBreak/>
        <w:t>.data:00408BD2                 db    0</w:t>
      </w:r>
    </w:p>
    <w:p w14:paraId="4DC7E14D" w14:textId="77777777" w:rsidR="00435C7A" w:rsidRDefault="00435C7A" w:rsidP="00435C7A">
      <w:pPr>
        <w:spacing w:after="0"/>
        <w:ind w:right="1229"/>
      </w:pPr>
      <w:r>
        <w:t>.data:00408BD3                 db    0</w:t>
      </w:r>
    </w:p>
    <w:p w14:paraId="081B16DA" w14:textId="77777777" w:rsidR="00435C7A" w:rsidRDefault="00435C7A" w:rsidP="00435C7A">
      <w:pPr>
        <w:spacing w:after="0"/>
        <w:ind w:right="1229"/>
      </w:pPr>
      <w:r>
        <w:t>.data:00408BD4                 db    0</w:t>
      </w:r>
    </w:p>
    <w:p w14:paraId="12484E70" w14:textId="77777777" w:rsidR="00435C7A" w:rsidRDefault="00435C7A" w:rsidP="00435C7A">
      <w:pPr>
        <w:spacing w:after="0"/>
        <w:ind w:right="1229"/>
      </w:pPr>
      <w:r>
        <w:t>.data:00408BD5                 db    0</w:t>
      </w:r>
    </w:p>
    <w:p w14:paraId="7AF5DCBA" w14:textId="77777777" w:rsidR="00435C7A" w:rsidRDefault="00435C7A" w:rsidP="00435C7A">
      <w:pPr>
        <w:spacing w:after="0"/>
        <w:ind w:right="1229"/>
      </w:pPr>
      <w:r>
        <w:t>.data:00408BD6                 db    0</w:t>
      </w:r>
    </w:p>
    <w:p w14:paraId="4521B4B2" w14:textId="77777777" w:rsidR="00435C7A" w:rsidRDefault="00435C7A" w:rsidP="00435C7A">
      <w:pPr>
        <w:spacing w:after="0"/>
        <w:ind w:right="1229"/>
      </w:pPr>
      <w:r>
        <w:t>.data:00408BD7                 db    0</w:t>
      </w:r>
    </w:p>
    <w:p w14:paraId="391DE482" w14:textId="77777777" w:rsidR="00435C7A" w:rsidRDefault="00435C7A" w:rsidP="00435C7A">
      <w:pPr>
        <w:spacing w:after="0"/>
        <w:ind w:right="1229"/>
      </w:pPr>
      <w:r>
        <w:t>.data:00408BD8                 db    0</w:t>
      </w:r>
    </w:p>
    <w:p w14:paraId="4AD432E1" w14:textId="77777777" w:rsidR="00435C7A" w:rsidRDefault="00435C7A" w:rsidP="00435C7A">
      <w:pPr>
        <w:spacing w:after="0"/>
        <w:ind w:right="1229"/>
      </w:pPr>
      <w:r>
        <w:t>.data:00408BD9                 db    0</w:t>
      </w:r>
    </w:p>
    <w:p w14:paraId="49B0D1E8" w14:textId="77777777" w:rsidR="00435C7A" w:rsidRDefault="00435C7A" w:rsidP="00435C7A">
      <w:pPr>
        <w:spacing w:after="0"/>
        <w:ind w:right="1229"/>
      </w:pPr>
      <w:r>
        <w:t>.data:00408BDA                 db    0</w:t>
      </w:r>
    </w:p>
    <w:p w14:paraId="1F7187E7" w14:textId="77777777" w:rsidR="00435C7A" w:rsidRDefault="00435C7A" w:rsidP="00435C7A">
      <w:pPr>
        <w:spacing w:after="0"/>
        <w:ind w:right="1229"/>
      </w:pPr>
      <w:r>
        <w:t>.data:00408BDB                 db    0</w:t>
      </w:r>
    </w:p>
    <w:p w14:paraId="61775B7E" w14:textId="77777777" w:rsidR="00435C7A" w:rsidRDefault="00435C7A" w:rsidP="00435C7A">
      <w:pPr>
        <w:spacing w:after="0"/>
        <w:ind w:right="1229"/>
      </w:pPr>
      <w:r>
        <w:t>.data:00408BDC                 db    0</w:t>
      </w:r>
    </w:p>
    <w:p w14:paraId="3AFDE1EA" w14:textId="77777777" w:rsidR="00435C7A" w:rsidRDefault="00435C7A" w:rsidP="00435C7A">
      <w:pPr>
        <w:spacing w:after="0"/>
        <w:ind w:right="1229"/>
      </w:pPr>
      <w:r>
        <w:t>.data:00408BDD                 db    0</w:t>
      </w:r>
    </w:p>
    <w:p w14:paraId="38D0B27D" w14:textId="77777777" w:rsidR="00435C7A" w:rsidRDefault="00435C7A" w:rsidP="00435C7A">
      <w:pPr>
        <w:spacing w:after="0"/>
        <w:ind w:right="1229"/>
      </w:pPr>
      <w:r>
        <w:t>.data:00408BDE                 db    0</w:t>
      </w:r>
    </w:p>
    <w:p w14:paraId="395C2F24" w14:textId="77777777" w:rsidR="00435C7A" w:rsidRDefault="00435C7A" w:rsidP="00435C7A">
      <w:pPr>
        <w:spacing w:after="0"/>
        <w:ind w:right="1229"/>
      </w:pPr>
      <w:r>
        <w:t>.data:00408BDF                 db    0</w:t>
      </w:r>
    </w:p>
    <w:p w14:paraId="208947BB" w14:textId="77777777" w:rsidR="00435C7A" w:rsidRDefault="00435C7A" w:rsidP="00435C7A">
      <w:pPr>
        <w:spacing w:after="0"/>
        <w:ind w:right="1229"/>
      </w:pPr>
      <w:r>
        <w:t>.data:00408BE0                 db    0</w:t>
      </w:r>
    </w:p>
    <w:p w14:paraId="4D9187A1" w14:textId="77777777" w:rsidR="00435C7A" w:rsidRDefault="00435C7A" w:rsidP="00435C7A">
      <w:pPr>
        <w:spacing w:after="0"/>
        <w:ind w:right="1229"/>
      </w:pPr>
      <w:r>
        <w:t>.data:00408BE1                 db    0</w:t>
      </w:r>
    </w:p>
    <w:p w14:paraId="630D1C41" w14:textId="77777777" w:rsidR="00435C7A" w:rsidRDefault="00435C7A" w:rsidP="00435C7A">
      <w:pPr>
        <w:spacing w:after="0"/>
        <w:ind w:right="1229"/>
      </w:pPr>
      <w:r>
        <w:t>.data:00408BE2                 db    0</w:t>
      </w:r>
    </w:p>
    <w:p w14:paraId="0901D19E" w14:textId="77777777" w:rsidR="00435C7A" w:rsidRDefault="00435C7A" w:rsidP="00435C7A">
      <w:pPr>
        <w:spacing w:after="0"/>
        <w:ind w:right="1229"/>
      </w:pPr>
      <w:r>
        <w:t>.data:00408BE3                 db    0</w:t>
      </w:r>
    </w:p>
    <w:p w14:paraId="25D3525F" w14:textId="77777777" w:rsidR="00435C7A" w:rsidRDefault="00435C7A" w:rsidP="00435C7A">
      <w:pPr>
        <w:spacing w:after="0"/>
        <w:ind w:right="1229"/>
      </w:pPr>
      <w:r>
        <w:t>.data:00408BE4                 db    0</w:t>
      </w:r>
    </w:p>
    <w:p w14:paraId="370BD44A" w14:textId="77777777" w:rsidR="00435C7A" w:rsidRDefault="00435C7A" w:rsidP="00435C7A">
      <w:pPr>
        <w:spacing w:after="0"/>
        <w:ind w:right="1229"/>
      </w:pPr>
      <w:r>
        <w:t>.data:00408BE5                 db    0</w:t>
      </w:r>
    </w:p>
    <w:p w14:paraId="5BDBE330" w14:textId="77777777" w:rsidR="00435C7A" w:rsidRDefault="00435C7A" w:rsidP="00435C7A">
      <w:pPr>
        <w:spacing w:after="0"/>
        <w:ind w:right="1229"/>
      </w:pPr>
      <w:r>
        <w:t>.data:00408BE6                 db    0</w:t>
      </w:r>
    </w:p>
    <w:p w14:paraId="1DA78D25" w14:textId="77777777" w:rsidR="00435C7A" w:rsidRDefault="00435C7A" w:rsidP="00435C7A">
      <w:pPr>
        <w:spacing w:after="0"/>
        <w:ind w:right="1229"/>
      </w:pPr>
      <w:r>
        <w:t>.data:00408BE7                 db    0</w:t>
      </w:r>
    </w:p>
    <w:p w14:paraId="3FDE7CB7" w14:textId="77777777" w:rsidR="00435C7A" w:rsidRDefault="00435C7A" w:rsidP="00435C7A">
      <w:pPr>
        <w:spacing w:after="0"/>
        <w:ind w:right="1229"/>
      </w:pPr>
      <w:r>
        <w:t>.data:00408BE8                 db    0</w:t>
      </w:r>
    </w:p>
    <w:p w14:paraId="55633BC4" w14:textId="77777777" w:rsidR="00435C7A" w:rsidRDefault="00435C7A" w:rsidP="00435C7A">
      <w:pPr>
        <w:spacing w:after="0"/>
        <w:ind w:right="1229"/>
      </w:pPr>
      <w:r>
        <w:t>.data:00408BE9                 db    0</w:t>
      </w:r>
    </w:p>
    <w:p w14:paraId="5AF8AC63" w14:textId="77777777" w:rsidR="00435C7A" w:rsidRDefault="00435C7A" w:rsidP="00435C7A">
      <w:pPr>
        <w:spacing w:after="0"/>
        <w:ind w:right="1229"/>
      </w:pPr>
      <w:r>
        <w:t>.data:00408BEA                 db    0</w:t>
      </w:r>
    </w:p>
    <w:p w14:paraId="10FA382C" w14:textId="77777777" w:rsidR="00435C7A" w:rsidRDefault="00435C7A" w:rsidP="00435C7A">
      <w:pPr>
        <w:spacing w:after="0"/>
        <w:ind w:right="1229"/>
      </w:pPr>
      <w:r>
        <w:t>.data:00408BEB                 db    0</w:t>
      </w:r>
    </w:p>
    <w:p w14:paraId="6A499A2B" w14:textId="77777777" w:rsidR="00435C7A" w:rsidRDefault="00435C7A" w:rsidP="00435C7A">
      <w:pPr>
        <w:spacing w:after="0"/>
        <w:ind w:right="1229"/>
      </w:pPr>
      <w:r>
        <w:t>.data:00408BEC                 db    0</w:t>
      </w:r>
    </w:p>
    <w:p w14:paraId="24AC4794" w14:textId="77777777" w:rsidR="00435C7A" w:rsidRDefault="00435C7A" w:rsidP="00435C7A">
      <w:pPr>
        <w:spacing w:after="0"/>
        <w:ind w:right="1229"/>
      </w:pPr>
      <w:r>
        <w:t>.data:00408BED                 db    0</w:t>
      </w:r>
    </w:p>
    <w:p w14:paraId="0042B816" w14:textId="77777777" w:rsidR="00435C7A" w:rsidRDefault="00435C7A" w:rsidP="00435C7A">
      <w:pPr>
        <w:spacing w:after="0"/>
        <w:ind w:right="1229"/>
      </w:pPr>
      <w:r>
        <w:t>.data:00408BEE                 db    0</w:t>
      </w:r>
    </w:p>
    <w:p w14:paraId="1A9CC3C4" w14:textId="77777777" w:rsidR="00435C7A" w:rsidRDefault="00435C7A" w:rsidP="00435C7A">
      <w:pPr>
        <w:spacing w:after="0"/>
        <w:ind w:right="1229"/>
      </w:pPr>
      <w:r>
        <w:t>.data:00408BEF                 db    0</w:t>
      </w:r>
    </w:p>
    <w:p w14:paraId="0B0EEA49" w14:textId="77777777" w:rsidR="00435C7A" w:rsidRDefault="00435C7A" w:rsidP="00435C7A">
      <w:pPr>
        <w:spacing w:after="0"/>
        <w:ind w:right="1229"/>
      </w:pPr>
      <w:r>
        <w:t>.data:00408BF0                 db    0</w:t>
      </w:r>
    </w:p>
    <w:p w14:paraId="563E9737" w14:textId="77777777" w:rsidR="00435C7A" w:rsidRDefault="00435C7A" w:rsidP="00435C7A">
      <w:pPr>
        <w:spacing w:after="0"/>
        <w:ind w:right="1229"/>
      </w:pPr>
      <w:r>
        <w:t>.data:00408BF1                 db    0</w:t>
      </w:r>
    </w:p>
    <w:p w14:paraId="3A3BFAD2" w14:textId="77777777" w:rsidR="00435C7A" w:rsidRDefault="00435C7A" w:rsidP="00435C7A">
      <w:pPr>
        <w:spacing w:after="0"/>
        <w:ind w:right="1229"/>
      </w:pPr>
      <w:r>
        <w:t>.data:00408BF2                 db    0</w:t>
      </w:r>
    </w:p>
    <w:p w14:paraId="2A120E2D" w14:textId="77777777" w:rsidR="00435C7A" w:rsidRDefault="00435C7A" w:rsidP="00435C7A">
      <w:pPr>
        <w:spacing w:after="0"/>
        <w:ind w:right="1229"/>
      </w:pPr>
      <w:r>
        <w:t>.data:00408BF3                 db    0</w:t>
      </w:r>
    </w:p>
    <w:p w14:paraId="11B69D8E" w14:textId="77777777" w:rsidR="00435C7A" w:rsidRDefault="00435C7A" w:rsidP="00435C7A">
      <w:pPr>
        <w:spacing w:after="0"/>
        <w:ind w:right="1229"/>
      </w:pPr>
      <w:r>
        <w:t>.data:00408BF4                 db    0</w:t>
      </w:r>
    </w:p>
    <w:p w14:paraId="25C715D2" w14:textId="77777777" w:rsidR="00435C7A" w:rsidRDefault="00435C7A" w:rsidP="00435C7A">
      <w:pPr>
        <w:spacing w:after="0"/>
        <w:ind w:right="1229"/>
      </w:pPr>
      <w:r>
        <w:t>.data:00408BF5                 db    0</w:t>
      </w:r>
    </w:p>
    <w:p w14:paraId="619CECD5" w14:textId="77777777" w:rsidR="00435C7A" w:rsidRDefault="00435C7A" w:rsidP="00435C7A">
      <w:pPr>
        <w:spacing w:after="0"/>
        <w:ind w:right="1229"/>
      </w:pPr>
      <w:r>
        <w:t>.data:00408BF6                 db    0</w:t>
      </w:r>
    </w:p>
    <w:p w14:paraId="5C369586" w14:textId="77777777" w:rsidR="00435C7A" w:rsidRDefault="00435C7A" w:rsidP="00435C7A">
      <w:pPr>
        <w:spacing w:after="0"/>
        <w:ind w:right="1229"/>
      </w:pPr>
      <w:r>
        <w:t>.data:00408BF7                 db    0</w:t>
      </w:r>
    </w:p>
    <w:p w14:paraId="35130FF8" w14:textId="77777777" w:rsidR="00435C7A" w:rsidRDefault="00435C7A" w:rsidP="00435C7A">
      <w:pPr>
        <w:spacing w:after="0"/>
        <w:ind w:right="1229"/>
      </w:pPr>
      <w:r>
        <w:t>.data:00408BF8                 db    0</w:t>
      </w:r>
    </w:p>
    <w:p w14:paraId="37587237" w14:textId="77777777" w:rsidR="00435C7A" w:rsidRDefault="00435C7A" w:rsidP="00435C7A">
      <w:pPr>
        <w:spacing w:after="0"/>
        <w:ind w:right="1229"/>
      </w:pPr>
      <w:r>
        <w:t>.data:00408BF9                 db    0</w:t>
      </w:r>
    </w:p>
    <w:p w14:paraId="572268A4" w14:textId="77777777" w:rsidR="00435C7A" w:rsidRDefault="00435C7A" w:rsidP="00435C7A">
      <w:pPr>
        <w:spacing w:after="0"/>
        <w:ind w:right="1229"/>
      </w:pPr>
      <w:r>
        <w:t>.data:00408BFA                 db    0</w:t>
      </w:r>
    </w:p>
    <w:p w14:paraId="5E15526A" w14:textId="77777777" w:rsidR="00435C7A" w:rsidRDefault="00435C7A" w:rsidP="00435C7A">
      <w:pPr>
        <w:spacing w:after="0"/>
        <w:ind w:right="1229"/>
      </w:pPr>
      <w:r>
        <w:t>.data:00408BFB                 db    0</w:t>
      </w:r>
    </w:p>
    <w:p w14:paraId="7307897E" w14:textId="77777777" w:rsidR="00435C7A" w:rsidRDefault="00435C7A" w:rsidP="00435C7A">
      <w:pPr>
        <w:spacing w:after="0"/>
        <w:ind w:right="1229"/>
      </w:pPr>
      <w:r>
        <w:t>.data:00408BFC                 db    0</w:t>
      </w:r>
    </w:p>
    <w:p w14:paraId="03329094" w14:textId="77777777" w:rsidR="00435C7A" w:rsidRDefault="00435C7A" w:rsidP="00435C7A">
      <w:pPr>
        <w:spacing w:after="0"/>
        <w:ind w:right="1229"/>
      </w:pPr>
      <w:r>
        <w:t>.data:00408BFD                 db    0</w:t>
      </w:r>
    </w:p>
    <w:p w14:paraId="45E11D29" w14:textId="77777777" w:rsidR="00435C7A" w:rsidRDefault="00435C7A" w:rsidP="00435C7A">
      <w:pPr>
        <w:spacing w:after="0"/>
        <w:ind w:right="1229"/>
      </w:pPr>
      <w:r>
        <w:lastRenderedPageBreak/>
        <w:t>.data:00408BFE                 db    0</w:t>
      </w:r>
    </w:p>
    <w:p w14:paraId="68288BDB" w14:textId="77777777" w:rsidR="00435C7A" w:rsidRDefault="00435C7A" w:rsidP="00435C7A">
      <w:pPr>
        <w:spacing w:after="0"/>
        <w:ind w:right="1229"/>
      </w:pPr>
      <w:r>
        <w:t>.data:00408BFF                 db    0</w:t>
      </w:r>
    </w:p>
    <w:p w14:paraId="768A38DB" w14:textId="77777777" w:rsidR="00435C7A" w:rsidRDefault="00435C7A" w:rsidP="00435C7A">
      <w:pPr>
        <w:spacing w:after="0"/>
        <w:ind w:right="1229"/>
      </w:pPr>
      <w:r>
        <w:t>.data:00408C00                 db    0</w:t>
      </w:r>
    </w:p>
    <w:p w14:paraId="2FB423C5" w14:textId="77777777" w:rsidR="00435C7A" w:rsidRDefault="00435C7A" w:rsidP="00435C7A">
      <w:pPr>
        <w:spacing w:after="0"/>
        <w:ind w:right="1229"/>
      </w:pPr>
      <w:r>
        <w:t>.data:00408C01                 db    0</w:t>
      </w:r>
    </w:p>
    <w:p w14:paraId="2CCCF9EF" w14:textId="77777777" w:rsidR="00435C7A" w:rsidRDefault="00435C7A" w:rsidP="00435C7A">
      <w:pPr>
        <w:spacing w:after="0"/>
        <w:ind w:right="1229"/>
      </w:pPr>
      <w:r>
        <w:t>.data:00408C02                 db    0</w:t>
      </w:r>
    </w:p>
    <w:p w14:paraId="4E9D1699" w14:textId="77777777" w:rsidR="00435C7A" w:rsidRDefault="00435C7A" w:rsidP="00435C7A">
      <w:pPr>
        <w:spacing w:after="0"/>
        <w:ind w:right="1229"/>
      </w:pPr>
      <w:r>
        <w:t>.data:00408C03                 db    0</w:t>
      </w:r>
    </w:p>
    <w:p w14:paraId="7B78BE13" w14:textId="77777777" w:rsidR="00435C7A" w:rsidRDefault="00435C7A" w:rsidP="00435C7A">
      <w:pPr>
        <w:spacing w:after="0"/>
        <w:ind w:right="1229"/>
      </w:pPr>
      <w:r>
        <w:t>.data:00408C04                 db    0</w:t>
      </w:r>
    </w:p>
    <w:p w14:paraId="6220DE94" w14:textId="77777777" w:rsidR="00435C7A" w:rsidRDefault="00435C7A" w:rsidP="00435C7A">
      <w:pPr>
        <w:spacing w:after="0"/>
        <w:ind w:right="1229"/>
      </w:pPr>
      <w:r>
        <w:t>.data:00408C05                 db    0</w:t>
      </w:r>
    </w:p>
    <w:p w14:paraId="2207C163" w14:textId="77777777" w:rsidR="00435C7A" w:rsidRDefault="00435C7A" w:rsidP="00435C7A">
      <w:pPr>
        <w:spacing w:after="0"/>
        <w:ind w:right="1229"/>
      </w:pPr>
      <w:r>
        <w:t>.data:00408C06                 db    0</w:t>
      </w:r>
    </w:p>
    <w:p w14:paraId="1E92C2D7" w14:textId="77777777" w:rsidR="00435C7A" w:rsidRDefault="00435C7A" w:rsidP="00435C7A">
      <w:pPr>
        <w:spacing w:after="0"/>
        <w:ind w:right="1229"/>
      </w:pPr>
      <w:r>
        <w:t>.data:00408C07                 db    0</w:t>
      </w:r>
    </w:p>
    <w:p w14:paraId="7F497DB4" w14:textId="77777777" w:rsidR="00435C7A" w:rsidRDefault="00435C7A" w:rsidP="00435C7A">
      <w:pPr>
        <w:spacing w:after="0"/>
        <w:ind w:right="1229"/>
      </w:pPr>
      <w:r>
        <w:t>.data:00408C08                 db    0</w:t>
      </w:r>
    </w:p>
    <w:p w14:paraId="41686D28" w14:textId="77777777" w:rsidR="00435C7A" w:rsidRDefault="00435C7A" w:rsidP="00435C7A">
      <w:pPr>
        <w:spacing w:after="0"/>
        <w:ind w:right="1229"/>
      </w:pPr>
      <w:r>
        <w:t>.data:00408C09                 db    0</w:t>
      </w:r>
    </w:p>
    <w:p w14:paraId="5E3080A7" w14:textId="77777777" w:rsidR="00435C7A" w:rsidRDefault="00435C7A" w:rsidP="00435C7A">
      <w:pPr>
        <w:spacing w:after="0"/>
        <w:ind w:right="1229"/>
      </w:pPr>
      <w:r>
        <w:t>.data:00408C0A                 db    0</w:t>
      </w:r>
    </w:p>
    <w:p w14:paraId="05C480CE" w14:textId="77777777" w:rsidR="00435C7A" w:rsidRDefault="00435C7A" w:rsidP="00435C7A">
      <w:pPr>
        <w:spacing w:after="0"/>
        <w:ind w:right="1229"/>
      </w:pPr>
      <w:r>
        <w:t>.data:00408C0B                 db    0</w:t>
      </w:r>
    </w:p>
    <w:p w14:paraId="5E8E1528" w14:textId="77777777" w:rsidR="00435C7A" w:rsidRDefault="00435C7A" w:rsidP="00435C7A">
      <w:pPr>
        <w:spacing w:after="0"/>
        <w:ind w:right="1229"/>
      </w:pPr>
      <w:r>
        <w:t>.data:00408C0C                 db    0</w:t>
      </w:r>
    </w:p>
    <w:p w14:paraId="0BCE93D3" w14:textId="77777777" w:rsidR="00435C7A" w:rsidRDefault="00435C7A" w:rsidP="00435C7A">
      <w:pPr>
        <w:spacing w:after="0"/>
        <w:ind w:right="1229"/>
      </w:pPr>
      <w:r>
        <w:t>.data:00408C0D                 db    0</w:t>
      </w:r>
    </w:p>
    <w:p w14:paraId="0F09B589" w14:textId="77777777" w:rsidR="00435C7A" w:rsidRDefault="00435C7A" w:rsidP="00435C7A">
      <w:pPr>
        <w:spacing w:after="0"/>
        <w:ind w:right="1229"/>
      </w:pPr>
      <w:r>
        <w:t>.data:00408C0E                 db    0</w:t>
      </w:r>
    </w:p>
    <w:p w14:paraId="0285FEDF" w14:textId="77777777" w:rsidR="00435C7A" w:rsidRDefault="00435C7A" w:rsidP="00435C7A">
      <w:pPr>
        <w:spacing w:after="0"/>
        <w:ind w:right="1229"/>
      </w:pPr>
      <w:r>
        <w:t>.data:00408C0F                 db    0</w:t>
      </w:r>
    </w:p>
    <w:p w14:paraId="698F6A08" w14:textId="77777777" w:rsidR="00435C7A" w:rsidRDefault="00435C7A" w:rsidP="00435C7A">
      <w:pPr>
        <w:spacing w:after="0"/>
        <w:ind w:right="1229"/>
      </w:pPr>
      <w:r>
        <w:t>.data:00408C10                 db    0</w:t>
      </w:r>
    </w:p>
    <w:p w14:paraId="3DE39784" w14:textId="77777777" w:rsidR="00435C7A" w:rsidRDefault="00435C7A" w:rsidP="00435C7A">
      <w:pPr>
        <w:spacing w:after="0"/>
        <w:ind w:right="1229"/>
      </w:pPr>
      <w:r>
        <w:t>.data:00408C11                 db    0</w:t>
      </w:r>
    </w:p>
    <w:p w14:paraId="5F386EEE" w14:textId="77777777" w:rsidR="00435C7A" w:rsidRDefault="00435C7A" w:rsidP="00435C7A">
      <w:pPr>
        <w:spacing w:after="0"/>
        <w:ind w:right="1229"/>
      </w:pPr>
      <w:r>
        <w:t>.data:00408C12                 db    0</w:t>
      </w:r>
    </w:p>
    <w:p w14:paraId="13048159" w14:textId="77777777" w:rsidR="00435C7A" w:rsidRDefault="00435C7A" w:rsidP="00435C7A">
      <w:pPr>
        <w:spacing w:after="0"/>
        <w:ind w:right="1229"/>
      </w:pPr>
      <w:r>
        <w:t>.data:00408C13                 db    0</w:t>
      </w:r>
    </w:p>
    <w:p w14:paraId="2EE2E17D" w14:textId="77777777" w:rsidR="00435C7A" w:rsidRDefault="00435C7A" w:rsidP="00435C7A">
      <w:pPr>
        <w:spacing w:after="0"/>
        <w:ind w:right="1229"/>
      </w:pPr>
      <w:r>
        <w:t>.data:00408C14                 db    0</w:t>
      </w:r>
    </w:p>
    <w:p w14:paraId="50F14E0D" w14:textId="77777777" w:rsidR="00435C7A" w:rsidRDefault="00435C7A" w:rsidP="00435C7A">
      <w:pPr>
        <w:spacing w:after="0"/>
        <w:ind w:right="1229"/>
      </w:pPr>
      <w:r>
        <w:t>.data:00408C15                 db    0</w:t>
      </w:r>
    </w:p>
    <w:p w14:paraId="544C3A2A" w14:textId="77777777" w:rsidR="00435C7A" w:rsidRDefault="00435C7A" w:rsidP="00435C7A">
      <w:pPr>
        <w:spacing w:after="0"/>
        <w:ind w:right="1229"/>
      </w:pPr>
      <w:r>
        <w:t>.data:00408C16                 db    0</w:t>
      </w:r>
    </w:p>
    <w:p w14:paraId="0B603740" w14:textId="77777777" w:rsidR="00435C7A" w:rsidRDefault="00435C7A" w:rsidP="00435C7A">
      <w:pPr>
        <w:spacing w:after="0"/>
        <w:ind w:right="1229"/>
      </w:pPr>
      <w:r>
        <w:t>.data:00408C17                 db    0</w:t>
      </w:r>
    </w:p>
    <w:p w14:paraId="05344B80" w14:textId="77777777" w:rsidR="00435C7A" w:rsidRDefault="00435C7A" w:rsidP="00435C7A">
      <w:pPr>
        <w:spacing w:after="0"/>
        <w:ind w:right="1229"/>
      </w:pPr>
      <w:r>
        <w:t>.data:00408C18                 db    0</w:t>
      </w:r>
    </w:p>
    <w:p w14:paraId="42411849" w14:textId="77777777" w:rsidR="00435C7A" w:rsidRDefault="00435C7A" w:rsidP="00435C7A">
      <w:pPr>
        <w:spacing w:after="0"/>
        <w:ind w:right="1229"/>
      </w:pPr>
      <w:r>
        <w:t>.data:00408C19                 db    0</w:t>
      </w:r>
    </w:p>
    <w:p w14:paraId="564D777E" w14:textId="77777777" w:rsidR="00435C7A" w:rsidRDefault="00435C7A" w:rsidP="00435C7A">
      <w:pPr>
        <w:spacing w:after="0"/>
        <w:ind w:right="1229"/>
      </w:pPr>
      <w:r>
        <w:t>.data:00408C1A                 db    0</w:t>
      </w:r>
    </w:p>
    <w:p w14:paraId="74EE07D8" w14:textId="77777777" w:rsidR="00435C7A" w:rsidRDefault="00435C7A" w:rsidP="00435C7A">
      <w:pPr>
        <w:spacing w:after="0"/>
        <w:ind w:right="1229"/>
      </w:pPr>
      <w:r>
        <w:t>.data:00408C1B                 db    0</w:t>
      </w:r>
    </w:p>
    <w:p w14:paraId="6AAFD8F6" w14:textId="77777777" w:rsidR="00435C7A" w:rsidRDefault="00435C7A" w:rsidP="00435C7A">
      <w:pPr>
        <w:spacing w:after="0"/>
        <w:ind w:right="1229"/>
      </w:pPr>
      <w:r>
        <w:t>.data:00408C1C                 db    0</w:t>
      </w:r>
    </w:p>
    <w:p w14:paraId="772339FE" w14:textId="77777777" w:rsidR="00435C7A" w:rsidRDefault="00435C7A" w:rsidP="00435C7A">
      <w:pPr>
        <w:spacing w:after="0"/>
        <w:ind w:right="1229"/>
      </w:pPr>
      <w:r>
        <w:t>.data:00408C1D                 db    0</w:t>
      </w:r>
    </w:p>
    <w:p w14:paraId="1D74C34E" w14:textId="77777777" w:rsidR="00435C7A" w:rsidRDefault="00435C7A" w:rsidP="00435C7A">
      <w:pPr>
        <w:spacing w:after="0"/>
        <w:ind w:right="1229"/>
      </w:pPr>
      <w:r>
        <w:t>.data:00408C1E                 db    0</w:t>
      </w:r>
    </w:p>
    <w:p w14:paraId="23754EE5" w14:textId="77777777" w:rsidR="00435C7A" w:rsidRDefault="00435C7A" w:rsidP="00435C7A">
      <w:pPr>
        <w:spacing w:after="0"/>
        <w:ind w:right="1229"/>
      </w:pPr>
      <w:r>
        <w:t>.data:00408C1F                 db    0</w:t>
      </w:r>
    </w:p>
    <w:p w14:paraId="66606C93" w14:textId="77777777" w:rsidR="00435C7A" w:rsidRDefault="00435C7A" w:rsidP="00435C7A">
      <w:pPr>
        <w:spacing w:after="0"/>
        <w:ind w:right="1229"/>
      </w:pPr>
      <w:r>
        <w:t>.data:00408C20                 db    0</w:t>
      </w:r>
    </w:p>
    <w:p w14:paraId="1C3224E3" w14:textId="77777777" w:rsidR="00435C7A" w:rsidRDefault="00435C7A" w:rsidP="00435C7A">
      <w:pPr>
        <w:spacing w:after="0"/>
        <w:ind w:right="1229"/>
      </w:pPr>
      <w:r>
        <w:t>.data:00408C21                 db    0</w:t>
      </w:r>
    </w:p>
    <w:p w14:paraId="4ABDD801" w14:textId="77777777" w:rsidR="00435C7A" w:rsidRDefault="00435C7A" w:rsidP="00435C7A">
      <w:pPr>
        <w:spacing w:after="0"/>
        <w:ind w:right="1229"/>
      </w:pPr>
      <w:r>
        <w:t>.data:00408C22                 db    0</w:t>
      </w:r>
    </w:p>
    <w:p w14:paraId="70147966" w14:textId="77777777" w:rsidR="00435C7A" w:rsidRDefault="00435C7A" w:rsidP="00435C7A">
      <w:pPr>
        <w:spacing w:after="0"/>
        <w:ind w:right="1229"/>
      </w:pPr>
      <w:r>
        <w:t>.data:00408C23                 db    0</w:t>
      </w:r>
    </w:p>
    <w:p w14:paraId="5C82327E" w14:textId="77777777" w:rsidR="00435C7A" w:rsidRDefault="00435C7A" w:rsidP="00435C7A">
      <w:pPr>
        <w:spacing w:after="0"/>
        <w:ind w:right="1229"/>
      </w:pPr>
      <w:r>
        <w:t>.data:00408C24                 db    0</w:t>
      </w:r>
    </w:p>
    <w:p w14:paraId="09D7F01B" w14:textId="77777777" w:rsidR="00435C7A" w:rsidRDefault="00435C7A" w:rsidP="00435C7A">
      <w:pPr>
        <w:spacing w:after="0"/>
        <w:ind w:right="1229"/>
      </w:pPr>
      <w:r>
        <w:t>.data:00408C25                 db    0</w:t>
      </w:r>
    </w:p>
    <w:p w14:paraId="3C22F79A" w14:textId="77777777" w:rsidR="00435C7A" w:rsidRDefault="00435C7A" w:rsidP="00435C7A">
      <w:pPr>
        <w:spacing w:after="0"/>
        <w:ind w:right="1229"/>
      </w:pPr>
      <w:r>
        <w:t>.data:00408C26                 db    0</w:t>
      </w:r>
    </w:p>
    <w:p w14:paraId="2481A6D7" w14:textId="77777777" w:rsidR="00435C7A" w:rsidRDefault="00435C7A" w:rsidP="00435C7A">
      <w:pPr>
        <w:spacing w:after="0"/>
        <w:ind w:right="1229"/>
      </w:pPr>
      <w:r>
        <w:t>.data:00408C27                 db    0</w:t>
      </w:r>
    </w:p>
    <w:p w14:paraId="1CEA3C0E" w14:textId="77777777" w:rsidR="00435C7A" w:rsidRDefault="00435C7A" w:rsidP="00435C7A">
      <w:pPr>
        <w:spacing w:after="0"/>
        <w:ind w:right="1229"/>
      </w:pPr>
      <w:r>
        <w:t>.data:00408C28                 db    0</w:t>
      </w:r>
    </w:p>
    <w:p w14:paraId="610EB688" w14:textId="77777777" w:rsidR="00435C7A" w:rsidRDefault="00435C7A" w:rsidP="00435C7A">
      <w:pPr>
        <w:spacing w:after="0"/>
        <w:ind w:right="1229"/>
      </w:pPr>
      <w:r>
        <w:t>.data:00408C29                 db    0</w:t>
      </w:r>
    </w:p>
    <w:p w14:paraId="0C7D6A42" w14:textId="77777777" w:rsidR="00435C7A" w:rsidRDefault="00435C7A" w:rsidP="00435C7A">
      <w:pPr>
        <w:spacing w:after="0"/>
        <w:ind w:right="1229"/>
      </w:pPr>
      <w:r>
        <w:lastRenderedPageBreak/>
        <w:t>.data:00408C2A                 db    0</w:t>
      </w:r>
    </w:p>
    <w:p w14:paraId="42621A34" w14:textId="77777777" w:rsidR="00435C7A" w:rsidRDefault="00435C7A" w:rsidP="00435C7A">
      <w:pPr>
        <w:spacing w:after="0"/>
        <w:ind w:right="1229"/>
      </w:pPr>
      <w:r>
        <w:t>.data:00408C2B                 db    0</w:t>
      </w:r>
    </w:p>
    <w:p w14:paraId="48940785" w14:textId="77777777" w:rsidR="00435C7A" w:rsidRDefault="00435C7A" w:rsidP="00435C7A">
      <w:pPr>
        <w:spacing w:after="0"/>
        <w:ind w:right="1229"/>
      </w:pPr>
      <w:r>
        <w:t>.data:00408C2C                 db    0</w:t>
      </w:r>
    </w:p>
    <w:p w14:paraId="71F14FDB" w14:textId="77777777" w:rsidR="00435C7A" w:rsidRDefault="00435C7A" w:rsidP="00435C7A">
      <w:pPr>
        <w:spacing w:after="0"/>
        <w:ind w:right="1229"/>
      </w:pPr>
      <w:r>
        <w:t>.data:00408C2D                 db    0</w:t>
      </w:r>
    </w:p>
    <w:p w14:paraId="51917CE5" w14:textId="77777777" w:rsidR="00435C7A" w:rsidRDefault="00435C7A" w:rsidP="00435C7A">
      <w:pPr>
        <w:spacing w:after="0"/>
        <w:ind w:right="1229"/>
      </w:pPr>
      <w:r>
        <w:t>.data:00408C2E                 db    0</w:t>
      </w:r>
    </w:p>
    <w:p w14:paraId="55712C3D" w14:textId="77777777" w:rsidR="00435C7A" w:rsidRDefault="00435C7A" w:rsidP="00435C7A">
      <w:pPr>
        <w:spacing w:after="0"/>
        <w:ind w:right="1229"/>
      </w:pPr>
      <w:r>
        <w:t>.data:00408C2F                 db    0</w:t>
      </w:r>
    </w:p>
    <w:p w14:paraId="71BB1233" w14:textId="77777777" w:rsidR="00435C7A" w:rsidRDefault="00435C7A" w:rsidP="00435C7A">
      <w:pPr>
        <w:spacing w:after="0"/>
        <w:ind w:right="1229"/>
      </w:pPr>
      <w:r>
        <w:t>.data:00408C30                 db    0</w:t>
      </w:r>
    </w:p>
    <w:p w14:paraId="30B619E7" w14:textId="77777777" w:rsidR="00435C7A" w:rsidRDefault="00435C7A" w:rsidP="00435C7A">
      <w:pPr>
        <w:spacing w:after="0"/>
        <w:ind w:right="1229"/>
      </w:pPr>
      <w:r>
        <w:t>.data:00408C31                 db    0</w:t>
      </w:r>
    </w:p>
    <w:p w14:paraId="550C71A2" w14:textId="77777777" w:rsidR="00435C7A" w:rsidRDefault="00435C7A" w:rsidP="00435C7A">
      <w:pPr>
        <w:spacing w:after="0"/>
        <w:ind w:right="1229"/>
      </w:pPr>
      <w:r>
        <w:t>.data:00408C32                 db    0</w:t>
      </w:r>
    </w:p>
    <w:p w14:paraId="59702EF7" w14:textId="77777777" w:rsidR="00435C7A" w:rsidRDefault="00435C7A" w:rsidP="00435C7A">
      <w:pPr>
        <w:spacing w:after="0"/>
        <w:ind w:right="1229"/>
      </w:pPr>
      <w:r>
        <w:t>.data:00408C33                 db    0</w:t>
      </w:r>
    </w:p>
    <w:p w14:paraId="3FC68EC6" w14:textId="77777777" w:rsidR="00435C7A" w:rsidRDefault="00435C7A" w:rsidP="00435C7A">
      <w:pPr>
        <w:spacing w:after="0"/>
        <w:ind w:right="1229"/>
      </w:pPr>
      <w:r>
        <w:t>.data:00408C34                 db    0</w:t>
      </w:r>
    </w:p>
    <w:p w14:paraId="3F6021FD" w14:textId="77777777" w:rsidR="00435C7A" w:rsidRDefault="00435C7A" w:rsidP="00435C7A">
      <w:pPr>
        <w:spacing w:after="0"/>
        <w:ind w:right="1229"/>
      </w:pPr>
      <w:r>
        <w:t>.data:00408C35                 db    0</w:t>
      </w:r>
    </w:p>
    <w:p w14:paraId="6604BB81" w14:textId="77777777" w:rsidR="00435C7A" w:rsidRDefault="00435C7A" w:rsidP="00435C7A">
      <w:pPr>
        <w:spacing w:after="0"/>
        <w:ind w:right="1229"/>
      </w:pPr>
      <w:r>
        <w:t>.data:00408C36                 db    0</w:t>
      </w:r>
    </w:p>
    <w:p w14:paraId="5E9A2079" w14:textId="77777777" w:rsidR="00435C7A" w:rsidRDefault="00435C7A" w:rsidP="00435C7A">
      <w:pPr>
        <w:spacing w:after="0"/>
        <w:ind w:right="1229"/>
      </w:pPr>
      <w:r>
        <w:t>.data:00408C37                 db    0</w:t>
      </w:r>
    </w:p>
    <w:p w14:paraId="59DCAF47" w14:textId="77777777" w:rsidR="00435C7A" w:rsidRDefault="00435C7A" w:rsidP="00435C7A">
      <w:pPr>
        <w:spacing w:after="0"/>
        <w:ind w:right="1229"/>
      </w:pPr>
      <w:r>
        <w:t>.data:00408C38                 db    0</w:t>
      </w:r>
    </w:p>
    <w:p w14:paraId="023D1129" w14:textId="77777777" w:rsidR="00435C7A" w:rsidRDefault="00435C7A" w:rsidP="00435C7A">
      <w:pPr>
        <w:spacing w:after="0"/>
        <w:ind w:right="1229"/>
      </w:pPr>
      <w:r>
        <w:t>.data:00408C39                 db    0</w:t>
      </w:r>
    </w:p>
    <w:p w14:paraId="7BC8079D" w14:textId="77777777" w:rsidR="00435C7A" w:rsidRDefault="00435C7A" w:rsidP="00435C7A">
      <w:pPr>
        <w:spacing w:after="0"/>
        <w:ind w:right="1229"/>
      </w:pPr>
      <w:r>
        <w:t>.data:00408C3A                 db    0</w:t>
      </w:r>
    </w:p>
    <w:p w14:paraId="43D91B4E" w14:textId="77777777" w:rsidR="00435C7A" w:rsidRDefault="00435C7A" w:rsidP="00435C7A">
      <w:pPr>
        <w:spacing w:after="0"/>
        <w:ind w:right="1229"/>
      </w:pPr>
      <w:r>
        <w:t>.data:00408C3B                 db    0</w:t>
      </w:r>
    </w:p>
    <w:p w14:paraId="7AF96742" w14:textId="77777777" w:rsidR="00435C7A" w:rsidRDefault="00435C7A" w:rsidP="00435C7A">
      <w:pPr>
        <w:spacing w:after="0"/>
        <w:ind w:right="1229"/>
      </w:pPr>
      <w:r>
        <w:t>.data:00408C3C                 db    0</w:t>
      </w:r>
    </w:p>
    <w:p w14:paraId="4CFB4CB5" w14:textId="77777777" w:rsidR="00435C7A" w:rsidRDefault="00435C7A" w:rsidP="00435C7A">
      <w:pPr>
        <w:spacing w:after="0"/>
        <w:ind w:right="1229"/>
      </w:pPr>
      <w:r>
        <w:t>.data:00408C3D                 db    0</w:t>
      </w:r>
    </w:p>
    <w:p w14:paraId="5FBA8DCC" w14:textId="77777777" w:rsidR="00435C7A" w:rsidRDefault="00435C7A" w:rsidP="00435C7A">
      <w:pPr>
        <w:spacing w:after="0"/>
        <w:ind w:right="1229"/>
      </w:pPr>
      <w:r>
        <w:t>.data:00408C3E                 db    0</w:t>
      </w:r>
    </w:p>
    <w:p w14:paraId="12DEC758" w14:textId="77777777" w:rsidR="00435C7A" w:rsidRDefault="00435C7A" w:rsidP="00435C7A">
      <w:pPr>
        <w:spacing w:after="0"/>
        <w:ind w:right="1229"/>
      </w:pPr>
      <w:r>
        <w:t>.data:00408C3F                 db    0</w:t>
      </w:r>
    </w:p>
    <w:p w14:paraId="07923498" w14:textId="77777777" w:rsidR="00435C7A" w:rsidRDefault="00435C7A" w:rsidP="00435C7A">
      <w:pPr>
        <w:spacing w:after="0"/>
        <w:ind w:right="1229"/>
      </w:pPr>
      <w:r>
        <w:t>.data:00408C40                 db    0</w:t>
      </w:r>
    </w:p>
    <w:p w14:paraId="0EF8527C" w14:textId="77777777" w:rsidR="00435C7A" w:rsidRDefault="00435C7A" w:rsidP="00435C7A">
      <w:pPr>
        <w:spacing w:after="0"/>
        <w:ind w:right="1229"/>
      </w:pPr>
      <w:r>
        <w:t>.data:00408C41                 db    0</w:t>
      </w:r>
    </w:p>
    <w:p w14:paraId="6781196A" w14:textId="77777777" w:rsidR="00435C7A" w:rsidRDefault="00435C7A" w:rsidP="00435C7A">
      <w:pPr>
        <w:spacing w:after="0"/>
        <w:ind w:right="1229"/>
      </w:pPr>
      <w:r>
        <w:t>.data:00408C42                 db    0</w:t>
      </w:r>
    </w:p>
    <w:p w14:paraId="5EB8E474" w14:textId="77777777" w:rsidR="00435C7A" w:rsidRDefault="00435C7A" w:rsidP="00435C7A">
      <w:pPr>
        <w:spacing w:after="0"/>
        <w:ind w:right="1229"/>
      </w:pPr>
      <w:r>
        <w:t>.data:00408C43                 db    0</w:t>
      </w:r>
    </w:p>
    <w:p w14:paraId="76211406" w14:textId="77777777" w:rsidR="00435C7A" w:rsidRDefault="00435C7A" w:rsidP="00435C7A">
      <w:pPr>
        <w:spacing w:after="0"/>
        <w:ind w:right="1229"/>
      </w:pPr>
      <w:r>
        <w:t>.data:00408C44                 db    0</w:t>
      </w:r>
    </w:p>
    <w:p w14:paraId="6E0A1ADF" w14:textId="77777777" w:rsidR="00435C7A" w:rsidRDefault="00435C7A" w:rsidP="00435C7A">
      <w:pPr>
        <w:spacing w:after="0"/>
        <w:ind w:right="1229"/>
      </w:pPr>
      <w:r>
        <w:t>.data:00408C45                 db    0</w:t>
      </w:r>
    </w:p>
    <w:p w14:paraId="14B5BE0C" w14:textId="77777777" w:rsidR="00435C7A" w:rsidRDefault="00435C7A" w:rsidP="00435C7A">
      <w:pPr>
        <w:spacing w:after="0"/>
        <w:ind w:right="1229"/>
      </w:pPr>
      <w:r>
        <w:t>.data:00408C46                 db    0</w:t>
      </w:r>
    </w:p>
    <w:p w14:paraId="1B488E88" w14:textId="77777777" w:rsidR="00435C7A" w:rsidRDefault="00435C7A" w:rsidP="00435C7A">
      <w:pPr>
        <w:spacing w:after="0"/>
        <w:ind w:right="1229"/>
      </w:pPr>
      <w:r>
        <w:t>.data:00408C47                 db    0</w:t>
      </w:r>
    </w:p>
    <w:p w14:paraId="4990A569" w14:textId="77777777" w:rsidR="00435C7A" w:rsidRDefault="00435C7A" w:rsidP="00435C7A">
      <w:pPr>
        <w:spacing w:after="0"/>
        <w:ind w:right="1229"/>
      </w:pPr>
      <w:r>
        <w:t>.data:00408C48                 db    0</w:t>
      </w:r>
    </w:p>
    <w:p w14:paraId="4D269B37" w14:textId="77777777" w:rsidR="00435C7A" w:rsidRDefault="00435C7A" w:rsidP="00435C7A">
      <w:pPr>
        <w:spacing w:after="0"/>
        <w:ind w:right="1229"/>
      </w:pPr>
      <w:r>
        <w:t>.data:00408C49                 db    0</w:t>
      </w:r>
    </w:p>
    <w:p w14:paraId="5D1D604D" w14:textId="77777777" w:rsidR="00435C7A" w:rsidRDefault="00435C7A" w:rsidP="00435C7A">
      <w:pPr>
        <w:spacing w:after="0"/>
        <w:ind w:right="1229"/>
      </w:pPr>
      <w:r>
        <w:t>.data:00408C4A                 db    0</w:t>
      </w:r>
    </w:p>
    <w:p w14:paraId="4B044336" w14:textId="77777777" w:rsidR="00435C7A" w:rsidRDefault="00435C7A" w:rsidP="00435C7A">
      <w:pPr>
        <w:spacing w:after="0"/>
        <w:ind w:right="1229"/>
      </w:pPr>
      <w:r>
        <w:t>.data:00408C4B                 db    0</w:t>
      </w:r>
    </w:p>
    <w:p w14:paraId="7D935544" w14:textId="77777777" w:rsidR="00435C7A" w:rsidRDefault="00435C7A" w:rsidP="00435C7A">
      <w:pPr>
        <w:spacing w:after="0"/>
        <w:ind w:right="1229"/>
      </w:pPr>
      <w:r>
        <w:t>.data:00408C4C                 db    0</w:t>
      </w:r>
    </w:p>
    <w:p w14:paraId="183B0C10" w14:textId="77777777" w:rsidR="00435C7A" w:rsidRDefault="00435C7A" w:rsidP="00435C7A">
      <w:pPr>
        <w:spacing w:after="0"/>
        <w:ind w:right="1229"/>
      </w:pPr>
      <w:r>
        <w:t>.data:00408C4D                 db    0</w:t>
      </w:r>
    </w:p>
    <w:p w14:paraId="2C4A8D1E" w14:textId="77777777" w:rsidR="00435C7A" w:rsidRDefault="00435C7A" w:rsidP="00435C7A">
      <w:pPr>
        <w:spacing w:after="0"/>
        <w:ind w:right="1229"/>
      </w:pPr>
      <w:r>
        <w:t>.data:00408C4E                 db    0</w:t>
      </w:r>
    </w:p>
    <w:p w14:paraId="4314806E" w14:textId="77777777" w:rsidR="00435C7A" w:rsidRDefault="00435C7A" w:rsidP="00435C7A">
      <w:pPr>
        <w:spacing w:after="0"/>
        <w:ind w:right="1229"/>
      </w:pPr>
      <w:r>
        <w:t>.data:00408C4F                 db    0</w:t>
      </w:r>
    </w:p>
    <w:p w14:paraId="048FCF36" w14:textId="77777777" w:rsidR="00435C7A" w:rsidRDefault="00435C7A" w:rsidP="00435C7A">
      <w:pPr>
        <w:spacing w:after="0"/>
        <w:ind w:right="1229"/>
      </w:pPr>
      <w:r>
        <w:t>.data:00408C50                 db    0</w:t>
      </w:r>
    </w:p>
    <w:p w14:paraId="1C0CF687" w14:textId="77777777" w:rsidR="00435C7A" w:rsidRDefault="00435C7A" w:rsidP="00435C7A">
      <w:pPr>
        <w:spacing w:after="0"/>
        <w:ind w:right="1229"/>
      </w:pPr>
      <w:r>
        <w:t>.data:00408C51                 db    0</w:t>
      </w:r>
    </w:p>
    <w:p w14:paraId="385A5D74" w14:textId="77777777" w:rsidR="00435C7A" w:rsidRDefault="00435C7A" w:rsidP="00435C7A">
      <w:pPr>
        <w:spacing w:after="0"/>
        <w:ind w:right="1229"/>
      </w:pPr>
      <w:r>
        <w:t>.data:00408C52                 db    0</w:t>
      </w:r>
    </w:p>
    <w:p w14:paraId="7DBFFEC2" w14:textId="77777777" w:rsidR="00435C7A" w:rsidRDefault="00435C7A" w:rsidP="00435C7A">
      <w:pPr>
        <w:spacing w:after="0"/>
        <w:ind w:right="1229"/>
      </w:pPr>
      <w:r>
        <w:t>.data:00408C53                 db    0</w:t>
      </w:r>
    </w:p>
    <w:p w14:paraId="499D4D97" w14:textId="77777777" w:rsidR="00435C7A" w:rsidRDefault="00435C7A" w:rsidP="00435C7A">
      <w:pPr>
        <w:spacing w:after="0"/>
        <w:ind w:right="1229"/>
      </w:pPr>
      <w:r>
        <w:t>.data:00408C54                 db    0</w:t>
      </w:r>
    </w:p>
    <w:p w14:paraId="32B67019" w14:textId="77777777" w:rsidR="00435C7A" w:rsidRDefault="00435C7A" w:rsidP="00435C7A">
      <w:pPr>
        <w:spacing w:after="0"/>
        <w:ind w:right="1229"/>
      </w:pPr>
      <w:r>
        <w:t>.data:00408C55                 db    0</w:t>
      </w:r>
    </w:p>
    <w:p w14:paraId="1BF74B8C" w14:textId="77777777" w:rsidR="00435C7A" w:rsidRDefault="00435C7A" w:rsidP="00435C7A">
      <w:pPr>
        <w:spacing w:after="0"/>
        <w:ind w:right="1229"/>
      </w:pPr>
      <w:r>
        <w:lastRenderedPageBreak/>
        <w:t>.data:00408C56                 db    0</w:t>
      </w:r>
    </w:p>
    <w:p w14:paraId="7919F2E0" w14:textId="77777777" w:rsidR="00435C7A" w:rsidRDefault="00435C7A" w:rsidP="00435C7A">
      <w:pPr>
        <w:spacing w:after="0"/>
        <w:ind w:right="1229"/>
      </w:pPr>
      <w:r>
        <w:t>.data:00408C57                 db    0</w:t>
      </w:r>
    </w:p>
    <w:p w14:paraId="73878457" w14:textId="77777777" w:rsidR="00435C7A" w:rsidRDefault="00435C7A" w:rsidP="00435C7A">
      <w:pPr>
        <w:spacing w:after="0"/>
        <w:ind w:right="1229"/>
      </w:pPr>
      <w:r>
        <w:t>.data:00408C58                 db    0</w:t>
      </w:r>
    </w:p>
    <w:p w14:paraId="30ECFF4F" w14:textId="77777777" w:rsidR="00435C7A" w:rsidRDefault="00435C7A" w:rsidP="00435C7A">
      <w:pPr>
        <w:spacing w:after="0"/>
        <w:ind w:right="1229"/>
      </w:pPr>
      <w:r>
        <w:t>.data:00408C59                 db    0</w:t>
      </w:r>
    </w:p>
    <w:p w14:paraId="0F0B3D5D" w14:textId="77777777" w:rsidR="00435C7A" w:rsidRDefault="00435C7A" w:rsidP="00435C7A">
      <w:pPr>
        <w:spacing w:after="0"/>
        <w:ind w:right="1229"/>
      </w:pPr>
      <w:r>
        <w:t>.data:00408C5A                 db    0</w:t>
      </w:r>
    </w:p>
    <w:p w14:paraId="3D3DCD16" w14:textId="77777777" w:rsidR="00435C7A" w:rsidRDefault="00435C7A" w:rsidP="00435C7A">
      <w:pPr>
        <w:spacing w:after="0"/>
        <w:ind w:right="1229"/>
      </w:pPr>
      <w:r>
        <w:t>.data:00408C5B                 db    0</w:t>
      </w:r>
    </w:p>
    <w:p w14:paraId="06F19698" w14:textId="77777777" w:rsidR="00435C7A" w:rsidRDefault="00435C7A" w:rsidP="00435C7A">
      <w:pPr>
        <w:spacing w:after="0"/>
        <w:ind w:right="1229"/>
      </w:pPr>
      <w:r>
        <w:t>.data:00408C5C                 db    0</w:t>
      </w:r>
    </w:p>
    <w:p w14:paraId="7D2AF146" w14:textId="77777777" w:rsidR="00435C7A" w:rsidRDefault="00435C7A" w:rsidP="00435C7A">
      <w:pPr>
        <w:spacing w:after="0"/>
        <w:ind w:right="1229"/>
      </w:pPr>
      <w:r>
        <w:t>.data:00408C5D                 db    0</w:t>
      </w:r>
    </w:p>
    <w:p w14:paraId="73770323" w14:textId="77777777" w:rsidR="00435C7A" w:rsidRDefault="00435C7A" w:rsidP="00435C7A">
      <w:pPr>
        <w:spacing w:after="0"/>
        <w:ind w:right="1229"/>
      </w:pPr>
      <w:r>
        <w:t>.data:00408C5E                 db    0</w:t>
      </w:r>
    </w:p>
    <w:p w14:paraId="37C04788" w14:textId="77777777" w:rsidR="00435C7A" w:rsidRDefault="00435C7A" w:rsidP="00435C7A">
      <w:pPr>
        <w:spacing w:after="0"/>
        <w:ind w:right="1229"/>
      </w:pPr>
      <w:r>
        <w:t>.data:00408C5F                 db    0</w:t>
      </w:r>
    </w:p>
    <w:p w14:paraId="668502F2" w14:textId="77777777" w:rsidR="00435C7A" w:rsidRDefault="00435C7A" w:rsidP="00435C7A">
      <w:pPr>
        <w:spacing w:after="0"/>
        <w:ind w:right="1229"/>
      </w:pPr>
      <w:r>
        <w:t>.data:00408C60                 db    0</w:t>
      </w:r>
    </w:p>
    <w:p w14:paraId="17CEF640" w14:textId="77777777" w:rsidR="00435C7A" w:rsidRDefault="00435C7A" w:rsidP="00435C7A">
      <w:pPr>
        <w:spacing w:after="0"/>
        <w:ind w:right="1229"/>
      </w:pPr>
      <w:r>
        <w:t>.data:00408C61                 db    0</w:t>
      </w:r>
    </w:p>
    <w:p w14:paraId="79C9C425" w14:textId="77777777" w:rsidR="00435C7A" w:rsidRDefault="00435C7A" w:rsidP="00435C7A">
      <w:pPr>
        <w:spacing w:after="0"/>
        <w:ind w:right="1229"/>
      </w:pPr>
      <w:r>
        <w:t>.data:00408C62                 db    0</w:t>
      </w:r>
    </w:p>
    <w:p w14:paraId="4C76C9E9" w14:textId="77777777" w:rsidR="00435C7A" w:rsidRDefault="00435C7A" w:rsidP="00435C7A">
      <w:pPr>
        <w:spacing w:after="0"/>
        <w:ind w:right="1229"/>
      </w:pPr>
      <w:r>
        <w:t>.data:00408C63                 db    0</w:t>
      </w:r>
    </w:p>
    <w:p w14:paraId="042CBCE6" w14:textId="77777777" w:rsidR="00435C7A" w:rsidRDefault="00435C7A" w:rsidP="00435C7A">
      <w:pPr>
        <w:spacing w:after="0"/>
        <w:ind w:right="1229"/>
      </w:pPr>
      <w:r>
        <w:t>.data:00408C64                 db    0</w:t>
      </w:r>
    </w:p>
    <w:p w14:paraId="43578172" w14:textId="77777777" w:rsidR="00435C7A" w:rsidRDefault="00435C7A" w:rsidP="00435C7A">
      <w:pPr>
        <w:spacing w:after="0"/>
        <w:ind w:right="1229"/>
      </w:pPr>
      <w:r>
        <w:t>.data:00408C65                 db    0</w:t>
      </w:r>
    </w:p>
    <w:p w14:paraId="0F0DCD9B" w14:textId="77777777" w:rsidR="00435C7A" w:rsidRDefault="00435C7A" w:rsidP="00435C7A">
      <w:pPr>
        <w:spacing w:after="0"/>
        <w:ind w:right="1229"/>
      </w:pPr>
      <w:r>
        <w:t>.data:00408C66                 db    0</w:t>
      </w:r>
    </w:p>
    <w:p w14:paraId="1F9568F6" w14:textId="77777777" w:rsidR="00435C7A" w:rsidRDefault="00435C7A" w:rsidP="00435C7A">
      <w:pPr>
        <w:spacing w:after="0"/>
        <w:ind w:right="1229"/>
      </w:pPr>
      <w:r>
        <w:t>.data:00408C67                 db    0</w:t>
      </w:r>
    </w:p>
    <w:p w14:paraId="41E85AF1" w14:textId="77777777" w:rsidR="00435C7A" w:rsidRDefault="00435C7A" w:rsidP="00435C7A">
      <w:pPr>
        <w:spacing w:after="0"/>
        <w:ind w:right="1229"/>
      </w:pPr>
      <w:r>
        <w:t>.data:00408C68                 db    0</w:t>
      </w:r>
    </w:p>
    <w:p w14:paraId="09F5A486" w14:textId="77777777" w:rsidR="00435C7A" w:rsidRDefault="00435C7A" w:rsidP="00435C7A">
      <w:pPr>
        <w:spacing w:after="0"/>
        <w:ind w:right="1229"/>
      </w:pPr>
      <w:r>
        <w:t>.data:00408C69                 db    0</w:t>
      </w:r>
    </w:p>
    <w:p w14:paraId="2FB55B68" w14:textId="77777777" w:rsidR="00435C7A" w:rsidRDefault="00435C7A" w:rsidP="00435C7A">
      <w:pPr>
        <w:spacing w:after="0"/>
        <w:ind w:right="1229"/>
      </w:pPr>
      <w:r>
        <w:t>.data:00408C6A                 db    0</w:t>
      </w:r>
    </w:p>
    <w:p w14:paraId="5B807D7F" w14:textId="77777777" w:rsidR="00435C7A" w:rsidRDefault="00435C7A" w:rsidP="00435C7A">
      <w:pPr>
        <w:spacing w:after="0"/>
        <w:ind w:right="1229"/>
      </w:pPr>
      <w:r>
        <w:t>.data:00408C6B                 db    0</w:t>
      </w:r>
    </w:p>
    <w:p w14:paraId="6B5B4D5F" w14:textId="77777777" w:rsidR="00435C7A" w:rsidRDefault="00435C7A" w:rsidP="00435C7A">
      <w:pPr>
        <w:spacing w:after="0"/>
        <w:ind w:right="1229"/>
      </w:pPr>
      <w:r>
        <w:t>.data:00408C6C                 db    0</w:t>
      </w:r>
    </w:p>
    <w:p w14:paraId="28B4265B" w14:textId="77777777" w:rsidR="00435C7A" w:rsidRDefault="00435C7A" w:rsidP="00435C7A">
      <w:pPr>
        <w:spacing w:after="0"/>
        <w:ind w:right="1229"/>
      </w:pPr>
      <w:r>
        <w:t>.data:00408C6D                 db    0</w:t>
      </w:r>
    </w:p>
    <w:p w14:paraId="223039D1" w14:textId="77777777" w:rsidR="00435C7A" w:rsidRDefault="00435C7A" w:rsidP="00435C7A">
      <w:pPr>
        <w:spacing w:after="0"/>
        <w:ind w:right="1229"/>
      </w:pPr>
      <w:r>
        <w:t>.data:00408C6E                 db    0</w:t>
      </w:r>
    </w:p>
    <w:p w14:paraId="2F26C8B7" w14:textId="77777777" w:rsidR="00435C7A" w:rsidRDefault="00435C7A" w:rsidP="00435C7A">
      <w:pPr>
        <w:spacing w:after="0"/>
        <w:ind w:right="1229"/>
      </w:pPr>
      <w:r>
        <w:t>.data:00408C6F                 db    0</w:t>
      </w:r>
    </w:p>
    <w:p w14:paraId="7DEEDA63" w14:textId="77777777" w:rsidR="00435C7A" w:rsidRDefault="00435C7A" w:rsidP="00435C7A">
      <w:pPr>
        <w:spacing w:after="0"/>
        <w:ind w:right="1229"/>
      </w:pPr>
      <w:r>
        <w:t>.data:00408C70                 db    0</w:t>
      </w:r>
    </w:p>
    <w:p w14:paraId="4F3CF3DC" w14:textId="77777777" w:rsidR="00435C7A" w:rsidRDefault="00435C7A" w:rsidP="00435C7A">
      <w:pPr>
        <w:spacing w:after="0"/>
        <w:ind w:right="1229"/>
      </w:pPr>
      <w:r>
        <w:t>.data:00408C71                 db    0</w:t>
      </w:r>
    </w:p>
    <w:p w14:paraId="70642E56" w14:textId="77777777" w:rsidR="00435C7A" w:rsidRDefault="00435C7A" w:rsidP="00435C7A">
      <w:pPr>
        <w:spacing w:after="0"/>
        <w:ind w:right="1229"/>
      </w:pPr>
      <w:r>
        <w:t>.data:00408C72                 db    0</w:t>
      </w:r>
    </w:p>
    <w:p w14:paraId="4E529D44" w14:textId="77777777" w:rsidR="00435C7A" w:rsidRDefault="00435C7A" w:rsidP="00435C7A">
      <w:pPr>
        <w:spacing w:after="0"/>
        <w:ind w:right="1229"/>
      </w:pPr>
      <w:r>
        <w:t>.data:00408C73                 db    0</w:t>
      </w:r>
    </w:p>
    <w:p w14:paraId="526815A4" w14:textId="77777777" w:rsidR="00435C7A" w:rsidRDefault="00435C7A" w:rsidP="00435C7A">
      <w:pPr>
        <w:spacing w:after="0"/>
        <w:ind w:right="1229"/>
      </w:pPr>
      <w:r>
        <w:t>.data:00408C74                 db    0</w:t>
      </w:r>
    </w:p>
    <w:p w14:paraId="7E13098B" w14:textId="77777777" w:rsidR="00435C7A" w:rsidRDefault="00435C7A" w:rsidP="00435C7A">
      <w:pPr>
        <w:spacing w:after="0"/>
        <w:ind w:right="1229"/>
      </w:pPr>
      <w:r>
        <w:t>.data:00408C75                 db    0</w:t>
      </w:r>
    </w:p>
    <w:p w14:paraId="3B6218F3" w14:textId="77777777" w:rsidR="00435C7A" w:rsidRDefault="00435C7A" w:rsidP="00435C7A">
      <w:pPr>
        <w:spacing w:after="0"/>
        <w:ind w:right="1229"/>
      </w:pPr>
      <w:r>
        <w:t>.data:00408C76                 db    0</w:t>
      </w:r>
    </w:p>
    <w:p w14:paraId="3D63FB11" w14:textId="77777777" w:rsidR="00435C7A" w:rsidRDefault="00435C7A" w:rsidP="00435C7A">
      <w:pPr>
        <w:spacing w:after="0"/>
        <w:ind w:right="1229"/>
      </w:pPr>
      <w:r>
        <w:t>.data:00408C77                 db    0</w:t>
      </w:r>
    </w:p>
    <w:p w14:paraId="3FA39E62" w14:textId="77777777" w:rsidR="00435C7A" w:rsidRDefault="00435C7A" w:rsidP="00435C7A">
      <w:pPr>
        <w:spacing w:after="0"/>
        <w:ind w:right="1229"/>
      </w:pPr>
      <w:r>
        <w:t>.data:00408C78                 db    0</w:t>
      </w:r>
    </w:p>
    <w:p w14:paraId="02FFDBF7" w14:textId="77777777" w:rsidR="00435C7A" w:rsidRDefault="00435C7A" w:rsidP="00435C7A">
      <w:pPr>
        <w:spacing w:after="0"/>
        <w:ind w:right="1229"/>
      </w:pPr>
      <w:r>
        <w:t>.data:00408C79                 db    0</w:t>
      </w:r>
    </w:p>
    <w:p w14:paraId="2CA63559" w14:textId="77777777" w:rsidR="00435C7A" w:rsidRDefault="00435C7A" w:rsidP="00435C7A">
      <w:pPr>
        <w:spacing w:after="0"/>
        <w:ind w:right="1229"/>
      </w:pPr>
      <w:r>
        <w:t>.data:00408C7A                 db    0</w:t>
      </w:r>
    </w:p>
    <w:p w14:paraId="7F596E06" w14:textId="77777777" w:rsidR="00435C7A" w:rsidRDefault="00435C7A" w:rsidP="00435C7A">
      <w:pPr>
        <w:spacing w:after="0"/>
        <w:ind w:right="1229"/>
      </w:pPr>
      <w:r>
        <w:t>.data:00408C7B                 db    0</w:t>
      </w:r>
    </w:p>
    <w:p w14:paraId="24DED318" w14:textId="77777777" w:rsidR="00435C7A" w:rsidRDefault="00435C7A" w:rsidP="00435C7A">
      <w:pPr>
        <w:spacing w:after="0"/>
        <w:ind w:right="1229"/>
      </w:pPr>
      <w:r>
        <w:t>.data:00408C7C                 db    0</w:t>
      </w:r>
    </w:p>
    <w:p w14:paraId="1354FD63" w14:textId="77777777" w:rsidR="00435C7A" w:rsidRDefault="00435C7A" w:rsidP="00435C7A">
      <w:pPr>
        <w:spacing w:after="0"/>
        <w:ind w:right="1229"/>
      </w:pPr>
      <w:r>
        <w:t>.data:00408C7D                 db    0</w:t>
      </w:r>
    </w:p>
    <w:p w14:paraId="3E89853F" w14:textId="77777777" w:rsidR="00435C7A" w:rsidRDefault="00435C7A" w:rsidP="00435C7A">
      <w:pPr>
        <w:spacing w:after="0"/>
        <w:ind w:right="1229"/>
      </w:pPr>
      <w:r>
        <w:t>.data:00408C7E                 db    0</w:t>
      </w:r>
    </w:p>
    <w:p w14:paraId="3CC9AA43" w14:textId="77777777" w:rsidR="00435C7A" w:rsidRDefault="00435C7A" w:rsidP="00435C7A">
      <w:pPr>
        <w:spacing w:after="0"/>
        <w:ind w:right="1229"/>
      </w:pPr>
      <w:r>
        <w:t>.data:00408C7F                 db    0</w:t>
      </w:r>
    </w:p>
    <w:p w14:paraId="1F95A728" w14:textId="77777777" w:rsidR="00435C7A" w:rsidRDefault="00435C7A" w:rsidP="00435C7A">
      <w:pPr>
        <w:spacing w:after="0"/>
        <w:ind w:right="1229"/>
      </w:pPr>
      <w:r>
        <w:t>.data:00408C80                 db    0</w:t>
      </w:r>
    </w:p>
    <w:p w14:paraId="4B3A62B4" w14:textId="77777777" w:rsidR="00435C7A" w:rsidRDefault="00435C7A" w:rsidP="00435C7A">
      <w:pPr>
        <w:spacing w:after="0"/>
        <w:ind w:right="1229"/>
      </w:pPr>
      <w:r>
        <w:t>.data:00408C81                 db    0</w:t>
      </w:r>
    </w:p>
    <w:p w14:paraId="19E95D93" w14:textId="77777777" w:rsidR="00435C7A" w:rsidRDefault="00435C7A" w:rsidP="00435C7A">
      <w:pPr>
        <w:spacing w:after="0"/>
        <w:ind w:right="1229"/>
      </w:pPr>
      <w:r>
        <w:lastRenderedPageBreak/>
        <w:t>.data:00408C82                 db    0</w:t>
      </w:r>
    </w:p>
    <w:p w14:paraId="28B77D23" w14:textId="77777777" w:rsidR="00435C7A" w:rsidRDefault="00435C7A" w:rsidP="00435C7A">
      <w:pPr>
        <w:spacing w:after="0"/>
        <w:ind w:right="1229"/>
      </w:pPr>
      <w:r>
        <w:t>.data:00408C83                 db    0</w:t>
      </w:r>
    </w:p>
    <w:p w14:paraId="22486C0D" w14:textId="77777777" w:rsidR="00435C7A" w:rsidRDefault="00435C7A" w:rsidP="00435C7A">
      <w:pPr>
        <w:spacing w:after="0"/>
        <w:ind w:right="1229"/>
      </w:pPr>
      <w:r>
        <w:t>.data:00408C84                 db    0</w:t>
      </w:r>
    </w:p>
    <w:p w14:paraId="4F65FB60" w14:textId="77777777" w:rsidR="00435C7A" w:rsidRDefault="00435C7A" w:rsidP="00435C7A">
      <w:pPr>
        <w:spacing w:after="0"/>
        <w:ind w:right="1229"/>
      </w:pPr>
      <w:r>
        <w:t>.data:00408C85                 db    0</w:t>
      </w:r>
    </w:p>
    <w:p w14:paraId="166964C0" w14:textId="77777777" w:rsidR="00435C7A" w:rsidRDefault="00435C7A" w:rsidP="00435C7A">
      <w:pPr>
        <w:spacing w:after="0"/>
        <w:ind w:right="1229"/>
      </w:pPr>
      <w:r>
        <w:t>.data:00408C86                 db    0</w:t>
      </w:r>
    </w:p>
    <w:p w14:paraId="644AC92D" w14:textId="77777777" w:rsidR="00435C7A" w:rsidRDefault="00435C7A" w:rsidP="00435C7A">
      <w:pPr>
        <w:spacing w:after="0"/>
        <w:ind w:right="1229"/>
      </w:pPr>
      <w:r>
        <w:t>.data:00408C87                 db    0</w:t>
      </w:r>
    </w:p>
    <w:p w14:paraId="2414C2BA" w14:textId="77777777" w:rsidR="00435C7A" w:rsidRDefault="00435C7A" w:rsidP="00435C7A">
      <w:pPr>
        <w:spacing w:after="0"/>
        <w:ind w:right="1229"/>
      </w:pPr>
      <w:r>
        <w:t>.data:00408C88                 db    0</w:t>
      </w:r>
    </w:p>
    <w:p w14:paraId="4B7F2B51" w14:textId="77777777" w:rsidR="00435C7A" w:rsidRDefault="00435C7A" w:rsidP="00435C7A">
      <w:pPr>
        <w:spacing w:after="0"/>
        <w:ind w:right="1229"/>
      </w:pPr>
      <w:r>
        <w:t>.data:00408C89                 db    0</w:t>
      </w:r>
    </w:p>
    <w:p w14:paraId="68ADA2C8" w14:textId="77777777" w:rsidR="00435C7A" w:rsidRDefault="00435C7A" w:rsidP="00435C7A">
      <w:pPr>
        <w:spacing w:after="0"/>
        <w:ind w:right="1229"/>
      </w:pPr>
      <w:r>
        <w:t>.data:00408C8A                 db    0</w:t>
      </w:r>
    </w:p>
    <w:p w14:paraId="684AC31F" w14:textId="77777777" w:rsidR="00435C7A" w:rsidRDefault="00435C7A" w:rsidP="00435C7A">
      <w:pPr>
        <w:spacing w:after="0"/>
        <w:ind w:right="1229"/>
      </w:pPr>
      <w:r>
        <w:t>.data:00408C8B                 db    0</w:t>
      </w:r>
    </w:p>
    <w:p w14:paraId="172C6EC1" w14:textId="77777777" w:rsidR="00435C7A" w:rsidRDefault="00435C7A" w:rsidP="00435C7A">
      <w:pPr>
        <w:spacing w:after="0"/>
        <w:ind w:right="1229"/>
      </w:pPr>
      <w:r>
        <w:t>.data:00408C8C                 db    0</w:t>
      </w:r>
    </w:p>
    <w:p w14:paraId="1EA1AA92" w14:textId="77777777" w:rsidR="00435C7A" w:rsidRDefault="00435C7A" w:rsidP="00435C7A">
      <w:pPr>
        <w:spacing w:after="0"/>
        <w:ind w:right="1229"/>
      </w:pPr>
      <w:r>
        <w:t>.data:00408C8D                 db    0</w:t>
      </w:r>
    </w:p>
    <w:p w14:paraId="3B196F51" w14:textId="77777777" w:rsidR="00435C7A" w:rsidRDefault="00435C7A" w:rsidP="00435C7A">
      <w:pPr>
        <w:spacing w:after="0"/>
        <w:ind w:right="1229"/>
      </w:pPr>
      <w:r>
        <w:t>.data:00408C8E                 db    0</w:t>
      </w:r>
    </w:p>
    <w:p w14:paraId="59D04CD1" w14:textId="77777777" w:rsidR="00435C7A" w:rsidRDefault="00435C7A" w:rsidP="00435C7A">
      <w:pPr>
        <w:spacing w:after="0"/>
        <w:ind w:right="1229"/>
      </w:pPr>
      <w:r>
        <w:t>.data:00408C8F                 db    0</w:t>
      </w:r>
    </w:p>
    <w:p w14:paraId="271FD853" w14:textId="77777777" w:rsidR="00435C7A" w:rsidRDefault="00435C7A" w:rsidP="00435C7A">
      <w:pPr>
        <w:spacing w:after="0"/>
        <w:ind w:right="1229"/>
      </w:pPr>
      <w:r>
        <w:t>.data:00408C90                 db    0</w:t>
      </w:r>
    </w:p>
    <w:p w14:paraId="0BBABF4C" w14:textId="77777777" w:rsidR="00435C7A" w:rsidRDefault="00435C7A" w:rsidP="00435C7A">
      <w:pPr>
        <w:spacing w:after="0"/>
        <w:ind w:right="1229"/>
      </w:pPr>
      <w:r>
        <w:t>.data:00408C91                 db    0</w:t>
      </w:r>
    </w:p>
    <w:p w14:paraId="1649839B" w14:textId="77777777" w:rsidR="00435C7A" w:rsidRDefault="00435C7A" w:rsidP="00435C7A">
      <w:pPr>
        <w:spacing w:after="0"/>
        <w:ind w:right="1229"/>
      </w:pPr>
      <w:r>
        <w:t>.data:00408C92                 db    0</w:t>
      </w:r>
    </w:p>
    <w:p w14:paraId="1D4A7F3E" w14:textId="77777777" w:rsidR="00435C7A" w:rsidRDefault="00435C7A" w:rsidP="00435C7A">
      <w:pPr>
        <w:spacing w:after="0"/>
        <w:ind w:right="1229"/>
      </w:pPr>
      <w:r>
        <w:t>.data:00408C93                 db    0</w:t>
      </w:r>
    </w:p>
    <w:p w14:paraId="4E002E43" w14:textId="77777777" w:rsidR="00435C7A" w:rsidRDefault="00435C7A" w:rsidP="00435C7A">
      <w:pPr>
        <w:spacing w:after="0"/>
        <w:ind w:right="1229"/>
      </w:pPr>
      <w:r>
        <w:t>.data:00408C94                 db    0</w:t>
      </w:r>
    </w:p>
    <w:p w14:paraId="77FB97C7" w14:textId="77777777" w:rsidR="00435C7A" w:rsidRDefault="00435C7A" w:rsidP="00435C7A">
      <w:pPr>
        <w:spacing w:after="0"/>
        <w:ind w:right="1229"/>
      </w:pPr>
      <w:r>
        <w:t>.data:00408C95                 db    0</w:t>
      </w:r>
    </w:p>
    <w:p w14:paraId="09FAAC86" w14:textId="77777777" w:rsidR="00435C7A" w:rsidRDefault="00435C7A" w:rsidP="00435C7A">
      <w:pPr>
        <w:spacing w:after="0"/>
        <w:ind w:right="1229"/>
      </w:pPr>
      <w:r>
        <w:t>.data:00408C96                 db    0</w:t>
      </w:r>
    </w:p>
    <w:p w14:paraId="70B954A3" w14:textId="77777777" w:rsidR="00435C7A" w:rsidRDefault="00435C7A" w:rsidP="00435C7A">
      <w:pPr>
        <w:spacing w:after="0"/>
        <w:ind w:right="1229"/>
      </w:pPr>
      <w:r>
        <w:t>.data:00408C97                 db    0</w:t>
      </w:r>
    </w:p>
    <w:p w14:paraId="10F0E7C1" w14:textId="77777777" w:rsidR="00435C7A" w:rsidRDefault="00435C7A" w:rsidP="00435C7A">
      <w:pPr>
        <w:spacing w:after="0"/>
        <w:ind w:right="1229"/>
      </w:pPr>
      <w:r>
        <w:t>.data:00408C98                 db    0</w:t>
      </w:r>
    </w:p>
    <w:p w14:paraId="04F79861" w14:textId="77777777" w:rsidR="00435C7A" w:rsidRDefault="00435C7A" w:rsidP="00435C7A">
      <w:pPr>
        <w:spacing w:after="0"/>
        <w:ind w:right="1229"/>
      </w:pPr>
      <w:r>
        <w:t>.data:00408C99                 db    0</w:t>
      </w:r>
    </w:p>
    <w:p w14:paraId="299D7CBC" w14:textId="77777777" w:rsidR="00435C7A" w:rsidRDefault="00435C7A" w:rsidP="00435C7A">
      <w:pPr>
        <w:spacing w:after="0"/>
        <w:ind w:right="1229"/>
      </w:pPr>
      <w:r>
        <w:t>.data:00408C9A                 db    0</w:t>
      </w:r>
    </w:p>
    <w:p w14:paraId="19C6F451" w14:textId="77777777" w:rsidR="00435C7A" w:rsidRDefault="00435C7A" w:rsidP="00435C7A">
      <w:pPr>
        <w:spacing w:after="0"/>
        <w:ind w:right="1229"/>
      </w:pPr>
      <w:r>
        <w:t>.data:00408C9B                 db    0</w:t>
      </w:r>
    </w:p>
    <w:p w14:paraId="00978DDD" w14:textId="77777777" w:rsidR="00435C7A" w:rsidRDefault="00435C7A" w:rsidP="00435C7A">
      <w:pPr>
        <w:spacing w:after="0"/>
        <w:ind w:right="1229"/>
      </w:pPr>
      <w:r>
        <w:t>.data:00408C9C                 db    0</w:t>
      </w:r>
    </w:p>
    <w:p w14:paraId="512A00DF" w14:textId="77777777" w:rsidR="00435C7A" w:rsidRDefault="00435C7A" w:rsidP="00435C7A">
      <w:pPr>
        <w:spacing w:after="0"/>
        <w:ind w:right="1229"/>
      </w:pPr>
      <w:r>
        <w:t>.data:00408C9D                 db    0</w:t>
      </w:r>
    </w:p>
    <w:p w14:paraId="53703D95" w14:textId="77777777" w:rsidR="00435C7A" w:rsidRDefault="00435C7A" w:rsidP="00435C7A">
      <w:pPr>
        <w:spacing w:after="0"/>
        <w:ind w:right="1229"/>
      </w:pPr>
      <w:r>
        <w:t>.data:00408C9E                 db    0</w:t>
      </w:r>
    </w:p>
    <w:p w14:paraId="13F768E1" w14:textId="77777777" w:rsidR="00435C7A" w:rsidRDefault="00435C7A" w:rsidP="00435C7A">
      <w:pPr>
        <w:spacing w:after="0"/>
        <w:ind w:right="1229"/>
      </w:pPr>
      <w:r>
        <w:t>.data:00408C9F                 db    0</w:t>
      </w:r>
    </w:p>
    <w:p w14:paraId="157F3ADC" w14:textId="77777777" w:rsidR="00435C7A" w:rsidRDefault="00435C7A" w:rsidP="00435C7A">
      <w:pPr>
        <w:spacing w:after="0"/>
        <w:ind w:right="1229"/>
      </w:pPr>
      <w:r>
        <w:t>.data:00408CA0                 db    0</w:t>
      </w:r>
    </w:p>
    <w:p w14:paraId="4D01C976" w14:textId="77777777" w:rsidR="00435C7A" w:rsidRDefault="00435C7A" w:rsidP="00435C7A">
      <w:pPr>
        <w:spacing w:after="0"/>
        <w:ind w:right="1229"/>
      </w:pPr>
      <w:r>
        <w:t>.data:00408CA1                 db    0</w:t>
      </w:r>
    </w:p>
    <w:p w14:paraId="589A8EE7" w14:textId="77777777" w:rsidR="00435C7A" w:rsidRDefault="00435C7A" w:rsidP="00435C7A">
      <w:pPr>
        <w:spacing w:after="0"/>
        <w:ind w:right="1229"/>
      </w:pPr>
      <w:r>
        <w:t>.data:00408CA2                 db    0</w:t>
      </w:r>
    </w:p>
    <w:p w14:paraId="3C69285B" w14:textId="77777777" w:rsidR="00435C7A" w:rsidRDefault="00435C7A" w:rsidP="00435C7A">
      <w:pPr>
        <w:spacing w:after="0"/>
        <w:ind w:right="1229"/>
      </w:pPr>
      <w:r>
        <w:t>.data:00408CA3                 db    0</w:t>
      </w:r>
    </w:p>
    <w:p w14:paraId="293E0F3D" w14:textId="77777777" w:rsidR="00435C7A" w:rsidRDefault="00435C7A" w:rsidP="00435C7A">
      <w:pPr>
        <w:spacing w:after="0"/>
        <w:ind w:right="1229"/>
      </w:pPr>
      <w:r>
        <w:t>.data:00408CA4                 db    0</w:t>
      </w:r>
    </w:p>
    <w:p w14:paraId="4CDB6B61" w14:textId="77777777" w:rsidR="00435C7A" w:rsidRDefault="00435C7A" w:rsidP="00435C7A">
      <w:pPr>
        <w:spacing w:after="0"/>
        <w:ind w:right="1229"/>
      </w:pPr>
      <w:r>
        <w:t>.data:00408CA5                 db    0</w:t>
      </w:r>
    </w:p>
    <w:p w14:paraId="18B34860" w14:textId="77777777" w:rsidR="00435C7A" w:rsidRDefault="00435C7A" w:rsidP="00435C7A">
      <w:pPr>
        <w:spacing w:after="0"/>
        <w:ind w:right="1229"/>
      </w:pPr>
      <w:r>
        <w:t>.data:00408CA6                 db    0</w:t>
      </w:r>
    </w:p>
    <w:p w14:paraId="30EC4013" w14:textId="77777777" w:rsidR="00435C7A" w:rsidRDefault="00435C7A" w:rsidP="00435C7A">
      <w:pPr>
        <w:spacing w:after="0"/>
        <w:ind w:right="1229"/>
      </w:pPr>
      <w:r>
        <w:t>.data:00408CA7                 db    0</w:t>
      </w:r>
    </w:p>
    <w:p w14:paraId="7262F164" w14:textId="77777777" w:rsidR="00435C7A" w:rsidRDefault="00435C7A" w:rsidP="00435C7A">
      <w:pPr>
        <w:spacing w:after="0"/>
        <w:ind w:right="1229"/>
      </w:pPr>
      <w:r>
        <w:t>.data:00408CA8                 db    0</w:t>
      </w:r>
    </w:p>
    <w:p w14:paraId="58D37706" w14:textId="77777777" w:rsidR="00435C7A" w:rsidRDefault="00435C7A" w:rsidP="00435C7A">
      <w:pPr>
        <w:spacing w:after="0"/>
        <w:ind w:right="1229"/>
      </w:pPr>
      <w:r>
        <w:t>.data:00408CA9                 db    0</w:t>
      </w:r>
    </w:p>
    <w:p w14:paraId="4389F806" w14:textId="77777777" w:rsidR="00435C7A" w:rsidRDefault="00435C7A" w:rsidP="00435C7A">
      <w:pPr>
        <w:spacing w:after="0"/>
        <w:ind w:right="1229"/>
      </w:pPr>
      <w:r>
        <w:t>.data:00408CAA                 db    0</w:t>
      </w:r>
    </w:p>
    <w:p w14:paraId="1EFCC5AA" w14:textId="77777777" w:rsidR="00435C7A" w:rsidRDefault="00435C7A" w:rsidP="00435C7A">
      <w:pPr>
        <w:spacing w:after="0"/>
        <w:ind w:right="1229"/>
      </w:pPr>
      <w:r>
        <w:t>.data:00408CAB                 db    0</w:t>
      </w:r>
    </w:p>
    <w:p w14:paraId="6237C92C" w14:textId="77777777" w:rsidR="00435C7A" w:rsidRDefault="00435C7A" w:rsidP="00435C7A">
      <w:pPr>
        <w:spacing w:after="0"/>
        <w:ind w:right="1229"/>
      </w:pPr>
      <w:r>
        <w:t>.data:00408CAC                 db    0</w:t>
      </w:r>
    </w:p>
    <w:p w14:paraId="112D8297" w14:textId="77777777" w:rsidR="00435C7A" w:rsidRDefault="00435C7A" w:rsidP="00435C7A">
      <w:pPr>
        <w:spacing w:after="0"/>
        <w:ind w:right="1229"/>
      </w:pPr>
      <w:r>
        <w:t>.data:00408CAD                 db    0</w:t>
      </w:r>
    </w:p>
    <w:p w14:paraId="19F79A06" w14:textId="77777777" w:rsidR="00435C7A" w:rsidRDefault="00435C7A" w:rsidP="00435C7A">
      <w:pPr>
        <w:spacing w:after="0"/>
        <w:ind w:right="1229"/>
      </w:pPr>
      <w:r>
        <w:lastRenderedPageBreak/>
        <w:t>.data:00408CAE                 db    0</w:t>
      </w:r>
    </w:p>
    <w:p w14:paraId="4ADC9060" w14:textId="77777777" w:rsidR="00435C7A" w:rsidRDefault="00435C7A" w:rsidP="00435C7A">
      <w:pPr>
        <w:spacing w:after="0"/>
        <w:ind w:right="1229"/>
      </w:pPr>
      <w:r>
        <w:t>.data:00408CAF                 db    0</w:t>
      </w:r>
    </w:p>
    <w:p w14:paraId="0A9B958F" w14:textId="77777777" w:rsidR="00435C7A" w:rsidRDefault="00435C7A" w:rsidP="00435C7A">
      <w:pPr>
        <w:spacing w:after="0"/>
        <w:ind w:right="1229"/>
      </w:pPr>
      <w:r>
        <w:t>.data:00408CB0                 db    0</w:t>
      </w:r>
    </w:p>
    <w:p w14:paraId="0DC54AE5" w14:textId="77777777" w:rsidR="00435C7A" w:rsidRDefault="00435C7A" w:rsidP="00435C7A">
      <w:pPr>
        <w:spacing w:after="0"/>
        <w:ind w:right="1229"/>
      </w:pPr>
      <w:r>
        <w:t>.data:00408CB1                 db    0</w:t>
      </w:r>
    </w:p>
    <w:p w14:paraId="64D6F2A7" w14:textId="77777777" w:rsidR="00435C7A" w:rsidRDefault="00435C7A" w:rsidP="00435C7A">
      <w:pPr>
        <w:spacing w:after="0"/>
        <w:ind w:right="1229"/>
      </w:pPr>
      <w:r>
        <w:t>.data:00408CB2                 db    0</w:t>
      </w:r>
    </w:p>
    <w:p w14:paraId="2527EB1A" w14:textId="77777777" w:rsidR="00435C7A" w:rsidRDefault="00435C7A" w:rsidP="00435C7A">
      <w:pPr>
        <w:spacing w:after="0"/>
        <w:ind w:right="1229"/>
      </w:pPr>
      <w:r>
        <w:t>.data:00408CB3                 db    0</w:t>
      </w:r>
    </w:p>
    <w:p w14:paraId="077316A5" w14:textId="77777777" w:rsidR="00435C7A" w:rsidRDefault="00435C7A" w:rsidP="00435C7A">
      <w:pPr>
        <w:spacing w:after="0"/>
        <w:ind w:right="1229"/>
      </w:pPr>
      <w:r>
        <w:t>.data:00408CB4                 db    0</w:t>
      </w:r>
    </w:p>
    <w:p w14:paraId="65387561" w14:textId="77777777" w:rsidR="00435C7A" w:rsidRDefault="00435C7A" w:rsidP="00435C7A">
      <w:pPr>
        <w:spacing w:after="0"/>
        <w:ind w:right="1229"/>
      </w:pPr>
      <w:r>
        <w:t>.data:00408CB5                 db    0</w:t>
      </w:r>
    </w:p>
    <w:p w14:paraId="41FC0858" w14:textId="77777777" w:rsidR="00435C7A" w:rsidRDefault="00435C7A" w:rsidP="00435C7A">
      <w:pPr>
        <w:spacing w:after="0"/>
        <w:ind w:right="1229"/>
      </w:pPr>
      <w:r>
        <w:t>.data:00408CB6                 db    0</w:t>
      </w:r>
    </w:p>
    <w:p w14:paraId="7CD8E657" w14:textId="77777777" w:rsidR="00435C7A" w:rsidRDefault="00435C7A" w:rsidP="00435C7A">
      <w:pPr>
        <w:spacing w:after="0"/>
        <w:ind w:right="1229"/>
      </w:pPr>
      <w:r>
        <w:t>.data:00408CB7                 db    0</w:t>
      </w:r>
    </w:p>
    <w:p w14:paraId="280997A9" w14:textId="77777777" w:rsidR="00435C7A" w:rsidRDefault="00435C7A" w:rsidP="00435C7A">
      <w:pPr>
        <w:spacing w:after="0"/>
        <w:ind w:right="1229"/>
      </w:pPr>
      <w:r>
        <w:t>.data:00408CB8                 db    0</w:t>
      </w:r>
    </w:p>
    <w:p w14:paraId="130BF235" w14:textId="77777777" w:rsidR="00435C7A" w:rsidRDefault="00435C7A" w:rsidP="00435C7A">
      <w:pPr>
        <w:spacing w:after="0"/>
        <w:ind w:right="1229"/>
      </w:pPr>
      <w:r>
        <w:t>.data:00408CB9                 db    0</w:t>
      </w:r>
    </w:p>
    <w:p w14:paraId="4C579D7D" w14:textId="77777777" w:rsidR="00435C7A" w:rsidRDefault="00435C7A" w:rsidP="00435C7A">
      <w:pPr>
        <w:spacing w:after="0"/>
        <w:ind w:right="1229"/>
      </w:pPr>
      <w:r>
        <w:t>.data:00408CBA                 db    0</w:t>
      </w:r>
    </w:p>
    <w:p w14:paraId="5841B421" w14:textId="77777777" w:rsidR="00435C7A" w:rsidRDefault="00435C7A" w:rsidP="00435C7A">
      <w:pPr>
        <w:spacing w:after="0"/>
        <w:ind w:right="1229"/>
      </w:pPr>
      <w:r>
        <w:t>.data:00408CBB                 db    0</w:t>
      </w:r>
    </w:p>
    <w:p w14:paraId="6BA82928" w14:textId="77777777" w:rsidR="00435C7A" w:rsidRDefault="00435C7A" w:rsidP="00435C7A">
      <w:pPr>
        <w:spacing w:after="0"/>
        <w:ind w:right="1229"/>
      </w:pPr>
      <w:r>
        <w:t>.data:00408CBC                 db    0</w:t>
      </w:r>
    </w:p>
    <w:p w14:paraId="2D3FD533" w14:textId="77777777" w:rsidR="00435C7A" w:rsidRDefault="00435C7A" w:rsidP="00435C7A">
      <w:pPr>
        <w:spacing w:after="0"/>
        <w:ind w:right="1229"/>
      </w:pPr>
      <w:r>
        <w:t>.data:00408CBD                 db    0</w:t>
      </w:r>
    </w:p>
    <w:p w14:paraId="04E2CE23" w14:textId="77777777" w:rsidR="00435C7A" w:rsidRDefault="00435C7A" w:rsidP="00435C7A">
      <w:pPr>
        <w:spacing w:after="0"/>
        <w:ind w:right="1229"/>
      </w:pPr>
      <w:r>
        <w:t>.data:00408CBE                 db    0</w:t>
      </w:r>
    </w:p>
    <w:p w14:paraId="0C0AC892" w14:textId="77777777" w:rsidR="00435C7A" w:rsidRDefault="00435C7A" w:rsidP="00435C7A">
      <w:pPr>
        <w:spacing w:after="0"/>
        <w:ind w:right="1229"/>
      </w:pPr>
      <w:r>
        <w:t>.data:00408CBF                 db    0</w:t>
      </w:r>
    </w:p>
    <w:p w14:paraId="14BD30D4" w14:textId="77777777" w:rsidR="00435C7A" w:rsidRDefault="00435C7A" w:rsidP="00435C7A">
      <w:pPr>
        <w:spacing w:after="0"/>
        <w:ind w:right="1229"/>
      </w:pPr>
      <w:r>
        <w:t>.data:00408CC0                 db    0</w:t>
      </w:r>
    </w:p>
    <w:p w14:paraId="3906F9CD" w14:textId="77777777" w:rsidR="00435C7A" w:rsidRDefault="00435C7A" w:rsidP="00435C7A">
      <w:pPr>
        <w:spacing w:after="0"/>
        <w:ind w:right="1229"/>
      </w:pPr>
      <w:r>
        <w:t>.data:00408CC1                 db    0</w:t>
      </w:r>
    </w:p>
    <w:p w14:paraId="5BA9FD92" w14:textId="77777777" w:rsidR="00435C7A" w:rsidRDefault="00435C7A" w:rsidP="00435C7A">
      <w:pPr>
        <w:spacing w:after="0"/>
        <w:ind w:right="1229"/>
      </w:pPr>
      <w:r>
        <w:t>.data:00408CC2                 db    0</w:t>
      </w:r>
    </w:p>
    <w:p w14:paraId="2371AA8C" w14:textId="77777777" w:rsidR="00435C7A" w:rsidRDefault="00435C7A" w:rsidP="00435C7A">
      <w:pPr>
        <w:spacing w:after="0"/>
        <w:ind w:right="1229"/>
      </w:pPr>
      <w:r>
        <w:t>.data:00408CC3                 db    0</w:t>
      </w:r>
    </w:p>
    <w:p w14:paraId="5AA894E6" w14:textId="77777777" w:rsidR="00435C7A" w:rsidRDefault="00435C7A" w:rsidP="00435C7A">
      <w:pPr>
        <w:spacing w:after="0"/>
        <w:ind w:right="1229"/>
      </w:pPr>
      <w:r>
        <w:t>.data:00408CC4                 db    0</w:t>
      </w:r>
    </w:p>
    <w:p w14:paraId="106525CE" w14:textId="77777777" w:rsidR="00435C7A" w:rsidRDefault="00435C7A" w:rsidP="00435C7A">
      <w:pPr>
        <w:spacing w:after="0"/>
        <w:ind w:right="1229"/>
      </w:pPr>
      <w:r>
        <w:t>.data:00408CC5                 db    0</w:t>
      </w:r>
    </w:p>
    <w:p w14:paraId="1368190B" w14:textId="77777777" w:rsidR="00435C7A" w:rsidRDefault="00435C7A" w:rsidP="00435C7A">
      <w:pPr>
        <w:spacing w:after="0"/>
        <w:ind w:right="1229"/>
      </w:pPr>
      <w:r>
        <w:t>.data:00408CC6                 db    0</w:t>
      </w:r>
    </w:p>
    <w:p w14:paraId="1B95803B" w14:textId="77777777" w:rsidR="00435C7A" w:rsidRDefault="00435C7A" w:rsidP="00435C7A">
      <w:pPr>
        <w:spacing w:after="0"/>
        <w:ind w:right="1229"/>
      </w:pPr>
      <w:r>
        <w:t>.data:00408CC7                 db    0</w:t>
      </w:r>
    </w:p>
    <w:p w14:paraId="51652AFA" w14:textId="77777777" w:rsidR="00435C7A" w:rsidRDefault="00435C7A" w:rsidP="00435C7A">
      <w:pPr>
        <w:spacing w:after="0"/>
        <w:ind w:right="1229"/>
      </w:pPr>
      <w:r>
        <w:t>.data:00408CC8                 db    0</w:t>
      </w:r>
    </w:p>
    <w:p w14:paraId="312EA6F7" w14:textId="77777777" w:rsidR="00435C7A" w:rsidRDefault="00435C7A" w:rsidP="00435C7A">
      <w:pPr>
        <w:spacing w:after="0"/>
        <w:ind w:right="1229"/>
      </w:pPr>
      <w:r>
        <w:t>.data:00408CC9                 db    0</w:t>
      </w:r>
    </w:p>
    <w:p w14:paraId="65C82C04" w14:textId="77777777" w:rsidR="00435C7A" w:rsidRDefault="00435C7A" w:rsidP="00435C7A">
      <w:pPr>
        <w:spacing w:after="0"/>
        <w:ind w:right="1229"/>
      </w:pPr>
      <w:r>
        <w:t>.data:00408CCA                 db    0</w:t>
      </w:r>
    </w:p>
    <w:p w14:paraId="4B4D90EF" w14:textId="77777777" w:rsidR="00435C7A" w:rsidRDefault="00435C7A" w:rsidP="00435C7A">
      <w:pPr>
        <w:spacing w:after="0"/>
        <w:ind w:right="1229"/>
      </w:pPr>
      <w:r>
        <w:t>.data:00408CCB                 db    0</w:t>
      </w:r>
    </w:p>
    <w:p w14:paraId="79BE07D9" w14:textId="77777777" w:rsidR="00435C7A" w:rsidRDefault="00435C7A" w:rsidP="00435C7A">
      <w:pPr>
        <w:spacing w:after="0"/>
        <w:ind w:right="1229"/>
      </w:pPr>
      <w:r>
        <w:t>.data:00408CCC                 db    0</w:t>
      </w:r>
    </w:p>
    <w:p w14:paraId="0A4006AC" w14:textId="77777777" w:rsidR="00435C7A" w:rsidRDefault="00435C7A" w:rsidP="00435C7A">
      <w:pPr>
        <w:spacing w:after="0"/>
        <w:ind w:right="1229"/>
      </w:pPr>
      <w:r>
        <w:t>.data:00408CCD                 db    0</w:t>
      </w:r>
    </w:p>
    <w:p w14:paraId="554CAB42" w14:textId="77777777" w:rsidR="00435C7A" w:rsidRDefault="00435C7A" w:rsidP="00435C7A">
      <w:pPr>
        <w:spacing w:after="0"/>
        <w:ind w:right="1229"/>
      </w:pPr>
      <w:r>
        <w:t>.data:00408CCE                 db    0</w:t>
      </w:r>
    </w:p>
    <w:p w14:paraId="7952D458" w14:textId="77777777" w:rsidR="00435C7A" w:rsidRDefault="00435C7A" w:rsidP="00435C7A">
      <w:pPr>
        <w:spacing w:after="0"/>
        <w:ind w:right="1229"/>
      </w:pPr>
      <w:r>
        <w:t>.data:00408CCF                 db    0</w:t>
      </w:r>
    </w:p>
    <w:p w14:paraId="79A93E35" w14:textId="77777777" w:rsidR="00435C7A" w:rsidRDefault="00435C7A" w:rsidP="00435C7A">
      <w:pPr>
        <w:spacing w:after="0"/>
        <w:ind w:right="1229"/>
      </w:pPr>
      <w:r>
        <w:t>.data:00408CD0                 db    0</w:t>
      </w:r>
    </w:p>
    <w:p w14:paraId="6CC47C66" w14:textId="77777777" w:rsidR="00435C7A" w:rsidRDefault="00435C7A" w:rsidP="00435C7A">
      <w:pPr>
        <w:spacing w:after="0"/>
        <w:ind w:right="1229"/>
      </w:pPr>
      <w:r>
        <w:t>.data:00408CD1                 db    0</w:t>
      </w:r>
    </w:p>
    <w:p w14:paraId="48E54CB7" w14:textId="77777777" w:rsidR="00435C7A" w:rsidRDefault="00435C7A" w:rsidP="00435C7A">
      <w:pPr>
        <w:spacing w:after="0"/>
        <w:ind w:right="1229"/>
      </w:pPr>
      <w:r>
        <w:t>.data:00408CD2                 db    0</w:t>
      </w:r>
    </w:p>
    <w:p w14:paraId="1FBCE578" w14:textId="77777777" w:rsidR="00435C7A" w:rsidRDefault="00435C7A" w:rsidP="00435C7A">
      <w:pPr>
        <w:spacing w:after="0"/>
        <w:ind w:right="1229"/>
      </w:pPr>
      <w:r>
        <w:t>.data:00408CD3                 db    0</w:t>
      </w:r>
    </w:p>
    <w:p w14:paraId="2CBBF008" w14:textId="77777777" w:rsidR="00435C7A" w:rsidRDefault="00435C7A" w:rsidP="00435C7A">
      <w:pPr>
        <w:spacing w:after="0"/>
        <w:ind w:right="1229"/>
      </w:pPr>
      <w:r>
        <w:t>.data:00408CD4                 db    0</w:t>
      </w:r>
    </w:p>
    <w:p w14:paraId="40F428AA" w14:textId="77777777" w:rsidR="00435C7A" w:rsidRDefault="00435C7A" w:rsidP="00435C7A">
      <w:pPr>
        <w:spacing w:after="0"/>
        <w:ind w:right="1229"/>
      </w:pPr>
      <w:r>
        <w:t>.data:00408CD5                 db    0</w:t>
      </w:r>
    </w:p>
    <w:p w14:paraId="71C8DFB7" w14:textId="77777777" w:rsidR="00435C7A" w:rsidRDefault="00435C7A" w:rsidP="00435C7A">
      <w:pPr>
        <w:spacing w:after="0"/>
        <w:ind w:right="1229"/>
      </w:pPr>
      <w:r>
        <w:t>.data:00408CD6                 db    0</w:t>
      </w:r>
    </w:p>
    <w:p w14:paraId="423B6724" w14:textId="77777777" w:rsidR="00435C7A" w:rsidRDefault="00435C7A" w:rsidP="00435C7A">
      <w:pPr>
        <w:spacing w:after="0"/>
        <w:ind w:right="1229"/>
      </w:pPr>
      <w:r>
        <w:t>.data:00408CD7                 db    0</w:t>
      </w:r>
    </w:p>
    <w:p w14:paraId="7BF0AD10" w14:textId="77777777" w:rsidR="00435C7A" w:rsidRDefault="00435C7A" w:rsidP="00435C7A">
      <w:pPr>
        <w:spacing w:after="0"/>
        <w:ind w:right="1229"/>
      </w:pPr>
      <w:r>
        <w:t>.data:00408CD8                 db    0</w:t>
      </w:r>
    </w:p>
    <w:p w14:paraId="5B2C289C" w14:textId="77777777" w:rsidR="00435C7A" w:rsidRDefault="00435C7A" w:rsidP="00435C7A">
      <w:pPr>
        <w:spacing w:after="0"/>
        <w:ind w:right="1229"/>
      </w:pPr>
      <w:r>
        <w:t>.data:00408CD9                 db    0</w:t>
      </w:r>
    </w:p>
    <w:p w14:paraId="481ED4CB" w14:textId="77777777" w:rsidR="00435C7A" w:rsidRDefault="00435C7A" w:rsidP="00435C7A">
      <w:pPr>
        <w:spacing w:after="0"/>
        <w:ind w:right="1229"/>
      </w:pPr>
      <w:r>
        <w:lastRenderedPageBreak/>
        <w:t>.data:00408CDA                 db    0</w:t>
      </w:r>
    </w:p>
    <w:p w14:paraId="61D64DB4" w14:textId="77777777" w:rsidR="00435C7A" w:rsidRDefault="00435C7A" w:rsidP="00435C7A">
      <w:pPr>
        <w:spacing w:after="0"/>
        <w:ind w:right="1229"/>
      </w:pPr>
      <w:r>
        <w:t>.data:00408CDB                 db    0</w:t>
      </w:r>
    </w:p>
    <w:p w14:paraId="756FEA0C" w14:textId="77777777" w:rsidR="00435C7A" w:rsidRDefault="00435C7A" w:rsidP="00435C7A">
      <w:pPr>
        <w:spacing w:after="0"/>
        <w:ind w:right="1229"/>
      </w:pPr>
      <w:r>
        <w:t>.data:00408CDC                 db    0</w:t>
      </w:r>
    </w:p>
    <w:p w14:paraId="6172D1A2" w14:textId="77777777" w:rsidR="00435C7A" w:rsidRDefault="00435C7A" w:rsidP="00435C7A">
      <w:pPr>
        <w:spacing w:after="0"/>
        <w:ind w:right="1229"/>
      </w:pPr>
      <w:r>
        <w:t>.data:00408CDD                 db    0</w:t>
      </w:r>
    </w:p>
    <w:p w14:paraId="0CE116AF" w14:textId="77777777" w:rsidR="00435C7A" w:rsidRDefault="00435C7A" w:rsidP="00435C7A">
      <w:pPr>
        <w:spacing w:after="0"/>
        <w:ind w:right="1229"/>
      </w:pPr>
      <w:r>
        <w:t>.data:00408CDE                 db    0</w:t>
      </w:r>
    </w:p>
    <w:p w14:paraId="32300174" w14:textId="77777777" w:rsidR="00435C7A" w:rsidRDefault="00435C7A" w:rsidP="00435C7A">
      <w:pPr>
        <w:spacing w:after="0"/>
        <w:ind w:right="1229"/>
      </w:pPr>
      <w:r>
        <w:t>.data:00408CDF                 db    0</w:t>
      </w:r>
    </w:p>
    <w:p w14:paraId="76B49CB9" w14:textId="77777777" w:rsidR="00435C7A" w:rsidRDefault="00435C7A" w:rsidP="00435C7A">
      <w:pPr>
        <w:spacing w:after="0"/>
        <w:ind w:right="1229"/>
      </w:pPr>
      <w:r>
        <w:t>.data:00408CE0                 db    0</w:t>
      </w:r>
    </w:p>
    <w:p w14:paraId="09ED6065" w14:textId="77777777" w:rsidR="00435C7A" w:rsidRDefault="00435C7A" w:rsidP="00435C7A">
      <w:pPr>
        <w:spacing w:after="0"/>
        <w:ind w:right="1229"/>
      </w:pPr>
      <w:r>
        <w:t>.data:00408CE1                 db    0</w:t>
      </w:r>
    </w:p>
    <w:p w14:paraId="7297A77A" w14:textId="77777777" w:rsidR="00435C7A" w:rsidRDefault="00435C7A" w:rsidP="00435C7A">
      <w:pPr>
        <w:spacing w:after="0"/>
        <w:ind w:right="1229"/>
      </w:pPr>
      <w:r>
        <w:t>.data:00408CE2                 db    0</w:t>
      </w:r>
    </w:p>
    <w:p w14:paraId="3F00FAA4" w14:textId="77777777" w:rsidR="00435C7A" w:rsidRDefault="00435C7A" w:rsidP="00435C7A">
      <w:pPr>
        <w:spacing w:after="0"/>
        <w:ind w:right="1229"/>
      </w:pPr>
      <w:r>
        <w:t>.data:00408CE3                 db    0</w:t>
      </w:r>
    </w:p>
    <w:p w14:paraId="239C4138" w14:textId="77777777" w:rsidR="00435C7A" w:rsidRDefault="00435C7A" w:rsidP="00435C7A">
      <w:pPr>
        <w:spacing w:after="0"/>
        <w:ind w:right="1229"/>
      </w:pPr>
      <w:r>
        <w:t>.data:00408CE4                 db    0</w:t>
      </w:r>
    </w:p>
    <w:p w14:paraId="3C7EBA71" w14:textId="77777777" w:rsidR="00435C7A" w:rsidRDefault="00435C7A" w:rsidP="00435C7A">
      <w:pPr>
        <w:spacing w:after="0"/>
        <w:ind w:right="1229"/>
      </w:pPr>
      <w:r>
        <w:t>.data:00408CE5                 db    0</w:t>
      </w:r>
    </w:p>
    <w:p w14:paraId="64C34442" w14:textId="77777777" w:rsidR="00435C7A" w:rsidRDefault="00435C7A" w:rsidP="00435C7A">
      <w:pPr>
        <w:spacing w:after="0"/>
        <w:ind w:right="1229"/>
      </w:pPr>
      <w:r>
        <w:t>.data:00408CE6                 db    0</w:t>
      </w:r>
    </w:p>
    <w:p w14:paraId="321E958F" w14:textId="77777777" w:rsidR="00435C7A" w:rsidRDefault="00435C7A" w:rsidP="00435C7A">
      <w:pPr>
        <w:spacing w:after="0"/>
        <w:ind w:right="1229"/>
      </w:pPr>
      <w:r>
        <w:t>.data:00408CE7                 db    0</w:t>
      </w:r>
    </w:p>
    <w:p w14:paraId="5A5C52E8" w14:textId="77777777" w:rsidR="00435C7A" w:rsidRDefault="00435C7A" w:rsidP="00435C7A">
      <w:pPr>
        <w:spacing w:after="0"/>
        <w:ind w:right="1229"/>
      </w:pPr>
      <w:r>
        <w:t>.data:00408CE8                 db    0</w:t>
      </w:r>
    </w:p>
    <w:p w14:paraId="22E584D2" w14:textId="77777777" w:rsidR="00435C7A" w:rsidRDefault="00435C7A" w:rsidP="00435C7A">
      <w:pPr>
        <w:spacing w:after="0"/>
        <w:ind w:right="1229"/>
      </w:pPr>
      <w:r>
        <w:t>.data:00408CE9                 db    0</w:t>
      </w:r>
    </w:p>
    <w:p w14:paraId="5A252D67" w14:textId="77777777" w:rsidR="00435C7A" w:rsidRDefault="00435C7A" w:rsidP="00435C7A">
      <w:pPr>
        <w:spacing w:after="0"/>
        <w:ind w:right="1229"/>
      </w:pPr>
      <w:r>
        <w:t>.data:00408CEA                 db    0</w:t>
      </w:r>
    </w:p>
    <w:p w14:paraId="5F4B9C56" w14:textId="77777777" w:rsidR="00435C7A" w:rsidRDefault="00435C7A" w:rsidP="00435C7A">
      <w:pPr>
        <w:spacing w:after="0"/>
        <w:ind w:right="1229"/>
      </w:pPr>
      <w:r>
        <w:t>.data:00408CEB                 db    0</w:t>
      </w:r>
    </w:p>
    <w:p w14:paraId="72B979DD" w14:textId="77777777" w:rsidR="00435C7A" w:rsidRDefault="00435C7A" w:rsidP="00435C7A">
      <w:pPr>
        <w:spacing w:after="0"/>
        <w:ind w:right="1229"/>
      </w:pPr>
      <w:r>
        <w:t>.data:00408CEC                 db    0</w:t>
      </w:r>
    </w:p>
    <w:p w14:paraId="5084FF55" w14:textId="77777777" w:rsidR="00435C7A" w:rsidRDefault="00435C7A" w:rsidP="00435C7A">
      <w:pPr>
        <w:spacing w:after="0"/>
        <w:ind w:right="1229"/>
      </w:pPr>
      <w:r>
        <w:t>.data:00408CED                 db    0</w:t>
      </w:r>
    </w:p>
    <w:p w14:paraId="19443706" w14:textId="77777777" w:rsidR="00435C7A" w:rsidRDefault="00435C7A" w:rsidP="00435C7A">
      <w:pPr>
        <w:spacing w:after="0"/>
        <w:ind w:right="1229"/>
      </w:pPr>
      <w:r>
        <w:t>.data:00408CEE                 db    0</w:t>
      </w:r>
    </w:p>
    <w:p w14:paraId="68FF9E2B" w14:textId="77777777" w:rsidR="00435C7A" w:rsidRDefault="00435C7A" w:rsidP="00435C7A">
      <w:pPr>
        <w:spacing w:after="0"/>
        <w:ind w:right="1229"/>
      </w:pPr>
      <w:r>
        <w:t>.data:00408CEF                 db    0</w:t>
      </w:r>
    </w:p>
    <w:p w14:paraId="3163D248" w14:textId="77777777" w:rsidR="00435C7A" w:rsidRDefault="00435C7A" w:rsidP="00435C7A">
      <w:pPr>
        <w:spacing w:after="0"/>
        <w:ind w:right="1229"/>
      </w:pPr>
      <w:r>
        <w:t>.data:00408CF0                 db    0</w:t>
      </w:r>
    </w:p>
    <w:p w14:paraId="5D86D4E5" w14:textId="77777777" w:rsidR="00435C7A" w:rsidRDefault="00435C7A" w:rsidP="00435C7A">
      <w:pPr>
        <w:spacing w:after="0"/>
        <w:ind w:right="1229"/>
      </w:pPr>
      <w:r>
        <w:t>.data:00408CF1                 db    0</w:t>
      </w:r>
    </w:p>
    <w:p w14:paraId="18A22CA3" w14:textId="77777777" w:rsidR="00435C7A" w:rsidRDefault="00435C7A" w:rsidP="00435C7A">
      <w:pPr>
        <w:spacing w:after="0"/>
        <w:ind w:right="1229"/>
      </w:pPr>
      <w:r>
        <w:t>.data:00408CF2                 db    0</w:t>
      </w:r>
    </w:p>
    <w:p w14:paraId="20971BB8" w14:textId="77777777" w:rsidR="00435C7A" w:rsidRDefault="00435C7A" w:rsidP="00435C7A">
      <w:pPr>
        <w:spacing w:after="0"/>
        <w:ind w:right="1229"/>
      </w:pPr>
      <w:r>
        <w:t>.data:00408CF3                 db    0</w:t>
      </w:r>
    </w:p>
    <w:p w14:paraId="600F25A7" w14:textId="77777777" w:rsidR="00435C7A" w:rsidRDefault="00435C7A" w:rsidP="00435C7A">
      <w:pPr>
        <w:spacing w:after="0"/>
        <w:ind w:right="1229"/>
      </w:pPr>
      <w:r>
        <w:t>.data:00408CF4                 db    0</w:t>
      </w:r>
    </w:p>
    <w:p w14:paraId="40246045" w14:textId="77777777" w:rsidR="00435C7A" w:rsidRDefault="00435C7A" w:rsidP="00435C7A">
      <w:pPr>
        <w:spacing w:after="0"/>
        <w:ind w:right="1229"/>
      </w:pPr>
      <w:r>
        <w:t>.data:00408CF5                 db    0</w:t>
      </w:r>
    </w:p>
    <w:p w14:paraId="4E8E006C" w14:textId="77777777" w:rsidR="00435C7A" w:rsidRDefault="00435C7A" w:rsidP="00435C7A">
      <w:pPr>
        <w:spacing w:after="0"/>
        <w:ind w:right="1229"/>
      </w:pPr>
      <w:r>
        <w:t>.data:00408CF6                 db    0</w:t>
      </w:r>
    </w:p>
    <w:p w14:paraId="38B30268" w14:textId="77777777" w:rsidR="00435C7A" w:rsidRDefault="00435C7A" w:rsidP="00435C7A">
      <w:pPr>
        <w:spacing w:after="0"/>
        <w:ind w:right="1229"/>
      </w:pPr>
      <w:r>
        <w:t>.data:00408CF7                 db    0</w:t>
      </w:r>
    </w:p>
    <w:p w14:paraId="46701B16" w14:textId="77777777" w:rsidR="00435C7A" w:rsidRDefault="00435C7A" w:rsidP="00435C7A">
      <w:pPr>
        <w:spacing w:after="0"/>
        <w:ind w:right="1229"/>
      </w:pPr>
      <w:r>
        <w:t>.data:00408CF8                 db    0</w:t>
      </w:r>
    </w:p>
    <w:p w14:paraId="55CBE386" w14:textId="77777777" w:rsidR="00435C7A" w:rsidRDefault="00435C7A" w:rsidP="00435C7A">
      <w:pPr>
        <w:spacing w:after="0"/>
        <w:ind w:right="1229"/>
      </w:pPr>
      <w:r>
        <w:t>.data:00408CF9                 db    0</w:t>
      </w:r>
    </w:p>
    <w:p w14:paraId="09E45EEE" w14:textId="77777777" w:rsidR="00435C7A" w:rsidRDefault="00435C7A" w:rsidP="00435C7A">
      <w:pPr>
        <w:spacing w:after="0"/>
        <w:ind w:right="1229"/>
      </w:pPr>
      <w:r>
        <w:t>.data:00408CFA                 db    0</w:t>
      </w:r>
    </w:p>
    <w:p w14:paraId="191A7C5F" w14:textId="77777777" w:rsidR="00435C7A" w:rsidRDefault="00435C7A" w:rsidP="00435C7A">
      <w:pPr>
        <w:spacing w:after="0"/>
        <w:ind w:right="1229"/>
      </w:pPr>
      <w:r>
        <w:t>.data:00408CFB                 db    0</w:t>
      </w:r>
    </w:p>
    <w:p w14:paraId="28220CEC" w14:textId="77777777" w:rsidR="00435C7A" w:rsidRDefault="00435C7A" w:rsidP="00435C7A">
      <w:pPr>
        <w:spacing w:after="0"/>
        <w:ind w:right="1229"/>
      </w:pPr>
      <w:r>
        <w:t>.data:00408CFC                 db    0</w:t>
      </w:r>
    </w:p>
    <w:p w14:paraId="3D568D5B" w14:textId="77777777" w:rsidR="00435C7A" w:rsidRDefault="00435C7A" w:rsidP="00435C7A">
      <w:pPr>
        <w:spacing w:after="0"/>
        <w:ind w:right="1229"/>
      </w:pPr>
      <w:r>
        <w:t>.data:00408CFD                 db    0</w:t>
      </w:r>
    </w:p>
    <w:p w14:paraId="3C79AACF" w14:textId="77777777" w:rsidR="00435C7A" w:rsidRDefault="00435C7A" w:rsidP="00435C7A">
      <w:pPr>
        <w:spacing w:after="0"/>
        <w:ind w:right="1229"/>
      </w:pPr>
      <w:r>
        <w:t>.data:00408CFE                 db    0</w:t>
      </w:r>
    </w:p>
    <w:p w14:paraId="229A9D5E" w14:textId="77777777" w:rsidR="00435C7A" w:rsidRDefault="00435C7A" w:rsidP="00435C7A">
      <w:pPr>
        <w:spacing w:after="0"/>
        <w:ind w:right="1229"/>
      </w:pPr>
      <w:r>
        <w:t>.data:00408CFF                 db    0</w:t>
      </w:r>
    </w:p>
    <w:p w14:paraId="2093F4A5" w14:textId="77777777" w:rsidR="00435C7A" w:rsidRDefault="00435C7A" w:rsidP="00435C7A">
      <w:pPr>
        <w:spacing w:after="0"/>
        <w:ind w:right="1229"/>
      </w:pPr>
      <w:r>
        <w:t>.data:00408D00                 db    0</w:t>
      </w:r>
    </w:p>
    <w:p w14:paraId="671D1B15" w14:textId="77777777" w:rsidR="00435C7A" w:rsidRDefault="00435C7A" w:rsidP="00435C7A">
      <w:pPr>
        <w:spacing w:after="0"/>
        <w:ind w:right="1229"/>
      </w:pPr>
      <w:r>
        <w:t>.data:00408D01                 db    0</w:t>
      </w:r>
    </w:p>
    <w:p w14:paraId="62A4D6DC" w14:textId="77777777" w:rsidR="00435C7A" w:rsidRDefault="00435C7A" w:rsidP="00435C7A">
      <w:pPr>
        <w:spacing w:after="0"/>
        <w:ind w:right="1229"/>
      </w:pPr>
      <w:r>
        <w:t>.data:00408D02                 db    0</w:t>
      </w:r>
    </w:p>
    <w:p w14:paraId="68D394C7" w14:textId="77777777" w:rsidR="00435C7A" w:rsidRDefault="00435C7A" w:rsidP="00435C7A">
      <w:pPr>
        <w:spacing w:after="0"/>
        <w:ind w:right="1229"/>
      </w:pPr>
      <w:r>
        <w:t>.data:00408D03                 db    0</w:t>
      </w:r>
    </w:p>
    <w:p w14:paraId="17FF94DA" w14:textId="77777777" w:rsidR="00435C7A" w:rsidRDefault="00435C7A" w:rsidP="00435C7A">
      <w:pPr>
        <w:spacing w:after="0"/>
        <w:ind w:right="1229"/>
      </w:pPr>
      <w:r>
        <w:t>.data:00408D04                 db    0</w:t>
      </w:r>
    </w:p>
    <w:p w14:paraId="42FE1AA7" w14:textId="77777777" w:rsidR="00435C7A" w:rsidRDefault="00435C7A" w:rsidP="00435C7A">
      <w:pPr>
        <w:spacing w:after="0"/>
        <w:ind w:right="1229"/>
      </w:pPr>
      <w:r>
        <w:t>.data:00408D05                 db    0</w:t>
      </w:r>
    </w:p>
    <w:p w14:paraId="29515FFF" w14:textId="77777777" w:rsidR="00435C7A" w:rsidRDefault="00435C7A" w:rsidP="00435C7A">
      <w:pPr>
        <w:spacing w:after="0"/>
        <w:ind w:right="1229"/>
      </w:pPr>
      <w:r>
        <w:lastRenderedPageBreak/>
        <w:t>.data:00408D06                 db    0</w:t>
      </w:r>
    </w:p>
    <w:p w14:paraId="31DC7F9F" w14:textId="77777777" w:rsidR="00435C7A" w:rsidRDefault="00435C7A" w:rsidP="00435C7A">
      <w:pPr>
        <w:spacing w:after="0"/>
        <w:ind w:right="1229"/>
      </w:pPr>
      <w:r>
        <w:t>.data:00408D07                 db    0</w:t>
      </w:r>
    </w:p>
    <w:p w14:paraId="7318C343" w14:textId="77777777" w:rsidR="00435C7A" w:rsidRDefault="00435C7A" w:rsidP="00435C7A">
      <w:pPr>
        <w:spacing w:after="0"/>
        <w:ind w:right="1229"/>
      </w:pPr>
      <w:r>
        <w:t>.data:00408D08                 db    0</w:t>
      </w:r>
    </w:p>
    <w:p w14:paraId="1807CCA4" w14:textId="77777777" w:rsidR="00435C7A" w:rsidRDefault="00435C7A" w:rsidP="00435C7A">
      <w:pPr>
        <w:spacing w:after="0"/>
        <w:ind w:right="1229"/>
      </w:pPr>
      <w:r>
        <w:t>.data:00408D09                 db    0</w:t>
      </w:r>
    </w:p>
    <w:p w14:paraId="7E42673F" w14:textId="77777777" w:rsidR="00435C7A" w:rsidRDefault="00435C7A" w:rsidP="00435C7A">
      <w:pPr>
        <w:spacing w:after="0"/>
        <w:ind w:right="1229"/>
      </w:pPr>
      <w:r>
        <w:t>.data:00408D0A                 db    0</w:t>
      </w:r>
    </w:p>
    <w:p w14:paraId="547FDA84" w14:textId="77777777" w:rsidR="00435C7A" w:rsidRDefault="00435C7A" w:rsidP="00435C7A">
      <w:pPr>
        <w:spacing w:after="0"/>
        <w:ind w:right="1229"/>
      </w:pPr>
      <w:r>
        <w:t>.data:00408D0B                 db    0</w:t>
      </w:r>
    </w:p>
    <w:p w14:paraId="47EED2E5" w14:textId="77777777" w:rsidR="00435C7A" w:rsidRDefault="00435C7A" w:rsidP="00435C7A">
      <w:pPr>
        <w:spacing w:after="0"/>
        <w:ind w:right="1229"/>
      </w:pPr>
      <w:r>
        <w:t>.data:00408D0C                 db    0</w:t>
      </w:r>
    </w:p>
    <w:p w14:paraId="301D65F9" w14:textId="77777777" w:rsidR="00435C7A" w:rsidRDefault="00435C7A" w:rsidP="00435C7A">
      <w:pPr>
        <w:spacing w:after="0"/>
        <w:ind w:right="1229"/>
      </w:pPr>
      <w:r>
        <w:t>.data:00408D0D                 db    0</w:t>
      </w:r>
    </w:p>
    <w:p w14:paraId="72DDBF92" w14:textId="77777777" w:rsidR="00435C7A" w:rsidRDefault="00435C7A" w:rsidP="00435C7A">
      <w:pPr>
        <w:spacing w:after="0"/>
        <w:ind w:right="1229"/>
      </w:pPr>
      <w:r>
        <w:t>.data:00408D0E                 db    0</w:t>
      </w:r>
    </w:p>
    <w:p w14:paraId="400B3422" w14:textId="77777777" w:rsidR="00435C7A" w:rsidRDefault="00435C7A" w:rsidP="00435C7A">
      <w:pPr>
        <w:spacing w:after="0"/>
        <w:ind w:right="1229"/>
      </w:pPr>
      <w:r>
        <w:t>.data:00408D0F                 db    0</w:t>
      </w:r>
    </w:p>
    <w:p w14:paraId="08DBCC01" w14:textId="77777777" w:rsidR="00435C7A" w:rsidRDefault="00435C7A" w:rsidP="00435C7A">
      <w:pPr>
        <w:spacing w:after="0"/>
        <w:ind w:right="1229"/>
      </w:pPr>
      <w:r>
        <w:t>.data:00408D10                 db    0</w:t>
      </w:r>
    </w:p>
    <w:p w14:paraId="732DF90F" w14:textId="77777777" w:rsidR="00435C7A" w:rsidRDefault="00435C7A" w:rsidP="00435C7A">
      <w:pPr>
        <w:spacing w:after="0"/>
        <w:ind w:right="1229"/>
      </w:pPr>
      <w:r>
        <w:t>.data:00408D11                 db    0</w:t>
      </w:r>
    </w:p>
    <w:p w14:paraId="45B8A537" w14:textId="77777777" w:rsidR="00435C7A" w:rsidRDefault="00435C7A" w:rsidP="00435C7A">
      <w:pPr>
        <w:spacing w:after="0"/>
        <w:ind w:right="1229"/>
      </w:pPr>
      <w:r>
        <w:t>.data:00408D12                 db    0</w:t>
      </w:r>
    </w:p>
    <w:p w14:paraId="57A7170E" w14:textId="77777777" w:rsidR="00435C7A" w:rsidRDefault="00435C7A" w:rsidP="00435C7A">
      <w:pPr>
        <w:spacing w:after="0"/>
        <w:ind w:right="1229"/>
      </w:pPr>
      <w:r>
        <w:t>.data:00408D13                 db    0</w:t>
      </w:r>
    </w:p>
    <w:p w14:paraId="402C5964" w14:textId="77777777" w:rsidR="00435C7A" w:rsidRDefault="00435C7A" w:rsidP="00435C7A">
      <w:pPr>
        <w:spacing w:after="0"/>
        <w:ind w:right="1229"/>
      </w:pPr>
      <w:r>
        <w:t>.data:00408D14                 db    0</w:t>
      </w:r>
    </w:p>
    <w:p w14:paraId="006E1AFD" w14:textId="77777777" w:rsidR="00435C7A" w:rsidRDefault="00435C7A" w:rsidP="00435C7A">
      <w:pPr>
        <w:spacing w:after="0"/>
        <w:ind w:right="1229"/>
      </w:pPr>
      <w:r>
        <w:t>.data:00408D15                 db    0</w:t>
      </w:r>
    </w:p>
    <w:p w14:paraId="1B0DFE3B" w14:textId="77777777" w:rsidR="00435C7A" w:rsidRDefault="00435C7A" w:rsidP="00435C7A">
      <w:pPr>
        <w:spacing w:after="0"/>
        <w:ind w:right="1229"/>
      </w:pPr>
      <w:r>
        <w:t>.data:00408D16                 db    0</w:t>
      </w:r>
    </w:p>
    <w:p w14:paraId="02DED842" w14:textId="77777777" w:rsidR="00435C7A" w:rsidRDefault="00435C7A" w:rsidP="00435C7A">
      <w:pPr>
        <w:spacing w:after="0"/>
        <w:ind w:right="1229"/>
      </w:pPr>
      <w:r>
        <w:t>.data:00408D17                 db    0</w:t>
      </w:r>
    </w:p>
    <w:p w14:paraId="3A1B0B25" w14:textId="77777777" w:rsidR="00435C7A" w:rsidRDefault="00435C7A" w:rsidP="00435C7A">
      <w:pPr>
        <w:spacing w:after="0"/>
        <w:ind w:right="1229"/>
      </w:pPr>
      <w:r>
        <w:t>.data:00408D18                 db    0</w:t>
      </w:r>
    </w:p>
    <w:p w14:paraId="3A875E40" w14:textId="77777777" w:rsidR="00435C7A" w:rsidRDefault="00435C7A" w:rsidP="00435C7A">
      <w:pPr>
        <w:spacing w:after="0"/>
        <w:ind w:right="1229"/>
      </w:pPr>
      <w:r>
        <w:t>.data:00408D19                 db    0</w:t>
      </w:r>
    </w:p>
    <w:p w14:paraId="7637A134" w14:textId="77777777" w:rsidR="00435C7A" w:rsidRDefault="00435C7A" w:rsidP="00435C7A">
      <w:pPr>
        <w:spacing w:after="0"/>
        <w:ind w:right="1229"/>
      </w:pPr>
      <w:r>
        <w:t>.data:00408D1A                 db    0</w:t>
      </w:r>
    </w:p>
    <w:p w14:paraId="4F302D91" w14:textId="77777777" w:rsidR="00435C7A" w:rsidRDefault="00435C7A" w:rsidP="00435C7A">
      <w:pPr>
        <w:spacing w:after="0"/>
        <w:ind w:right="1229"/>
      </w:pPr>
      <w:r>
        <w:t>.data:00408D1B                 db    0</w:t>
      </w:r>
    </w:p>
    <w:p w14:paraId="06510040" w14:textId="77777777" w:rsidR="00435C7A" w:rsidRDefault="00435C7A" w:rsidP="00435C7A">
      <w:pPr>
        <w:spacing w:after="0"/>
        <w:ind w:right="1229"/>
      </w:pPr>
      <w:r>
        <w:t>.data:00408D1C                 db    0</w:t>
      </w:r>
    </w:p>
    <w:p w14:paraId="6C83524B" w14:textId="77777777" w:rsidR="00435C7A" w:rsidRDefault="00435C7A" w:rsidP="00435C7A">
      <w:pPr>
        <w:spacing w:after="0"/>
        <w:ind w:right="1229"/>
      </w:pPr>
      <w:r>
        <w:t>.data:00408D1D                 db    0</w:t>
      </w:r>
    </w:p>
    <w:p w14:paraId="04F8E62F" w14:textId="77777777" w:rsidR="00435C7A" w:rsidRDefault="00435C7A" w:rsidP="00435C7A">
      <w:pPr>
        <w:spacing w:after="0"/>
        <w:ind w:right="1229"/>
      </w:pPr>
      <w:r>
        <w:t>.data:00408D1E                 db    0</w:t>
      </w:r>
    </w:p>
    <w:p w14:paraId="5BA351F2" w14:textId="77777777" w:rsidR="00435C7A" w:rsidRDefault="00435C7A" w:rsidP="00435C7A">
      <w:pPr>
        <w:spacing w:after="0"/>
        <w:ind w:right="1229"/>
      </w:pPr>
      <w:r>
        <w:t>.data:00408D1F                 db    0</w:t>
      </w:r>
    </w:p>
    <w:p w14:paraId="238B8596" w14:textId="77777777" w:rsidR="00435C7A" w:rsidRDefault="00435C7A" w:rsidP="00435C7A">
      <w:pPr>
        <w:spacing w:after="0"/>
        <w:ind w:right="1229"/>
      </w:pPr>
      <w:r>
        <w:t>.data:00408D20                 db    0</w:t>
      </w:r>
    </w:p>
    <w:p w14:paraId="3A9088B6" w14:textId="77777777" w:rsidR="00435C7A" w:rsidRDefault="00435C7A" w:rsidP="00435C7A">
      <w:pPr>
        <w:spacing w:after="0"/>
        <w:ind w:right="1229"/>
      </w:pPr>
      <w:r>
        <w:t>.data:00408D21                 db    0</w:t>
      </w:r>
    </w:p>
    <w:p w14:paraId="55D970F4" w14:textId="77777777" w:rsidR="00435C7A" w:rsidRDefault="00435C7A" w:rsidP="00435C7A">
      <w:pPr>
        <w:spacing w:after="0"/>
        <w:ind w:right="1229"/>
      </w:pPr>
      <w:r>
        <w:t>.data:00408D22                 db    0</w:t>
      </w:r>
    </w:p>
    <w:p w14:paraId="11CF1B62" w14:textId="77777777" w:rsidR="00435C7A" w:rsidRDefault="00435C7A" w:rsidP="00435C7A">
      <w:pPr>
        <w:spacing w:after="0"/>
        <w:ind w:right="1229"/>
      </w:pPr>
      <w:r>
        <w:t>.data:00408D23                 db    0</w:t>
      </w:r>
    </w:p>
    <w:p w14:paraId="515A30CE" w14:textId="77777777" w:rsidR="00435C7A" w:rsidRDefault="00435C7A" w:rsidP="00435C7A">
      <w:pPr>
        <w:spacing w:after="0"/>
        <w:ind w:right="1229"/>
      </w:pPr>
      <w:r>
        <w:t>.data:00408D24                 db    0</w:t>
      </w:r>
    </w:p>
    <w:p w14:paraId="0C0F1D24" w14:textId="77777777" w:rsidR="00435C7A" w:rsidRDefault="00435C7A" w:rsidP="00435C7A">
      <w:pPr>
        <w:spacing w:after="0"/>
        <w:ind w:right="1229"/>
      </w:pPr>
      <w:r>
        <w:t>.data:00408D25                 db    0</w:t>
      </w:r>
    </w:p>
    <w:p w14:paraId="3ADD9A70" w14:textId="77777777" w:rsidR="00435C7A" w:rsidRDefault="00435C7A" w:rsidP="00435C7A">
      <w:pPr>
        <w:spacing w:after="0"/>
        <w:ind w:right="1229"/>
      </w:pPr>
      <w:r>
        <w:t>.data:00408D26                 db    0</w:t>
      </w:r>
    </w:p>
    <w:p w14:paraId="627A828B" w14:textId="77777777" w:rsidR="00435C7A" w:rsidRDefault="00435C7A" w:rsidP="00435C7A">
      <w:pPr>
        <w:spacing w:after="0"/>
        <w:ind w:right="1229"/>
      </w:pPr>
      <w:r>
        <w:t>.data:00408D27                 db    0</w:t>
      </w:r>
    </w:p>
    <w:p w14:paraId="10EEEFC2" w14:textId="77777777" w:rsidR="00435C7A" w:rsidRDefault="00435C7A" w:rsidP="00435C7A">
      <w:pPr>
        <w:spacing w:after="0"/>
        <w:ind w:right="1229"/>
      </w:pPr>
      <w:r>
        <w:t>.data:00408D28                 db    0</w:t>
      </w:r>
    </w:p>
    <w:p w14:paraId="3970901D" w14:textId="77777777" w:rsidR="00435C7A" w:rsidRDefault="00435C7A" w:rsidP="00435C7A">
      <w:pPr>
        <w:spacing w:after="0"/>
        <w:ind w:right="1229"/>
      </w:pPr>
      <w:r>
        <w:t>.data:00408D29                 db    0</w:t>
      </w:r>
    </w:p>
    <w:p w14:paraId="2E556993" w14:textId="77777777" w:rsidR="00435C7A" w:rsidRDefault="00435C7A" w:rsidP="00435C7A">
      <w:pPr>
        <w:spacing w:after="0"/>
        <w:ind w:right="1229"/>
      </w:pPr>
      <w:r>
        <w:t>.data:00408D2A                 db    0</w:t>
      </w:r>
    </w:p>
    <w:p w14:paraId="1DBFF95B" w14:textId="77777777" w:rsidR="00435C7A" w:rsidRDefault="00435C7A" w:rsidP="00435C7A">
      <w:pPr>
        <w:spacing w:after="0"/>
        <w:ind w:right="1229"/>
      </w:pPr>
      <w:r>
        <w:t>.data:00408D2B                 db    0</w:t>
      </w:r>
    </w:p>
    <w:p w14:paraId="68CDE070" w14:textId="77777777" w:rsidR="00435C7A" w:rsidRDefault="00435C7A" w:rsidP="00435C7A">
      <w:pPr>
        <w:spacing w:after="0"/>
        <w:ind w:right="1229"/>
      </w:pPr>
      <w:r>
        <w:t>.data:00408D2C                 db    0</w:t>
      </w:r>
    </w:p>
    <w:p w14:paraId="3D28145C" w14:textId="77777777" w:rsidR="00435C7A" w:rsidRDefault="00435C7A" w:rsidP="00435C7A">
      <w:pPr>
        <w:spacing w:after="0"/>
        <w:ind w:right="1229"/>
      </w:pPr>
      <w:r>
        <w:t>.data:00408D2D                 db    0</w:t>
      </w:r>
    </w:p>
    <w:p w14:paraId="45A1E7EF" w14:textId="77777777" w:rsidR="00435C7A" w:rsidRDefault="00435C7A" w:rsidP="00435C7A">
      <w:pPr>
        <w:spacing w:after="0"/>
        <w:ind w:right="1229"/>
      </w:pPr>
      <w:r>
        <w:t>.data:00408D2E                 db    0</w:t>
      </w:r>
    </w:p>
    <w:p w14:paraId="6F4BA5D8" w14:textId="77777777" w:rsidR="00435C7A" w:rsidRDefault="00435C7A" w:rsidP="00435C7A">
      <w:pPr>
        <w:spacing w:after="0"/>
        <w:ind w:right="1229"/>
      </w:pPr>
      <w:r>
        <w:t>.data:00408D2F                 db    0</w:t>
      </w:r>
    </w:p>
    <w:p w14:paraId="4426507F" w14:textId="77777777" w:rsidR="00435C7A" w:rsidRDefault="00435C7A" w:rsidP="00435C7A">
      <w:pPr>
        <w:spacing w:after="0"/>
        <w:ind w:right="1229"/>
      </w:pPr>
      <w:r>
        <w:t>.data:00408D30                 db    0</w:t>
      </w:r>
    </w:p>
    <w:p w14:paraId="0CEAE9E3" w14:textId="77777777" w:rsidR="00435C7A" w:rsidRDefault="00435C7A" w:rsidP="00435C7A">
      <w:pPr>
        <w:spacing w:after="0"/>
        <w:ind w:right="1229"/>
      </w:pPr>
      <w:r>
        <w:t>.data:00408D31                 db    0</w:t>
      </w:r>
    </w:p>
    <w:p w14:paraId="2B1B6376" w14:textId="77777777" w:rsidR="00435C7A" w:rsidRDefault="00435C7A" w:rsidP="00435C7A">
      <w:pPr>
        <w:spacing w:after="0"/>
        <w:ind w:right="1229"/>
      </w:pPr>
      <w:r>
        <w:lastRenderedPageBreak/>
        <w:t>.data:00408D32                 db    0</w:t>
      </w:r>
    </w:p>
    <w:p w14:paraId="54C36FF8" w14:textId="77777777" w:rsidR="00435C7A" w:rsidRDefault="00435C7A" w:rsidP="00435C7A">
      <w:pPr>
        <w:spacing w:after="0"/>
        <w:ind w:right="1229"/>
      </w:pPr>
      <w:r>
        <w:t>.data:00408D33                 db    0</w:t>
      </w:r>
    </w:p>
    <w:p w14:paraId="68AB6F95" w14:textId="77777777" w:rsidR="00435C7A" w:rsidRDefault="00435C7A" w:rsidP="00435C7A">
      <w:pPr>
        <w:spacing w:after="0"/>
        <w:ind w:right="1229"/>
      </w:pPr>
      <w:r>
        <w:t>.data:00408D34                 db    0</w:t>
      </w:r>
    </w:p>
    <w:p w14:paraId="13E495F3" w14:textId="77777777" w:rsidR="00435C7A" w:rsidRDefault="00435C7A" w:rsidP="00435C7A">
      <w:pPr>
        <w:spacing w:after="0"/>
        <w:ind w:right="1229"/>
      </w:pPr>
      <w:r>
        <w:t>.data:00408D35                 db    0</w:t>
      </w:r>
    </w:p>
    <w:p w14:paraId="4359578E" w14:textId="77777777" w:rsidR="00435C7A" w:rsidRDefault="00435C7A" w:rsidP="00435C7A">
      <w:pPr>
        <w:spacing w:after="0"/>
        <w:ind w:right="1229"/>
      </w:pPr>
      <w:r>
        <w:t>.data:00408D36                 db    0</w:t>
      </w:r>
    </w:p>
    <w:p w14:paraId="5580B8FA" w14:textId="77777777" w:rsidR="00435C7A" w:rsidRDefault="00435C7A" w:rsidP="00435C7A">
      <w:pPr>
        <w:spacing w:after="0"/>
        <w:ind w:right="1229"/>
      </w:pPr>
      <w:r>
        <w:t>.data:00408D37                 db    0</w:t>
      </w:r>
    </w:p>
    <w:p w14:paraId="46453938" w14:textId="77777777" w:rsidR="00435C7A" w:rsidRDefault="00435C7A" w:rsidP="00435C7A">
      <w:pPr>
        <w:spacing w:after="0"/>
        <w:ind w:right="1229"/>
      </w:pPr>
      <w:r>
        <w:t>.data:00408D38                 db    0</w:t>
      </w:r>
    </w:p>
    <w:p w14:paraId="68B0F07C" w14:textId="77777777" w:rsidR="00435C7A" w:rsidRDefault="00435C7A" w:rsidP="00435C7A">
      <w:pPr>
        <w:spacing w:after="0"/>
        <w:ind w:right="1229"/>
      </w:pPr>
      <w:r>
        <w:t>.data:00408D39                 db    0</w:t>
      </w:r>
    </w:p>
    <w:p w14:paraId="6706A866" w14:textId="77777777" w:rsidR="00435C7A" w:rsidRDefault="00435C7A" w:rsidP="00435C7A">
      <w:pPr>
        <w:spacing w:after="0"/>
        <w:ind w:right="1229"/>
      </w:pPr>
      <w:r>
        <w:t>.data:00408D3A                 db    0</w:t>
      </w:r>
    </w:p>
    <w:p w14:paraId="05774BB7" w14:textId="77777777" w:rsidR="00435C7A" w:rsidRDefault="00435C7A" w:rsidP="00435C7A">
      <w:pPr>
        <w:spacing w:after="0"/>
        <w:ind w:right="1229"/>
      </w:pPr>
      <w:r>
        <w:t>.data:00408D3B                 db    0</w:t>
      </w:r>
    </w:p>
    <w:p w14:paraId="4CA06C38" w14:textId="77777777" w:rsidR="00435C7A" w:rsidRDefault="00435C7A" w:rsidP="00435C7A">
      <w:pPr>
        <w:spacing w:after="0"/>
        <w:ind w:right="1229"/>
      </w:pPr>
      <w:r>
        <w:t>.data:00408D3C                 db    0</w:t>
      </w:r>
    </w:p>
    <w:p w14:paraId="416477C9" w14:textId="77777777" w:rsidR="00435C7A" w:rsidRDefault="00435C7A" w:rsidP="00435C7A">
      <w:pPr>
        <w:spacing w:after="0"/>
        <w:ind w:right="1229"/>
      </w:pPr>
      <w:r>
        <w:t>.data:00408D3D                 db    0</w:t>
      </w:r>
    </w:p>
    <w:p w14:paraId="465432E2" w14:textId="77777777" w:rsidR="00435C7A" w:rsidRDefault="00435C7A" w:rsidP="00435C7A">
      <w:pPr>
        <w:spacing w:after="0"/>
        <w:ind w:right="1229"/>
      </w:pPr>
      <w:r>
        <w:t>.data:00408D3E                 db    0</w:t>
      </w:r>
    </w:p>
    <w:p w14:paraId="2730F247" w14:textId="77777777" w:rsidR="00435C7A" w:rsidRDefault="00435C7A" w:rsidP="00435C7A">
      <w:pPr>
        <w:spacing w:after="0"/>
        <w:ind w:right="1229"/>
      </w:pPr>
      <w:r>
        <w:t>.data:00408D3F                 db    0</w:t>
      </w:r>
    </w:p>
    <w:p w14:paraId="1BCB5008" w14:textId="77777777" w:rsidR="00435C7A" w:rsidRDefault="00435C7A" w:rsidP="00435C7A">
      <w:pPr>
        <w:spacing w:after="0"/>
        <w:ind w:right="1229"/>
      </w:pPr>
      <w:r>
        <w:t>.data:00408D40                 db    0</w:t>
      </w:r>
    </w:p>
    <w:p w14:paraId="61CA0C42" w14:textId="77777777" w:rsidR="00435C7A" w:rsidRDefault="00435C7A" w:rsidP="00435C7A">
      <w:pPr>
        <w:spacing w:after="0"/>
        <w:ind w:right="1229"/>
      </w:pPr>
      <w:r>
        <w:t>.data:00408D41                 db    0</w:t>
      </w:r>
    </w:p>
    <w:p w14:paraId="1F453983" w14:textId="77777777" w:rsidR="00435C7A" w:rsidRDefault="00435C7A" w:rsidP="00435C7A">
      <w:pPr>
        <w:spacing w:after="0"/>
        <w:ind w:right="1229"/>
      </w:pPr>
      <w:r>
        <w:t>.data:00408D42                 db    0</w:t>
      </w:r>
    </w:p>
    <w:p w14:paraId="3DBC21E5" w14:textId="77777777" w:rsidR="00435C7A" w:rsidRDefault="00435C7A" w:rsidP="00435C7A">
      <w:pPr>
        <w:spacing w:after="0"/>
        <w:ind w:right="1229"/>
      </w:pPr>
      <w:r>
        <w:t>.data:00408D43                 db    0</w:t>
      </w:r>
    </w:p>
    <w:p w14:paraId="756D16B8" w14:textId="77777777" w:rsidR="00435C7A" w:rsidRDefault="00435C7A" w:rsidP="00435C7A">
      <w:pPr>
        <w:spacing w:after="0"/>
        <w:ind w:right="1229"/>
      </w:pPr>
      <w:r>
        <w:t>.data:00408D44                 db    0</w:t>
      </w:r>
    </w:p>
    <w:p w14:paraId="750D8A73" w14:textId="77777777" w:rsidR="00435C7A" w:rsidRDefault="00435C7A" w:rsidP="00435C7A">
      <w:pPr>
        <w:spacing w:after="0"/>
        <w:ind w:right="1229"/>
      </w:pPr>
      <w:r>
        <w:t>.data:00408D45                 db    0</w:t>
      </w:r>
    </w:p>
    <w:p w14:paraId="2385567D" w14:textId="77777777" w:rsidR="00435C7A" w:rsidRDefault="00435C7A" w:rsidP="00435C7A">
      <w:pPr>
        <w:spacing w:after="0"/>
        <w:ind w:right="1229"/>
      </w:pPr>
      <w:r>
        <w:t>.data:00408D46                 db    0</w:t>
      </w:r>
    </w:p>
    <w:p w14:paraId="4D53C4DD" w14:textId="77777777" w:rsidR="00435C7A" w:rsidRDefault="00435C7A" w:rsidP="00435C7A">
      <w:pPr>
        <w:spacing w:after="0"/>
        <w:ind w:right="1229"/>
      </w:pPr>
      <w:r>
        <w:t>.data:00408D47                 db    0</w:t>
      </w:r>
    </w:p>
    <w:p w14:paraId="21B428C1" w14:textId="77777777" w:rsidR="00435C7A" w:rsidRDefault="00435C7A" w:rsidP="00435C7A">
      <w:pPr>
        <w:spacing w:after="0"/>
        <w:ind w:right="1229"/>
      </w:pPr>
      <w:r>
        <w:t>.data:00408D48                 db    0</w:t>
      </w:r>
    </w:p>
    <w:p w14:paraId="178C3F1F" w14:textId="77777777" w:rsidR="00435C7A" w:rsidRDefault="00435C7A" w:rsidP="00435C7A">
      <w:pPr>
        <w:spacing w:after="0"/>
        <w:ind w:right="1229"/>
      </w:pPr>
      <w:r>
        <w:t>.data:00408D49                 db    0</w:t>
      </w:r>
    </w:p>
    <w:p w14:paraId="7A5E34EA" w14:textId="77777777" w:rsidR="00435C7A" w:rsidRDefault="00435C7A" w:rsidP="00435C7A">
      <w:pPr>
        <w:spacing w:after="0"/>
        <w:ind w:right="1229"/>
      </w:pPr>
      <w:r>
        <w:t>.data:00408D4A                 db    0</w:t>
      </w:r>
    </w:p>
    <w:p w14:paraId="0B20FF1B" w14:textId="77777777" w:rsidR="00435C7A" w:rsidRDefault="00435C7A" w:rsidP="00435C7A">
      <w:pPr>
        <w:spacing w:after="0"/>
        <w:ind w:right="1229"/>
      </w:pPr>
      <w:r>
        <w:t>.data:00408D4B                 db    0</w:t>
      </w:r>
    </w:p>
    <w:p w14:paraId="0BE7594C" w14:textId="77777777" w:rsidR="00435C7A" w:rsidRDefault="00435C7A" w:rsidP="00435C7A">
      <w:pPr>
        <w:spacing w:after="0"/>
        <w:ind w:right="1229"/>
      </w:pPr>
      <w:r>
        <w:t>.data:00408D4C                 db    0</w:t>
      </w:r>
    </w:p>
    <w:p w14:paraId="45596BB6" w14:textId="77777777" w:rsidR="00435C7A" w:rsidRDefault="00435C7A" w:rsidP="00435C7A">
      <w:pPr>
        <w:spacing w:after="0"/>
        <w:ind w:right="1229"/>
      </w:pPr>
      <w:r>
        <w:t>.data:00408D4D                 db    0</w:t>
      </w:r>
    </w:p>
    <w:p w14:paraId="1285FA50" w14:textId="77777777" w:rsidR="00435C7A" w:rsidRDefault="00435C7A" w:rsidP="00435C7A">
      <w:pPr>
        <w:spacing w:after="0"/>
        <w:ind w:right="1229"/>
      </w:pPr>
      <w:r>
        <w:t>.data:00408D4E                 db    0</w:t>
      </w:r>
    </w:p>
    <w:p w14:paraId="38E096B2" w14:textId="77777777" w:rsidR="00435C7A" w:rsidRDefault="00435C7A" w:rsidP="00435C7A">
      <w:pPr>
        <w:spacing w:after="0"/>
        <w:ind w:right="1229"/>
      </w:pPr>
      <w:r>
        <w:t>.data:00408D4F                 db    0</w:t>
      </w:r>
    </w:p>
    <w:p w14:paraId="1B01F705" w14:textId="77777777" w:rsidR="00435C7A" w:rsidRDefault="00435C7A" w:rsidP="00435C7A">
      <w:pPr>
        <w:spacing w:after="0"/>
        <w:ind w:right="1229"/>
      </w:pPr>
      <w:r>
        <w:t>.data:00408D50                 db    0</w:t>
      </w:r>
    </w:p>
    <w:p w14:paraId="356E31D1" w14:textId="77777777" w:rsidR="00435C7A" w:rsidRDefault="00435C7A" w:rsidP="00435C7A">
      <w:pPr>
        <w:spacing w:after="0"/>
        <w:ind w:right="1229"/>
      </w:pPr>
      <w:r>
        <w:t>.data:00408D51                 db    0</w:t>
      </w:r>
    </w:p>
    <w:p w14:paraId="5F79DED7" w14:textId="77777777" w:rsidR="00435C7A" w:rsidRDefault="00435C7A" w:rsidP="00435C7A">
      <w:pPr>
        <w:spacing w:after="0"/>
        <w:ind w:right="1229"/>
      </w:pPr>
      <w:r>
        <w:t>.data:00408D52                 db    0</w:t>
      </w:r>
    </w:p>
    <w:p w14:paraId="6166B59F" w14:textId="77777777" w:rsidR="00435C7A" w:rsidRDefault="00435C7A" w:rsidP="00435C7A">
      <w:pPr>
        <w:spacing w:after="0"/>
        <w:ind w:right="1229"/>
      </w:pPr>
      <w:r>
        <w:t>.data:00408D53                 db    0</w:t>
      </w:r>
    </w:p>
    <w:p w14:paraId="3C527498" w14:textId="77777777" w:rsidR="00435C7A" w:rsidRDefault="00435C7A" w:rsidP="00435C7A">
      <w:pPr>
        <w:spacing w:after="0"/>
        <w:ind w:right="1229"/>
      </w:pPr>
      <w:r>
        <w:t>.data:00408D54                 db    0</w:t>
      </w:r>
    </w:p>
    <w:p w14:paraId="424FD145" w14:textId="77777777" w:rsidR="00435C7A" w:rsidRDefault="00435C7A" w:rsidP="00435C7A">
      <w:pPr>
        <w:spacing w:after="0"/>
        <w:ind w:right="1229"/>
      </w:pPr>
      <w:r>
        <w:t>.data:00408D55                 db    0</w:t>
      </w:r>
    </w:p>
    <w:p w14:paraId="0B1C2D0B" w14:textId="77777777" w:rsidR="00435C7A" w:rsidRDefault="00435C7A" w:rsidP="00435C7A">
      <w:pPr>
        <w:spacing w:after="0"/>
        <w:ind w:right="1229"/>
      </w:pPr>
      <w:r>
        <w:t>.data:00408D56                 db    0</w:t>
      </w:r>
    </w:p>
    <w:p w14:paraId="52F8C4D4" w14:textId="77777777" w:rsidR="00435C7A" w:rsidRDefault="00435C7A" w:rsidP="00435C7A">
      <w:pPr>
        <w:spacing w:after="0"/>
        <w:ind w:right="1229"/>
      </w:pPr>
      <w:r>
        <w:t>.data:00408D57                 db    0</w:t>
      </w:r>
    </w:p>
    <w:p w14:paraId="2CA3DDF2" w14:textId="77777777" w:rsidR="00435C7A" w:rsidRDefault="00435C7A" w:rsidP="00435C7A">
      <w:pPr>
        <w:spacing w:after="0"/>
        <w:ind w:right="1229"/>
      </w:pPr>
      <w:r>
        <w:t>.data:00408D58                 db    0</w:t>
      </w:r>
    </w:p>
    <w:p w14:paraId="25865A18" w14:textId="77777777" w:rsidR="00435C7A" w:rsidRDefault="00435C7A" w:rsidP="00435C7A">
      <w:pPr>
        <w:spacing w:after="0"/>
        <w:ind w:right="1229"/>
      </w:pPr>
      <w:r>
        <w:t>.data:00408D59                 db    0</w:t>
      </w:r>
    </w:p>
    <w:p w14:paraId="2E3B01A5" w14:textId="77777777" w:rsidR="00435C7A" w:rsidRDefault="00435C7A" w:rsidP="00435C7A">
      <w:pPr>
        <w:spacing w:after="0"/>
        <w:ind w:right="1229"/>
      </w:pPr>
      <w:r>
        <w:t>.data:00408D5A                 db    0</w:t>
      </w:r>
    </w:p>
    <w:p w14:paraId="28BACFE3" w14:textId="77777777" w:rsidR="00435C7A" w:rsidRDefault="00435C7A" w:rsidP="00435C7A">
      <w:pPr>
        <w:spacing w:after="0"/>
        <w:ind w:right="1229"/>
      </w:pPr>
      <w:r>
        <w:t>.data:00408D5B                 db    0</w:t>
      </w:r>
    </w:p>
    <w:p w14:paraId="21C6131B" w14:textId="77777777" w:rsidR="00435C7A" w:rsidRDefault="00435C7A" w:rsidP="00435C7A">
      <w:pPr>
        <w:spacing w:after="0"/>
        <w:ind w:right="1229"/>
      </w:pPr>
      <w:r>
        <w:t>.data:00408D5C                 db    0</w:t>
      </w:r>
    </w:p>
    <w:p w14:paraId="46D7ABE7" w14:textId="77777777" w:rsidR="00435C7A" w:rsidRDefault="00435C7A" w:rsidP="00435C7A">
      <w:pPr>
        <w:spacing w:after="0"/>
        <w:ind w:right="1229"/>
      </w:pPr>
      <w:r>
        <w:t>.data:00408D5D                 db    0</w:t>
      </w:r>
    </w:p>
    <w:p w14:paraId="5AEAA67E" w14:textId="77777777" w:rsidR="00435C7A" w:rsidRDefault="00435C7A" w:rsidP="00435C7A">
      <w:pPr>
        <w:spacing w:after="0"/>
        <w:ind w:right="1229"/>
      </w:pPr>
      <w:r>
        <w:lastRenderedPageBreak/>
        <w:t>.data:00408D5E                 db    0</w:t>
      </w:r>
    </w:p>
    <w:p w14:paraId="770206FD" w14:textId="77777777" w:rsidR="00435C7A" w:rsidRDefault="00435C7A" w:rsidP="00435C7A">
      <w:pPr>
        <w:spacing w:after="0"/>
        <w:ind w:right="1229"/>
      </w:pPr>
      <w:r>
        <w:t>.data:00408D5F                 db    0</w:t>
      </w:r>
    </w:p>
    <w:p w14:paraId="23D3023C" w14:textId="77777777" w:rsidR="00435C7A" w:rsidRDefault="00435C7A" w:rsidP="00435C7A">
      <w:pPr>
        <w:spacing w:after="0"/>
        <w:ind w:right="1229"/>
      </w:pPr>
      <w:r>
        <w:t>.data:00408D60                 db    0</w:t>
      </w:r>
    </w:p>
    <w:p w14:paraId="7109880B" w14:textId="77777777" w:rsidR="00435C7A" w:rsidRDefault="00435C7A" w:rsidP="00435C7A">
      <w:pPr>
        <w:spacing w:after="0"/>
        <w:ind w:right="1229"/>
      </w:pPr>
      <w:r>
        <w:t>.data:00408D61                 db    0</w:t>
      </w:r>
    </w:p>
    <w:p w14:paraId="15B4FC71" w14:textId="77777777" w:rsidR="00435C7A" w:rsidRDefault="00435C7A" w:rsidP="00435C7A">
      <w:pPr>
        <w:spacing w:after="0"/>
        <w:ind w:right="1229"/>
      </w:pPr>
      <w:r>
        <w:t>.data:00408D62                 db    0</w:t>
      </w:r>
    </w:p>
    <w:p w14:paraId="5B454AFF" w14:textId="77777777" w:rsidR="00435C7A" w:rsidRDefault="00435C7A" w:rsidP="00435C7A">
      <w:pPr>
        <w:spacing w:after="0"/>
        <w:ind w:right="1229"/>
      </w:pPr>
      <w:r>
        <w:t>.data:00408D63                 db    0</w:t>
      </w:r>
    </w:p>
    <w:p w14:paraId="0C5B1193" w14:textId="77777777" w:rsidR="00435C7A" w:rsidRDefault="00435C7A" w:rsidP="00435C7A">
      <w:pPr>
        <w:spacing w:after="0"/>
        <w:ind w:right="1229"/>
      </w:pPr>
      <w:r>
        <w:t>.data:00408D64                 db    0</w:t>
      </w:r>
    </w:p>
    <w:p w14:paraId="1CBDEE53" w14:textId="77777777" w:rsidR="00435C7A" w:rsidRDefault="00435C7A" w:rsidP="00435C7A">
      <w:pPr>
        <w:spacing w:after="0"/>
        <w:ind w:right="1229"/>
      </w:pPr>
      <w:r>
        <w:t>.data:00408D65                 db    0</w:t>
      </w:r>
    </w:p>
    <w:p w14:paraId="3D6CA94A" w14:textId="77777777" w:rsidR="00435C7A" w:rsidRDefault="00435C7A" w:rsidP="00435C7A">
      <w:pPr>
        <w:spacing w:after="0"/>
        <w:ind w:right="1229"/>
      </w:pPr>
      <w:r>
        <w:t>.data:00408D66                 db    0</w:t>
      </w:r>
    </w:p>
    <w:p w14:paraId="0CA74C22" w14:textId="77777777" w:rsidR="00435C7A" w:rsidRDefault="00435C7A" w:rsidP="00435C7A">
      <w:pPr>
        <w:spacing w:after="0"/>
        <w:ind w:right="1229"/>
      </w:pPr>
      <w:r>
        <w:t>.data:00408D67                 db    0</w:t>
      </w:r>
    </w:p>
    <w:p w14:paraId="09207C70" w14:textId="77777777" w:rsidR="00435C7A" w:rsidRDefault="00435C7A" w:rsidP="00435C7A">
      <w:pPr>
        <w:spacing w:after="0"/>
        <w:ind w:right="1229"/>
      </w:pPr>
      <w:r>
        <w:t>.data:00408D68                 db    0</w:t>
      </w:r>
    </w:p>
    <w:p w14:paraId="3E527E20" w14:textId="77777777" w:rsidR="00435C7A" w:rsidRDefault="00435C7A" w:rsidP="00435C7A">
      <w:pPr>
        <w:spacing w:after="0"/>
        <w:ind w:right="1229"/>
      </w:pPr>
      <w:r>
        <w:t>.data:00408D69                 db    0</w:t>
      </w:r>
    </w:p>
    <w:p w14:paraId="7DBD5642" w14:textId="77777777" w:rsidR="00435C7A" w:rsidRDefault="00435C7A" w:rsidP="00435C7A">
      <w:pPr>
        <w:spacing w:after="0"/>
        <w:ind w:right="1229"/>
      </w:pPr>
      <w:r>
        <w:t>.data:00408D6A                 db    0</w:t>
      </w:r>
    </w:p>
    <w:p w14:paraId="63A30A80" w14:textId="77777777" w:rsidR="00435C7A" w:rsidRDefault="00435C7A" w:rsidP="00435C7A">
      <w:pPr>
        <w:spacing w:after="0"/>
        <w:ind w:right="1229"/>
      </w:pPr>
      <w:r>
        <w:t>.data:00408D6B                 db    0</w:t>
      </w:r>
    </w:p>
    <w:p w14:paraId="00D6B954" w14:textId="77777777" w:rsidR="00435C7A" w:rsidRDefault="00435C7A" w:rsidP="00435C7A">
      <w:pPr>
        <w:spacing w:after="0"/>
        <w:ind w:right="1229"/>
      </w:pPr>
      <w:r>
        <w:t>.data:00408D6C                 db    0</w:t>
      </w:r>
    </w:p>
    <w:p w14:paraId="48908369" w14:textId="77777777" w:rsidR="00435C7A" w:rsidRDefault="00435C7A" w:rsidP="00435C7A">
      <w:pPr>
        <w:spacing w:after="0"/>
        <w:ind w:right="1229"/>
      </w:pPr>
      <w:r>
        <w:t>.data:00408D6D                 db    0</w:t>
      </w:r>
    </w:p>
    <w:p w14:paraId="6B0E4050" w14:textId="77777777" w:rsidR="00435C7A" w:rsidRDefault="00435C7A" w:rsidP="00435C7A">
      <w:pPr>
        <w:spacing w:after="0"/>
        <w:ind w:right="1229"/>
      </w:pPr>
      <w:r>
        <w:t>.data:00408D6E                 db    0</w:t>
      </w:r>
    </w:p>
    <w:p w14:paraId="1CC63B52" w14:textId="77777777" w:rsidR="00435C7A" w:rsidRDefault="00435C7A" w:rsidP="00435C7A">
      <w:pPr>
        <w:spacing w:after="0"/>
        <w:ind w:right="1229"/>
      </w:pPr>
      <w:r>
        <w:t>.data:00408D6F                 db    0</w:t>
      </w:r>
    </w:p>
    <w:p w14:paraId="7BDE6ECF" w14:textId="77777777" w:rsidR="00435C7A" w:rsidRDefault="00435C7A" w:rsidP="00435C7A">
      <w:pPr>
        <w:spacing w:after="0"/>
        <w:ind w:right="1229"/>
      </w:pPr>
      <w:r>
        <w:t>.data:00408D70                 db    0</w:t>
      </w:r>
    </w:p>
    <w:p w14:paraId="1F4DF9FB" w14:textId="77777777" w:rsidR="00435C7A" w:rsidRDefault="00435C7A" w:rsidP="00435C7A">
      <w:pPr>
        <w:spacing w:after="0"/>
        <w:ind w:right="1229"/>
      </w:pPr>
      <w:r>
        <w:t>.data:00408D71                 db    0</w:t>
      </w:r>
    </w:p>
    <w:p w14:paraId="0D7BD28D" w14:textId="77777777" w:rsidR="00435C7A" w:rsidRDefault="00435C7A" w:rsidP="00435C7A">
      <w:pPr>
        <w:spacing w:after="0"/>
        <w:ind w:right="1229"/>
      </w:pPr>
      <w:r>
        <w:t>.data:00408D72                 db    0</w:t>
      </w:r>
    </w:p>
    <w:p w14:paraId="62491FD2" w14:textId="77777777" w:rsidR="00435C7A" w:rsidRDefault="00435C7A" w:rsidP="00435C7A">
      <w:pPr>
        <w:spacing w:after="0"/>
        <w:ind w:right="1229"/>
      </w:pPr>
      <w:r>
        <w:t>.data:00408D73                 db    0</w:t>
      </w:r>
    </w:p>
    <w:p w14:paraId="2A56A8C3" w14:textId="77777777" w:rsidR="00435C7A" w:rsidRDefault="00435C7A" w:rsidP="00435C7A">
      <w:pPr>
        <w:spacing w:after="0"/>
        <w:ind w:right="1229"/>
      </w:pPr>
      <w:r>
        <w:t>.data:00408D74                 db    0</w:t>
      </w:r>
    </w:p>
    <w:p w14:paraId="599502C7" w14:textId="77777777" w:rsidR="00435C7A" w:rsidRDefault="00435C7A" w:rsidP="00435C7A">
      <w:pPr>
        <w:spacing w:after="0"/>
        <w:ind w:right="1229"/>
      </w:pPr>
      <w:r>
        <w:t>.data:00408D75                 db    0</w:t>
      </w:r>
    </w:p>
    <w:p w14:paraId="44986023" w14:textId="77777777" w:rsidR="00435C7A" w:rsidRDefault="00435C7A" w:rsidP="00435C7A">
      <w:pPr>
        <w:spacing w:after="0"/>
        <w:ind w:right="1229"/>
      </w:pPr>
      <w:r>
        <w:t>.data:00408D76                 db    0</w:t>
      </w:r>
    </w:p>
    <w:p w14:paraId="24AD025F" w14:textId="77777777" w:rsidR="00435C7A" w:rsidRDefault="00435C7A" w:rsidP="00435C7A">
      <w:pPr>
        <w:spacing w:after="0"/>
        <w:ind w:right="1229"/>
      </w:pPr>
      <w:r>
        <w:t>.data:00408D77                 db    0</w:t>
      </w:r>
    </w:p>
    <w:p w14:paraId="1C40C052" w14:textId="77777777" w:rsidR="00435C7A" w:rsidRDefault="00435C7A" w:rsidP="00435C7A">
      <w:pPr>
        <w:spacing w:after="0"/>
        <w:ind w:right="1229"/>
      </w:pPr>
      <w:r>
        <w:t>.data:00408D78                 db    0</w:t>
      </w:r>
    </w:p>
    <w:p w14:paraId="7B1EBA0A" w14:textId="77777777" w:rsidR="00435C7A" w:rsidRDefault="00435C7A" w:rsidP="00435C7A">
      <w:pPr>
        <w:spacing w:after="0"/>
        <w:ind w:right="1229"/>
      </w:pPr>
      <w:r>
        <w:t>.data:00408D79                 db    0</w:t>
      </w:r>
    </w:p>
    <w:p w14:paraId="64D410EF" w14:textId="77777777" w:rsidR="00435C7A" w:rsidRDefault="00435C7A" w:rsidP="00435C7A">
      <w:pPr>
        <w:spacing w:after="0"/>
        <w:ind w:right="1229"/>
      </w:pPr>
      <w:r>
        <w:t>.data:00408D7A                 db    0</w:t>
      </w:r>
    </w:p>
    <w:p w14:paraId="369A920B" w14:textId="77777777" w:rsidR="00435C7A" w:rsidRDefault="00435C7A" w:rsidP="00435C7A">
      <w:pPr>
        <w:spacing w:after="0"/>
        <w:ind w:right="1229"/>
      </w:pPr>
      <w:r>
        <w:t>.data:00408D7B                 db    0</w:t>
      </w:r>
    </w:p>
    <w:p w14:paraId="62E17514" w14:textId="77777777" w:rsidR="00435C7A" w:rsidRDefault="00435C7A" w:rsidP="00435C7A">
      <w:pPr>
        <w:spacing w:after="0"/>
        <w:ind w:right="1229"/>
      </w:pPr>
      <w:r>
        <w:t>.data:00408D7C                 db    0</w:t>
      </w:r>
    </w:p>
    <w:p w14:paraId="7E556C3C" w14:textId="77777777" w:rsidR="00435C7A" w:rsidRDefault="00435C7A" w:rsidP="00435C7A">
      <w:pPr>
        <w:spacing w:after="0"/>
        <w:ind w:right="1229"/>
      </w:pPr>
      <w:r>
        <w:t>.data:00408D7D                 db    0</w:t>
      </w:r>
    </w:p>
    <w:p w14:paraId="2E26302F" w14:textId="77777777" w:rsidR="00435C7A" w:rsidRDefault="00435C7A" w:rsidP="00435C7A">
      <w:pPr>
        <w:spacing w:after="0"/>
        <w:ind w:right="1229"/>
      </w:pPr>
      <w:r>
        <w:t>.data:00408D7E                 db    0</w:t>
      </w:r>
    </w:p>
    <w:p w14:paraId="0A13549E" w14:textId="77777777" w:rsidR="00435C7A" w:rsidRDefault="00435C7A" w:rsidP="00435C7A">
      <w:pPr>
        <w:spacing w:after="0"/>
        <w:ind w:right="1229"/>
      </w:pPr>
      <w:r>
        <w:t>.data:00408D7F                 db    0</w:t>
      </w:r>
    </w:p>
    <w:p w14:paraId="22A1E733" w14:textId="77777777" w:rsidR="00435C7A" w:rsidRDefault="00435C7A" w:rsidP="00435C7A">
      <w:pPr>
        <w:spacing w:after="0"/>
        <w:ind w:right="1229"/>
      </w:pPr>
      <w:r>
        <w:t>.data:00408D80                 db    0</w:t>
      </w:r>
    </w:p>
    <w:p w14:paraId="382F530A" w14:textId="77777777" w:rsidR="00435C7A" w:rsidRDefault="00435C7A" w:rsidP="00435C7A">
      <w:pPr>
        <w:spacing w:after="0"/>
        <w:ind w:right="1229"/>
      </w:pPr>
      <w:r>
        <w:t>.data:00408D81                 db    0</w:t>
      </w:r>
    </w:p>
    <w:p w14:paraId="0A91735D" w14:textId="77777777" w:rsidR="00435C7A" w:rsidRDefault="00435C7A" w:rsidP="00435C7A">
      <w:pPr>
        <w:spacing w:after="0"/>
        <w:ind w:right="1229"/>
      </w:pPr>
      <w:r>
        <w:t>.data:00408D82                 db    0</w:t>
      </w:r>
    </w:p>
    <w:p w14:paraId="09036A44" w14:textId="77777777" w:rsidR="00435C7A" w:rsidRDefault="00435C7A" w:rsidP="00435C7A">
      <w:pPr>
        <w:spacing w:after="0"/>
        <w:ind w:right="1229"/>
      </w:pPr>
      <w:r>
        <w:t>.data:00408D83                 db    0</w:t>
      </w:r>
    </w:p>
    <w:p w14:paraId="63105E03" w14:textId="77777777" w:rsidR="00435C7A" w:rsidRDefault="00435C7A" w:rsidP="00435C7A">
      <w:pPr>
        <w:spacing w:after="0"/>
        <w:ind w:right="1229"/>
      </w:pPr>
      <w:r>
        <w:t>.data:00408D84                 db    0</w:t>
      </w:r>
    </w:p>
    <w:p w14:paraId="05F3727C" w14:textId="77777777" w:rsidR="00435C7A" w:rsidRDefault="00435C7A" w:rsidP="00435C7A">
      <w:pPr>
        <w:spacing w:after="0"/>
        <w:ind w:right="1229"/>
      </w:pPr>
      <w:r>
        <w:t>.data:00408D85                 db    0</w:t>
      </w:r>
    </w:p>
    <w:p w14:paraId="677BA6E8" w14:textId="77777777" w:rsidR="00435C7A" w:rsidRDefault="00435C7A" w:rsidP="00435C7A">
      <w:pPr>
        <w:spacing w:after="0"/>
        <w:ind w:right="1229"/>
      </w:pPr>
      <w:r>
        <w:t>.data:00408D86                 db    0</w:t>
      </w:r>
    </w:p>
    <w:p w14:paraId="0DBF0467" w14:textId="77777777" w:rsidR="00435C7A" w:rsidRDefault="00435C7A" w:rsidP="00435C7A">
      <w:pPr>
        <w:spacing w:after="0"/>
        <w:ind w:right="1229"/>
      </w:pPr>
      <w:r>
        <w:t>.data:00408D87                 db    0</w:t>
      </w:r>
    </w:p>
    <w:p w14:paraId="74188907" w14:textId="77777777" w:rsidR="00435C7A" w:rsidRDefault="00435C7A" w:rsidP="00435C7A">
      <w:pPr>
        <w:spacing w:after="0"/>
        <w:ind w:right="1229"/>
      </w:pPr>
      <w:r>
        <w:t>.data:00408D88                 db    0</w:t>
      </w:r>
    </w:p>
    <w:p w14:paraId="6C4DD8C9" w14:textId="77777777" w:rsidR="00435C7A" w:rsidRDefault="00435C7A" w:rsidP="00435C7A">
      <w:pPr>
        <w:spacing w:after="0"/>
        <w:ind w:right="1229"/>
      </w:pPr>
      <w:r>
        <w:t>.data:00408D89                 db    0</w:t>
      </w:r>
    </w:p>
    <w:p w14:paraId="018291FB" w14:textId="77777777" w:rsidR="00435C7A" w:rsidRDefault="00435C7A" w:rsidP="00435C7A">
      <w:pPr>
        <w:spacing w:after="0"/>
        <w:ind w:right="1229"/>
      </w:pPr>
      <w:r>
        <w:lastRenderedPageBreak/>
        <w:t>.data:00408D8A                 db    0</w:t>
      </w:r>
    </w:p>
    <w:p w14:paraId="09270083" w14:textId="77777777" w:rsidR="00435C7A" w:rsidRDefault="00435C7A" w:rsidP="00435C7A">
      <w:pPr>
        <w:spacing w:after="0"/>
        <w:ind w:right="1229"/>
      </w:pPr>
      <w:r>
        <w:t>.data:00408D8B                 db    0</w:t>
      </w:r>
    </w:p>
    <w:p w14:paraId="384B4927" w14:textId="77777777" w:rsidR="00435C7A" w:rsidRDefault="00435C7A" w:rsidP="00435C7A">
      <w:pPr>
        <w:spacing w:after="0"/>
        <w:ind w:right="1229"/>
      </w:pPr>
      <w:r>
        <w:t>.data:00408D8C                 db    0</w:t>
      </w:r>
    </w:p>
    <w:p w14:paraId="3B423EEA" w14:textId="77777777" w:rsidR="00435C7A" w:rsidRDefault="00435C7A" w:rsidP="00435C7A">
      <w:pPr>
        <w:spacing w:after="0"/>
        <w:ind w:right="1229"/>
      </w:pPr>
      <w:r>
        <w:t>.data:00408D8D                 db    0</w:t>
      </w:r>
    </w:p>
    <w:p w14:paraId="77745BCA" w14:textId="77777777" w:rsidR="00435C7A" w:rsidRDefault="00435C7A" w:rsidP="00435C7A">
      <w:pPr>
        <w:spacing w:after="0"/>
        <w:ind w:right="1229"/>
      </w:pPr>
      <w:r>
        <w:t>.data:00408D8E                 db    0</w:t>
      </w:r>
    </w:p>
    <w:p w14:paraId="45F24AD8" w14:textId="77777777" w:rsidR="00435C7A" w:rsidRDefault="00435C7A" w:rsidP="00435C7A">
      <w:pPr>
        <w:spacing w:after="0"/>
        <w:ind w:right="1229"/>
      </w:pPr>
      <w:r>
        <w:t>.data:00408D8F                 db    0</w:t>
      </w:r>
    </w:p>
    <w:p w14:paraId="7B2E210C" w14:textId="77777777" w:rsidR="00435C7A" w:rsidRDefault="00435C7A" w:rsidP="00435C7A">
      <w:pPr>
        <w:spacing w:after="0"/>
        <w:ind w:right="1229"/>
      </w:pPr>
      <w:r>
        <w:t>.data:00408D90                 db    0</w:t>
      </w:r>
    </w:p>
    <w:p w14:paraId="33B6CEBC" w14:textId="77777777" w:rsidR="00435C7A" w:rsidRDefault="00435C7A" w:rsidP="00435C7A">
      <w:pPr>
        <w:spacing w:after="0"/>
        <w:ind w:right="1229"/>
      </w:pPr>
      <w:r>
        <w:t>.data:00408D91                 db    0</w:t>
      </w:r>
    </w:p>
    <w:p w14:paraId="0725C211" w14:textId="77777777" w:rsidR="00435C7A" w:rsidRDefault="00435C7A" w:rsidP="00435C7A">
      <w:pPr>
        <w:spacing w:after="0"/>
        <w:ind w:right="1229"/>
      </w:pPr>
      <w:r>
        <w:t>.data:00408D92                 db    0</w:t>
      </w:r>
    </w:p>
    <w:p w14:paraId="4E92A964" w14:textId="77777777" w:rsidR="00435C7A" w:rsidRDefault="00435C7A" w:rsidP="00435C7A">
      <w:pPr>
        <w:spacing w:after="0"/>
        <w:ind w:right="1229"/>
      </w:pPr>
      <w:r>
        <w:t>.data:00408D93                 db    0</w:t>
      </w:r>
    </w:p>
    <w:p w14:paraId="6B794967" w14:textId="77777777" w:rsidR="00435C7A" w:rsidRDefault="00435C7A" w:rsidP="00435C7A">
      <w:pPr>
        <w:spacing w:after="0"/>
        <w:ind w:right="1229"/>
      </w:pPr>
      <w:r>
        <w:t>.data:00408D94                 db    0</w:t>
      </w:r>
    </w:p>
    <w:p w14:paraId="2701D9B9" w14:textId="77777777" w:rsidR="00435C7A" w:rsidRDefault="00435C7A" w:rsidP="00435C7A">
      <w:pPr>
        <w:spacing w:after="0"/>
        <w:ind w:right="1229"/>
      </w:pPr>
      <w:r>
        <w:t>.data:00408D95                 db    0</w:t>
      </w:r>
    </w:p>
    <w:p w14:paraId="0D0A57DD" w14:textId="77777777" w:rsidR="00435C7A" w:rsidRDefault="00435C7A" w:rsidP="00435C7A">
      <w:pPr>
        <w:spacing w:after="0"/>
        <w:ind w:right="1229"/>
      </w:pPr>
      <w:r>
        <w:t>.data:00408D96                 db    0</w:t>
      </w:r>
    </w:p>
    <w:p w14:paraId="60D981F7" w14:textId="77777777" w:rsidR="00435C7A" w:rsidRDefault="00435C7A" w:rsidP="00435C7A">
      <w:pPr>
        <w:spacing w:after="0"/>
        <w:ind w:right="1229"/>
      </w:pPr>
      <w:r>
        <w:t>.data:00408D97                 db    0</w:t>
      </w:r>
    </w:p>
    <w:p w14:paraId="135BC1EA" w14:textId="77777777" w:rsidR="00435C7A" w:rsidRDefault="00435C7A" w:rsidP="00435C7A">
      <w:pPr>
        <w:spacing w:after="0"/>
        <w:ind w:right="1229"/>
      </w:pPr>
      <w:r>
        <w:t>.data:00408D98                 db    0</w:t>
      </w:r>
    </w:p>
    <w:p w14:paraId="422AF80A" w14:textId="77777777" w:rsidR="00435C7A" w:rsidRDefault="00435C7A" w:rsidP="00435C7A">
      <w:pPr>
        <w:spacing w:after="0"/>
        <w:ind w:right="1229"/>
      </w:pPr>
      <w:r>
        <w:t>.data:00408D99                 db    0</w:t>
      </w:r>
    </w:p>
    <w:p w14:paraId="057A5CCC" w14:textId="77777777" w:rsidR="00435C7A" w:rsidRDefault="00435C7A" w:rsidP="00435C7A">
      <w:pPr>
        <w:spacing w:after="0"/>
        <w:ind w:right="1229"/>
      </w:pPr>
      <w:r>
        <w:t>.data:00408D9A                 db    0</w:t>
      </w:r>
    </w:p>
    <w:p w14:paraId="4246A453" w14:textId="77777777" w:rsidR="00435C7A" w:rsidRDefault="00435C7A" w:rsidP="00435C7A">
      <w:pPr>
        <w:spacing w:after="0"/>
        <w:ind w:right="1229"/>
      </w:pPr>
      <w:r>
        <w:t>.data:00408D9B                 db    0</w:t>
      </w:r>
    </w:p>
    <w:p w14:paraId="2B1AD00E" w14:textId="77777777" w:rsidR="00435C7A" w:rsidRDefault="00435C7A" w:rsidP="00435C7A">
      <w:pPr>
        <w:spacing w:after="0"/>
        <w:ind w:right="1229"/>
      </w:pPr>
      <w:r>
        <w:t>.data:00408D9C                 db    0</w:t>
      </w:r>
    </w:p>
    <w:p w14:paraId="3EAC8300" w14:textId="77777777" w:rsidR="00435C7A" w:rsidRDefault="00435C7A" w:rsidP="00435C7A">
      <w:pPr>
        <w:spacing w:after="0"/>
        <w:ind w:right="1229"/>
      </w:pPr>
      <w:r>
        <w:t>.data:00408D9D                 db    0</w:t>
      </w:r>
    </w:p>
    <w:p w14:paraId="7B2A6FA3" w14:textId="77777777" w:rsidR="00435C7A" w:rsidRDefault="00435C7A" w:rsidP="00435C7A">
      <w:pPr>
        <w:spacing w:after="0"/>
        <w:ind w:right="1229"/>
      </w:pPr>
      <w:r>
        <w:t>.data:00408D9E                 db    0</w:t>
      </w:r>
    </w:p>
    <w:p w14:paraId="2609BBD9" w14:textId="77777777" w:rsidR="00435C7A" w:rsidRDefault="00435C7A" w:rsidP="00435C7A">
      <w:pPr>
        <w:spacing w:after="0"/>
        <w:ind w:right="1229"/>
      </w:pPr>
      <w:r>
        <w:t>.data:00408D9F                 db    0</w:t>
      </w:r>
    </w:p>
    <w:p w14:paraId="5E784295" w14:textId="77777777" w:rsidR="00435C7A" w:rsidRDefault="00435C7A" w:rsidP="00435C7A">
      <w:pPr>
        <w:spacing w:after="0"/>
        <w:ind w:right="1229"/>
      </w:pPr>
      <w:r>
        <w:t>.data:00408DA0                 db    0</w:t>
      </w:r>
    </w:p>
    <w:p w14:paraId="469F244C" w14:textId="77777777" w:rsidR="00435C7A" w:rsidRDefault="00435C7A" w:rsidP="00435C7A">
      <w:pPr>
        <w:spacing w:after="0"/>
        <w:ind w:right="1229"/>
      </w:pPr>
      <w:r>
        <w:t>.data:00408DA1                 db    0</w:t>
      </w:r>
    </w:p>
    <w:p w14:paraId="62404D1A" w14:textId="77777777" w:rsidR="00435C7A" w:rsidRDefault="00435C7A" w:rsidP="00435C7A">
      <w:pPr>
        <w:spacing w:after="0"/>
        <w:ind w:right="1229"/>
      </w:pPr>
      <w:r>
        <w:t>.data:00408DA2                 db    0</w:t>
      </w:r>
    </w:p>
    <w:p w14:paraId="57DAC1F3" w14:textId="77777777" w:rsidR="00435C7A" w:rsidRDefault="00435C7A" w:rsidP="00435C7A">
      <w:pPr>
        <w:spacing w:after="0"/>
        <w:ind w:right="1229"/>
      </w:pPr>
      <w:r>
        <w:t>.data:00408DA3                 db    0</w:t>
      </w:r>
    </w:p>
    <w:p w14:paraId="7E4F6981" w14:textId="77777777" w:rsidR="00435C7A" w:rsidRDefault="00435C7A" w:rsidP="00435C7A">
      <w:pPr>
        <w:spacing w:after="0"/>
        <w:ind w:right="1229"/>
      </w:pPr>
      <w:r>
        <w:t>.data:00408DA4                 db    0</w:t>
      </w:r>
    </w:p>
    <w:p w14:paraId="478F7F16" w14:textId="77777777" w:rsidR="00435C7A" w:rsidRDefault="00435C7A" w:rsidP="00435C7A">
      <w:pPr>
        <w:spacing w:after="0"/>
        <w:ind w:right="1229"/>
      </w:pPr>
      <w:r>
        <w:t>.data:00408DA5                 db    0</w:t>
      </w:r>
    </w:p>
    <w:p w14:paraId="670B4755" w14:textId="77777777" w:rsidR="00435C7A" w:rsidRDefault="00435C7A" w:rsidP="00435C7A">
      <w:pPr>
        <w:spacing w:after="0"/>
        <w:ind w:right="1229"/>
      </w:pPr>
      <w:r>
        <w:t>.data:00408DA6                 db    0</w:t>
      </w:r>
    </w:p>
    <w:p w14:paraId="36BC67A3" w14:textId="77777777" w:rsidR="00435C7A" w:rsidRDefault="00435C7A" w:rsidP="00435C7A">
      <w:pPr>
        <w:spacing w:after="0"/>
        <w:ind w:right="1229"/>
      </w:pPr>
      <w:r>
        <w:t>.data:00408DA7                 db    0</w:t>
      </w:r>
    </w:p>
    <w:p w14:paraId="74E0B74C" w14:textId="77777777" w:rsidR="00435C7A" w:rsidRDefault="00435C7A" w:rsidP="00435C7A">
      <w:pPr>
        <w:spacing w:after="0"/>
        <w:ind w:right="1229"/>
      </w:pPr>
      <w:r>
        <w:t>.data:00408DA8                 db    0</w:t>
      </w:r>
    </w:p>
    <w:p w14:paraId="6BE4CBB4" w14:textId="77777777" w:rsidR="00435C7A" w:rsidRDefault="00435C7A" w:rsidP="00435C7A">
      <w:pPr>
        <w:spacing w:after="0"/>
        <w:ind w:right="1229"/>
      </w:pPr>
      <w:r>
        <w:t>.data:00408DA9                 db    0</w:t>
      </w:r>
    </w:p>
    <w:p w14:paraId="4367A436" w14:textId="77777777" w:rsidR="00435C7A" w:rsidRDefault="00435C7A" w:rsidP="00435C7A">
      <w:pPr>
        <w:spacing w:after="0"/>
        <w:ind w:right="1229"/>
      </w:pPr>
      <w:r>
        <w:t>.data:00408DAA                 db    0</w:t>
      </w:r>
    </w:p>
    <w:p w14:paraId="7A139424" w14:textId="77777777" w:rsidR="00435C7A" w:rsidRDefault="00435C7A" w:rsidP="00435C7A">
      <w:pPr>
        <w:spacing w:after="0"/>
        <w:ind w:right="1229"/>
      </w:pPr>
      <w:r>
        <w:t>.data:00408DAB                 db    0</w:t>
      </w:r>
    </w:p>
    <w:p w14:paraId="5C2711D4" w14:textId="77777777" w:rsidR="00435C7A" w:rsidRDefault="00435C7A" w:rsidP="00435C7A">
      <w:pPr>
        <w:spacing w:after="0"/>
        <w:ind w:right="1229"/>
      </w:pPr>
      <w:r>
        <w:t>.data:00408DAC                 db    0</w:t>
      </w:r>
    </w:p>
    <w:p w14:paraId="61E3C975" w14:textId="77777777" w:rsidR="00435C7A" w:rsidRDefault="00435C7A" w:rsidP="00435C7A">
      <w:pPr>
        <w:spacing w:after="0"/>
        <w:ind w:right="1229"/>
      </w:pPr>
      <w:r>
        <w:t>.data:00408DAD                 db    0</w:t>
      </w:r>
    </w:p>
    <w:p w14:paraId="7AB4665E" w14:textId="77777777" w:rsidR="00435C7A" w:rsidRDefault="00435C7A" w:rsidP="00435C7A">
      <w:pPr>
        <w:spacing w:after="0"/>
        <w:ind w:right="1229"/>
      </w:pPr>
      <w:r>
        <w:t>.data:00408DAE                 db    0</w:t>
      </w:r>
    </w:p>
    <w:p w14:paraId="75C80E52" w14:textId="77777777" w:rsidR="00435C7A" w:rsidRDefault="00435C7A" w:rsidP="00435C7A">
      <w:pPr>
        <w:spacing w:after="0"/>
        <w:ind w:right="1229"/>
      </w:pPr>
      <w:r>
        <w:t>.data:00408DAF                 db    0</w:t>
      </w:r>
    </w:p>
    <w:p w14:paraId="16DA4877" w14:textId="77777777" w:rsidR="00435C7A" w:rsidRDefault="00435C7A" w:rsidP="00435C7A">
      <w:pPr>
        <w:spacing w:after="0"/>
        <w:ind w:right="1229"/>
      </w:pPr>
      <w:r>
        <w:t>.data:00408DB0                 db    0</w:t>
      </w:r>
    </w:p>
    <w:p w14:paraId="4F1ACDA1" w14:textId="77777777" w:rsidR="00435C7A" w:rsidRDefault="00435C7A" w:rsidP="00435C7A">
      <w:pPr>
        <w:spacing w:after="0"/>
        <w:ind w:right="1229"/>
      </w:pPr>
      <w:r>
        <w:t>.data:00408DB1                 db    0</w:t>
      </w:r>
    </w:p>
    <w:p w14:paraId="524F6F81" w14:textId="77777777" w:rsidR="00435C7A" w:rsidRDefault="00435C7A" w:rsidP="00435C7A">
      <w:pPr>
        <w:spacing w:after="0"/>
        <w:ind w:right="1229"/>
      </w:pPr>
      <w:r>
        <w:t>.data:00408DB2                 db    0</w:t>
      </w:r>
    </w:p>
    <w:p w14:paraId="4C7595C8" w14:textId="77777777" w:rsidR="00435C7A" w:rsidRDefault="00435C7A" w:rsidP="00435C7A">
      <w:pPr>
        <w:spacing w:after="0"/>
        <w:ind w:right="1229"/>
      </w:pPr>
      <w:r>
        <w:t>.data:00408DB3                 db    0</w:t>
      </w:r>
    </w:p>
    <w:p w14:paraId="56000567" w14:textId="77777777" w:rsidR="00435C7A" w:rsidRDefault="00435C7A" w:rsidP="00435C7A">
      <w:pPr>
        <w:spacing w:after="0"/>
        <w:ind w:right="1229"/>
      </w:pPr>
      <w:r>
        <w:t>.data:00408DB4                 db    0</w:t>
      </w:r>
    </w:p>
    <w:p w14:paraId="59DC21E6" w14:textId="77777777" w:rsidR="00435C7A" w:rsidRDefault="00435C7A" w:rsidP="00435C7A">
      <w:pPr>
        <w:spacing w:after="0"/>
        <w:ind w:right="1229"/>
      </w:pPr>
      <w:r>
        <w:t>.data:00408DB5                 db    0</w:t>
      </w:r>
    </w:p>
    <w:p w14:paraId="6D0D5A74" w14:textId="77777777" w:rsidR="00435C7A" w:rsidRDefault="00435C7A" w:rsidP="00435C7A">
      <w:pPr>
        <w:spacing w:after="0"/>
        <w:ind w:right="1229"/>
      </w:pPr>
      <w:r>
        <w:lastRenderedPageBreak/>
        <w:t>.data:00408DB6                 db    0</w:t>
      </w:r>
    </w:p>
    <w:p w14:paraId="3454158B" w14:textId="77777777" w:rsidR="00435C7A" w:rsidRDefault="00435C7A" w:rsidP="00435C7A">
      <w:pPr>
        <w:spacing w:after="0"/>
        <w:ind w:right="1229"/>
      </w:pPr>
      <w:r>
        <w:t>.data:00408DB7                 db    0</w:t>
      </w:r>
    </w:p>
    <w:p w14:paraId="18CB43A6" w14:textId="77777777" w:rsidR="00435C7A" w:rsidRDefault="00435C7A" w:rsidP="00435C7A">
      <w:pPr>
        <w:spacing w:after="0"/>
        <w:ind w:right="1229"/>
      </w:pPr>
      <w:r>
        <w:t>.data:00408DB8                 db    0</w:t>
      </w:r>
    </w:p>
    <w:p w14:paraId="48EEFC17" w14:textId="77777777" w:rsidR="00435C7A" w:rsidRDefault="00435C7A" w:rsidP="00435C7A">
      <w:pPr>
        <w:spacing w:after="0"/>
        <w:ind w:right="1229"/>
      </w:pPr>
      <w:r>
        <w:t>.data:00408DB9                 db    0</w:t>
      </w:r>
    </w:p>
    <w:p w14:paraId="1349CE75" w14:textId="77777777" w:rsidR="00435C7A" w:rsidRDefault="00435C7A" w:rsidP="00435C7A">
      <w:pPr>
        <w:spacing w:after="0"/>
        <w:ind w:right="1229"/>
      </w:pPr>
      <w:r>
        <w:t>.data:00408DBA                 db    0</w:t>
      </w:r>
    </w:p>
    <w:p w14:paraId="118218A7" w14:textId="77777777" w:rsidR="00435C7A" w:rsidRDefault="00435C7A" w:rsidP="00435C7A">
      <w:pPr>
        <w:spacing w:after="0"/>
        <w:ind w:right="1229"/>
      </w:pPr>
      <w:r>
        <w:t>.data:00408DBB                 db    0</w:t>
      </w:r>
    </w:p>
    <w:p w14:paraId="46F87058" w14:textId="77777777" w:rsidR="00435C7A" w:rsidRDefault="00435C7A" w:rsidP="00435C7A">
      <w:pPr>
        <w:spacing w:after="0"/>
        <w:ind w:right="1229"/>
      </w:pPr>
      <w:r>
        <w:t>.data:00408DBC                 db    0</w:t>
      </w:r>
    </w:p>
    <w:p w14:paraId="43FACA38" w14:textId="77777777" w:rsidR="00435C7A" w:rsidRDefault="00435C7A" w:rsidP="00435C7A">
      <w:pPr>
        <w:spacing w:after="0"/>
        <w:ind w:right="1229"/>
      </w:pPr>
      <w:r>
        <w:t>.data:00408DBD                 db    0</w:t>
      </w:r>
    </w:p>
    <w:p w14:paraId="072C8F8D" w14:textId="77777777" w:rsidR="00435C7A" w:rsidRDefault="00435C7A" w:rsidP="00435C7A">
      <w:pPr>
        <w:spacing w:after="0"/>
        <w:ind w:right="1229"/>
      </w:pPr>
      <w:r>
        <w:t>.data:00408DBE                 db    0</w:t>
      </w:r>
    </w:p>
    <w:p w14:paraId="538BD975" w14:textId="77777777" w:rsidR="00435C7A" w:rsidRDefault="00435C7A" w:rsidP="00435C7A">
      <w:pPr>
        <w:spacing w:after="0"/>
        <w:ind w:right="1229"/>
      </w:pPr>
      <w:r>
        <w:t>.data:00408DBF                 db    0</w:t>
      </w:r>
    </w:p>
    <w:p w14:paraId="3722310D" w14:textId="77777777" w:rsidR="00435C7A" w:rsidRDefault="00435C7A" w:rsidP="00435C7A">
      <w:pPr>
        <w:spacing w:after="0"/>
        <w:ind w:right="1229"/>
      </w:pPr>
      <w:r>
        <w:t>.data:00408DC0                 db    0</w:t>
      </w:r>
    </w:p>
    <w:p w14:paraId="35C08781" w14:textId="77777777" w:rsidR="00435C7A" w:rsidRDefault="00435C7A" w:rsidP="00435C7A">
      <w:pPr>
        <w:spacing w:after="0"/>
        <w:ind w:right="1229"/>
      </w:pPr>
      <w:r>
        <w:t>.data:00408DC1                 db    0</w:t>
      </w:r>
    </w:p>
    <w:p w14:paraId="361B3A27" w14:textId="77777777" w:rsidR="00435C7A" w:rsidRDefault="00435C7A" w:rsidP="00435C7A">
      <w:pPr>
        <w:spacing w:after="0"/>
        <w:ind w:right="1229"/>
      </w:pPr>
      <w:r>
        <w:t>.data:00408DC2                 db    0</w:t>
      </w:r>
    </w:p>
    <w:p w14:paraId="4D92BF49" w14:textId="77777777" w:rsidR="00435C7A" w:rsidRDefault="00435C7A" w:rsidP="00435C7A">
      <w:pPr>
        <w:spacing w:after="0"/>
        <w:ind w:right="1229"/>
      </w:pPr>
      <w:r>
        <w:t>.data:00408DC3                 db    0</w:t>
      </w:r>
    </w:p>
    <w:p w14:paraId="11C13A8D" w14:textId="77777777" w:rsidR="00435C7A" w:rsidRDefault="00435C7A" w:rsidP="00435C7A">
      <w:pPr>
        <w:spacing w:after="0"/>
        <w:ind w:right="1229"/>
      </w:pPr>
      <w:r>
        <w:t>.data:00408DC4                 db    0</w:t>
      </w:r>
    </w:p>
    <w:p w14:paraId="3CEFDD55" w14:textId="77777777" w:rsidR="00435C7A" w:rsidRDefault="00435C7A" w:rsidP="00435C7A">
      <w:pPr>
        <w:spacing w:after="0"/>
        <w:ind w:right="1229"/>
      </w:pPr>
      <w:r>
        <w:t>.data:00408DC5                 db    0</w:t>
      </w:r>
    </w:p>
    <w:p w14:paraId="590AE2DD" w14:textId="77777777" w:rsidR="00435C7A" w:rsidRDefault="00435C7A" w:rsidP="00435C7A">
      <w:pPr>
        <w:spacing w:after="0"/>
        <w:ind w:right="1229"/>
      </w:pPr>
      <w:r>
        <w:t>.data:00408DC6                 db    0</w:t>
      </w:r>
    </w:p>
    <w:p w14:paraId="11AE2216" w14:textId="77777777" w:rsidR="00435C7A" w:rsidRDefault="00435C7A" w:rsidP="00435C7A">
      <w:pPr>
        <w:spacing w:after="0"/>
        <w:ind w:right="1229"/>
      </w:pPr>
      <w:r>
        <w:t>.data:00408DC7                 db    0</w:t>
      </w:r>
    </w:p>
    <w:p w14:paraId="605E6BC0" w14:textId="77777777" w:rsidR="00435C7A" w:rsidRDefault="00435C7A" w:rsidP="00435C7A">
      <w:pPr>
        <w:spacing w:after="0"/>
        <w:ind w:right="1229"/>
      </w:pPr>
      <w:r>
        <w:t>.data:00408DC8                 db    0</w:t>
      </w:r>
    </w:p>
    <w:p w14:paraId="215882B6" w14:textId="77777777" w:rsidR="00435C7A" w:rsidRDefault="00435C7A" w:rsidP="00435C7A">
      <w:pPr>
        <w:spacing w:after="0"/>
        <w:ind w:right="1229"/>
      </w:pPr>
      <w:r>
        <w:t>.data:00408DC9                 db    0</w:t>
      </w:r>
    </w:p>
    <w:p w14:paraId="5B9B516A" w14:textId="77777777" w:rsidR="00435C7A" w:rsidRDefault="00435C7A" w:rsidP="00435C7A">
      <w:pPr>
        <w:spacing w:after="0"/>
        <w:ind w:right="1229"/>
      </w:pPr>
      <w:r>
        <w:t>.data:00408DCA                 db    0</w:t>
      </w:r>
    </w:p>
    <w:p w14:paraId="708F2C6B" w14:textId="77777777" w:rsidR="00435C7A" w:rsidRDefault="00435C7A" w:rsidP="00435C7A">
      <w:pPr>
        <w:spacing w:after="0"/>
        <w:ind w:right="1229"/>
      </w:pPr>
      <w:r>
        <w:t>.data:00408DCB                 db    0</w:t>
      </w:r>
    </w:p>
    <w:p w14:paraId="3FA7E7B4" w14:textId="77777777" w:rsidR="00435C7A" w:rsidRDefault="00435C7A" w:rsidP="00435C7A">
      <w:pPr>
        <w:spacing w:after="0"/>
        <w:ind w:right="1229"/>
      </w:pPr>
      <w:r>
        <w:t>.data:00408DCC                 db    0</w:t>
      </w:r>
    </w:p>
    <w:p w14:paraId="2770AE59" w14:textId="77777777" w:rsidR="00435C7A" w:rsidRDefault="00435C7A" w:rsidP="00435C7A">
      <w:pPr>
        <w:spacing w:after="0"/>
        <w:ind w:right="1229"/>
      </w:pPr>
      <w:r>
        <w:t>.data:00408DCD                 db    0</w:t>
      </w:r>
    </w:p>
    <w:p w14:paraId="28DD4A86" w14:textId="77777777" w:rsidR="00435C7A" w:rsidRDefault="00435C7A" w:rsidP="00435C7A">
      <w:pPr>
        <w:spacing w:after="0"/>
        <w:ind w:right="1229"/>
      </w:pPr>
      <w:r>
        <w:t>.data:00408DCE                 db    0</w:t>
      </w:r>
    </w:p>
    <w:p w14:paraId="4C80C761" w14:textId="77777777" w:rsidR="00435C7A" w:rsidRDefault="00435C7A" w:rsidP="00435C7A">
      <w:pPr>
        <w:spacing w:after="0"/>
        <w:ind w:right="1229"/>
      </w:pPr>
      <w:r>
        <w:t>.data:00408DCF                 db    0</w:t>
      </w:r>
    </w:p>
    <w:p w14:paraId="036D9FC5" w14:textId="77777777" w:rsidR="00435C7A" w:rsidRDefault="00435C7A" w:rsidP="00435C7A">
      <w:pPr>
        <w:spacing w:after="0"/>
        <w:ind w:right="1229"/>
      </w:pPr>
      <w:r>
        <w:t>.data:00408DD0                 db    0</w:t>
      </w:r>
    </w:p>
    <w:p w14:paraId="1F96FFA4" w14:textId="77777777" w:rsidR="00435C7A" w:rsidRDefault="00435C7A" w:rsidP="00435C7A">
      <w:pPr>
        <w:spacing w:after="0"/>
        <w:ind w:right="1229"/>
      </w:pPr>
      <w:r>
        <w:t>.data:00408DD1                 db    0</w:t>
      </w:r>
    </w:p>
    <w:p w14:paraId="7ED9FD75" w14:textId="77777777" w:rsidR="00435C7A" w:rsidRDefault="00435C7A" w:rsidP="00435C7A">
      <w:pPr>
        <w:spacing w:after="0"/>
        <w:ind w:right="1229"/>
      </w:pPr>
      <w:r>
        <w:t>.data:00408DD2                 db    0</w:t>
      </w:r>
    </w:p>
    <w:p w14:paraId="0BDD6B44" w14:textId="77777777" w:rsidR="00435C7A" w:rsidRDefault="00435C7A" w:rsidP="00435C7A">
      <w:pPr>
        <w:spacing w:after="0"/>
        <w:ind w:right="1229"/>
      </w:pPr>
      <w:r>
        <w:t>.data:00408DD3                 db    0</w:t>
      </w:r>
    </w:p>
    <w:p w14:paraId="4868C99F" w14:textId="77777777" w:rsidR="00435C7A" w:rsidRDefault="00435C7A" w:rsidP="00435C7A">
      <w:pPr>
        <w:spacing w:after="0"/>
        <w:ind w:right="1229"/>
      </w:pPr>
      <w:r>
        <w:t>.data:00408DD4                 db    0</w:t>
      </w:r>
    </w:p>
    <w:p w14:paraId="770BC242" w14:textId="77777777" w:rsidR="00435C7A" w:rsidRDefault="00435C7A" w:rsidP="00435C7A">
      <w:pPr>
        <w:spacing w:after="0"/>
        <w:ind w:right="1229"/>
      </w:pPr>
      <w:r>
        <w:t>.data:00408DD5                 db    0</w:t>
      </w:r>
    </w:p>
    <w:p w14:paraId="19285497" w14:textId="77777777" w:rsidR="00435C7A" w:rsidRDefault="00435C7A" w:rsidP="00435C7A">
      <w:pPr>
        <w:spacing w:after="0"/>
        <w:ind w:right="1229"/>
      </w:pPr>
      <w:r>
        <w:t>.data:00408DD6                 db    0</w:t>
      </w:r>
    </w:p>
    <w:p w14:paraId="3B41ED03" w14:textId="77777777" w:rsidR="00435C7A" w:rsidRDefault="00435C7A" w:rsidP="00435C7A">
      <w:pPr>
        <w:spacing w:after="0"/>
        <w:ind w:right="1229"/>
      </w:pPr>
      <w:r>
        <w:t>.data:00408DD7                 db    0</w:t>
      </w:r>
    </w:p>
    <w:p w14:paraId="6B2E62DB" w14:textId="77777777" w:rsidR="00435C7A" w:rsidRDefault="00435C7A" w:rsidP="00435C7A">
      <w:pPr>
        <w:spacing w:after="0"/>
        <w:ind w:right="1229"/>
      </w:pPr>
      <w:r>
        <w:t>.data:00408DD8                 db    0</w:t>
      </w:r>
    </w:p>
    <w:p w14:paraId="6D93526F" w14:textId="77777777" w:rsidR="00435C7A" w:rsidRDefault="00435C7A" w:rsidP="00435C7A">
      <w:pPr>
        <w:spacing w:after="0"/>
        <w:ind w:right="1229"/>
      </w:pPr>
      <w:r>
        <w:t>.data:00408DD9                 db    0</w:t>
      </w:r>
    </w:p>
    <w:p w14:paraId="47CE554C" w14:textId="77777777" w:rsidR="00435C7A" w:rsidRDefault="00435C7A" w:rsidP="00435C7A">
      <w:pPr>
        <w:spacing w:after="0"/>
        <w:ind w:right="1229"/>
      </w:pPr>
      <w:r>
        <w:t>.data:00408DDA                 db    0</w:t>
      </w:r>
    </w:p>
    <w:p w14:paraId="51AB30E1" w14:textId="77777777" w:rsidR="00435C7A" w:rsidRDefault="00435C7A" w:rsidP="00435C7A">
      <w:pPr>
        <w:spacing w:after="0"/>
        <w:ind w:right="1229"/>
      </w:pPr>
      <w:r>
        <w:t>.data:00408DDB                 db    0</w:t>
      </w:r>
    </w:p>
    <w:p w14:paraId="2F7F13A3" w14:textId="77777777" w:rsidR="00435C7A" w:rsidRDefault="00435C7A" w:rsidP="00435C7A">
      <w:pPr>
        <w:spacing w:after="0"/>
        <w:ind w:right="1229"/>
      </w:pPr>
      <w:r>
        <w:t>.data:00408DDC                 db    0</w:t>
      </w:r>
    </w:p>
    <w:p w14:paraId="39211D45" w14:textId="77777777" w:rsidR="00435C7A" w:rsidRDefault="00435C7A" w:rsidP="00435C7A">
      <w:pPr>
        <w:spacing w:after="0"/>
        <w:ind w:right="1229"/>
      </w:pPr>
      <w:r>
        <w:t>.data:00408DDD                 db    0</w:t>
      </w:r>
    </w:p>
    <w:p w14:paraId="466CBDBA" w14:textId="77777777" w:rsidR="00435C7A" w:rsidRDefault="00435C7A" w:rsidP="00435C7A">
      <w:pPr>
        <w:spacing w:after="0"/>
        <w:ind w:right="1229"/>
      </w:pPr>
      <w:r>
        <w:t>.data:00408DDE                 db    0</w:t>
      </w:r>
    </w:p>
    <w:p w14:paraId="54B7645B" w14:textId="77777777" w:rsidR="00435C7A" w:rsidRDefault="00435C7A" w:rsidP="00435C7A">
      <w:pPr>
        <w:spacing w:after="0"/>
        <w:ind w:right="1229"/>
      </w:pPr>
      <w:r>
        <w:t>.data:00408DDF                 db    0</w:t>
      </w:r>
    </w:p>
    <w:p w14:paraId="1A91E475" w14:textId="77777777" w:rsidR="00435C7A" w:rsidRDefault="00435C7A" w:rsidP="00435C7A">
      <w:pPr>
        <w:spacing w:after="0"/>
        <w:ind w:right="1229"/>
      </w:pPr>
      <w:r>
        <w:t>.data:00408DE0                 db    0</w:t>
      </w:r>
    </w:p>
    <w:p w14:paraId="69F61778" w14:textId="77777777" w:rsidR="00435C7A" w:rsidRDefault="00435C7A" w:rsidP="00435C7A">
      <w:pPr>
        <w:spacing w:after="0"/>
        <w:ind w:right="1229"/>
      </w:pPr>
      <w:r>
        <w:t>.data:00408DE1                 db    0</w:t>
      </w:r>
    </w:p>
    <w:p w14:paraId="20EF54ED" w14:textId="77777777" w:rsidR="00435C7A" w:rsidRDefault="00435C7A" w:rsidP="00435C7A">
      <w:pPr>
        <w:spacing w:after="0"/>
        <w:ind w:right="1229"/>
      </w:pPr>
      <w:r>
        <w:lastRenderedPageBreak/>
        <w:t>.data:00408DE2                 db    0</w:t>
      </w:r>
    </w:p>
    <w:p w14:paraId="1899C504" w14:textId="77777777" w:rsidR="00435C7A" w:rsidRDefault="00435C7A" w:rsidP="00435C7A">
      <w:pPr>
        <w:spacing w:after="0"/>
        <w:ind w:right="1229"/>
      </w:pPr>
      <w:r>
        <w:t>.data:00408DE3                 db    0</w:t>
      </w:r>
    </w:p>
    <w:p w14:paraId="5E27F7C7" w14:textId="77777777" w:rsidR="00435C7A" w:rsidRDefault="00435C7A" w:rsidP="00435C7A">
      <w:pPr>
        <w:spacing w:after="0"/>
        <w:ind w:right="1229"/>
      </w:pPr>
      <w:r>
        <w:t>.data:00408DE4                 db    0</w:t>
      </w:r>
    </w:p>
    <w:p w14:paraId="3E597884" w14:textId="77777777" w:rsidR="00435C7A" w:rsidRDefault="00435C7A" w:rsidP="00435C7A">
      <w:pPr>
        <w:spacing w:after="0"/>
        <w:ind w:right="1229"/>
      </w:pPr>
      <w:r>
        <w:t>.data:00408DE5                 db    0</w:t>
      </w:r>
    </w:p>
    <w:p w14:paraId="09713706" w14:textId="77777777" w:rsidR="00435C7A" w:rsidRDefault="00435C7A" w:rsidP="00435C7A">
      <w:pPr>
        <w:spacing w:after="0"/>
        <w:ind w:right="1229"/>
      </w:pPr>
      <w:r>
        <w:t>.data:00408DE6                 db    0</w:t>
      </w:r>
    </w:p>
    <w:p w14:paraId="57589734" w14:textId="77777777" w:rsidR="00435C7A" w:rsidRDefault="00435C7A" w:rsidP="00435C7A">
      <w:pPr>
        <w:spacing w:after="0"/>
        <w:ind w:right="1229"/>
      </w:pPr>
      <w:r>
        <w:t>.data:00408DE7                 db    0</w:t>
      </w:r>
    </w:p>
    <w:p w14:paraId="7CAD7E4D" w14:textId="77777777" w:rsidR="00435C7A" w:rsidRDefault="00435C7A" w:rsidP="00435C7A">
      <w:pPr>
        <w:spacing w:after="0"/>
        <w:ind w:right="1229"/>
      </w:pPr>
      <w:r>
        <w:t>.data:00408DE8                 db    0</w:t>
      </w:r>
    </w:p>
    <w:p w14:paraId="26D35D11" w14:textId="77777777" w:rsidR="00435C7A" w:rsidRDefault="00435C7A" w:rsidP="00435C7A">
      <w:pPr>
        <w:spacing w:after="0"/>
        <w:ind w:right="1229"/>
      </w:pPr>
      <w:r>
        <w:t>.data:00408DE9                 db    0</w:t>
      </w:r>
    </w:p>
    <w:p w14:paraId="15A609DA" w14:textId="77777777" w:rsidR="00435C7A" w:rsidRDefault="00435C7A" w:rsidP="00435C7A">
      <w:pPr>
        <w:spacing w:after="0"/>
        <w:ind w:right="1229"/>
      </w:pPr>
      <w:r>
        <w:t>.data:00408DEA                 db    0</w:t>
      </w:r>
    </w:p>
    <w:p w14:paraId="1DD4BE46" w14:textId="77777777" w:rsidR="00435C7A" w:rsidRDefault="00435C7A" w:rsidP="00435C7A">
      <w:pPr>
        <w:spacing w:after="0"/>
        <w:ind w:right="1229"/>
      </w:pPr>
      <w:r>
        <w:t>.data:00408DEB                 db    0</w:t>
      </w:r>
    </w:p>
    <w:p w14:paraId="05944140" w14:textId="77777777" w:rsidR="00435C7A" w:rsidRDefault="00435C7A" w:rsidP="00435C7A">
      <w:pPr>
        <w:spacing w:after="0"/>
        <w:ind w:right="1229"/>
      </w:pPr>
      <w:r>
        <w:t>.data:00408DEC                 db    0</w:t>
      </w:r>
    </w:p>
    <w:p w14:paraId="2397E21C" w14:textId="77777777" w:rsidR="00435C7A" w:rsidRDefault="00435C7A" w:rsidP="00435C7A">
      <w:pPr>
        <w:spacing w:after="0"/>
        <w:ind w:right="1229"/>
      </w:pPr>
      <w:r>
        <w:t>.data:00408DED                 db    0</w:t>
      </w:r>
    </w:p>
    <w:p w14:paraId="14CA05F2" w14:textId="77777777" w:rsidR="00435C7A" w:rsidRDefault="00435C7A" w:rsidP="00435C7A">
      <w:pPr>
        <w:spacing w:after="0"/>
        <w:ind w:right="1229"/>
      </w:pPr>
      <w:r>
        <w:t>.data:00408DEE                 db    0</w:t>
      </w:r>
    </w:p>
    <w:p w14:paraId="2552CA1D" w14:textId="77777777" w:rsidR="00435C7A" w:rsidRDefault="00435C7A" w:rsidP="00435C7A">
      <w:pPr>
        <w:spacing w:after="0"/>
        <w:ind w:right="1229"/>
      </w:pPr>
      <w:r>
        <w:t>.data:00408DEF                 db    0</w:t>
      </w:r>
    </w:p>
    <w:p w14:paraId="74209306" w14:textId="77777777" w:rsidR="00435C7A" w:rsidRDefault="00435C7A" w:rsidP="00435C7A">
      <w:pPr>
        <w:spacing w:after="0"/>
        <w:ind w:right="1229"/>
      </w:pPr>
      <w:r>
        <w:t>.data:00408DF0                 db    0</w:t>
      </w:r>
    </w:p>
    <w:p w14:paraId="20B53AE0" w14:textId="77777777" w:rsidR="00435C7A" w:rsidRDefault="00435C7A" w:rsidP="00435C7A">
      <w:pPr>
        <w:spacing w:after="0"/>
        <w:ind w:right="1229"/>
      </w:pPr>
      <w:r>
        <w:t>.data:00408DF1                 db    0</w:t>
      </w:r>
    </w:p>
    <w:p w14:paraId="63A07A37" w14:textId="77777777" w:rsidR="00435C7A" w:rsidRDefault="00435C7A" w:rsidP="00435C7A">
      <w:pPr>
        <w:spacing w:after="0"/>
        <w:ind w:right="1229"/>
      </w:pPr>
      <w:r>
        <w:t>.data:00408DF2                 db    0</w:t>
      </w:r>
    </w:p>
    <w:p w14:paraId="1E7D7DD4" w14:textId="77777777" w:rsidR="00435C7A" w:rsidRDefault="00435C7A" w:rsidP="00435C7A">
      <w:pPr>
        <w:spacing w:after="0"/>
        <w:ind w:right="1229"/>
      </w:pPr>
      <w:r>
        <w:t>.data:00408DF3                 db    0</w:t>
      </w:r>
    </w:p>
    <w:p w14:paraId="4F50EC6E" w14:textId="77777777" w:rsidR="00435C7A" w:rsidRDefault="00435C7A" w:rsidP="00435C7A">
      <w:pPr>
        <w:spacing w:after="0"/>
        <w:ind w:right="1229"/>
      </w:pPr>
      <w:r>
        <w:t>.data:00408DF4                 db    0</w:t>
      </w:r>
    </w:p>
    <w:p w14:paraId="6E8B1D90" w14:textId="77777777" w:rsidR="00435C7A" w:rsidRDefault="00435C7A" w:rsidP="00435C7A">
      <w:pPr>
        <w:spacing w:after="0"/>
        <w:ind w:right="1229"/>
      </w:pPr>
      <w:r>
        <w:t>.data:00408DF5                 db    0</w:t>
      </w:r>
    </w:p>
    <w:p w14:paraId="69FA02D7" w14:textId="77777777" w:rsidR="00435C7A" w:rsidRDefault="00435C7A" w:rsidP="00435C7A">
      <w:pPr>
        <w:spacing w:after="0"/>
        <w:ind w:right="1229"/>
      </w:pPr>
      <w:r>
        <w:t>.data:00408DF6                 db    0</w:t>
      </w:r>
    </w:p>
    <w:p w14:paraId="374BD0BE" w14:textId="77777777" w:rsidR="00435C7A" w:rsidRDefault="00435C7A" w:rsidP="00435C7A">
      <w:pPr>
        <w:spacing w:after="0"/>
        <w:ind w:right="1229"/>
      </w:pPr>
      <w:r>
        <w:t>.data:00408DF7                 db    0</w:t>
      </w:r>
    </w:p>
    <w:p w14:paraId="7293CC4E" w14:textId="77777777" w:rsidR="00435C7A" w:rsidRDefault="00435C7A" w:rsidP="00435C7A">
      <w:pPr>
        <w:spacing w:after="0"/>
        <w:ind w:right="1229"/>
      </w:pPr>
      <w:r>
        <w:t>.data:00408DF8                 db    0</w:t>
      </w:r>
    </w:p>
    <w:p w14:paraId="2B11D0E3" w14:textId="77777777" w:rsidR="00435C7A" w:rsidRDefault="00435C7A" w:rsidP="00435C7A">
      <w:pPr>
        <w:spacing w:after="0"/>
        <w:ind w:right="1229"/>
      </w:pPr>
      <w:r>
        <w:t>.data:00408DF9                 db    0</w:t>
      </w:r>
    </w:p>
    <w:p w14:paraId="65875460" w14:textId="77777777" w:rsidR="00435C7A" w:rsidRDefault="00435C7A" w:rsidP="00435C7A">
      <w:pPr>
        <w:spacing w:after="0"/>
        <w:ind w:right="1229"/>
      </w:pPr>
      <w:r>
        <w:t>.data:00408DFA                 db    0</w:t>
      </w:r>
    </w:p>
    <w:p w14:paraId="13BCE4C2" w14:textId="77777777" w:rsidR="00435C7A" w:rsidRDefault="00435C7A" w:rsidP="00435C7A">
      <w:pPr>
        <w:spacing w:after="0"/>
        <w:ind w:right="1229"/>
      </w:pPr>
      <w:r>
        <w:t>.data:00408DFB                 db    0</w:t>
      </w:r>
    </w:p>
    <w:p w14:paraId="50A09FF2" w14:textId="77777777" w:rsidR="00435C7A" w:rsidRDefault="00435C7A" w:rsidP="00435C7A">
      <w:pPr>
        <w:spacing w:after="0"/>
        <w:ind w:right="1229"/>
      </w:pPr>
      <w:r>
        <w:t>.data:00408DFC                 db    0</w:t>
      </w:r>
    </w:p>
    <w:p w14:paraId="3D24ECF8" w14:textId="77777777" w:rsidR="00435C7A" w:rsidRDefault="00435C7A" w:rsidP="00435C7A">
      <w:pPr>
        <w:spacing w:after="0"/>
        <w:ind w:right="1229"/>
      </w:pPr>
      <w:r>
        <w:t>.data:00408DFD                 db    0</w:t>
      </w:r>
    </w:p>
    <w:p w14:paraId="4CA3A8B4" w14:textId="77777777" w:rsidR="00435C7A" w:rsidRDefault="00435C7A" w:rsidP="00435C7A">
      <w:pPr>
        <w:spacing w:after="0"/>
        <w:ind w:right="1229"/>
      </w:pPr>
      <w:r>
        <w:t>.data:00408DFE                 db    0</w:t>
      </w:r>
    </w:p>
    <w:p w14:paraId="3D8BED96" w14:textId="77777777" w:rsidR="00435C7A" w:rsidRDefault="00435C7A" w:rsidP="00435C7A">
      <w:pPr>
        <w:spacing w:after="0"/>
        <w:ind w:right="1229"/>
      </w:pPr>
      <w:r>
        <w:t>.data:00408DFF                 db    0</w:t>
      </w:r>
    </w:p>
    <w:p w14:paraId="3C26786C" w14:textId="77777777" w:rsidR="00435C7A" w:rsidRDefault="00435C7A" w:rsidP="00435C7A">
      <w:pPr>
        <w:spacing w:after="0"/>
        <w:ind w:right="1229"/>
      </w:pPr>
      <w:r>
        <w:t>.data:00408E00                 db    0</w:t>
      </w:r>
    </w:p>
    <w:p w14:paraId="2AE6946A" w14:textId="77777777" w:rsidR="00435C7A" w:rsidRDefault="00435C7A" w:rsidP="00435C7A">
      <w:pPr>
        <w:spacing w:after="0"/>
        <w:ind w:right="1229"/>
      </w:pPr>
      <w:r>
        <w:t>.data:00408E01                 db    0</w:t>
      </w:r>
    </w:p>
    <w:p w14:paraId="6AD85D6E" w14:textId="77777777" w:rsidR="00435C7A" w:rsidRDefault="00435C7A" w:rsidP="00435C7A">
      <w:pPr>
        <w:spacing w:after="0"/>
        <w:ind w:right="1229"/>
      </w:pPr>
      <w:r>
        <w:t>.data:00408E02                 db    0</w:t>
      </w:r>
    </w:p>
    <w:p w14:paraId="09852446" w14:textId="77777777" w:rsidR="00435C7A" w:rsidRDefault="00435C7A" w:rsidP="00435C7A">
      <w:pPr>
        <w:spacing w:after="0"/>
        <w:ind w:right="1229"/>
      </w:pPr>
      <w:r>
        <w:t>.data:00408E03                 db    0</w:t>
      </w:r>
    </w:p>
    <w:p w14:paraId="53CD46B4" w14:textId="77777777" w:rsidR="00435C7A" w:rsidRDefault="00435C7A" w:rsidP="00435C7A">
      <w:pPr>
        <w:spacing w:after="0"/>
        <w:ind w:right="1229"/>
      </w:pPr>
      <w:r>
        <w:t>.data:00408E04                 db    0</w:t>
      </w:r>
    </w:p>
    <w:p w14:paraId="051E46DA" w14:textId="77777777" w:rsidR="00435C7A" w:rsidRDefault="00435C7A" w:rsidP="00435C7A">
      <w:pPr>
        <w:spacing w:after="0"/>
        <w:ind w:right="1229"/>
      </w:pPr>
      <w:r>
        <w:t>.data:00408E05                 db    0</w:t>
      </w:r>
    </w:p>
    <w:p w14:paraId="7590DC67" w14:textId="77777777" w:rsidR="00435C7A" w:rsidRDefault="00435C7A" w:rsidP="00435C7A">
      <w:pPr>
        <w:spacing w:after="0"/>
        <w:ind w:right="1229"/>
      </w:pPr>
      <w:r>
        <w:t>.data:00408E06                 db    0</w:t>
      </w:r>
    </w:p>
    <w:p w14:paraId="516458FF" w14:textId="77777777" w:rsidR="00435C7A" w:rsidRDefault="00435C7A" w:rsidP="00435C7A">
      <w:pPr>
        <w:spacing w:after="0"/>
        <w:ind w:right="1229"/>
      </w:pPr>
      <w:r>
        <w:t>.data:00408E07                 db    0</w:t>
      </w:r>
    </w:p>
    <w:p w14:paraId="11B718F7" w14:textId="77777777" w:rsidR="00435C7A" w:rsidRDefault="00435C7A" w:rsidP="00435C7A">
      <w:pPr>
        <w:spacing w:after="0"/>
        <w:ind w:right="1229"/>
      </w:pPr>
      <w:r>
        <w:t>.data:00408E08                 db    0</w:t>
      </w:r>
    </w:p>
    <w:p w14:paraId="3845658B" w14:textId="77777777" w:rsidR="00435C7A" w:rsidRDefault="00435C7A" w:rsidP="00435C7A">
      <w:pPr>
        <w:spacing w:after="0"/>
        <w:ind w:right="1229"/>
      </w:pPr>
      <w:r>
        <w:t>.data:00408E09                 db    0</w:t>
      </w:r>
    </w:p>
    <w:p w14:paraId="5955469C" w14:textId="77777777" w:rsidR="00435C7A" w:rsidRDefault="00435C7A" w:rsidP="00435C7A">
      <w:pPr>
        <w:spacing w:after="0"/>
        <w:ind w:right="1229"/>
      </w:pPr>
      <w:r>
        <w:t>.data:00408E0A                 db    0</w:t>
      </w:r>
    </w:p>
    <w:p w14:paraId="3782A298" w14:textId="77777777" w:rsidR="00435C7A" w:rsidRDefault="00435C7A" w:rsidP="00435C7A">
      <w:pPr>
        <w:spacing w:after="0"/>
        <w:ind w:right="1229"/>
      </w:pPr>
      <w:r>
        <w:t>.data:00408E0B                 db    0</w:t>
      </w:r>
    </w:p>
    <w:p w14:paraId="29A4657B" w14:textId="77777777" w:rsidR="00435C7A" w:rsidRDefault="00435C7A" w:rsidP="00435C7A">
      <w:pPr>
        <w:spacing w:after="0"/>
        <w:ind w:right="1229"/>
      </w:pPr>
      <w:r>
        <w:t>.data:00408E0C                 db    0</w:t>
      </w:r>
    </w:p>
    <w:p w14:paraId="22D5E55E" w14:textId="77777777" w:rsidR="00435C7A" w:rsidRDefault="00435C7A" w:rsidP="00435C7A">
      <w:pPr>
        <w:spacing w:after="0"/>
        <w:ind w:right="1229"/>
      </w:pPr>
      <w:r>
        <w:t>.data:00408E0D                 db    0</w:t>
      </w:r>
    </w:p>
    <w:p w14:paraId="02CD1E25" w14:textId="77777777" w:rsidR="00435C7A" w:rsidRDefault="00435C7A" w:rsidP="00435C7A">
      <w:pPr>
        <w:spacing w:after="0"/>
        <w:ind w:right="1229"/>
      </w:pPr>
      <w:r>
        <w:lastRenderedPageBreak/>
        <w:t>.data:00408E0E                 db    0</w:t>
      </w:r>
    </w:p>
    <w:p w14:paraId="120A2080" w14:textId="77777777" w:rsidR="00435C7A" w:rsidRDefault="00435C7A" w:rsidP="00435C7A">
      <w:pPr>
        <w:spacing w:after="0"/>
        <w:ind w:right="1229"/>
      </w:pPr>
      <w:r>
        <w:t>.data:00408E0F                 db    0</w:t>
      </w:r>
    </w:p>
    <w:p w14:paraId="298D84AD" w14:textId="77777777" w:rsidR="00435C7A" w:rsidRDefault="00435C7A" w:rsidP="00435C7A">
      <w:pPr>
        <w:spacing w:after="0"/>
        <w:ind w:right="1229"/>
      </w:pPr>
      <w:r>
        <w:t>.data:00408E10                 db    0</w:t>
      </w:r>
    </w:p>
    <w:p w14:paraId="3527B7D7" w14:textId="77777777" w:rsidR="00435C7A" w:rsidRDefault="00435C7A" w:rsidP="00435C7A">
      <w:pPr>
        <w:spacing w:after="0"/>
        <w:ind w:right="1229"/>
      </w:pPr>
      <w:r>
        <w:t>.data:00408E11                 db    0</w:t>
      </w:r>
    </w:p>
    <w:p w14:paraId="4FC48886" w14:textId="77777777" w:rsidR="00435C7A" w:rsidRDefault="00435C7A" w:rsidP="00435C7A">
      <w:pPr>
        <w:spacing w:after="0"/>
        <w:ind w:right="1229"/>
      </w:pPr>
      <w:r>
        <w:t>.data:00408E12                 db    0</w:t>
      </w:r>
    </w:p>
    <w:p w14:paraId="41B65937" w14:textId="77777777" w:rsidR="00435C7A" w:rsidRDefault="00435C7A" w:rsidP="00435C7A">
      <w:pPr>
        <w:spacing w:after="0"/>
        <w:ind w:right="1229"/>
      </w:pPr>
      <w:r>
        <w:t>.data:00408E13                 db    0</w:t>
      </w:r>
    </w:p>
    <w:p w14:paraId="0B897956" w14:textId="77777777" w:rsidR="00435C7A" w:rsidRDefault="00435C7A" w:rsidP="00435C7A">
      <w:pPr>
        <w:spacing w:after="0"/>
        <w:ind w:right="1229"/>
      </w:pPr>
      <w:r>
        <w:t>.data:00408E14                 db    0</w:t>
      </w:r>
    </w:p>
    <w:p w14:paraId="3400905D" w14:textId="77777777" w:rsidR="00435C7A" w:rsidRDefault="00435C7A" w:rsidP="00435C7A">
      <w:pPr>
        <w:spacing w:after="0"/>
        <w:ind w:right="1229"/>
      </w:pPr>
      <w:r>
        <w:t>.data:00408E15                 db    0</w:t>
      </w:r>
    </w:p>
    <w:p w14:paraId="14AF1B80" w14:textId="77777777" w:rsidR="00435C7A" w:rsidRDefault="00435C7A" w:rsidP="00435C7A">
      <w:pPr>
        <w:spacing w:after="0"/>
        <w:ind w:right="1229"/>
      </w:pPr>
      <w:r>
        <w:t>.data:00408E16                 db    0</w:t>
      </w:r>
    </w:p>
    <w:p w14:paraId="1CBEBD91" w14:textId="77777777" w:rsidR="00435C7A" w:rsidRDefault="00435C7A" w:rsidP="00435C7A">
      <w:pPr>
        <w:spacing w:after="0"/>
        <w:ind w:right="1229"/>
      </w:pPr>
      <w:r>
        <w:t>.data:00408E17                 db    0</w:t>
      </w:r>
    </w:p>
    <w:p w14:paraId="5C7B22C4" w14:textId="77777777" w:rsidR="00435C7A" w:rsidRDefault="00435C7A" w:rsidP="00435C7A">
      <w:pPr>
        <w:spacing w:after="0"/>
        <w:ind w:right="1229"/>
      </w:pPr>
      <w:r>
        <w:t>.data:00408E18                 db    0</w:t>
      </w:r>
    </w:p>
    <w:p w14:paraId="7AF190CB" w14:textId="77777777" w:rsidR="00435C7A" w:rsidRDefault="00435C7A" w:rsidP="00435C7A">
      <w:pPr>
        <w:spacing w:after="0"/>
        <w:ind w:right="1229"/>
      </w:pPr>
      <w:r>
        <w:t>.data:00408E19                 db    0</w:t>
      </w:r>
    </w:p>
    <w:p w14:paraId="204CA28D" w14:textId="77777777" w:rsidR="00435C7A" w:rsidRDefault="00435C7A" w:rsidP="00435C7A">
      <w:pPr>
        <w:spacing w:after="0"/>
        <w:ind w:right="1229"/>
      </w:pPr>
      <w:r>
        <w:t>.data:00408E1A                 db    0</w:t>
      </w:r>
    </w:p>
    <w:p w14:paraId="3704B6CB" w14:textId="77777777" w:rsidR="00435C7A" w:rsidRDefault="00435C7A" w:rsidP="00435C7A">
      <w:pPr>
        <w:spacing w:after="0"/>
        <w:ind w:right="1229"/>
      </w:pPr>
      <w:r>
        <w:t>.data:00408E1B                 db    0</w:t>
      </w:r>
    </w:p>
    <w:p w14:paraId="4AE54CBB" w14:textId="77777777" w:rsidR="00435C7A" w:rsidRDefault="00435C7A" w:rsidP="00435C7A">
      <w:pPr>
        <w:spacing w:after="0"/>
        <w:ind w:right="1229"/>
      </w:pPr>
      <w:r>
        <w:t>.data:00408E1C                 db    0</w:t>
      </w:r>
    </w:p>
    <w:p w14:paraId="59BD8A9B" w14:textId="77777777" w:rsidR="00435C7A" w:rsidRDefault="00435C7A" w:rsidP="00435C7A">
      <w:pPr>
        <w:spacing w:after="0"/>
        <w:ind w:right="1229"/>
      </w:pPr>
      <w:r>
        <w:t>.data:00408E1D                 db    0</w:t>
      </w:r>
    </w:p>
    <w:p w14:paraId="577B52FE" w14:textId="77777777" w:rsidR="00435C7A" w:rsidRDefault="00435C7A" w:rsidP="00435C7A">
      <w:pPr>
        <w:spacing w:after="0"/>
        <w:ind w:right="1229"/>
      </w:pPr>
      <w:r>
        <w:t>.data:00408E1E                 db    0</w:t>
      </w:r>
    </w:p>
    <w:p w14:paraId="312BCFB0" w14:textId="77777777" w:rsidR="00435C7A" w:rsidRDefault="00435C7A" w:rsidP="00435C7A">
      <w:pPr>
        <w:spacing w:after="0"/>
        <w:ind w:right="1229"/>
      </w:pPr>
      <w:r>
        <w:t>.data:00408E1F                 db    0</w:t>
      </w:r>
    </w:p>
    <w:p w14:paraId="78CB5E9D" w14:textId="77777777" w:rsidR="00435C7A" w:rsidRDefault="00435C7A" w:rsidP="00435C7A">
      <w:pPr>
        <w:spacing w:after="0"/>
        <w:ind w:right="1229"/>
      </w:pPr>
      <w:r>
        <w:t>.data:00408E20                 db    0</w:t>
      </w:r>
    </w:p>
    <w:p w14:paraId="2CF99869" w14:textId="77777777" w:rsidR="00435C7A" w:rsidRDefault="00435C7A" w:rsidP="00435C7A">
      <w:pPr>
        <w:spacing w:after="0"/>
        <w:ind w:right="1229"/>
      </w:pPr>
      <w:r>
        <w:t>.data:00408E21                 db    0</w:t>
      </w:r>
    </w:p>
    <w:p w14:paraId="7E58B2DB" w14:textId="77777777" w:rsidR="00435C7A" w:rsidRDefault="00435C7A" w:rsidP="00435C7A">
      <w:pPr>
        <w:spacing w:after="0"/>
        <w:ind w:right="1229"/>
      </w:pPr>
      <w:r>
        <w:t>.data:00408E22                 db    0</w:t>
      </w:r>
    </w:p>
    <w:p w14:paraId="2BD27D09" w14:textId="77777777" w:rsidR="00435C7A" w:rsidRDefault="00435C7A" w:rsidP="00435C7A">
      <w:pPr>
        <w:spacing w:after="0"/>
        <w:ind w:right="1229"/>
      </w:pPr>
      <w:r>
        <w:t>.data:00408E23                 db    0</w:t>
      </w:r>
    </w:p>
    <w:p w14:paraId="45139750" w14:textId="77777777" w:rsidR="00435C7A" w:rsidRDefault="00435C7A" w:rsidP="00435C7A">
      <w:pPr>
        <w:spacing w:after="0"/>
        <w:ind w:right="1229"/>
      </w:pPr>
      <w:r>
        <w:t>.data:00408E24                 db    0</w:t>
      </w:r>
    </w:p>
    <w:p w14:paraId="1BA0B820" w14:textId="77777777" w:rsidR="00435C7A" w:rsidRDefault="00435C7A" w:rsidP="00435C7A">
      <w:pPr>
        <w:spacing w:after="0"/>
        <w:ind w:right="1229"/>
      </w:pPr>
      <w:r>
        <w:t>.data:00408E25                 db    0</w:t>
      </w:r>
    </w:p>
    <w:p w14:paraId="7FC451DA" w14:textId="77777777" w:rsidR="00435C7A" w:rsidRDefault="00435C7A" w:rsidP="00435C7A">
      <w:pPr>
        <w:spacing w:after="0"/>
        <w:ind w:right="1229"/>
      </w:pPr>
      <w:r>
        <w:t>.data:00408E26                 db    0</w:t>
      </w:r>
    </w:p>
    <w:p w14:paraId="29851B2C" w14:textId="77777777" w:rsidR="00435C7A" w:rsidRDefault="00435C7A" w:rsidP="00435C7A">
      <w:pPr>
        <w:spacing w:after="0"/>
        <w:ind w:right="1229"/>
      </w:pPr>
      <w:r>
        <w:t>.data:00408E27                 db    0</w:t>
      </w:r>
    </w:p>
    <w:p w14:paraId="72702DF0" w14:textId="77777777" w:rsidR="00435C7A" w:rsidRDefault="00435C7A" w:rsidP="00435C7A">
      <w:pPr>
        <w:spacing w:after="0"/>
        <w:ind w:right="1229"/>
      </w:pPr>
      <w:r>
        <w:t>.data:00408E28                 db    0</w:t>
      </w:r>
    </w:p>
    <w:p w14:paraId="549F50EA" w14:textId="77777777" w:rsidR="00435C7A" w:rsidRDefault="00435C7A" w:rsidP="00435C7A">
      <w:pPr>
        <w:spacing w:after="0"/>
        <w:ind w:right="1229"/>
      </w:pPr>
      <w:r>
        <w:t>.data:00408E29                 db    0</w:t>
      </w:r>
    </w:p>
    <w:p w14:paraId="7EEFFD3E" w14:textId="77777777" w:rsidR="00435C7A" w:rsidRDefault="00435C7A" w:rsidP="00435C7A">
      <w:pPr>
        <w:spacing w:after="0"/>
        <w:ind w:right="1229"/>
      </w:pPr>
      <w:r>
        <w:t>.data:00408E2A                 db    0</w:t>
      </w:r>
    </w:p>
    <w:p w14:paraId="57D3245D" w14:textId="77777777" w:rsidR="00435C7A" w:rsidRDefault="00435C7A" w:rsidP="00435C7A">
      <w:pPr>
        <w:spacing w:after="0"/>
        <w:ind w:right="1229"/>
      </w:pPr>
      <w:r>
        <w:t>.data:00408E2B                 db    0</w:t>
      </w:r>
    </w:p>
    <w:p w14:paraId="5A26F2E7" w14:textId="77777777" w:rsidR="00435C7A" w:rsidRDefault="00435C7A" w:rsidP="00435C7A">
      <w:pPr>
        <w:spacing w:after="0"/>
        <w:ind w:right="1229"/>
      </w:pPr>
      <w:r>
        <w:t>.data:00408E2C                 db    0</w:t>
      </w:r>
    </w:p>
    <w:p w14:paraId="23417012" w14:textId="77777777" w:rsidR="00435C7A" w:rsidRDefault="00435C7A" w:rsidP="00435C7A">
      <w:pPr>
        <w:spacing w:after="0"/>
        <w:ind w:right="1229"/>
      </w:pPr>
      <w:r>
        <w:t>.data:00408E2D                 db    0</w:t>
      </w:r>
    </w:p>
    <w:p w14:paraId="20752873" w14:textId="77777777" w:rsidR="00435C7A" w:rsidRDefault="00435C7A" w:rsidP="00435C7A">
      <w:pPr>
        <w:spacing w:after="0"/>
        <w:ind w:right="1229"/>
      </w:pPr>
      <w:r>
        <w:t>.data:00408E2E                 db    0</w:t>
      </w:r>
    </w:p>
    <w:p w14:paraId="499D894F" w14:textId="77777777" w:rsidR="00435C7A" w:rsidRDefault="00435C7A" w:rsidP="00435C7A">
      <w:pPr>
        <w:spacing w:after="0"/>
        <w:ind w:right="1229"/>
      </w:pPr>
      <w:r>
        <w:t>.data:00408E2F                 db    0</w:t>
      </w:r>
    </w:p>
    <w:p w14:paraId="3BA98B1E" w14:textId="77777777" w:rsidR="00435C7A" w:rsidRDefault="00435C7A" w:rsidP="00435C7A">
      <w:pPr>
        <w:spacing w:after="0"/>
        <w:ind w:right="1229"/>
      </w:pPr>
      <w:r>
        <w:t>.data:00408E30                 db    0</w:t>
      </w:r>
    </w:p>
    <w:p w14:paraId="724ADB8E" w14:textId="77777777" w:rsidR="00435C7A" w:rsidRDefault="00435C7A" w:rsidP="00435C7A">
      <w:pPr>
        <w:spacing w:after="0"/>
        <w:ind w:right="1229"/>
      </w:pPr>
      <w:r>
        <w:t>.data:00408E31                 db    0</w:t>
      </w:r>
    </w:p>
    <w:p w14:paraId="3CD5D8BD" w14:textId="77777777" w:rsidR="00435C7A" w:rsidRDefault="00435C7A" w:rsidP="00435C7A">
      <w:pPr>
        <w:spacing w:after="0"/>
        <w:ind w:right="1229"/>
      </w:pPr>
      <w:r>
        <w:t>.data:00408E32                 db    0</w:t>
      </w:r>
    </w:p>
    <w:p w14:paraId="72E891C4" w14:textId="77777777" w:rsidR="00435C7A" w:rsidRDefault="00435C7A" w:rsidP="00435C7A">
      <w:pPr>
        <w:spacing w:after="0"/>
        <w:ind w:right="1229"/>
      </w:pPr>
      <w:r>
        <w:t>.data:00408E33                 db    0</w:t>
      </w:r>
    </w:p>
    <w:p w14:paraId="5F2CF480" w14:textId="77777777" w:rsidR="00435C7A" w:rsidRDefault="00435C7A" w:rsidP="00435C7A">
      <w:pPr>
        <w:spacing w:after="0"/>
        <w:ind w:right="1229"/>
      </w:pPr>
      <w:r>
        <w:t>.data:00408E34                 db    0</w:t>
      </w:r>
    </w:p>
    <w:p w14:paraId="5AACCCB5" w14:textId="77777777" w:rsidR="00435C7A" w:rsidRDefault="00435C7A" w:rsidP="00435C7A">
      <w:pPr>
        <w:spacing w:after="0"/>
        <w:ind w:right="1229"/>
      </w:pPr>
      <w:r>
        <w:t>.data:00408E35                 db    0</w:t>
      </w:r>
    </w:p>
    <w:p w14:paraId="32361F69" w14:textId="77777777" w:rsidR="00435C7A" w:rsidRDefault="00435C7A" w:rsidP="00435C7A">
      <w:pPr>
        <w:spacing w:after="0"/>
        <w:ind w:right="1229"/>
      </w:pPr>
      <w:r>
        <w:t>.data:00408E36                 db    0</w:t>
      </w:r>
    </w:p>
    <w:p w14:paraId="615FC8F2" w14:textId="77777777" w:rsidR="00435C7A" w:rsidRDefault="00435C7A" w:rsidP="00435C7A">
      <w:pPr>
        <w:spacing w:after="0"/>
        <w:ind w:right="1229"/>
      </w:pPr>
      <w:r>
        <w:t>.data:00408E37                 db    0</w:t>
      </w:r>
    </w:p>
    <w:p w14:paraId="32ACE8E5" w14:textId="77777777" w:rsidR="00435C7A" w:rsidRDefault="00435C7A" w:rsidP="00435C7A">
      <w:pPr>
        <w:spacing w:after="0"/>
        <w:ind w:right="1229"/>
      </w:pPr>
      <w:r>
        <w:t>.data:00408E38                 db    0</w:t>
      </w:r>
    </w:p>
    <w:p w14:paraId="2E6F7222" w14:textId="77777777" w:rsidR="00435C7A" w:rsidRDefault="00435C7A" w:rsidP="00435C7A">
      <w:pPr>
        <w:spacing w:after="0"/>
        <w:ind w:right="1229"/>
      </w:pPr>
      <w:r>
        <w:t>.data:00408E39                 db    0</w:t>
      </w:r>
    </w:p>
    <w:p w14:paraId="047A4D22" w14:textId="77777777" w:rsidR="00435C7A" w:rsidRDefault="00435C7A" w:rsidP="00435C7A">
      <w:pPr>
        <w:spacing w:after="0"/>
        <w:ind w:right="1229"/>
      </w:pPr>
      <w:r>
        <w:lastRenderedPageBreak/>
        <w:t>.data:00408E3A                 db    0</w:t>
      </w:r>
    </w:p>
    <w:p w14:paraId="62EDCF77" w14:textId="77777777" w:rsidR="00435C7A" w:rsidRDefault="00435C7A" w:rsidP="00435C7A">
      <w:pPr>
        <w:spacing w:after="0"/>
        <w:ind w:right="1229"/>
      </w:pPr>
      <w:r>
        <w:t>.data:00408E3B                 db    0</w:t>
      </w:r>
    </w:p>
    <w:p w14:paraId="583CF852" w14:textId="77777777" w:rsidR="00435C7A" w:rsidRDefault="00435C7A" w:rsidP="00435C7A">
      <w:pPr>
        <w:spacing w:after="0"/>
        <w:ind w:right="1229"/>
      </w:pPr>
      <w:r>
        <w:t>.data:00408E3C                 db    0</w:t>
      </w:r>
    </w:p>
    <w:p w14:paraId="360F57CD" w14:textId="77777777" w:rsidR="00435C7A" w:rsidRDefault="00435C7A" w:rsidP="00435C7A">
      <w:pPr>
        <w:spacing w:after="0"/>
        <w:ind w:right="1229"/>
      </w:pPr>
      <w:r>
        <w:t>.data:00408E3D                 db    0</w:t>
      </w:r>
    </w:p>
    <w:p w14:paraId="05A8308A" w14:textId="77777777" w:rsidR="00435C7A" w:rsidRDefault="00435C7A" w:rsidP="00435C7A">
      <w:pPr>
        <w:spacing w:after="0"/>
        <w:ind w:right="1229"/>
      </w:pPr>
      <w:r>
        <w:t>.data:00408E3E                 db    0</w:t>
      </w:r>
    </w:p>
    <w:p w14:paraId="205AC22D" w14:textId="77777777" w:rsidR="00435C7A" w:rsidRDefault="00435C7A" w:rsidP="00435C7A">
      <w:pPr>
        <w:spacing w:after="0"/>
        <w:ind w:right="1229"/>
      </w:pPr>
      <w:r>
        <w:t>.data:00408E3F                 db    0</w:t>
      </w:r>
    </w:p>
    <w:p w14:paraId="54D7F9FC" w14:textId="77777777" w:rsidR="00435C7A" w:rsidRDefault="00435C7A" w:rsidP="00435C7A">
      <w:pPr>
        <w:spacing w:after="0"/>
        <w:ind w:right="1229"/>
      </w:pPr>
      <w:r>
        <w:t>.data:00408E40                 db    0</w:t>
      </w:r>
    </w:p>
    <w:p w14:paraId="7C9E16E1" w14:textId="77777777" w:rsidR="00435C7A" w:rsidRDefault="00435C7A" w:rsidP="00435C7A">
      <w:pPr>
        <w:spacing w:after="0"/>
        <w:ind w:right="1229"/>
      </w:pPr>
      <w:r>
        <w:t>.data:00408E41                 db    0</w:t>
      </w:r>
    </w:p>
    <w:p w14:paraId="57E0A9E0" w14:textId="77777777" w:rsidR="00435C7A" w:rsidRDefault="00435C7A" w:rsidP="00435C7A">
      <w:pPr>
        <w:spacing w:after="0"/>
        <w:ind w:right="1229"/>
      </w:pPr>
      <w:r>
        <w:t>.data:00408E42                 db    0</w:t>
      </w:r>
    </w:p>
    <w:p w14:paraId="60E1E531" w14:textId="77777777" w:rsidR="00435C7A" w:rsidRDefault="00435C7A" w:rsidP="00435C7A">
      <w:pPr>
        <w:spacing w:after="0"/>
        <w:ind w:right="1229"/>
      </w:pPr>
      <w:r>
        <w:t>.data:00408E43                 db    0</w:t>
      </w:r>
    </w:p>
    <w:p w14:paraId="55227B71" w14:textId="77777777" w:rsidR="00435C7A" w:rsidRDefault="00435C7A" w:rsidP="00435C7A">
      <w:pPr>
        <w:spacing w:after="0"/>
        <w:ind w:right="1229"/>
      </w:pPr>
      <w:r>
        <w:t>.data:00408E44                 db    0</w:t>
      </w:r>
    </w:p>
    <w:p w14:paraId="26E67472" w14:textId="77777777" w:rsidR="00435C7A" w:rsidRDefault="00435C7A" w:rsidP="00435C7A">
      <w:pPr>
        <w:spacing w:after="0"/>
        <w:ind w:right="1229"/>
      </w:pPr>
      <w:r>
        <w:t>.data:00408E45                 db    0</w:t>
      </w:r>
    </w:p>
    <w:p w14:paraId="720DFD72" w14:textId="77777777" w:rsidR="00435C7A" w:rsidRDefault="00435C7A" w:rsidP="00435C7A">
      <w:pPr>
        <w:spacing w:after="0"/>
        <w:ind w:right="1229"/>
      </w:pPr>
      <w:r>
        <w:t>.data:00408E46                 db    0</w:t>
      </w:r>
    </w:p>
    <w:p w14:paraId="1DC0FBEC" w14:textId="77777777" w:rsidR="00435C7A" w:rsidRDefault="00435C7A" w:rsidP="00435C7A">
      <w:pPr>
        <w:spacing w:after="0"/>
        <w:ind w:right="1229"/>
      </w:pPr>
      <w:r>
        <w:t>.data:00408E47                 db    0</w:t>
      </w:r>
    </w:p>
    <w:p w14:paraId="0F8D49CE" w14:textId="77777777" w:rsidR="00435C7A" w:rsidRDefault="00435C7A" w:rsidP="00435C7A">
      <w:pPr>
        <w:spacing w:after="0"/>
        <w:ind w:right="1229"/>
      </w:pPr>
      <w:r>
        <w:t>.data:00408E48                 db    0</w:t>
      </w:r>
    </w:p>
    <w:p w14:paraId="3A5518BC" w14:textId="77777777" w:rsidR="00435C7A" w:rsidRDefault="00435C7A" w:rsidP="00435C7A">
      <w:pPr>
        <w:spacing w:after="0"/>
        <w:ind w:right="1229"/>
      </w:pPr>
      <w:r>
        <w:t>.data:00408E49                 db    0</w:t>
      </w:r>
    </w:p>
    <w:p w14:paraId="6DA2C746" w14:textId="77777777" w:rsidR="00435C7A" w:rsidRDefault="00435C7A" w:rsidP="00435C7A">
      <w:pPr>
        <w:spacing w:after="0"/>
        <w:ind w:right="1229"/>
      </w:pPr>
      <w:r>
        <w:t>.data:00408E4A                 db    0</w:t>
      </w:r>
    </w:p>
    <w:p w14:paraId="18C3C69D" w14:textId="77777777" w:rsidR="00435C7A" w:rsidRDefault="00435C7A" w:rsidP="00435C7A">
      <w:pPr>
        <w:spacing w:after="0"/>
        <w:ind w:right="1229"/>
      </w:pPr>
      <w:r>
        <w:t>.data:00408E4B                 db    0</w:t>
      </w:r>
    </w:p>
    <w:p w14:paraId="29A72404" w14:textId="77777777" w:rsidR="00435C7A" w:rsidRDefault="00435C7A" w:rsidP="00435C7A">
      <w:pPr>
        <w:spacing w:after="0"/>
        <w:ind w:right="1229"/>
      </w:pPr>
      <w:r>
        <w:t>.data:00408E4C                 db    0</w:t>
      </w:r>
    </w:p>
    <w:p w14:paraId="0C1D8306" w14:textId="77777777" w:rsidR="00435C7A" w:rsidRDefault="00435C7A" w:rsidP="00435C7A">
      <w:pPr>
        <w:spacing w:after="0"/>
        <w:ind w:right="1229"/>
      </w:pPr>
      <w:r>
        <w:t>.data:00408E4D                 db    0</w:t>
      </w:r>
    </w:p>
    <w:p w14:paraId="6338414A" w14:textId="77777777" w:rsidR="00435C7A" w:rsidRDefault="00435C7A" w:rsidP="00435C7A">
      <w:pPr>
        <w:spacing w:after="0"/>
        <w:ind w:right="1229"/>
      </w:pPr>
      <w:r>
        <w:t>.data:00408E4E                 db    0</w:t>
      </w:r>
    </w:p>
    <w:p w14:paraId="002D91FF" w14:textId="77777777" w:rsidR="00435C7A" w:rsidRDefault="00435C7A" w:rsidP="00435C7A">
      <w:pPr>
        <w:spacing w:after="0"/>
        <w:ind w:right="1229"/>
      </w:pPr>
      <w:r>
        <w:t>.data:00408E4F                 db    0</w:t>
      </w:r>
    </w:p>
    <w:p w14:paraId="6F469C81" w14:textId="77777777" w:rsidR="00435C7A" w:rsidRDefault="00435C7A" w:rsidP="00435C7A">
      <w:pPr>
        <w:spacing w:after="0"/>
        <w:ind w:right="1229"/>
      </w:pPr>
      <w:r>
        <w:t>.data:00408E50                 db    0</w:t>
      </w:r>
    </w:p>
    <w:p w14:paraId="02EEFBE7" w14:textId="77777777" w:rsidR="00435C7A" w:rsidRDefault="00435C7A" w:rsidP="00435C7A">
      <w:pPr>
        <w:spacing w:after="0"/>
        <w:ind w:right="1229"/>
      </w:pPr>
      <w:r>
        <w:t>.data:00408E51                 db    0</w:t>
      </w:r>
    </w:p>
    <w:p w14:paraId="25427229" w14:textId="77777777" w:rsidR="00435C7A" w:rsidRDefault="00435C7A" w:rsidP="00435C7A">
      <w:pPr>
        <w:spacing w:after="0"/>
        <w:ind w:right="1229"/>
      </w:pPr>
      <w:r>
        <w:t>.data:00408E52                 db    0</w:t>
      </w:r>
    </w:p>
    <w:p w14:paraId="01224CF1" w14:textId="77777777" w:rsidR="00435C7A" w:rsidRDefault="00435C7A" w:rsidP="00435C7A">
      <w:pPr>
        <w:spacing w:after="0"/>
        <w:ind w:right="1229"/>
      </w:pPr>
      <w:r>
        <w:t>.data:00408E53                 db    0</w:t>
      </w:r>
    </w:p>
    <w:p w14:paraId="1BEE6CF4" w14:textId="77777777" w:rsidR="00435C7A" w:rsidRDefault="00435C7A" w:rsidP="00435C7A">
      <w:pPr>
        <w:spacing w:after="0"/>
        <w:ind w:right="1229"/>
      </w:pPr>
      <w:r>
        <w:t>.data:00408E54                 db    0</w:t>
      </w:r>
    </w:p>
    <w:p w14:paraId="24D69759" w14:textId="77777777" w:rsidR="00435C7A" w:rsidRDefault="00435C7A" w:rsidP="00435C7A">
      <w:pPr>
        <w:spacing w:after="0"/>
        <w:ind w:right="1229"/>
      </w:pPr>
      <w:r>
        <w:t>.data:00408E55                 db    0</w:t>
      </w:r>
    </w:p>
    <w:p w14:paraId="5778F3FB" w14:textId="77777777" w:rsidR="00435C7A" w:rsidRDefault="00435C7A" w:rsidP="00435C7A">
      <w:pPr>
        <w:spacing w:after="0"/>
        <w:ind w:right="1229"/>
      </w:pPr>
      <w:r>
        <w:t>.data:00408E56                 db    0</w:t>
      </w:r>
    </w:p>
    <w:p w14:paraId="5634C0AE" w14:textId="77777777" w:rsidR="00435C7A" w:rsidRDefault="00435C7A" w:rsidP="00435C7A">
      <w:pPr>
        <w:spacing w:after="0"/>
        <w:ind w:right="1229"/>
      </w:pPr>
      <w:r>
        <w:t>.data:00408E57                 db    0</w:t>
      </w:r>
    </w:p>
    <w:p w14:paraId="40D0C94C" w14:textId="77777777" w:rsidR="00435C7A" w:rsidRDefault="00435C7A" w:rsidP="00435C7A">
      <w:pPr>
        <w:spacing w:after="0"/>
        <w:ind w:right="1229"/>
      </w:pPr>
      <w:r>
        <w:t>.data:00408E58                 db    0</w:t>
      </w:r>
    </w:p>
    <w:p w14:paraId="24C74CA4" w14:textId="77777777" w:rsidR="00435C7A" w:rsidRDefault="00435C7A" w:rsidP="00435C7A">
      <w:pPr>
        <w:spacing w:after="0"/>
        <w:ind w:right="1229"/>
      </w:pPr>
      <w:r>
        <w:t>.data:00408E59                 db    0</w:t>
      </w:r>
    </w:p>
    <w:p w14:paraId="0CD3F5DD" w14:textId="77777777" w:rsidR="00435C7A" w:rsidRDefault="00435C7A" w:rsidP="00435C7A">
      <w:pPr>
        <w:spacing w:after="0"/>
        <w:ind w:right="1229"/>
      </w:pPr>
      <w:r>
        <w:t>.data:00408E5A                 db    0</w:t>
      </w:r>
    </w:p>
    <w:p w14:paraId="3A8BE14C" w14:textId="77777777" w:rsidR="00435C7A" w:rsidRDefault="00435C7A" w:rsidP="00435C7A">
      <w:pPr>
        <w:spacing w:after="0"/>
        <w:ind w:right="1229"/>
      </w:pPr>
      <w:r>
        <w:t>.data:00408E5B                 db    0</w:t>
      </w:r>
    </w:p>
    <w:p w14:paraId="234EFB6D" w14:textId="77777777" w:rsidR="00435C7A" w:rsidRDefault="00435C7A" w:rsidP="00435C7A">
      <w:pPr>
        <w:spacing w:after="0"/>
        <w:ind w:right="1229"/>
      </w:pPr>
      <w:r>
        <w:t>.data:00408E5C                 db    0</w:t>
      </w:r>
    </w:p>
    <w:p w14:paraId="28103DC5" w14:textId="77777777" w:rsidR="00435C7A" w:rsidRDefault="00435C7A" w:rsidP="00435C7A">
      <w:pPr>
        <w:spacing w:after="0"/>
        <w:ind w:right="1229"/>
      </w:pPr>
      <w:r>
        <w:t>.data:00408E5D                 db    0</w:t>
      </w:r>
    </w:p>
    <w:p w14:paraId="121E78C0" w14:textId="77777777" w:rsidR="00435C7A" w:rsidRDefault="00435C7A" w:rsidP="00435C7A">
      <w:pPr>
        <w:spacing w:after="0"/>
        <w:ind w:right="1229"/>
      </w:pPr>
      <w:r>
        <w:t>.data:00408E5E                 db    0</w:t>
      </w:r>
    </w:p>
    <w:p w14:paraId="360B0A7C" w14:textId="77777777" w:rsidR="00435C7A" w:rsidRDefault="00435C7A" w:rsidP="00435C7A">
      <w:pPr>
        <w:spacing w:after="0"/>
        <w:ind w:right="1229"/>
      </w:pPr>
      <w:r>
        <w:t>.data:00408E5F                 db    0</w:t>
      </w:r>
    </w:p>
    <w:p w14:paraId="609DFB61" w14:textId="77777777" w:rsidR="00435C7A" w:rsidRDefault="00435C7A" w:rsidP="00435C7A">
      <w:pPr>
        <w:spacing w:after="0"/>
        <w:ind w:right="1229"/>
      </w:pPr>
      <w:r>
        <w:t>.data:00408E60                 db    0</w:t>
      </w:r>
    </w:p>
    <w:p w14:paraId="27C1AB41" w14:textId="77777777" w:rsidR="00435C7A" w:rsidRDefault="00435C7A" w:rsidP="00435C7A">
      <w:pPr>
        <w:spacing w:after="0"/>
        <w:ind w:right="1229"/>
      </w:pPr>
      <w:r>
        <w:t>.data:00408E61                 db    0</w:t>
      </w:r>
    </w:p>
    <w:p w14:paraId="4BD3AF7C" w14:textId="77777777" w:rsidR="00435C7A" w:rsidRDefault="00435C7A" w:rsidP="00435C7A">
      <w:pPr>
        <w:spacing w:after="0"/>
        <w:ind w:right="1229"/>
      </w:pPr>
      <w:r>
        <w:t>.data:00408E62                 db    0</w:t>
      </w:r>
    </w:p>
    <w:p w14:paraId="12FFFDD8" w14:textId="77777777" w:rsidR="00435C7A" w:rsidRDefault="00435C7A" w:rsidP="00435C7A">
      <w:pPr>
        <w:spacing w:after="0"/>
        <w:ind w:right="1229"/>
      </w:pPr>
      <w:r>
        <w:t>.data:00408E63                 db    0</w:t>
      </w:r>
    </w:p>
    <w:p w14:paraId="01B9FA20" w14:textId="77777777" w:rsidR="00435C7A" w:rsidRDefault="00435C7A" w:rsidP="00435C7A">
      <w:pPr>
        <w:spacing w:after="0"/>
        <w:ind w:right="1229"/>
      </w:pPr>
      <w:r>
        <w:t>.data:00408E64                 db    0</w:t>
      </w:r>
    </w:p>
    <w:p w14:paraId="56BD4902" w14:textId="77777777" w:rsidR="00435C7A" w:rsidRDefault="00435C7A" w:rsidP="00435C7A">
      <w:pPr>
        <w:spacing w:after="0"/>
        <w:ind w:right="1229"/>
      </w:pPr>
      <w:r>
        <w:t>.data:00408E65                 db    0</w:t>
      </w:r>
    </w:p>
    <w:p w14:paraId="36A6B216" w14:textId="77777777" w:rsidR="00435C7A" w:rsidRDefault="00435C7A" w:rsidP="00435C7A">
      <w:pPr>
        <w:spacing w:after="0"/>
        <w:ind w:right="1229"/>
      </w:pPr>
      <w:r>
        <w:lastRenderedPageBreak/>
        <w:t>.data:00408E66                 db    0</w:t>
      </w:r>
    </w:p>
    <w:p w14:paraId="340AD71A" w14:textId="77777777" w:rsidR="00435C7A" w:rsidRDefault="00435C7A" w:rsidP="00435C7A">
      <w:pPr>
        <w:spacing w:after="0"/>
        <w:ind w:right="1229"/>
      </w:pPr>
      <w:r>
        <w:t>.data:00408E67                 db    0</w:t>
      </w:r>
    </w:p>
    <w:p w14:paraId="1EEAC382" w14:textId="77777777" w:rsidR="00435C7A" w:rsidRDefault="00435C7A" w:rsidP="00435C7A">
      <w:pPr>
        <w:spacing w:after="0"/>
        <w:ind w:right="1229"/>
      </w:pPr>
      <w:r>
        <w:t>.data:00408E68                 db    0</w:t>
      </w:r>
    </w:p>
    <w:p w14:paraId="2F5B1B82" w14:textId="77777777" w:rsidR="00435C7A" w:rsidRDefault="00435C7A" w:rsidP="00435C7A">
      <w:pPr>
        <w:spacing w:after="0"/>
        <w:ind w:right="1229"/>
      </w:pPr>
      <w:r>
        <w:t>.data:00408E69                 db    0</w:t>
      </w:r>
    </w:p>
    <w:p w14:paraId="553B166D" w14:textId="77777777" w:rsidR="00435C7A" w:rsidRDefault="00435C7A" w:rsidP="00435C7A">
      <w:pPr>
        <w:spacing w:after="0"/>
        <w:ind w:right="1229"/>
      </w:pPr>
      <w:r>
        <w:t>.data:00408E6A                 db    0</w:t>
      </w:r>
    </w:p>
    <w:p w14:paraId="56D84962" w14:textId="77777777" w:rsidR="00435C7A" w:rsidRDefault="00435C7A" w:rsidP="00435C7A">
      <w:pPr>
        <w:spacing w:after="0"/>
        <w:ind w:right="1229"/>
      </w:pPr>
      <w:r>
        <w:t>.data:00408E6B                 db    0</w:t>
      </w:r>
    </w:p>
    <w:p w14:paraId="4284231F" w14:textId="77777777" w:rsidR="00435C7A" w:rsidRDefault="00435C7A" w:rsidP="00435C7A">
      <w:pPr>
        <w:spacing w:after="0"/>
        <w:ind w:right="1229"/>
      </w:pPr>
      <w:r>
        <w:t>.data:00408E6C                 db    0</w:t>
      </w:r>
    </w:p>
    <w:p w14:paraId="62443307" w14:textId="77777777" w:rsidR="00435C7A" w:rsidRDefault="00435C7A" w:rsidP="00435C7A">
      <w:pPr>
        <w:spacing w:after="0"/>
        <w:ind w:right="1229"/>
      </w:pPr>
      <w:r>
        <w:t>.data:00408E6D                 db    0</w:t>
      </w:r>
    </w:p>
    <w:p w14:paraId="6D667A6B" w14:textId="77777777" w:rsidR="00435C7A" w:rsidRDefault="00435C7A" w:rsidP="00435C7A">
      <w:pPr>
        <w:spacing w:after="0"/>
        <w:ind w:right="1229"/>
      </w:pPr>
      <w:r>
        <w:t>.data:00408E6E                 db    0</w:t>
      </w:r>
    </w:p>
    <w:p w14:paraId="0F7343C6" w14:textId="77777777" w:rsidR="00435C7A" w:rsidRDefault="00435C7A" w:rsidP="00435C7A">
      <w:pPr>
        <w:spacing w:after="0"/>
        <w:ind w:right="1229"/>
      </w:pPr>
      <w:r>
        <w:t>.data:00408E6F                 db    0</w:t>
      </w:r>
    </w:p>
    <w:p w14:paraId="53FBC1CB" w14:textId="77777777" w:rsidR="00435C7A" w:rsidRDefault="00435C7A" w:rsidP="00435C7A">
      <w:pPr>
        <w:spacing w:after="0"/>
        <w:ind w:right="1229"/>
      </w:pPr>
      <w:r>
        <w:t>.data:00408E70                 db    0</w:t>
      </w:r>
    </w:p>
    <w:p w14:paraId="7C4671CB" w14:textId="77777777" w:rsidR="00435C7A" w:rsidRDefault="00435C7A" w:rsidP="00435C7A">
      <w:pPr>
        <w:spacing w:after="0"/>
        <w:ind w:right="1229"/>
      </w:pPr>
      <w:r>
        <w:t>.data:00408E71                 db    0</w:t>
      </w:r>
    </w:p>
    <w:p w14:paraId="35886BE9" w14:textId="77777777" w:rsidR="00435C7A" w:rsidRDefault="00435C7A" w:rsidP="00435C7A">
      <w:pPr>
        <w:spacing w:after="0"/>
        <w:ind w:right="1229"/>
      </w:pPr>
      <w:r>
        <w:t>.data:00408E72                 db    0</w:t>
      </w:r>
    </w:p>
    <w:p w14:paraId="4DA0AA87" w14:textId="77777777" w:rsidR="00435C7A" w:rsidRDefault="00435C7A" w:rsidP="00435C7A">
      <w:pPr>
        <w:spacing w:after="0"/>
        <w:ind w:right="1229"/>
      </w:pPr>
      <w:r>
        <w:t>.data:00408E73                 db    0</w:t>
      </w:r>
    </w:p>
    <w:p w14:paraId="27BAD190" w14:textId="77777777" w:rsidR="00435C7A" w:rsidRDefault="00435C7A" w:rsidP="00435C7A">
      <w:pPr>
        <w:spacing w:after="0"/>
        <w:ind w:right="1229"/>
      </w:pPr>
      <w:r>
        <w:t>.data:00408E74                 db    0</w:t>
      </w:r>
    </w:p>
    <w:p w14:paraId="450656F5" w14:textId="77777777" w:rsidR="00435C7A" w:rsidRDefault="00435C7A" w:rsidP="00435C7A">
      <w:pPr>
        <w:spacing w:after="0"/>
        <w:ind w:right="1229"/>
      </w:pPr>
      <w:r>
        <w:t>.data:00408E75                 db    0</w:t>
      </w:r>
    </w:p>
    <w:p w14:paraId="1F42C016" w14:textId="77777777" w:rsidR="00435C7A" w:rsidRDefault="00435C7A" w:rsidP="00435C7A">
      <w:pPr>
        <w:spacing w:after="0"/>
        <w:ind w:right="1229"/>
      </w:pPr>
      <w:r>
        <w:t>.data:00408E76                 db    0</w:t>
      </w:r>
    </w:p>
    <w:p w14:paraId="5ECFBF9E" w14:textId="77777777" w:rsidR="00435C7A" w:rsidRDefault="00435C7A" w:rsidP="00435C7A">
      <w:pPr>
        <w:spacing w:after="0"/>
        <w:ind w:right="1229"/>
      </w:pPr>
      <w:r>
        <w:t>.data:00408E77                 db    0</w:t>
      </w:r>
    </w:p>
    <w:p w14:paraId="62F6F001" w14:textId="77777777" w:rsidR="00435C7A" w:rsidRDefault="00435C7A" w:rsidP="00435C7A">
      <w:pPr>
        <w:spacing w:after="0"/>
        <w:ind w:right="1229"/>
      </w:pPr>
      <w:r>
        <w:t>.data:00408E78                 db    0</w:t>
      </w:r>
    </w:p>
    <w:p w14:paraId="36624DE0" w14:textId="77777777" w:rsidR="00435C7A" w:rsidRDefault="00435C7A" w:rsidP="00435C7A">
      <w:pPr>
        <w:spacing w:after="0"/>
        <w:ind w:right="1229"/>
      </w:pPr>
      <w:r>
        <w:t>.data:00408E79                 db    0</w:t>
      </w:r>
    </w:p>
    <w:p w14:paraId="74525959" w14:textId="77777777" w:rsidR="00435C7A" w:rsidRDefault="00435C7A" w:rsidP="00435C7A">
      <w:pPr>
        <w:spacing w:after="0"/>
        <w:ind w:right="1229"/>
      </w:pPr>
      <w:r>
        <w:t>.data:00408E7A                 db    0</w:t>
      </w:r>
    </w:p>
    <w:p w14:paraId="163A9668" w14:textId="77777777" w:rsidR="00435C7A" w:rsidRDefault="00435C7A" w:rsidP="00435C7A">
      <w:pPr>
        <w:spacing w:after="0"/>
        <w:ind w:right="1229"/>
      </w:pPr>
      <w:r>
        <w:t>.data:00408E7B                 db    0</w:t>
      </w:r>
    </w:p>
    <w:p w14:paraId="60A8DCFC" w14:textId="77777777" w:rsidR="00435C7A" w:rsidRDefault="00435C7A" w:rsidP="00435C7A">
      <w:pPr>
        <w:spacing w:after="0"/>
        <w:ind w:right="1229"/>
      </w:pPr>
      <w:r>
        <w:t>.data:00408E7C                 db    0</w:t>
      </w:r>
    </w:p>
    <w:p w14:paraId="49329B25" w14:textId="77777777" w:rsidR="00435C7A" w:rsidRDefault="00435C7A" w:rsidP="00435C7A">
      <w:pPr>
        <w:spacing w:after="0"/>
        <w:ind w:right="1229"/>
      </w:pPr>
      <w:r>
        <w:t>.data:00408E7D                 db    0</w:t>
      </w:r>
    </w:p>
    <w:p w14:paraId="3576ADFD" w14:textId="77777777" w:rsidR="00435C7A" w:rsidRDefault="00435C7A" w:rsidP="00435C7A">
      <w:pPr>
        <w:spacing w:after="0"/>
        <w:ind w:right="1229"/>
      </w:pPr>
      <w:r>
        <w:t>.data:00408E7E                 db    0</w:t>
      </w:r>
    </w:p>
    <w:p w14:paraId="24FD8AB2" w14:textId="77777777" w:rsidR="00435C7A" w:rsidRDefault="00435C7A" w:rsidP="00435C7A">
      <w:pPr>
        <w:spacing w:after="0"/>
        <w:ind w:right="1229"/>
      </w:pPr>
      <w:r>
        <w:t>.data:00408E7F                 db    0</w:t>
      </w:r>
    </w:p>
    <w:p w14:paraId="2DBE8297" w14:textId="77777777" w:rsidR="00435C7A" w:rsidRDefault="00435C7A" w:rsidP="00435C7A">
      <w:pPr>
        <w:spacing w:after="0"/>
        <w:ind w:right="1229"/>
      </w:pPr>
      <w:r>
        <w:t>.data:00408E80                 db    0</w:t>
      </w:r>
    </w:p>
    <w:p w14:paraId="00A4AFFA" w14:textId="77777777" w:rsidR="00435C7A" w:rsidRDefault="00435C7A" w:rsidP="00435C7A">
      <w:pPr>
        <w:spacing w:after="0"/>
        <w:ind w:right="1229"/>
      </w:pPr>
      <w:r>
        <w:t>.data:00408E81                 db    0</w:t>
      </w:r>
    </w:p>
    <w:p w14:paraId="48FFCA7C" w14:textId="77777777" w:rsidR="00435C7A" w:rsidRDefault="00435C7A" w:rsidP="00435C7A">
      <w:pPr>
        <w:spacing w:after="0"/>
        <w:ind w:right="1229"/>
      </w:pPr>
      <w:r>
        <w:t>.data:00408E82                 db    0</w:t>
      </w:r>
    </w:p>
    <w:p w14:paraId="1807C786" w14:textId="77777777" w:rsidR="00435C7A" w:rsidRDefault="00435C7A" w:rsidP="00435C7A">
      <w:pPr>
        <w:spacing w:after="0"/>
        <w:ind w:right="1229"/>
      </w:pPr>
      <w:r>
        <w:t>.data:00408E83                 db    0</w:t>
      </w:r>
    </w:p>
    <w:p w14:paraId="7D7E21C3" w14:textId="77777777" w:rsidR="00435C7A" w:rsidRDefault="00435C7A" w:rsidP="00435C7A">
      <w:pPr>
        <w:spacing w:after="0"/>
        <w:ind w:right="1229"/>
      </w:pPr>
      <w:r>
        <w:t>.data:00408E84                 db    0</w:t>
      </w:r>
    </w:p>
    <w:p w14:paraId="6AE23DFB" w14:textId="77777777" w:rsidR="00435C7A" w:rsidRDefault="00435C7A" w:rsidP="00435C7A">
      <w:pPr>
        <w:spacing w:after="0"/>
        <w:ind w:right="1229"/>
      </w:pPr>
      <w:r>
        <w:t>.data:00408E85                 db    0</w:t>
      </w:r>
    </w:p>
    <w:p w14:paraId="0470C80A" w14:textId="77777777" w:rsidR="00435C7A" w:rsidRDefault="00435C7A" w:rsidP="00435C7A">
      <w:pPr>
        <w:spacing w:after="0"/>
        <w:ind w:right="1229"/>
      </w:pPr>
      <w:r>
        <w:t>.data:00408E86                 db    0</w:t>
      </w:r>
    </w:p>
    <w:p w14:paraId="75B6D2DD" w14:textId="77777777" w:rsidR="00435C7A" w:rsidRDefault="00435C7A" w:rsidP="00435C7A">
      <w:pPr>
        <w:spacing w:after="0"/>
        <w:ind w:right="1229"/>
      </w:pPr>
      <w:r>
        <w:t>.data:00408E87                 db    0</w:t>
      </w:r>
    </w:p>
    <w:p w14:paraId="01C46113" w14:textId="77777777" w:rsidR="00435C7A" w:rsidRDefault="00435C7A" w:rsidP="00435C7A">
      <w:pPr>
        <w:spacing w:after="0"/>
        <w:ind w:right="1229"/>
      </w:pPr>
      <w:r>
        <w:t>.data:00408E88                 db    0</w:t>
      </w:r>
    </w:p>
    <w:p w14:paraId="65CCC1E2" w14:textId="77777777" w:rsidR="00435C7A" w:rsidRDefault="00435C7A" w:rsidP="00435C7A">
      <w:pPr>
        <w:spacing w:after="0"/>
        <w:ind w:right="1229"/>
      </w:pPr>
      <w:r>
        <w:t>.data:00408E89                 db    0</w:t>
      </w:r>
    </w:p>
    <w:p w14:paraId="7B36ECD7" w14:textId="77777777" w:rsidR="00435C7A" w:rsidRDefault="00435C7A" w:rsidP="00435C7A">
      <w:pPr>
        <w:spacing w:after="0"/>
        <w:ind w:right="1229"/>
      </w:pPr>
      <w:r>
        <w:t>.data:00408E8A                 db    0</w:t>
      </w:r>
    </w:p>
    <w:p w14:paraId="052900F9" w14:textId="77777777" w:rsidR="00435C7A" w:rsidRDefault="00435C7A" w:rsidP="00435C7A">
      <w:pPr>
        <w:spacing w:after="0"/>
        <w:ind w:right="1229"/>
      </w:pPr>
      <w:r>
        <w:t>.data:00408E8B                 db    0</w:t>
      </w:r>
    </w:p>
    <w:p w14:paraId="11171685" w14:textId="77777777" w:rsidR="00435C7A" w:rsidRDefault="00435C7A" w:rsidP="00435C7A">
      <w:pPr>
        <w:spacing w:after="0"/>
        <w:ind w:right="1229"/>
      </w:pPr>
      <w:r>
        <w:t>.data:00408E8C                 db    0</w:t>
      </w:r>
    </w:p>
    <w:p w14:paraId="3DC7996C" w14:textId="77777777" w:rsidR="00435C7A" w:rsidRDefault="00435C7A" w:rsidP="00435C7A">
      <w:pPr>
        <w:spacing w:after="0"/>
        <w:ind w:right="1229"/>
      </w:pPr>
      <w:r>
        <w:t>.data:00408E8D                 db    0</w:t>
      </w:r>
    </w:p>
    <w:p w14:paraId="2D55AB69" w14:textId="77777777" w:rsidR="00435C7A" w:rsidRDefault="00435C7A" w:rsidP="00435C7A">
      <w:pPr>
        <w:spacing w:after="0"/>
        <w:ind w:right="1229"/>
      </w:pPr>
      <w:r>
        <w:t>.data:00408E8E                 db    0</w:t>
      </w:r>
    </w:p>
    <w:p w14:paraId="4A9DB98E" w14:textId="77777777" w:rsidR="00435C7A" w:rsidRDefault="00435C7A" w:rsidP="00435C7A">
      <w:pPr>
        <w:spacing w:after="0"/>
        <w:ind w:right="1229"/>
      </w:pPr>
      <w:r>
        <w:t>.data:00408E8F                 db    0</w:t>
      </w:r>
    </w:p>
    <w:p w14:paraId="1FE45155" w14:textId="77777777" w:rsidR="00435C7A" w:rsidRDefault="00435C7A" w:rsidP="00435C7A">
      <w:pPr>
        <w:spacing w:after="0"/>
        <w:ind w:right="1229"/>
      </w:pPr>
      <w:r>
        <w:t>.data:00408E90                 db    0</w:t>
      </w:r>
    </w:p>
    <w:p w14:paraId="1510EE11" w14:textId="77777777" w:rsidR="00435C7A" w:rsidRDefault="00435C7A" w:rsidP="00435C7A">
      <w:pPr>
        <w:spacing w:after="0"/>
        <w:ind w:right="1229"/>
      </w:pPr>
      <w:r>
        <w:t>.data:00408E91                 db    0</w:t>
      </w:r>
    </w:p>
    <w:p w14:paraId="4589C0E4" w14:textId="77777777" w:rsidR="00435C7A" w:rsidRDefault="00435C7A" w:rsidP="00435C7A">
      <w:pPr>
        <w:spacing w:after="0"/>
        <w:ind w:right="1229"/>
      </w:pPr>
      <w:r>
        <w:lastRenderedPageBreak/>
        <w:t>.data:00408E92                 db    0</w:t>
      </w:r>
    </w:p>
    <w:p w14:paraId="50B9C5F1" w14:textId="77777777" w:rsidR="00435C7A" w:rsidRDefault="00435C7A" w:rsidP="00435C7A">
      <w:pPr>
        <w:spacing w:after="0"/>
        <w:ind w:right="1229"/>
      </w:pPr>
      <w:r>
        <w:t>.data:00408E93                 db    0</w:t>
      </w:r>
    </w:p>
    <w:p w14:paraId="01EB8399" w14:textId="77777777" w:rsidR="00435C7A" w:rsidRDefault="00435C7A" w:rsidP="00435C7A">
      <w:pPr>
        <w:spacing w:after="0"/>
        <w:ind w:right="1229"/>
      </w:pPr>
      <w:r>
        <w:t>.data:00408E94                 db    0</w:t>
      </w:r>
    </w:p>
    <w:p w14:paraId="43243E47" w14:textId="77777777" w:rsidR="00435C7A" w:rsidRDefault="00435C7A" w:rsidP="00435C7A">
      <w:pPr>
        <w:spacing w:after="0"/>
        <w:ind w:right="1229"/>
      </w:pPr>
      <w:r>
        <w:t>.data:00408E95                 db    0</w:t>
      </w:r>
    </w:p>
    <w:p w14:paraId="6075FE63" w14:textId="77777777" w:rsidR="00435C7A" w:rsidRDefault="00435C7A" w:rsidP="00435C7A">
      <w:pPr>
        <w:spacing w:after="0"/>
        <w:ind w:right="1229"/>
      </w:pPr>
      <w:r>
        <w:t>.data:00408E96                 db    0</w:t>
      </w:r>
    </w:p>
    <w:p w14:paraId="29AD0F95" w14:textId="77777777" w:rsidR="00435C7A" w:rsidRDefault="00435C7A" w:rsidP="00435C7A">
      <w:pPr>
        <w:spacing w:after="0"/>
        <w:ind w:right="1229"/>
      </w:pPr>
      <w:r>
        <w:t>.data:00408E97                 db    0</w:t>
      </w:r>
    </w:p>
    <w:p w14:paraId="6F3B8504" w14:textId="77777777" w:rsidR="00435C7A" w:rsidRDefault="00435C7A" w:rsidP="00435C7A">
      <w:pPr>
        <w:spacing w:after="0"/>
        <w:ind w:right="1229"/>
      </w:pPr>
      <w:r>
        <w:t>.data:00408E98                 db    0</w:t>
      </w:r>
    </w:p>
    <w:p w14:paraId="596AEC01" w14:textId="77777777" w:rsidR="00435C7A" w:rsidRDefault="00435C7A" w:rsidP="00435C7A">
      <w:pPr>
        <w:spacing w:after="0"/>
        <w:ind w:right="1229"/>
      </w:pPr>
      <w:r>
        <w:t>.data:00408E99                 db    0</w:t>
      </w:r>
    </w:p>
    <w:p w14:paraId="75ECBE72" w14:textId="77777777" w:rsidR="00435C7A" w:rsidRDefault="00435C7A" w:rsidP="00435C7A">
      <w:pPr>
        <w:spacing w:after="0"/>
        <w:ind w:right="1229"/>
      </w:pPr>
      <w:r>
        <w:t>.data:00408E9A                 db    0</w:t>
      </w:r>
    </w:p>
    <w:p w14:paraId="165324B0" w14:textId="77777777" w:rsidR="00435C7A" w:rsidRDefault="00435C7A" w:rsidP="00435C7A">
      <w:pPr>
        <w:spacing w:after="0"/>
        <w:ind w:right="1229"/>
      </w:pPr>
      <w:r>
        <w:t>.data:00408E9B                 db    0</w:t>
      </w:r>
    </w:p>
    <w:p w14:paraId="0EB31E6D" w14:textId="77777777" w:rsidR="00435C7A" w:rsidRDefault="00435C7A" w:rsidP="00435C7A">
      <w:pPr>
        <w:spacing w:after="0"/>
        <w:ind w:right="1229"/>
      </w:pPr>
      <w:r>
        <w:t>.data:00408E9C                 db    0</w:t>
      </w:r>
    </w:p>
    <w:p w14:paraId="08A2EEB4" w14:textId="77777777" w:rsidR="00435C7A" w:rsidRDefault="00435C7A" w:rsidP="00435C7A">
      <w:pPr>
        <w:spacing w:after="0"/>
        <w:ind w:right="1229"/>
      </w:pPr>
      <w:r>
        <w:t>.data:00408E9D                 db    0</w:t>
      </w:r>
    </w:p>
    <w:p w14:paraId="6DAC1E38" w14:textId="77777777" w:rsidR="00435C7A" w:rsidRDefault="00435C7A" w:rsidP="00435C7A">
      <w:pPr>
        <w:spacing w:after="0"/>
        <w:ind w:right="1229"/>
      </w:pPr>
      <w:r>
        <w:t>.data:00408E9E                 db    0</w:t>
      </w:r>
    </w:p>
    <w:p w14:paraId="7F103856" w14:textId="77777777" w:rsidR="00435C7A" w:rsidRDefault="00435C7A" w:rsidP="00435C7A">
      <w:pPr>
        <w:spacing w:after="0"/>
        <w:ind w:right="1229"/>
      </w:pPr>
      <w:r>
        <w:t>.data:00408E9F                 db    0</w:t>
      </w:r>
    </w:p>
    <w:p w14:paraId="2C4E2DF5" w14:textId="77777777" w:rsidR="00435C7A" w:rsidRDefault="00435C7A" w:rsidP="00435C7A">
      <w:pPr>
        <w:spacing w:after="0"/>
        <w:ind w:right="1229"/>
      </w:pPr>
      <w:r>
        <w:t>.data:00408EA0                 db    0</w:t>
      </w:r>
    </w:p>
    <w:p w14:paraId="4E45ED70" w14:textId="77777777" w:rsidR="00435C7A" w:rsidRDefault="00435C7A" w:rsidP="00435C7A">
      <w:pPr>
        <w:spacing w:after="0"/>
        <w:ind w:right="1229"/>
      </w:pPr>
      <w:r>
        <w:t>.data:00408EA1                 db    0</w:t>
      </w:r>
    </w:p>
    <w:p w14:paraId="6BB2CEEE" w14:textId="77777777" w:rsidR="00435C7A" w:rsidRDefault="00435C7A" w:rsidP="00435C7A">
      <w:pPr>
        <w:spacing w:after="0"/>
        <w:ind w:right="1229"/>
      </w:pPr>
      <w:r>
        <w:t>.data:00408EA2                 db    0</w:t>
      </w:r>
    </w:p>
    <w:p w14:paraId="45B97A38" w14:textId="77777777" w:rsidR="00435C7A" w:rsidRDefault="00435C7A" w:rsidP="00435C7A">
      <w:pPr>
        <w:spacing w:after="0"/>
        <w:ind w:right="1229"/>
      </w:pPr>
      <w:r>
        <w:t>.data:00408EA3                 db    0</w:t>
      </w:r>
    </w:p>
    <w:p w14:paraId="779296A0" w14:textId="77777777" w:rsidR="00435C7A" w:rsidRDefault="00435C7A" w:rsidP="00435C7A">
      <w:pPr>
        <w:spacing w:after="0"/>
        <w:ind w:right="1229"/>
      </w:pPr>
      <w:r>
        <w:t>.data:00408EA4                 db    0</w:t>
      </w:r>
    </w:p>
    <w:p w14:paraId="4DA961A0" w14:textId="77777777" w:rsidR="00435C7A" w:rsidRDefault="00435C7A" w:rsidP="00435C7A">
      <w:pPr>
        <w:spacing w:after="0"/>
        <w:ind w:right="1229"/>
      </w:pPr>
      <w:r>
        <w:t>.data:00408EA5                 db    0</w:t>
      </w:r>
    </w:p>
    <w:p w14:paraId="7613075F" w14:textId="77777777" w:rsidR="00435C7A" w:rsidRDefault="00435C7A" w:rsidP="00435C7A">
      <w:pPr>
        <w:spacing w:after="0"/>
        <w:ind w:right="1229"/>
      </w:pPr>
      <w:r>
        <w:t>.data:00408EA6                 db    0</w:t>
      </w:r>
    </w:p>
    <w:p w14:paraId="530EB5F5" w14:textId="77777777" w:rsidR="00435C7A" w:rsidRDefault="00435C7A" w:rsidP="00435C7A">
      <w:pPr>
        <w:spacing w:after="0"/>
        <w:ind w:right="1229"/>
      </w:pPr>
      <w:r>
        <w:t>.data:00408EA7                 db    0</w:t>
      </w:r>
    </w:p>
    <w:p w14:paraId="766747F3" w14:textId="77777777" w:rsidR="00435C7A" w:rsidRDefault="00435C7A" w:rsidP="00435C7A">
      <w:pPr>
        <w:spacing w:after="0"/>
        <w:ind w:right="1229"/>
      </w:pPr>
      <w:r>
        <w:t>.data:00408EA8                 db    0</w:t>
      </w:r>
    </w:p>
    <w:p w14:paraId="73402E35" w14:textId="77777777" w:rsidR="00435C7A" w:rsidRDefault="00435C7A" w:rsidP="00435C7A">
      <w:pPr>
        <w:spacing w:after="0"/>
        <w:ind w:right="1229"/>
      </w:pPr>
      <w:r>
        <w:t>.data:00408EA9                 db    0</w:t>
      </w:r>
    </w:p>
    <w:p w14:paraId="0039AE0E" w14:textId="77777777" w:rsidR="00435C7A" w:rsidRDefault="00435C7A" w:rsidP="00435C7A">
      <w:pPr>
        <w:spacing w:after="0"/>
        <w:ind w:right="1229"/>
      </w:pPr>
      <w:r>
        <w:t>.data:00408EAA                 db    0</w:t>
      </w:r>
    </w:p>
    <w:p w14:paraId="3FD6F9DF" w14:textId="77777777" w:rsidR="00435C7A" w:rsidRDefault="00435C7A" w:rsidP="00435C7A">
      <w:pPr>
        <w:spacing w:after="0"/>
        <w:ind w:right="1229"/>
      </w:pPr>
      <w:r>
        <w:t>.data:00408EAB                 db    0</w:t>
      </w:r>
    </w:p>
    <w:p w14:paraId="353CAEFD" w14:textId="77777777" w:rsidR="00435C7A" w:rsidRDefault="00435C7A" w:rsidP="00435C7A">
      <w:pPr>
        <w:spacing w:after="0"/>
        <w:ind w:right="1229"/>
      </w:pPr>
      <w:r>
        <w:t>.data:00408EAC                 db    0</w:t>
      </w:r>
    </w:p>
    <w:p w14:paraId="7411F301" w14:textId="77777777" w:rsidR="00435C7A" w:rsidRDefault="00435C7A" w:rsidP="00435C7A">
      <w:pPr>
        <w:spacing w:after="0"/>
        <w:ind w:right="1229"/>
      </w:pPr>
      <w:r>
        <w:t>.data:00408EAD                 db    0</w:t>
      </w:r>
    </w:p>
    <w:p w14:paraId="6FA4580F" w14:textId="77777777" w:rsidR="00435C7A" w:rsidRDefault="00435C7A" w:rsidP="00435C7A">
      <w:pPr>
        <w:spacing w:after="0"/>
        <w:ind w:right="1229"/>
      </w:pPr>
      <w:r>
        <w:t>.data:00408EAE                 db    0</w:t>
      </w:r>
    </w:p>
    <w:p w14:paraId="0ED32A78" w14:textId="77777777" w:rsidR="00435C7A" w:rsidRDefault="00435C7A" w:rsidP="00435C7A">
      <w:pPr>
        <w:spacing w:after="0"/>
        <w:ind w:right="1229"/>
      </w:pPr>
      <w:r>
        <w:t>.data:00408EAF                 db    0</w:t>
      </w:r>
    </w:p>
    <w:p w14:paraId="5610EA2D" w14:textId="77777777" w:rsidR="00435C7A" w:rsidRDefault="00435C7A" w:rsidP="00435C7A">
      <w:pPr>
        <w:spacing w:after="0"/>
        <w:ind w:right="1229"/>
      </w:pPr>
      <w:r>
        <w:t>.data:00408EB0                 db    0</w:t>
      </w:r>
    </w:p>
    <w:p w14:paraId="61F49D1B" w14:textId="77777777" w:rsidR="00435C7A" w:rsidRDefault="00435C7A" w:rsidP="00435C7A">
      <w:pPr>
        <w:spacing w:after="0"/>
        <w:ind w:right="1229"/>
      </w:pPr>
      <w:r>
        <w:t>.data:00408EB1                 db    0</w:t>
      </w:r>
    </w:p>
    <w:p w14:paraId="003C1012" w14:textId="77777777" w:rsidR="00435C7A" w:rsidRDefault="00435C7A" w:rsidP="00435C7A">
      <w:pPr>
        <w:spacing w:after="0"/>
        <w:ind w:right="1229"/>
      </w:pPr>
      <w:r>
        <w:t>.data:00408EB2                 db    0</w:t>
      </w:r>
    </w:p>
    <w:p w14:paraId="1B412E4D" w14:textId="77777777" w:rsidR="00435C7A" w:rsidRDefault="00435C7A" w:rsidP="00435C7A">
      <w:pPr>
        <w:spacing w:after="0"/>
        <w:ind w:right="1229"/>
      </w:pPr>
      <w:r>
        <w:t>.data:00408EB3                 db    0</w:t>
      </w:r>
    </w:p>
    <w:p w14:paraId="2E99F673" w14:textId="77777777" w:rsidR="00435C7A" w:rsidRDefault="00435C7A" w:rsidP="00435C7A">
      <w:pPr>
        <w:spacing w:after="0"/>
        <w:ind w:right="1229"/>
      </w:pPr>
      <w:r>
        <w:t>.data:00408EB4                 db    0</w:t>
      </w:r>
    </w:p>
    <w:p w14:paraId="63905DA9" w14:textId="77777777" w:rsidR="00435C7A" w:rsidRDefault="00435C7A" w:rsidP="00435C7A">
      <w:pPr>
        <w:spacing w:after="0"/>
        <w:ind w:right="1229"/>
      </w:pPr>
      <w:r>
        <w:t>.data:00408EB5                 db    0</w:t>
      </w:r>
    </w:p>
    <w:p w14:paraId="34660BF7" w14:textId="77777777" w:rsidR="00435C7A" w:rsidRDefault="00435C7A" w:rsidP="00435C7A">
      <w:pPr>
        <w:spacing w:after="0"/>
        <w:ind w:right="1229"/>
      </w:pPr>
      <w:r>
        <w:t>.data:00408EB6                 db    0</w:t>
      </w:r>
    </w:p>
    <w:p w14:paraId="49E5C7F7" w14:textId="77777777" w:rsidR="00435C7A" w:rsidRDefault="00435C7A" w:rsidP="00435C7A">
      <w:pPr>
        <w:spacing w:after="0"/>
        <w:ind w:right="1229"/>
      </w:pPr>
      <w:r>
        <w:t>.data:00408EB7                 db    0</w:t>
      </w:r>
    </w:p>
    <w:p w14:paraId="0F352247" w14:textId="77777777" w:rsidR="00435C7A" w:rsidRDefault="00435C7A" w:rsidP="00435C7A">
      <w:pPr>
        <w:spacing w:after="0"/>
        <w:ind w:right="1229"/>
      </w:pPr>
      <w:r>
        <w:t>.data:00408EB8                 db    0</w:t>
      </w:r>
    </w:p>
    <w:p w14:paraId="0470C594" w14:textId="77777777" w:rsidR="00435C7A" w:rsidRDefault="00435C7A" w:rsidP="00435C7A">
      <w:pPr>
        <w:spacing w:after="0"/>
        <w:ind w:right="1229"/>
      </w:pPr>
      <w:r>
        <w:t>.data:00408EB9                 db    0</w:t>
      </w:r>
    </w:p>
    <w:p w14:paraId="755872B0" w14:textId="77777777" w:rsidR="00435C7A" w:rsidRDefault="00435C7A" w:rsidP="00435C7A">
      <w:pPr>
        <w:spacing w:after="0"/>
        <w:ind w:right="1229"/>
      </w:pPr>
      <w:r>
        <w:t>.data:00408EBA                 db    0</w:t>
      </w:r>
    </w:p>
    <w:p w14:paraId="5D34C56B" w14:textId="77777777" w:rsidR="00435C7A" w:rsidRDefault="00435C7A" w:rsidP="00435C7A">
      <w:pPr>
        <w:spacing w:after="0"/>
        <w:ind w:right="1229"/>
      </w:pPr>
      <w:r>
        <w:t>.data:00408EBB                 db    0</w:t>
      </w:r>
    </w:p>
    <w:p w14:paraId="4C8680E6" w14:textId="77777777" w:rsidR="00435C7A" w:rsidRDefault="00435C7A" w:rsidP="00435C7A">
      <w:pPr>
        <w:spacing w:after="0"/>
        <w:ind w:right="1229"/>
      </w:pPr>
      <w:r>
        <w:t>.data:00408EBC                 db    0</w:t>
      </w:r>
    </w:p>
    <w:p w14:paraId="5F0BC807" w14:textId="77777777" w:rsidR="00435C7A" w:rsidRDefault="00435C7A" w:rsidP="00435C7A">
      <w:pPr>
        <w:spacing w:after="0"/>
        <w:ind w:right="1229"/>
      </w:pPr>
      <w:r>
        <w:t>.data:00408EBD                 db    0</w:t>
      </w:r>
    </w:p>
    <w:p w14:paraId="62059187" w14:textId="77777777" w:rsidR="00435C7A" w:rsidRDefault="00435C7A" w:rsidP="00435C7A">
      <w:pPr>
        <w:spacing w:after="0"/>
        <w:ind w:right="1229"/>
      </w:pPr>
      <w:r>
        <w:lastRenderedPageBreak/>
        <w:t>.data:00408EBE                 db    0</w:t>
      </w:r>
    </w:p>
    <w:p w14:paraId="0AACD1D8" w14:textId="77777777" w:rsidR="00435C7A" w:rsidRDefault="00435C7A" w:rsidP="00435C7A">
      <w:pPr>
        <w:spacing w:after="0"/>
        <w:ind w:right="1229"/>
      </w:pPr>
      <w:r>
        <w:t>.data:00408EBF                 db    0</w:t>
      </w:r>
    </w:p>
    <w:p w14:paraId="22FB113B" w14:textId="77777777" w:rsidR="00435C7A" w:rsidRDefault="00435C7A" w:rsidP="00435C7A">
      <w:pPr>
        <w:spacing w:after="0"/>
        <w:ind w:right="1229"/>
      </w:pPr>
      <w:r>
        <w:t>.data:00408EC0                 db    0</w:t>
      </w:r>
    </w:p>
    <w:p w14:paraId="14D0BC09" w14:textId="77777777" w:rsidR="00435C7A" w:rsidRDefault="00435C7A" w:rsidP="00435C7A">
      <w:pPr>
        <w:spacing w:after="0"/>
        <w:ind w:right="1229"/>
      </w:pPr>
      <w:r>
        <w:t>.data:00408EC1                 db    0</w:t>
      </w:r>
    </w:p>
    <w:p w14:paraId="26CA5035" w14:textId="77777777" w:rsidR="00435C7A" w:rsidRDefault="00435C7A" w:rsidP="00435C7A">
      <w:pPr>
        <w:spacing w:after="0"/>
        <w:ind w:right="1229"/>
      </w:pPr>
      <w:r>
        <w:t>.data:00408EC2                 db    0</w:t>
      </w:r>
    </w:p>
    <w:p w14:paraId="3A73B7CD" w14:textId="77777777" w:rsidR="00435C7A" w:rsidRDefault="00435C7A" w:rsidP="00435C7A">
      <w:pPr>
        <w:spacing w:after="0"/>
        <w:ind w:right="1229"/>
      </w:pPr>
      <w:r>
        <w:t>.data:00408EC3                 db    0</w:t>
      </w:r>
    </w:p>
    <w:p w14:paraId="045F164F" w14:textId="77777777" w:rsidR="00435C7A" w:rsidRDefault="00435C7A" w:rsidP="00435C7A">
      <w:pPr>
        <w:spacing w:after="0"/>
        <w:ind w:right="1229"/>
      </w:pPr>
      <w:r>
        <w:t>.data:00408EC4                 db    0</w:t>
      </w:r>
    </w:p>
    <w:p w14:paraId="4EE77837" w14:textId="77777777" w:rsidR="00435C7A" w:rsidRDefault="00435C7A" w:rsidP="00435C7A">
      <w:pPr>
        <w:spacing w:after="0"/>
        <w:ind w:right="1229"/>
      </w:pPr>
      <w:r>
        <w:t>.data:00408EC5                 db    0</w:t>
      </w:r>
    </w:p>
    <w:p w14:paraId="20FBB391" w14:textId="77777777" w:rsidR="00435C7A" w:rsidRDefault="00435C7A" w:rsidP="00435C7A">
      <w:pPr>
        <w:spacing w:after="0"/>
        <w:ind w:right="1229"/>
      </w:pPr>
      <w:r>
        <w:t>.data:00408EC6                 db    0</w:t>
      </w:r>
    </w:p>
    <w:p w14:paraId="7324967E" w14:textId="77777777" w:rsidR="00435C7A" w:rsidRDefault="00435C7A" w:rsidP="00435C7A">
      <w:pPr>
        <w:spacing w:after="0"/>
        <w:ind w:right="1229"/>
      </w:pPr>
      <w:r>
        <w:t>.data:00408EC7                 db    0</w:t>
      </w:r>
    </w:p>
    <w:p w14:paraId="5DAE514A" w14:textId="77777777" w:rsidR="00435C7A" w:rsidRDefault="00435C7A" w:rsidP="00435C7A">
      <w:pPr>
        <w:spacing w:after="0"/>
        <w:ind w:right="1229"/>
      </w:pPr>
      <w:r>
        <w:t>.data:00408EC8                 db    0</w:t>
      </w:r>
    </w:p>
    <w:p w14:paraId="037164EB" w14:textId="77777777" w:rsidR="00435C7A" w:rsidRDefault="00435C7A" w:rsidP="00435C7A">
      <w:pPr>
        <w:spacing w:after="0"/>
        <w:ind w:right="1229"/>
      </w:pPr>
      <w:r>
        <w:t>.data:00408EC9                 db    0</w:t>
      </w:r>
    </w:p>
    <w:p w14:paraId="30394777" w14:textId="77777777" w:rsidR="00435C7A" w:rsidRDefault="00435C7A" w:rsidP="00435C7A">
      <w:pPr>
        <w:spacing w:after="0"/>
        <w:ind w:right="1229"/>
      </w:pPr>
      <w:r>
        <w:t>.data:00408ECA                 db    0</w:t>
      </w:r>
    </w:p>
    <w:p w14:paraId="20776DA2" w14:textId="77777777" w:rsidR="00435C7A" w:rsidRDefault="00435C7A" w:rsidP="00435C7A">
      <w:pPr>
        <w:spacing w:after="0"/>
        <w:ind w:right="1229"/>
      </w:pPr>
      <w:r>
        <w:t>.data:00408ECB                 db    0</w:t>
      </w:r>
    </w:p>
    <w:p w14:paraId="20B5ABAE" w14:textId="77777777" w:rsidR="00435C7A" w:rsidRDefault="00435C7A" w:rsidP="00435C7A">
      <w:pPr>
        <w:spacing w:after="0"/>
        <w:ind w:right="1229"/>
      </w:pPr>
      <w:r>
        <w:t>.data:00408ECC                 db    0</w:t>
      </w:r>
    </w:p>
    <w:p w14:paraId="74880527" w14:textId="77777777" w:rsidR="00435C7A" w:rsidRDefault="00435C7A" w:rsidP="00435C7A">
      <w:pPr>
        <w:spacing w:after="0"/>
        <w:ind w:right="1229"/>
      </w:pPr>
      <w:r>
        <w:t>.data:00408ECD                 db    0</w:t>
      </w:r>
    </w:p>
    <w:p w14:paraId="213AAC4B" w14:textId="77777777" w:rsidR="00435C7A" w:rsidRDefault="00435C7A" w:rsidP="00435C7A">
      <w:pPr>
        <w:spacing w:after="0"/>
        <w:ind w:right="1229"/>
      </w:pPr>
      <w:r>
        <w:t>.data:00408ECE                 db    0</w:t>
      </w:r>
    </w:p>
    <w:p w14:paraId="62F08E4A" w14:textId="77777777" w:rsidR="00435C7A" w:rsidRDefault="00435C7A" w:rsidP="00435C7A">
      <w:pPr>
        <w:spacing w:after="0"/>
        <w:ind w:right="1229"/>
      </w:pPr>
      <w:r>
        <w:t>.data:00408ECF                 db    0</w:t>
      </w:r>
    </w:p>
    <w:p w14:paraId="418F8CF1" w14:textId="77777777" w:rsidR="00435C7A" w:rsidRDefault="00435C7A" w:rsidP="00435C7A">
      <w:pPr>
        <w:spacing w:after="0"/>
        <w:ind w:right="1229"/>
      </w:pPr>
      <w:r>
        <w:t>.data:00408ED0                 db    0</w:t>
      </w:r>
    </w:p>
    <w:p w14:paraId="3B1ECE25" w14:textId="77777777" w:rsidR="00435C7A" w:rsidRDefault="00435C7A" w:rsidP="00435C7A">
      <w:pPr>
        <w:spacing w:after="0"/>
        <w:ind w:right="1229"/>
      </w:pPr>
      <w:r>
        <w:t>.data:00408ED1                 db    0</w:t>
      </w:r>
    </w:p>
    <w:p w14:paraId="27D73E0E" w14:textId="77777777" w:rsidR="00435C7A" w:rsidRDefault="00435C7A" w:rsidP="00435C7A">
      <w:pPr>
        <w:spacing w:after="0"/>
        <w:ind w:right="1229"/>
      </w:pPr>
      <w:r>
        <w:t>.data:00408ED2                 db    0</w:t>
      </w:r>
    </w:p>
    <w:p w14:paraId="0774660C" w14:textId="77777777" w:rsidR="00435C7A" w:rsidRDefault="00435C7A" w:rsidP="00435C7A">
      <w:pPr>
        <w:spacing w:after="0"/>
        <w:ind w:right="1229"/>
      </w:pPr>
      <w:r>
        <w:t>.data:00408ED3                 db    0</w:t>
      </w:r>
    </w:p>
    <w:p w14:paraId="177B8E5D" w14:textId="77777777" w:rsidR="00435C7A" w:rsidRDefault="00435C7A" w:rsidP="00435C7A">
      <w:pPr>
        <w:spacing w:after="0"/>
        <w:ind w:right="1229"/>
      </w:pPr>
      <w:r>
        <w:t>.data:00408ED4                 db    0</w:t>
      </w:r>
    </w:p>
    <w:p w14:paraId="7A113B81" w14:textId="77777777" w:rsidR="00435C7A" w:rsidRDefault="00435C7A" w:rsidP="00435C7A">
      <w:pPr>
        <w:spacing w:after="0"/>
        <w:ind w:right="1229"/>
      </w:pPr>
      <w:r>
        <w:t>.data:00408ED5                 db    0</w:t>
      </w:r>
    </w:p>
    <w:p w14:paraId="0224CD23" w14:textId="77777777" w:rsidR="00435C7A" w:rsidRDefault="00435C7A" w:rsidP="00435C7A">
      <w:pPr>
        <w:spacing w:after="0"/>
        <w:ind w:right="1229"/>
      </w:pPr>
      <w:r>
        <w:t>.data:00408ED6                 db    0</w:t>
      </w:r>
    </w:p>
    <w:p w14:paraId="58DE6233" w14:textId="77777777" w:rsidR="00435C7A" w:rsidRDefault="00435C7A" w:rsidP="00435C7A">
      <w:pPr>
        <w:spacing w:after="0"/>
        <w:ind w:right="1229"/>
      </w:pPr>
      <w:r>
        <w:t>.data:00408ED7                 db    0</w:t>
      </w:r>
    </w:p>
    <w:p w14:paraId="666A17FE" w14:textId="77777777" w:rsidR="00435C7A" w:rsidRDefault="00435C7A" w:rsidP="00435C7A">
      <w:pPr>
        <w:spacing w:after="0"/>
        <w:ind w:right="1229"/>
      </w:pPr>
      <w:r>
        <w:t>.data:00408ED8                 db    0</w:t>
      </w:r>
    </w:p>
    <w:p w14:paraId="0F275779" w14:textId="77777777" w:rsidR="00435C7A" w:rsidRDefault="00435C7A" w:rsidP="00435C7A">
      <w:pPr>
        <w:spacing w:after="0"/>
        <w:ind w:right="1229"/>
      </w:pPr>
      <w:r>
        <w:t>.data:00408ED9                 db    0</w:t>
      </w:r>
    </w:p>
    <w:p w14:paraId="73537B85" w14:textId="77777777" w:rsidR="00435C7A" w:rsidRDefault="00435C7A" w:rsidP="00435C7A">
      <w:pPr>
        <w:spacing w:after="0"/>
        <w:ind w:right="1229"/>
      </w:pPr>
      <w:r>
        <w:t>.data:00408EDA                 db    0</w:t>
      </w:r>
    </w:p>
    <w:p w14:paraId="64B690DB" w14:textId="77777777" w:rsidR="00435C7A" w:rsidRDefault="00435C7A" w:rsidP="00435C7A">
      <w:pPr>
        <w:spacing w:after="0"/>
        <w:ind w:right="1229"/>
      </w:pPr>
      <w:r>
        <w:t>.data:00408EDB                 db    0</w:t>
      </w:r>
    </w:p>
    <w:p w14:paraId="4ADFFEFE" w14:textId="77777777" w:rsidR="00435C7A" w:rsidRDefault="00435C7A" w:rsidP="00435C7A">
      <w:pPr>
        <w:spacing w:after="0"/>
        <w:ind w:right="1229"/>
      </w:pPr>
      <w:r>
        <w:t>.data:00408EDC                 db    0</w:t>
      </w:r>
    </w:p>
    <w:p w14:paraId="0E464386" w14:textId="77777777" w:rsidR="00435C7A" w:rsidRDefault="00435C7A" w:rsidP="00435C7A">
      <w:pPr>
        <w:spacing w:after="0"/>
        <w:ind w:right="1229"/>
      </w:pPr>
      <w:r>
        <w:t>.data:00408EDD                 db    0</w:t>
      </w:r>
    </w:p>
    <w:p w14:paraId="389918B6" w14:textId="77777777" w:rsidR="00435C7A" w:rsidRDefault="00435C7A" w:rsidP="00435C7A">
      <w:pPr>
        <w:spacing w:after="0"/>
        <w:ind w:right="1229"/>
      </w:pPr>
      <w:r>
        <w:t>.data:00408EDE                 db    0</w:t>
      </w:r>
    </w:p>
    <w:p w14:paraId="6455DE53" w14:textId="77777777" w:rsidR="00435C7A" w:rsidRDefault="00435C7A" w:rsidP="00435C7A">
      <w:pPr>
        <w:spacing w:after="0"/>
        <w:ind w:right="1229"/>
      </w:pPr>
      <w:r>
        <w:t>.data:00408EDF                 db    0</w:t>
      </w:r>
    </w:p>
    <w:p w14:paraId="4D3EF8AF" w14:textId="77777777" w:rsidR="00435C7A" w:rsidRDefault="00435C7A" w:rsidP="00435C7A">
      <w:pPr>
        <w:spacing w:after="0"/>
        <w:ind w:right="1229"/>
      </w:pPr>
      <w:r>
        <w:t>.data:00408EE0                 db    0</w:t>
      </w:r>
    </w:p>
    <w:p w14:paraId="03D725F3" w14:textId="77777777" w:rsidR="00435C7A" w:rsidRDefault="00435C7A" w:rsidP="00435C7A">
      <w:pPr>
        <w:spacing w:after="0"/>
        <w:ind w:right="1229"/>
      </w:pPr>
      <w:r>
        <w:t>.data:00408EE1                 db    0</w:t>
      </w:r>
    </w:p>
    <w:p w14:paraId="6FD77C9E" w14:textId="77777777" w:rsidR="00435C7A" w:rsidRDefault="00435C7A" w:rsidP="00435C7A">
      <w:pPr>
        <w:spacing w:after="0"/>
        <w:ind w:right="1229"/>
      </w:pPr>
      <w:r>
        <w:t>.data:00408EE2                 db    0</w:t>
      </w:r>
    </w:p>
    <w:p w14:paraId="38D4B315" w14:textId="77777777" w:rsidR="00435C7A" w:rsidRDefault="00435C7A" w:rsidP="00435C7A">
      <w:pPr>
        <w:spacing w:after="0"/>
        <w:ind w:right="1229"/>
      </w:pPr>
      <w:r>
        <w:t>.data:00408EE3                 db    0</w:t>
      </w:r>
    </w:p>
    <w:p w14:paraId="52E705DE" w14:textId="77777777" w:rsidR="00435C7A" w:rsidRDefault="00435C7A" w:rsidP="00435C7A">
      <w:pPr>
        <w:spacing w:after="0"/>
        <w:ind w:right="1229"/>
      </w:pPr>
      <w:r>
        <w:t>.data:00408EE4                 db    0</w:t>
      </w:r>
    </w:p>
    <w:p w14:paraId="03D8FC4E" w14:textId="77777777" w:rsidR="00435C7A" w:rsidRDefault="00435C7A" w:rsidP="00435C7A">
      <w:pPr>
        <w:spacing w:after="0"/>
        <w:ind w:right="1229"/>
      </w:pPr>
      <w:r>
        <w:t>.data:00408EE5                 db    0</w:t>
      </w:r>
    </w:p>
    <w:p w14:paraId="3653E9F8" w14:textId="77777777" w:rsidR="00435C7A" w:rsidRDefault="00435C7A" w:rsidP="00435C7A">
      <w:pPr>
        <w:spacing w:after="0"/>
        <w:ind w:right="1229"/>
      </w:pPr>
      <w:r>
        <w:t>.data:00408EE6                 db    0</w:t>
      </w:r>
    </w:p>
    <w:p w14:paraId="4C439A52" w14:textId="77777777" w:rsidR="00435C7A" w:rsidRDefault="00435C7A" w:rsidP="00435C7A">
      <w:pPr>
        <w:spacing w:after="0"/>
        <w:ind w:right="1229"/>
      </w:pPr>
      <w:r>
        <w:t>.data:00408EE7                 db    0</w:t>
      </w:r>
    </w:p>
    <w:p w14:paraId="588423B7" w14:textId="77777777" w:rsidR="00435C7A" w:rsidRDefault="00435C7A" w:rsidP="00435C7A">
      <w:pPr>
        <w:spacing w:after="0"/>
        <w:ind w:right="1229"/>
      </w:pPr>
      <w:r>
        <w:t>.data:00408EE8                 db    0</w:t>
      </w:r>
    </w:p>
    <w:p w14:paraId="605AFAD8" w14:textId="77777777" w:rsidR="00435C7A" w:rsidRDefault="00435C7A" w:rsidP="00435C7A">
      <w:pPr>
        <w:spacing w:after="0"/>
        <w:ind w:right="1229"/>
      </w:pPr>
      <w:r>
        <w:t>.data:00408EE9                 db    0</w:t>
      </w:r>
    </w:p>
    <w:p w14:paraId="1D5628BB" w14:textId="77777777" w:rsidR="00435C7A" w:rsidRDefault="00435C7A" w:rsidP="00435C7A">
      <w:pPr>
        <w:spacing w:after="0"/>
        <w:ind w:right="1229"/>
      </w:pPr>
      <w:r>
        <w:lastRenderedPageBreak/>
        <w:t>.data:00408EEA                 db    0</w:t>
      </w:r>
    </w:p>
    <w:p w14:paraId="0D6555DE" w14:textId="77777777" w:rsidR="00435C7A" w:rsidRDefault="00435C7A" w:rsidP="00435C7A">
      <w:pPr>
        <w:spacing w:after="0"/>
        <w:ind w:right="1229"/>
      </w:pPr>
      <w:r>
        <w:t>.data:00408EEB                 db    0</w:t>
      </w:r>
    </w:p>
    <w:p w14:paraId="039BE784" w14:textId="77777777" w:rsidR="00435C7A" w:rsidRDefault="00435C7A" w:rsidP="00435C7A">
      <w:pPr>
        <w:spacing w:after="0"/>
        <w:ind w:right="1229"/>
      </w:pPr>
      <w:r>
        <w:t>.data:00408EEC                 db    0</w:t>
      </w:r>
    </w:p>
    <w:p w14:paraId="0F0D5978" w14:textId="77777777" w:rsidR="00435C7A" w:rsidRDefault="00435C7A" w:rsidP="00435C7A">
      <w:pPr>
        <w:spacing w:after="0"/>
        <w:ind w:right="1229"/>
      </w:pPr>
      <w:r>
        <w:t>.data:00408EED                 db    0</w:t>
      </w:r>
    </w:p>
    <w:p w14:paraId="0E2E1202" w14:textId="77777777" w:rsidR="00435C7A" w:rsidRDefault="00435C7A" w:rsidP="00435C7A">
      <w:pPr>
        <w:spacing w:after="0"/>
        <w:ind w:right="1229"/>
      </w:pPr>
      <w:r>
        <w:t>.data:00408EEE                 db    0</w:t>
      </w:r>
    </w:p>
    <w:p w14:paraId="1875A029" w14:textId="77777777" w:rsidR="00435C7A" w:rsidRDefault="00435C7A" w:rsidP="00435C7A">
      <w:pPr>
        <w:spacing w:after="0"/>
        <w:ind w:right="1229"/>
      </w:pPr>
      <w:r>
        <w:t>.data:00408EEF                 db    0</w:t>
      </w:r>
    </w:p>
    <w:p w14:paraId="738DF8AB" w14:textId="77777777" w:rsidR="00435C7A" w:rsidRDefault="00435C7A" w:rsidP="00435C7A">
      <w:pPr>
        <w:spacing w:after="0"/>
        <w:ind w:right="1229"/>
      </w:pPr>
      <w:r>
        <w:t>.data:00408EF0                 db    0</w:t>
      </w:r>
    </w:p>
    <w:p w14:paraId="2889A5AB" w14:textId="77777777" w:rsidR="00435C7A" w:rsidRDefault="00435C7A" w:rsidP="00435C7A">
      <w:pPr>
        <w:spacing w:after="0"/>
        <w:ind w:right="1229"/>
      </w:pPr>
      <w:r>
        <w:t>.data:00408EF1                 db    0</w:t>
      </w:r>
    </w:p>
    <w:p w14:paraId="43A55A2D" w14:textId="77777777" w:rsidR="00435C7A" w:rsidRDefault="00435C7A" w:rsidP="00435C7A">
      <w:pPr>
        <w:spacing w:after="0"/>
        <w:ind w:right="1229"/>
      </w:pPr>
      <w:r>
        <w:t>.data:00408EF2                 db    0</w:t>
      </w:r>
    </w:p>
    <w:p w14:paraId="39814E02" w14:textId="77777777" w:rsidR="00435C7A" w:rsidRDefault="00435C7A" w:rsidP="00435C7A">
      <w:pPr>
        <w:spacing w:after="0"/>
        <w:ind w:right="1229"/>
      </w:pPr>
      <w:r>
        <w:t>.data:00408EF3                 db    0</w:t>
      </w:r>
    </w:p>
    <w:p w14:paraId="309A7E84" w14:textId="77777777" w:rsidR="00435C7A" w:rsidRDefault="00435C7A" w:rsidP="00435C7A">
      <w:pPr>
        <w:spacing w:after="0"/>
        <w:ind w:right="1229"/>
      </w:pPr>
      <w:r>
        <w:t>.data:00408EF4                 db    0</w:t>
      </w:r>
    </w:p>
    <w:p w14:paraId="31F454FD" w14:textId="77777777" w:rsidR="00435C7A" w:rsidRDefault="00435C7A" w:rsidP="00435C7A">
      <w:pPr>
        <w:spacing w:after="0"/>
        <w:ind w:right="1229"/>
      </w:pPr>
      <w:r>
        <w:t>.data:00408EF5                 db    0</w:t>
      </w:r>
    </w:p>
    <w:p w14:paraId="056D28E2" w14:textId="77777777" w:rsidR="00435C7A" w:rsidRDefault="00435C7A" w:rsidP="00435C7A">
      <w:pPr>
        <w:spacing w:after="0"/>
        <w:ind w:right="1229"/>
      </w:pPr>
      <w:r>
        <w:t>.data:00408EF6                 db    0</w:t>
      </w:r>
    </w:p>
    <w:p w14:paraId="47C617B4" w14:textId="77777777" w:rsidR="00435C7A" w:rsidRDefault="00435C7A" w:rsidP="00435C7A">
      <w:pPr>
        <w:spacing w:after="0"/>
        <w:ind w:right="1229"/>
      </w:pPr>
      <w:r>
        <w:t>.data:00408EF7                 db    0</w:t>
      </w:r>
    </w:p>
    <w:p w14:paraId="158837AC" w14:textId="77777777" w:rsidR="00435C7A" w:rsidRDefault="00435C7A" w:rsidP="00435C7A">
      <w:pPr>
        <w:spacing w:after="0"/>
        <w:ind w:right="1229"/>
      </w:pPr>
      <w:r>
        <w:t>.data:00408EF8                 db    0</w:t>
      </w:r>
    </w:p>
    <w:p w14:paraId="25CC8ED0" w14:textId="77777777" w:rsidR="00435C7A" w:rsidRDefault="00435C7A" w:rsidP="00435C7A">
      <w:pPr>
        <w:spacing w:after="0"/>
        <w:ind w:right="1229"/>
      </w:pPr>
      <w:r>
        <w:t>.data:00408EF9                 db    0</w:t>
      </w:r>
    </w:p>
    <w:p w14:paraId="338F866C" w14:textId="77777777" w:rsidR="00435C7A" w:rsidRDefault="00435C7A" w:rsidP="00435C7A">
      <w:pPr>
        <w:spacing w:after="0"/>
        <w:ind w:right="1229"/>
      </w:pPr>
      <w:r>
        <w:t>.data:00408EFA                 db    0</w:t>
      </w:r>
    </w:p>
    <w:p w14:paraId="2424B44E" w14:textId="77777777" w:rsidR="00435C7A" w:rsidRDefault="00435C7A" w:rsidP="00435C7A">
      <w:pPr>
        <w:spacing w:after="0"/>
        <w:ind w:right="1229"/>
      </w:pPr>
      <w:r>
        <w:t>.data:00408EFB                 db    0</w:t>
      </w:r>
    </w:p>
    <w:p w14:paraId="2F25CA5C" w14:textId="77777777" w:rsidR="00435C7A" w:rsidRDefault="00435C7A" w:rsidP="00435C7A">
      <w:pPr>
        <w:spacing w:after="0"/>
        <w:ind w:right="1229"/>
      </w:pPr>
      <w:r>
        <w:t>.data:00408EFC                 db    0</w:t>
      </w:r>
    </w:p>
    <w:p w14:paraId="57D103D6" w14:textId="77777777" w:rsidR="00435C7A" w:rsidRDefault="00435C7A" w:rsidP="00435C7A">
      <w:pPr>
        <w:spacing w:after="0"/>
        <w:ind w:right="1229"/>
      </w:pPr>
      <w:r>
        <w:t>.data:00408EFD                 db    0</w:t>
      </w:r>
    </w:p>
    <w:p w14:paraId="088D0F79" w14:textId="77777777" w:rsidR="00435C7A" w:rsidRDefault="00435C7A" w:rsidP="00435C7A">
      <w:pPr>
        <w:spacing w:after="0"/>
        <w:ind w:right="1229"/>
      </w:pPr>
      <w:r>
        <w:t>.data:00408EFE                 db    0</w:t>
      </w:r>
    </w:p>
    <w:p w14:paraId="2697498F" w14:textId="77777777" w:rsidR="00435C7A" w:rsidRDefault="00435C7A" w:rsidP="00435C7A">
      <w:pPr>
        <w:spacing w:after="0"/>
        <w:ind w:right="1229"/>
      </w:pPr>
      <w:r>
        <w:t>.data:00408EFF                 db    0</w:t>
      </w:r>
    </w:p>
    <w:p w14:paraId="14EDBA0F" w14:textId="77777777" w:rsidR="00435C7A" w:rsidRDefault="00435C7A" w:rsidP="00435C7A">
      <w:pPr>
        <w:spacing w:after="0"/>
        <w:ind w:right="1229"/>
      </w:pPr>
      <w:r>
        <w:t>.data:00408F00                 db    0</w:t>
      </w:r>
    </w:p>
    <w:p w14:paraId="7F079362" w14:textId="77777777" w:rsidR="00435C7A" w:rsidRDefault="00435C7A" w:rsidP="00435C7A">
      <w:pPr>
        <w:spacing w:after="0"/>
        <w:ind w:right="1229"/>
      </w:pPr>
      <w:r>
        <w:t>.data:00408F01                 db    0</w:t>
      </w:r>
    </w:p>
    <w:p w14:paraId="60AE10CF" w14:textId="77777777" w:rsidR="00435C7A" w:rsidRDefault="00435C7A" w:rsidP="00435C7A">
      <w:pPr>
        <w:spacing w:after="0"/>
        <w:ind w:right="1229"/>
      </w:pPr>
      <w:r>
        <w:t>.data:00408F02                 db    0</w:t>
      </w:r>
    </w:p>
    <w:p w14:paraId="10C7B8EF" w14:textId="77777777" w:rsidR="00435C7A" w:rsidRDefault="00435C7A" w:rsidP="00435C7A">
      <w:pPr>
        <w:spacing w:after="0"/>
        <w:ind w:right="1229"/>
      </w:pPr>
      <w:r>
        <w:t>.data:00408F03                 db    0</w:t>
      </w:r>
    </w:p>
    <w:p w14:paraId="590E533C" w14:textId="77777777" w:rsidR="00435C7A" w:rsidRDefault="00435C7A" w:rsidP="00435C7A">
      <w:pPr>
        <w:spacing w:after="0"/>
        <w:ind w:right="1229"/>
      </w:pPr>
      <w:r>
        <w:t>.data:00408F04                 db    0</w:t>
      </w:r>
    </w:p>
    <w:p w14:paraId="159BF74C" w14:textId="77777777" w:rsidR="00435C7A" w:rsidRDefault="00435C7A" w:rsidP="00435C7A">
      <w:pPr>
        <w:spacing w:after="0"/>
        <w:ind w:right="1229"/>
      </w:pPr>
      <w:r>
        <w:t>.data:00408F05                 db    0</w:t>
      </w:r>
    </w:p>
    <w:p w14:paraId="1B6AD190" w14:textId="77777777" w:rsidR="00435C7A" w:rsidRDefault="00435C7A" w:rsidP="00435C7A">
      <w:pPr>
        <w:spacing w:after="0"/>
        <w:ind w:right="1229"/>
      </w:pPr>
      <w:r>
        <w:t>.data:00408F06                 db    0</w:t>
      </w:r>
    </w:p>
    <w:p w14:paraId="6BF64891" w14:textId="77777777" w:rsidR="00435C7A" w:rsidRDefault="00435C7A" w:rsidP="00435C7A">
      <w:pPr>
        <w:spacing w:after="0"/>
        <w:ind w:right="1229"/>
      </w:pPr>
      <w:r>
        <w:t>.data:00408F07                 db    0</w:t>
      </w:r>
    </w:p>
    <w:p w14:paraId="624AD8E9" w14:textId="77777777" w:rsidR="00435C7A" w:rsidRDefault="00435C7A" w:rsidP="00435C7A">
      <w:pPr>
        <w:spacing w:after="0"/>
        <w:ind w:right="1229"/>
      </w:pPr>
      <w:r>
        <w:t>.data:00408F08                 db    0</w:t>
      </w:r>
    </w:p>
    <w:p w14:paraId="6C7054C2" w14:textId="77777777" w:rsidR="00435C7A" w:rsidRDefault="00435C7A" w:rsidP="00435C7A">
      <w:pPr>
        <w:spacing w:after="0"/>
        <w:ind w:right="1229"/>
      </w:pPr>
      <w:r>
        <w:t>.data:00408F09                 db    0</w:t>
      </w:r>
    </w:p>
    <w:p w14:paraId="2C7088D2" w14:textId="77777777" w:rsidR="00435C7A" w:rsidRDefault="00435C7A" w:rsidP="00435C7A">
      <w:pPr>
        <w:spacing w:after="0"/>
        <w:ind w:right="1229"/>
      </w:pPr>
      <w:r>
        <w:t>.data:00408F0A                 db    0</w:t>
      </w:r>
    </w:p>
    <w:p w14:paraId="743D9AF4" w14:textId="77777777" w:rsidR="00435C7A" w:rsidRDefault="00435C7A" w:rsidP="00435C7A">
      <w:pPr>
        <w:spacing w:after="0"/>
        <w:ind w:right="1229"/>
      </w:pPr>
      <w:r>
        <w:t>.data:00408F0B                 db    0</w:t>
      </w:r>
    </w:p>
    <w:p w14:paraId="7A6E8B75" w14:textId="77777777" w:rsidR="00435C7A" w:rsidRDefault="00435C7A" w:rsidP="00435C7A">
      <w:pPr>
        <w:spacing w:after="0"/>
        <w:ind w:right="1229"/>
      </w:pPr>
      <w:r>
        <w:t>.data:00408F0C                 db    0</w:t>
      </w:r>
    </w:p>
    <w:p w14:paraId="7DE8FB6A" w14:textId="77777777" w:rsidR="00435C7A" w:rsidRDefault="00435C7A" w:rsidP="00435C7A">
      <w:pPr>
        <w:spacing w:after="0"/>
        <w:ind w:right="1229"/>
      </w:pPr>
      <w:r>
        <w:t>.data:00408F0D                 db    0</w:t>
      </w:r>
    </w:p>
    <w:p w14:paraId="6E0211B5" w14:textId="77777777" w:rsidR="00435C7A" w:rsidRDefault="00435C7A" w:rsidP="00435C7A">
      <w:pPr>
        <w:spacing w:after="0"/>
        <w:ind w:right="1229"/>
      </w:pPr>
      <w:r>
        <w:t>.data:00408F0E                 db    0</w:t>
      </w:r>
    </w:p>
    <w:p w14:paraId="606E44DD" w14:textId="77777777" w:rsidR="00435C7A" w:rsidRDefault="00435C7A" w:rsidP="00435C7A">
      <w:pPr>
        <w:spacing w:after="0"/>
        <w:ind w:right="1229"/>
      </w:pPr>
      <w:r>
        <w:t>.data:00408F0F                 db    0</w:t>
      </w:r>
    </w:p>
    <w:p w14:paraId="0154B2B9" w14:textId="77777777" w:rsidR="00435C7A" w:rsidRDefault="00435C7A" w:rsidP="00435C7A">
      <w:pPr>
        <w:spacing w:after="0"/>
        <w:ind w:right="1229"/>
      </w:pPr>
      <w:r>
        <w:t>.data:00408F10                 db    0</w:t>
      </w:r>
    </w:p>
    <w:p w14:paraId="29590DEB" w14:textId="77777777" w:rsidR="00435C7A" w:rsidRDefault="00435C7A" w:rsidP="00435C7A">
      <w:pPr>
        <w:spacing w:after="0"/>
        <w:ind w:right="1229"/>
      </w:pPr>
      <w:r>
        <w:t>.data:00408F11                 db    0</w:t>
      </w:r>
    </w:p>
    <w:p w14:paraId="5877B861" w14:textId="77777777" w:rsidR="00435C7A" w:rsidRDefault="00435C7A" w:rsidP="00435C7A">
      <w:pPr>
        <w:spacing w:after="0"/>
        <w:ind w:right="1229"/>
      </w:pPr>
      <w:r>
        <w:t>.data:00408F12                 db    0</w:t>
      </w:r>
    </w:p>
    <w:p w14:paraId="03E93593" w14:textId="77777777" w:rsidR="00435C7A" w:rsidRDefault="00435C7A" w:rsidP="00435C7A">
      <w:pPr>
        <w:spacing w:after="0"/>
        <w:ind w:right="1229"/>
      </w:pPr>
      <w:r>
        <w:t>.data:00408F13                 db    0</w:t>
      </w:r>
    </w:p>
    <w:p w14:paraId="24B8F968" w14:textId="77777777" w:rsidR="00435C7A" w:rsidRDefault="00435C7A" w:rsidP="00435C7A">
      <w:pPr>
        <w:spacing w:after="0"/>
        <w:ind w:right="1229"/>
      </w:pPr>
      <w:r>
        <w:t>.data:00408F14                 db    0</w:t>
      </w:r>
    </w:p>
    <w:p w14:paraId="6744DCAD" w14:textId="77777777" w:rsidR="00435C7A" w:rsidRDefault="00435C7A" w:rsidP="00435C7A">
      <w:pPr>
        <w:spacing w:after="0"/>
        <w:ind w:right="1229"/>
      </w:pPr>
      <w:r>
        <w:t>.data:00408F15                 db    0</w:t>
      </w:r>
    </w:p>
    <w:p w14:paraId="57D2C724" w14:textId="77777777" w:rsidR="00435C7A" w:rsidRDefault="00435C7A" w:rsidP="00435C7A">
      <w:pPr>
        <w:spacing w:after="0"/>
        <w:ind w:right="1229"/>
      </w:pPr>
      <w:r>
        <w:lastRenderedPageBreak/>
        <w:t>.data:00408F16                 db    0</w:t>
      </w:r>
    </w:p>
    <w:p w14:paraId="4C2E984E" w14:textId="77777777" w:rsidR="00435C7A" w:rsidRDefault="00435C7A" w:rsidP="00435C7A">
      <w:pPr>
        <w:spacing w:after="0"/>
        <w:ind w:right="1229"/>
      </w:pPr>
      <w:r>
        <w:t>.data:00408F17                 db    0</w:t>
      </w:r>
    </w:p>
    <w:p w14:paraId="3295B537" w14:textId="77777777" w:rsidR="00435C7A" w:rsidRDefault="00435C7A" w:rsidP="00435C7A">
      <w:pPr>
        <w:spacing w:after="0"/>
        <w:ind w:right="1229"/>
      </w:pPr>
      <w:r>
        <w:t>.data:00408F18                 db    0</w:t>
      </w:r>
    </w:p>
    <w:p w14:paraId="3455C065" w14:textId="77777777" w:rsidR="00435C7A" w:rsidRDefault="00435C7A" w:rsidP="00435C7A">
      <w:pPr>
        <w:spacing w:after="0"/>
        <w:ind w:right="1229"/>
      </w:pPr>
      <w:r>
        <w:t>.data:00408F19                 db    0</w:t>
      </w:r>
    </w:p>
    <w:p w14:paraId="58C2AC1F" w14:textId="77777777" w:rsidR="00435C7A" w:rsidRDefault="00435C7A" w:rsidP="00435C7A">
      <w:pPr>
        <w:spacing w:after="0"/>
        <w:ind w:right="1229"/>
      </w:pPr>
      <w:r>
        <w:t>.data:00408F1A                 db    0</w:t>
      </w:r>
    </w:p>
    <w:p w14:paraId="3F51FB67" w14:textId="77777777" w:rsidR="00435C7A" w:rsidRDefault="00435C7A" w:rsidP="00435C7A">
      <w:pPr>
        <w:spacing w:after="0"/>
        <w:ind w:right="1229"/>
      </w:pPr>
      <w:r>
        <w:t>.data:00408F1B                 db    0</w:t>
      </w:r>
    </w:p>
    <w:p w14:paraId="4726659A" w14:textId="77777777" w:rsidR="00435C7A" w:rsidRDefault="00435C7A" w:rsidP="00435C7A">
      <w:pPr>
        <w:spacing w:after="0"/>
        <w:ind w:right="1229"/>
      </w:pPr>
      <w:r>
        <w:t>.data:00408F1C                 db    0</w:t>
      </w:r>
    </w:p>
    <w:p w14:paraId="27148DDA" w14:textId="77777777" w:rsidR="00435C7A" w:rsidRDefault="00435C7A" w:rsidP="00435C7A">
      <w:pPr>
        <w:spacing w:after="0"/>
        <w:ind w:right="1229"/>
      </w:pPr>
      <w:r>
        <w:t>.data:00408F1D                 db    0</w:t>
      </w:r>
    </w:p>
    <w:p w14:paraId="5A92B3EB" w14:textId="77777777" w:rsidR="00435C7A" w:rsidRDefault="00435C7A" w:rsidP="00435C7A">
      <w:pPr>
        <w:spacing w:after="0"/>
        <w:ind w:right="1229"/>
      </w:pPr>
      <w:r>
        <w:t>.data:00408F1E                 db    0</w:t>
      </w:r>
    </w:p>
    <w:p w14:paraId="490D2266" w14:textId="77777777" w:rsidR="00435C7A" w:rsidRDefault="00435C7A" w:rsidP="00435C7A">
      <w:pPr>
        <w:spacing w:after="0"/>
        <w:ind w:right="1229"/>
      </w:pPr>
      <w:r>
        <w:t>.data:00408F1F                 db    0</w:t>
      </w:r>
    </w:p>
    <w:p w14:paraId="17ED8FB4" w14:textId="77777777" w:rsidR="00435C7A" w:rsidRDefault="00435C7A" w:rsidP="00435C7A">
      <w:pPr>
        <w:spacing w:after="0"/>
        <w:ind w:right="1229"/>
      </w:pPr>
      <w:r>
        <w:t>.data:00408F20                 db    0</w:t>
      </w:r>
    </w:p>
    <w:p w14:paraId="0FAEAE68" w14:textId="77777777" w:rsidR="00435C7A" w:rsidRDefault="00435C7A" w:rsidP="00435C7A">
      <w:pPr>
        <w:spacing w:after="0"/>
        <w:ind w:right="1229"/>
      </w:pPr>
      <w:r>
        <w:t>.data:00408F21                 db    0</w:t>
      </w:r>
    </w:p>
    <w:p w14:paraId="3B65803B" w14:textId="77777777" w:rsidR="00435C7A" w:rsidRDefault="00435C7A" w:rsidP="00435C7A">
      <w:pPr>
        <w:spacing w:after="0"/>
        <w:ind w:right="1229"/>
      </w:pPr>
      <w:r>
        <w:t>.data:00408F22                 db    0</w:t>
      </w:r>
    </w:p>
    <w:p w14:paraId="3FF536F8" w14:textId="77777777" w:rsidR="00435C7A" w:rsidRDefault="00435C7A" w:rsidP="00435C7A">
      <w:pPr>
        <w:spacing w:after="0"/>
        <w:ind w:right="1229"/>
      </w:pPr>
      <w:r>
        <w:t>.data:00408F23                 db    0</w:t>
      </w:r>
    </w:p>
    <w:p w14:paraId="3D4A9246" w14:textId="77777777" w:rsidR="00435C7A" w:rsidRDefault="00435C7A" w:rsidP="00435C7A">
      <w:pPr>
        <w:spacing w:after="0"/>
        <w:ind w:right="1229"/>
      </w:pPr>
      <w:r>
        <w:t>.data:00408F24                 db    0</w:t>
      </w:r>
    </w:p>
    <w:p w14:paraId="70DA5A86" w14:textId="77777777" w:rsidR="00435C7A" w:rsidRDefault="00435C7A" w:rsidP="00435C7A">
      <w:pPr>
        <w:spacing w:after="0"/>
        <w:ind w:right="1229"/>
      </w:pPr>
      <w:r>
        <w:t>.data:00408F25                 db    0</w:t>
      </w:r>
    </w:p>
    <w:p w14:paraId="03CFB162" w14:textId="77777777" w:rsidR="00435C7A" w:rsidRDefault="00435C7A" w:rsidP="00435C7A">
      <w:pPr>
        <w:spacing w:after="0"/>
        <w:ind w:right="1229"/>
      </w:pPr>
      <w:r>
        <w:t>.data:00408F26                 db    0</w:t>
      </w:r>
    </w:p>
    <w:p w14:paraId="51D4A2E4" w14:textId="77777777" w:rsidR="00435C7A" w:rsidRDefault="00435C7A" w:rsidP="00435C7A">
      <w:pPr>
        <w:spacing w:after="0"/>
        <w:ind w:right="1229"/>
      </w:pPr>
      <w:r>
        <w:t>.data:00408F27                 db    0</w:t>
      </w:r>
    </w:p>
    <w:p w14:paraId="6579D7B2" w14:textId="77777777" w:rsidR="00435C7A" w:rsidRDefault="00435C7A" w:rsidP="00435C7A">
      <w:pPr>
        <w:spacing w:after="0"/>
        <w:ind w:right="1229"/>
      </w:pPr>
      <w:r>
        <w:t>.data:00408F28                 db    0</w:t>
      </w:r>
    </w:p>
    <w:p w14:paraId="0E54C3D3" w14:textId="77777777" w:rsidR="00435C7A" w:rsidRDefault="00435C7A" w:rsidP="00435C7A">
      <w:pPr>
        <w:spacing w:after="0"/>
        <w:ind w:right="1229"/>
      </w:pPr>
      <w:r>
        <w:t>.data:00408F29                 db    0</w:t>
      </w:r>
    </w:p>
    <w:p w14:paraId="64E9284D" w14:textId="77777777" w:rsidR="00435C7A" w:rsidRDefault="00435C7A" w:rsidP="00435C7A">
      <w:pPr>
        <w:spacing w:after="0"/>
        <w:ind w:right="1229"/>
      </w:pPr>
      <w:r>
        <w:t>.data:00408F2A                 db    0</w:t>
      </w:r>
    </w:p>
    <w:p w14:paraId="5FBC0A15" w14:textId="77777777" w:rsidR="00435C7A" w:rsidRDefault="00435C7A" w:rsidP="00435C7A">
      <w:pPr>
        <w:spacing w:after="0"/>
        <w:ind w:right="1229"/>
      </w:pPr>
      <w:r>
        <w:t>.data:00408F2B                 db    0</w:t>
      </w:r>
    </w:p>
    <w:p w14:paraId="4BDBA7FC" w14:textId="77777777" w:rsidR="00435C7A" w:rsidRDefault="00435C7A" w:rsidP="00435C7A">
      <w:pPr>
        <w:spacing w:after="0"/>
        <w:ind w:right="1229"/>
      </w:pPr>
      <w:r>
        <w:t>.data:00408F2C                 db    0</w:t>
      </w:r>
    </w:p>
    <w:p w14:paraId="44C85F04" w14:textId="77777777" w:rsidR="00435C7A" w:rsidRDefault="00435C7A" w:rsidP="00435C7A">
      <w:pPr>
        <w:spacing w:after="0"/>
        <w:ind w:right="1229"/>
      </w:pPr>
      <w:r>
        <w:t>.data:00408F2D                 db    0</w:t>
      </w:r>
    </w:p>
    <w:p w14:paraId="55F1E894" w14:textId="77777777" w:rsidR="00435C7A" w:rsidRDefault="00435C7A" w:rsidP="00435C7A">
      <w:pPr>
        <w:spacing w:after="0"/>
        <w:ind w:right="1229"/>
      </w:pPr>
      <w:r>
        <w:t>.data:00408F2E                 db    0</w:t>
      </w:r>
    </w:p>
    <w:p w14:paraId="3C746496" w14:textId="77777777" w:rsidR="00435C7A" w:rsidRDefault="00435C7A" w:rsidP="00435C7A">
      <w:pPr>
        <w:spacing w:after="0"/>
        <w:ind w:right="1229"/>
      </w:pPr>
      <w:r>
        <w:t>.data:00408F2F                 db    0</w:t>
      </w:r>
    </w:p>
    <w:p w14:paraId="58439AC5" w14:textId="77777777" w:rsidR="00435C7A" w:rsidRDefault="00435C7A" w:rsidP="00435C7A">
      <w:pPr>
        <w:spacing w:after="0"/>
        <w:ind w:right="1229"/>
      </w:pPr>
      <w:r>
        <w:t>.data:00408F30                 db    0</w:t>
      </w:r>
    </w:p>
    <w:p w14:paraId="34954DF6" w14:textId="77777777" w:rsidR="00435C7A" w:rsidRDefault="00435C7A" w:rsidP="00435C7A">
      <w:pPr>
        <w:spacing w:after="0"/>
        <w:ind w:right="1229"/>
      </w:pPr>
      <w:r>
        <w:t>.data:00408F31                 db    0</w:t>
      </w:r>
    </w:p>
    <w:p w14:paraId="5EDC9A67" w14:textId="77777777" w:rsidR="00435C7A" w:rsidRDefault="00435C7A" w:rsidP="00435C7A">
      <w:pPr>
        <w:spacing w:after="0"/>
        <w:ind w:right="1229"/>
      </w:pPr>
      <w:r>
        <w:t>.data:00408F32                 db    0</w:t>
      </w:r>
    </w:p>
    <w:p w14:paraId="501C388F" w14:textId="77777777" w:rsidR="00435C7A" w:rsidRDefault="00435C7A" w:rsidP="00435C7A">
      <w:pPr>
        <w:spacing w:after="0"/>
        <w:ind w:right="1229"/>
      </w:pPr>
      <w:r>
        <w:t>.data:00408F33                 db    0</w:t>
      </w:r>
    </w:p>
    <w:p w14:paraId="65B2A94D" w14:textId="77777777" w:rsidR="00435C7A" w:rsidRDefault="00435C7A" w:rsidP="00435C7A">
      <w:pPr>
        <w:spacing w:after="0"/>
        <w:ind w:right="1229"/>
      </w:pPr>
      <w:r>
        <w:t>.data:00408F34                 db    0</w:t>
      </w:r>
    </w:p>
    <w:p w14:paraId="1215E9A2" w14:textId="77777777" w:rsidR="00435C7A" w:rsidRDefault="00435C7A" w:rsidP="00435C7A">
      <w:pPr>
        <w:spacing w:after="0"/>
        <w:ind w:right="1229"/>
      </w:pPr>
      <w:r>
        <w:t>.data:00408F35                 db    0</w:t>
      </w:r>
    </w:p>
    <w:p w14:paraId="6DB0AC96" w14:textId="77777777" w:rsidR="00435C7A" w:rsidRDefault="00435C7A" w:rsidP="00435C7A">
      <w:pPr>
        <w:spacing w:after="0"/>
        <w:ind w:right="1229"/>
      </w:pPr>
      <w:r>
        <w:t>.data:00408F36                 db    0</w:t>
      </w:r>
    </w:p>
    <w:p w14:paraId="2DD9F44C" w14:textId="77777777" w:rsidR="00435C7A" w:rsidRDefault="00435C7A" w:rsidP="00435C7A">
      <w:pPr>
        <w:spacing w:after="0"/>
        <w:ind w:right="1229"/>
      </w:pPr>
      <w:r>
        <w:t>.data:00408F37                 db    0</w:t>
      </w:r>
    </w:p>
    <w:p w14:paraId="1D7DE08D" w14:textId="77777777" w:rsidR="00435C7A" w:rsidRDefault="00435C7A" w:rsidP="00435C7A">
      <w:pPr>
        <w:spacing w:after="0"/>
        <w:ind w:right="1229"/>
      </w:pPr>
      <w:r>
        <w:t>.data:00408F38                 db    0</w:t>
      </w:r>
    </w:p>
    <w:p w14:paraId="011C4C01" w14:textId="77777777" w:rsidR="00435C7A" w:rsidRDefault="00435C7A" w:rsidP="00435C7A">
      <w:pPr>
        <w:spacing w:after="0"/>
        <w:ind w:right="1229"/>
      </w:pPr>
      <w:r>
        <w:t>.data:00408F39                 db    0</w:t>
      </w:r>
    </w:p>
    <w:p w14:paraId="359C807B" w14:textId="77777777" w:rsidR="00435C7A" w:rsidRDefault="00435C7A" w:rsidP="00435C7A">
      <w:pPr>
        <w:spacing w:after="0"/>
        <w:ind w:right="1229"/>
      </w:pPr>
      <w:r>
        <w:t>.data:00408F3A                 db    0</w:t>
      </w:r>
    </w:p>
    <w:p w14:paraId="4FF9B86A" w14:textId="77777777" w:rsidR="00435C7A" w:rsidRDefault="00435C7A" w:rsidP="00435C7A">
      <w:pPr>
        <w:spacing w:after="0"/>
        <w:ind w:right="1229"/>
      </w:pPr>
      <w:r>
        <w:t>.data:00408F3B                 db    0</w:t>
      </w:r>
    </w:p>
    <w:p w14:paraId="3A24959F" w14:textId="77777777" w:rsidR="00435C7A" w:rsidRDefault="00435C7A" w:rsidP="00435C7A">
      <w:pPr>
        <w:spacing w:after="0"/>
        <w:ind w:right="1229"/>
      </w:pPr>
      <w:r>
        <w:t>.data:00408F3C                 db    0</w:t>
      </w:r>
    </w:p>
    <w:p w14:paraId="288CC9CF" w14:textId="77777777" w:rsidR="00435C7A" w:rsidRDefault="00435C7A" w:rsidP="00435C7A">
      <w:pPr>
        <w:spacing w:after="0"/>
        <w:ind w:right="1229"/>
      </w:pPr>
      <w:r>
        <w:t>.data:00408F3D                 db    0</w:t>
      </w:r>
    </w:p>
    <w:p w14:paraId="3C26C3E5" w14:textId="77777777" w:rsidR="00435C7A" w:rsidRDefault="00435C7A" w:rsidP="00435C7A">
      <w:pPr>
        <w:spacing w:after="0"/>
        <w:ind w:right="1229"/>
      </w:pPr>
      <w:r>
        <w:t>.data:00408F3E                 db    0</w:t>
      </w:r>
    </w:p>
    <w:p w14:paraId="3635FCC9" w14:textId="77777777" w:rsidR="00435C7A" w:rsidRDefault="00435C7A" w:rsidP="00435C7A">
      <w:pPr>
        <w:spacing w:after="0"/>
        <w:ind w:right="1229"/>
      </w:pPr>
      <w:r>
        <w:t>.data:00408F3F                 db    0</w:t>
      </w:r>
    </w:p>
    <w:p w14:paraId="502F87A1" w14:textId="77777777" w:rsidR="00435C7A" w:rsidRDefault="00435C7A" w:rsidP="00435C7A">
      <w:pPr>
        <w:spacing w:after="0"/>
        <w:ind w:right="1229"/>
      </w:pPr>
      <w:r>
        <w:t>.data:00408F40                 db    0</w:t>
      </w:r>
    </w:p>
    <w:p w14:paraId="4A7318CF" w14:textId="77777777" w:rsidR="00435C7A" w:rsidRDefault="00435C7A" w:rsidP="00435C7A">
      <w:pPr>
        <w:spacing w:after="0"/>
        <w:ind w:right="1229"/>
      </w:pPr>
      <w:r>
        <w:t>.data:00408F41                 db    0</w:t>
      </w:r>
    </w:p>
    <w:p w14:paraId="3C8B9790" w14:textId="77777777" w:rsidR="00435C7A" w:rsidRDefault="00435C7A" w:rsidP="00435C7A">
      <w:pPr>
        <w:spacing w:after="0"/>
        <w:ind w:right="1229"/>
      </w:pPr>
      <w:r>
        <w:lastRenderedPageBreak/>
        <w:t>.data:00408F42                 db    0</w:t>
      </w:r>
    </w:p>
    <w:p w14:paraId="52424B66" w14:textId="77777777" w:rsidR="00435C7A" w:rsidRDefault="00435C7A" w:rsidP="00435C7A">
      <w:pPr>
        <w:spacing w:after="0"/>
        <w:ind w:right="1229"/>
      </w:pPr>
      <w:r>
        <w:t>.data:00408F43                 db    0</w:t>
      </w:r>
    </w:p>
    <w:p w14:paraId="54536AF6" w14:textId="77777777" w:rsidR="00435C7A" w:rsidRDefault="00435C7A" w:rsidP="00435C7A">
      <w:pPr>
        <w:spacing w:after="0"/>
        <w:ind w:right="1229"/>
      </w:pPr>
      <w:r>
        <w:t>.data:00408F44                 db    0</w:t>
      </w:r>
    </w:p>
    <w:p w14:paraId="1F3B3038" w14:textId="77777777" w:rsidR="00435C7A" w:rsidRDefault="00435C7A" w:rsidP="00435C7A">
      <w:pPr>
        <w:spacing w:after="0"/>
        <w:ind w:right="1229"/>
      </w:pPr>
      <w:r>
        <w:t>.data:00408F45                 db    0</w:t>
      </w:r>
    </w:p>
    <w:p w14:paraId="3CB58772" w14:textId="77777777" w:rsidR="00435C7A" w:rsidRDefault="00435C7A" w:rsidP="00435C7A">
      <w:pPr>
        <w:spacing w:after="0"/>
        <w:ind w:right="1229"/>
      </w:pPr>
      <w:r>
        <w:t>.data:00408F46                 db    0</w:t>
      </w:r>
    </w:p>
    <w:p w14:paraId="1B19F59C" w14:textId="77777777" w:rsidR="00435C7A" w:rsidRDefault="00435C7A" w:rsidP="00435C7A">
      <w:pPr>
        <w:spacing w:after="0"/>
        <w:ind w:right="1229"/>
      </w:pPr>
      <w:r>
        <w:t>.data:00408F47                 db    0</w:t>
      </w:r>
    </w:p>
    <w:p w14:paraId="4DF0294E" w14:textId="77777777" w:rsidR="00435C7A" w:rsidRDefault="00435C7A" w:rsidP="00435C7A">
      <w:pPr>
        <w:spacing w:after="0"/>
        <w:ind w:right="1229"/>
      </w:pPr>
      <w:r>
        <w:t>.data:00408F48                 db    0</w:t>
      </w:r>
    </w:p>
    <w:p w14:paraId="116D61B1" w14:textId="77777777" w:rsidR="00435C7A" w:rsidRDefault="00435C7A" w:rsidP="00435C7A">
      <w:pPr>
        <w:spacing w:after="0"/>
        <w:ind w:right="1229"/>
      </w:pPr>
      <w:r>
        <w:t>.data:00408F49                 db    0</w:t>
      </w:r>
    </w:p>
    <w:p w14:paraId="2C497A4D" w14:textId="77777777" w:rsidR="00435C7A" w:rsidRDefault="00435C7A" w:rsidP="00435C7A">
      <w:pPr>
        <w:spacing w:after="0"/>
        <w:ind w:right="1229"/>
      </w:pPr>
      <w:r>
        <w:t>.data:00408F4A                 db    0</w:t>
      </w:r>
    </w:p>
    <w:p w14:paraId="19E59BE4" w14:textId="77777777" w:rsidR="00435C7A" w:rsidRDefault="00435C7A" w:rsidP="00435C7A">
      <w:pPr>
        <w:spacing w:after="0"/>
        <w:ind w:right="1229"/>
      </w:pPr>
      <w:r>
        <w:t>.data:00408F4B                 db    0</w:t>
      </w:r>
    </w:p>
    <w:p w14:paraId="189A2AFC" w14:textId="77777777" w:rsidR="00435C7A" w:rsidRDefault="00435C7A" w:rsidP="00435C7A">
      <w:pPr>
        <w:spacing w:after="0"/>
        <w:ind w:right="1229"/>
      </w:pPr>
      <w:r>
        <w:t>.data:00408F4C                 db    0</w:t>
      </w:r>
    </w:p>
    <w:p w14:paraId="6D6FBF04" w14:textId="77777777" w:rsidR="00435C7A" w:rsidRDefault="00435C7A" w:rsidP="00435C7A">
      <w:pPr>
        <w:spacing w:after="0"/>
        <w:ind w:right="1229"/>
      </w:pPr>
      <w:r>
        <w:t>.data:00408F4D                 db    0</w:t>
      </w:r>
    </w:p>
    <w:p w14:paraId="72FFE281" w14:textId="77777777" w:rsidR="00435C7A" w:rsidRDefault="00435C7A" w:rsidP="00435C7A">
      <w:pPr>
        <w:spacing w:after="0"/>
        <w:ind w:right="1229"/>
      </w:pPr>
      <w:r>
        <w:t>.data:00408F4E                 db    0</w:t>
      </w:r>
    </w:p>
    <w:p w14:paraId="5DA157FC" w14:textId="77777777" w:rsidR="00435C7A" w:rsidRDefault="00435C7A" w:rsidP="00435C7A">
      <w:pPr>
        <w:spacing w:after="0"/>
        <w:ind w:right="1229"/>
      </w:pPr>
      <w:r>
        <w:t>.data:00408F4F                 db    0</w:t>
      </w:r>
    </w:p>
    <w:p w14:paraId="11B958C2" w14:textId="77777777" w:rsidR="00435C7A" w:rsidRDefault="00435C7A" w:rsidP="00435C7A">
      <w:pPr>
        <w:spacing w:after="0"/>
        <w:ind w:right="1229"/>
      </w:pPr>
      <w:r>
        <w:t>.data:00408F50                 db    0</w:t>
      </w:r>
    </w:p>
    <w:p w14:paraId="0E8EC7C5" w14:textId="77777777" w:rsidR="00435C7A" w:rsidRDefault="00435C7A" w:rsidP="00435C7A">
      <w:pPr>
        <w:spacing w:after="0"/>
        <w:ind w:right="1229"/>
      </w:pPr>
      <w:r>
        <w:t>.data:00408F51                 db    0</w:t>
      </w:r>
    </w:p>
    <w:p w14:paraId="16929A60" w14:textId="77777777" w:rsidR="00435C7A" w:rsidRDefault="00435C7A" w:rsidP="00435C7A">
      <w:pPr>
        <w:spacing w:after="0"/>
        <w:ind w:right="1229"/>
      </w:pPr>
      <w:r>
        <w:t>.data:00408F52                 db    0</w:t>
      </w:r>
    </w:p>
    <w:p w14:paraId="11390522" w14:textId="77777777" w:rsidR="00435C7A" w:rsidRDefault="00435C7A" w:rsidP="00435C7A">
      <w:pPr>
        <w:spacing w:after="0"/>
        <w:ind w:right="1229"/>
      </w:pPr>
      <w:r>
        <w:t>.data:00408F53                 db    0</w:t>
      </w:r>
    </w:p>
    <w:p w14:paraId="53869BED" w14:textId="77777777" w:rsidR="00435C7A" w:rsidRDefault="00435C7A" w:rsidP="00435C7A">
      <w:pPr>
        <w:spacing w:after="0"/>
        <w:ind w:right="1229"/>
      </w:pPr>
      <w:r>
        <w:t>.data:00408F54                 db    0</w:t>
      </w:r>
    </w:p>
    <w:p w14:paraId="6E18C43D" w14:textId="77777777" w:rsidR="00435C7A" w:rsidRDefault="00435C7A" w:rsidP="00435C7A">
      <w:pPr>
        <w:spacing w:after="0"/>
        <w:ind w:right="1229"/>
      </w:pPr>
      <w:r>
        <w:t>.data:00408F55                 db    0</w:t>
      </w:r>
    </w:p>
    <w:p w14:paraId="472D3CA4" w14:textId="77777777" w:rsidR="00435C7A" w:rsidRDefault="00435C7A" w:rsidP="00435C7A">
      <w:pPr>
        <w:spacing w:after="0"/>
        <w:ind w:right="1229"/>
      </w:pPr>
      <w:r>
        <w:t>.data:00408F56                 db    0</w:t>
      </w:r>
    </w:p>
    <w:p w14:paraId="2D7C2962" w14:textId="77777777" w:rsidR="00435C7A" w:rsidRDefault="00435C7A" w:rsidP="00435C7A">
      <w:pPr>
        <w:spacing w:after="0"/>
        <w:ind w:right="1229"/>
      </w:pPr>
      <w:r>
        <w:t>.data:00408F57                 db    0</w:t>
      </w:r>
    </w:p>
    <w:p w14:paraId="0F4C6B39" w14:textId="77777777" w:rsidR="00435C7A" w:rsidRDefault="00435C7A" w:rsidP="00435C7A">
      <w:pPr>
        <w:spacing w:after="0"/>
        <w:ind w:right="1229"/>
      </w:pPr>
      <w:r>
        <w:t>.data:00408F58                 db    0</w:t>
      </w:r>
    </w:p>
    <w:p w14:paraId="01BA1C4A" w14:textId="77777777" w:rsidR="00435C7A" w:rsidRDefault="00435C7A" w:rsidP="00435C7A">
      <w:pPr>
        <w:spacing w:after="0"/>
        <w:ind w:right="1229"/>
      </w:pPr>
      <w:r>
        <w:t>.data:00408F59                 db    0</w:t>
      </w:r>
    </w:p>
    <w:p w14:paraId="5BDBE74C" w14:textId="77777777" w:rsidR="00435C7A" w:rsidRDefault="00435C7A" w:rsidP="00435C7A">
      <w:pPr>
        <w:spacing w:after="0"/>
        <w:ind w:right="1229"/>
      </w:pPr>
      <w:r>
        <w:t>.data:00408F5A                 db    0</w:t>
      </w:r>
    </w:p>
    <w:p w14:paraId="1E453318" w14:textId="77777777" w:rsidR="00435C7A" w:rsidRDefault="00435C7A" w:rsidP="00435C7A">
      <w:pPr>
        <w:spacing w:after="0"/>
        <w:ind w:right="1229"/>
      </w:pPr>
      <w:r>
        <w:t>.data:00408F5B                 db    0</w:t>
      </w:r>
    </w:p>
    <w:p w14:paraId="5FC5DA16" w14:textId="77777777" w:rsidR="00435C7A" w:rsidRDefault="00435C7A" w:rsidP="00435C7A">
      <w:pPr>
        <w:spacing w:after="0"/>
        <w:ind w:right="1229"/>
      </w:pPr>
      <w:r>
        <w:t>.data:00408F5C                 db    0</w:t>
      </w:r>
    </w:p>
    <w:p w14:paraId="444C6AF0" w14:textId="77777777" w:rsidR="00435C7A" w:rsidRDefault="00435C7A" w:rsidP="00435C7A">
      <w:pPr>
        <w:spacing w:after="0"/>
        <w:ind w:right="1229"/>
      </w:pPr>
      <w:r>
        <w:t>.data:00408F5D                 db    0</w:t>
      </w:r>
    </w:p>
    <w:p w14:paraId="42AF5713" w14:textId="77777777" w:rsidR="00435C7A" w:rsidRDefault="00435C7A" w:rsidP="00435C7A">
      <w:pPr>
        <w:spacing w:after="0"/>
        <w:ind w:right="1229"/>
      </w:pPr>
      <w:r>
        <w:t>.data:00408F5E                 db    0</w:t>
      </w:r>
    </w:p>
    <w:p w14:paraId="5BAC3E3B" w14:textId="77777777" w:rsidR="00435C7A" w:rsidRDefault="00435C7A" w:rsidP="00435C7A">
      <w:pPr>
        <w:spacing w:after="0"/>
        <w:ind w:right="1229"/>
      </w:pPr>
      <w:r>
        <w:t>.data:00408F5F                 db    0</w:t>
      </w:r>
    </w:p>
    <w:p w14:paraId="79DC3E76" w14:textId="77777777" w:rsidR="00435C7A" w:rsidRDefault="00435C7A" w:rsidP="00435C7A">
      <w:pPr>
        <w:spacing w:after="0"/>
        <w:ind w:right="1229"/>
      </w:pPr>
      <w:r>
        <w:t>.data:00408F60                 db    0</w:t>
      </w:r>
    </w:p>
    <w:p w14:paraId="11553DB0" w14:textId="77777777" w:rsidR="00435C7A" w:rsidRDefault="00435C7A" w:rsidP="00435C7A">
      <w:pPr>
        <w:spacing w:after="0"/>
        <w:ind w:right="1229"/>
      </w:pPr>
      <w:r>
        <w:t>.data:00408F61                 db    0</w:t>
      </w:r>
    </w:p>
    <w:p w14:paraId="0E2C567E" w14:textId="77777777" w:rsidR="00435C7A" w:rsidRDefault="00435C7A" w:rsidP="00435C7A">
      <w:pPr>
        <w:spacing w:after="0"/>
        <w:ind w:right="1229"/>
      </w:pPr>
      <w:r>
        <w:t>.data:00408F62                 db    0</w:t>
      </w:r>
    </w:p>
    <w:p w14:paraId="55FED32C" w14:textId="77777777" w:rsidR="00435C7A" w:rsidRDefault="00435C7A" w:rsidP="00435C7A">
      <w:pPr>
        <w:spacing w:after="0"/>
        <w:ind w:right="1229"/>
      </w:pPr>
      <w:r>
        <w:t>.data:00408F63                 db    0</w:t>
      </w:r>
    </w:p>
    <w:p w14:paraId="2BF8300D" w14:textId="77777777" w:rsidR="00435C7A" w:rsidRDefault="00435C7A" w:rsidP="00435C7A">
      <w:pPr>
        <w:spacing w:after="0"/>
        <w:ind w:right="1229"/>
      </w:pPr>
      <w:r>
        <w:t>.data:00408F64                 db    0</w:t>
      </w:r>
    </w:p>
    <w:p w14:paraId="6B58403B" w14:textId="77777777" w:rsidR="00435C7A" w:rsidRDefault="00435C7A" w:rsidP="00435C7A">
      <w:pPr>
        <w:spacing w:after="0"/>
        <w:ind w:right="1229"/>
      </w:pPr>
      <w:r>
        <w:t>.data:00408F65                 db    0</w:t>
      </w:r>
    </w:p>
    <w:p w14:paraId="33A50BA6" w14:textId="77777777" w:rsidR="00435C7A" w:rsidRDefault="00435C7A" w:rsidP="00435C7A">
      <w:pPr>
        <w:spacing w:after="0"/>
        <w:ind w:right="1229"/>
      </w:pPr>
      <w:r>
        <w:t>.data:00408F66                 db    0</w:t>
      </w:r>
    </w:p>
    <w:p w14:paraId="5DBCAEA7" w14:textId="77777777" w:rsidR="00435C7A" w:rsidRDefault="00435C7A" w:rsidP="00435C7A">
      <w:pPr>
        <w:spacing w:after="0"/>
        <w:ind w:right="1229"/>
      </w:pPr>
      <w:r>
        <w:t>.data:00408F67                 db    0</w:t>
      </w:r>
    </w:p>
    <w:p w14:paraId="2A852438" w14:textId="77777777" w:rsidR="00435C7A" w:rsidRDefault="00435C7A" w:rsidP="00435C7A">
      <w:pPr>
        <w:spacing w:after="0"/>
        <w:ind w:right="1229"/>
      </w:pPr>
      <w:r>
        <w:t>.data:00408F68                 db    0</w:t>
      </w:r>
    </w:p>
    <w:p w14:paraId="50CB533B" w14:textId="77777777" w:rsidR="00435C7A" w:rsidRDefault="00435C7A" w:rsidP="00435C7A">
      <w:pPr>
        <w:spacing w:after="0"/>
        <w:ind w:right="1229"/>
      </w:pPr>
      <w:r>
        <w:t>.data:00408F69                 db    0</w:t>
      </w:r>
    </w:p>
    <w:p w14:paraId="2344E4F0" w14:textId="77777777" w:rsidR="00435C7A" w:rsidRDefault="00435C7A" w:rsidP="00435C7A">
      <w:pPr>
        <w:spacing w:after="0"/>
        <w:ind w:right="1229"/>
      </w:pPr>
      <w:r>
        <w:t>.data:00408F6A                 db    0</w:t>
      </w:r>
    </w:p>
    <w:p w14:paraId="250F913F" w14:textId="77777777" w:rsidR="00435C7A" w:rsidRDefault="00435C7A" w:rsidP="00435C7A">
      <w:pPr>
        <w:spacing w:after="0"/>
        <w:ind w:right="1229"/>
      </w:pPr>
      <w:r>
        <w:t>.data:00408F6B                 db    0</w:t>
      </w:r>
    </w:p>
    <w:p w14:paraId="6143F15B" w14:textId="77777777" w:rsidR="00435C7A" w:rsidRDefault="00435C7A" w:rsidP="00435C7A">
      <w:pPr>
        <w:spacing w:after="0"/>
        <w:ind w:right="1229"/>
      </w:pPr>
      <w:r>
        <w:t>.data:00408F6C                 db    0</w:t>
      </w:r>
    </w:p>
    <w:p w14:paraId="068F173D" w14:textId="77777777" w:rsidR="00435C7A" w:rsidRDefault="00435C7A" w:rsidP="00435C7A">
      <w:pPr>
        <w:spacing w:after="0"/>
        <w:ind w:right="1229"/>
      </w:pPr>
      <w:r>
        <w:t>.data:00408F6D                 db    0</w:t>
      </w:r>
    </w:p>
    <w:p w14:paraId="3A7B3735" w14:textId="77777777" w:rsidR="00435C7A" w:rsidRDefault="00435C7A" w:rsidP="00435C7A">
      <w:pPr>
        <w:spacing w:after="0"/>
        <w:ind w:right="1229"/>
      </w:pPr>
      <w:r>
        <w:lastRenderedPageBreak/>
        <w:t>.data:00408F6E                 db    0</w:t>
      </w:r>
    </w:p>
    <w:p w14:paraId="2401C100" w14:textId="77777777" w:rsidR="00435C7A" w:rsidRDefault="00435C7A" w:rsidP="00435C7A">
      <w:pPr>
        <w:spacing w:after="0"/>
        <w:ind w:right="1229"/>
      </w:pPr>
      <w:r>
        <w:t>.data:00408F6F                 db    0</w:t>
      </w:r>
    </w:p>
    <w:p w14:paraId="7255E12F" w14:textId="77777777" w:rsidR="00435C7A" w:rsidRDefault="00435C7A" w:rsidP="00435C7A">
      <w:pPr>
        <w:spacing w:after="0"/>
        <w:ind w:right="1229"/>
      </w:pPr>
      <w:r>
        <w:t>.data:00408F70                 db    0</w:t>
      </w:r>
    </w:p>
    <w:p w14:paraId="63ACAD27" w14:textId="77777777" w:rsidR="00435C7A" w:rsidRDefault="00435C7A" w:rsidP="00435C7A">
      <w:pPr>
        <w:spacing w:after="0"/>
        <w:ind w:right="1229"/>
      </w:pPr>
      <w:r>
        <w:t>.data:00408F71                 db    0</w:t>
      </w:r>
    </w:p>
    <w:p w14:paraId="727B8C5A" w14:textId="77777777" w:rsidR="00435C7A" w:rsidRDefault="00435C7A" w:rsidP="00435C7A">
      <w:pPr>
        <w:spacing w:after="0"/>
        <w:ind w:right="1229"/>
      </w:pPr>
      <w:r>
        <w:t>.data:00408F72                 db    0</w:t>
      </w:r>
    </w:p>
    <w:p w14:paraId="08C45B13" w14:textId="77777777" w:rsidR="00435C7A" w:rsidRDefault="00435C7A" w:rsidP="00435C7A">
      <w:pPr>
        <w:spacing w:after="0"/>
        <w:ind w:right="1229"/>
      </w:pPr>
      <w:r>
        <w:t>.data:00408F73                 db    0</w:t>
      </w:r>
    </w:p>
    <w:p w14:paraId="6FE69D79" w14:textId="77777777" w:rsidR="00435C7A" w:rsidRDefault="00435C7A" w:rsidP="00435C7A">
      <w:pPr>
        <w:spacing w:after="0"/>
        <w:ind w:right="1229"/>
      </w:pPr>
      <w:r>
        <w:t>.data:00408F74                 db    0</w:t>
      </w:r>
    </w:p>
    <w:p w14:paraId="7D342649" w14:textId="77777777" w:rsidR="00435C7A" w:rsidRDefault="00435C7A" w:rsidP="00435C7A">
      <w:pPr>
        <w:spacing w:after="0"/>
        <w:ind w:right="1229"/>
      </w:pPr>
      <w:r>
        <w:t>.data:00408F75                 db    0</w:t>
      </w:r>
    </w:p>
    <w:p w14:paraId="54ADBE1F" w14:textId="77777777" w:rsidR="00435C7A" w:rsidRDefault="00435C7A" w:rsidP="00435C7A">
      <w:pPr>
        <w:spacing w:after="0"/>
        <w:ind w:right="1229"/>
      </w:pPr>
      <w:r>
        <w:t>.data:00408F76                 db    0</w:t>
      </w:r>
    </w:p>
    <w:p w14:paraId="286391FD" w14:textId="77777777" w:rsidR="00435C7A" w:rsidRDefault="00435C7A" w:rsidP="00435C7A">
      <w:pPr>
        <w:spacing w:after="0"/>
        <w:ind w:right="1229"/>
      </w:pPr>
      <w:r>
        <w:t>.data:00408F77                 db    0</w:t>
      </w:r>
    </w:p>
    <w:p w14:paraId="0EE471E0" w14:textId="77777777" w:rsidR="00435C7A" w:rsidRDefault="00435C7A" w:rsidP="00435C7A">
      <w:pPr>
        <w:spacing w:after="0"/>
        <w:ind w:right="1229"/>
      </w:pPr>
      <w:r>
        <w:t>.data:00408F78                 db    0</w:t>
      </w:r>
    </w:p>
    <w:p w14:paraId="6CF1657B" w14:textId="77777777" w:rsidR="00435C7A" w:rsidRDefault="00435C7A" w:rsidP="00435C7A">
      <w:pPr>
        <w:spacing w:after="0"/>
        <w:ind w:right="1229"/>
      </w:pPr>
      <w:r>
        <w:t>.data:00408F79                 db    0</w:t>
      </w:r>
    </w:p>
    <w:p w14:paraId="03CF07FD" w14:textId="77777777" w:rsidR="00435C7A" w:rsidRDefault="00435C7A" w:rsidP="00435C7A">
      <w:pPr>
        <w:spacing w:after="0"/>
        <w:ind w:right="1229"/>
      </w:pPr>
      <w:r>
        <w:t>.data:00408F7A                 db    0</w:t>
      </w:r>
    </w:p>
    <w:p w14:paraId="38722264" w14:textId="77777777" w:rsidR="00435C7A" w:rsidRDefault="00435C7A" w:rsidP="00435C7A">
      <w:pPr>
        <w:spacing w:after="0"/>
        <w:ind w:right="1229"/>
      </w:pPr>
      <w:r>
        <w:t>.data:00408F7B                 db    0</w:t>
      </w:r>
    </w:p>
    <w:p w14:paraId="0D9E39FC" w14:textId="77777777" w:rsidR="00435C7A" w:rsidRDefault="00435C7A" w:rsidP="00435C7A">
      <w:pPr>
        <w:spacing w:after="0"/>
        <w:ind w:right="1229"/>
      </w:pPr>
      <w:r>
        <w:t>.data:00408F7C                 db    0</w:t>
      </w:r>
    </w:p>
    <w:p w14:paraId="0A23425B" w14:textId="77777777" w:rsidR="00435C7A" w:rsidRDefault="00435C7A" w:rsidP="00435C7A">
      <w:pPr>
        <w:spacing w:after="0"/>
        <w:ind w:right="1229"/>
      </w:pPr>
      <w:r>
        <w:t>.data:00408F7D                 db    0</w:t>
      </w:r>
    </w:p>
    <w:p w14:paraId="05B54D51" w14:textId="77777777" w:rsidR="00435C7A" w:rsidRDefault="00435C7A" w:rsidP="00435C7A">
      <w:pPr>
        <w:spacing w:after="0"/>
        <w:ind w:right="1229"/>
      </w:pPr>
      <w:r>
        <w:t>.data:00408F7E                 db    0</w:t>
      </w:r>
    </w:p>
    <w:p w14:paraId="1763CF01" w14:textId="77777777" w:rsidR="00435C7A" w:rsidRDefault="00435C7A" w:rsidP="00435C7A">
      <w:pPr>
        <w:spacing w:after="0"/>
        <w:ind w:right="1229"/>
      </w:pPr>
      <w:r>
        <w:t>.data:00408F7F                 db    0</w:t>
      </w:r>
    </w:p>
    <w:p w14:paraId="6B092424" w14:textId="77777777" w:rsidR="00435C7A" w:rsidRDefault="00435C7A" w:rsidP="00435C7A">
      <w:pPr>
        <w:spacing w:after="0"/>
        <w:ind w:right="1229"/>
      </w:pPr>
      <w:r>
        <w:t>.data:00408F80                 db    0</w:t>
      </w:r>
    </w:p>
    <w:p w14:paraId="58BC5D8E" w14:textId="77777777" w:rsidR="00435C7A" w:rsidRDefault="00435C7A" w:rsidP="00435C7A">
      <w:pPr>
        <w:spacing w:after="0"/>
        <w:ind w:right="1229"/>
      </w:pPr>
      <w:r>
        <w:t>.data:00408F81                 db    0</w:t>
      </w:r>
    </w:p>
    <w:p w14:paraId="4D5E00C1" w14:textId="77777777" w:rsidR="00435C7A" w:rsidRDefault="00435C7A" w:rsidP="00435C7A">
      <w:pPr>
        <w:spacing w:after="0"/>
        <w:ind w:right="1229"/>
      </w:pPr>
      <w:r>
        <w:t>.data:00408F82                 db    0</w:t>
      </w:r>
    </w:p>
    <w:p w14:paraId="2A4FC2BB" w14:textId="77777777" w:rsidR="00435C7A" w:rsidRDefault="00435C7A" w:rsidP="00435C7A">
      <w:pPr>
        <w:spacing w:after="0"/>
        <w:ind w:right="1229"/>
      </w:pPr>
      <w:r>
        <w:t>.data:00408F83                 db    0</w:t>
      </w:r>
    </w:p>
    <w:p w14:paraId="50EE58DF" w14:textId="77777777" w:rsidR="00435C7A" w:rsidRDefault="00435C7A" w:rsidP="00435C7A">
      <w:pPr>
        <w:spacing w:after="0"/>
        <w:ind w:right="1229"/>
      </w:pPr>
      <w:r>
        <w:t>.data:00408F84                 db    0</w:t>
      </w:r>
    </w:p>
    <w:p w14:paraId="62D45427" w14:textId="77777777" w:rsidR="00435C7A" w:rsidRDefault="00435C7A" w:rsidP="00435C7A">
      <w:pPr>
        <w:spacing w:after="0"/>
        <w:ind w:right="1229"/>
      </w:pPr>
      <w:r>
        <w:t>.data:00408F85                 db    0</w:t>
      </w:r>
    </w:p>
    <w:p w14:paraId="06AD40A7" w14:textId="77777777" w:rsidR="00435C7A" w:rsidRDefault="00435C7A" w:rsidP="00435C7A">
      <w:pPr>
        <w:spacing w:after="0"/>
        <w:ind w:right="1229"/>
      </w:pPr>
      <w:r>
        <w:t>.data:00408F86                 db    0</w:t>
      </w:r>
    </w:p>
    <w:p w14:paraId="3F95EA09" w14:textId="77777777" w:rsidR="00435C7A" w:rsidRDefault="00435C7A" w:rsidP="00435C7A">
      <w:pPr>
        <w:spacing w:after="0"/>
        <w:ind w:right="1229"/>
      </w:pPr>
      <w:r>
        <w:t>.data:00408F87                 db    0</w:t>
      </w:r>
    </w:p>
    <w:p w14:paraId="75402AEA" w14:textId="77777777" w:rsidR="00435C7A" w:rsidRDefault="00435C7A" w:rsidP="00435C7A">
      <w:pPr>
        <w:spacing w:after="0"/>
        <w:ind w:right="1229"/>
      </w:pPr>
      <w:r>
        <w:t>.data:00408F88                 db    0</w:t>
      </w:r>
    </w:p>
    <w:p w14:paraId="39BB566F" w14:textId="77777777" w:rsidR="00435C7A" w:rsidRDefault="00435C7A" w:rsidP="00435C7A">
      <w:pPr>
        <w:spacing w:after="0"/>
        <w:ind w:right="1229"/>
      </w:pPr>
      <w:r>
        <w:t>.data:00408F89                 db    0</w:t>
      </w:r>
    </w:p>
    <w:p w14:paraId="62EFAAE0" w14:textId="77777777" w:rsidR="00435C7A" w:rsidRDefault="00435C7A" w:rsidP="00435C7A">
      <w:pPr>
        <w:spacing w:after="0"/>
        <w:ind w:right="1229"/>
      </w:pPr>
      <w:r>
        <w:t>.data:00408F8A                 db    0</w:t>
      </w:r>
    </w:p>
    <w:p w14:paraId="1F7B4950" w14:textId="77777777" w:rsidR="00435C7A" w:rsidRDefault="00435C7A" w:rsidP="00435C7A">
      <w:pPr>
        <w:spacing w:after="0"/>
        <w:ind w:right="1229"/>
      </w:pPr>
      <w:r>
        <w:t>.data:00408F8B                 db    0</w:t>
      </w:r>
    </w:p>
    <w:p w14:paraId="57B85827" w14:textId="77777777" w:rsidR="00435C7A" w:rsidRDefault="00435C7A" w:rsidP="00435C7A">
      <w:pPr>
        <w:spacing w:after="0"/>
        <w:ind w:right="1229"/>
      </w:pPr>
      <w:r>
        <w:t>.data:00408F8C                 db    0</w:t>
      </w:r>
    </w:p>
    <w:p w14:paraId="561AC50E" w14:textId="77777777" w:rsidR="00435C7A" w:rsidRDefault="00435C7A" w:rsidP="00435C7A">
      <w:pPr>
        <w:spacing w:after="0"/>
        <w:ind w:right="1229"/>
      </w:pPr>
      <w:r>
        <w:t>.data:00408F8D                 db    0</w:t>
      </w:r>
    </w:p>
    <w:p w14:paraId="5C0691B6" w14:textId="77777777" w:rsidR="00435C7A" w:rsidRDefault="00435C7A" w:rsidP="00435C7A">
      <w:pPr>
        <w:spacing w:after="0"/>
        <w:ind w:right="1229"/>
      </w:pPr>
      <w:r>
        <w:t>.data:00408F8E                 db    0</w:t>
      </w:r>
    </w:p>
    <w:p w14:paraId="0310D4FA" w14:textId="77777777" w:rsidR="00435C7A" w:rsidRDefault="00435C7A" w:rsidP="00435C7A">
      <w:pPr>
        <w:spacing w:after="0"/>
        <w:ind w:right="1229"/>
      </w:pPr>
      <w:r>
        <w:t>.data:00408F8F                 db    0</w:t>
      </w:r>
    </w:p>
    <w:p w14:paraId="37C736D7" w14:textId="77777777" w:rsidR="00435C7A" w:rsidRDefault="00435C7A" w:rsidP="00435C7A">
      <w:pPr>
        <w:spacing w:after="0"/>
        <w:ind w:right="1229"/>
      </w:pPr>
      <w:r>
        <w:t>.data:00408F90                 db    0</w:t>
      </w:r>
    </w:p>
    <w:p w14:paraId="708F9C8A" w14:textId="77777777" w:rsidR="00435C7A" w:rsidRDefault="00435C7A" w:rsidP="00435C7A">
      <w:pPr>
        <w:spacing w:after="0"/>
        <w:ind w:right="1229"/>
      </w:pPr>
      <w:r>
        <w:t>.data:00408F91                 db    0</w:t>
      </w:r>
    </w:p>
    <w:p w14:paraId="50754115" w14:textId="77777777" w:rsidR="00435C7A" w:rsidRDefault="00435C7A" w:rsidP="00435C7A">
      <w:pPr>
        <w:spacing w:after="0"/>
        <w:ind w:right="1229"/>
      </w:pPr>
      <w:r>
        <w:t>.data:00408F92                 db    0</w:t>
      </w:r>
    </w:p>
    <w:p w14:paraId="3D4EB2A6" w14:textId="77777777" w:rsidR="00435C7A" w:rsidRDefault="00435C7A" w:rsidP="00435C7A">
      <w:pPr>
        <w:spacing w:after="0"/>
        <w:ind w:right="1229"/>
      </w:pPr>
      <w:r>
        <w:t>.data:00408F93                 db    0</w:t>
      </w:r>
    </w:p>
    <w:p w14:paraId="0F2852FD" w14:textId="77777777" w:rsidR="00435C7A" w:rsidRDefault="00435C7A" w:rsidP="00435C7A">
      <w:pPr>
        <w:spacing w:after="0"/>
        <w:ind w:right="1229"/>
      </w:pPr>
      <w:r>
        <w:t>.data:00408F94                 db    0</w:t>
      </w:r>
    </w:p>
    <w:p w14:paraId="19046EBB" w14:textId="77777777" w:rsidR="00435C7A" w:rsidRDefault="00435C7A" w:rsidP="00435C7A">
      <w:pPr>
        <w:spacing w:after="0"/>
        <w:ind w:right="1229"/>
      </w:pPr>
      <w:r>
        <w:t>.data:00408F95                 db    0</w:t>
      </w:r>
    </w:p>
    <w:p w14:paraId="5A18C5F6" w14:textId="77777777" w:rsidR="00435C7A" w:rsidRDefault="00435C7A" w:rsidP="00435C7A">
      <w:pPr>
        <w:spacing w:after="0"/>
        <w:ind w:right="1229"/>
      </w:pPr>
      <w:r>
        <w:t>.data:00408F96                 db    0</w:t>
      </w:r>
    </w:p>
    <w:p w14:paraId="036F59E5" w14:textId="77777777" w:rsidR="00435C7A" w:rsidRDefault="00435C7A" w:rsidP="00435C7A">
      <w:pPr>
        <w:spacing w:after="0"/>
        <w:ind w:right="1229"/>
      </w:pPr>
      <w:r>
        <w:t>.data:00408F97                 db    0</w:t>
      </w:r>
    </w:p>
    <w:p w14:paraId="61D84C67" w14:textId="77777777" w:rsidR="00435C7A" w:rsidRDefault="00435C7A" w:rsidP="00435C7A">
      <w:pPr>
        <w:spacing w:after="0"/>
        <w:ind w:right="1229"/>
      </w:pPr>
      <w:r>
        <w:t>.data:00408F98                 db    0</w:t>
      </w:r>
    </w:p>
    <w:p w14:paraId="41F7FDAF" w14:textId="77777777" w:rsidR="00435C7A" w:rsidRDefault="00435C7A" w:rsidP="00435C7A">
      <w:pPr>
        <w:spacing w:after="0"/>
        <w:ind w:right="1229"/>
      </w:pPr>
      <w:r>
        <w:t>.data:00408F99                 db    0</w:t>
      </w:r>
    </w:p>
    <w:p w14:paraId="61CBFC7D" w14:textId="77777777" w:rsidR="00435C7A" w:rsidRDefault="00435C7A" w:rsidP="00435C7A">
      <w:pPr>
        <w:spacing w:after="0"/>
        <w:ind w:right="1229"/>
      </w:pPr>
      <w:r>
        <w:lastRenderedPageBreak/>
        <w:t>.data:00408F9A                 db    0</w:t>
      </w:r>
    </w:p>
    <w:p w14:paraId="69A2200C" w14:textId="77777777" w:rsidR="00435C7A" w:rsidRDefault="00435C7A" w:rsidP="00435C7A">
      <w:pPr>
        <w:spacing w:after="0"/>
        <w:ind w:right="1229"/>
      </w:pPr>
      <w:r>
        <w:t>.data:00408F9B                 db    0</w:t>
      </w:r>
    </w:p>
    <w:p w14:paraId="0BB467FF" w14:textId="77777777" w:rsidR="00435C7A" w:rsidRDefault="00435C7A" w:rsidP="00435C7A">
      <w:pPr>
        <w:spacing w:after="0"/>
        <w:ind w:right="1229"/>
      </w:pPr>
      <w:r>
        <w:t>.data:00408F9C                 db    0</w:t>
      </w:r>
    </w:p>
    <w:p w14:paraId="230649E0" w14:textId="77777777" w:rsidR="00435C7A" w:rsidRDefault="00435C7A" w:rsidP="00435C7A">
      <w:pPr>
        <w:spacing w:after="0"/>
        <w:ind w:right="1229"/>
      </w:pPr>
      <w:r>
        <w:t>.data:00408F9D                 db    0</w:t>
      </w:r>
    </w:p>
    <w:p w14:paraId="434CDE9B" w14:textId="77777777" w:rsidR="00435C7A" w:rsidRDefault="00435C7A" w:rsidP="00435C7A">
      <w:pPr>
        <w:spacing w:after="0"/>
        <w:ind w:right="1229"/>
      </w:pPr>
      <w:r>
        <w:t>.data:00408F9E                 db    0</w:t>
      </w:r>
    </w:p>
    <w:p w14:paraId="7704BE0A" w14:textId="77777777" w:rsidR="00435C7A" w:rsidRDefault="00435C7A" w:rsidP="00435C7A">
      <w:pPr>
        <w:spacing w:after="0"/>
        <w:ind w:right="1229"/>
      </w:pPr>
      <w:r>
        <w:t>.data:00408F9F                 db    0</w:t>
      </w:r>
    </w:p>
    <w:p w14:paraId="0BFB8EC1" w14:textId="77777777" w:rsidR="00435C7A" w:rsidRDefault="00435C7A" w:rsidP="00435C7A">
      <w:pPr>
        <w:spacing w:after="0"/>
        <w:ind w:right="1229"/>
      </w:pPr>
      <w:r>
        <w:t>.data:00408FA0                 db    0</w:t>
      </w:r>
    </w:p>
    <w:p w14:paraId="4CA0452C" w14:textId="77777777" w:rsidR="00435C7A" w:rsidRDefault="00435C7A" w:rsidP="00435C7A">
      <w:pPr>
        <w:spacing w:after="0"/>
        <w:ind w:right="1229"/>
      </w:pPr>
      <w:r>
        <w:t>.data:00408FA1                 db    0</w:t>
      </w:r>
    </w:p>
    <w:p w14:paraId="3B8A98A1" w14:textId="77777777" w:rsidR="00435C7A" w:rsidRDefault="00435C7A" w:rsidP="00435C7A">
      <w:pPr>
        <w:spacing w:after="0"/>
        <w:ind w:right="1229"/>
      </w:pPr>
      <w:r>
        <w:t>.data:00408FA2                 db    0</w:t>
      </w:r>
    </w:p>
    <w:p w14:paraId="4F0E24B1" w14:textId="77777777" w:rsidR="00435C7A" w:rsidRDefault="00435C7A" w:rsidP="00435C7A">
      <w:pPr>
        <w:spacing w:after="0"/>
        <w:ind w:right="1229"/>
      </w:pPr>
      <w:r>
        <w:t>.data:00408FA3                 db    0</w:t>
      </w:r>
    </w:p>
    <w:p w14:paraId="6CA269B9" w14:textId="77777777" w:rsidR="00435C7A" w:rsidRDefault="00435C7A" w:rsidP="00435C7A">
      <w:pPr>
        <w:spacing w:after="0"/>
        <w:ind w:right="1229"/>
      </w:pPr>
      <w:r>
        <w:t>.data:00408FA4                 db    0</w:t>
      </w:r>
    </w:p>
    <w:p w14:paraId="2DBECCBA" w14:textId="77777777" w:rsidR="00435C7A" w:rsidRDefault="00435C7A" w:rsidP="00435C7A">
      <w:pPr>
        <w:spacing w:after="0"/>
        <w:ind w:right="1229"/>
      </w:pPr>
      <w:r>
        <w:t>.data:00408FA5                 db    0</w:t>
      </w:r>
    </w:p>
    <w:p w14:paraId="0BC0D26A" w14:textId="77777777" w:rsidR="00435C7A" w:rsidRDefault="00435C7A" w:rsidP="00435C7A">
      <w:pPr>
        <w:spacing w:after="0"/>
        <w:ind w:right="1229"/>
      </w:pPr>
      <w:r>
        <w:t>.data:00408FA6                 db    0</w:t>
      </w:r>
    </w:p>
    <w:p w14:paraId="7F54F3FC" w14:textId="77777777" w:rsidR="00435C7A" w:rsidRDefault="00435C7A" w:rsidP="00435C7A">
      <w:pPr>
        <w:spacing w:after="0"/>
        <w:ind w:right="1229"/>
      </w:pPr>
      <w:r>
        <w:t>.data:00408FA7                 db    0</w:t>
      </w:r>
    </w:p>
    <w:p w14:paraId="792115B0" w14:textId="77777777" w:rsidR="00435C7A" w:rsidRDefault="00435C7A" w:rsidP="00435C7A">
      <w:pPr>
        <w:spacing w:after="0"/>
        <w:ind w:right="1229"/>
      </w:pPr>
      <w:r>
        <w:t>.data:00408FA8                 db    0</w:t>
      </w:r>
    </w:p>
    <w:p w14:paraId="0549E69E" w14:textId="77777777" w:rsidR="00435C7A" w:rsidRDefault="00435C7A" w:rsidP="00435C7A">
      <w:pPr>
        <w:spacing w:after="0"/>
        <w:ind w:right="1229"/>
      </w:pPr>
      <w:r>
        <w:t>.data:00408FA9                 db    0</w:t>
      </w:r>
    </w:p>
    <w:p w14:paraId="7F21019A" w14:textId="77777777" w:rsidR="00435C7A" w:rsidRDefault="00435C7A" w:rsidP="00435C7A">
      <w:pPr>
        <w:spacing w:after="0"/>
        <w:ind w:right="1229"/>
      </w:pPr>
      <w:r>
        <w:t>.data:00408FAA                 db    0</w:t>
      </w:r>
    </w:p>
    <w:p w14:paraId="304778B7" w14:textId="77777777" w:rsidR="00435C7A" w:rsidRDefault="00435C7A" w:rsidP="00435C7A">
      <w:pPr>
        <w:spacing w:after="0"/>
        <w:ind w:right="1229"/>
      </w:pPr>
      <w:r>
        <w:t>.data:00408FAB                 db    0</w:t>
      </w:r>
    </w:p>
    <w:p w14:paraId="40EEE36A" w14:textId="77777777" w:rsidR="00435C7A" w:rsidRDefault="00435C7A" w:rsidP="00435C7A">
      <w:pPr>
        <w:spacing w:after="0"/>
        <w:ind w:right="1229"/>
      </w:pPr>
      <w:r>
        <w:t>.data:00408FAC                 db    0</w:t>
      </w:r>
    </w:p>
    <w:p w14:paraId="279738AB" w14:textId="77777777" w:rsidR="00435C7A" w:rsidRDefault="00435C7A" w:rsidP="00435C7A">
      <w:pPr>
        <w:spacing w:after="0"/>
        <w:ind w:right="1229"/>
      </w:pPr>
      <w:r>
        <w:t>.data:00408FAD                 db    0</w:t>
      </w:r>
    </w:p>
    <w:p w14:paraId="6F65C5D2" w14:textId="77777777" w:rsidR="00435C7A" w:rsidRDefault="00435C7A" w:rsidP="00435C7A">
      <w:pPr>
        <w:spacing w:after="0"/>
        <w:ind w:right="1229"/>
      </w:pPr>
      <w:r>
        <w:t>.data:00408FAE                 db    0</w:t>
      </w:r>
    </w:p>
    <w:p w14:paraId="2E62F0FE" w14:textId="77777777" w:rsidR="00435C7A" w:rsidRDefault="00435C7A" w:rsidP="00435C7A">
      <w:pPr>
        <w:spacing w:after="0"/>
        <w:ind w:right="1229"/>
      </w:pPr>
      <w:r>
        <w:t>.data:00408FAF                 db    0</w:t>
      </w:r>
    </w:p>
    <w:p w14:paraId="24C402BD" w14:textId="77777777" w:rsidR="00435C7A" w:rsidRDefault="00435C7A" w:rsidP="00435C7A">
      <w:pPr>
        <w:spacing w:after="0"/>
        <w:ind w:right="1229"/>
      </w:pPr>
      <w:r>
        <w:t>.data:00408FB0                 db    0</w:t>
      </w:r>
    </w:p>
    <w:p w14:paraId="0EA9C48F" w14:textId="77777777" w:rsidR="00435C7A" w:rsidRDefault="00435C7A" w:rsidP="00435C7A">
      <w:pPr>
        <w:spacing w:after="0"/>
        <w:ind w:right="1229"/>
      </w:pPr>
      <w:r>
        <w:t>.data:00408FB1                 db    0</w:t>
      </w:r>
    </w:p>
    <w:p w14:paraId="21E668C2" w14:textId="77777777" w:rsidR="00435C7A" w:rsidRDefault="00435C7A" w:rsidP="00435C7A">
      <w:pPr>
        <w:spacing w:after="0"/>
        <w:ind w:right="1229"/>
      </w:pPr>
      <w:r>
        <w:t>.data:00408FB2                 db    0</w:t>
      </w:r>
    </w:p>
    <w:p w14:paraId="1F4DA6E8" w14:textId="77777777" w:rsidR="00435C7A" w:rsidRDefault="00435C7A" w:rsidP="00435C7A">
      <w:pPr>
        <w:spacing w:after="0"/>
        <w:ind w:right="1229"/>
      </w:pPr>
      <w:r>
        <w:t>.data:00408FB3                 db    0</w:t>
      </w:r>
    </w:p>
    <w:p w14:paraId="0108D040" w14:textId="77777777" w:rsidR="00435C7A" w:rsidRDefault="00435C7A" w:rsidP="00435C7A">
      <w:pPr>
        <w:spacing w:after="0"/>
        <w:ind w:right="1229"/>
      </w:pPr>
      <w:r>
        <w:t>.data:00408FB4                 db    0</w:t>
      </w:r>
    </w:p>
    <w:p w14:paraId="4A29E30B" w14:textId="77777777" w:rsidR="00435C7A" w:rsidRDefault="00435C7A" w:rsidP="00435C7A">
      <w:pPr>
        <w:spacing w:after="0"/>
        <w:ind w:right="1229"/>
      </w:pPr>
      <w:r>
        <w:t>.data:00408FB5                 db    0</w:t>
      </w:r>
    </w:p>
    <w:p w14:paraId="43F7F4E3" w14:textId="77777777" w:rsidR="00435C7A" w:rsidRDefault="00435C7A" w:rsidP="00435C7A">
      <w:pPr>
        <w:spacing w:after="0"/>
        <w:ind w:right="1229"/>
      </w:pPr>
      <w:r>
        <w:t>.data:00408FB6                 db    0</w:t>
      </w:r>
    </w:p>
    <w:p w14:paraId="1A7A903E" w14:textId="77777777" w:rsidR="00435C7A" w:rsidRDefault="00435C7A" w:rsidP="00435C7A">
      <w:pPr>
        <w:spacing w:after="0"/>
        <w:ind w:right="1229"/>
      </w:pPr>
      <w:r>
        <w:t>.data:00408FB7                 db    0</w:t>
      </w:r>
    </w:p>
    <w:p w14:paraId="6AFC63F3" w14:textId="77777777" w:rsidR="00435C7A" w:rsidRDefault="00435C7A" w:rsidP="00435C7A">
      <w:pPr>
        <w:spacing w:after="0"/>
        <w:ind w:right="1229"/>
      </w:pPr>
      <w:r>
        <w:t>.data:00408FB8                 db    0</w:t>
      </w:r>
    </w:p>
    <w:p w14:paraId="6F9361C7" w14:textId="77777777" w:rsidR="00435C7A" w:rsidRDefault="00435C7A" w:rsidP="00435C7A">
      <w:pPr>
        <w:spacing w:after="0"/>
        <w:ind w:right="1229"/>
      </w:pPr>
      <w:r>
        <w:t>.data:00408FB9                 db    0</w:t>
      </w:r>
    </w:p>
    <w:p w14:paraId="041AFCEB" w14:textId="77777777" w:rsidR="00435C7A" w:rsidRDefault="00435C7A" w:rsidP="00435C7A">
      <w:pPr>
        <w:spacing w:after="0"/>
        <w:ind w:right="1229"/>
      </w:pPr>
      <w:r>
        <w:t>.data:00408FBA                 db    0</w:t>
      </w:r>
    </w:p>
    <w:p w14:paraId="1A656CF5" w14:textId="77777777" w:rsidR="00435C7A" w:rsidRDefault="00435C7A" w:rsidP="00435C7A">
      <w:pPr>
        <w:spacing w:after="0"/>
        <w:ind w:right="1229"/>
      </w:pPr>
      <w:r>
        <w:t>.data:00408FBB                 db    0</w:t>
      </w:r>
    </w:p>
    <w:p w14:paraId="4011C593" w14:textId="77777777" w:rsidR="00435C7A" w:rsidRDefault="00435C7A" w:rsidP="00435C7A">
      <w:pPr>
        <w:spacing w:after="0"/>
        <w:ind w:right="1229"/>
      </w:pPr>
      <w:r>
        <w:t>.data:00408FBC                 db    0</w:t>
      </w:r>
    </w:p>
    <w:p w14:paraId="04D578B0" w14:textId="77777777" w:rsidR="00435C7A" w:rsidRDefault="00435C7A" w:rsidP="00435C7A">
      <w:pPr>
        <w:spacing w:after="0"/>
        <w:ind w:right="1229"/>
      </w:pPr>
      <w:r>
        <w:t>.data:00408FBD                 db    0</w:t>
      </w:r>
    </w:p>
    <w:p w14:paraId="0C83BB14" w14:textId="77777777" w:rsidR="00435C7A" w:rsidRDefault="00435C7A" w:rsidP="00435C7A">
      <w:pPr>
        <w:spacing w:after="0"/>
        <w:ind w:right="1229"/>
      </w:pPr>
      <w:r>
        <w:t>.data:00408FBE                 db    0</w:t>
      </w:r>
    </w:p>
    <w:p w14:paraId="34AC9827" w14:textId="77777777" w:rsidR="00435C7A" w:rsidRDefault="00435C7A" w:rsidP="00435C7A">
      <w:pPr>
        <w:spacing w:after="0"/>
        <w:ind w:right="1229"/>
      </w:pPr>
      <w:r>
        <w:t>.data:00408FBF                 db    0</w:t>
      </w:r>
    </w:p>
    <w:p w14:paraId="5C55D83F" w14:textId="77777777" w:rsidR="00435C7A" w:rsidRDefault="00435C7A" w:rsidP="00435C7A">
      <w:pPr>
        <w:spacing w:after="0"/>
        <w:ind w:right="1229"/>
      </w:pPr>
      <w:r>
        <w:t>.data:00408FC0                 db    0</w:t>
      </w:r>
    </w:p>
    <w:p w14:paraId="6455DF0C" w14:textId="77777777" w:rsidR="00435C7A" w:rsidRDefault="00435C7A" w:rsidP="00435C7A">
      <w:pPr>
        <w:spacing w:after="0"/>
        <w:ind w:right="1229"/>
      </w:pPr>
      <w:r>
        <w:t>.data:00408FC1                 db    0</w:t>
      </w:r>
    </w:p>
    <w:p w14:paraId="4D5ABA5B" w14:textId="77777777" w:rsidR="00435C7A" w:rsidRDefault="00435C7A" w:rsidP="00435C7A">
      <w:pPr>
        <w:spacing w:after="0"/>
        <w:ind w:right="1229"/>
      </w:pPr>
      <w:r>
        <w:t>.data:00408FC2                 db    0</w:t>
      </w:r>
    </w:p>
    <w:p w14:paraId="2CAC1D96" w14:textId="77777777" w:rsidR="00435C7A" w:rsidRDefault="00435C7A" w:rsidP="00435C7A">
      <w:pPr>
        <w:spacing w:after="0"/>
        <w:ind w:right="1229"/>
      </w:pPr>
      <w:r>
        <w:t>.data:00408FC3                 db    0</w:t>
      </w:r>
    </w:p>
    <w:p w14:paraId="61F7C5E0" w14:textId="77777777" w:rsidR="00435C7A" w:rsidRDefault="00435C7A" w:rsidP="00435C7A">
      <w:pPr>
        <w:spacing w:after="0"/>
        <w:ind w:right="1229"/>
      </w:pPr>
      <w:r>
        <w:t>.data:00408FC4                 db    0</w:t>
      </w:r>
    </w:p>
    <w:p w14:paraId="796F2007" w14:textId="77777777" w:rsidR="00435C7A" w:rsidRDefault="00435C7A" w:rsidP="00435C7A">
      <w:pPr>
        <w:spacing w:after="0"/>
        <w:ind w:right="1229"/>
      </w:pPr>
      <w:r>
        <w:t>.data:00408FC5                 db    0</w:t>
      </w:r>
    </w:p>
    <w:p w14:paraId="372C9DD6" w14:textId="77777777" w:rsidR="00435C7A" w:rsidRDefault="00435C7A" w:rsidP="00435C7A">
      <w:pPr>
        <w:spacing w:after="0"/>
        <w:ind w:right="1229"/>
      </w:pPr>
      <w:r>
        <w:lastRenderedPageBreak/>
        <w:t>.data:00408FC6                 db    0</w:t>
      </w:r>
    </w:p>
    <w:p w14:paraId="45AFE6CB" w14:textId="77777777" w:rsidR="00435C7A" w:rsidRDefault="00435C7A" w:rsidP="00435C7A">
      <w:pPr>
        <w:spacing w:after="0"/>
        <w:ind w:right="1229"/>
      </w:pPr>
      <w:r>
        <w:t>.data:00408FC7                 db    0</w:t>
      </w:r>
    </w:p>
    <w:p w14:paraId="0835E19A" w14:textId="77777777" w:rsidR="00435C7A" w:rsidRDefault="00435C7A" w:rsidP="00435C7A">
      <w:pPr>
        <w:spacing w:after="0"/>
        <w:ind w:right="1229"/>
      </w:pPr>
      <w:r>
        <w:t>.data:00408FC8                 db    0</w:t>
      </w:r>
    </w:p>
    <w:p w14:paraId="161C7AFC" w14:textId="77777777" w:rsidR="00435C7A" w:rsidRDefault="00435C7A" w:rsidP="00435C7A">
      <w:pPr>
        <w:spacing w:after="0"/>
        <w:ind w:right="1229"/>
      </w:pPr>
      <w:r>
        <w:t>.data:00408FC9                 db    0</w:t>
      </w:r>
    </w:p>
    <w:p w14:paraId="5DA6C533" w14:textId="77777777" w:rsidR="00435C7A" w:rsidRDefault="00435C7A" w:rsidP="00435C7A">
      <w:pPr>
        <w:spacing w:after="0"/>
        <w:ind w:right="1229"/>
      </w:pPr>
      <w:r>
        <w:t>.data:00408FCA                 db    0</w:t>
      </w:r>
    </w:p>
    <w:p w14:paraId="61E82372" w14:textId="77777777" w:rsidR="00435C7A" w:rsidRDefault="00435C7A" w:rsidP="00435C7A">
      <w:pPr>
        <w:spacing w:after="0"/>
        <w:ind w:right="1229"/>
      </w:pPr>
      <w:r>
        <w:t>.data:00408FCB                 db    0</w:t>
      </w:r>
    </w:p>
    <w:p w14:paraId="21A4B82A" w14:textId="77777777" w:rsidR="00435C7A" w:rsidRDefault="00435C7A" w:rsidP="00435C7A">
      <w:pPr>
        <w:spacing w:after="0"/>
        <w:ind w:right="1229"/>
      </w:pPr>
      <w:r>
        <w:t>.data:00408FCC                 db    0</w:t>
      </w:r>
    </w:p>
    <w:p w14:paraId="4739DE60" w14:textId="77777777" w:rsidR="00435C7A" w:rsidRDefault="00435C7A" w:rsidP="00435C7A">
      <w:pPr>
        <w:spacing w:after="0"/>
        <w:ind w:right="1229"/>
      </w:pPr>
      <w:r>
        <w:t>.data:00408FCD                 db    0</w:t>
      </w:r>
    </w:p>
    <w:p w14:paraId="1214EEC8" w14:textId="77777777" w:rsidR="00435C7A" w:rsidRDefault="00435C7A" w:rsidP="00435C7A">
      <w:pPr>
        <w:spacing w:after="0"/>
        <w:ind w:right="1229"/>
      </w:pPr>
      <w:r>
        <w:t>.data:00408FCE                 db    0</w:t>
      </w:r>
    </w:p>
    <w:p w14:paraId="48192355" w14:textId="77777777" w:rsidR="00435C7A" w:rsidRDefault="00435C7A" w:rsidP="00435C7A">
      <w:pPr>
        <w:spacing w:after="0"/>
        <w:ind w:right="1229"/>
      </w:pPr>
      <w:r>
        <w:t>.data:00408FCF                 db    0</w:t>
      </w:r>
    </w:p>
    <w:p w14:paraId="076D41F5" w14:textId="77777777" w:rsidR="00435C7A" w:rsidRDefault="00435C7A" w:rsidP="00435C7A">
      <w:pPr>
        <w:spacing w:after="0"/>
        <w:ind w:right="1229"/>
      </w:pPr>
      <w:r>
        <w:t>.data:00408FD0                 db    0</w:t>
      </w:r>
    </w:p>
    <w:p w14:paraId="058811D3" w14:textId="77777777" w:rsidR="00435C7A" w:rsidRDefault="00435C7A" w:rsidP="00435C7A">
      <w:pPr>
        <w:spacing w:after="0"/>
        <w:ind w:right="1229"/>
      </w:pPr>
      <w:r>
        <w:t>.data:00408FD1                 db    0</w:t>
      </w:r>
    </w:p>
    <w:p w14:paraId="50207982" w14:textId="77777777" w:rsidR="00435C7A" w:rsidRDefault="00435C7A" w:rsidP="00435C7A">
      <w:pPr>
        <w:spacing w:after="0"/>
        <w:ind w:right="1229"/>
      </w:pPr>
      <w:r>
        <w:t>.data:00408FD2                 db    0</w:t>
      </w:r>
    </w:p>
    <w:p w14:paraId="08E2505D" w14:textId="77777777" w:rsidR="00435C7A" w:rsidRDefault="00435C7A" w:rsidP="00435C7A">
      <w:pPr>
        <w:spacing w:after="0"/>
        <w:ind w:right="1229"/>
      </w:pPr>
      <w:r>
        <w:t>.data:00408FD3                 db    0</w:t>
      </w:r>
    </w:p>
    <w:p w14:paraId="6D31B4FB" w14:textId="77777777" w:rsidR="00435C7A" w:rsidRDefault="00435C7A" w:rsidP="00435C7A">
      <w:pPr>
        <w:spacing w:after="0"/>
        <w:ind w:right="1229"/>
      </w:pPr>
      <w:r>
        <w:t>.data:00408FD4                 db    0</w:t>
      </w:r>
    </w:p>
    <w:p w14:paraId="26F9000A" w14:textId="77777777" w:rsidR="00435C7A" w:rsidRDefault="00435C7A" w:rsidP="00435C7A">
      <w:pPr>
        <w:spacing w:after="0"/>
        <w:ind w:right="1229"/>
      </w:pPr>
      <w:r>
        <w:t>.data:00408FD5                 db    0</w:t>
      </w:r>
    </w:p>
    <w:p w14:paraId="3983470A" w14:textId="77777777" w:rsidR="00435C7A" w:rsidRDefault="00435C7A" w:rsidP="00435C7A">
      <w:pPr>
        <w:spacing w:after="0"/>
        <w:ind w:right="1229"/>
      </w:pPr>
      <w:r>
        <w:t>.data:00408FD6                 db    0</w:t>
      </w:r>
    </w:p>
    <w:p w14:paraId="7C492871" w14:textId="77777777" w:rsidR="00435C7A" w:rsidRDefault="00435C7A" w:rsidP="00435C7A">
      <w:pPr>
        <w:spacing w:after="0"/>
        <w:ind w:right="1229"/>
      </w:pPr>
      <w:r>
        <w:t>.data:00408FD7                 db    0</w:t>
      </w:r>
    </w:p>
    <w:p w14:paraId="1DA160C7" w14:textId="77777777" w:rsidR="00435C7A" w:rsidRDefault="00435C7A" w:rsidP="00435C7A">
      <w:pPr>
        <w:spacing w:after="0"/>
        <w:ind w:right="1229"/>
      </w:pPr>
      <w:r>
        <w:t>.data:00408FD8                 db    0</w:t>
      </w:r>
    </w:p>
    <w:p w14:paraId="530A7128" w14:textId="77777777" w:rsidR="00435C7A" w:rsidRDefault="00435C7A" w:rsidP="00435C7A">
      <w:pPr>
        <w:spacing w:after="0"/>
        <w:ind w:right="1229"/>
      </w:pPr>
      <w:r>
        <w:t>.data:00408FD9                 db    0</w:t>
      </w:r>
    </w:p>
    <w:p w14:paraId="52A3F494" w14:textId="77777777" w:rsidR="00435C7A" w:rsidRDefault="00435C7A" w:rsidP="00435C7A">
      <w:pPr>
        <w:spacing w:after="0"/>
        <w:ind w:right="1229"/>
      </w:pPr>
      <w:r>
        <w:t>.data:00408FDA                 db    0</w:t>
      </w:r>
    </w:p>
    <w:p w14:paraId="76EAC4ED" w14:textId="77777777" w:rsidR="00435C7A" w:rsidRDefault="00435C7A" w:rsidP="00435C7A">
      <w:pPr>
        <w:spacing w:after="0"/>
        <w:ind w:right="1229"/>
      </w:pPr>
      <w:r>
        <w:t>.data:00408FDB                 db    0</w:t>
      </w:r>
    </w:p>
    <w:p w14:paraId="2791BF45" w14:textId="77777777" w:rsidR="00435C7A" w:rsidRDefault="00435C7A" w:rsidP="00435C7A">
      <w:pPr>
        <w:spacing w:after="0"/>
        <w:ind w:right="1229"/>
      </w:pPr>
      <w:r>
        <w:t>.data:00408FDC                 db    0</w:t>
      </w:r>
    </w:p>
    <w:p w14:paraId="1D63879F" w14:textId="77777777" w:rsidR="00435C7A" w:rsidRDefault="00435C7A" w:rsidP="00435C7A">
      <w:pPr>
        <w:spacing w:after="0"/>
        <w:ind w:right="1229"/>
      </w:pPr>
      <w:r>
        <w:t>.data:00408FDD                 db    0</w:t>
      </w:r>
    </w:p>
    <w:p w14:paraId="0E56922A" w14:textId="77777777" w:rsidR="00435C7A" w:rsidRDefault="00435C7A" w:rsidP="00435C7A">
      <w:pPr>
        <w:spacing w:after="0"/>
        <w:ind w:right="1229"/>
      </w:pPr>
      <w:r>
        <w:t>.data:00408FDE                 db    0</w:t>
      </w:r>
    </w:p>
    <w:p w14:paraId="2A321FF7" w14:textId="77777777" w:rsidR="00435C7A" w:rsidRDefault="00435C7A" w:rsidP="00435C7A">
      <w:pPr>
        <w:spacing w:after="0"/>
        <w:ind w:right="1229"/>
      </w:pPr>
      <w:r>
        <w:t>.data:00408FDF                 db    0</w:t>
      </w:r>
    </w:p>
    <w:p w14:paraId="6000FDE0" w14:textId="77777777" w:rsidR="00435C7A" w:rsidRDefault="00435C7A" w:rsidP="00435C7A">
      <w:pPr>
        <w:spacing w:after="0"/>
        <w:ind w:right="1229"/>
      </w:pPr>
      <w:r>
        <w:t>.data:00408FE0                 db    0</w:t>
      </w:r>
    </w:p>
    <w:p w14:paraId="21186E97" w14:textId="77777777" w:rsidR="00435C7A" w:rsidRDefault="00435C7A" w:rsidP="00435C7A">
      <w:pPr>
        <w:spacing w:after="0"/>
        <w:ind w:right="1229"/>
      </w:pPr>
      <w:r>
        <w:t>.data:00408FE1                 db    0</w:t>
      </w:r>
    </w:p>
    <w:p w14:paraId="41576621" w14:textId="77777777" w:rsidR="00435C7A" w:rsidRDefault="00435C7A" w:rsidP="00435C7A">
      <w:pPr>
        <w:spacing w:after="0"/>
        <w:ind w:right="1229"/>
      </w:pPr>
      <w:r>
        <w:t>.data:00408FE2                 db    0</w:t>
      </w:r>
    </w:p>
    <w:p w14:paraId="50F5E092" w14:textId="77777777" w:rsidR="00435C7A" w:rsidRDefault="00435C7A" w:rsidP="00435C7A">
      <w:pPr>
        <w:spacing w:after="0"/>
        <w:ind w:right="1229"/>
      </w:pPr>
      <w:r>
        <w:t>.data:00408FE3                 db    0</w:t>
      </w:r>
    </w:p>
    <w:p w14:paraId="03B5200D" w14:textId="77777777" w:rsidR="00435C7A" w:rsidRDefault="00435C7A" w:rsidP="00435C7A">
      <w:pPr>
        <w:spacing w:after="0"/>
        <w:ind w:right="1229"/>
      </w:pPr>
      <w:r>
        <w:t>.data:00408FE4                 db    0</w:t>
      </w:r>
    </w:p>
    <w:p w14:paraId="569B527C" w14:textId="77777777" w:rsidR="00435C7A" w:rsidRDefault="00435C7A" w:rsidP="00435C7A">
      <w:pPr>
        <w:spacing w:after="0"/>
        <w:ind w:right="1229"/>
      </w:pPr>
      <w:r>
        <w:t>.data:00408FE5                 db    0</w:t>
      </w:r>
    </w:p>
    <w:p w14:paraId="1FB84EFE" w14:textId="77777777" w:rsidR="00435C7A" w:rsidRDefault="00435C7A" w:rsidP="00435C7A">
      <w:pPr>
        <w:spacing w:after="0"/>
        <w:ind w:right="1229"/>
      </w:pPr>
      <w:r>
        <w:t>.data:00408FE6                 db    0</w:t>
      </w:r>
    </w:p>
    <w:p w14:paraId="7CBB27FB" w14:textId="77777777" w:rsidR="00435C7A" w:rsidRDefault="00435C7A" w:rsidP="00435C7A">
      <w:pPr>
        <w:spacing w:after="0"/>
        <w:ind w:right="1229"/>
      </w:pPr>
      <w:r>
        <w:t>.data:00408FE7                 db    0</w:t>
      </w:r>
    </w:p>
    <w:p w14:paraId="32F9D3DA" w14:textId="77777777" w:rsidR="00435C7A" w:rsidRDefault="00435C7A" w:rsidP="00435C7A">
      <w:pPr>
        <w:spacing w:after="0"/>
        <w:ind w:right="1229"/>
      </w:pPr>
      <w:r>
        <w:t>.data:00408FE8                 db    0</w:t>
      </w:r>
    </w:p>
    <w:p w14:paraId="35411BDA" w14:textId="77777777" w:rsidR="00435C7A" w:rsidRDefault="00435C7A" w:rsidP="00435C7A">
      <w:pPr>
        <w:spacing w:after="0"/>
        <w:ind w:right="1229"/>
      </w:pPr>
      <w:r>
        <w:t>.data:00408FE9                 db    0</w:t>
      </w:r>
    </w:p>
    <w:p w14:paraId="1DD642E1" w14:textId="77777777" w:rsidR="00435C7A" w:rsidRDefault="00435C7A" w:rsidP="00435C7A">
      <w:pPr>
        <w:spacing w:after="0"/>
        <w:ind w:right="1229"/>
      </w:pPr>
      <w:r>
        <w:t>.data:00408FEA                 db    0</w:t>
      </w:r>
    </w:p>
    <w:p w14:paraId="3FD06C8F" w14:textId="77777777" w:rsidR="00435C7A" w:rsidRDefault="00435C7A" w:rsidP="00435C7A">
      <w:pPr>
        <w:spacing w:after="0"/>
        <w:ind w:right="1229"/>
      </w:pPr>
      <w:r>
        <w:t>.data:00408FEB                 db    0</w:t>
      </w:r>
    </w:p>
    <w:p w14:paraId="39E173FB" w14:textId="77777777" w:rsidR="00435C7A" w:rsidRDefault="00435C7A" w:rsidP="00435C7A">
      <w:pPr>
        <w:spacing w:after="0"/>
        <w:ind w:right="1229"/>
      </w:pPr>
      <w:r>
        <w:t>.data:00408FEC                 db    0</w:t>
      </w:r>
    </w:p>
    <w:p w14:paraId="192B2958" w14:textId="77777777" w:rsidR="00435C7A" w:rsidRDefault="00435C7A" w:rsidP="00435C7A">
      <w:pPr>
        <w:spacing w:after="0"/>
        <w:ind w:right="1229"/>
      </w:pPr>
      <w:r>
        <w:t>.data:00408FED                 db    0</w:t>
      </w:r>
    </w:p>
    <w:p w14:paraId="27DDE18C" w14:textId="77777777" w:rsidR="00435C7A" w:rsidRDefault="00435C7A" w:rsidP="00435C7A">
      <w:pPr>
        <w:spacing w:after="0"/>
        <w:ind w:right="1229"/>
      </w:pPr>
      <w:r>
        <w:t>.data:00408FEE                 db    0</w:t>
      </w:r>
    </w:p>
    <w:p w14:paraId="062283C4" w14:textId="77777777" w:rsidR="00435C7A" w:rsidRDefault="00435C7A" w:rsidP="00435C7A">
      <w:pPr>
        <w:spacing w:after="0"/>
        <w:ind w:right="1229"/>
      </w:pPr>
      <w:r>
        <w:t>.data:00408FEF                 db    0</w:t>
      </w:r>
    </w:p>
    <w:p w14:paraId="7525A9C0" w14:textId="77777777" w:rsidR="00435C7A" w:rsidRDefault="00435C7A" w:rsidP="00435C7A">
      <w:pPr>
        <w:spacing w:after="0"/>
        <w:ind w:right="1229"/>
      </w:pPr>
      <w:r>
        <w:t>.data:00408FF0                 db    0</w:t>
      </w:r>
    </w:p>
    <w:p w14:paraId="40EE29C1" w14:textId="77777777" w:rsidR="00435C7A" w:rsidRDefault="00435C7A" w:rsidP="00435C7A">
      <w:pPr>
        <w:spacing w:after="0"/>
        <w:ind w:right="1229"/>
      </w:pPr>
      <w:r>
        <w:t>.data:00408FF1                 db    0</w:t>
      </w:r>
    </w:p>
    <w:p w14:paraId="0BC4A676" w14:textId="77777777" w:rsidR="00435C7A" w:rsidRDefault="00435C7A" w:rsidP="00435C7A">
      <w:pPr>
        <w:spacing w:after="0"/>
        <w:ind w:right="1229"/>
      </w:pPr>
      <w:r>
        <w:lastRenderedPageBreak/>
        <w:t>.data:00408FF2                 db    0</w:t>
      </w:r>
    </w:p>
    <w:p w14:paraId="1232AC13" w14:textId="77777777" w:rsidR="00435C7A" w:rsidRDefault="00435C7A" w:rsidP="00435C7A">
      <w:pPr>
        <w:spacing w:after="0"/>
        <w:ind w:right="1229"/>
      </w:pPr>
      <w:r>
        <w:t>.data:00408FF3                 db    0</w:t>
      </w:r>
    </w:p>
    <w:p w14:paraId="3D001903" w14:textId="77777777" w:rsidR="00435C7A" w:rsidRDefault="00435C7A" w:rsidP="00435C7A">
      <w:pPr>
        <w:spacing w:after="0"/>
        <w:ind w:right="1229"/>
      </w:pPr>
      <w:r>
        <w:t>.data:00408FF4                 db    0</w:t>
      </w:r>
    </w:p>
    <w:p w14:paraId="47CC6633" w14:textId="77777777" w:rsidR="00435C7A" w:rsidRDefault="00435C7A" w:rsidP="00435C7A">
      <w:pPr>
        <w:spacing w:after="0"/>
        <w:ind w:right="1229"/>
      </w:pPr>
      <w:r>
        <w:t>.data:00408FF5                 db    0</w:t>
      </w:r>
    </w:p>
    <w:p w14:paraId="077991C4" w14:textId="77777777" w:rsidR="00435C7A" w:rsidRDefault="00435C7A" w:rsidP="00435C7A">
      <w:pPr>
        <w:spacing w:after="0"/>
        <w:ind w:right="1229"/>
      </w:pPr>
      <w:r>
        <w:t>.data:00408FF6                 db    0</w:t>
      </w:r>
    </w:p>
    <w:p w14:paraId="5DD9BA82" w14:textId="77777777" w:rsidR="00435C7A" w:rsidRDefault="00435C7A" w:rsidP="00435C7A">
      <w:pPr>
        <w:spacing w:after="0"/>
        <w:ind w:right="1229"/>
      </w:pPr>
      <w:r>
        <w:t>.data:00408FF7                 db    0</w:t>
      </w:r>
    </w:p>
    <w:p w14:paraId="04D4F0CF" w14:textId="77777777" w:rsidR="00435C7A" w:rsidRDefault="00435C7A" w:rsidP="00435C7A">
      <w:pPr>
        <w:spacing w:after="0"/>
        <w:ind w:right="1229"/>
      </w:pPr>
      <w:r>
        <w:t>.data:00408FF8                 db    0</w:t>
      </w:r>
    </w:p>
    <w:p w14:paraId="7826F808" w14:textId="77777777" w:rsidR="00435C7A" w:rsidRDefault="00435C7A" w:rsidP="00435C7A">
      <w:pPr>
        <w:spacing w:after="0"/>
        <w:ind w:right="1229"/>
      </w:pPr>
      <w:r>
        <w:t>.data:00408FF9                 db    0</w:t>
      </w:r>
    </w:p>
    <w:p w14:paraId="0A064C03" w14:textId="77777777" w:rsidR="00435C7A" w:rsidRDefault="00435C7A" w:rsidP="00435C7A">
      <w:pPr>
        <w:spacing w:after="0"/>
        <w:ind w:right="1229"/>
      </w:pPr>
      <w:r>
        <w:t>.data:00408FFA                 db    0</w:t>
      </w:r>
    </w:p>
    <w:p w14:paraId="2E9EC15E" w14:textId="77777777" w:rsidR="00435C7A" w:rsidRDefault="00435C7A" w:rsidP="00435C7A">
      <w:pPr>
        <w:spacing w:after="0"/>
        <w:ind w:right="1229"/>
      </w:pPr>
      <w:r>
        <w:t>.data:00408FFB                 db    0</w:t>
      </w:r>
    </w:p>
    <w:p w14:paraId="1B6D086B" w14:textId="77777777" w:rsidR="00435C7A" w:rsidRDefault="00435C7A" w:rsidP="00435C7A">
      <w:pPr>
        <w:spacing w:after="0"/>
        <w:ind w:right="1229"/>
      </w:pPr>
      <w:r>
        <w:t>.data:00408FFC                 db    0</w:t>
      </w:r>
    </w:p>
    <w:p w14:paraId="40E8BF79" w14:textId="77777777" w:rsidR="00435C7A" w:rsidRDefault="00435C7A" w:rsidP="00435C7A">
      <w:pPr>
        <w:spacing w:after="0"/>
        <w:ind w:right="1229"/>
      </w:pPr>
      <w:r>
        <w:t>.data:00408FFD                 db    0</w:t>
      </w:r>
    </w:p>
    <w:p w14:paraId="3C064D30" w14:textId="77777777" w:rsidR="00435C7A" w:rsidRDefault="00435C7A" w:rsidP="00435C7A">
      <w:pPr>
        <w:spacing w:after="0"/>
        <w:ind w:right="1229"/>
      </w:pPr>
      <w:r>
        <w:t>.data:00408FFE                 db    0</w:t>
      </w:r>
    </w:p>
    <w:p w14:paraId="58CC082C" w14:textId="77777777" w:rsidR="00435C7A" w:rsidRDefault="00435C7A" w:rsidP="00435C7A">
      <w:pPr>
        <w:spacing w:after="0"/>
        <w:ind w:right="1229"/>
      </w:pPr>
      <w:r>
        <w:t>.data:00408FFF                 db    0</w:t>
      </w:r>
    </w:p>
    <w:p w14:paraId="266262BE" w14:textId="77777777" w:rsidR="00435C7A" w:rsidRDefault="00435C7A" w:rsidP="00435C7A">
      <w:pPr>
        <w:spacing w:after="0"/>
        <w:ind w:right="1229"/>
      </w:pPr>
      <w:r>
        <w:t>.data:00408FFF _data           ends</w:t>
      </w:r>
    </w:p>
    <w:p w14:paraId="2772D5F0" w14:textId="77777777" w:rsidR="00435C7A" w:rsidRDefault="00435C7A" w:rsidP="00435C7A">
      <w:pPr>
        <w:spacing w:after="0"/>
        <w:ind w:right="1229"/>
      </w:pPr>
      <w:r>
        <w:t>.data:00408FFF</w:t>
      </w:r>
    </w:p>
    <w:p w14:paraId="7B861387" w14:textId="77777777" w:rsidR="00435C7A" w:rsidRDefault="00435C7A" w:rsidP="00435C7A">
      <w:pPr>
        <w:spacing w:after="0"/>
        <w:ind w:right="1229"/>
      </w:pPr>
      <w:r>
        <w:t>.data:00408FFF</w:t>
      </w:r>
    </w:p>
    <w:p w14:paraId="13B585AE" w14:textId="61A81CD9" w:rsidR="009525A9" w:rsidRPr="00AC000C" w:rsidRDefault="00435C7A" w:rsidP="00435C7A">
      <w:pPr>
        <w:spacing w:after="0"/>
        <w:ind w:right="1229"/>
      </w:pPr>
      <w:r>
        <w:t>.data:00408FFF                 end start</w:t>
      </w:r>
    </w:p>
    <w:sectPr w:rsidR="009525A9" w:rsidRPr="00AC000C" w:rsidSect="004D7B3D">
      <w:footerReference w:type="default" r:id="rId56"/>
      <w:footerReference w:type="firs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63D7C" w14:textId="77777777" w:rsidR="00095A34" w:rsidRDefault="00095A34" w:rsidP="004E733D">
      <w:pPr>
        <w:spacing w:after="0" w:line="240" w:lineRule="auto"/>
      </w:pPr>
      <w:r>
        <w:separator/>
      </w:r>
    </w:p>
  </w:endnote>
  <w:endnote w:type="continuationSeparator" w:id="0">
    <w:p w14:paraId="42AE4321" w14:textId="77777777" w:rsidR="00095A34" w:rsidRDefault="00095A34" w:rsidP="004E733D">
      <w:pPr>
        <w:spacing w:after="0" w:line="240" w:lineRule="auto"/>
      </w:pPr>
      <w:r>
        <w:continuationSeparator/>
      </w:r>
    </w:p>
  </w:endnote>
  <w:endnote w:type="continuationNotice" w:id="1">
    <w:p w14:paraId="1498EA7C" w14:textId="77777777" w:rsidR="00095A34" w:rsidRDefault="00095A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Microsoft YaHei">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Gadugi">
    <w:panose1 w:val="020B0502040204020203"/>
    <w:charset w:val="00"/>
    <w:family w:val="swiss"/>
    <w:pitch w:val="variable"/>
    <w:sig w:usb0="80000003" w:usb1="02000000" w:usb2="00003000" w:usb3="00000000" w:csb0="00000001" w:csb1="00000000"/>
  </w:font>
  <w:font w:name="Myanmar Text">
    <w:panose1 w:val="020B0502040204020203"/>
    <w:charset w:val="00"/>
    <w:family w:val="swiss"/>
    <w:pitch w:val="variable"/>
    <w:sig w:usb0="80000003" w:usb1="00000000" w:usb2="00000400" w:usb3="00000000" w:csb0="00000001" w:csb1="00000000"/>
  </w:font>
  <w:font w:name="Microsoft Himalaya">
    <w:panose1 w:val="01010100010101010101"/>
    <w:charset w:val="00"/>
    <w:family w:val="auto"/>
    <w:pitch w:val="variable"/>
    <w:sig w:usb0="80000003" w:usb1="00010000" w:usb2="00000040" w:usb3="00000000" w:csb0="00000001" w:csb1="00000000"/>
  </w:font>
  <w:font w:name="Ebrima">
    <w:panose1 w:val="02000000000000000000"/>
    <w:charset w:val="00"/>
    <w:family w:val="auto"/>
    <w:pitch w:val="variable"/>
    <w:sig w:usb0="A000005F" w:usb1="02000041" w:usb2="00000800" w:usb3="00000000" w:csb0="00000093" w:csb1="00000000"/>
  </w:font>
  <w:font w:name="Nirmala UI">
    <w:panose1 w:val="020B0502040204020203"/>
    <w:charset w:val="00"/>
    <w:family w:val="swiss"/>
    <w:pitch w:val="variable"/>
    <w:sig w:usb0="80FF8023" w:usb1="0200004A" w:usb2="00000200" w:usb3="00000000" w:csb0="00000001" w:csb1="00000000"/>
  </w:font>
  <w:font w:name="Malgun Gothic">
    <w:panose1 w:val="020B0503020000020004"/>
    <w:charset w:val="81"/>
    <w:family w:val="swiss"/>
    <w:pitch w:val="variable"/>
    <w:sig w:usb0="9000002F" w:usb1="29D77CFB" w:usb2="00000012" w:usb3="00000000" w:csb0="00080001" w:csb1="00000000"/>
  </w:font>
  <w:font w:name="Leelawadee UI">
    <w:panose1 w:val="020B0502040204020203"/>
    <w:charset w:val="00"/>
    <w:family w:val="swiss"/>
    <w:pitch w:val="variable"/>
    <w:sig w:usb0="A3000003" w:usb1="00000000" w:usb2="00010000" w:usb3="00000000" w:csb0="00010101"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8859836"/>
      <w:docPartObj>
        <w:docPartGallery w:val="Page Numbers (Bottom of Page)"/>
        <w:docPartUnique/>
      </w:docPartObj>
    </w:sdtPr>
    <w:sdtEndPr>
      <w:rPr>
        <w:color w:val="7F7F7F" w:themeColor="background1" w:themeShade="7F"/>
        <w:spacing w:val="60"/>
      </w:rPr>
    </w:sdtEndPr>
    <w:sdtContent>
      <w:p w14:paraId="338608B3"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38087A0B" w14:textId="77777777" w:rsidR="00DF1721" w:rsidRDefault="00DF1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9717893"/>
      <w:docPartObj>
        <w:docPartGallery w:val="Page Numbers (Bottom of Page)"/>
        <w:docPartUnique/>
      </w:docPartObj>
    </w:sdtPr>
    <w:sdtEndPr>
      <w:rPr>
        <w:color w:val="7F7F7F" w:themeColor="background1" w:themeShade="7F"/>
        <w:spacing w:val="60"/>
      </w:rPr>
    </w:sdtEndPr>
    <w:sdtContent>
      <w:p w14:paraId="5BA34052" w14:textId="77777777" w:rsidR="00DF1721" w:rsidRDefault="00647F3E" w:rsidP="003363BE">
        <w:pPr>
          <w:pStyle w:val="Footer"/>
          <w:pBdr>
            <w:top w:val="single" w:sz="4" w:space="1" w:color="D9D9D9" w:themeColor="background1" w:themeShade="D9"/>
          </w:pBdr>
          <w:jc w:val="right"/>
          <w:rPr>
            <w:b/>
            <w:bCs/>
          </w:rPr>
        </w:pPr>
        <w:r>
          <w:fldChar w:fldCharType="begin"/>
        </w:r>
        <w:r w:rsidR="00DF1721">
          <w:instrText xml:space="preserve"> PAGE   \* MERGEFORMAT </w:instrText>
        </w:r>
        <w:r>
          <w:fldChar w:fldCharType="separate"/>
        </w:r>
        <w:r w:rsidR="001E01AD" w:rsidRPr="001E01AD">
          <w:rPr>
            <w:b/>
            <w:bCs/>
            <w:noProof/>
          </w:rPr>
          <w:t>8</w:t>
        </w:r>
        <w:r>
          <w:rPr>
            <w:b/>
            <w:bCs/>
            <w:noProof/>
          </w:rPr>
          <w:fldChar w:fldCharType="end"/>
        </w:r>
        <w:r w:rsidR="00DF1721">
          <w:rPr>
            <w:b/>
            <w:bCs/>
          </w:rPr>
          <w:t xml:space="preserve"> | </w:t>
        </w:r>
        <w:r w:rsidR="00DF1721">
          <w:rPr>
            <w:color w:val="7F7F7F" w:themeColor="background1" w:themeShade="7F"/>
            <w:spacing w:val="60"/>
          </w:rPr>
          <w:t>Page</w:t>
        </w:r>
      </w:p>
    </w:sdtContent>
  </w:sdt>
  <w:p w14:paraId="20E76B59" w14:textId="77777777" w:rsidR="00DF1721" w:rsidRDefault="00DF1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404089"/>
      <w:docPartObj>
        <w:docPartGallery w:val="Page Numbers (Bottom of Page)"/>
        <w:docPartUnique/>
      </w:docPartObj>
    </w:sdtPr>
    <w:sdtEndPr>
      <w:rPr>
        <w:color w:val="7F7F7F" w:themeColor="background1" w:themeShade="7F"/>
        <w:spacing w:val="60"/>
      </w:rPr>
    </w:sdtEndPr>
    <w:sdtContent>
      <w:p w14:paraId="58833E05"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3DEF3AA1" w14:textId="77777777" w:rsidR="00DF1721" w:rsidRPr="00A60D20" w:rsidRDefault="00DF1721"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45577" w14:textId="77777777" w:rsidR="00095A34" w:rsidRDefault="00095A34" w:rsidP="004E733D">
      <w:pPr>
        <w:spacing w:after="0" w:line="240" w:lineRule="auto"/>
      </w:pPr>
      <w:r>
        <w:separator/>
      </w:r>
    </w:p>
  </w:footnote>
  <w:footnote w:type="continuationSeparator" w:id="0">
    <w:p w14:paraId="02A13FFC" w14:textId="77777777" w:rsidR="00095A34" w:rsidRDefault="00095A34" w:rsidP="004E733D">
      <w:pPr>
        <w:spacing w:after="0" w:line="240" w:lineRule="auto"/>
      </w:pPr>
      <w:r>
        <w:continuationSeparator/>
      </w:r>
    </w:p>
  </w:footnote>
  <w:footnote w:type="continuationNotice" w:id="1">
    <w:p w14:paraId="15CE9981" w14:textId="77777777" w:rsidR="00095A34" w:rsidRDefault="00095A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4270C"/>
    <w:multiLevelType w:val="hybridMultilevel"/>
    <w:tmpl w:val="3F18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9"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0"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4"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4137780">
    <w:abstractNumId w:val="4"/>
  </w:num>
  <w:num w:numId="2" w16cid:durableId="3835265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5750740">
    <w:abstractNumId w:val="4"/>
  </w:num>
  <w:num w:numId="4" w16cid:durableId="646861821">
    <w:abstractNumId w:val="4"/>
  </w:num>
  <w:num w:numId="5" w16cid:durableId="1445920917">
    <w:abstractNumId w:val="4"/>
  </w:num>
  <w:num w:numId="6" w16cid:durableId="1325280522">
    <w:abstractNumId w:val="4"/>
  </w:num>
  <w:num w:numId="7" w16cid:durableId="1912232712">
    <w:abstractNumId w:val="4"/>
  </w:num>
  <w:num w:numId="8" w16cid:durableId="1649283572">
    <w:abstractNumId w:val="4"/>
  </w:num>
  <w:num w:numId="9" w16cid:durableId="643242924">
    <w:abstractNumId w:val="4"/>
  </w:num>
  <w:num w:numId="10" w16cid:durableId="459492968">
    <w:abstractNumId w:val="4"/>
  </w:num>
  <w:num w:numId="11" w16cid:durableId="1955747245">
    <w:abstractNumId w:val="4"/>
  </w:num>
  <w:num w:numId="12" w16cid:durableId="182520004">
    <w:abstractNumId w:val="4"/>
  </w:num>
  <w:num w:numId="13" w16cid:durableId="1914196942">
    <w:abstractNumId w:val="10"/>
  </w:num>
  <w:num w:numId="14" w16cid:durableId="2102410734">
    <w:abstractNumId w:val="7"/>
  </w:num>
  <w:num w:numId="15" w16cid:durableId="718018892">
    <w:abstractNumId w:val="6"/>
  </w:num>
  <w:num w:numId="16" w16cid:durableId="992608283">
    <w:abstractNumId w:val="16"/>
  </w:num>
  <w:num w:numId="17" w16cid:durableId="296956552">
    <w:abstractNumId w:val="12"/>
  </w:num>
  <w:num w:numId="18" w16cid:durableId="76945078">
    <w:abstractNumId w:val="13"/>
  </w:num>
  <w:num w:numId="19" w16cid:durableId="1883051832">
    <w:abstractNumId w:val="5"/>
  </w:num>
  <w:num w:numId="20" w16cid:durableId="87699488">
    <w:abstractNumId w:val="19"/>
  </w:num>
  <w:num w:numId="21" w16cid:durableId="87654257">
    <w:abstractNumId w:val="15"/>
  </w:num>
  <w:num w:numId="22" w16cid:durableId="99420393">
    <w:abstractNumId w:val="2"/>
  </w:num>
  <w:num w:numId="23" w16cid:durableId="398286886">
    <w:abstractNumId w:val="25"/>
  </w:num>
  <w:num w:numId="24" w16cid:durableId="1537427814">
    <w:abstractNumId w:val="18"/>
  </w:num>
  <w:num w:numId="25" w16cid:durableId="1934239996">
    <w:abstractNumId w:val="24"/>
  </w:num>
  <w:num w:numId="26" w16cid:durableId="1882477714">
    <w:abstractNumId w:val="0"/>
  </w:num>
  <w:num w:numId="27" w16cid:durableId="1522281654">
    <w:abstractNumId w:val="17"/>
  </w:num>
  <w:num w:numId="28" w16cid:durableId="1521550882">
    <w:abstractNumId w:val="3"/>
  </w:num>
  <w:num w:numId="29" w16cid:durableId="442384004">
    <w:abstractNumId w:val="20"/>
  </w:num>
  <w:num w:numId="30" w16cid:durableId="1207063681">
    <w:abstractNumId w:val="9"/>
  </w:num>
  <w:num w:numId="31" w16cid:durableId="721489464">
    <w:abstractNumId w:val="23"/>
  </w:num>
  <w:num w:numId="32" w16cid:durableId="1876771247">
    <w:abstractNumId w:val="11"/>
  </w:num>
  <w:num w:numId="33" w16cid:durableId="1133132943">
    <w:abstractNumId w:val="14"/>
  </w:num>
  <w:num w:numId="34" w16cid:durableId="823132899">
    <w:abstractNumId w:val="22"/>
  </w:num>
  <w:num w:numId="35" w16cid:durableId="994534227">
    <w:abstractNumId w:val="8"/>
  </w:num>
  <w:num w:numId="36" w16cid:durableId="1275404329">
    <w:abstractNumId w:val="21"/>
  </w:num>
  <w:num w:numId="37" w16cid:durableId="1590769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Setting w:name="useWord2013TrackBottomHyphenation" w:uri="http://schemas.microsoft.com/office/word" w:val="1"/>
  </w:compat>
  <w:rsids>
    <w:rsidRoot w:val="00A362BC"/>
    <w:rsid w:val="00000022"/>
    <w:rsid w:val="000003B4"/>
    <w:rsid w:val="00001745"/>
    <w:rsid w:val="000024A1"/>
    <w:rsid w:val="00002988"/>
    <w:rsid w:val="000079FB"/>
    <w:rsid w:val="00010391"/>
    <w:rsid w:val="00010D95"/>
    <w:rsid w:val="00011530"/>
    <w:rsid w:val="00012E66"/>
    <w:rsid w:val="00021531"/>
    <w:rsid w:val="000221BE"/>
    <w:rsid w:val="00023D60"/>
    <w:rsid w:val="00025A60"/>
    <w:rsid w:val="00027573"/>
    <w:rsid w:val="000345E3"/>
    <w:rsid w:val="00034B5D"/>
    <w:rsid w:val="00034E42"/>
    <w:rsid w:val="00037DC8"/>
    <w:rsid w:val="00041A54"/>
    <w:rsid w:val="00044C3F"/>
    <w:rsid w:val="00046389"/>
    <w:rsid w:val="000473B0"/>
    <w:rsid w:val="00050665"/>
    <w:rsid w:val="00051B12"/>
    <w:rsid w:val="0005250C"/>
    <w:rsid w:val="00052B3A"/>
    <w:rsid w:val="00053591"/>
    <w:rsid w:val="00053CAE"/>
    <w:rsid w:val="0005417B"/>
    <w:rsid w:val="000601B4"/>
    <w:rsid w:val="00062E60"/>
    <w:rsid w:val="00063A1E"/>
    <w:rsid w:val="00065E31"/>
    <w:rsid w:val="00067502"/>
    <w:rsid w:val="00067F8D"/>
    <w:rsid w:val="00070E0A"/>
    <w:rsid w:val="00072DC2"/>
    <w:rsid w:val="00073003"/>
    <w:rsid w:val="000741E8"/>
    <w:rsid w:val="00074548"/>
    <w:rsid w:val="0008029D"/>
    <w:rsid w:val="00082533"/>
    <w:rsid w:val="0008703F"/>
    <w:rsid w:val="00087921"/>
    <w:rsid w:val="00090C69"/>
    <w:rsid w:val="000916E6"/>
    <w:rsid w:val="000920B6"/>
    <w:rsid w:val="00092448"/>
    <w:rsid w:val="0009293E"/>
    <w:rsid w:val="00092D62"/>
    <w:rsid w:val="00093CDA"/>
    <w:rsid w:val="00093F44"/>
    <w:rsid w:val="00095A34"/>
    <w:rsid w:val="00095F9A"/>
    <w:rsid w:val="000966C2"/>
    <w:rsid w:val="0009749C"/>
    <w:rsid w:val="000A320F"/>
    <w:rsid w:val="000A39B9"/>
    <w:rsid w:val="000B23BF"/>
    <w:rsid w:val="000B24ED"/>
    <w:rsid w:val="000B6802"/>
    <w:rsid w:val="000B6923"/>
    <w:rsid w:val="000C08C2"/>
    <w:rsid w:val="000C1E56"/>
    <w:rsid w:val="000C2485"/>
    <w:rsid w:val="000C31C9"/>
    <w:rsid w:val="000C424F"/>
    <w:rsid w:val="000C7F35"/>
    <w:rsid w:val="000D17CB"/>
    <w:rsid w:val="000D450C"/>
    <w:rsid w:val="000D54C0"/>
    <w:rsid w:val="000D6CB9"/>
    <w:rsid w:val="000D7464"/>
    <w:rsid w:val="000E1E07"/>
    <w:rsid w:val="000E2874"/>
    <w:rsid w:val="000E4DA4"/>
    <w:rsid w:val="000E547A"/>
    <w:rsid w:val="000F0C10"/>
    <w:rsid w:val="000F0DBA"/>
    <w:rsid w:val="000F1580"/>
    <w:rsid w:val="000F1DC5"/>
    <w:rsid w:val="000F29C0"/>
    <w:rsid w:val="000F45BC"/>
    <w:rsid w:val="00100B3F"/>
    <w:rsid w:val="00102558"/>
    <w:rsid w:val="0010519E"/>
    <w:rsid w:val="00106167"/>
    <w:rsid w:val="00107635"/>
    <w:rsid w:val="00107950"/>
    <w:rsid w:val="00112965"/>
    <w:rsid w:val="00114049"/>
    <w:rsid w:val="0011588A"/>
    <w:rsid w:val="00117535"/>
    <w:rsid w:val="00117FA0"/>
    <w:rsid w:val="001201A5"/>
    <w:rsid w:val="001218F2"/>
    <w:rsid w:val="001233F1"/>
    <w:rsid w:val="0012524B"/>
    <w:rsid w:val="00125A1F"/>
    <w:rsid w:val="00125DCD"/>
    <w:rsid w:val="001279BD"/>
    <w:rsid w:val="00130147"/>
    <w:rsid w:val="0013062D"/>
    <w:rsid w:val="00130B3D"/>
    <w:rsid w:val="00132682"/>
    <w:rsid w:val="00134DD3"/>
    <w:rsid w:val="001359CB"/>
    <w:rsid w:val="00136F95"/>
    <w:rsid w:val="001430FE"/>
    <w:rsid w:val="00143AC5"/>
    <w:rsid w:val="001451FB"/>
    <w:rsid w:val="00151ECD"/>
    <w:rsid w:val="00154C09"/>
    <w:rsid w:val="00157BFA"/>
    <w:rsid w:val="00161132"/>
    <w:rsid w:val="00161777"/>
    <w:rsid w:val="00163B42"/>
    <w:rsid w:val="00165DD5"/>
    <w:rsid w:val="00166BE4"/>
    <w:rsid w:val="001712C7"/>
    <w:rsid w:val="00172C11"/>
    <w:rsid w:val="0017675F"/>
    <w:rsid w:val="0017676B"/>
    <w:rsid w:val="0018160D"/>
    <w:rsid w:val="00181E5D"/>
    <w:rsid w:val="00182840"/>
    <w:rsid w:val="001832DB"/>
    <w:rsid w:val="001848A5"/>
    <w:rsid w:val="0019021D"/>
    <w:rsid w:val="00190247"/>
    <w:rsid w:val="001905B9"/>
    <w:rsid w:val="0019157F"/>
    <w:rsid w:val="0019320A"/>
    <w:rsid w:val="00194983"/>
    <w:rsid w:val="00196D87"/>
    <w:rsid w:val="001A14FA"/>
    <w:rsid w:val="001A15FE"/>
    <w:rsid w:val="001A6749"/>
    <w:rsid w:val="001A722B"/>
    <w:rsid w:val="001B0BC1"/>
    <w:rsid w:val="001B16ED"/>
    <w:rsid w:val="001B29C4"/>
    <w:rsid w:val="001B3952"/>
    <w:rsid w:val="001B3A02"/>
    <w:rsid w:val="001B3ACD"/>
    <w:rsid w:val="001B45FD"/>
    <w:rsid w:val="001B57D7"/>
    <w:rsid w:val="001C0BA6"/>
    <w:rsid w:val="001C0CB2"/>
    <w:rsid w:val="001C49E5"/>
    <w:rsid w:val="001D0A29"/>
    <w:rsid w:val="001D1620"/>
    <w:rsid w:val="001D1B58"/>
    <w:rsid w:val="001D35C0"/>
    <w:rsid w:val="001D3BB2"/>
    <w:rsid w:val="001D4A11"/>
    <w:rsid w:val="001E01AD"/>
    <w:rsid w:val="001E07B0"/>
    <w:rsid w:val="001E1A4E"/>
    <w:rsid w:val="001E32E9"/>
    <w:rsid w:val="001E3330"/>
    <w:rsid w:val="001E5463"/>
    <w:rsid w:val="001E5E2D"/>
    <w:rsid w:val="001F0883"/>
    <w:rsid w:val="001F2976"/>
    <w:rsid w:val="001F4999"/>
    <w:rsid w:val="001F4F05"/>
    <w:rsid w:val="00202481"/>
    <w:rsid w:val="00202A38"/>
    <w:rsid w:val="00211A91"/>
    <w:rsid w:val="0021312A"/>
    <w:rsid w:val="0021369A"/>
    <w:rsid w:val="00214C4E"/>
    <w:rsid w:val="0022030D"/>
    <w:rsid w:val="002249E6"/>
    <w:rsid w:val="00224CBA"/>
    <w:rsid w:val="00226F9B"/>
    <w:rsid w:val="002273AA"/>
    <w:rsid w:val="002319DC"/>
    <w:rsid w:val="00231EFE"/>
    <w:rsid w:val="002347FA"/>
    <w:rsid w:val="00234C95"/>
    <w:rsid w:val="002366A0"/>
    <w:rsid w:val="002371F6"/>
    <w:rsid w:val="002373F9"/>
    <w:rsid w:val="0024063D"/>
    <w:rsid w:val="00243703"/>
    <w:rsid w:val="00250DC5"/>
    <w:rsid w:val="002527CE"/>
    <w:rsid w:val="00252A58"/>
    <w:rsid w:val="00254AF1"/>
    <w:rsid w:val="00255E8B"/>
    <w:rsid w:val="00256944"/>
    <w:rsid w:val="00263746"/>
    <w:rsid w:val="00267A54"/>
    <w:rsid w:val="00267BBC"/>
    <w:rsid w:val="00270F30"/>
    <w:rsid w:val="00271FD4"/>
    <w:rsid w:val="00272D3E"/>
    <w:rsid w:val="00276BB6"/>
    <w:rsid w:val="002806CE"/>
    <w:rsid w:val="002811A5"/>
    <w:rsid w:val="002815F9"/>
    <w:rsid w:val="0028659A"/>
    <w:rsid w:val="002869C3"/>
    <w:rsid w:val="0028776D"/>
    <w:rsid w:val="002965BA"/>
    <w:rsid w:val="002B426C"/>
    <w:rsid w:val="002B5640"/>
    <w:rsid w:val="002B5900"/>
    <w:rsid w:val="002B7A98"/>
    <w:rsid w:val="002C0814"/>
    <w:rsid w:val="002C0A5C"/>
    <w:rsid w:val="002C0DB9"/>
    <w:rsid w:val="002C1533"/>
    <w:rsid w:val="002C15B8"/>
    <w:rsid w:val="002C2750"/>
    <w:rsid w:val="002C2D4C"/>
    <w:rsid w:val="002C2F47"/>
    <w:rsid w:val="002C61F9"/>
    <w:rsid w:val="002D2A5E"/>
    <w:rsid w:val="002E1900"/>
    <w:rsid w:val="002E1B29"/>
    <w:rsid w:val="002E4389"/>
    <w:rsid w:val="002E4CD0"/>
    <w:rsid w:val="002E653A"/>
    <w:rsid w:val="002F3E67"/>
    <w:rsid w:val="002F5336"/>
    <w:rsid w:val="002F776C"/>
    <w:rsid w:val="0030070E"/>
    <w:rsid w:val="00301F61"/>
    <w:rsid w:val="00303BD3"/>
    <w:rsid w:val="00306B1B"/>
    <w:rsid w:val="00310CA9"/>
    <w:rsid w:val="00311985"/>
    <w:rsid w:val="00314D73"/>
    <w:rsid w:val="00316177"/>
    <w:rsid w:val="00321054"/>
    <w:rsid w:val="0032326F"/>
    <w:rsid w:val="00323EB6"/>
    <w:rsid w:val="003265EE"/>
    <w:rsid w:val="00326A5D"/>
    <w:rsid w:val="003306C0"/>
    <w:rsid w:val="00335947"/>
    <w:rsid w:val="00336339"/>
    <w:rsid w:val="003363BE"/>
    <w:rsid w:val="00340071"/>
    <w:rsid w:val="00340E97"/>
    <w:rsid w:val="00341658"/>
    <w:rsid w:val="00345F77"/>
    <w:rsid w:val="00346F2A"/>
    <w:rsid w:val="003471D2"/>
    <w:rsid w:val="003515BC"/>
    <w:rsid w:val="00351C72"/>
    <w:rsid w:val="00354F57"/>
    <w:rsid w:val="0035561E"/>
    <w:rsid w:val="00356993"/>
    <w:rsid w:val="003579DC"/>
    <w:rsid w:val="00361890"/>
    <w:rsid w:val="00364162"/>
    <w:rsid w:val="003647F6"/>
    <w:rsid w:val="00365AC4"/>
    <w:rsid w:val="00373BA5"/>
    <w:rsid w:val="00373FF4"/>
    <w:rsid w:val="00375C5F"/>
    <w:rsid w:val="003774B2"/>
    <w:rsid w:val="00377B3D"/>
    <w:rsid w:val="00382485"/>
    <w:rsid w:val="00382547"/>
    <w:rsid w:val="00383F4F"/>
    <w:rsid w:val="003919E2"/>
    <w:rsid w:val="00391F2B"/>
    <w:rsid w:val="00394296"/>
    <w:rsid w:val="00394E0A"/>
    <w:rsid w:val="00397B62"/>
    <w:rsid w:val="003A07DA"/>
    <w:rsid w:val="003A09F9"/>
    <w:rsid w:val="003A40F3"/>
    <w:rsid w:val="003A7245"/>
    <w:rsid w:val="003A7EF8"/>
    <w:rsid w:val="003B009F"/>
    <w:rsid w:val="003B0939"/>
    <w:rsid w:val="003B1D08"/>
    <w:rsid w:val="003B20A9"/>
    <w:rsid w:val="003B2573"/>
    <w:rsid w:val="003B258E"/>
    <w:rsid w:val="003B5DD8"/>
    <w:rsid w:val="003B62AD"/>
    <w:rsid w:val="003B6F8E"/>
    <w:rsid w:val="003B7D32"/>
    <w:rsid w:val="003C06D6"/>
    <w:rsid w:val="003C2156"/>
    <w:rsid w:val="003C3283"/>
    <w:rsid w:val="003C37F9"/>
    <w:rsid w:val="003C40D8"/>
    <w:rsid w:val="003C5390"/>
    <w:rsid w:val="003C5F0F"/>
    <w:rsid w:val="003C7013"/>
    <w:rsid w:val="003C73E7"/>
    <w:rsid w:val="003C7753"/>
    <w:rsid w:val="003D163B"/>
    <w:rsid w:val="003D4C23"/>
    <w:rsid w:val="003D69BC"/>
    <w:rsid w:val="003E1D9E"/>
    <w:rsid w:val="003E29E2"/>
    <w:rsid w:val="003E63DD"/>
    <w:rsid w:val="003F0C17"/>
    <w:rsid w:val="003F0ED5"/>
    <w:rsid w:val="003F1758"/>
    <w:rsid w:val="003F4AE8"/>
    <w:rsid w:val="003F7043"/>
    <w:rsid w:val="003F708A"/>
    <w:rsid w:val="00404615"/>
    <w:rsid w:val="004052F5"/>
    <w:rsid w:val="004059C7"/>
    <w:rsid w:val="00407505"/>
    <w:rsid w:val="0041056A"/>
    <w:rsid w:val="00410C6A"/>
    <w:rsid w:val="00410F16"/>
    <w:rsid w:val="00411C8C"/>
    <w:rsid w:val="00412E17"/>
    <w:rsid w:val="00414E30"/>
    <w:rsid w:val="004150F6"/>
    <w:rsid w:val="00415CD0"/>
    <w:rsid w:val="00417B7B"/>
    <w:rsid w:val="004203F6"/>
    <w:rsid w:val="004205DE"/>
    <w:rsid w:val="00425BCE"/>
    <w:rsid w:val="0042776F"/>
    <w:rsid w:val="00427C57"/>
    <w:rsid w:val="00430D43"/>
    <w:rsid w:val="00435C7A"/>
    <w:rsid w:val="00440172"/>
    <w:rsid w:val="00440D60"/>
    <w:rsid w:val="004425F1"/>
    <w:rsid w:val="00442A25"/>
    <w:rsid w:val="00442B2C"/>
    <w:rsid w:val="00445258"/>
    <w:rsid w:val="0045005A"/>
    <w:rsid w:val="00451AB3"/>
    <w:rsid w:val="00452807"/>
    <w:rsid w:val="004604AB"/>
    <w:rsid w:val="0046275C"/>
    <w:rsid w:val="00465585"/>
    <w:rsid w:val="00471579"/>
    <w:rsid w:val="004719F3"/>
    <w:rsid w:val="00473641"/>
    <w:rsid w:val="004745FD"/>
    <w:rsid w:val="00474CF7"/>
    <w:rsid w:val="00475402"/>
    <w:rsid w:val="00475721"/>
    <w:rsid w:val="00481CA9"/>
    <w:rsid w:val="00482333"/>
    <w:rsid w:val="00485D80"/>
    <w:rsid w:val="00490227"/>
    <w:rsid w:val="00490D11"/>
    <w:rsid w:val="00492FCE"/>
    <w:rsid w:val="00493395"/>
    <w:rsid w:val="00493CEF"/>
    <w:rsid w:val="0049509E"/>
    <w:rsid w:val="004968A2"/>
    <w:rsid w:val="00496B22"/>
    <w:rsid w:val="004A08E2"/>
    <w:rsid w:val="004A1981"/>
    <w:rsid w:val="004A221C"/>
    <w:rsid w:val="004A31C7"/>
    <w:rsid w:val="004A5876"/>
    <w:rsid w:val="004B080F"/>
    <w:rsid w:val="004B084F"/>
    <w:rsid w:val="004B2A05"/>
    <w:rsid w:val="004B3133"/>
    <w:rsid w:val="004B3634"/>
    <w:rsid w:val="004B5BA0"/>
    <w:rsid w:val="004B663F"/>
    <w:rsid w:val="004B6F4C"/>
    <w:rsid w:val="004C10C4"/>
    <w:rsid w:val="004C1C77"/>
    <w:rsid w:val="004C1F06"/>
    <w:rsid w:val="004C514E"/>
    <w:rsid w:val="004C5DAB"/>
    <w:rsid w:val="004C6676"/>
    <w:rsid w:val="004C6BF5"/>
    <w:rsid w:val="004D157E"/>
    <w:rsid w:val="004D17B2"/>
    <w:rsid w:val="004D1DB0"/>
    <w:rsid w:val="004D2F43"/>
    <w:rsid w:val="004D3791"/>
    <w:rsid w:val="004D4DBE"/>
    <w:rsid w:val="004D705C"/>
    <w:rsid w:val="004D7B3D"/>
    <w:rsid w:val="004D7BBA"/>
    <w:rsid w:val="004E15B9"/>
    <w:rsid w:val="004E2714"/>
    <w:rsid w:val="004E3329"/>
    <w:rsid w:val="004E3D93"/>
    <w:rsid w:val="004E41D8"/>
    <w:rsid w:val="004E56A8"/>
    <w:rsid w:val="004E56C4"/>
    <w:rsid w:val="004E733D"/>
    <w:rsid w:val="004F0323"/>
    <w:rsid w:val="004F0366"/>
    <w:rsid w:val="004F0C68"/>
    <w:rsid w:val="004F2C3B"/>
    <w:rsid w:val="004F39DA"/>
    <w:rsid w:val="004F6DFF"/>
    <w:rsid w:val="00500BF2"/>
    <w:rsid w:val="005026CB"/>
    <w:rsid w:val="005033F7"/>
    <w:rsid w:val="00507B39"/>
    <w:rsid w:val="00510A4B"/>
    <w:rsid w:val="00511536"/>
    <w:rsid w:val="00514959"/>
    <w:rsid w:val="005201BA"/>
    <w:rsid w:val="00520875"/>
    <w:rsid w:val="0052149A"/>
    <w:rsid w:val="00525FE6"/>
    <w:rsid w:val="00527338"/>
    <w:rsid w:val="00527AF5"/>
    <w:rsid w:val="0053233E"/>
    <w:rsid w:val="00533DDF"/>
    <w:rsid w:val="00535697"/>
    <w:rsid w:val="00535F24"/>
    <w:rsid w:val="005366CE"/>
    <w:rsid w:val="00537B31"/>
    <w:rsid w:val="005435EF"/>
    <w:rsid w:val="00544F23"/>
    <w:rsid w:val="00545AAB"/>
    <w:rsid w:val="005461D0"/>
    <w:rsid w:val="00546DCA"/>
    <w:rsid w:val="00547C89"/>
    <w:rsid w:val="005512D5"/>
    <w:rsid w:val="005521B6"/>
    <w:rsid w:val="005565B3"/>
    <w:rsid w:val="00557E56"/>
    <w:rsid w:val="00557E5A"/>
    <w:rsid w:val="00560805"/>
    <w:rsid w:val="0056357D"/>
    <w:rsid w:val="00566D7B"/>
    <w:rsid w:val="005674C5"/>
    <w:rsid w:val="005712BA"/>
    <w:rsid w:val="00572004"/>
    <w:rsid w:val="005725F8"/>
    <w:rsid w:val="00574B53"/>
    <w:rsid w:val="00576CE1"/>
    <w:rsid w:val="00582768"/>
    <w:rsid w:val="00584FF5"/>
    <w:rsid w:val="00586BCC"/>
    <w:rsid w:val="00590CF7"/>
    <w:rsid w:val="0059264B"/>
    <w:rsid w:val="00594D35"/>
    <w:rsid w:val="00595564"/>
    <w:rsid w:val="005A0648"/>
    <w:rsid w:val="005A0FB0"/>
    <w:rsid w:val="005A1079"/>
    <w:rsid w:val="005A5C55"/>
    <w:rsid w:val="005A624C"/>
    <w:rsid w:val="005A65D5"/>
    <w:rsid w:val="005A7A11"/>
    <w:rsid w:val="005B0B9D"/>
    <w:rsid w:val="005B50C7"/>
    <w:rsid w:val="005C1296"/>
    <w:rsid w:val="005C43B6"/>
    <w:rsid w:val="005C4657"/>
    <w:rsid w:val="005C5456"/>
    <w:rsid w:val="005C7F7E"/>
    <w:rsid w:val="005D0097"/>
    <w:rsid w:val="005D09A6"/>
    <w:rsid w:val="005D1F4B"/>
    <w:rsid w:val="005D2161"/>
    <w:rsid w:val="005D5306"/>
    <w:rsid w:val="005D592F"/>
    <w:rsid w:val="005D5E52"/>
    <w:rsid w:val="005E0907"/>
    <w:rsid w:val="005E0BDB"/>
    <w:rsid w:val="005E55CE"/>
    <w:rsid w:val="005E5F83"/>
    <w:rsid w:val="005E60DC"/>
    <w:rsid w:val="005E6EE5"/>
    <w:rsid w:val="005E72F5"/>
    <w:rsid w:val="005F0D1E"/>
    <w:rsid w:val="005F59E1"/>
    <w:rsid w:val="005F5DD2"/>
    <w:rsid w:val="005F7449"/>
    <w:rsid w:val="00600857"/>
    <w:rsid w:val="00600D8E"/>
    <w:rsid w:val="00602965"/>
    <w:rsid w:val="00602B51"/>
    <w:rsid w:val="00603802"/>
    <w:rsid w:val="00604B4A"/>
    <w:rsid w:val="006176FF"/>
    <w:rsid w:val="00620822"/>
    <w:rsid w:val="006224D5"/>
    <w:rsid w:val="0062422C"/>
    <w:rsid w:val="00624C1F"/>
    <w:rsid w:val="00625836"/>
    <w:rsid w:val="006372EB"/>
    <w:rsid w:val="00640856"/>
    <w:rsid w:val="00641444"/>
    <w:rsid w:val="00647F3E"/>
    <w:rsid w:val="00650764"/>
    <w:rsid w:val="0065524C"/>
    <w:rsid w:val="00655375"/>
    <w:rsid w:val="00657CD1"/>
    <w:rsid w:val="00662EB4"/>
    <w:rsid w:val="0066361B"/>
    <w:rsid w:val="00665C65"/>
    <w:rsid w:val="00667249"/>
    <w:rsid w:val="00667A14"/>
    <w:rsid w:val="00672B18"/>
    <w:rsid w:val="006735A9"/>
    <w:rsid w:val="00680FFA"/>
    <w:rsid w:val="0068142A"/>
    <w:rsid w:val="00681821"/>
    <w:rsid w:val="00681ED7"/>
    <w:rsid w:val="00682B37"/>
    <w:rsid w:val="00682E89"/>
    <w:rsid w:val="0068506B"/>
    <w:rsid w:val="006860D2"/>
    <w:rsid w:val="00690160"/>
    <w:rsid w:val="006907F5"/>
    <w:rsid w:val="00692F7A"/>
    <w:rsid w:val="006936C8"/>
    <w:rsid w:val="00695E61"/>
    <w:rsid w:val="006961B7"/>
    <w:rsid w:val="00697A89"/>
    <w:rsid w:val="006A23C0"/>
    <w:rsid w:val="006A7067"/>
    <w:rsid w:val="006A70EF"/>
    <w:rsid w:val="006B2F49"/>
    <w:rsid w:val="006B3717"/>
    <w:rsid w:val="006B38D2"/>
    <w:rsid w:val="006B582B"/>
    <w:rsid w:val="006B70AD"/>
    <w:rsid w:val="006C0721"/>
    <w:rsid w:val="006C0DAF"/>
    <w:rsid w:val="006C3B48"/>
    <w:rsid w:val="006C4A5E"/>
    <w:rsid w:val="006C59ED"/>
    <w:rsid w:val="006C6590"/>
    <w:rsid w:val="006C707C"/>
    <w:rsid w:val="006D2543"/>
    <w:rsid w:val="006D2565"/>
    <w:rsid w:val="006D4F7C"/>
    <w:rsid w:val="006D683F"/>
    <w:rsid w:val="006D6925"/>
    <w:rsid w:val="006D6D37"/>
    <w:rsid w:val="006D755F"/>
    <w:rsid w:val="006E1460"/>
    <w:rsid w:val="006E1660"/>
    <w:rsid w:val="006E34CB"/>
    <w:rsid w:val="006E36C4"/>
    <w:rsid w:val="006E6A05"/>
    <w:rsid w:val="006E7C23"/>
    <w:rsid w:val="006F0B03"/>
    <w:rsid w:val="006F1FE8"/>
    <w:rsid w:val="006F2239"/>
    <w:rsid w:val="006F3CEA"/>
    <w:rsid w:val="006F4C01"/>
    <w:rsid w:val="006F4D4D"/>
    <w:rsid w:val="006F5BF4"/>
    <w:rsid w:val="006F7458"/>
    <w:rsid w:val="0070370C"/>
    <w:rsid w:val="00706443"/>
    <w:rsid w:val="00712DC9"/>
    <w:rsid w:val="0071428A"/>
    <w:rsid w:val="007213B6"/>
    <w:rsid w:val="00723A7B"/>
    <w:rsid w:val="007250E4"/>
    <w:rsid w:val="007250E6"/>
    <w:rsid w:val="00726F67"/>
    <w:rsid w:val="007274BC"/>
    <w:rsid w:val="00731564"/>
    <w:rsid w:val="00734ADD"/>
    <w:rsid w:val="00736534"/>
    <w:rsid w:val="00736658"/>
    <w:rsid w:val="00736F62"/>
    <w:rsid w:val="007379DF"/>
    <w:rsid w:val="00741749"/>
    <w:rsid w:val="00741CD7"/>
    <w:rsid w:val="00742221"/>
    <w:rsid w:val="0074633A"/>
    <w:rsid w:val="007463CE"/>
    <w:rsid w:val="0075318F"/>
    <w:rsid w:val="00753D2D"/>
    <w:rsid w:val="00762E36"/>
    <w:rsid w:val="00764D74"/>
    <w:rsid w:val="007673FA"/>
    <w:rsid w:val="00771748"/>
    <w:rsid w:val="007723F8"/>
    <w:rsid w:val="00774F0F"/>
    <w:rsid w:val="007756CC"/>
    <w:rsid w:val="0078040C"/>
    <w:rsid w:val="0078116A"/>
    <w:rsid w:val="007823CE"/>
    <w:rsid w:val="007831DC"/>
    <w:rsid w:val="00784D78"/>
    <w:rsid w:val="0078560F"/>
    <w:rsid w:val="00785736"/>
    <w:rsid w:val="0078704C"/>
    <w:rsid w:val="00790290"/>
    <w:rsid w:val="00792A94"/>
    <w:rsid w:val="00793F0B"/>
    <w:rsid w:val="00795605"/>
    <w:rsid w:val="007A03AE"/>
    <w:rsid w:val="007A0D1F"/>
    <w:rsid w:val="007A2F08"/>
    <w:rsid w:val="007A55E5"/>
    <w:rsid w:val="007B0E7E"/>
    <w:rsid w:val="007B13DD"/>
    <w:rsid w:val="007B3118"/>
    <w:rsid w:val="007B65AE"/>
    <w:rsid w:val="007B6AFB"/>
    <w:rsid w:val="007C214F"/>
    <w:rsid w:val="007C2B18"/>
    <w:rsid w:val="007C2FFC"/>
    <w:rsid w:val="007C3E0E"/>
    <w:rsid w:val="007C4167"/>
    <w:rsid w:val="007C4C07"/>
    <w:rsid w:val="007D1811"/>
    <w:rsid w:val="007D260B"/>
    <w:rsid w:val="007D7C85"/>
    <w:rsid w:val="007D7E00"/>
    <w:rsid w:val="007E045A"/>
    <w:rsid w:val="007E1020"/>
    <w:rsid w:val="007E10D5"/>
    <w:rsid w:val="007E2C90"/>
    <w:rsid w:val="007E2CC6"/>
    <w:rsid w:val="007E44AE"/>
    <w:rsid w:val="007F19D7"/>
    <w:rsid w:val="007F28FD"/>
    <w:rsid w:val="007F3676"/>
    <w:rsid w:val="007F383D"/>
    <w:rsid w:val="007F476C"/>
    <w:rsid w:val="007F48D5"/>
    <w:rsid w:val="007F5900"/>
    <w:rsid w:val="007F5E55"/>
    <w:rsid w:val="007F6FC0"/>
    <w:rsid w:val="007F7E7D"/>
    <w:rsid w:val="00800DF0"/>
    <w:rsid w:val="00800FBE"/>
    <w:rsid w:val="00801886"/>
    <w:rsid w:val="00801BA7"/>
    <w:rsid w:val="00802240"/>
    <w:rsid w:val="00802620"/>
    <w:rsid w:val="00804487"/>
    <w:rsid w:val="00805F17"/>
    <w:rsid w:val="00811096"/>
    <w:rsid w:val="008235B3"/>
    <w:rsid w:val="00824A45"/>
    <w:rsid w:val="00825425"/>
    <w:rsid w:val="00833EA1"/>
    <w:rsid w:val="00835A5D"/>
    <w:rsid w:val="008368D3"/>
    <w:rsid w:val="00844A2C"/>
    <w:rsid w:val="00846817"/>
    <w:rsid w:val="008476B8"/>
    <w:rsid w:val="0084791A"/>
    <w:rsid w:val="00847CD6"/>
    <w:rsid w:val="00847E4A"/>
    <w:rsid w:val="008563B7"/>
    <w:rsid w:val="00862139"/>
    <w:rsid w:val="00865937"/>
    <w:rsid w:val="00865B6E"/>
    <w:rsid w:val="00866889"/>
    <w:rsid w:val="008673D1"/>
    <w:rsid w:val="00871C96"/>
    <w:rsid w:val="008743B8"/>
    <w:rsid w:val="00874775"/>
    <w:rsid w:val="008750A3"/>
    <w:rsid w:val="00875C28"/>
    <w:rsid w:val="008762A6"/>
    <w:rsid w:val="00880C5A"/>
    <w:rsid w:val="00882ECA"/>
    <w:rsid w:val="00884E2F"/>
    <w:rsid w:val="00884FB6"/>
    <w:rsid w:val="008852E7"/>
    <w:rsid w:val="00885EAA"/>
    <w:rsid w:val="0088640B"/>
    <w:rsid w:val="00886B7E"/>
    <w:rsid w:val="00890DFD"/>
    <w:rsid w:val="00895533"/>
    <w:rsid w:val="00897D32"/>
    <w:rsid w:val="008A101C"/>
    <w:rsid w:val="008A58E3"/>
    <w:rsid w:val="008A7296"/>
    <w:rsid w:val="008B08AC"/>
    <w:rsid w:val="008B1B28"/>
    <w:rsid w:val="008B3270"/>
    <w:rsid w:val="008B394D"/>
    <w:rsid w:val="008B7266"/>
    <w:rsid w:val="008C0CBF"/>
    <w:rsid w:val="008C2637"/>
    <w:rsid w:val="008C2821"/>
    <w:rsid w:val="008C3004"/>
    <w:rsid w:val="008C4C10"/>
    <w:rsid w:val="008D1634"/>
    <w:rsid w:val="008D56EF"/>
    <w:rsid w:val="008D5A4D"/>
    <w:rsid w:val="008D6391"/>
    <w:rsid w:val="008D6521"/>
    <w:rsid w:val="008E0004"/>
    <w:rsid w:val="008E0E48"/>
    <w:rsid w:val="008E22BB"/>
    <w:rsid w:val="008E3D97"/>
    <w:rsid w:val="008E5E22"/>
    <w:rsid w:val="008F0569"/>
    <w:rsid w:val="008F0E02"/>
    <w:rsid w:val="008F256C"/>
    <w:rsid w:val="008F3F41"/>
    <w:rsid w:val="008F4C90"/>
    <w:rsid w:val="00900E4E"/>
    <w:rsid w:val="00906C11"/>
    <w:rsid w:val="00913A09"/>
    <w:rsid w:val="00914E52"/>
    <w:rsid w:val="0091549F"/>
    <w:rsid w:val="00922077"/>
    <w:rsid w:val="0092418F"/>
    <w:rsid w:val="0092729F"/>
    <w:rsid w:val="00927DC9"/>
    <w:rsid w:val="00930E2A"/>
    <w:rsid w:val="00937021"/>
    <w:rsid w:val="00940603"/>
    <w:rsid w:val="00941E92"/>
    <w:rsid w:val="00943AC6"/>
    <w:rsid w:val="00945F15"/>
    <w:rsid w:val="009525A9"/>
    <w:rsid w:val="00954B8E"/>
    <w:rsid w:val="00960BC1"/>
    <w:rsid w:val="00961496"/>
    <w:rsid w:val="009616D4"/>
    <w:rsid w:val="00962482"/>
    <w:rsid w:val="009627B3"/>
    <w:rsid w:val="0096301D"/>
    <w:rsid w:val="00964467"/>
    <w:rsid w:val="00974F37"/>
    <w:rsid w:val="0097556F"/>
    <w:rsid w:val="00977C19"/>
    <w:rsid w:val="00977F18"/>
    <w:rsid w:val="0098045E"/>
    <w:rsid w:val="00983DEE"/>
    <w:rsid w:val="009847DF"/>
    <w:rsid w:val="00984AAF"/>
    <w:rsid w:val="0098659D"/>
    <w:rsid w:val="009867EB"/>
    <w:rsid w:val="00990EC0"/>
    <w:rsid w:val="009917D6"/>
    <w:rsid w:val="009924C9"/>
    <w:rsid w:val="00993951"/>
    <w:rsid w:val="00996EF7"/>
    <w:rsid w:val="009A0384"/>
    <w:rsid w:val="009A241B"/>
    <w:rsid w:val="009A40B4"/>
    <w:rsid w:val="009A41E5"/>
    <w:rsid w:val="009B0EC7"/>
    <w:rsid w:val="009B4623"/>
    <w:rsid w:val="009B52E8"/>
    <w:rsid w:val="009B5432"/>
    <w:rsid w:val="009C0364"/>
    <w:rsid w:val="009C3006"/>
    <w:rsid w:val="009C430F"/>
    <w:rsid w:val="009C5438"/>
    <w:rsid w:val="009C5567"/>
    <w:rsid w:val="009D0812"/>
    <w:rsid w:val="009D1465"/>
    <w:rsid w:val="009E6F9C"/>
    <w:rsid w:val="009E7089"/>
    <w:rsid w:val="009F1DB2"/>
    <w:rsid w:val="009F20CE"/>
    <w:rsid w:val="009F259C"/>
    <w:rsid w:val="009F392A"/>
    <w:rsid w:val="009F414C"/>
    <w:rsid w:val="009F4E52"/>
    <w:rsid w:val="009F4F0B"/>
    <w:rsid w:val="009F5635"/>
    <w:rsid w:val="009F64ED"/>
    <w:rsid w:val="009F717B"/>
    <w:rsid w:val="00A02587"/>
    <w:rsid w:val="00A028A1"/>
    <w:rsid w:val="00A0582C"/>
    <w:rsid w:val="00A06F1F"/>
    <w:rsid w:val="00A114B4"/>
    <w:rsid w:val="00A15D8F"/>
    <w:rsid w:val="00A16616"/>
    <w:rsid w:val="00A1720A"/>
    <w:rsid w:val="00A17BCD"/>
    <w:rsid w:val="00A20011"/>
    <w:rsid w:val="00A209D4"/>
    <w:rsid w:val="00A211FD"/>
    <w:rsid w:val="00A265E4"/>
    <w:rsid w:val="00A322D8"/>
    <w:rsid w:val="00A362BC"/>
    <w:rsid w:val="00A40221"/>
    <w:rsid w:val="00A4253E"/>
    <w:rsid w:val="00A478E8"/>
    <w:rsid w:val="00A50E2A"/>
    <w:rsid w:val="00A52BC3"/>
    <w:rsid w:val="00A541B6"/>
    <w:rsid w:val="00A556B4"/>
    <w:rsid w:val="00A556EF"/>
    <w:rsid w:val="00A56B6F"/>
    <w:rsid w:val="00A600F4"/>
    <w:rsid w:val="00A60D20"/>
    <w:rsid w:val="00A6144C"/>
    <w:rsid w:val="00A615F6"/>
    <w:rsid w:val="00A62544"/>
    <w:rsid w:val="00A62A22"/>
    <w:rsid w:val="00A6342E"/>
    <w:rsid w:val="00A634E5"/>
    <w:rsid w:val="00A64303"/>
    <w:rsid w:val="00A64CE4"/>
    <w:rsid w:val="00A64F66"/>
    <w:rsid w:val="00A65FC1"/>
    <w:rsid w:val="00A71516"/>
    <w:rsid w:val="00A72A01"/>
    <w:rsid w:val="00A80B40"/>
    <w:rsid w:val="00A810A9"/>
    <w:rsid w:val="00A81811"/>
    <w:rsid w:val="00A826B7"/>
    <w:rsid w:val="00A82C89"/>
    <w:rsid w:val="00A84910"/>
    <w:rsid w:val="00A8573F"/>
    <w:rsid w:val="00A87B04"/>
    <w:rsid w:val="00A90514"/>
    <w:rsid w:val="00A91A25"/>
    <w:rsid w:val="00A93E66"/>
    <w:rsid w:val="00AA00EA"/>
    <w:rsid w:val="00AA0E7E"/>
    <w:rsid w:val="00AA1455"/>
    <w:rsid w:val="00AA3A25"/>
    <w:rsid w:val="00AA4643"/>
    <w:rsid w:val="00AA4EDB"/>
    <w:rsid w:val="00AA79F6"/>
    <w:rsid w:val="00AC000C"/>
    <w:rsid w:val="00AC02A8"/>
    <w:rsid w:val="00AC0458"/>
    <w:rsid w:val="00AC0BE2"/>
    <w:rsid w:val="00AC4A2C"/>
    <w:rsid w:val="00AD59AD"/>
    <w:rsid w:val="00AE349C"/>
    <w:rsid w:val="00AE4E8C"/>
    <w:rsid w:val="00AE56DA"/>
    <w:rsid w:val="00AE7B8C"/>
    <w:rsid w:val="00AF0E2A"/>
    <w:rsid w:val="00AF132C"/>
    <w:rsid w:val="00AF5864"/>
    <w:rsid w:val="00B008C8"/>
    <w:rsid w:val="00B028C7"/>
    <w:rsid w:val="00B02D6F"/>
    <w:rsid w:val="00B035C0"/>
    <w:rsid w:val="00B04C01"/>
    <w:rsid w:val="00B05A54"/>
    <w:rsid w:val="00B100A2"/>
    <w:rsid w:val="00B1416D"/>
    <w:rsid w:val="00B1734A"/>
    <w:rsid w:val="00B202F4"/>
    <w:rsid w:val="00B21ED7"/>
    <w:rsid w:val="00B26BC0"/>
    <w:rsid w:val="00B27073"/>
    <w:rsid w:val="00B275BE"/>
    <w:rsid w:val="00B3088C"/>
    <w:rsid w:val="00B3213D"/>
    <w:rsid w:val="00B351FF"/>
    <w:rsid w:val="00B40ADF"/>
    <w:rsid w:val="00B46514"/>
    <w:rsid w:val="00B50FFF"/>
    <w:rsid w:val="00B51116"/>
    <w:rsid w:val="00B52410"/>
    <w:rsid w:val="00B57D6B"/>
    <w:rsid w:val="00B613F3"/>
    <w:rsid w:val="00B61ED4"/>
    <w:rsid w:val="00B62B29"/>
    <w:rsid w:val="00B65C85"/>
    <w:rsid w:val="00B67DAA"/>
    <w:rsid w:val="00B72072"/>
    <w:rsid w:val="00B72132"/>
    <w:rsid w:val="00B74D87"/>
    <w:rsid w:val="00B74F88"/>
    <w:rsid w:val="00B753DD"/>
    <w:rsid w:val="00B76596"/>
    <w:rsid w:val="00B80432"/>
    <w:rsid w:val="00B83686"/>
    <w:rsid w:val="00B85378"/>
    <w:rsid w:val="00B92BBE"/>
    <w:rsid w:val="00B96D28"/>
    <w:rsid w:val="00BA0C01"/>
    <w:rsid w:val="00BA4804"/>
    <w:rsid w:val="00BA7AE1"/>
    <w:rsid w:val="00BB05D6"/>
    <w:rsid w:val="00BB0744"/>
    <w:rsid w:val="00BB0858"/>
    <w:rsid w:val="00BB1E10"/>
    <w:rsid w:val="00BB6F2B"/>
    <w:rsid w:val="00BB7220"/>
    <w:rsid w:val="00BB7391"/>
    <w:rsid w:val="00BC0260"/>
    <w:rsid w:val="00BC0B92"/>
    <w:rsid w:val="00BC2190"/>
    <w:rsid w:val="00BC2AA6"/>
    <w:rsid w:val="00BC3A78"/>
    <w:rsid w:val="00BC6618"/>
    <w:rsid w:val="00BC6A3F"/>
    <w:rsid w:val="00BC720C"/>
    <w:rsid w:val="00BC7FA6"/>
    <w:rsid w:val="00BD050A"/>
    <w:rsid w:val="00BD1E60"/>
    <w:rsid w:val="00BD486B"/>
    <w:rsid w:val="00BD54A7"/>
    <w:rsid w:val="00BD79BD"/>
    <w:rsid w:val="00BE0864"/>
    <w:rsid w:val="00BE182B"/>
    <w:rsid w:val="00BE292E"/>
    <w:rsid w:val="00BE3C75"/>
    <w:rsid w:val="00BE4FBB"/>
    <w:rsid w:val="00BE6B72"/>
    <w:rsid w:val="00BF2E66"/>
    <w:rsid w:val="00BF51CC"/>
    <w:rsid w:val="00BF745E"/>
    <w:rsid w:val="00BF766D"/>
    <w:rsid w:val="00C056CE"/>
    <w:rsid w:val="00C10EBD"/>
    <w:rsid w:val="00C1109F"/>
    <w:rsid w:val="00C11D98"/>
    <w:rsid w:val="00C1508C"/>
    <w:rsid w:val="00C175AD"/>
    <w:rsid w:val="00C21ECB"/>
    <w:rsid w:val="00C2339A"/>
    <w:rsid w:val="00C24747"/>
    <w:rsid w:val="00C2798F"/>
    <w:rsid w:val="00C31E9F"/>
    <w:rsid w:val="00C34786"/>
    <w:rsid w:val="00C35865"/>
    <w:rsid w:val="00C374E5"/>
    <w:rsid w:val="00C41E98"/>
    <w:rsid w:val="00C42A6E"/>
    <w:rsid w:val="00C43631"/>
    <w:rsid w:val="00C439A3"/>
    <w:rsid w:val="00C44117"/>
    <w:rsid w:val="00C45470"/>
    <w:rsid w:val="00C5090A"/>
    <w:rsid w:val="00C530F0"/>
    <w:rsid w:val="00C545A5"/>
    <w:rsid w:val="00C55256"/>
    <w:rsid w:val="00C57763"/>
    <w:rsid w:val="00C61125"/>
    <w:rsid w:val="00C7031B"/>
    <w:rsid w:val="00C704D3"/>
    <w:rsid w:val="00C75B1C"/>
    <w:rsid w:val="00C75D43"/>
    <w:rsid w:val="00C81246"/>
    <w:rsid w:val="00C8551E"/>
    <w:rsid w:val="00C96E13"/>
    <w:rsid w:val="00C9745E"/>
    <w:rsid w:val="00CA5897"/>
    <w:rsid w:val="00CA730B"/>
    <w:rsid w:val="00CA73E4"/>
    <w:rsid w:val="00CA7544"/>
    <w:rsid w:val="00CB1DC5"/>
    <w:rsid w:val="00CB222F"/>
    <w:rsid w:val="00CB30DD"/>
    <w:rsid w:val="00CB3ECA"/>
    <w:rsid w:val="00CB6DA8"/>
    <w:rsid w:val="00CC269F"/>
    <w:rsid w:val="00CC389C"/>
    <w:rsid w:val="00CC5FFC"/>
    <w:rsid w:val="00CD63CE"/>
    <w:rsid w:val="00CD72C8"/>
    <w:rsid w:val="00CD7326"/>
    <w:rsid w:val="00CE09C5"/>
    <w:rsid w:val="00CE13B3"/>
    <w:rsid w:val="00CE20A1"/>
    <w:rsid w:val="00CE32D0"/>
    <w:rsid w:val="00CE5379"/>
    <w:rsid w:val="00CF01E4"/>
    <w:rsid w:val="00CF4336"/>
    <w:rsid w:val="00CF447E"/>
    <w:rsid w:val="00CF5FA8"/>
    <w:rsid w:val="00D00B1A"/>
    <w:rsid w:val="00D01BC6"/>
    <w:rsid w:val="00D03533"/>
    <w:rsid w:val="00D06ED4"/>
    <w:rsid w:val="00D15784"/>
    <w:rsid w:val="00D16BAF"/>
    <w:rsid w:val="00D22DB2"/>
    <w:rsid w:val="00D23CA3"/>
    <w:rsid w:val="00D24E71"/>
    <w:rsid w:val="00D26ADC"/>
    <w:rsid w:val="00D30FB5"/>
    <w:rsid w:val="00D364EA"/>
    <w:rsid w:val="00D40F41"/>
    <w:rsid w:val="00D40FBD"/>
    <w:rsid w:val="00D43BBE"/>
    <w:rsid w:val="00D44625"/>
    <w:rsid w:val="00D44B4F"/>
    <w:rsid w:val="00D46E63"/>
    <w:rsid w:val="00D47899"/>
    <w:rsid w:val="00D47B5F"/>
    <w:rsid w:val="00D50651"/>
    <w:rsid w:val="00D51047"/>
    <w:rsid w:val="00D5334D"/>
    <w:rsid w:val="00D608B3"/>
    <w:rsid w:val="00D60EA5"/>
    <w:rsid w:val="00D6203C"/>
    <w:rsid w:val="00D6237D"/>
    <w:rsid w:val="00D63A9E"/>
    <w:rsid w:val="00D662B1"/>
    <w:rsid w:val="00D677AC"/>
    <w:rsid w:val="00D67922"/>
    <w:rsid w:val="00D720A4"/>
    <w:rsid w:val="00D7312D"/>
    <w:rsid w:val="00D733E1"/>
    <w:rsid w:val="00D73BAD"/>
    <w:rsid w:val="00D7447B"/>
    <w:rsid w:val="00D75041"/>
    <w:rsid w:val="00D76FA8"/>
    <w:rsid w:val="00D81F9A"/>
    <w:rsid w:val="00D828F5"/>
    <w:rsid w:val="00D84049"/>
    <w:rsid w:val="00D84060"/>
    <w:rsid w:val="00D87A97"/>
    <w:rsid w:val="00D913F3"/>
    <w:rsid w:val="00D93A94"/>
    <w:rsid w:val="00D94CF6"/>
    <w:rsid w:val="00D95AB8"/>
    <w:rsid w:val="00D96F0A"/>
    <w:rsid w:val="00D9718A"/>
    <w:rsid w:val="00DA358F"/>
    <w:rsid w:val="00DA5FE9"/>
    <w:rsid w:val="00DA6C4A"/>
    <w:rsid w:val="00DA6FD0"/>
    <w:rsid w:val="00DA792E"/>
    <w:rsid w:val="00DB2484"/>
    <w:rsid w:val="00DB43FA"/>
    <w:rsid w:val="00DB4681"/>
    <w:rsid w:val="00DB6463"/>
    <w:rsid w:val="00DC186F"/>
    <w:rsid w:val="00DC50DF"/>
    <w:rsid w:val="00DC5237"/>
    <w:rsid w:val="00DC7889"/>
    <w:rsid w:val="00DD10D3"/>
    <w:rsid w:val="00DD1152"/>
    <w:rsid w:val="00DD22DB"/>
    <w:rsid w:val="00DD2E33"/>
    <w:rsid w:val="00DD55A5"/>
    <w:rsid w:val="00DD56DF"/>
    <w:rsid w:val="00DD6258"/>
    <w:rsid w:val="00DE1B4B"/>
    <w:rsid w:val="00DE3D44"/>
    <w:rsid w:val="00DE5433"/>
    <w:rsid w:val="00DE6F1B"/>
    <w:rsid w:val="00DE7308"/>
    <w:rsid w:val="00DE78D6"/>
    <w:rsid w:val="00DF1721"/>
    <w:rsid w:val="00DF1CFD"/>
    <w:rsid w:val="00DF555A"/>
    <w:rsid w:val="00DF5D73"/>
    <w:rsid w:val="00E028F2"/>
    <w:rsid w:val="00E12141"/>
    <w:rsid w:val="00E1216C"/>
    <w:rsid w:val="00E1632F"/>
    <w:rsid w:val="00E17874"/>
    <w:rsid w:val="00E179E9"/>
    <w:rsid w:val="00E21ED4"/>
    <w:rsid w:val="00E22B9B"/>
    <w:rsid w:val="00E22D2D"/>
    <w:rsid w:val="00E230EF"/>
    <w:rsid w:val="00E24E7F"/>
    <w:rsid w:val="00E30210"/>
    <w:rsid w:val="00E317D1"/>
    <w:rsid w:val="00E32C9B"/>
    <w:rsid w:val="00E3583A"/>
    <w:rsid w:val="00E410C0"/>
    <w:rsid w:val="00E438FB"/>
    <w:rsid w:val="00E45CDB"/>
    <w:rsid w:val="00E50EB2"/>
    <w:rsid w:val="00E5172B"/>
    <w:rsid w:val="00E5285D"/>
    <w:rsid w:val="00E52C8F"/>
    <w:rsid w:val="00E54BDB"/>
    <w:rsid w:val="00E56045"/>
    <w:rsid w:val="00E57E56"/>
    <w:rsid w:val="00E61A69"/>
    <w:rsid w:val="00E61F7E"/>
    <w:rsid w:val="00E66F3E"/>
    <w:rsid w:val="00E67164"/>
    <w:rsid w:val="00E70760"/>
    <w:rsid w:val="00E747D3"/>
    <w:rsid w:val="00E76CF8"/>
    <w:rsid w:val="00E8061A"/>
    <w:rsid w:val="00E80C7E"/>
    <w:rsid w:val="00E82014"/>
    <w:rsid w:val="00E837A2"/>
    <w:rsid w:val="00E84956"/>
    <w:rsid w:val="00E85B9E"/>
    <w:rsid w:val="00E86304"/>
    <w:rsid w:val="00E910DE"/>
    <w:rsid w:val="00E91BB9"/>
    <w:rsid w:val="00E935C0"/>
    <w:rsid w:val="00E93848"/>
    <w:rsid w:val="00E96C18"/>
    <w:rsid w:val="00E97BEE"/>
    <w:rsid w:val="00EA05AB"/>
    <w:rsid w:val="00EA104E"/>
    <w:rsid w:val="00EA2778"/>
    <w:rsid w:val="00EA5A10"/>
    <w:rsid w:val="00EB14BB"/>
    <w:rsid w:val="00EB4857"/>
    <w:rsid w:val="00EB7925"/>
    <w:rsid w:val="00EC27F5"/>
    <w:rsid w:val="00EC3990"/>
    <w:rsid w:val="00EC41A1"/>
    <w:rsid w:val="00EC4BA3"/>
    <w:rsid w:val="00EC761C"/>
    <w:rsid w:val="00EC7997"/>
    <w:rsid w:val="00ED47E0"/>
    <w:rsid w:val="00ED53A5"/>
    <w:rsid w:val="00ED722C"/>
    <w:rsid w:val="00EE5217"/>
    <w:rsid w:val="00EE64D2"/>
    <w:rsid w:val="00EE7B6F"/>
    <w:rsid w:val="00EE7DBB"/>
    <w:rsid w:val="00EF504D"/>
    <w:rsid w:val="00EF5130"/>
    <w:rsid w:val="00EF5198"/>
    <w:rsid w:val="00EF78A8"/>
    <w:rsid w:val="00F00345"/>
    <w:rsid w:val="00F004B6"/>
    <w:rsid w:val="00F006CB"/>
    <w:rsid w:val="00F07CD8"/>
    <w:rsid w:val="00F12A52"/>
    <w:rsid w:val="00F17B01"/>
    <w:rsid w:val="00F2078F"/>
    <w:rsid w:val="00F22F62"/>
    <w:rsid w:val="00F23E6A"/>
    <w:rsid w:val="00F279F9"/>
    <w:rsid w:val="00F407A2"/>
    <w:rsid w:val="00F43DE9"/>
    <w:rsid w:val="00F514DC"/>
    <w:rsid w:val="00F6271C"/>
    <w:rsid w:val="00F63B8B"/>
    <w:rsid w:val="00F63F82"/>
    <w:rsid w:val="00F64402"/>
    <w:rsid w:val="00F65D98"/>
    <w:rsid w:val="00F662A3"/>
    <w:rsid w:val="00F7030B"/>
    <w:rsid w:val="00F725A3"/>
    <w:rsid w:val="00F75131"/>
    <w:rsid w:val="00F76699"/>
    <w:rsid w:val="00F81FD1"/>
    <w:rsid w:val="00F83270"/>
    <w:rsid w:val="00F83DA1"/>
    <w:rsid w:val="00F84380"/>
    <w:rsid w:val="00F84662"/>
    <w:rsid w:val="00F84806"/>
    <w:rsid w:val="00F908B1"/>
    <w:rsid w:val="00F912D0"/>
    <w:rsid w:val="00F913D2"/>
    <w:rsid w:val="00F94CF9"/>
    <w:rsid w:val="00F950D8"/>
    <w:rsid w:val="00FA14F7"/>
    <w:rsid w:val="00FA2C43"/>
    <w:rsid w:val="00FA7B30"/>
    <w:rsid w:val="00FB10D3"/>
    <w:rsid w:val="00FB32C5"/>
    <w:rsid w:val="00FB5D6A"/>
    <w:rsid w:val="00FB70CC"/>
    <w:rsid w:val="00FC0B4B"/>
    <w:rsid w:val="00FC1259"/>
    <w:rsid w:val="00FC284A"/>
    <w:rsid w:val="00FD0AD8"/>
    <w:rsid w:val="00FD233B"/>
    <w:rsid w:val="00FD34B4"/>
    <w:rsid w:val="00FD5818"/>
    <w:rsid w:val="00FD6CB2"/>
    <w:rsid w:val="00FD7186"/>
    <w:rsid w:val="00FE0C7E"/>
    <w:rsid w:val="00FE3E10"/>
    <w:rsid w:val="00FF17F5"/>
    <w:rsid w:val="00FF51EB"/>
    <w:rsid w:val="00FF69A5"/>
    <w:rsid w:val="00FF7616"/>
    <w:rsid w:val="00FF7F89"/>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27901"/>
  <w15:docId w15:val="{80E9D283-4179-43BF-AB0F-70CD44AB4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character" w:styleId="UnresolvedMention">
    <w:name w:val="Unresolved Mention"/>
    <w:basedOn w:val="DefaultParagraphFont"/>
    <w:uiPriority w:val="99"/>
    <w:semiHidden/>
    <w:unhideWhenUsed/>
    <w:rsid w:val="00C358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eurojust.europa.eu/news/worlds-most-dangerous-malware-emotet-disrupted-through-global-action" TargetMode="External"/><Relationship Id="rId55" Type="http://schemas.openxmlformats.org/officeDocument/2006/relationships/hyperlink" Target="https://www.kaspersky.com/resource-center/threats/emote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any.run/report/6393fe8dd4721190f240e22feeb769675b6194a70cabd5a415c2364686a9089c/0de60b0c-02d7-40ad-a7ce-d00a83136e93"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verizon.com/business/resources/articles/s/the-history-of-phishing/"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cofense.com/blog/emotet-sending-malicious-emails-after-three-month-hiatu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malwarebytes.com/blog/news/2018/05/malware-analysis-decoding-emotet-part-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bleepingcomputer.com/news/security/emotet-reigns-in-sandboxs-top-malware-threats-of-2019/" TargetMode="External"/><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cyble.com/blog/emotet-malware-back-in-ac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D385E7010A8C44CA4DCDE52D113C7FE" ma:contentTypeVersion="10" ma:contentTypeDescription="Create a new document." ma:contentTypeScope="" ma:versionID="a5d5d5dc9ce4bb9e02bdd366b8e284f1">
  <xsd:schema xmlns:xsd="http://www.w3.org/2001/XMLSchema" xmlns:xs="http://www.w3.org/2001/XMLSchema" xmlns:p="http://schemas.microsoft.com/office/2006/metadata/properties" xmlns:ns3="98f365f6-870a-48ac-b84c-eb9bd15e8777" targetNamespace="http://schemas.microsoft.com/office/2006/metadata/properties" ma:root="true" ma:fieldsID="81330aed32d40cdafe2a26967628159f" ns3:_="">
    <xsd:import namespace="98f365f6-870a-48ac-b84c-eb9bd15e877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f365f6-870a-48ac-b84c-eb9bd15e87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8f365f6-870a-48ac-b84c-eb9bd15e8777" xsi:nil="true"/>
  </documentManagement>
</p:properties>
</file>

<file path=customXml/itemProps1.xml><?xml version="1.0" encoding="utf-8"?>
<ds:datastoreItem xmlns:ds="http://schemas.openxmlformats.org/officeDocument/2006/customXml" ds:itemID="{693546A6-B2E9-4CFE-BB4C-65EAA0F5E874}">
  <ds:schemaRefs>
    <ds:schemaRef ds:uri="http://schemas.openxmlformats.org/officeDocument/2006/bibliography"/>
  </ds:schemaRefs>
</ds:datastoreItem>
</file>

<file path=customXml/itemProps2.xml><?xml version="1.0" encoding="utf-8"?>
<ds:datastoreItem xmlns:ds="http://schemas.openxmlformats.org/officeDocument/2006/customXml" ds:itemID="{7C5F8102-4C7D-4EF5-861F-08AD90601D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f365f6-870a-48ac-b84c-eb9bd15e8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5C45F0-CCD0-4B0F-A982-7A87624FBAAA}">
  <ds:schemaRefs>
    <ds:schemaRef ds:uri="http://schemas.microsoft.com/sharepoint/v3/contenttype/forms"/>
  </ds:schemaRefs>
</ds:datastoreItem>
</file>

<file path=customXml/itemProps4.xml><?xml version="1.0" encoding="utf-8"?>
<ds:datastoreItem xmlns:ds="http://schemas.openxmlformats.org/officeDocument/2006/customXml" ds:itemID="{5F9E4B9B-5F23-410D-B742-6C80512E5B8E}">
  <ds:schemaRefs>
    <ds:schemaRef ds:uri="http://schemas.microsoft.com/office/2006/metadata/properties"/>
    <ds:schemaRef ds:uri="http://www.w3.org/XML/1998/namespace"/>
    <ds:schemaRef ds:uri="http://purl.org/dc/term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98f365f6-870a-48ac-b84c-eb9bd15e8777"/>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TotalTime>
  <Pages>288</Pages>
  <Words>76964</Words>
  <Characters>438699</Characters>
  <Application>Microsoft Office Word</Application>
  <DocSecurity>0</DocSecurity>
  <Lines>3655</Lines>
  <Paragraphs>1029</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514634</CharactersWithSpaces>
  <SharedDoc>false</SharedDoc>
  <HLinks>
    <vt:vector size="204" baseType="variant">
      <vt:variant>
        <vt:i4>917521</vt:i4>
      </vt:variant>
      <vt:variant>
        <vt:i4>180</vt:i4>
      </vt:variant>
      <vt:variant>
        <vt:i4>0</vt:i4>
      </vt:variant>
      <vt:variant>
        <vt:i4>5</vt:i4>
      </vt:variant>
      <vt:variant>
        <vt:lpwstr>https://any.run/report/6393fe8dd4721190f240e22feeb769675b6194a70cabd5a415c2364686a9089c/0de60b0c-02d7-40ad-a7ce-d00a83136e93</vt:lpwstr>
      </vt:variant>
      <vt:variant>
        <vt:lpwstr/>
      </vt:variant>
      <vt:variant>
        <vt:i4>4194392</vt:i4>
      </vt:variant>
      <vt:variant>
        <vt:i4>177</vt:i4>
      </vt:variant>
      <vt:variant>
        <vt:i4>0</vt:i4>
      </vt:variant>
      <vt:variant>
        <vt:i4>5</vt:i4>
      </vt:variant>
      <vt:variant>
        <vt:lpwstr>https://cyble.com/blog/emotet-malware-back-in-action/</vt:lpwstr>
      </vt:variant>
      <vt:variant>
        <vt:lpwstr/>
      </vt:variant>
      <vt:variant>
        <vt:i4>8323185</vt:i4>
      </vt:variant>
      <vt:variant>
        <vt:i4>174</vt:i4>
      </vt:variant>
      <vt:variant>
        <vt:i4>0</vt:i4>
      </vt:variant>
      <vt:variant>
        <vt:i4>5</vt:i4>
      </vt:variant>
      <vt:variant>
        <vt:lpwstr>https://cofense.com/blog/emotet-sending-malicious-emails-after-three-month-hiatus/</vt:lpwstr>
      </vt:variant>
      <vt:variant>
        <vt:lpwstr/>
      </vt:variant>
      <vt:variant>
        <vt:i4>5963858</vt:i4>
      </vt:variant>
      <vt:variant>
        <vt:i4>171</vt:i4>
      </vt:variant>
      <vt:variant>
        <vt:i4>0</vt:i4>
      </vt:variant>
      <vt:variant>
        <vt:i4>5</vt:i4>
      </vt:variant>
      <vt:variant>
        <vt:lpwstr>https://www.eurojust.europa.eu/news/worlds-most-dangerous-malware-emotet-disrupted-through-global-action</vt:lpwstr>
      </vt:variant>
      <vt:variant>
        <vt:lpwstr/>
      </vt:variant>
      <vt:variant>
        <vt:i4>6160461</vt:i4>
      </vt:variant>
      <vt:variant>
        <vt:i4>168</vt:i4>
      </vt:variant>
      <vt:variant>
        <vt:i4>0</vt:i4>
      </vt:variant>
      <vt:variant>
        <vt:i4>5</vt:i4>
      </vt:variant>
      <vt:variant>
        <vt:lpwstr>https://www.bleepingcomputer.com/news/security/emotet-reigns-in-sandboxs-top-malware-threats-of-2019/</vt:lpwstr>
      </vt:variant>
      <vt:variant>
        <vt:lpwstr/>
      </vt:variant>
      <vt:variant>
        <vt:i4>6881395</vt:i4>
      </vt:variant>
      <vt:variant>
        <vt:i4>165</vt:i4>
      </vt:variant>
      <vt:variant>
        <vt:i4>0</vt:i4>
      </vt:variant>
      <vt:variant>
        <vt:i4>5</vt:i4>
      </vt:variant>
      <vt:variant>
        <vt:lpwstr>https://www.verizon.com/business/resources/articles/s/the-history-of-phishing/</vt:lpwstr>
      </vt:variant>
      <vt:variant>
        <vt:lpwstr/>
      </vt:variant>
      <vt:variant>
        <vt:i4>1572917</vt:i4>
      </vt:variant>
      <vt:variant>
        <vt:i4>158</vt:i4>
      </vt:variant>
      <vt:variant>
        <vt:i4>0</vt:i4>
      </vt:variant>
      <vt:variant>
        <vt:i4>5</vt:i4>
      </vt:variant>
      <vt:variant>
        <vt:lpwstr/>
      </vt:variant>
      <vt:variant>
        <vt:lpwstr>_Toc190778397</vt:lpwstr>
      </vt:variant>
      <vt:variant>
        <vt:i4>1572917</vt:i4>
      </vt:variant>
      <vt:variant>
        <vt:i4>152</vt:i4>
      </vt:variant>
      <vt:variant>
        <vt:i4>0</vt:i4>
      </vt:variant>
      <vt:variant>
        <vt:i4>5</vt:i4>
      </vt:variant>
      <vt:variant>
        <vt:lpwstr/>
      </vt:variant>
      <vt:variant>
        <vt:lpwstr>_Toc190778396</vt:lpwstr>
      </vt:variant>
      <vt:variant>
        <vt:i4>1572917</vt:i4>
      </vt:variant>
      <vt:variant>
        <vt:i4>146</vt:i4>
      </vt:variant>
      <vt:variant>
        <vt:i4>0</vt:i4>
      </vt:variant>
      <vt:variant>
        <vt:i4>5</vt:i4>
      </vt:variant>
      <vt:variant>
        <vt:lpwstr/>
      </vt:variant>
      <vt:variant>
        <vt:lpwstr>_Toc190778395</vt:lpwstr>
      </vt:variant>
      <vt:variant>
        <vt:i4>1572917</vt:i4>
      </vt:variant>
      <vt:variant>
        <vt:i4>140</vt:i4>
      </vt:variant>
      <vt:variant>
        <vt:i4>0</vt:i4>
      </vt:variant>
      <vt:variant>
        <vt:i4>5</vt:i4>
      </vt:variant>
      <vt:variant>
        <vt:lpwstr/>
      </vt:variant>
      <vt:variant>
        <vt:lpwstr>_Toc190778394</vt:lpwstr>
      </vt:variant>
      <vt:variant>
        <vt:i4>1572917</vt:i4>
      </vt:variant>
      <vt:variant>
        <vt:i4>134</vt:i4>
      </vt:variant>
      <vt:variant>
        <vt:i4>0</vt:i4>
      </vt:variant>
      <vt:variant>
        <vt:i4>5</vt:i4>
      </vt:variant>
      <vt:variant>
        <vt:lpwstr/>
      </vt:variant>
      <vt:variant>
        <vt:lpwstr>_Toc190778393</vt:lpwstr>
      </vt:variant>
      <vt:variant>
        <vt:i4>1572917</vt:i4>
      </vt:variant>
      <vt:variant>
        <vt:i4>128</vt:i4>
      </vt:variant>
      <vt:variant>
        <vt:i4>0</vt:i4>
      </vt:variant>
      <vt:variant>
        <vt:i4>5</vt:i4>
      </vt:variant>
      <vt:variant>
        <vt:lpwstr/>
      </vt:variant>
      <vt:variant>
        <vt:lpwstr>_Toc190778392</vt:lpwstr>
      </vt:variant>
      <vt:variant>
        <vt:i4>1572917</vt:i4>
      </vt:variant>
      <vt:variant>
        <vt:i4>122</vt:i4>
      </vt:variant>
      <vt:variant>
        <vt:i4>0</vt:i4>
      </vt:variant>
      <vt:variant>
        <vt:i4>5</vt:i4>
      </vt:variant>
      <vt:variant>
        <vt:lpwstr/>
      </vt:variant>
      <vt:variant>
        <vt:lpwstr>_Toc190778391</vt:lpwstr>
      </vt:variant>
      <vt:variant>
        <vt:i4>1572917</vt:i4>
      </vt:variant>
      <vt:variant>
        <vt:i4>116</vt:i4>
      </vt:variant>
      <vt:variant>
        <vt:i4>0</vt:i4>
      </vt:variant>
      <vt:variant>
        <vt:i4>5</vt:i4>
      </vt:variant>
      <vt:variant>
        <vt:lpwstr/>
      </vt:variant>
      <vt:variant>
        <vt:lpwstr>_Toc190778390</vt:lpwstr>
      </vt:variant>
      <vt:variant>
        <vt:i4>1638453</vt:i4>
      </vt:variant>
      <vt:variant>
        <vt:i4>110</vt:i4>
      </vt:variant>
      <vt:variant>
        <vt:i4>0</vt:i4>
      </vt:variant>
      <vt:variant>
        <vt:i4>5</vt:i4>
      </vt:variant>
      <vt:variant>
        <vt:lpwstr/>
      </vt:variant>
      <vt:variant>
        <vt:lpwstr>_Toc190778389</vt:lpwstr>
      </vt:variant>
      <vt:variant>
        <vt:i4>1638453</vt:i4>
      </vt:variant>
      <vt:variant>
        <vt:i4>104</vt:i4>
      </vt:variant>
      <vt:variant>
        <vt:i4>0</vt:i4>
      </vt:variant>
      <vt:variant>
        <vt:i4>5</vt:i4>
      </vt:variant>
      <vt:variant>
        <vt:lpwstr/>
      </vt:variant>
      <vt:variant>
        <vt:lpwstr>_Toc190778388</vt:lpwstr>
      </vt:variant>
      <vt:variant>
        <vt:i4>1638453</vt:i4>
      </vt:variant>
      <vt:variant>
        <vt:i4>98</vt:i4>
      </vt:variant>
      <vt:variant>
        <vt:i4>0</vt:i4>
      </vt:variant>
      <vt:variant>
        <vt:i4>5</vt:i4>
      </vt:variant>
      <vt:variant>
        <vt:lpwstr/>
      </vt:variant>
      <vt:variant>
        <vt:lpwstr>_Toc190778387</vt:lpwstr>
      </vt:variant>
      <vt:variant>
        <vt:i4>1638453</vt:i4>
      </vt:variant>
      <vt:variant>
        <vt:i4>92</vt:i4>
      </vt:variant>
      <vt:variant>
        <vt:i4>0</vt:i4>
      </vt:variant>
      <vt:variant>
        <vt:i4>5</vt:i4>
      </vt:variant>
      <vt:variant>
        <vt:lpwstr/>
      </vt:variant>
      <vt:variant>
        <vt:lpwstr>_Toc190778386</vt:lpwstr>
      </vt:variant>
      <vt:variant>
        <vt:i4>1638453</vt:i4>
      </vt:variant>
      <vt:variant>
        <vt:i4>86</vt:i4>
      </vt:variant>
      <vt:variant>
        <vt:i4>0</vt:i4>
      </vt:variant>
      <vt:variant>
        <vt:i4>5</vt:i4>
      </vt:variant>
      <vt:variant>
        <vt:lpwstr/>
      </vt:variant>
      <vt:variant>
        <vt:lpwstr>_Toc190778385</vt:lpwstr>
      </vt:variant>
      <vt:variant>
        <vt:i4>1638453</vt:i4>
      </vt:variant>
      <vt:variant>
        <vt:i4>80</vt:i4>
      </vt:variant>
      <vt:variant>
        <vt:i4>0</vt:i4>
      </vt:variant>
      <vt:variant>
        <vt:i4>5</vt:i4>
      </vt:variant>
      <vt:variant>
        <vt:lpwstr/>
      </vt:variant>
      <vt:variant>
        <vt:lpwstr>_Toc190778384</vt:lpwstr>
      </vt:variant>
      <vt:variant>
        <vt:i4>1638453</vt:i4>
      </vt:variant>
      <vt:variant>
        <vt:i4>74</vt:i4>
      </vt:variant>
      <vt:variant>
        <vt:i4>0</vt:i4>
      </vt:variant>
      <vt:variant>
        <vt:i4>5</vt:i4>
      </vt:variant>
      <vt:variant>
        <vt:lpwstr/>
      </vt:variant>
      <vt:variant>
        <vt:lpwstr>_Toc190778383</vt:lpwstr>
      </vt:variant>
      <vt:variant>
        <vt:i4>1638453</vt:i4>
      </vt:variant>
      <vt:variant>
        <vt:i4>68</vt:i4>
      </vt:variant>
      <vt:variant>
        <vt:i4>0</vt:i4>
      </vt:variant>
      <vt:variant>
        <vt:i4>5</vt:i4>
      </vt:variant>
      <vt:variant>
        <vt:lpwstr/>
      </vt:variant>
      <vt:variant>
        <vt:lpwstr>_Toc190778382</vt:lpwstr>
      </vt:variant>
      <vt:variant>
        <vt:i4>1638453</vt:i4>
      </vt:variant>
      <vt:variant>
        <vt:i4>62</vt:i4>
      </vt:variant>
      <vt:variant>
        <vt:i4>0</vt:i4>
      </vt:variant>
      <vt:variant>
        <vt:i4>5</vt:i4>
      </vt:variant>
      <vt:variant>
        <vt:lpwstr/>
      </vt:variant>
      <vt:variant>
        <vt:lpwstr>_Toc190778381</vt:lpwstr>
      </vt:variant>
      <vt:variant>
        <vt:i4>1638453</vt:i4>
      </vt:variant>
      <vt:variant>
        <vt:i4>56</vt:i4>
      </vt:variant>
      <vt:variant>
        <vt:i4>0</vt:i4>
      </vt:variant>
      <vt:variant>
        <vt:i4>5</vt:i4>
      </vt:variant>
      <vt:variant>
        <vt:lpwstr/>
      </vt:variant>
      <vt:variant>
        <vt:lpwstr>_Toc190778380</vt:lpwstr>
      </vt:variant>
      <vt:variant>
        <vt:i4>1441845</vt:i4>
      </vt:variant>
      <vt:variant>
        <vt:i4>50</vt:i4>
      </vt:variant>
      <vt:variant>
        <vt:i4>0</vt:i4>
      </vt:variant>
      <vt:variant>
        <vt:i4>5</vt:i4>
      </vt:variant>
      <vt:variant>
        <vt:lpwstr/>
      </vt:variant>
      <vt:variant>
        <vt:lpwstr>_Toc190778379</vt:lpwstr>
      </vt:variant>
      <vt:variant>
        <vt:i4>1441845</vt:i4>
      </vt:variant>
      <vt:variant>
        <vt:i4>44</vt:i4>
      </vt:variant>
      <vt:variant>
        <vt:i4>0</vt:i4>
      </vt:variant>
      <vt:variant>
        <vt:i4>5</vt:i4>
      </vt:variant>
      <vt:variant>
        <vt:lpwstr/>
      </vt:variant>
      <vt:variant>
        <vt:lpwstr>_Toc190778378</vt:lpwstr>
      </vt:variant>
      <vt:variant>
        <vt:i4>1441845</vt:i4>
      </vt:variant>
      <vt:variant>
        <vt:i4>38</vt:i4>
      </vt:variant>
      <vt:variant>
        <vt:i4>0</vt:i4>
      </vt:variant>
      <vt:variant>
        <vt:i4>5</vt:i4>
      </vt:variant>
      <vt:variant>
        <vt:lpwstr/>
      </vt:variant>
      <vt:variant>
        <vt:lpwstr>_Toc190778377</vt:lpwstr>
      </vt:variant>
      <vt:variant>
        <vt:i4>1441845</vt:i4>
      </vt:variant>
      <vt:variant>
        <vt:i4>32</vt:i4>
      </vt:variant>
      <vt:variant>
        <vt:i4>0</vt:i4>
      </vt:variant>
      <vt:variant>
        <vt:i4>5</vt:i4>
      </vt:variant>
      <vt:variant>
        <vt:lpwstr/>
      </vt:variant>
      <vt:variant>
        <vt:lpwstr>_Toc190778376</vt:lpwstr>
      </vt:variant>
      <vt:variant>
        <vt:i4>1441845</vt:i4>
      </vt:variant>
      <vt:variant>
        <vt:i4>26</vt:i4>
      </vt:variant>
      <vt:variant>
        <vt:i4>0</vt:i4>
      </vt:variant>
      <vt:variant>
        <vt:i4>5</vt:i4>
      </vt:variant>
      <vt:variant>
        <vt:lpwstr/>
      </vt:variant>
      <vt:variant>
        <vt:lpwstr>_Toc190778375</vt:lpwstr>
      </vt:variant>
      <vt:variant>
        <vt:i4>1441845</vt:i4>
      </vt:variant>
      <vt:variant>
        <vt:i4>20</vt:i4>
      </vt:variant>
      <vt:variant>
        <vt:i4>0</vt:i4>
      </vt:variant>
      <vt:variant>
        <vt:i4>5</vt:i4>
      </vt:variant>
      <vt:variant>
        <vt:lpwstr/>
      </vt:variant>
      <vt:variant>
        <vt:lpwstr>_Toc190778374</vt:lpwstr>
      </vt:variant>
      <vt:variant>
        <vt:i4>1441845</vt:i4>
      </vt:variant>
      <vt:variant>
        <vt:i4>14</vt:i4>
      </vt:variant>
      <vt:variant>
        <vt:i4>0</vt:i4>
      </vt:variant>
      <vt:variant>
        <vt:i4>5</vt:i4>
      </vt:variant>
      <vt:variant>
        <vt:lpwstr/>
      </vt:variant>
      <vt:variant>
        <vt:lpwstr>_Toc190778373</vt:lpwstr>
      </vt:variant>
      <vt:variant>
        <vt:i4>1441845</vt:i4>
      </vt:variant>
      <vt:variant>
        <vt:i4>8</vt:i4>
      </vt:variant>
      <vt:variant>
        <vt:i4>0</vt:i4>
      </vt:variant>
      <vt:variant>
        <vt:i4>5</vt:i4>
      </vt:variant>
      <vt:variant>
        <vt:lpwstr/>
      </vt:variant>
      <vt:variant>
        <vt:lpwstr>_Toc190778372</vt:lpwstr>
      </vt:variant>
      <vt:variant>
        <vt:i4>1441845</vt:i4>
      </vt:variant>
      <vt:variant>
        <vt:i4>2</vt:i4>
      </vt:variant>
      <vt:variant>
        <vt:i4>0</vt:i4>
      </vt:variant>
      <vt:variant>
        <vt:i4>5</vt:i4>
      </vt:variant>
      <vt:variant>
        <vt:lpwstr/>
      </vt:variant>
      <vt:variant>
        <vt:lpwstr>_Toc190778371</vt:lpwstr>
      </vt:variant>
      <vt:variant>
        <vt:i4>7929870</vt:i4>
      </vt:variant>
      <vt:variant>
        <vt:i4>0</vt:i4>
      </vt:variant>
      <vt:variant>
        <vt:i4>0</vt:i4>
      </vt:variant>
      <vt:variant>
        <vt:i4>5</vt:i4>
      </vt:variant>
      <vt:variant>
        <vt:lpwstr>https://www.thatwhitepaperguy.com/white-paper-faq-frequently-asked-questions/</vt:lpwstr>
      </vt:variant>
      <vt:variant>
        <vt:lpwstr>what_is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dc:creator>
  <cp:lastModifiedBy>BRYCE PLACE</cp:lastModifiedBy>
  <cp:revision>2</cp:revision>
  <dcterms:created xsi:type="dcterms:W3CDTF">2025-03-21T11:31:00Z</dcterms:created>
  <dcterms:modified xsi:type="dcterms:W3CDTF">2025-03-21T11:31:00Z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0x0101001D385E7010A8C44CA4DCDE52D113C7FE</vt:lpwstr>
  </property>
</Properties>
</file>