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F9B5" w14:textId="77777777" w:rsidR="00CA5897" w:rsidRDefault="00CA5897" w:rsidP="008605B2">
      <w:pPr>
        <w:ind w:right="4"/>
      </w:pPr>
    </w:p>
    <w:p w14:paraId="7E455C62" w14:textId="77777777" w:rsidR="00527338" w:rsidRDefault="00527338" w:rsidP="008605B2">
      <w:pPr>
        <w:ind w:right="4"/>
      </w:pPr>
    </w:p>
    <w:p w14:paraId="45F60E51" w14:textId="77777777" w:rsidR="00A50E2A" w:rsidRDefault="009C5438" w:rsidP="008605B2">
      <w:pPr>
        <w:ind w:right="4"/>
        <w:jc w:val="center"/>
      </w:pPr>
      <w:r>
        <w:rPr>
          <w:noProof/>
          <w:lang w:val="en-GB" w:eastAsia="en-GB"/>
        </w:rPr>
        <w:drawing>
          <wp:inline distT="0" distB="0" distL="0" distR="0" wp14:anchorId="743610AB" wp14:editId="592A5E0A">
            <wp:extent cx="3044825" cy="7588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825" cy="758825"/>
                    </a:xfrm>
                    <a:prstGeom prst="rect">
                      <a:avLst/>
                    </a:prstGeom>
                    <a:noFill/>
                    <a:ln>
                      <a:noFill/>
                    </a:ln>
                  </pic:spPr>
                </pic:pic>
              </a:graphicData>
            </a:graphic>
          </wp:inline>
        </w:drawing>
      </w:r>
    </w:p>
    <w:p w14:paraId="0B9016DD" w14:textId="77777777" w:rsidR="009627B3" w:rsidRDefault="009627B3" w:rsidP="008605B2">
      <w:pPr>
        <w:ind w:right="4"/>
      </w:pPr>
    </w:p>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14:paraId="43F7587C" w14:textId="77777777" w:rsidTr="0022030D">
        <w:trPr>
          <w:cantSplit/>
          <w:trHeight w:val="4958"/>
        </w:trPr>
        <w:tc>
          <w:tcPr>
            <w:tcW w:w="7283" w:type="dxa"/>
            <w:vAlign w:val="center"/>
          </w:tcPr>
          <w:p w14:paraId="31C9E32B" w14:textId="567A7F3C" w:rsidR="009627B3" w:rsidRDefault="005E53BE" w:rsidP="008605B2">
            <w:pPr>
              <w:spacing w:after="0" w:line="260" w:lineRule="auto"/>
              <w:ind w:right="4"/>
              <w:jc w:val="center"/>
              <w:rPr>
                <w:b/>
                <w:sz w:val="56"/>
              </w:rPr>
            </w:pPr>
            <w:r>
              <w:rPr>
                <w:b/>
                <w:sz w:val="56"/>
              </w:rPr>
              <w:t xml:space="preserve">The Construction of a Comprehensive </w:t>
            </w:r>
            <w:r w:rsidR="00C40C7B">
              <w:rPr>
                <w:b/>
                <w:sz w:val="56"/>
              </w:rPr>
              <w:t>Malware Taxonomy</w:t>
            </w:r>
            <w:r>
              <w:rPr>
                <w:b/>
                <w:sz w:val="56"/>
              </w:rPr>
              <w:t>.</w:t>
            </w:r>
          </w:p>
          <w:p w14:paraId="291CBC05" w14:textId="77777777" w:rsidR="009627B3" w:rsidRDefault="009627B3" w:rsidP="008605B2">
            <w:pPr>
              <w:ind w:right="4"/>
              <w:rPr>
                <w:rFonts w:ascii="Verdana" w:hAnsi="Verdana"/>
                <w:color w:val="222222"/>
                <w:shd w:val="clear" w:color="auto" w:fill="FFFFFF"/>
              </w:rPr>
            </w:pPr>
          </w:p>
          <w:p w14:paraId="315CC6ED" w14:textId="77604CFB" w:rsidR="0022030D" w:rsidRPr="009627B3" w:rsidRDefault="000B0FFE" w:rsidP="008605B2">
            <w:pPr>
              <w:spacing w:after="161"/>
              <w:ind w:right="4"/>
              <w:jc w:val="center"/>
              <w:rPr>
                <w:b/>
              </w:rPr>
            </w:pPr>
            <w:r>
              <w:rPr>
                <w:b/>
                <w:sz w:val="40"/>
              </w:rPr>
              <w:t>Bryce Place</w:t>
            </w:r>
            <w:r w:rsidR="009C1A03">
              <w:rPr>
                <w:b/>
                <w:sz w:val="40"/>
              </w:rPr>
              <w:t xml:space="preserve"> </w:t>
            </w:r>
          </w:p>
          <w:p w14:paraId="4F484677" w14:textId="71DF730B" w:rsidR="0022030D" w:rsidRPr="008750A3" w:rsidRDefault="0022030D" w:rsidP="008605B2">
            <w:pPr>
              <w:spacing w:after="161"/>
              <w:ind w:right="4"/>
              <w:jc w:val="center"/>
            </w:pPr>
            <w:r w:rsidRPr="008750A3">
              <w:rPr>
                <w:sz w:val="30"/>
              </w:rPr>
              <w:t>CMP</w:t>
            </w:r>
            <w:r w:rsidR="000B0FFE">
              <w:rPr>
                <w:sz w:val="30"/>
              </w:rPr>
              <w:t>403</w:t>
            </w:r>
            <w:r w:rsidR="002E653A">
              <w:rPr>
                <w:sz w:val="30"/>
              </w:rPr>
              <w:t xml:space="preserve">: </w:t>
            </w:r>
            <w:r w:rsidR="000B0FFE">
              <w:rPr>
                <w:sz w:val="30"/>
              </w:rPr>
              <w:t>Honours Project Dissertation</w:t>
            </w:r>
            <w:r w:rsidR="009C1A03">
              <w:rPr>
                <w:sz w:val="30"/>
              </w:rPr>
              <w:t xml:space="preserve"> </w:t>
            </w:r>
          </w:p>
          <w:p w14:paraId="22C4314D" w14:textId="6319AA3C" w:rsidR="0022030D" w:rsidRPr="008750A3" w:rsidRDefault="000B0FFE" w:rsidP="008605B2">
            <w:pPr>
              <w:spacing w:after="161"/>
              <w:ind w:right="4"/>
              <w:jc w:val="center"/>
              <w:rPr>
                <w:sz w:val="30"/>
              </w:rPr>
            </w:pPr>
            <w:r>
              <w:rPr>
                <w:sz w:val="30"/>
              </w:rPr>
              <w:t>Dr Robert Dewar</w:t>
            </w:r>
            <w:r w:rsidR="009627B3">
              <w:rPr>
                <w:sz w:val="30"/>
              </w:rPr>
              <w:t xml:space="preserve">, </w:t>
            </w:r>
            <w:r w:rsidR="009C1A03">
              <w:rPr>
                <w:sz w:val="30"/>
              </w:rPr>
              <w:t>e.g.,</w:t>
            </w:r>
            <w:r w:rsidR="009627B3">
              <w:rPr>
                <w:sz w:val="30"/>
              </w:rPr>
              <w:t xml:space="preserve"> BSc Ethical Hacking</w:t>
            </w:r>
            <w:r w:rsidR="0022030D" w:rsidRPr="008750A3">
              <w:rPr>
                <w:sz w:val="30"/>
              </w:rPr>
              <w:t xml:space="preserve"> Year </w:t>
            </w:r>
            <w:r>
              <w:rPr>
                <w:sz w:val="30"/>
              </w:rPr>
              <w:t>4</w:t>
            </w:r>
          </w:p>
          <w:p w14:paraId="5BA42A4B" w14:textId="2DA3DB8E" w:rsidR="0022030D" w:rsidRDefault="008B7EEA" w:rsidP="008605B2">
            <w:pPr>
              <w:spacing w:after="161"/>
              <w:ind w:right="4"/>
              <w:jc w:val="center"/>
            </w:pPr>
            <w:r>
              <w:rPr>
                <w:sz w:val="30"/>
              </w:rPr>
              <w:t>20</w:t>
            </w:r>
            <w:r w:rsidR="000B0FFE">
              <w:rPr>
                <w:sz w:val="30"/>
              </w:rPr>
              <w:t>25</w:t>
            </w:r>
            <w:r>
              <w:rPr>
                <w:sz w:val="30"/>
              </w:rPr>
              <w:t>/</w:t>
            </w:r>
            <w:r w:rsidR="000B0FFE">
              <w:rPr>
                <w:sz w:val="30"/>
              </w:rPr>
              <w:t>26</w:t>
            </w:r>
          </w:p>
        </w:tc>
      </w:tr>
    </w:tbl>
    <w:p w14:paraId="030A73B4" w14:textId="77777777" w:rsidR="0022030D" w:rsidRDefault="0022030D" w:rsidP="008605B2">
      <w:pPr>
        <w:ind w:right="4"/>
      </w:pPr>
    </w:p>
    <w:p w14:paraId="43056E06" w14:textId="77777777" w:rsidR="0022030D" w:rsidRDefault="0022030D" w:rsidP="008605B2">
      <w:pPr>
        <w:ind w:right="4"/>
      </w:pPr>
    </w:p>
    <w:p w14:paraId="425AA769" w14:textId="77777777" w:rsidR="0022030D" w:rsidRDefault="0022030D" w:rsidP="008605B2">
      <w:pPr>
        <w:ind w:right="4"/>
      </w:pPr>
    </w:p>
    <w:p w14:paraId="2AD53FB6" w14:textId="77777777" w:rsidR="0022030D" w:rsidRDefault="0022030D" w:rsidP="008605B2">
      <w:pPr>
        <w:ind w:right="4"/>
      </w:pPr>
    </w:p>
    <w:p w14:paraId="51F9F76B" w14:textId="77777777" w:rsidR="0022030D" w:rsidRDefault="0022030D" w:rsidP="008605B2">
      <w:pPr>
        <w:ind w:right="4"/>
      </w:pPr>
    </w:p>
    <w:p w14:paraId="7D959697" w14:textId="77777777" w:rsidR="0022030D" w:rsidRDefault="0022030D" w:rsidP="008605B2">
      <w:pPr>
        <w:ind w:right="4"/>
      </w:pPr>
    </w:p>
    <w:p w14:paraId="6EBF0D13" w14:textId="77777777" w:rsidR="0022030D" w:rsidRDefault="0022030D" w:rsidP="008605B2">
      <w:pPr>
        <w:ind w:right="4"/>
      </w:pPr>
    </w:p>
    <w:p w14:paraId="3265733C" w14:textId="77777777" w:rsidR="0022030D" w:rsidRDefault="0022030D" w:rsidP="008605B2">
      <w:pPr>
        <w:ind w:right="4"/>
      </w:pPr>
    </w:p>
    <w:p w14:paraId="79029CD6" w14:textId="77777777" w:rsidR="0022030D" w:rsidRDefault="0022030D" w:rsidP="008605B2">
      <w:pPr>
        <w:ind w:right="4"/>
      </w:pPr>
    </w:p>
    <w:p w14:paraId="7447A7FD" w14:textId="77777777" w:rsidR="0022030D" w:rsidRDefault="0022030D" w:rsidP="008605B2">
      <w:pPr>
        <w:ind w:right="4"/>
      </w:pPr>
    </w:p>
    <w:p w14:paraId="7C0484A0" w14:textId="77777777" w:rsidR="00CA5897" w:rsidRDefault="00CA5897" w:rsidP="008605B2">
      <w:pPr>
        <w:ind w:right="4"/>
      </w:pPr>
    </w:p>
    <w:p w14:paraId="5460E7BC" w14:textId="77777777" w:rsidR="00CA5897" w:rsidRDefault="00CA5897" w:rsidP="008605B2">
      <w:pPr>
        <w:ind w:right="4"/>
      </w:pPr>
    </w:p>
    <w:p w14:paraId="24A6E9A5" w14:textId="77777777" w:rsidR="00CA5897" w:rsidRDefault="00CA5897" w:rsidP="008605B2">
      <w:pPr>
        <w:ind w:right="4"/>
      </w:pPr>
    </w:p>
    <w:p w14:paraId="325E2A52" w14:textId="77777777" w:rsidR="00CA5897" w:rsidRDefault="00CA5897" w:rsidP="008605B2">
      <w:pPr>
        <w:ind w:right="4"/>
      </w:pPr>
    </w:p>
    <w:p w14:paraId="618A5B49" w14:textId="77777777" w:rsidR="00CA5897" w:rsidRDefault="00CA5897" w:rsidP="008605B2">
      <w:pPr>
        <w:ind w:right="4"/>
      </w:pPr>
    </w:p>
    <w:p w14:paraId="65D6C3C3" w14:textId="77777777" w:rsidR="0022030D" w:rsidRDefault="0022030D" w:rsidP="008605B2">
      <w:pPr>
        <w:ind w:right="4"/>
      </w:pPr>
    </w:p>
    <w:p w14:paraId="7B20F537" w14:textId="77777777" w:rsidR="0022030D" w:rsidRDefault="0022030D" w:rsidP="008605B2">
      <w:pPr>
        <w:ind w:right="4"/>
      </w:pPr>
    </w:p>
    <w:p w14:paraId="3A6C35F8" w14:textId="77777777" w:rsidR="0022030D" w:rsidRDefault="0022030D" w:rsidP="008605B2">
      <w:pPr>
        <w:ind w:right="4"/>
      </w:pPr>
    </w:p>
    <w:p w14:paraId="529B16B0" w14:textId="77777777" w:rsidR="009C1A03" w:rsidRDefault="009C1A03" w:rsidP="008605B2">
      <w:pPr>
        <w:ind w:right="4"/>
      </w:pPr>
    </w:p>
    <w:p w14:paraId="12BCBE1E" w14:textId="77777777" w:rsidR="009C1A03" w:rsidRDefault="009C1A03" w:rsidP="008605B2">
      <w:pPr>
        <w:ind w:right="4"/>
      </w:pPr>
    </w:p>
    <w:p w14:paraId="52485DFD" w14:textId="77777777" w:rsidR="009C1A03" w:rsidRDefault="009C1A03" w:rsidP="008605B2">
      <w:pPr>
        <w:ind w:right="4"/>
      </w:pPr>
    </w:p>
    <w:p w14:paraId="65BB5CAD" w14:textId="77777777" w:rsidR="009C1A03" w:rsidRDefault="009C1A03" w:rsidP="008605B2">
      <w:pPr>
        <w:ind w:right="4"/>
      </w:pPr>
    </w:p>
    <w:p w14:paraId="645F2FA7" w14:textId="77777777" w:rsidR="0022030D" w:rsidRDefault="0022030D" w:rsidP="008605B2">
      <w:pPr>
        <w:framePr w:hSpace="180" w:wrap="around" w:vAnchor="page" w:hAnchor="margin" w:xAlign="center" w:y="7553"/>
        <w:spacing w:line="240" w:lineRule="auto"/>
        <w:ind w:right="4"/>
        <w:jc w:val="center"/>
        <w:rPr>
          <w:i/>
          <w:sz w:val="24"/>
          <w:szCs w:val="24"/>
        </w:rPr>
      </w:pPr>
    </w:p>
    <w:p w14:paraId="32B3FB3A" w14:textId="4267AA42" w:rsidR="00CA5897" w:rsidRDefault="0022030D" w:rsidP="009C1A03">
      <w:pPr>
        <w:ind w:right="4"/>
        <w:jc w:val="center"/>
        <w:rPr>
          <w:i/>
          <w:sz w:val="24"/>
          <w:szCs w:val="24"/>
        </w:rPr>
      </w:pPr>
      <w:r w:rsidRPr="00C015A8">
        <w:rPr>
          <w:i/>
          <w:sz w:val="24"/>
          <w:szCs w:val="24"/>
        </w:rPr>
        <w:t>Note that Information contained in this document is for educational purposes.</w:t>
      </w:r>
      <w:r w:rsidR="00CA5897">
        <w:rPr>
          <w:i/>
          <w:sz w:val="24"/>
          <w:szCs w:val="24"/>
        </w:rPr>
        <w:br w:type="page"/>
      </w:r>
    </w:p>
    <w:p w14:paraId="2E88DD8B" w14:textId="77777777" w:rsidR="00974F37" w:rsidRDefault="00974F37" w:rsidP="008605B2">
      <w:pPr>
        <w:ind w:right="4"/>
      </w:pPr>
    </w:p>
    <w:p w14:paraId="53A7F948" w14:textId="17C36DE8" w:rsidR="009C1A03" w:rsidRDefault="009C1A03"/>
    <w:bookmarkStart w:id="0" w:name="_Hlk219702700" w:displacedByCustomXml="next"/>
    <w:sdt>
      <w:sdtPr>
        <w:rPr>
          <w:rFonts w:eastAsiaTheme="minorEastAsia" w:cstheme="minorBidi"/>
          <w:b w:val="0"/>
          <w:color w:val="auto"/>
          <w:sz w:val="22"/>
          <w:szCs w:val="22"/>
        </w:rPr>
        <w:id w:val="-265923424"/>
        <w:docPartObj>
          <w:docPartGallery w:val="Table of Contents"/>
          <w:docPartUnique/>
        </w:docPartObj>
      </w:sdtPr>
      <w:sdtEndPr>
        <w:rPr>
          <w:bCs/>
          <w:noProof/>
        </w:rPr>
      </w:sdtEndPr>
      <w:sdtContent>
        <w:p w14:paraId="70A0FE8D" w14:textId="66BED624" w:rsidR="00712DC9" w:rsidRPr="00712DC9" w:rsidRDefault="00712DC9" w:rsidP="009C1A03">
          <w:pPr>
            <w:pStyle w:val="Title"/>
            <w:ind w:right="4"/>
          </w:pPr>
          <w:r w:rsidRPr="00974F37">
            <w:t>Contents</w:t>
          </w:r>
        </w:p>
        <w:bookmarkEnd w:id="0"/>
        <w:p w14:paraId="6225862D" w14:textId="24CD2AE8" w:rsidR="00290708" w:rsidRDefault="00404615">
          <w:pPr>
            <w:pStyle w:val="TOC1"/>
            <w:tabs>
              <w:tab w:val="right" w:leader="dot" w:pos="9350"/>
            </w:tabs>
            <w:rPr>
              <w:rFonts w:asciiTheme="minorHAnsi" w:hAnsiTheme="minorHAnsi"/>
              <w:noProof/>
              <w:kern w:val="2"/>
              <w:sz w:val="24"/>
              <w:szCs w:val="24"/>
              <w:lang w:val="en-150" w:eastAsia="en-150"/>
              <w14:ligatures w14:val="standardContextual"/>
            </w:rPr>
          </w:pPr>
          <w:r>
            <w:fldChar w:fldCharType="begin"/>
          </w:r>
          <w:r w:rsidR="00712DC9">
            <w:instrText xml:space="preserve"> TOC \o "1-3" \h \z \u </w:instrText>
          </w:r>
          <w:r>
            <w:fldChar w:fldCharType="separate"/>
          </w:r>
          <w:hyperlink w:anchor="_Toc228350698" w:history="1">
            <w:r w:rsidR="00290708" w:rsidRPr="00CF2A1B">
              <w:rPr>
                <w:rStyle w:val="Hyperlink"/>
                <w:noProof/>
              </w:rPr>
              <w:t>Acronyms</w:t>
            </w:r>
            <w:r w:rsidR="00290708">
              <w:rPr>
                <w:noProof/>
                <w:webHidden/>
              </w:rPr>
              <w:tab/>
            </w:r>
            <w:r w:rsidR="00290708">
              <w:rPr>
                <w:noProof/>
                <w:webHidden/>
              </w:rPr>
              <w:fldChar w:fldCharType="begin"/>
            </w:r>
            <w:r w:rsidR="00290708">
              <w:rPr>
                <w:noProof/>
                <w:webHidden/>
              </w:rPr>
              <w:instrText xml:space="preserve"> PAGEREF _Toc228350698 \h </w:instrText>
            </w:r>
            <w:r w:rsidR="00290708">
              <w:rPr>
                <w:noProof/>
                <w:webHidden/>
              </w:rPr>
            </w:r>
            <w:r w:rsidR="00290708">
              <w:rPr>
                <w:noProof/>
                <w:webHidden/>
              </w:rPr>
              <w:fldChar w:fldCharType="separate"/>
            </w:r>
            <w:r w:rsidR="00290708">
              <w:rPr>
                <w:noProof/>
                <w:webHidden/>
              </w:rPr>
              <w:t>5</w:t>
            </w:r>
            <w:r w:rsidR="00290708">
              <w:rPr>
                <w:noProof/>
                <w:webHidden/>
              </w:rPr>
              <w:fldChar w:fldCharType="end"/>
            </w:r>
          </w:hyperlink>
        </w:p>
        <w:p w14:paraId="549954A6" w14:textId="3E998611" w:rsidR="00290708" w:rsidRDefault="00290708">
          <w:pPr>
            <w:pStyle w:val="TOC1"/>
            <w:tabs>
              <w:tab w:val="right" w:leader="dot" w:pos="9350"/>
            </w:tabs>
            <w:rPr>
              <w:rFonts w:asciiTheme="minorHAnsi" w:hAnsiTheme="minorHAnsi"/>
              <w:noProof/>
              <w:kern w:val="2"/>
              <w:sz w:val="24"/>
              <w:szCs w:val="24"/>
              <w:lang w:val="en-150" w:eastAsia="en-150"/>
              <w14:ligatures w14:val="standardContextual"/>
            </w:rPr>
          </w:pPr>
          <w:hyperlink w:anchor="_Toc228350699" w:history="1">
            <w:r w:rsidRPr="00CF2A1B">
              <w:rPr>
                <w:rStyle w:val="Hyperlink"/>
                <w:noProof/>
              </w:rPr>
              <w:t>Acknowledgements</w:t>
            </w:r>
            <w:r>
              <w:rPr>
                <w:noProof/>
                <w:webHidden/>
              </w:rPr>
              <w:tab/>
            </w:r>
            <w:r>
              <w:rPr>
                <w:noProof/>
                <w:webHidden/>
              </w:rPr>
              <w:fldChar w:fldCharType="begin"/>
            </w:r>
            <w:r>
              <w:rPr>
                <w:noProof/>
                <w:webHidden/>
              </w:rPr>
              <w:instrText xml:space="preserve"> PAGEREF _Toc228350699 \h </w:instrText>
            </w:r>
            <w:r>
              <w:rPr>
                <w:noProof/>
                <w:webHidden/>
              </w:rPr>
            </w:r>
            <w:r>
              <w:rPr>
                <w:noProof/>
                <w:webHidden/>
              </w:rPr>
              <w:fldChar w:fldCharType="separate"/>
            </w:r>
            <w:r>
              <w:rPr>
                <w:noProof/>
                <w:webHidden/>
              </w:rPr>
              <w:t>6</w:t>
            </w:r>
            <w:r>
              <w:rPr>
                <w:noProof/>
                <w:webHidden/>
              </w:rPr>
              <w:fldChar w:fldCharType="end"/>
            </w:r>
          </w:hyperlink>
        </w:p>
        <w:p w14:paraId="19513827" w14:textId="2EB80C5B" w:rsidR="00290708" w:rsidRDefault="00290708">
          <w:pPr>
            <w:pStyle w:val="TOC1"/>
            <w:tabs>
              <w:tab w:val="left" w:pos="440"/>
              <w:tab w:val="right" w:leader="dot" w:pos="9350"/>
            </w:tabs>
            <w:rPr>
              <w:rFonts w:asciiTheme="minorHAnsi" w:hAnsiTheme="minorHAnsi"/>
              <w:noProof/>
              <w:kern w:val="2"/>
              <w:sz w:val="24"/>
              <w:szCs w:val="24"/>
              <w:lang w:val="en-150" w:eastAsia="en-150"/>
              <w14:ligatures w14:val="standardContextual"/>
            </w:rPr>
          </w:pPr>
          <w:hyperlink w:anchor="_Toc228350700" w:history="1">
            <w:r w:rsidRPr="00CF2A1B">
              <w:rPr>
                <w:rStyle w:val="Hyperlink"/>
                <w:noProof/>
              </w:rPr>
              <w:t>1</w:t>
            </w:r>
            <w:r>
              <w:rPr>
                <w:rFonts w:asciiTheme="minorHAnsi" w:hAnsiTheme="minorHAnsi"/>
                <w:noProof/>
                <w:kern w:val="2"/>
                <w:sz w:val="24"/>
                <w:szCs w:val="24"/>
                <w:lang w:val="en-150" w:eastAsia="en-150"/>
                <w14:ligatures w14:val="standardContextual"/>
              </w:rPr>
              <w:tab/>
            </w:r>
            <w:r w:rsidRPr="00CF2A1B">
              <w:rPr>
                <w:rStyle w:val="Hyperlink"/>
                <w:noProof/>
              </w:rPr>
              <w:t>Abstract</w:t>
            </w:r>
            <w:r>
              <w:rPr>
                <w:noProof/>
                <w:webHidden/>
              </w:rPr>
              <w:tab/>
            </w:r>
            <w:r>
              <w:rPr>
                <w:noProof/>
                <w:webHidden/>
              </w:rPr>
              <w:fldChar w:fldCharType="begin"/>
            </w:r>
            <w:r>
              <w:rPr>
                <w:noProof/>
                <w:webHidden/>
              </w:rPr>
              <w:instrText xml:space="preserve"> PAGEREF _Toc228350700 \h </w:instrText>
            </w:r>
            <w:r>
              <w:rPr>
                <w:noProof/>
                <w:webHidden/>
              </w:rPr>
            </w:r>
            <w:r>
              <w:rPr>
                <w:noProof/>
                <w:webHidden/>
              </w:rPr>
              <w:fldChar w:fldCharType="separate"/>
            </w:r>
            <w:r>
              <w:rPr>
                <w:noProof/>
                <w:webHidden/>
              </w:rPr>
              <w:t>7</w:t>
            </w:r>
            <w:r>
              <w:rPr>
                <w:noProof/>
                <w:webHidden/>
              </w:rPr>
              <w:fldChar w:fldCharType="end"/>
            </w:r>
          </w:hyperlink>
        </w:p>
        <w:p w14:paraId="5BE3ED75" w14:textId="615AF1DA"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01" w:history="1">
            <w:r w:rsidRPr="00CF2A1B">
              <w:rPr>
                <w:rStyle w:val="Hyperlink"/>
                <w:noProof/>
              </w:rPr>
              <w:t>1.1</w:t>
            </w:r>
            <w:r>
              <w:rPr>
                <w:rFonts w:asciiTheme="minorHAnsi" w:hAnsiTheme="minorHAnsi"/>
                <w:noProof/>
                <w:kern w:val="2"/>
                <w:sz w:val="24"/>
                <w:szCs w:val="24"/>
                <w:lang w:val="en-150" w:eastAsia="en-150"/>
                <w14:ligatures w14:val="standardContextual"/>
              </w:rPr>
              <w:tab/>
            </w:r>
            <w:r w:rsidRPr="00CF2A1B">
              <w:rPr>
                <w:rStyle w:val="Hyperlink"/>
                <w:noProof/>
              </w:rPr>
              <w:t>Context</w:t>
            </w:r>
            <w:r>
              <w:rPr>
                <w:noProof/>
                <w:webHidden/>
              </w:rPr>
              <w:tab/>
            </w:r>
            <w:r>
              <w:rPr>
                <w:noProof/>
                <w:webHidden/>
              </w:rPr>
              <w:fldChar w:fldCharType="begin"/>
            </w:r>
            <w:r>
              <w:rPr>
                <w:noProof/>
                <w:webHidden/>
              </w:rPr>
              <w:instrText xml:space="preserve"> PAGEREF _Toc228350701 \h </w:instrText>
            </w:r>
            <w:r>
              <w:rPr>
                <w:noProof/>
                <w:webHidden/>
              </w:rPr>
            </w:r>
            <w:r>
              <w:rPr>
                <w:noProof/>
                <w:webHidden/>
              </w:rPr>
              <w:fldChar w:fldCharType="separate"/>
            </w:r>
            <w:r>
              <w:rPr>
                <w:noProof/>
                <w:webHidden/>
              </w:rPr>
              <w:t>7</w:t>
            </w:r>
            <w:r>
              <w:rPr>
                <w:noProof/>
                <w:webHidden/>
              </w:rPr>
              <w:fldChar w:fldCharType="end"/>
            </w:r>
          </w:hyperlink>
        </w:p>
        <w:p w14:paraId="521991AC" w14:textId="21D75BDB"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02" w:history="1">
            <w:r w:rsidRPr="00CF2A1B">
              <w:rPr>
                <w:rStyle w:val="Hyperlink"/>
                <w:noProof/>
              </w:rPr>
              <w:t>1.2</w:t>
            </w:r>
            <w:r>
              <w:rPr>
                <w:rFonts w:asciiTheme="minorHAnsi" w:hAnsiTheme="minorHAnsi"/>
                <w:noProof/>
                <w:kern w:val="2"/>
                <w:sz w:val="24"/>
                <w:szCs w:val="24"/>
                <w:lang w:val="en-150" w:eastAsia="en-150"/>
                <w14:ligatures w14:val="standardContextual"/>
              </w:rPr>
              <w:tab/>
            </w:r>
            <w:r w:rsidRPr="00CF2A1B">
              <w:rPr>
                <w:rStyle w:val="Hyperlink"/>
                <w:noProof/>
              </w:rPr>
              <w:t>Aim</w:t>
            </w:r>
            <w:r>
              <w:rPr>
                <w:noProof/>
                <w:webHidden/>
              </w:rPr>
              <w:tab/>
            </w:r>
            <w:r>
              <w:rPr>
                <w:noProof/>
                <w:webHidden/>
              </w:rPr>
              <w:fldChar w:fldCharType="begin"/>
            </w:r>
            <w:r>
              <w:rPr>
                <w:noProof/>
                <w:webHidden/>
              </w:rPr>
              <w:instrText xml:space="preserve"> PAGEREF _Toc228350702 \h </w:instrText>
            </w:r>
            <w:r>
              <w:rPr>
                <w:noProof/>
                <w:webHidden/>
              </w:rPr>
            </w:r>
            <w:r>
              <w:rPr>
                <w:noProof/>
                <w:webHidden/>
              </w:rPr>
              <w:fldChar w:fldCharType="separate"/>
            </w:r>
            <w:r>
              <w:rPr>
                <w:noProof/>
                <w:webHidden/>
              </w:rPr>
              <w:t>7</w:t>
            </w:r>
            <w:r>
              <w:rPr>
                <w:noProof/>
                <w:webHidden/>
              </w:rPr>
              <w:fldChar w:fldCharType="end"/>
            </w:r>
          </w:hyperlink>
        </w:p>
        <w:p w14:paraId="39F64A1A" w14:textId="3275651D"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03" w:history="1">
            <w:r w:rsidRPr="00CF2A1B">
              <w:rPr>
                <w:rStyle w:val="Hyperlink"/>
                <w:noProof/>
              </w:rPr>
              <w:t>1.3</w:t>
            </w:r>
            <w:r>
              <w:rPr>
                <w:rFonts w:asciiTheme="minorHAnsi" w:hAnsiTheme="minorHAnsi"/>
                <w:noProof/>
                <w:kern w:val="2"/>
                <w:sz w:val="24"/>
                <w:szCs w:val="24"/>
                <w:lang w:val="en-150" w:eastAsia="en-150"/>
                <w14:ligatures w14:val="standardContextual"/>
              </w:rPr>
              <w:tab/>
            </w:r>
            <w:r w:rsidRPr="00CF2A1B">
              <w:rPr>
                <w:rStyle w:val="Hyperlink"/>
                <w:noProof/>
              </w:rPr>
              <w:t>Method</w:t>
            </w:r>
            <w:r>
              <w:rPr>
                <w:noProof/>
                <w:webHidden/>
              </w:rPr>
              <w:tab/>
            </w:r>
            <w:r>
              <w:rPr>
                <w:noProof/>
                <w:webHidden/>
              </w:rPr>
              <w:fldChar w:fldCharType="begin"/>
            </w:r>
            <w:r>
              <w:rPr>
                <w:noProof/>
                <w:webHidden/>
              </w:rPr>
              <w:instrText xml:space="preserve"> PAGEREF _Toc228350703 \h </w:instrText>
            </w:r>
            <w:r>
              <w:rPr>
                <w:noProof/>
                <w:webHidden/>
              </w:rPr>
            </w:r>
            <w:r>
              <w:rPr>
                <w:noProof/>
                <w:webHidden/>
              </w:rPr>
              <w:fldChar w:fldCharType="separate"/>
            </w:r>
            <w:r>
              <w:rPr>
                <w:noProof/>
                <w:webHidden/>
              </w:rPr>
              <w:t>7</w:t>
            </w:r>
            <w:r>
              <w:rPr>
                <w:noProof/>
                <w:webHidden/>
              </w:rPr>
              <w:fldChar w:fldCharType="end"/>
            </w:r>
          </w:hyperlink>
        </w:p>
        <w:p w14:paraId="3885A063" w14:textId="2180F730"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04" w:history="1">
            <w:r w:rsidRPr="00CF2A1B">
              <w:rPr>
                <w:rStyle w:val="Hyperlink"/>
                <w:noProof/>
              </w:rPr>
              <w:t>1.4</w:t>
            </w:r>
            <w:r>
              <w:rPr>
                <w:rFonts w:asciiTheme="minorHAnsi" w:hAnsiTheme="minorHAnsi"/>
                <w:noProof/>
                <w:kern w:val="2"/>
                <w:sz w:val="24"/>
                <w:szCs w:val="24"/>
                <w:lang w:val="en-150" w:eastAsia="en-150"/>
                <w14:ligatures w14:val="standardContextual"/>
              </w:rPr>
              <w:tab/>
            </w:r>
            <w:r w:rsidRPr="00CF2A1B">
              <w:rPr>
                <w:rStyle w:val="Hyperlink"/>
                <w:noProof/>
              </w:rPr>
              <w:t>Result</w:t>
            </w:r>
            <w:r>
              <w:rPr>
                <w:noProof/>
                <w:webHidden/>
              </w:rPr>
              <w:tab/>
            </w:r>
            <w:r>
              <w:rPr>
                <w:noProof/>
                <w:webHidden/>
              </w:rPr>
              <w:fldChar w:fldCharType="begin"/>
            </w:r>
            <w:r>
              <w:rPr>
                <w:noProof/>
                <w:webHidden/>
              </w:rPr>
              <w:instrText xml:space="preserve"> PAGEREF _Toc228350704 \h </w:instrText>
            </w:r>
            <w:r>
              <w:rPr>
                <w:noProof/>
                <w:webHidden/>
              </w:rPr>
            </w:r>
            <w:r>
              <w:rPr>
                <w:noProof/>
                <w:webHidden/>
              </w:rPr>
              <w:fldChar w:fldCharType="separate"/>
            </w:r>
            <w:r>
              <w:rPr>
                <w:noProof/>
                <w:webHidden/>
              </w:rPr>
              <w:t>7</w:t>
            </w:r>
            <w:r>
              <w:rPr>
                <w:noProof/>
                <w:webHidden/>
              </w:rPr>
              <w:fldChar w:fldCharType="end"/>
            </w:r>
          </w:hyperlink>
        </w:p>
        <w:p w14:paraId="7966C0BD" w14:textId="36A47A3A"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05" w:history="1">
            <w:r w:rsidRPr="00CF2A1B">
              <w:rPr>
                <w:rStyle w:val="Hyperlink"/>
                <w:noProof/>
              </w:rPr>
              <w:t>1.5</w:t>
            </w:r>
            <w:r>
              <w:rPr>
                <w:rFonts w:asciiTheme="minorHAnsi" w:hAnsiTheme="minorHAnsi"/>
                <w:noProof/>
                <w:kern w:val="2"/>
                <w:sz w:val="24"/>
                <w:szCs w:val="24"/>
                <w:lang w:val="en-150" w:eastAsia="en-150"/>
                <w14:ligatures w14:val="standardContextual"/>
              </w:rPr>
              <w:tab/>
            </w:r>
            <w:r w:rsidRPr="00CF2A1B">
              <w:rPr>
                <w:rStyle w:val="Hyperlink"/>
                <w:noProof/>
              </w:rPr>
              <w:t>Conclusion</w:t>
            </w:r>
            <w:r>
              <w:rPr>
                <w:noProof/>
                <w:webHidden/>
              </w:rPr>
              <w:tab/>
            </w:r>
            <w:r>
              <w:rPr>
                <w:noProof/>
                <w:webHidden/>
              </w:rPr>
              <w:fldChar w:fldCharType="begin"/>
            </w:r>
            <w:r>
              <w:rPr>
                <w:noProof/>
                <w:webHidden/>
              </w:rPr>
              <w:instrText xml:space="preserve"> PAGEREF _Toc228350705 \h </w:instrText>
            </w:r>
            <w:r>
              <w:rPr>
                <w:noProof/>
                <w:webHidden/>
              </w:rPr>
            </w:r>
            <w:r>
              <w:rPr>
                <w:noProof/>
                <w:webHidden/>
              </w:rPr>
              <w:fldChar w:fldCharType="separate"/>
            </w:r>
            <w:r>
              <w:rPr>
                <w:noProof/>
                <w:webHidden/>
              </w:rPr>
              <w:t>7</w:t>
            </w:r>
            <w:r>
              <w:rPr>
                <w:noProof/>
                <w:webHidden/>
              </w:rPr>
              <w:fldChar w:fldCharType="end"/>
            </w:r>
          </w:hyperlink>
        </w:p>
        <w:p w14:paraId="75FD1D80" w14:textId="7F1F2F0A" w:rsidR="00290708" w:rsidRDefault="00290708">
          <w:pPr>
            <w:pStyle w:val="TOC1"/>
            <w:tabs>
              <w:tab w:val="left" w:pos="440"/>
              <w:tab w:val="right" w:leader="dot" w:pos="9350"/>
            </w:tabs>
            <w:rPr>
              <w:rFonts w:asciiTheme="minorHAnsi" w:hAnsiTheme="minorHAnsi"/>
              <w:noProof/>
              <w:kern w:val="2"/>
              <w:sz w:val="24"/>
              <w:szCs w:val="24"/>
              <w:lang w:val="en-150" w:eastAsia="en-150"/>
              <w14:ligatures w14:val="standardContextual"/>
            </w:rPr>
          </w:pPr>
          <w:hyperlink w:anchor="_Toc228350706" w:history="1">
            <w:r w:rsidRPr="00CF2A1B">
              <w:rPr>
                <w:rStyle w:val="Hyperlink"/>
                <w:noProof/>
              </w:rPr>
              <w:t>2</w:t>
            </w:r>
            <w:r>
              <w:rPr>
                <w:rFonts w:asciiTheme="minorHAnsi" w:hAnsiTheme="minorHAnsi"/>
                <w:noProof/>
                <w:kern w:val="2"/>
                <w:sz w:val="24"/>
                <w:szCs w:val="24"/>
                <w:lang w:val="en-150" w:eastAsia="en-150"/>
                <w14:ligatures w14:val="standardContextual"/>
              </w:rPr>
              <w:tab/>
            </w:r>
            <w:r w:rsidRPr="00CF2A1B">
              <w:rPr>
                <w:rStyle w:val="Hyperlink"/>
                <w:noProof/>
              </w:rPr>
              <w:t>Introduction</w:t>
            </w:r>
            <w:r>
              <w:rPr>
                <w:noProof/>
                <w:webHidden/>
              </w:rPr>
              <w:tab/>
            </w:r>
            <w:r>
              <w:rPr>
                <w:noProof/>
                <w:webHidden/>
              </w:rPr>
              <w:fldChar w:fldCharType="begin"/>
            </w:r>
            <w:r>
              <w:rPr>
                <w:noProof/>
                <w:webHidden/>
              </w:rPr>
              <w:instrText xml:space="preserve"> PAGEREF _Toc228350706 \h </w:instrText>
            </w:r>
            <w:r>
              <w:rPr>
                <w:noProof/>
                <w:webHidden/>
              </w:rPr>
            </w:r>
            <w:r>
              <w:rPr>
                <w:noProof/>
                <w:webHidden/>
              </w:rPr>
              <w:fldChar w:fldCharType="separate"/>
            </w:r>
            <w:r>
              <w:rPr>
                <w:noProof/>
                <w:webHidden/>
              </w:rPr>
              <w:t>1</w:t>
            </w:r>
            <w:r>
              <w:rPr>
                <w:noProof/>
                <w:webHidden/>
              </w:rPr>
              <w:fldChar w:fldCharType="end"/>
            </w:r>
          </w:hyperlink>
        </w:p>
        <w:p w14:paraId="0A61A7AC" w14:textId="7A0749AE"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07" w:history="1">
            <w:r w:rsidRPr="00CF2A1B">
              <w:rPr>
                <w:rStyle w:val="Hyperlink"/>
                <w:noProof/>
              </w:rPr>
              <w:t>2.1</w:t>
            </w:r>
            <w:r>
              <w:rPr>
                <w:rFonts w:asciiTheme="minorHAnsi" w:hAnsiTheme="minorHAnsi"/>
                <w:noProof/>
                <w:kern w:val="2"/>
                <w:sz w:val="24"/>
                <w:szCs w:val="24"/>
                <w:lang w:val="en-150" w:eastAsia="en-150"/>
                <w14:ligatures w14:val="standardContextual"/>
              </w:rPr>
              <w:tab/>
            </w:r>
            <w:r w:rsidRPr="00CF2A1B">
              <w:rPr>
                <w:rStyle w:val="Hyperlink"/>
                <w:noProof/>
              </w:rPr>
              <w:t>Background</w:t>
            </w:r>
            <w:r>
              <w:rPr>
                <w:noProof/>
                <w:webHidden/>
              </w:rPr>
              <w:tab/>
            </w:r>
            <w:r>
              <w:rPr>
                <w:noProof/>
                <w:webHidden/>
              </w:rPr>
              <w:fldChar w:fldCharType="begin"/>
            </w:r>
            <w:r>
              <w:rPr>
                <w:noProof/>
                <w:webHidden/>
              </w:rPr>
              <w:instrText xml:space="preserve"> PAGEREF _Toc228350707 \h </w:instrText>
            </w:r>
            <w:r>
              <w:rPr>
                <w:noProof/>
                <w:webHidden/>
              </w:rPr>
            </w:r>
            <w:r>
              <w:rPr>
                <w:noProof/>
                <w:webHidden/>
              </w:rPr>
              <w:fldChar w:fldCharType="separate"/>
            </w:r>
            <w:r>
              <w:rPr>
                <w:noProof/>
                <w:webHidden/>
              </w:rPr>
              <w:t>1</w:t>
            </w:r>
            <w:r>
              <w:rPr>
                <w:noProof/>
                <w:webHidden/>
              </w:rPr>
              <w:fldChar w:fldCharType="end"/>
            </w:r>
          </w:hyperlink>
        </w:p>
        <w:p w14:paraId="5F6A21D0" w14:textId="6A5F6777"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08" w:history="1">
            <w:r w:rsidRPr="00CF2A1B">
              <w:rPr>
                <w:rStyle w:val="Hyperlink"/>
                <w:noProof/>
              </w:rPr>
              <w:t>2.2</w:t>
            </w:r>
            <w:r>
              <w:rPr>
                <w:rFonts w:asciiTheme="minorHAnsi" w:hAnsiTheme="minorHAnsi"/>
                <w:noProof/>
                <w:kern w:val="2"/>
                <w:sz w:val="24"/>
                <w:szCs w:val="24"/>
                <w:lang w:val="en-150" w:eastAsia="en-150"/>
                <w14:ligatures w14:val="standardContextual"/>
              </w:rPr>
              <w:tab/>
            </w:r>
            <w:r w:rsidRPr="00CF2A1B">
              <w:rPr>
                <w:rStyle w:val="Hyperlink"/>
                <w:noProof/>
              </w:rPr>
              <w:t>Aim</w:t>
            </w:r>
            <w:r>
              <w:rPr>
                <w:noProof/>
                <w:webHidden/>
              </w:rPr>
              <w:tab/>
            </w:r>
            <w:r>
              <w:rPr>
                <w:noProof/>
                <w:webHidden/>
              </w:rPr>
              <w:fldChar w:fldCharType="begin"/>
            </w:r>
            <w:r>
              <w:rPr>
                <w:noProof/>
                <w:webHidden/>
              </w:rPr>
              <w:instrText xml:space="preserve"> PAGEREF _Toc228350708 \h </w:instrText>
            </w:r>
            <w:r>
              <w:rPr>
                <w:noProof/>
                <w:webHidden/>
              </w:rPr>
            </w:r>
            <w:r>
              <w:rPr>
                <w:noProof/>
                <w:webHidden/>
              </w:rPr>
              <w:fldChar w:fldCharType="separate"/>
            </w:r>
            <w:r>
              <w:rPr>
                <w:noProof/>
                <w:webHidden/>
              </w:rPr>
              <w:t>1</w:t>
            </w:r>
            <w:r>
              <w:rPr>
                <w:noProof/>
                <w:webHidden/>
              </w:rPr>
              <w:fldChar w:fldCharType="end"/>
            </w:r>
          </w:hyperlink>
        </w:p>
        <w:p w14:paraId="05A00879" w14:textId="53E4EAE3"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09" w:history="1">
            <w:r w:rsidRPr="00CF2A1B">
              <w:rPr>
                <w:rStyle w:val="Hyperlink"/>
                <w:noProof/>
              </w:rPr>
              <w:t>2.3</w:t>
            </w:r>
            <w:r>
              <w:rPr>
                <w:rFonts w:asciiTheme="minorHAnsi" w:hAnsiTheme="minorHAnsi"/>
                <w:noProof/>
                <w:kern w:val="2"/>
                <w:sz w:val="24"/>
                <w:szCs w:val="24"/>
                <w:lang w:val="en-150" w:eastAsia="en-150"/>
                <w14:ligatures w14:val="standardContextual"/>
              </w:rPr>
              <w:tab/>
            </w:r>
            <w:r w:rsidRPr="00CF2A1B">
              <w:rPr>
                <w:rStyle w:val="Hyperlink"/>
                <w:noProof/>
              </w:rPr>
              <w:t>Objectives</w:t>
            </w:r>
            <w:r>
              <w:rPr>
                <w:noProof/>
                <w:webHidden/>
              </w:rPr>
              <w:tab/>
            </w:r>
            <w:r>
              <w:rPr>
                <w:noProof/>
                <w:webHidden/>
              </w:rPr>
              <w:fldChar w:fldCharType="begin"/>
            </w:r>
            <w:r>
              <w:rPr>
                <w:noProof/>
                <w:webHidden/>
              </w:rPr>
              <w:instrText xml:space="preserve"> PAGEREF _Toc228350709 \h </w:instrText>
            </w:r>
            <w:r>
              <w:rPr>
                <w:noProof/>
                <w:webHidden/>
              </w:rPr>
            </w:r>
            <w:r>
              <w:rPr>
                <w:noProof/>
                <w:webHidden/>
              </w:rPr>
              <w:fldChar w:fldCharType="separate"/>
            </w:r>
            <w:r>
              <w:rPr>
                <w:noProof/>
                <w:webHidden/>
              </w:rPr>
              <w:t>2</w:t>
            </w:r>
            <w:r>
              <w:rPr>
                <w:noProof/>
                <w:webHidden/>
              </w:rPr>
              <w:fldChar w:fldCharType="end"/>
            </w:r>
          </w:hyperlink>
        </w:p>
        <w:p w14:paraId="6771D09D" w14:textId="6593C1E0"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10" w:history="1">
            <w:r w:rsidRPr="00CF2A1B">
              <w:rPr>
                <w:rStyle w:val="Hyperlink"/>
                <w:noProof/>
              </w:rPr>
              <w:t>2.4</w:t>
            </w:r>
            <w:r>
              <w:rPr>
                <w:rFonts w:asciiTheme="minorHAnsi" w:hAnsiTheme="minorHAnsi"/>
                <w:noProof/>
                <w:kern w:val="2"/>
                <w:sz w:val="24"/>
                <w:szCs w:val="24"/>
                <w:lang w:val="en-150" w:eastAsia="en-150"/>
                <w14:ligatures w14:val="standardContextual"/>
              </w:rPr>
              <w:tab/>
            </w:r>
            <w:r w:rsidRPr="00CF2A1B">
              <w:rPr>
                <w:rStyle w:val="Hyperlink"/>
                <w:noProof/>
              </w:rPr>
              <w:t>Research Questions</w:t>
            </w:r>
            <w:r>
              <w:rPr>
                <w:noProof/>
                <w:webHidden/>
              </w:rPr>
              <w:tab/>
            </w:r>
            <w:r>
              <w:rPr>
                <w:noProof/>
                <w:webHidden/>
              </w:rPr>
              <w:fldChar w:fldCharType="begin"/>
            </w:r>
            <w:r>
              <w:rPr>
                <w:noProof/>
                <w:webHidden/>
              </w:rPr>
              <w:instrText xml:space="preserve"> PAGEREF _Toc228350710 \h </w:instrText>
            </w:r>
            <w:r>
              <w:rPr>
                <w:noProof/>
                <w:webHidden/>
              </w:rPr>
            </w:r>
            <w:r>
              <w:rPr>
                <w:noProof/>
                <w:webHidden/>
              </w:rPr>
              <w:fldChar w:fldCharType="separate"/>
            </w:r>
            <w:r>
              <w:rPr>
                <w:noProof/>
                <w:webHidden/>
              </w:rPr>
              <w:t>2</w:t>
            </w:r>
            <w:r>
              <w:rPr>
                <w:noProof/>
                <w:webHidden/>
              </w:rPr>
              <w:fldChar w:fldCharType="end"/>
            </w:r>
          </w:hyperlink>
        </w:p>
        <w:p w14:paraId="145CFBE4" w14:textId="3963DD54" w:rsidR="00290708" w:rsidRDefault="00290708">
          <w:pPr>
            <w:pStyle w:val="TOC1"/>
            <w:tabs>
              <w:tab w:val="left" w:pos="440"/>
              <w:tab w:val="right" w:leader="dot" w:pos="9350"/>
            </w:tabs>
            <w:rPr>
              <w:rFonts w:asciiTheme="minorHAnsi" w:hAnsiTheme="minorHAnsi"/>
              <w:noProof/>
              <w:kern w:val="2"/>
              <w:sz w:val="24"/>
              <w:szCs w:val="24"/>
              <w:lang w:val="en-150" w:eastAsia="en-150"/>
              <w14:ligatures w14:val="standardContextual"/>
            </w:rPr>
          </w:pPr>
          <w:hyperlink w:anchor="_Toc228350711" w:history="1">
            <w:r w:rsidRPr="00CF2A1B">
              <w:rPr>
                <w:rStyle w:val="Hyperlink"/>
                <w:noProof/>
              </w:rPr>
              <w:t>3</w:t>
            </w:r>
            <w:r>
              <w:rPr>
                <w:rFonts w:asciiTheme="minorHAnsi" w:hAnsiTheme="minorHAnsi"/>
                <w:noProof/>
                <w:kern w:val="2"/>
                <w:sz w:val="24"/>
                <w:szCs w:val="24"/>
                <w:lang w:val="en-150" w:eastAsia="en-150"/>
                <w14:ligatures w14:val="standardContextual"/>
              </w:rPr>
              <w:tab/>
            </w:r>
            <w:r w:rsidRPr="00CF2A1B">
              <w:rPr>
                <w:rStyle w:val="Hyperlink"/>
                <w:noProof/>
              </w:rPr>
              <w:t>Literature Review</w:t>
            </w:r>
            <w:r>
              <w:rPr>
                <w:noProof/>
                <w:webHidden/>
              </w:rPr>
              <w:tab/>
            </w:r>
            <w:r>
              <w:rPr>
                <w:noProof/>
                <w:webHidden/>
              </w:rPr>
              <w:fldChar w:fldCharType="begin"/>
            </w:r>
            <w:r>
              <w:rPr>
                <w:noProof/>
                <w:webHidden/>
              </w:rPr>
              <w:instrText xml:space="preserve"> PAGEREF _Toc228350711 \h </w:instrText>
            </w:r>
            <w:r>
              <w:rPr>
                <w:noProof/>
                <w:webHidden/>
              </w:rPr>
            </w:r>
            <w:r>
              <w:rPr>
                <w:noProof/>
                <w:webHidden/>
              </w:rPr>
              <w:fldChar w:fldCharType="separate"/>
            </w:r>
            <w:r>
              <w:rPr>
                <w:noProof/>
                <w:webHidden/>
              </w:rPr>
              <w:t>3</w:t>
            </w:r>
            <w:r>
              <w:rPr>
                <w:noProof/>
                <w:webHidden/>
              </w:rPr>
              <w:fldChar w:fldCharType="end"/>
            </w:r>
          </w:hyperlink>
        </w:p>
        <w:p w14:paraId="4E382009" w14:textId="63E907FE"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12" w:history="1">
            <w:r w:rsidRPr="00CF2A1B">
              <w:rPr>
                <w:rStyle w:val="Hyperlink"/>
                <w:noProof/>
              </w:rPr>
              <w:t>3.1</w:t>
            </w:r>
            <w:r>
              <w:rPr>
                <w:rFonts w:asciiTheme="minorHAnsi" w:hAnsiTheme="minorHAnsi"/>
                <w:noProof/>
                <w:kern w:val="2"/>
                <w:sz w:val="24"/>
                <w:szCs w:val="24"/>
                <w:lang w:val="en-150" w:eastAsia="en-150"/>
                <w14:ligatures w14:val="standardContextual"/>
              </w:rPr>
              <w:tab/>
            </w:r>
            <w:r w:rsidRPr="00CF2A1B">
              <w:rPr>
                <w:rStyle w:val="Hyperlink"/>
                <w:noProof/>
              </w:rPr>
              <w:t>Detection</w:t>
            </w:r>
            <w:r>
              <w:rPr>
                <w:noProof/>
                <w:webHidden/>
              </w:rPr>
              <w:tab/>
            </w:r>
            <w:r>
              <w:rPr>
                <w:noProof/>
                <w:webHidden/>
              </w:rPr>
              <w:fldChar w:fldCharType="begin"/>
            </w:r>
            <w:r>
              <w:rPr>
                <w:noProof/>
                <w:webHidden/>
              </w:rPr>
              <w:instrText xml:space="preserve"> PAGEREF _Toc228350712 \h </w:instrText>
            </w:r>
            <w:r>
              <w:rPr>
                <w:noProof/>
                <w:webHidden/>
              </w:rPr>
            </w:r>
            <w:r>
              <w:rPr>
                <w:noProof/>
                <w:webHidden/>
              </w:rPr>
              <w:fldChar w:fldCharType="separate"/>
            </w:r>
            <w:r>
              <w:rPr>
                <w:noProof/>
                <w:webHidden/>
              </w:rPr>
              <w:t>3</w:t>
            </w:r>
            <w:r>
              <w:rPr>
                <w:noProof/>
                <w:webHidden/>
              </w:rPr>
              <w:fldChar w:fldCharType="end"/>
            </w:r>
          </w:hyperlink>
        </w:p>
        <w:p w14:paraId="5A31DAAD" w14:textId="4125A2EE"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13" w:history="1">
            <w:r w:rsidRPr="00CF2A1B">
              <w:rPr>
                <w:rStyle w:val="Hyperlink"/>
                <w:noProof/>
              </w:rPr>
              <w:t>3.2</w:t>
            </w:r>
            <w:r>
              <w:rPr>
                <w:rFonts w:asciiTheme="minorHAnsi" w:hAnsiTheme="minorHAnsi"/>
                <w:noProof/>
                <w:kern w:val="2"/>
                <w:sz w:val="24"/>
                <w:szCs w:val="24"/>
                <w:lang w:val="en-150" w:eastAsia="en-150"/>
                <w14:ligatures w14:val="standardContextual"/>
              </w:rPr>
              <w:tab/>
            </w:r>
            <w:r w:rsidRPr="00CF2A1B">
              <w:rPr>
                <w:rStyle w:val="Hyperlink"/>
                <w:noProof/>
              </w:rPr>
              <w:t>Classification Groups</w:t>
            </w:r>
            <w:r>
              <w:rPr>
                <w:noProof/>
                <w:webHidden/>
              </w:rPr>
              <w:tab/>
            </w:r>
            <w:r>
              <w:rPr>
                <w:noProof/>
                <w:webHidden/>
              </w:rPr>
              <w:fldChar w:fldCharType="begin"/>
            </w:r>
            <w:r>
              <w:rPr>
                <w:noProof/>
                <w:webHidden/>
              </w:rPr>
              <w:instrText xml:space="preserve"> PAGEREF _Toc228350713 \h </w:instrText>
            </w:r>
            <w:r>
              <w:rPr>
                <w:noProof/>
                <w:webHidden/>
              </w:rPr>
            </w:r>
            <w:r>
              <w:rPr>
                <w:noProof/>
                <w:webHidden/>
              </w:rPr>
              <w:fldChar w:fldCharType="separate"/>
            </w:r>
            <w:r>
              <w:rPr>
                <w:noProof/>
                <w:webHidden/>
              </w:rPr>
              <w:t>3</w:t>
            </w:r>
            <w:r>
              <w:rPr>
                <w:noProof/>
                <w:webHidden/>
              </w:rPr>
              <w:fldChar w:fldCharType="end"/>
            </w:r>
          </w:hyperlink>
        </w:p>
        <w:p w14:paraId="459EFDC8" w14:textId="7D22F9E2"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14" w:history="1">
            <w:r w:rsidRPr="00CF2A1B">
              <w:rPr>
                <w:rStyle w:val="Hyperlink"/>
                <w:noProof/>
              </w:rPr>
              <w:t>3.2.1</w:t>
            </w:r>
            <w:r>
              <w:rPr>
                <w:rFonts w:asciiTheme="minorHAnsi" w:hAnsiTheme="minorHAnsi"/>
                <w:noProof/>
                <w:kern w:val="2"/>
                <w:sz w:val="24"/>
                <w:szCs w:val="24"/>
                <w:lang w:val="en-150" w:eastAsia="en-150"/>
                <w14:ligatures w14:val="standardContextual"/>
              </w:rPr>
              <w:tab/>
            </w:r>
            <w:r w:rsidRPr="00CF2A1B">
              <w:rPr>
                <w:rStyle w:val="Hyperlink"/>
                <w:noProof/>
              </w:rPr>
              <w:t>Signature</w:t>
            </w:r>
            <w:r>
              <w:rPr>
                <w:noProof/>
                <w:webHidden/>
              </w:rPr>
              <w:tab/>
            </w:r>
            <w:r>
              <w:rPr>
                <w:noProof/>
                <w:webHidden/>
              </w:rPr>
              <w:fldChar w:fldCharType="begin"/>
            </w:r>
            <w:r>
              <w:rPr>
                <w:noProof/>
                <w:webHidden/>
              </w:rPr>
              <w:instrText xml:space="preserve"> PAGEREF _Toc228350714 \h </w:instrText>
            </w:r>
            <w:r>
              <w:rPr>
                <w:noProof/>
                <w:webHidden/>
              </w:rPr>
            </w:r>
            <w:r>
              <w:rPr>
                <w:noProof/>
                <w:webHidden/>
              </w:rPr>
              <w:fldChar w:fldCharType="separate"/>
            </w:r>
            <w:r>
              <w:rPr>
                <w:noProof/>
                <w:webHidden/>
              </w:rPr>
              <w:t>3</w:t>
            </w:r>
            <w:r>
              <w:rPr>
                <w:noProof/>
                <w:webHidden/>
              </w:rPr>
              <w:fldChar w:fldCharType="end"/>
            </w:r>
          </w:hyperlink>
        </w:p>
        <w:p w14:paraId="7F7AC0D0" w14:textId="46BD0758"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15" w:history="1">
            <w:r w:rsidRPr="00CF2A1B">
              <w:rPr>
                <w:rStyle w:val="Hyperlink"/>
                <w:noProof/>
              </w:rPr>
              <w:t>3.2.2</w:t>
            </w:r>
            <w:r>
              <w:rPr>
                <w:rFonts w:asciiTheme="minorHAnsi" w:hAnsiTheme="minorHAnsi"/>
                <w:noProof/>
                <w:kern w:val="2"/>
                <w:sz w:val="24"/>
                <w:szCs w:val="24"/>
                <w:lang w:val="en-150" w:eastAsia="en-150"/>
                <w14:ligatures w14:val="standardContextual"/>
              </w:rPr>
              <w:tab/>
            </w:r>
            <w:r w:rsidRPr="00CF2A1B">
              <w:rPr>
                <w:rStyle w:val="Hyperlink"/>
                <w:noProof/>
              </w:rPr>
              <w:t>Behavior</w:t>
            </w:r>
            <w:r>
              <w:rPr>
                <w:noProof/>
                <w:webHidden/>
              </w:rPr>
              <w:tab/>
            </w:r>
            <w:r>
              <w:rPr>
                <w:noProof/>
                <w:webHidden/>
              </w:rPr>
              <w:fldChar w:fldCharType="begin"/>
            </w:r>
            <w:r>
              <w:rPr>
                <w:noProof/>
                <w:webHidden/>
              </w:rPr>
              <w:instrText xml:space="preserve"> PAGEREF _Toc228350715 \h </w:instrText>
            </w:r>
            <w:r>
              <w:rPr>
                <w:noProof/>
                <w:webHidden/>
              </w:rPr>
            </w:r>
            <w:r>
              <w:rPr>
                <w:noProof/>
                <w:webHidden/>
              </w:rPr>
              <w:fldChar w:fldCharType="separate"/>
            </w:r>
            <w:r>
              <w:rPr>
                <w:noProof/>
                <w:webHidden/>
              </w:rPr>
              <w:t>3</w:t>
            </w:r>
            <w:r>
              <w:rPr>
                <w:noProof/>
                <w:webHidden/>
              </w:rPr>
              <w:fldChar w:fldCharType="end"/>
            </w:r>
          </w:hyperlink>
        </w:p>
        <w:p w14:paraId="2343DFA1" w14:textId="244FE692"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16" w:history="1">
            <w:r w:rsidRPr="00CF2A1B">
              <w:rPr>
                <w:rStyle w:val="Hyperlink"/>
                <w:noProof/>
              </w:rPr>
              <w:t>3.2.3</w:t>
            </w:r>
            <w:r>
              <w:rPr>
                <w:rFonts w:asciiTheme="minorHAnsi" w:hAnsiTheme="minorHAnsi"/>
                <w:noProof/>
                <w:kern w:val="2"/>
                <w:sz w:val="24"/>
                <w:szCs w:val="24"/>
                <w:lang w:val="en-150" w:eastAsia="en-150"/>
                <w14:ligatures w14:val="standardContextual"/>
              </w:rPr>
              <w:tab/>
            </w:r>
            <w:r w:rsidRPr="00CF2A1B">
              <w:rPr>
                <w:rStyle w:val="Hyperlink"/>
                <w:noProof/>
              </w:rPr>
              <w:t>Heuristic</w:t>
            </w:r>
            <w:r>
              <w:rPr>
                <w:noProof/>
                <w:webHidden/>
              </w:rPr>
              <w:tab/>
            </w:r>
            <w:r>
              <w:rPr>
                <w:noProof/>
                <w:webHidden/>
              </w:rPr>
              <w:fldChar w:fldCharType="begin"/>
            </w:r>
            <w:r>
              <w:rPr>
                <w:noProof/>
                <w:webHidden/>
              </w:rPr>
              <w:instrText xml:space="preserve"> PAGEREF _Toc228350716 \h </w:instrText>
            </w:r>
            <w:r>
              <w:rPr>
                <w:noProof/>
                <w:webHidden/>
              </w:rPr>
            </w:r>
            <w:r>
              <w:rPr>
                <w:noProof/>
                <w:webHidden/>
              </w:rPr>
              <w:fldChar w:fldCharType="separate"/>
            </w:r>
            <w:r>
              <w:rPr>
                <w:noProof/>
                <w:webHidden/>
              </w:rPr>
              <w:t>4</w:t>
            </w:r>
            <w:r>
              <w:rPr>
                <w:noProof/>
                <w:webHidden/>
              </w:rPr>
              <w:fldChar w:fldCharType="end"/>
            </w:r>
          </w:hyperlink>
        </w:p>
        <w:p w14:paraId="7DE6E4E6" w14:textId="32E70B7B"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17" w:history="1">
            <w:r w:rsidRPr="00CF2A1B">
              <w:rPr>
                <w:rStyle w:val="Hyperlink"/>
                <w:noProof/>
              </w:rPr>
              <w:t>3.2.4</w:t>
            </w:r>
            <w:r>
              <w:rPr>
                <w:rFonts w:asciiTheme="minorHAnsi" w:hAnsiTheme="minorHAnsi"/>
                <w:noProof/>
                <w:kern w:val="2"/>
                <w:sz w:val="24"/>
                <w:szCs w:val="24"/>
                <w:lang w:val="en-150" w:eastAsia="en-150"/>
                <w14:ligatures w14:val="standardContextual"/>
              </w:rPr>
              <w:tab/>
            </w:r>
            <w:r w:rsidRPr="00CF2A1B">
              <w:rPr>
                <w:rStyle w:val="Hyperlink"/>
                <w:noProof/>
              </w:rPr>
              <w:t>Model Checking</w:t>
            </w:r>
            <w:r>
              <w:rPr>
                <w:noProof/>
                <w:webHidden/>
              </w:rPr>
              <w:tab/>
            </w:r>
            <w:r>
              <w:rPr>
                <w:noProof/>
                <w:webHidden/>
              </w:rPr>
              <w:fldChar w:fldCharType="begin"/>
            </w:r>
            <w:r>
              <w:rPr>
                <w:noProof/>
                <w:webHidden/>
              </w:rPr>
              <w:instrText xml:space="preserve"> PAGEREF _Toc228350717 \h </w:instrText>
            </w:r>
            <w:r>
              <w:rPr>
                <w:noProof/>
                <w:webHidden/>
              </w:rPr>
            </w:r>
            <w:r>
              <w:rPr>
                <w:noProof/>
                <w:webHidden/>
              </w:rPr>
              <w:fldChar w:fldCharType="separate"/>
            </w:r>
            <w:r>
              <w:rPr>
                <w:noProof/>
                <w:webHidden/>
              </w:rPr>
              <w:t>4</w:t>
            </w:r>
            <w:r>
              <w:rPr>
                <w:noProof/>
                <w:webHidden/>
              </w:rPr>
              <w:fldChar w:fldCharType="end"/>
            </w:r>
          </w:hyperlink>
        </w:p>
        <w:p w14:paraId="1DE83B5A" w14:textId="5539C4F4"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18" w:history="1">
            <w:r w:rsidRPr="00CF2A1B">
              <w:rPr>
                <w:rStyle w:val="Hyperlink"/>
                <w:noProof/>
              </w:rPr>
              <w:t>3.2.5</w:t>
            </w:r>
            <w:r>
              <w:rPr>
                <w:rFonts w:asciiTheme="minorHAnsi" w:hAnsiTheme="minorHAnsi"/>
                <w:noProof/>
                <w:kern w:val="2"/>
                <w:sz w:val="24"/>
                <w:szCs w:val="24"/>
                <w:lang w:val="en-150" w:eastAsia="en-150"/>
                <w14:ligatures w14:val="standardContextual"/>
              </w:rPr>
              <w:tab/>
            </w:r>
            <w:r w:rsidRPr="00CF2A1B">
              <w:rPr>
                <w:rStyle w:val="Hyperlink"/>
                <w:noProof/>
              </w:rPr>
              <w:t>Deep Learning</w:t>
            </w:r>
            <w:r>
              <w:rPr>
                <w:noProof/>
                <w:webHidden/>
              </w:rPr>
              <w:tab/>
            </w:r>
            <w:r>
              <w:rPr>
                <w:noProof/>
                <w:webHidden/>
              </w:rPr>
              <w:fldChar w:fldCharType="begin"/>
            </w:r>
            <w:r>
              <w:rPr>
                <w:noProof/>
                <w:webHidden/>
              </w:rPr>
              <w:instrText xml:space="preserve"> PAGEREF _Toc228350718 \h </w:instrText>
            </w:r>
            <w:r>
              <w:rPr>
                <w:noProof/>
                <w:webHidden/>
              </w:rPr>
            </w:r>
            <w:r>
              <w:rPr>
                <w:noProof/>
                <w:webHidden/>
              </w:rPr>
              <w:fldChar w:fldCharType="separate"/>
            </w:r>
            <w:r>
              <w:rPr>
                <w:noProof/>
                <w:webHidden/>
              </w:rPr>
              <w:t>4</w:t>
            </w:r>
            <w:r>
              <w:rPr>
                <w:noProof/>
                <w:webHidden/>
              </w:rPr>
              <w:fldChar w:fldCharType="end"/>
            </w:r>
          </w:hyperlink>
        </w:p>
        <w:p w14:paraId="71399F78" w14:textId="1D005051"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19" w:history="1">
            <w:r w:rsidRPr="00CF2A1B">
              <w:rPr>
                <w:rStyle w:val="Hyperlink"/>
                <w:noProof/>
              </w:rPr>
              <w:t>3.3</w:t>
            </w:r>
            <w:r>
              <w:rPr>
                <w:rFonts w:asciiTheme="minorHAnsi" w:hAnsiTheme="minorHAnsi"/>
                <w:noProof/>
                <w:kern w:val="2"/>
                <w:sz w:val="24"/>
                <w:szCs w:val="24"/>
                <w:lang w:val="en-150" w:eastAsia="en-150"/>
                <w14:ligatures w14:val="standardContextual"/>
              </w:rPr>
              <w:tab/>
            </w:r>
            <w:r w:rsidRPr="00CF2A1B">
              <w:rPr>
                <w:rStyle w:val="Hyperlink"/>
                <w:noProof/>
              </w:rPr>
              <w:t>What Viral Categories are Being Discussed?</w:t>
            </w:r>
            <w:r>
              <w:rPr>
                <w:noProof/>
                <w:webHidden/>
              </w:rPr>
              <w:tab/>
            </w:r>
            <w:r>
              <w:rPr>
                <w:noProof/>
                <w:webHidden/>
              </w:rPr>
              <w:fldChar w:fldCharType="begin"/>
            </w:r>
            <w:r>
              <w:rPr>
                <w:noProof/>
                <w:webHidden/>
              </w:rPr>
              <w:instrText xml:space="preserve"> PAGEREF _Toc228350719 \h </w:instrText>
            </w:r>
            <w:r>
              <w:rPr>
                <w:noProof/>
                <w:webHidden/>
              </w:rPr>
            </w:r>
            <w:r>
              <w:rPr>
                <w:noProof/>
                <w:webHidden/>
              </w:rPr>
              <w:fldChar w:fldCharType="separate"/>
            </w:r>
            <w:r>
              <w:rPr>
                <w:noProof/>
                <w:webHidden/>
              </w:rPr>
              <w:t>4</w:t>
            </w:r>
            <w:r>
              <w:rPr>
                <w:noProof/>
                <w:webHidden/>
              </w:rPr>
              <w:fldChar w:fldCharType="end"/>
            </w:r>
          </w:hyperlink>
        </w:p>
        <w:p w14:paraId="4AA7AC23" w14:textId="54C64C63"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20" w:history="1">
            <w:r w:rsidRPr="00CF2A1B">
              <w:rPr>
                <w:rStyle w:val="Hyperlink"/>
                <w:noProof/>
              </w:rPr>
              <w:t>3.3.1</w:t>
            </w:r>
            <w:r>
              <w:rPr>
                <w:rFonts w:asciiTheme="minorHAnsi" w:hAnsiTheme="minorHAnsi"/>
                <w:noProof/>
                <w:kern w:val="2"/>
                <w:sz w:val="24"/>
                <w:szCs w:val="24"/>
                <w:lang w:val="en-150" w:eastAsia="en-150"/>
                <w14:ligatures w14:val="standardContextual"/>
              </w:rPr>
              <w:tab/>
            </w:r>
            <w:r w:rsidRPr="00CF2A1B">
              <w:rPr>
                <w:rStyle w:val="Hyperlink"/>
                <w:noProof/>
              </w:rPr>
              <w:t>Trojans</w:t>
            </w:r>
            <w:r>
              <w:rPr>
                <w:noProof/>
                <w:webHidden/>
              </w:rPr>
              <w:tab/>
            </w:r>
            <w:r>
              <w:rPr>
                <w:noProof/>
                <w:webHidden/>
              </w:rPr>
              <w:fldChar w:fldCharType="begin"/>
            </w:r>
            <w:r>
              <w:rPr>
                <w:noProof/>
                <w:webHidden/>
              </w:rPr>
              <w:instrText xml:space="preserve"> PAGEREF _Toc228350720 \h </w:instrText>
            </w:r>
            <w:r>
              <w:rPr>
                <w:noProof/>
                <w:webHidden/>
              </w:rPr>
            </w:r>
            <w:r>
              <w:rPr>
                <w:noProof/>
                <w:webHidden/>
              </w:rPr>
              <w:fldChar w:fldCharType="separate"/>
            </w:r>
            <w:r>
              <w:rPr>
                <w:noProof/>
                <w:webHidden/>
              </w:rPr>
              <w:t>4</w:t>
            </w:r>
            <w:r>
              <w:rPr>
                <w:noProof/>
                <w:webHidden/>
              </w:rPr>
              <w:fldChar w:fldCharType="end"/>
            </w:r>
          </w:hyperlink>
        </w:p>
        <w:p w14:paraId="1D83AA23" w14:textId="3E09E115"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21" w:history="1">
            <w:r w:rsidRPr="00CF2A1B">
              <w:rPr>
                <w:rStyle w:val="Hyperlink"/>
                <w:noProof/>
              </w:rPr>
              <w:t>3.3.2</w:t>
            </w:r>
            <w:r>
              <w:rPr>
                <w:rFonts w:asciiTheme="minorHAnsi" w:hAnsiTheme="minorHAnsi"/>
                <w:noProof/>
                <w:kern w:val="2"/>
                <w:sz w:val="24"/>
                <w:szCs w:val="24"/>
                <w:lang w:val="en-150" w:eastAsia="en-150"/>
                <w14:ligatures w14:val="standardContextual"/>
              </w:rPr>
              <w:tab/>
            </w:r>
            <w:r w:rsidRPr="00CF2A1B">
              <w:rPr>
                <w:rStyle w:val="Hyperlink"/>
                <w:noProof/>
              </w:rPr>
              <w:t>Ransomware Encryption</w:t>
            </w:r>
            <w:r>
              <w:rPr>
                <w:noProof/>
                <w:webHidden/>
              </w:rPr>
              <w:tab/>
            </w:r>
            <w:r>
              <w:rPr>
                <w:noProof/>
                <w:webHidden/>
              </w:rPr>
              <w:fldChar w:fldCharType="begin"/>
            </w:r>
            <w:r>
              <w:rPr>
                <w:noProof/>
                <w:webHidden/>
              </w:rPr>
              <w:instrText xml:space="preserve"> PAGEREF _Toc228350721 \h </w:instrText>
            </w:r>
            <w:r>
              <w:rPr>
                <w:noProof/>
                <w:webHidden/>
              </w:rPr>
            </w:r>
            <w:r>
              <w:rPr>
                <w:noProof/>
                <w:webHidden/>
              </w:rPr>
              <w:fldChar w:fldCharType="separate"/>
            </w:r>
            <w:r>
              <w:rPr>
                <w:noProof/>
                <w:webHidden/>
              </w:rPr>
              <w:t>5</w:t>
            </w:r>
            <w:r>
              <w:rPr>
                <w:noProof/>
                <w:webHidden/>
              </w:rPr>
              <w:fldChar w:fldCharType="end"/>
            </w:r>
          </w:hyperlink>
        </w:p>
        <w:p w14:paraId="5F22B803" w14:textId="2C571F6B"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22" w:history="1">
            <w:r w:rsidRPr="00CF2A1B">
              <w:rPr>
                <w:rStyle w:val="Hyperlink"/>
                <w:noProof/>
              </w:rPr>
              <w:t>3.3.3</w:t>
            </w:r>
            <w:r>
              <w:rPr>
                <w:rFonts w:asciiTheme="minorHAnsi" w:hAnsiTheme="minorHAnsi"/>
                <w:noProof/>
                <w:kern w:val="2"/>
                <w:sz w:val="24"/>
                <w:szCs w:val="24"/>
                <w:lang w:val="en-150" w:eastAsia="en-150"/>
                <w14:ligatures w14:val="standardContextual"/>
              </w:rPr>
              <w:tab/>
            </w:r>
            <w:r w:rsidRPr="00CF2A1B">
              <w:rPr>
                <w:rStyle w:val="Hyperlink"/>
                <w:noProof/>
              </w:rPr>
              <w:t>APT</w:t>
            </w:r>
            <w:r>
              <w:rPr>
                <w:noProof/>
                <w:webHidden/>
              </w:rPr>
              <w:tab/>
            </w:r>
            <w:r>
              <w:rPr>
                <w:noProof/>
                <w:webHidden/>
              </w:rPr>
              <w:fldChar w:fldCharType="begin"/>
            </w:r>
            <w:r>
              <w:rPr>
                <w:noProof/>
                <w:webHidden/>
              </w:rPr>
              <w:instrText xml:space="preserve"> PAGEREF _Toc228350722 \h </w:instrText>
            </w:r>
            <w:r>
              <w:rPr>
                <w:noProof/>
                <w:webHidden/>
              </w:rPr>
            </w:r>
            <w:r>
              <w:rPr>
                <w:noProof/>
                <w:webHidden/>
              </w:rPr>
              <w:fldChar w:fldCharType="separate"/>
            </w:r>
            <w:r>
              <w:rPr>
                <w:noProof/>
                <w:webHidden/>
              </w:rPr>
              <w:t>5</w:t>
            </w:r>
            <w:r>
              <w:rPr>
                <w:noProof/>
                <w:webHidden/>
              </w:rPr>
              <w:fldChar w:fldCharType="end"/>
            </w:r>
          </w:hyperlink>
        </w:p>
        <w:p w14:paraId="51FA26E0" w14:textId="7FA23E20"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23" w:history="1">
            <w:r w:rsidRPr="00CF2A1B">
              <w:rPr>
                <w:rStyle w:val="Hyperlink"/>
                <w:noProof/>
              </w:rPr>
              <w:t>3.3.4</w:t>
            </w:r>
            <w:r>
              <w:rPr>
                <w:rFonts w:asciiTheme="minorHAnsi" w:hAnsiTheme="minorHAnsi"/>
                <w:noProof/>
                <w:kern w:val="2"/>
                <w:sz w:val="24"/>
                <w:szCs w:val="24"/>
                <w:lang w:val="en-150" w:eastAsia="en-150"/>
                <w14:ligatures w14:val="standardContextual"/>
              </w:rPr>
              <w:tab/>
            </w:r>
            <w:r w:rsidRPr="00CF2A1B">
              <w:rPr>
                <w:rStyle w:val="Hyperlink"/>
                <w:noProof/>
              </w:rPr>
              <w:t>Mobile</w:t>
            </w:r>
            <w:r>
              <w:rPr>
                <w:noProof/>
                <w:webHidden/>
              </w:rPr>
              <w:tab/>
            </w:r>
            <w:r>
              <w:rPr>
                <w:noProof/>
                <w:webHidden/>
              </w:rPr>
              <w:fldChar w:fldCharType="begin"/>
            </w:r>
            <w:r>
              <w:rPr>
                <w:noProof/>
                <w:webHidden/>
              </w:rPr>
              <w:instrText xml:space="preserve"> PAGEREF _Toc228350723 \h </w:instrText>
            </w:r>
            <w:r>
              <w:rPr>
                <w:noProof/>
                <w:webHidden/>
              </w:rPr>
            </w:r>
            <w:r>
              <w:rPr>
                <w:noProof/>
                <w:webHidden/>
              </w:rPr>
              <w:fldChar w:fldCharType="separate"/>
            </w:r>
            <w:r>
              <w:rPr>
                <w:noProof/>
                <w:webHidden/>
              </w:rPr>
              <w:t>5</w:t>
            </w:r>
            <w:r>
              <w:rPr>
                <w:noProof/>
                <w:webHidden/>
              </w:rPr>
              <w:fldChar w:fldCharType="end"/>
            </w:r>
          </w:hyperlink>
        </w:p>
        <w:p w14:paraId="04B24CC6" w14:textId="534776B3"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24" w:history="1">
            <w:r w:rsidRPr="00CF2A1B">
              <w:rPr>
                <w:rStyle w:val="Hyperlink"/>
                <w:noProof/>
              </w:rPr>
              <w:t>3.3.5</w:t>
            </w:r>
            <w:r>
              <w:rPr>
                <w:rFonts w:asciiTheme="minorHAnsi" w:hAnsiTheme="minorHAnsi"/>
                <w:noProof/>
                <w:kern w:val="2"/>
                <w:sz w:val="24"/>
                <w:szCs w:val="24"/>
                <w:lang w:val="en-150" w:eastAsia="en-150"/>
                <w14:ligatures w14:val="standardContextual"/>
              </w:rPr>
              <w:tab/>
            </w:r>
            <w:r w:rsidRPr="00CF2A1B">
              <w:rPr>
                <w:rStyle w:val="Hyperlink"/>
                <w:noProof/>
              </w:rPr>
              <w:t>IoT</w:t>
            </w:r>
            <w:r>
              <w:rPr>
                <w:noProof/>
                <w:webHidden/>
              </w:rPr>
              <w:tab/>
            </w:r>
            <w:r>
              <w:rPr>
                <w:noProof/>
                <w:webHidden/>
              </w:rPr>
              <w:fldChar w:fldCharType="begin"/>
            </w:r>
            <w:r>
              <w:rPr>
                <w:noProof/>
                <w:webHidden/>
              </w:rPr>
              <w:instrText xml:space="preserve"> PAGEREF _Toc228350724 \h </w:instrText>
            </w:r>
            <w:r>
              <w:rPr>
                <w:noProof/>
                <w:webHidden/>
              </w:rPr>
            </w:r>
            <w:r>
              <w:rPr>
                <w:noProof/>
                <w:webHidden/>
              </w:rPr>
              <w:fldChar w:fldCharType="separate"/>
            </w:r>
            <w:r>
              <w:rPr>
                <w:noProof/>
                <w:webHidden/>
              </w:rPr>
              <w:t>5</w:t>
            </w:r>
            <w:r>
              <w:rPr>
                <w:noProof/>
                <w:webHidden/>
              </w:rPr>
              <w:fldChar w:fldCharType="end"/>
            </w:r>
          </w:hyperlink>
        </w:p>
        <w:p w14:paraId="473802E6" w14:textId="0A1466F0"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25" w:history="1">
            <w:r w:rsidRPr="00CF2A1B">
              <w:rPr>
                <w:rStyle w:val="Hyperlink"/>
                <w:noProof/>
              </w:rPr>
              <w:t>3.3.6</w:t>
            </w:r>
            <w:r>
              <w:rPr>
                <w:rFonts w:asciiTheme="minorHAnsi" w:hAnsiTheme="minorHAnsi"/>
                <w:noProof/>
                <w:kern w:val="2"/>
                <w:sz w:val="24"/>
                <w:szCs w:val="24"/>
                <w:lang w:val="en-150" w:eastAsia="en-150"/>
                <w14:ligatures w14:val="standardContextual"/>
              </w:rPr>
              <w:tab/>
            </w:r>
            <w:r w:rsidRPr="00CF2A1B">
              <w:rPr>
                <w:rStyle w:val="Hyperlink"/>
                <w:noProof/>
              </w:rPr>
              <w:t>OS</w:t>
            </w:r>
            <w:r>
              <w:rPr>
                <w:noProof/>
                <w:webHidden/>
              </w:rPr>
              <w:tab/>
            </w:r>
            <w:r>
              <w:rPr>
                <w:noProof/>
                <w:webHidden/>
              </w:rPr>
              <w:fldChar w:fldCharType="begin"/>
            </w:r>
            <w:r>
              <w:rPr>
                <w:noProof/>
                <w:webHidden/>
              </w:rPr>
              <w:instrText xml:space="preserve"> PAGEREF _Toc228350725 \h </w:instrText>
            </w:r>
            <w:r>
              <w:rPr>
                <w:noProof/>
                <w:webHidden/>
              </w:rPr>
            </w:r>
            <w:r>
              <w:rPr>
                <w:noProof/>
                <w:webHidden/>
              </w:rPr>
              <w:fldChar w:fldCharType="separate"/>
            </w:r>
            <w:r>
              <w:rPr>
                <w:noProof/>
                <w:webHidden/>
              </w:rPr>
              <w:t>5</w:t>
            </w:r>
            <w:r>
              <w:rPr>
                <w:noProof/>
                <w:webHidden/>
              </w:rPr>
              <w:fldChar w:fldCharType="end"/>
            </w:r>
          </w:hyperlink>
        </w:p>
        <w:p w14:paraId="4AD40985" w14:textId="491FDAE5"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26" w:history="1">
            <w:r w:rsidRPr="00CF2A1B">
              <w:rPr>
                <w:rStyle w:val="Hyperlink"/>
                <w:noProof/>
              </w:rPr>
              <w:t>3.4</w:t>
            </w:r>
            <w:r>
              <w:rPr>
                <w:rFonts w:asciiTheme="minorHAnsi" w:hAnsiTheme="minorHAnsi"/>
                <w:noProof/>
                <w:kern w:val="2"/>
                <w:sz w:val="24"/>
                <w:szCs w:val="24"/>
                <w:lang w:val="en-150" w:eastAsia="en-150"/>
                <w14:ligatures w14:val="standardContextual"/>
              </w:rPr>
              <w:tab/>
            </w:r>
            <w:r w:rsidRPr="00CF2A1B">
              <w:rPr>
                <w:rStyle w:val="Hyperlink"/>
                <w:noProof/>
              </w:rPr>
              <w:t>What Behaviors do Different Categories Exhibit?</w:t>
            </w:r>
            <w:r>
              <w:rPr>
                <w:noProof/>
                <w:webHidden/>
              </w:rPr>
              <w:tab/>
            </w:r>
            <w:r>
              <w:rPr>
                <w:noProof/>
                <w:webHidden/>
              </w:rPr>
              <w:fldChar w:fldCharType="begin"/>
            </w:r>
            <w:r>
              <w:rPr>
                <w:noProof/>
                <w:webHidden/>
              </w:rPr>
              <w:instrText xml:space="preserve"> PAGEREF _Toc228350726 \h </w:instrText>
            </w:r>
            <w:r>
              <w:rPr>
                <w:noProof/>
                <w:webHidden/>
              </w:rPr>
            </w:r>
            <w:r>
              <w:rPr>
                <w:noProof/>
                <w:webHidden/>
              </w:rPr>
              <w:fldChar w:fldCharType="separate"/>
            </w:r>
            <w:r>
              <w:rPr>
                <w:noProof/>
                <w:webHidden/>
              </w:rPr>
              <w:t>6</w:t>
            </w:r>
            <w:r>
              <w:rPr>
                <w:noProof/>
                <w:webHidden/>
              </w:rPr>
              <w:fldChar w:fldCharType="end"/>
            </w:r>
          </w:hyperlink>
        </w:p>
        <w:p w14:paraId="437E1699" w14:textId="0EF1544E"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27" w:history="1">
            <w:r w:rsidRPr="00CF2A1B">
              <w:rPr>
                <w:rStyle w:val="Hyperlink"/>
                <w:noProof/>
              </w:rPr>
              <w:t>3.4.1</w:t>
            </w:r>
            <w:r>
              <w:rPr>
                <w:rFonts w:asciiTheme="minorHAnsi" w:hAnsiTheme="minorHAnsi"/>
                <w:noProof/>
                <w:kern w:val="2"/>
                <w:sz w:val="24"/>
                <w:szCs w:val="24"/>
                <w:lang w:val="en-150" w:eastAsia="en-150"/>
                <w14:ligatures w14:val="standardContextual"/>
              </w:rPr>
              <w:tab/>
            </w:r>
            <w:r w:rsidRPr="00CF2A1B">
              <w:rPr>
                <w:rStyle w:val="Hyperlink"/>
                <w:noProof/>
              </w:rPr>
              <w:t>Questions to Answer</w:t>
            </w:r>
            <w:r>
              <w:rPr>
                <w:noProof/>
                <w:webHidden/>
              </w:rPr>
              <w:tab/>
            </w:r>
            <w:r>
              <w:rPr>
                <w:noProof/>
                <w:webHidden/>
              </w:rPr>
              <w:fldChar w:fldCharType="begin"/>
            </w:r>
            <w:r>
              <w:rPr>
                <w:noProof/>
                <w:webHidden/>
              </w:rPr>
              <w:instrText xml:space="preserve"> PAGEREF _Toc228350727 \h </w:instrText>
            </w:r>
            <w:r>
              <w:rPr>
                <w:noProof/>
                <w:webHidden/>
              </w:rPr>
            </w:r>
            <w:r>
              <w:rPr>
                <w:noProof/>
                <w:webHidden/>
              </w:rPr>
              <w:fldChar w:fldCharType="separate"/>
            </w:r>
            <w:r>
              <w:rPr>
                <w:noProof/>
                <w:webHidden/>
              </w:rPr>
              <w:t>6</w:t>
            </w:r>
            <w:r>
              <w:rPr>
                <w:noProof/>
                <w:webHidden/>
              </w:rPr>
              <w:fldChar w:fldCharType="end"/>
            </w:r>
          </w:hyperlink>
        </w:p>
        <w:p w14:paraId="5735B8E8" w14:textId="27860237"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28" w:history="1">
            <w:r w:rsidRPr="00CF2A1B">
              <w:rPr>
                <w:rStyle w:val="Hyperlink"/>
                <w:noProof/>
              </w:rPr>
              <w:t>3.4.2</w:t>
            </w:r>
            <w:r>
              <w:rPr>
                <w:rFonts w:asciiTheme="minorHAnsi" w:hAnsiTheme="minorHAnsi"/>
                <w:noProof/>
                <w:kern w:val="2"/>
                <w:sz w:val="24"/>
                <w:szCs w:val="24"/>
                <w:lang w:val="en-150" w:eastAsia="en-150"/>
                <w14:ligatures w14:val="standardContextual"/>
              </w:rPr>
              <w:tab/>
            </w:r>
            <w:r w:rsidRPr="00CF2A1B">
              <w:rPr>
                <w:rStyle w:val="Hyperlink"/>
                <w:noProof/>
              </w:rPr>
              <w:t>Characteristic for Sorting</w:t>
            </w:r>
            <w:r>
              <w:rPr>
                <w:noProof/>
                <w:webHidden/>
              </w:rPr>
              <w:tab/>
            </w:r>
            <w:r>
              <w:rPr>
                <w:noProof/>
                <w:webHidden/>
              </w:rPr>
              <w:fldChar w:fldCharType="begin"/>
            </w:r>
            <w:r>
              <w:rPr>
                <w:noProof/>
                <w:webHidden/>
              </w:rPr>
              <w:instrText xml:space="preserve"> PAGEREF _Toc228350728 \h </w:instrText>
            </w:r>
            <w:r>
              <w:rPr>
                <w:noProof/>
                <w:webHidden/>
              </w:rPr>
            </w:r>
            <w:r>
              <w:rPr>
                <w:noProof/>
                <w:webHidden/>
              </w:rPr>
              <w:fldChar w:fldCharType="separate"/>
            </w:r>
            <w:r>
              <w:rPr>
                <w:noProof/>
                <w:webHidden/>
              </w:rPr>
              <w:t>6</w:t>
            </w:r>
            <w:r>
              <w:rPr>
                <w:noProof/>
                <w:webHidden/>
              </w:rPr>
              <w:fldChar w:fldCharType="end"/>
            </w:r>
          </w:hyperlink>
        </w:p>
        <w:p w14:paraId="43038781" w14:textId="05875E48"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29" w:history="1">
            <w:r w:rsidRPr="00CF2A1B">
              <w:rPr>
                <w:rStyle w:val="Hyperlink"/>
                <w:noProof/>
              </w:rPr>
              <w:t>3.5</w:t>
            </w:r>
            <w:r>
              <w:rPr>
                <w:rFonts w:asciiTheme="minorHAnsi" w:hAnsiTheme="minorHAnsi"/>
                <w:noProof/>
                <w:kern w:val="2"/>
                <w:sz w:val="24"/>
                <w:szCs w:val="24"/>
                <w:lang w:val="en-150" w:eastAsia="en-150"/>
                <w14:ligatures w14:val="standardContextual"/>
              </w:rPr>
              <w:tab/>
            </w:r>
            <w:r w:rsidRPr="00CF2A1B">
              <w:rPr>
                <w:rStyle w:val="Hyperlink"/>
                <w:noProof/>
              </w:rPr>
              <w:t>Phishing as a Service</w:t>
            </w:r>
            <w:r>
              <w:rPr>
                <w:noProof/>
                <w:webHidden/>
              </w:rPr>
              <w:tab/>
            </w:r>
            <w:r>
              <w:rPr>
                <w:noProof/>
                <w:webHidden/>
              </w:rPr>
              <w:fldChar w:fldCharType="begin"/>
            </w:r>
            <w:r>
              <w:rPr>
                <w:noProof/>
                <w:webHidden/>
              </w:rPr>
              <w:instrText xml:space="preserve"> PAGEREF _Toc228350729 \h </w:instrText>
            </w:r>
            <w:r>
              <w:rPr>
                <w:noProof/>
                <w:webHidden/>
              </w:rPr>
            </w:r>
            <w:r>
              <w:rPr>
                <w:noProof/>
                <w:webHidden/>
              </w:rPr>
              <w:fldChar w:fldCharType="separate"/>
            </w:r>
            <w:r>
              <w:rPr>
                <w:noProof/>
                <w:webHidden/>
              </w:rPr>
              <w:t>6</w:t>
            </w:r>
            <w:r>
              <w:rPr>
                <w:noProof/>
                <w:webHidden/>
              </w:rPr>
              <w:fldChar w:fldCharType="end"/>
            </w:r>
          </w:hyperlink>
        </w:p>
        <w:p w14:paraId="797236ED" w14:textId="56DF270F"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30" w:history="1">
            <w:r w:rsidRPr="00CF2A1B">
              <w:rPr>
                <w:rStyle w:val="Hyperlink"/>
                <w:noProof/>
              </w:rPr>
              <w:t>3.6</w:t>
            </w:r>
            <w:r>
              <w:rPr>
                <w:rFonts w:asciiTheme="minorHAnsi" w:hAnsiTheme="minorHAnsi"/>
                <w:noProof/>
                <w:kern w:val="2"/>
                <w:sz w:val="24"/>
                <w:szCs w:val="24"/>
                <w:lang w:val="en-150" w:eastAsia="en-150"/>
                <w14:ligatures w14:val="standardContextual"/>
              </w:rPr>
              <w:tab/>
            </w:r>
            <w:r w:rsidRPr="00CF2A1B">
              <w:rPr>
                <w:rStyle w:val="Hyperlink"/>
                <w:noProof/>
              </w:rPr>
              <w:t>Taxonomy Development</w:t>
            </w:r>
            <w:r>
              <w:rPr>
                <w:noProof/>
                <w:webHidden/>
              </w:rPr>
              <w:tab/>
            </w:r>
            <w:r>
              <w:rPr>
                <w:noProof/>
                <w:webHidden/>
              </w:rPr>
              <w:fldChar w:fldCharType="begin"/>
            </w:r>
            <w:r>
              <w:rPr>
                <w:noProof/>
                <w:webHidden/>
              </w:rPr>
              <w:instrText xml:space="preserve"> PAGEREF _Toc228350730 \h </w:instrText>
            </w:r>
            <w:r>
              <w:rPr>
                <w:noProof/>
                <w:webHidden/>
              </w:rPr>
            </w:r>
            <w:r>
              <w:rPr>
                <w:noProof/>
                <w:webHidden/>
              </w:rPr>
              <w:fldChar w:fldCharType="separate"/>
            </w:r>
            <w:r>
              <w:rPr>
                <w:noProof/>
                <w:webHidden/>
              </w:rPr>
              <w:t>6</w:t>
            </w:r>
            <w:r>
              <w:rPr>
                <w:noProof/>
                <w:webHidden/>
              </w:rPr>
              <w:fldChar w:fldCharType="end"/>
            </w:r>
          </w:hyperlink>
        </w:p>
        <w:p w14:paraId="2DB224D9" w14:textId="3E63F8DC"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31" w:history="1">
            <w:r w:rsidRPr="00CF2A1B">
              <w:rPr>
                <w:rStyle w:val="Hyperlink"/>
                <w:noProof/>
              </w:rPr>
              <w:t>3.7</w:t>
            </w:r>
            <w:r>
              <w:rPr>
                <w:rFonts w:asciiTheme="minorHAnsi" w:hAnsiTheme="minorHAnsi"/>
                <w:noProof/>
                <w:kern w:val="2"/>
                <w:sz w:val="24"/>
                <w:szCs w:val="24"/>
                <w:lang w:val="en-150" w:eastAsia="en-150"/>
                <w14:ligatures w14:val="standardContextual"/>
              </w:rPr>
              <w:tab/>
            </w:r>
            <w:r w:rsidRPr="00CF2A1B">
              <w:rPr>
                <w:rStyle w:val="Hyperlink"/>
                <w:noProof/>
              </w:rPr>
              <w:t>Determining Categories</w:t>
            </w:r>
            <w:r>
              <w:rPr>
                <w:noProof/>
                <w:webHidden/>
              </w:rPr>
              <w:tab/>
            </w:r>
            <w:r>
              <w:rPr>
                <w:noProof/>
                <w:webHidden/>
              </w:rPr>
              <w:fldChar w:fldCharType="begin"/>
            </w:r>
            <w:r>
              <w:rPr>
                <w:noProof/>
                <w:webHidden/>
              </w:rPr>
              <w:instrText xml:space="preserve"> PAGEREF _Toc228350731 \h </w:instrText>
            </w:r>
            <w:r>
              <w:rPr>
                <w:noProof/>
                <w:webHidden/>
              </w:rPr>
            </w:r>
            <w:r>
              <w:rPr>
                <w:noProof/>
                <w:webHidden/>
              </w:rPr>
              <w:fldChar w:fldCharType="separate"/>
            </w:r>
            <w:r>
              <w:rPr>
                <w:noProof/>
                <w:webHidden/>
              </w:rPr>
              <w:t>7</w:t>
            </w:r>
            <w:r>
              <w:rPr>
                <w:noProof/>
                <w:webHidden/>
              </w:rPr>
              <w:fldChar w:fldCharType="end"/>
            </w:r>
          </w:hyperlink>
        </w:p>
        <w:p w14:paraId="263C7153" w14:textId="1C5ED903"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32" w:history="1">
            <w:r w:rsidRPr="00CF2A1B">
              <w:rPr>
                <w:rStyle w:val="Hyperlink"/>
                <w:noProof/>
              </w:rPr>
              <w:t>3.7.1</w:t>
            </w:r>
            <w:r>
              <w:rPr>
                <w:rFonts w:asciiTheme="minorHAnsi" w:hAnsiTheme="minorHAnsi"/>
                <w:noProof/>
                <w:kern w:val="2"/>
                <w:sz w:val="24"/>
                <w:szCs w:val="24"/>
                <w:lang w:val="en-150" w:eastAsia="en-150"/>
                <w14:ligatures w14:val="standardContextual"/>
              </w:rPr>
              <w:tab/>
            </w:r>
            <w:r w:rsidRPr="00CF2A1B">
              <w:rPr>
                <w:rStyle w:val="Hyperlink"/>
                <w:noProof/>
              </w:rPr>
              <w:t>Taxonomy Requirements</w:t>
            </w:r>
            <w:r>
              <w:rPr>
                <w:noProof/>
                <w:webHidden/>
              </w:rPr>
              <w:tab/>
            </w:r>
            <w:r>
              <w:rPr>
                <w:noProof/>
                <w:webHidden/>
              </w:rPr>
              <w:fldChar w:fldCharType="begin"/>
            </w:r>
            <w:r>
              <w:rPr>
                <w:noProof/>
                <w:webHidden/>
              </w:rPr>
              <w:instrText xml:space="preserve"> PAGEREF _Toc228350732 \h </w:instrText>
            </w:r>
            <w:r>
              <w:rPr>
                <w:noProof/>
                <w:webHidden/>
              </w:rPr>
            </w:r>
            <w:r>
              <w:rPr>
                <w:noProof/>
                <w:webHidden/>
              </w:rPr>
              <w:fldChar w:fldCharType="separate"/>
            </w:r>
            <w:r>
              <w:rPr>
                <w:noProof/>
                <w:webHidden/>
              </w:rPr>
              <w:t>7</w:t>
            </w:r>
            <w:r>
              <w:rPr>
                <w:noProof/>
                <w:webHidden/>
              </w:rPr>
              <w:fldChar w:fldCharType="end"/>
            </w:r>
          </w:hyperlink>
        </w:p>
        <w:p w14:paraId="77D4447B" w14:textId="17EFA7B1"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33" w:history="1">
            <w:r w:rsidRPr="00CF2A1B">
              <w:rPr>
                <w:rStyle w:val="Hyperlink"/>
                <w:noProof/>
              </w:rPr>
              <w:t>3.7.2</w:t>
            </w:r>
            <w:r>
              <w:rPr>
                <w:rFonts w:asciiTheme="minorHAnsi" w:hAnsiTheme="minorHAnsi"/>
                <w:noProof/>
                <w:kern w:val="2"/>
                <w:sz w:val="24"/>
                <w:szCs w:val="24"/>
                <w:lang w:val="en-150" w:eastAsia="en-150"/>
                <w14:ligatures w14:val="standardContextual"/>
              </w:rPr>
              <w:tab/>
            </w:r>
            <w:r w:rsidRPr="00CF2A1B">
              <w:rPr>
                <w:rStyle w:val="Hyperlink"/>
                <w:noProof/>
              </w:rPr>
              <w:t>Concept Identification</w:t>
            </w:r>
            <w:r>
              <w:rPr>
                <w:noProof/>
                <w:webHidden/>
              </w:rPr>
              <w:tab/>
            </w:r>
            <w:r>
              <w:rPr>
                <w:noProof/>
                <w:webHidden/>
              </w:rPr>
              <w:fldChar w:fldCharType="begin"/>
            </w:r>
            <w:r>
              <w:rPr>
                <w:noProof/>
                <w:webHidden/>
              </w:rPr>
              <w:instrText xml:space="preserve"> PAGEREF _Toc228350733 \h </w:instrText>
            </w:r>
            <w:r>
              <w:rPr>
                <w:noProof/>
                <w:webHidden/>
              </w:rPr>
            </w:r>
            <w:r>
              <w:rPr>
                <w:noProof/>
                <w:webHidden/>
              </w:rPr>
              <w:fldChar w:fldCharType="separate"/>
            </w:r>
            <w:r>
              <w:rPr>
                <w:noProof/>
                <w:webHidden/>
              </w:rPr>
              <w:t>7</w:t>
            </w:r>
            <w:r>
              <w:rPr>
                <w:noProof/>
                <w:webHidden/>
              </w:rPr>
              <w:fldChar w:fldCharType="end"/>
            </w:r>
          </w:hyperlink>
        </w:p>
        <w:p w14:paraId="25541FE4" w14:textId="2126CBFF"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34" w:history="1">
            <w:r w:rsidRPr="00CF2A1B">
              <w:rPr>
                <w:rStyle w:val="Hyperlink"/>
                <w:noProof/>
              </w:rPr>
              <w:t>3.7.3</w:t>
            </w:r>
            <w:r>
              <w:rPr>
                <w:rFonts w:asciiTheme="minorHAnsi" w:hAnsiTheme="minorHAnsi"/>
                <w:noProof/>
                <w:kern w:val="2"/>
                <w:sz w:val="24"/>
                <w:szCs w:val="24"/>
                <w:lang w:val="en-150" w:eastAsia="en-150"/>
                <w14:ligatures w14:val="standardContextual"/>
              </w:rPr>
              <w:tab/>
            </w:r>
            <w:r w:rsidRPr="00CF2A1B">
              <w:rPr>
                <w:rStyle w:val="Hyperlink"/>
                <w:noProof/>
              </w:rPr>
              <w:t>Hierarchy Rough Draft</w:t>
            </w:r>
            <w:r>
              <w:rPr>
                <w:noProof/>
                <w:webHidden/>
              </w:rPr>
              <w:tab/>
            </w:r>
            <w:r>
              <w:rPr>
                <w:noProof/>
                <w:webHidden/>
              </w:rPr>
              <w:fldChar w:fldCharType="begin"/>
            </w:r>
            <w:r>
              <w:rPr>
                <w:noProof/>
                <w:webHidden/>
              </w:rPr>
              <w:instrText xml:space="preserve"> PAGEREF _Toc228350734 \h </w:instrText>
            </w:r>
            <w:r>
              <w:rPr>
                <w:noProof/>
                <w:webHidden/>
              </w:rPr>
            </w:r>
            <w:r>
              <w:rPr>
                <w:noProof/>
                <w:webHidden/>
              </w:rPr>
              <w:fldChar w:fldCharType="separate"/>
            </w:r>
            <w:r>
              <w:rPr>
                <w:noProof/>
                <w:webHidden/>
              </w:rPr>
              <w:t>8</w:t>
            </w:r>
            <w:r>
              <w:rPr>
                <w:noProof/>
                <w:webHidden/>
              </w:rPr>
              <w:fldChar w:fldCharType="end"/>
            </w:r>
          </w:hyperlink>
        </w:p>
        <w:p w14:paraId="27583563" w14:textId="2E4CB06E"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35" w:history="1">
            <w:r w:rsidRPr="00CF2A1B">
              <w:rPr>
                <w:rStyle w:val="Hyperlink"/>
                <w:noProof/>
              </w:rPr>
              <w:t>3.7.4</w:t>
            </w:r>
            <w:r>
              <w:rPr>
                <w:rFonts w:asciiTheme="minorHAnsi" w:hAnsiTheme="minorHAnsi"/>
                <w:noProof/>
                <w:kern w:val="2"/>
                <w:sz w:val="24"/>
                <w:szCs w:val="24"/>
                <w:lang w:val="en-150" w:eastAsia="en-150"/>
                <w14:ligatures w14:val="standardContextual"/>
              </w:rPr>
              <w:tab/>
            </w:r>
            <w:r w:rsidRPr="00CF2A1B">
              <w:rPr>
                <w:rStyle w:val="Hyperlink"/>
                <w:noProof/>
              </w:rPr>
              <w:t>Professional Recommendations</w:t>
            </w:r>
            <w:r>
              <w:rPr>
                <w:noProof/>
                <w:webHidden/>
              </w:rPr>
              <w:tab/>
            </w:r>
            <w:r>
              <w:rPr>
                <w:noProof/>
                <w:webHidden/>
              </w:rPr>
              <w:fldChar w:fldCharType="begin"/>
            </w:r>
            <w:r>
              <w:rPr>
                <w:noProof/>
                <w:webHidden/>
              </w:rPr>
              <w:instrText xml:space="preserve"> PAGEREF _Toc228350735 \h </w:instrText>
            </w:r>
            <w:r>
              <w:rPr>
                <w:noProof/>
                <w:webHidden/>
              </w:rPr>
            </w:r>
            <w:r>
              <w:rPr>
                <w:noProof/>
                <w:webHidden/>
              </w:rPr>
              <w:fldChar w:fldCharType="separate"/>
            </w:r>
            <w:r>
              <w:rPr>
                <w:noProof/>
                <w:webHidden/>
              </w:rPr>
              <w:t>8</w:t>
            </w:r>
            <w:r>
              <w:rPr>
                <w:noProof/>
                <w:webHidden/>
              </w:rPr>
              <w:fldChar w:fldCharType="end"/>
            </w:r>
          </w:hyperlink>
        </w:p>
        <w:p w14:paraId="7E04DC58" w14:textId="1444C16E"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36" w:history="1">
            <w:r w:rsidRPr="00CF2A1B">
              <w:rPr>
                <w:rStyle w:val="Hyperlink"/>
                <w:noProof/>
              </w:rPr>
              <w:t>3.7.5</w:t>
            </w:r>
            <w:r>
              <w:rPr>
                <w:rFonts w:asciiTheme="minorHAnsi" w:hAnsiTheme="minorHAnsi"/>
                <w:noProof/>
                <w:kern w:val="2"/>
                <w:sz w:val="24"/>
                <w:szCs w:val="24"/>
                <w:lang w:val="en-150" w:eastAsia="en-150"/>
                <w14:ligatures w14:val="standardContextual"/>
              </w:rPr>
              <w:tab/>
            </w:r>
            <w:r w:rsidRPr="00CF2A1B">
              <w:rPr>
                <w:rStyle w:val="Hyperlink"/>
                <w:noProof/>
              </w:rPr>
              <w:t>Taxonomy Implementation</w:t>
            </w:r>
            <w:r>
              <w:rPr>
                <w:noProof/>
                <w:webHidden/>
              </w:rPr>
              <w:tab/>
            </w:r>
            <w:r>
              <w:rPr>
                <w:noProof/>
                <w:webHidden/>
              </w:rPr>
              <w:fldChar w:fldCharType="begin"/>
            </w:r>
            <w:r>
              <w:rPr>
                <w:noProof/>
                <w:webHidden/>
              </w:rPr>
              <w:instrText xml:space="preserve"> PAGEREF _Toc228350736 \h </w:instrText>
            </w:r>
            <w:r>
              <w:rPr>
                <w:noProof/>
                <w:webHidden/>
              </w:rPr>
            </w:r>
            <w:r>
              <w:rPr>
                <w:noProof/>
                <w:webHidden/>
              </w:rPr>
              <w:fldChar w:fldCharType="separate"/>
            </w:r>
            <w:r>
              <w:rPr>
                <w:noProof/>
                <w:webHidden/>
              </w:rPr>
              <w:t>8</w:t>
            </w:r>
            <w:r>
              <w:rPr>
                <w:noProof/>
                <w:webHidden/>
              </w:rPr>
              <w:fldChar w:fldCharType="end"/>
            </w:r>
          </w:hyperlink>
        </w:p>
        <w:p w14:paraId="1B8623D1" w14:textId="73EE0495"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37" w:history="1">
            <w:r w:rsidRPr="00CF2A1B">
              <w:rPr>
                <w:rStyle w:val="Hyperlink"/>
                <w:noProof/>
              </w:rPr>
              <w:t>3.7.6</w:t>
            </w:r>
            <w:r>
              <w:rPr>
                <w:rFonts w:asciiTheme="minorHAnsi" w:hAnsiTheme="minorHAnsi"/>
                <w:noProof/>
                <w:kern w:val="2"/>
                <w:sz w:val="24"/>
                <w:szCs w:val="24"/>
                <w:lang w:val="en-150" w:eastAsia="en-150"/>
                <w14:ligatures w14:val="standardContextual"/>
              </w:rPr>
              <w:tab/>
            </w:r>
            <w:r w:rsidRPr="00CF2A1B">
              <w:rPr>
                <w:rStyle w:val="Hyperlink"/>
                <w:noProof/>
              </w:rPr>
              <w:t>Management and Maintenance</w:t>
            </w:r>
            <w:r>
              <w:rPr>
                <w:noProof/>
                <w:webHidden/>
              </w:rPr>
              <w:tab/>
            </w:r>
            <w:r>
              <w:rPr>
                <w:noProof/>
                <w:webHidden/>
              </w:rPr>
              <w:fldChar w:fldCharType="begin"/>
            </w:r>
            <w:r>
              <w:rPr>
                <w:noProof/>
                <w:webHidden/>
              </w:rPr>
              <w:instrText xml:space="preserve"> PAGEREF _Toc228350737 \h </w:instrText>
            </w:r>
            <w:r>
              <w:rPr>
                <w:noProof/>
                <w:webHidden/>
              </w:rPr>
            </w:r>
            <w:r>
              <w:rPr>
                <w:noProof/>
                <w:webHidden/>
              </w:rPr>
              <w:fldChar w:fldCharType="separate"/>
            </w:r>
            <w:r>
              <w:rPr>
                <w:noProof/>
                <w:webHidden/>
              </w:rPr>
              <w:t>8</w:t>
            </w:r>
            <w:r>
              <w:rPr>
                <w:noProof/>
                <w:webHidden/>
              </w:rPr>
              <w:fldChar w:fldCharType="end"/>
            </w:r>
          </w:hyperlink>
        </w:p>
        <w:p w14:paraId="0418C88B" w14:textId="6F1CC38E" w:rsidR="00290708" w:rsidRDefault="00290708">
          <w:pPr>
            <w:pStyle w:val="TOC1"/>
            <w:tabs>
              <w:tab w:val="left" w:pos="440"/>
              <w:tab w:val="right" w:leader="dot" w:pos="9350"/>
            </w:tabs>
            <w:rPr>
              <w:rFonts w:asciiTheme="minorHAnsi" w:hAnsiTheme="minorHAnsi"/>
              <w:noProof/>
              <w:kern w:val="2"/>
              <w:sz w:val="24"/>
              <w:szCs w:val="24"/>
              <w:lang w:val="en-150" w:eastAsia="en-150"/>
              <w14:ligatures w14:val="standardContextual"/>
            </w:rPr>
          </w:pPr>
          <w:hyperlink w:anchor="_Toc228350738" w:history="1">
            <w:r w:rsidRPr="00CF2A1B">
              <w:rPr>
                <w:rStyle w:val="Hyperlink"/>
                <w:noProof/>
              </w:rPr>
              <w:t>4</w:t>
            </w:r>
            <w:r>
              <w:rPr>
                <w:rFonts w:asciiTheme="minorHAnsi" w:hAnsiTheme="minorHAnsi"/>
                <w:noProof/>
                <w:kern w:val="2"/>
                <w:sz w:val="24"/>
                <w:szCs w:val="24"/>
                <w:lang w:val="en-150" w:eastAsia="en-150"/>
                <w14:ligatures w14:val="standardContextual"/>
              </w:rPr>
              <w:tab/>
            </w:r>
            <w:r w:rsidRPr="00CF2A1B">
              <w:rPr>
                <w:rStyle w:val="Hyperlink"/>
                <w:noProof/>
              </w:rPr>
              <w:t>Methodology</w:t>
            </w:r>
            <w:r>
              <w:rPr>
                <w:noProof/>
                <w:webHidden/>
              </w:rPr>
              <w:tab/>
            </w:r>
            <w:r>
              <w:rPr>
                <w:noProof/>
                <w:webHidden/>
              </w:rPr>
              <w:fldChar w:fldCharType="begin"/>
            </w:r>
            <w:r>
              <w:rPr>
                <w:noProof/>
                <w:webHidden/>
              </w:rPr>
              <w:instrText xml:space="preserve"> PAGEREF _Toc228350738 \h </w:instrText>
            </w:r>
            <w:r>
              <w:rPr>
                <w:noProof/>
                <w:webHidden/>
              </w:rPr>
            </w:r>
            <w:r>
              <w:rPr>
                <w:noProof/>
                <w:webHidden/>
              </w:rPr>
              <w:fldChar w:fldCharType="separate"/>
            </w:r>
            <w:r>
              <w:rPr>
                <w:noProof/>
                <w:webHidden/>
              </w:rPr>
              <w:t>9</w:t>
            </w:r>
            <w:r>
              <w:rPr>
                <w:noProof/>
                <w:webHidden/>
              </w:rPr>
              <w:fldChar w:fldCharType="end"/>
            </w:r>
          </w:hyperlink>
        </w:p>
        <w:p w14:paraId="45D23824" w14:textId="0333A307"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39" w:history="1">
            <w:r w:rsidRPr="00CF2A1B">
              <w:rPr>
                <w:rStyle w:val="Hyperlink"/>
                <w:noProof/>
              </w:rPr>
              <w:t>4.1</w:t>
            </w:r>
            <w:r>
              <w:rPr>
                <w:rFonts w:asciiTheme="minorHAnsi" w:hAnsiTheme="minorHAnsi"/>
                <w:noProof/>
                <w:kern w:val="2"/>
                <w:sz w:val="24"/>
                <w:szCs w:val="24"/>
                <w:lang w:val="en-150" w:eastAsia="en-150"/>
                <w14:ligatures w14:val="standardContextual"/>
              </w:rPr>
              <w:tab/>
            </w:r>
            <w:r w:rsidRPr="00CF2A1B">
              <w:rPr>
                <w:rStyle w:val="Hyperlink"/>
                <w:noProof/>
              </w:rPr>
              <w:t>Research</w:t>
            </w:r>
            <w:r>
              <w:rPr>
                <w:noProof/>
                <w:webHidden/>
              </w:rPr>
              <w:tab/>
            </w:r>
            <w:r>
              <w:rPr>
                <w:noProof/>
                <w:webHidden/>
              </w:rPr>
              <w:fldChar w:fldCharType="begin"/>
            </w:r>
            <w:r>
              <w:rPr>
                <w:noProof/>
                <w:webHidden/>
              </w:rPr>
              <w:instrText xml:space="preserve"> PAGEREF _Toc228350739 \h </w:instrText>
            </w:r>
            <w:r>
              <w:rPr>
                <w:noProof/>
                <w:webHidden/>
              </w:rPr>
            </w:r>
            <w:r>
              <w:rPr>
                <w:noProof/>
                <w:webHidden/>
              </w:rPr>
              <w:fldChar w:fldCharType="separate"/>
            </w:r>
            <w:r>
              <w:rPr>
                <w:noProof/>
                <w:webHidden/>
              </w:rPr>
              <w:t>9</w:t>
            </w:r>
            <w:r>
              <w:rPr>
                <w:noProof/>
                <w:webHidden/>
              </w:rPr>
              <w:fldChar w:fldCharType="end"/>
            </w:r>
          </w:hyperlink>
        </w:p>
        <w:p w14:paraId="2CC08709" w14:textId="3A7F6035"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40" w:history="1">
            <w:r w:rsidRPr="00CF2A1B">
              <w:rPr>
                <w:rStyle w:val="Hyperlink"/>
                <w:noProof/>
              </w:rPr>
              <w:t>4.2</w:t>
            </w:r>
            <w:r>
              <w:rPr>
                <w:rFonts w:asciiTheme="minorHAnsi" w:hAnsiTheme="minorHAnsi"/>
                <w:noProof/>
                <w:kern w:val="2"/>
                <w:sz w:val="24"/>
                <w:szCs w:val="24"/>
                <w:lang w:val="en-150" w:eastAsia="en-150"/>
                <w14:ligatures w14:val="standardContextual"/>
              </w:rPr>
              <w:tab/>
            </w:r>
            <w:r w:rsidRPr="00CF2A1B">
              <w:rPr>
                <w:rStyle w:val="Hyperlink"/>
                <w:noProof/>
              </w:rPr>
              <w:t>Virtual Machine Implementation</w:t>
            </w:r>
            <w:r>
              <w:rPr>
                <w:noProof/>
                <w:webHidden/>
              </w:rPr>
              <w:tab/>
            </w:r>
            <w:r>
              <w:rPr>
                <w:noProof/>
                <w:webHidden/>
              </w:rPr>
              <w:fldChar w:fldCharType="begin"/>
            </w:r>
            <w:r>
              <w:rPr>
                <w:noProof/>
                <w:webHidden/>
              </w:rPr>
              <w:instrText xml:space="preserve"> PAGEREF _Toc228350740 \h </w:instrText>
            </w:r>
            <w:r>
              <w:rPr>
                <w:noProof/>
                <w:webHidden/>
              </w:rPr>
            </w:r>
            <w:r>
              <w:rPr>
                <w:noProof/>
                <w:webHidden/>
              </w:rPr>
              <w:fldChar w:fldCharType="separate"/>
            </w:r>
            <w:r>
              <w:rPr>
                <w:noProof/>
                <w:webHidden/>
              </w:rPr>
              <w:t>9</w:t>
            </w:r>
            <w:r>
              <w:rPr>
                <w:noProof/>
                <w:webHidden/>
              </w:rPr>
              <w:fldChar w:fldCharType="end"/>
            </w:r>
          </w:hyperlink>
        </w:p>
        <w:p w14:paraId="71092275" w14:textId="1C163243"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41" w:history="1">
            <w:r w:rsidRPr="00CF2A1B">
              <w:rPr>
                <w:rStyle w:val="Hyperlink"/>
                <w:noProof/>
              </w:rPr>
              <w:t>4.2.1</w:t>
            </w:r>
            <w:r>
              <w:rPr>
                <w:rFonts w:asciiTheme="minorHAnsi" w:hAnsiTheme="minorHAnsi"/>
                <w:noProof/>
                <w:kern w:val="2"/>
                <w:sz w:val="24"/>
                <w:szCs w:val="24"/>
                <w:lang w:val="en-150" w:eastAsia="en-150"/>
                <w14:ligatures w14:val="standardContextual"/>
              </w:rPr>
              <w:tab/>
            </w:r>
            <w:r w:rsidRPr="00CF2A1B">
              <w:rPr>
                <w:rStyle w:val="Hyperlink"/>
                <w:noProof/>
              </w:rPr>
              <w:t>Security</w:t>
            </w:r>
            <w:r>
              <w:rPr>
                <w:noProof/>
                <w:webHidden/>
              </w:rPr>
              <w:tab/>
            </w:r>
            <w:r>
              <w:rPr>
                <w:noProof/>
                <w:webHidden/>
              </w:rPr>
              <w:fldChar w:fldCharType="begin"/>
            </w:r>
            <w:r>
              <w:rPr>
                <w:noProof/>
                <w:webHidden/>
              </w:rPr>
              <w:instrText xml:space="preserve"> PAGEREF _Toc228350741 \h </w:instrText>
            </w:r>
            <w:r>
              <w:rPr>
                <w:noProof/>
                <w:webHidden/>
              </w:rPr>
            </w:r>
            <w:r>
              <w:rPr>
                <w:noProof/>
                <w:webHidden/>
              </w:rPr>
              <w:fldChar w:fldCharType="separate"/>
            </w:r>
            <w:r>
              <w:rPr>
                <w:noProof/>
                <w:webHidden/>
              </w:rPr>
              <w:t>9</w:t>
            </w:r>
            <w:r>
              <w:rPr>
                <w:noProof/>
                <w:webHidden/>
              </w:rPr>
              <w:fldChar w:fldCharType="end"/>
            </w:r>
          </w:hyperlink>
        </w:p>
        <w:p w14:paraId="067BD992" w14:textId="107252FF"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42" w:history="1">
            <w:r w:rsidRPr="00CF2A1B">
              <w:rPr>
                <w:rStyle w:val="Hyperlink"/>
                <w:noProof/>
              </w:rPr>
              <w:t>4.2.2</w:t>
            </w:r>
            <w:r>
              <w:rPr>
                <w:rFonts w:asciiTheme="minorHAnsi" w:hAnsiTheme="minorHAnsi"/>
                <w:noProof/>
                <w:kern w:val="2"/>
                <w:sz w:val="24"/>
                <w:szCs w:val="24"/>
                <w:lang w:val="en-150" w:eastAsia="en-150"/>
                <w14:ligatures w14:val="standardContextual"/>
              </w:rPr>
              <w:tab/>
            </w:r>
            <w:r w:rsidRPr="00CF2A1B">
              <w:rPr>
                <w:rStyle w:val="Hyperlink"/>
                <w:noProof/>
              </w:rPr>
              <w:t>Memory Consumption</w:t>
            </w:r>
            <w:r>
              <w:rPr>
                <w:noProof/>
                <w:webHidden/>
              </w:rPr>
              <w:tab/>
            </w:r>
            <w:r>
              <w:rPr>
                <w:noProof/>
                <w:webHidden/>
              </w:rPr>
              <w:fldChar w:fldCharType="begin"/>
            </w:r>
            <w:r>
              <w:rPr>
                <w:noProof/>
                <w:webHidden/>
              </w:rPr>
              <w:instrText xml:space="preserve"> PAGEREF _Toc228350742 \h </w:instrText>
            </w:r>
            <w:r>
              <w:rPr>
                <w:noProof/>
                <w:webHidden/>
              </w:rPr>
            </w:r>
            <w:r>
              <w:rPr>
                <w:noProof/>
                <w:webHidden/>
              </w:rPr>
              <w:fldChar w:fldCharType="separate"/>
            </w:r>
            <w:r>
              <w:rPr>
                <w:noProof/>
                <w:webHidden/>
              </w:rPr>
              <w:t>9</w:t>
            </w:r>
            <w:r>
              <w:rPr>
                <w:noProof/>
                <w:webHidden/>
              </w:rPr>
              <w:fldChar w:fldCharType="end"/>
            </w:r>
          </w:hyperlink>
        </w:p>
        <w:p w14:paraId="58565B47" w14:textId="0D4763CB"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43" w:history="1">
            <w:r w:rsidRPr="00CF2A1B">
              <w:rPr>
                <w:rStyle w:val="Hyperlink"/>
                <w:noProof/>
              </w:rPr>
              <w:t>4.3</w:t>
            </w:r>
            <w:r>
              <w:rPr>
                <w:rFonts w:asciiTheme="minorHAnsi" w:hAnsiTheme="minorHAnsi"/>
                <w:noProof/>
                <w:kern w:val="2"/>
                <w:sz w:val="24"/>
                <w:szCs w:val="24"/>
                <w:lang w:val="en-150" w:eastAsia="en-150"/>
                <w14:ligatures w14:val="standardContextual"/>
              </w:rPr>
              <w:tab/>
            </w:r>
            <w:r w:rsidRPr="00CF2A1B">
              <w:rPr>
                <w:rStyle w:val="Hyperlink"/>
                <w:noProof/>
              </w:rPr>
              <w:t>Behaviors Sought After</w:t>
            </w:r>
            <w:r>
              <w:rPr>
                <w:noProof/>
                <w:webHidden/>
              </w:rPr>
              <w:tab/>
            </w:r>
            <w:r>
              <w:rPr>
                <w:noProof/>
                <w:webHidden/>
              </w:rPr>
              <w:fldChar w:fldCharType="begin"/>
            </w:r>
            <w:r>
              <w:rPr>
                <w:noProof/>
                <w:webHidden/>
              </w:rPr>
              <w:instrText xml:space="preserve"> PAGEREF _Toc228350743 \h </w:instrText>
            </w:r>
            <w:r>
              <w:rPr>
                <w:noProof/>
                <w:webHidden/>
              </w:rPr>
            </w:r>
            <w:r>
              <w:rPr>
                <w:noProof/>
                <w:webHidden/>
              </w:rPr>
              <w:fldChar w:fldCharType="separate"/>
            </w:r>
            <w:r>
              <w:rPr>
                <w:noProof/>
                <w:webHidden/>
              </w:rPr>
              <w:t>10</w:t>
            </w:r>
            <w:r>
              <w:rPr>
                <w:noProof/>
                <w:webHidden/>
              </w:rPr>
              <w:fldChar w:fldCharType="end"/>
            </w:r>
          </w:hyperlink>
        </w:p>
        <w:p w14:paraId="03F89733" w14:textId="5D132AAC"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44" w:history="1">
            <w:r w:rsidRPr="00CF2A1B">
              <w:rPr>
                <w:rStyle w:val="Hyperlink"/>
                <w:noProof/>
              </w:rPr>
              <w:t>4.3.1</w:t>
            </w:r>
            <w:r>
              <w:rPr>
                <w:rFonts w:asciiTheme="minorHAnsi" w:hAnsiTheme="minorHAnsi"/>
                <w:noProof/>
                <w:kern w:val="2"/>
                <w:sz w:val="24"/>
                <w:szCs w:val="24"/>
                <w:lang w:val="en-150" w:eastAsia="en-150"/>
                <w14:ligatures w14:val="standardContextual"/>
              </w:rPr>
              <w:tab/>
            </w:r>
            <w:r w:rsidRPr="00CF2A1B">
              <w:rPr>
                <w:rStyle w:val="Hyperlink"/>
                <w:noProof/>
              </w:rPr>
              <w:t>Secure Environment</w:t>
            </w:r>
            <w:r>
              <w:rPr>
                <w:noProof/>
                <w:webHidden/>
              </w:rPr>
              <w:tab/>
            </w:r>
            <w:r>
              <w:rPr>
                <w:noProof/>
                <w:webHidden/>
              </w:rPr>
              <w:fldChar w:fldCharType="begin"/>
            </w:r>
            <w:r>
              <w:rPr>
                <w:noProof/>
                <w:webHidden/>
              </w:rPr>
              <w:instrText xml:space="preserve"> PAGEREF _Toc228350744 \h </w:instrText>
            </w:r>
            <w:r>
              <w:rPr>
                <w:noProof/>
                <w:webHidden/>
              </w:rPr>
            </w:r>
            <w:r>
              <w:rPr>
                <w:noProof/>
                <w:webHidden/>
              </w:rPr>
              <w:fldChar w:fldCharType="separate"/>
            </w:r>
            <w:r>
              <w:rPr>
                <w:noProof/>
                <w:webHidden/>
              </w:rPr>
              <w:t>10</w:t>
            </w:r>
            <w:r>
              <w:rPr>
                <w:noProof/>
                <w:webHidden/>
              </w:rPr>
              <w:fldChar w:fldCharType="end"/>
            </w:r>
          </w:hyperlink>
        </w:p>
        <w:p w14:paraId="72CD4249" w14:textId="46F1B92A"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45" w:history="1">
            <w:r w:rsidRPr="00CF2A1B">
              <w:rPr>
                <w:rStyle w:val="Hyperlink"/>
                <w:noProof/>
              </w:rPr>
              <w:t>4.3.2</w:t>
            </w:r>
            <w:r>
              <w:rPr>
                <w:rFonts w:asciiTheme="minorHAnsi" w:hAnsiTheme="minorHAnsi"/>
                <w:noProof/>
                <w:kern w:val="2"/>
                <w:sz w:val="24"/>
                <w:szCs w:val="24"/>
                <w:lang w:val="en-150" w:eastAsia="en-150"/>
                <w14:ligatures w14:val="standardContextual"/>
              </w:rPr>
              <w:tab/>
            </w:r>
            <w:r w:rsidRPr="00CF2A1B">
              <w:rPr>
                <w:rStyle w:val="Hyperlink"/>
                <w:noProof/>
              </w:rPr>
              <w:t>Malware Analysis Specialization</w:t>
            </w:r>
            <w:r>
              <w:rPr>
                <w:noProof/>
                <w:webHidden/>
              </w:rPr>
              <w:tab/>
            </w:r>
            <w:r>
              <w:rPr>
                <w:noProof/>
                <w:webHidden/>
              </w:rPr>
              <w:fldChar w:fldCharType="begin"/>
            </w:r>
            <w:r>
              <w:rPr>
                <w:noProof/>
                <w:webHidden/>
              </w:rPr>
              <w:instrText xml:space="preserve"> PAGEREF _Toc228350745 \h </w:instrText>
            </w:r>
            <w:r>
              <w:rPr>
                <w:noProof/>
                <w:webHidden/>
              </w:rPr>
            </w:r>
            <w:r>
              <w:rPr>
                <w:noProof/>
                <w:webHidden/>
              </w:rPr>
              <w:fldChar w:fldCharType="separate"/>
            </w:r>
            <w:r>
              <w:rPr>
                <w:noProof/>
                <w:webHidden/>
              </w:rPr>
              <w:t>10</w:t>
            </w:r>
            <w:r>
              <w:rPr>
                <w:noProof/>
                <w:webHidden/>
              </w:rPr>
              <w:fldChar w:fldCharType="end"/>
            </w:r>
          </w:hyperlink>
        </w:p>
        <w:p w14:paraId="4774E4A7" w14:textId="7A07758F"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46" w:history="1">
            <w:r w:rsidRPr="00CF2A1B">
              <w:rPr>
                <w:rStyle w:val="Hyperlink"/>
                <w:noProof/>
              </w:rPr>
              <w:t>4.3.3</w:t>
            </w:r>
            <w:r>
              <w:rPr>
                <w:rFonts w:asciiTheme="minorHAnsi" w:hAnsiTheme="minorHAnsi"/>
                <w:noProof/>
                <w:kern w:val="2"/>
                <w:sz w:val="24"/>
                <w:szCs w:val="24"/>
                <w:lang w:val="en-150" w:eastAsia="en-150"/>
                <w14:ligatures w14:val="standardContextual"/>
              </w:rPr>
              <w:tab/>
            </w:r>
            <w:r w:rsidRPr="00CF2A1B">
              <w:rPr>
                <w:rStyle w:val="Hyperlink"/>
                <w:noProof/>
              </w:rPr>
              <w:t>Additional Tools</w:t>
            </w:r>
            <w:r>
              <w:rPr>
                <w:noProof/>
                <w:webHidden/>
              </w:rPr>
              <w:tab/>
            </w:r>
            <w:r>
              <w:rPr>
                <w:noProof/>
                <w:webHidden/>
              </w:rPr>
              <w:fldChar w:fldCharType="begin"/>
            </w:r>
            <w:r>
              <w:rPr>
                <w:noProof/>
                <w:webHidden/>
              </w:rPr>
              <w:instrText xml:space="preserve"> PAGEREF _Toc228350746 \h </w:instrText>
            </w:r>
            <w:r>
              <w:rPr>
                <w:noProof/>
                <w:webHidden/>
              </w:rPr>
            </w:r>
            <w:r>
              <w:rPr>
                <w:noProof/>
                <w:webHidden/>
              </w:rPr>
              <w:fldChar w:fldCharType="separate"/>
            </w:r>
            <w:r>
              <w:rPr>
                <w:noProof/>
                <w:webHidden/>
              </w:rPr>
              <w:t>10</w:t>
            </w:r>
            <w:r>
              <w:rPr>
                <w:noProof/>
                <w:webHidden/>
              </w:rPr>
              <w:fldChar w:fldCharType="end"/>
            </w:r>
          </w:hyperlink>
        </w:p>
        <w:p w14:paraId="6A74B780" w14:textId="2F527AD9"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47" w:history="1">
            <w:r w:rsidRPr="00CF2A1B">
              <w:rPr>
                <w:rStyle w:val="Hyperlink"/>
                <w:noProof/>
              </w:rPr>
              <w:t>4.3.4</w:t>
            </w:r>
            <w:r>
              <w:rPr>
                <w:rFonts w:asciiTheme="minorHAnsi" w:hAnsiTheme="minorHAnsi"/>
                <w:noProof/>
                <w:kern w:val="2"/>
                <w:sz w:val="24"/>
                <w:szCs w:val="24"/>
                <w:lang w:val="en-150" w:eastAsia="en-150"/>
                <w14:ligatures w14:val="standardContextual"/>
              </w:rPr>
              <w:tab/>
            </w:r>
            <w:r w:rsidRPr="00CF2A1B">
              <w:rPr>
                <w:rStyle w:val="Hyperlink"/>
                <w:noProof/>
              </w:rPr>
              <w:t>Lightweight</w:t>
            </w:r>
            <w:r>
              <w:rPr>
                <w:noProof/>
                <w:webHidden/>
              </w:rPr>
              <w:tab/>
            </w:r>
            <w:r>
              <w:rPr>
                <w:noProof/>
                <w:webHidden/>
              </w:rPr>
              <w:fldChar w:fldCharType="begin"/>
            </w:r>
            <w:r>
              <w:rPr>
                <w:noProof/>
                <w:webHidden/>
              </w:rPr>
              <w:instrText xml:space="preserve"> PAGEREF _Toc228350747 \h </w:instrText>
            </w:r>
            <w:r>
              <w:rPr>
                <w:noProof/>
                <w:webHidden/>
              </w:rPr>
            </w:r>
            <w:r>
              <w:rPr>
                <w:noProof/>
                <w:webHidden/>
              </w:rPr>
              <w:fldChar w:fldCharType="separate"/>
            </w:r>
            <w:r>
              <w:rPr>
                <w:noProof/>
                <w:webHidden/>
              </w:rPr>
              <w:t>10</w:t>
            </w:r>
            <w:r>
              <w:rPr>
                <w:noProof/>
                <w:webHidden/>
              </w:rPr>
              <w:fldChar w:fldCharType="end"/>
            </w:r>
          </w:hyperlink>
        </w:p>
        <w:p w14:paraId="1AB0ABBA" w14:textId="4541CC7F"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48" w:history="1">
            <w:r w:rsidRPr="00CF2A1B">
              <w:rPr>
                <w:rStyle w:val="Hyperlink"/>
                <w:noProof/>
              </w:rPr>
              <w:t>4.4</w:t>
            </w:r>
            <w:r>
              <w:rPr>
                <w:rFonts w:asciiTheme="minorHAnsi" w:hAnsiTheme="minorHAnsi"/>
                <w:noProof/>
                <w:kern w:val="2"/>
                <w:sz w:val="24"/>
                <w:szCs w:val="24"/>
                <w:lang w:val="en-150" w:eastAsia="en-150"/>
                <w14:ligatures w14:val="standardContextual"/>
              </w:rPr>
              <w:tab/>
            </w:r>
            <w:r w:rsidRPr="00CF2A1B">
              <w:rPr>
                <w:rStyle w:val="Hyperlink"/>
                <w:noProof/>
              </w:rPr>
              <w:t>Possibilities Being Discussed</w:t>
            </w:r>
            <w:r>
              <w:rPr>
                <w:noProof/>
                <w:webHidden/>
              </w:rPr>
              <w:tab/>
            </w:r>
            <w:r>
              <w:rPr>
                <w:noProof/>
                <w:webHidden/>
              </w:rPr>
              <w:fldChar w:fldCharType="begin"/>
            </w:r>
            <w:r>
              <w:rPr>
                <w:noProof/>
                <w:webHidden/>
              </w:rPr>
              <w:instrText xml:space="preserve"> PAGEREF _Toc228350748 \h </w:instrText>
            </w:r>
            <w:r>
              <w:rPr>
                <w:noProof/>
                <w:webHidden/>
              </w:rPr>
            </w:r>
            <w:r>
              <w:rPr>
                <w:noProof/>
                <w:webHidden/>
              </w:rPr>
              <w:fldChar w:fldCharType="separate"/>
            </w:r>
            <w:r>
              <w:rPr>
                <w:noProof/>
                <w:webHidden/>
              </w:rPr>
              <w:t>10</w:t>
            </w:r>
            <w:r>
              <w:rPr>
                <w:noProof/>
                <w:webHidden/>
              </w:rPr>
              <w:fldChar w:fldCharType="end"/>
            </w:r>
          </w:hyperlink>
        </w:p>
        <w:p w14:paraId="06B8CC93" w14:textId="5A7205FB"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49" w:history="1">
            <w:r w:rsidRPr="00CF2A1B">
              <w:rPr>
                <w:rStyle w:val="Hyperlink"/>
                <w:noProof/>
              </w:rPr>
              <w:t>4.4.1</w:t>
            </w:r>
            <w:r>
              <w:rPr>
                <w:rFonts w:asciiTheme="minorHAnsi" w:hAnsiTheme="minorHAnsi"/>
                <w:noProof/>
                <w:kern w:val="2"/>
                <w:sz w:val="24"/>
                <w:szCs w:val="24"/>
                <w:lang w:val="en-150" w:eastAsia="en-150"/>
                <w14:ligatures w14:val="standardContextual"/>
              </w:rPr>
              <w:tab/>
            </w:r>
            <w:r w:rsidRPr="00CF2A1B">
              <w:rPr>
                <w:rStyle w:val="Hyperlink"/>
                <w:noProof/>
              </w:rPr>
              <w:t>VMWare Workstation vs VirtualBox</w:t>
            </w:r>
            <w:r>
              <w:rPr>
                <w:noProof/>
                <w:webHidden/>
              </w:rPr>
              <w:tab/>
            </w:r>
            <w:r>
              <w:rPr>
                <w:noProof/>
                <w:webHidden/>
              </w:rPr>
              <w:fldChar w:fldCharType="begin"/>
            </w:r>
            <w:r>
              <w:rPr>
                <w:noProof/>
                <w:webHidden/>
              </w:rPr>
              <w:instrText xml:space="preserve"> PAGEREF _Toc228350749 \h </w:instrText>
            </w:r>
            <w:r>
              <w:rPr>
                <w:noProof/>
                <w:webHidden/>
              </w:rPr>
            </w:r>
            <w:r>
              <w:rPr>
                <w:noProof/>
                <w:webHidden/>
              </w:rPr>
              <w:fldChar w:fldCharType="separate"/>
            </w:r>
            <w:r>
              <w:rPr>
                <w:noProof/>
                <w:webHidden/>
              </w:rPr>
              <w:t>10</w:t>
            </w:r>
            <w:r>
              <w:rPr>
                <w:noProof/>
                <w:webHidden/>
              </w:rPr>
              <w:fldChar w:fldCharType="end"/>
            </w:r>
          </w:hyperlink>
        </w:p>
        <w:p w14:paraId="7A8CDA3F" w14:textId="68B96387"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50" w:history="1">
            <w:r w:rsidRPr="00CF2A1B">
              <w:rPr>
                <w:rStyle w:val="Hyperlink"/>
                <w:noProof/>
              </w:rPr>
              <w:t>4.4.2</w:t>
            </w:r>
            <w:r>
              <w:rPr>
                <w:rFonts w:asciiTheme="minorHAnsi" w:hAnsiTheme="minorHAnsi"/>
                <w:noProof/>
                <w:kern w:val="2"/>
                <w:sz w:val="24"/>
                <w:szCs w:val="24"/>
                <w:lang w:val="en-150" w:eastAsia="en-150"/>
                <w14:ligatures w14:val="standardContextual"/>
              </w:rPr>
              <w:tab/>
            </w:r>
            <w:r w:rsidRPr="00CF2A1B">
              <w:rPr>
                <w:rStyle w:val="Hyperlink"/>
                <w:noProof/>
              </w:rPr>
              <w:t>REMnux vs FlareVM</w:t>
            </w:r>
            <w:r>
              <w:rPr>
                <w:noProof/>
                <w:webHidden/>
              </w:rPr>
              <w:tab/>
            </w:r>
            <w:r>
              <w:rPr>
                <w:noProof/>
                <w:webHidden/>
              </w:rPr>
              <w:fldChar w:fldCharType="begin"/>
            </w:r>
            <w:r>
              <w:rPr>
                <w:noProof/>
                <w:webHidden/>
              </w:rPr>
              <w:instrText xml:space="preserve"> PAGEREF _Toc228350750 \h </w:instrText>
            </w:r>
            <w:r>
              <w:rPr>
                <w:noProof/>
                <w:webHidden/>
              </w:rPr>
            </w:r>
            <w:r>
              <w:rPr>
                <w:noProof/>
                <w:webHidden/>
              </w:rPr>
              <w:fldChar w:fldCharType="separate"/>
            </w:r>
            <w:r>
              <w:rPr>
                <w:noProof/>
                <w:webHidden/>
              </w:rPr>
              <w:t>11</w:t>
            </w:r>
            <w:r>
              <w:rPr>
                <w:noProof/>
                <w:webHidden/>
              </w:rPr>
              <w:fldChar w:fldCharType="end"/>
            </w:r>
          </w:hyperlink>
        </w:p>
        <w:p w14:paraId="089DA198" w14:textId="5679F01F"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51" w:history="1">
            <w:r w:rsidRPr="00CF2A1B">
              <w:rPr>
                <w:rStyle w:val="Hyperlink"/>
                <w:noProof/>
              </w:rPr>
              <w:t>4.5</w:t>
            </w:r>
            <w:r>
              <w:rPr>
                <w:rFonts w:asciiTheme="minorHAnsi" w:hAnsiTheme="minorHAnsi"/>
                <w:noProof/>
                <w:kern w:val="2"/>
                <w:sz w:val="24"/>
                <w:szCs w:val="24"/>
                <w:lang w:val="en-150" w:eastAsia="en-150"/>
                <w14:ligatures w14:val="standardContextual"/>
              </w:rPr>
              <w:tab/>
            </w:r>
            <w:r w:rsidRPr="00CF2A1B">
              <w:rPr>
                <w:rStyle w:val="Hyperlink"/>
                <w:noProof/>
              </w:rPr>
              <w:t>Virtual Machine Verdict</w:t>
            </w:r>
            <w:r>
              <w:rPr>
                <w:noProof/>
                <w:webHidden/>
              </w:rPr>
              <w:tab/>
            </w:r>
            <w:r>
              <w:rPr>
                <w:noProof/>
                <w:webHidden/>
              </w:rPr>
              <w:fldChar w:fldCharType="begin"/>
            </w:r>
            <w:r>
              <w:rPr>
                <w:noProof/>
                <w:webHidden/>
              </w:rPr>
              <w:instrText xml:space="preserve"> PAGEREF _Toc228350751 \h </w:instrText>
            </w:r>
            <w:r>
              <w:rPr>
                <w:noProof/>
                <w:webHidden/>
              </w:rPr>
            </w:r>
            <w:r>
              <w:rPr>
                <w:noProof/>
                <w:webHidden/>
              </w:rPr>
              <w:fldChar w:fldCharType="separate"/>
            </w:r>
            <w:r>
              <w:rPr>
                <w:noProof/>
                <w:webHidden/>
              </w:rPr>
              <w:t>11</w:t>
            </w:r>
            <w:r>
              <w:rPr>
                <w:noProof/>
                <w:webHidden/>
              </w:rPr>
              <w:fldChar w:fldCharType="end"/>
            </w:r>
          </w:hyperlink>
        </w:p>
        <w:p w14:paraId="224CFDB1" w14:textId="083E4713"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52" w:history="1">
            <w:r w:rsidRPr="00CF2A1B">
              <w:rPr>
                <w:rStyle w:val="Hyperlink"/>
                <w:noProof/>
              </w:rPr>
              <w:t>4.6</w:t>
            </w:r>
            <w:r>
              <w:rPr>
                <w:rFonts w:asciiTheme="minorHAnsi" w:hAnsiTheme="minorHAnsi"/>
                <w:noProof/>
                <w:kern w:val="2"/>
                <w:sz w:val="24"/>
                <w:szCs w:val="24"/>
                <w:lang w:val="en-150" w:eastAsia="en-150"/>
                <w14:ligatures w14:val="standardContextual"/>
              </w:rPr>
              <w:tab/>
            </w:r>
            <w:r w:rsidRPr="00CF2A1B">
              <w:rPr>
                <w:rStyle w:val="Hyperlink"/>
                <w:noProof/>
              </w:rPr>
              <w:t>Taxonomy Construction</w:t>
            </w:r>
            <w:r>
              <w:rPr>
                <w:noProof/>
                <w:webHidden/>
              </w:rPr>
              <w:tab/>
            </w:r>
            <w:r>
              <w:rPr>
                <w:noProof/>
                <w:webHidden/>
              </w:rPr>
              <w:fldChar w:fldCharType="begin"/>
            </w:r>
            <w:r>
              <w:rPr>
                <w:noProof/>
                <w:webHidden/>
              </w:rPr>
              <w:instrText xml:space="preserve"> PAGEREF _Toc228350752 \h </w:instrText>
            </w:r>
            <w:r>
              <w:rPr>
                <w:noProof/>
                <w:webHidden/>
              </w:rPr>
            </w:r>
            <w:r>
              <w:rPr>
                <w:noProof/>
                <w:webHidden/>
              </w:rPr>
              <w:fldChar w:fldCharType="separate"/>
            </w:r>
            <w:r>
              <w:rPr>
                <w:noProof/>
                <w:webHidden/>
              </w:rPr>
              <w:t>12</w:t>
            </w:r>
            <w:r>
              <w:rPr>
                <w:noProof/>
                <w:webHidden/>
              </w:rPr>
              <w:fldChar w:fldCharType="end"/>
            </w:r>
          </w:hyperlink>
        </w:p>
        <w:p w14:paraId="7EAD2EFD" w14:textId="2A24DE0F"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53" w:history="1">
            <w:r w:rsidRPr="00CF2A1B">
              <w:rPr>
                <w:rStyle w:val="Hyperlink"/>
                <w:noProof/>
              </w:rPr>
              <w:t>4.6.1</w:t>
            </w:r>
            <w:r>
              <w:rPr>
                <w:rFonts w:asciiTheme="minorHAnsi" w:hAnsiTheme="minorHAnsi"/>
                <w:noProof/>
                <w:kern w:val="2"/>
                <w:sz w:val="24"/>
                <w:szCs w:val="24"/>
                <w:lang w:val="en-150" w:eastAsia="en-150"/>
                <w14:ligatures w14:val="standardContextual"/>
              </w:rPr>
              <w:tab/>
            </w:r>
            <w:r w:rsidRPr="00CF2A1B">
              <w:rPr>
                <w:rStyle w:val="Hyperlink"/>
                <w:noProof/>
              </w:rPr>
              <w:t>Taxonomy Requirements</w:t>
            </w:r>
            <w:r>
              <w:rPr>
                <w:noProof/>
                <w:webHidden/>
              </w:rPr>
              <w:tab/>
            </w:r>
            <w:r>
              <w:rPr>
                <w:noProof/>
                <w:webHidden/>
              </w:rPr>
              <w:fldChar w:fldCharType="begin"/>
            </w:r>
            <w:r>
              <w:rPr>
                <w:noProof/>
                <w:webHidden/>
              </w:rPr>
              <w:instrText xml:space="preserve"> PAGEREF _Toc228350753 \h </w:instrText>
            </w:r>
            <w:r>
              <w:rPr>
                <w:noProof/>
                <w:webHidden/>
              </w:rPr>
            </w:r>
            <w:r>
              <w:rPr>
                <w:noProof/>
                <w:webHidden/>
              </w:rPr>
              <w:fldChar w:fldCharType="separate"/>
            </w:r>
            <w:r>
              <w:rPr>
                <w:noProof/>
                <w:webHidden/>
              </w:rPr>
              <w:t>12</w:t>
            </w:r>
            <w:r>
              <w:rPr>
                <w:noProof/>
                <w:webHidden/>
              </w:rPr>
              <w:fldChar w:fldCharType="end"/>
            </w:r>
          </w:hyperlink>
        </w:p>
        <w:p w14:paraId="54F088E2" w14:textId="1CBAFBB9"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54" w:history="1">
            <w:r w:rsidRPr="00CF2A1B">
              <w:rPr>
                <w:rStyle w:val="Hyperlink"/>
                <w:noProof/>
              </w:rPr>
              <w:t>4.6.2</w:t>
            </w:r>
            <w:r>
              <w:rPr>
                <w:rFonts w:asciiTheme="minorHAnsi" w:hAnsiTheme="minorHAnsi"/>
                <w:noProof/>
                <w:kern w:val="2"/>
                <w:sz w:val="24"/>
                <w:szCs w:val="24"/>
                <w:lang w:val="en-150" w:eastAsia="en-150"/>
                <w14:ligatures w14:val="standardContextual"/>
              </w:rPr>
              <w:tab/>
            </w:r>
            <w:r w:rsidRPr="00CF2A1B">
              <w:rPr>
                <w:rStyle w:val="Hyperlink"/>
                <w:noProof/>
              </w:rPr>
              <w:t>Concept Identification</w:t>
            </w:r>
            <w:r>
              <w:rPr>
                <w:noProof/>
                <w:webHidden/>
              </w:rPr>
              <w:tab/>
            </w:r>
            <w:r>
              <w:rPr>
                <w:noProof/>
                <w:webHidden/>
              </w:rPr>
              <w:fldChar w:fldCharType="begin"/>
            </w:r>
            <w:r>
              <w:rPr>
                <w:noProof/>
                <w:webHidden/>
              </w:rPr>
              <w:instrText xml:space="preserve"> PAGEREF _Toc228350754 \h </w:instrText>
            </w:r>
            <w:r>
              <w:rPr>
                <w:noProof/>
                <w:webHidden/>
              </w:rPr>
            </w:r>
            <w:r>
              <w:rPr>
                <w:noProof/>
                <w:webHidden/>
              </w:rPr>
              <w:fldChar w:fldCharType="separate"/>
            </w:r>
            <w:r>
              <w:rPr>
                <w:noProof/>
                <w:webHidden/>
              </w:rPr>
              <w:t>12</w:t>
            </w:r>
            <w:r>
              <w:rPr>
                <w:noProof/>
                <w:webHidden/>
              </w:rPr>
              <w:fldChar w:fldCharType="end"/>
            </w:r>
          </w:hyperlink>
        </w:p>
        <w:p w14:paraId="2AC03260" w14:textId="5A609EB3"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55" w:history="1">
            <w:r w:rsidRPr="00CF2A1B">
              <w:rPr>
                <w:rStyle w:val="Hyperlink"/>
                <w:noProof/>
              </w:rPr>
              <w:t>4.6.3</w:t>
            </w:r>
            <w:r>
              <w:rPr>
                <w:rFonts w:asciiTheme="minorHAnsi" w:hAnsiTheme="minorHAnsi"/>
                <w:noProof/>
                <w:kern w:val="2"/>
                <w:sz w:val="24"/>
                <w:szCs w:val="24"/>
                <w:lang w:val="en-150" w:eastAsia="en-150"/>
                <w14:ligatures w14:val="standardContextual"/>
              </w:rPr>
              <w:tab/>
            </w:r>
            <w:r w:rsidRPr="00CF2A1B">
              <w:rPr>
                <w:rStyle w:val="Hyperlink"/>
                <w:noProof/>
              </w:rPr>
              <w:t>Hierarchy Rough Draft</w:t>
            </w:r>
            <w:r>
              <w:rPr>
                <w:noProof/>
                <w:webHidden/>
              </w:rPr>
              <w:tab/>
            </w:r>
            <w:r>
              <w:rPr>
                <w:noProof/>
                <w:webHidden/>
              </w:rPr>
              <w:fldChar w:fldCharType="begin"/>
            </w:r>
            <w:r>
              <w:rPr>
                <w:noProof/>
                <w:webHidden/>
              </w:rPr>
              <w:instrText xml:space="preserve"> PAGEREF _Toc228350755 \h </w:instrText>
            </w:r>
            <w:r>
              <w:rPr>
                <w:noProof/>
                <w:webHidden/>
              </w:rPr>
            </w:r>
            <w:r>
              <w:rPr>
                <w:noProof/>
                <w:webHidden/>
              </w:rPr>
              <w:fldChar w:fldCharType="separate"/>
            </w:r>
            <w:r>
              <w:rPr>
                <w:noProof/>
                <w:webHidden/>
              </w:rPr>
              <w:t>12</w:t>
            </w:r>
            <w:r>
              <w:rPr>
                <w:noProof/>
                <w:webHidden/>
              </w:rPr>
              <w:fldChar w:fldCharType="end"/>
            </w:r>
          </w:hyperlink>
        </w:p>
        <w:p w14:paraId="2A595269" w14:textId="093FB936"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56" w:history="1">
            <w:r w:rsidRPr="00CF2A1B">
              <w:rPr>
                <w:rStyle w:val="Hyperlink"/>
                <w:noProof/>
              </w:rPr>
              <w:t>4.6.4</w:t>
            </w:r>
            <w:r>
              <w:rPr>
                <w:rFonts w:asciiTheme="minorHAnsi" w:hAnsiTheme="minorHAnsi"/>
                <w:noProof/>
                <w:kern w:val="2"/>
                <w:sz w:val="24"/>
                <w:szCs w:val="24"/>
                <w:lang w:val="en-150" w:eastAsia="en-150"/>
                <w14:ligatures w14:val="standardContextual"/>
              </w:rPr>
              <w:tab/>
            </w:r>
            <w:r w:rsidRPr="00CF2A1B">
              <w:rPr>
                <w:rStyle w:val="Hyperlink"/>
                <w:noProof/>
              </w:rPr>
              <w:t>Professional Recommendations</w:t>
            </w:r>
            <w:r>
              <w:rPr>
                <w:noProof/>
                <w:webHidden/>
              </w:rPr>
              <w:tab/>
            </w:r>
            <w:r>
              <w:rPr>
                <w:noProof/>
                <w:webHidden/>
              </w:rPr>
              <w:fldChar w:fldCharType="begin"/>
            </w:r>
            <w:r>
              <w:rPr>
                <w:noProof/>
                <w:webHidden/>
              </w:rPr>
              <w:instrText xml:space="preserve"> PAGEREF _Toc228350756 \h </w:instrText>
            </w:r>
            <w:r>
              <w:rPr>
                <w:noProof/>
                <w:webHidden/>
              </w:rPr>
            </w:r>
            <w:r>
              <w:rPr>
                <w:noProof/>
                <w:webHidden/>
              </w:rPr>
              <w:fldChar w:fldCharType="separate"/>
            </w:r>
            <w:r>
              <w:rPr>
                <w:noProof/>
                <w:webHidden/>
              </w:rPr>
              <w:t>12</w:t>
            </w:r>
            <w:r>
              <w:rPr>
                <w:noProof/>
                <w:webHidden/>
              </w:rPr>
              <w:fldChar w:fldCharType="end"/>
            </w:r>
          </w:hyperlink>
        </w:p>
        <w:p w14:paraId="3FBB4F33" w14:textId="5DD34516"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57" w:history="1">
            <w:r w:rsidRPr="00CF2A1B">
              <w:rPr>
                <w:rStyle w:val="Hyperlink"/>
                <w:noProof/>
              </w:rPr>
              <w:t>4.6.5</w:t>
            </w:r>
            <w:r>
              <w:rPr>
                <w:rFonts w:asciiTheme="minorHAnsi" w:hAnsiTheme="minorHAnsi"/>
                <w:noProof/>
                <w:kern w:val="2"/>
                <w:sz w:val="24"/>
                <w:szCs w:val="24"/>
                <w:lang w:val="en-150" w:eastAsia="en-150"/>
                <w14:ligatures w14:val="standardContextual"/>
              </w:rPr>
              <w:tab/>
            </w:r>
            <w:r w:rsidRPr="00CF2A1B">
              <w:rPr>
                <w:rStyle w:val="Hyperlink"/>
                <w:noProof/>
              </w:rPr>
              <w:t>Taxonomy Website Implementation</w:t>
            </w:r>
            <w:r>
              <w:rPr>
                <w:noProof/>
                <w:webHidden/>
              </w:rPr>
              <w:tab/>
            </w:r>
            <w:r>
              <w:rPr>
                <w:noProof/>
                <w:webHidden/>
              </w:rPr>
              <w:fldChar w:fldCharType="begin"/>
            </w:r>
            <w:r>
              <w:rPr>
                <w:noProof/>
                <w:webHidden/>
              </w:rPr>
              <w:instrText xml:space="preserve"> PAGEREF _Toc228350757 \h </w:instrText>
            </w:r>
            <w:r>
              <w:rPr>
                <w:noProof/>
                <w:webHidden/>
              </w:rPr>
            </w:r>
            <w:r>
              <w:rPr>
                <w:noProof/>
                <w:webHidden/>
              </w:rPr>
              <w:fldChar w:fldCharType="separate"/>
            </w:r>
            <w:r>
              <w:rPr>
                <w:noProof/>
                <w:webHidden/>
              </w:rPr>
              <w:t>12</w:t>
            </w:r>
            <w:r>
              <w:rPr>
                <w:noProof/>
                <w:webHidden/>
              </w:rPr>
              <w:fldChar w:fldCharType="end"/>
            </w:r>
          </w:hyperlink>
        </w:p>
        <w:p w14:paraId="0FDA3531" w14:textId="78B8B440"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58" w:history="1">
            <w:r w:rsidRPr="00CF2A1B">
              <w:rPr>
                <w:rStyle w:val="Hyperlink"/>
                <w:noProof/>
              </w:rPr>
              <w:t>4.6.6</w:t>
            </w:r>
            <w:r>
              <w:rPr>
                <w:rFonts w:asciiTheme="minorHAnsi" w:hAnsiTheme="minorHAnsi"/>
                <w:noProof/>
                <w:kern w:val="2"/>
                <w:sz w:val="24"/>
                <w:szCs w:val="24"/>
                <w:lang w:val="en-150" w:eastAsia="en-150"/>
                <w14:ligatures w14:val="standardContextual"/>
              </w:rPr>
              <w:tab/>
            </w:r>
            <w:r w:rsidRPr="00CF2A1B">
              <w:rPr>
                <w:rStyle w:val="Hyperlink"/>
                <w:noProof/>
              </w:rPr>
              <w:t>Management and Maintenance</w:t>
            </w:r>
            <w:r>
              <w:rPr>
                <w:noProof/>
                <w:webHidden/>
              </w:rPr>
              <w:tab/>
            </w:r>
            <w:r>
              <w:rPr>
                <w:noProof/>
                <w:webHidden/>
              </w:rPr>
              <w:fldChar w:fldCharType="begin"/>
            </w:r>
            <w:r>
              <w:rPr>
                <w:noProof/>
                <w:webHidden/>
              </w:rPr>
              <w:instrText xml:space="preserve"> PAGEREF _Toc228350758 \h </w:instrText>
            </w:r>
            <w:r>
              <w:rPr>
                <w:noProof/>
                <w:webHidden/>
              </w:rPr>
            </w:r>
            <w:r>
              <w:rPr>
                <w:noProof/>
                <w:webHidden/>
              </w:rPr>
              <w:fldChar w:fldCharType="separate"/>
            </w:r>
            <w:r>
              <w:rPr>
                <w:noProof/>
                <w:webHidden/>
              </w:rPr>
              <w:t>12</w:t>
            </w:r>
            <w:r>
              <w:rPr>
                <w:noProof/>
                <w:webHidden/>
              </w:rPr>
              <w:fldChar w:fldCharType="end"/>
            </w:r>
          </w:hyperlink>
        </w:p>
        <w:p w14:paraId="41374E3A" w14:textId="3D47B2AA"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59" w:history="1">
            <w:r w:rsidRPr="00CF2A1B">
              <w:rPr>
                <w:rStyle w:val="Hyperlink"/>
                <w:noProof/>
              </w:rPr>
              <w:t>4.7</w:t>
            </w:r>
            <w:r>
              <w:rPr>
                <w:rFonts w:asciiTheme="minorHAnsi" w:hAnsiTheme="minorHAnsi"/>
                <w:noProof/>
                <w:kern w:val="2"/>
                <w:sz w:val="24"/>
                <w:szCs w:val="24"/>
                <w:lang w:val="en-150" w:eastAsia="en-150"/>
                <w14:ligatures w14:val="standardContextual"/>
              </w:rPr>
              <w:tab/>
            </w:r>
            <w:r w:rsidRPr="00CF2A1B">
              <w:rPr>
                <w:rStyle w:val="Hyperlink"/>
                <w:noProof/>
              </w:rPr>
              <w:t>Ethical Considerations</w:t>
            </w:r>
            <w:r>
              <w:rPr>
                <w:noProof/>
                <w:webHidden/>
              </w:rPr>
              <w:tab/>
            </w:r>
            <w:r>
              <w:rPr>
                <w:noProof/>
                <w:webHidden/>
              </w:rPr>
              <w:fldChar w:fldCharType="begin"/>
            </w:r>
            <w:r>
              <w:rPr>
                <w:noProof/>
                <w:webHidden/>
              </w:rPr>
              <w:instrText xml:space="preserve"> PAGEREF _Toc228350759 \h </w:instrText>
            </w:r>
            <w:r>
              <w:rPr>
                <w:noProof/>
                <w:webHidden/>
              </w:rPr>
            </w:r>
            <w:r>
              <w:rPr>
                <w:noProof/>
                <w:webHidden/>
              </w:rPr>
              <w:fldChar w:fldCharType="separate"/>
            </w:r>
            <w:r>
              <w:rPr>
                <w:noProof/>
                <w:webHidden/>
              </w:rPr>
              <w:t>13</w:t>
            </w:r>
            <w:r>
              <w:rPr>
                <w:noProof/>
                <w:webHidden/>
              </w:rPr>
              <w:fldChar w:fldCharType="end"/>
            </w:r>
          </w:hyperlink>
        </w:p>
        <w:p w14:paraId="01C0CE1B" w14:textId="03ABF606"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60" w:history="1">
            <w:r w:rsidRPr="00CF2A1B">
              <w:rPr>
                <w:rStyle w:val="Hyperlink"/>
                <w:noProof/>
              </w:rPr>
              <w:t>4.8</w:t>
            </w:r>
            <w:r>
              <w:rPr>
                <w:rFonts w:asciiTheme="minorHAnsi" w:hAnsiTheme="minorHAnsi"/>
                <w:noProof/>
                <w:kern w:val="2"/>
                <w:sz w:val="24"/>
                <w:szCs w:val="24"/>
                <w:lang w:val="en-150" w:eastAsia="en-150"/>
                <w14:ligatures w14:val="standardContextual"/>
              </w:rPr>
              <w:tab/>
            </w:r>
            <w:r w:rsidRPr="00CF2A1B">
              <w:rPr>
                <w:rStyle w:val="Hyperlink"/>
                <w:noProof/>
              </w:rPr>
              <w:t>Examination</w:t>
            </w:r>
            <w:r>
              <w:rPr>
                <w:noProof/>
                <w:webHidden/>
              </w:rPr>
              <w:tab/>
            </w:r>
            <w:r>
              <w:rPr>
                <w:noProof/>
                <w:webHidden/>
              </w:rPr>
              <w:fldChar w:fldCharType="begin"/>
            </w:r>
            <w:r>
              <w:rPr>
                <w:noProof/>
                <w:webHidden/>
              </w:rPr>
              <w:instrText xml:space="preserve"> PAGEREF _Toc228350760 \h </w:instrText>
            </w:r>
            <w:r>
              <w:rPr>
                <w:noProof/>
                <w:webHidden/>
              </w:rPr>
            </w:r>
            <w:r>
              <w:rPr>
                <w:noProof/>
                <w:webHidden/>
              </w:rPr>
              <w:fldChar w:fldCharType="separate"/>
            </w:r>
            <w:r>
              <w:rPr>
                <w:noProof/>
                <w:webHidden/>
              </w:rPr>
              <w:t>13</w:t>
            </w:r>
            <w:r>
              <w:rPr>
                <w:noProof/>
                <w:webHidden/>
              </w:rPr>
              <w:fldChar w:fldCharType="end"/>
            </w:r>
          </w:hyperlink>
        </w:p>
        <w:p w14:paraId="5CAF9CC7" w14:textId="5385FB2C" w:rsidR="00290708" w:rsidRDefault="00290708">
          <w:pPr>
            <w:pStyle w:val="TOC1"/>
            <w:tabs>
              <w:tab w:val="left" w:pos="440"/>
              <w:tab w:val="right" w:leader="dot" w:pos="9350"/>
            </w:tabs>
            <w:rPr>
              <w:rFonts w:asciiTheme="minorHAnsi" w:hAnsiTheme="minorHAnsi"/>
              <w:noProof/>
              <w:kern w:val="2"/>
              <w:sz w:val="24"/>
              <w:szCs w:val="24"/>
              <w:lang w:val="en-150" w:eastAsia="en-150"/>
              <w14:ligatures w14:val="standardContextual"/>
            </w:rPr>
          </w:pPr>
          <w:hyperlink w:anchor="_Toc228350761" w:history="1">
            <w:r w:rsidRPr="00CF2A1B">
              <w:rPr>
                <w:rStyle w:val="Hyperlink"/>
                <w:noProof/>
              </w:rPr>
              <w:t>5</w:t>
            </w:r>
            <w:r>
              <w:rPr>
                <w:rFonts w:asciiTheme="minorHAnsi" w:hAnsiTheme="minorHAnsi"/>
                <w:noProof/>
                <w:kern w:val="2"/>
                <w:sz w:val="24"/>
                <w:szCs w:val="24"/>
                <w:lang w:val="en-150" w:eastAsia="en-150"/>
                <w14:ligatures w14:val="standardContextual"/>
              </w:rPr>
              <w:tab/>
            </w:r>
            <w:r w:rsidRPr="00CF2A1B">
              <w:rPr>
                <w:rStyle w:val="Hyperlink"/>
                <w:noProof/>
              </w:rPr>
              <w:t>Results</w:t>
            </w:r>
            <w:r>
              <w:rPr>
                <w:noProof/>
                <w:webHidden/>
              </w:rPr>
              <w:tab/>
            </w:r>
            <w:r>
              <w:rPr>
                <w:noProof/>
                <w:webHidden/>
              </w:rPr>
              <w:fldChar w:fldCharType="begin"/>
            </w:r>
            <w:r>
              <w:rPr>
                <w:noProof/>
                <w:webHidden/>
              </w:rPr>
              <w:instrText xml:space="preserve"> PAGEREF _Toc228350761 \h </w:instrText>
            </w:r>
            <w:r>
              <w:rPr>
                <w:noProof/>
                <w:webHidden/>
              </w:rPr>
            </w:r>
            <w:r>
              <w:rPr>
                <w:noProof/>
                <w:webHidden/>
              </w:rPr>
              <w:fldChar w:fldCharType="separate"/>
            </w:r>
            <w:r>
              <w:rPr>
                <w:noProof/>
                <w:webHidden/>
              </w:rPr>
              <w:t>14</w:t>
            </w:r>
            <w:r>
              <w:rPr>
                <w:noProof/>
                <w:webHidden/>
              </w:rPr>
              <w:fldChar w:fldCharType="end"/>
            </w:r>
          </w:hyperlink>
        </w:p>
        <w:p w14:paraId="581E5643" w14:textId="17D9CC72"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62" w:history="1">
            <w:r w:rsidRPr="00CF2A1B">
              <w:rPr>
                <w:rStyle w:val="Hyperlink"/>
                <w:noProof/>
              </w:rPr>
              <w:t>5.1</w:t>
            </w:r>
            <w:r>
              <w:rPr>
                <w:rFonts w:asciiTheme="minorHAnsi" w:hAnsiTheme="minorHAnsi"/>
                <w:noProof/>
                <w:kern w:val="2"/>
                <w:sz w:val="24"/>
                <w:szCs w:val="24"/>
                <w:lang w:val="en-150" w:eastAsia="en-150"/>
                <w14:ligatures w14:val="standardContextual"/>
              </w:rPr>
              <w:tab/>
            </w:r>
            <w:r w:rsidRPr="00CF2A1B">
              <w:rPr>
                <w:rStyle w:val="Hyperlink"/>
                <w:noProof/>
              </w:rPr>
              <w:t>Taxonomy Requirements</w:t>
            </w:r>
            <w:r>
              <w:rPr>
                <w:noProof/>
                <w:webHidden/>
              </w:rPr>
              <w:tab/>
            </w:r>
            <w:r>
              <w:rPr>
                <w:noProof/>
                <w:webHidden/>
              </w:rPr>
              <w:fldChar w:fldCharType="begin"/>
            </w:r>
            <w:r>
              <w:rPr>
                <w:noProof/>
                <w:webHidden/>
              </w:rPr>
              <w:instrText xml:space="preserve"> PAGEREF _Toc228350762 \h </w:instrText>
            </w:r>
            <w:r>
              <w:rPr>
                <w:noProof/>
                <w:webHidden/>
              </w:rPr>
            </w:r>
            <w:r>
              <w:rPr>
                <w:noProof/>
                <w:webHidden/>
              </w:rPr>
              <w:fldChar w:fldCharType="separate"/>
            </w:r>
            <w:r>
              <w:rPr>
                <w:noProof/>
                <w:webHidden/>
              </w:rPr>
              <w:t>14</w:t>
            </w:r>
            <w:r>
              <w:rPr>
                <w:noProof/>
                <w:webHidden/>
              </w:rPr>
              <w:fldChar w:fldCharType="end"/>
            </w:r>
          </w:hyperlink>
        </w:p>
        <w:p w14:paraId="1EE01C43" w14:textId="1EB49DCE"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63" w:history="1">
            <w:r w:rsidRPr="00CF2A1B">
              <w:rPr>
                <w:rStyle w:val="Hyperlink"/>
                <w:noProof/>
              </w:rPr>
              <w:t>5.2</w:t>
            </w:r>
            <w:r>
              <w:rPr>
                <w:rFonts w:asciiTheme="minorHAnsi" w:hAnsiTheme="minorHAnsi"/>
                <w:noProof/>
                <w:kern w:val="2"/>
                <w:sz w:val="24"/>
                <w:szCs w:val="24"/>
                <w:lang w:val="en-150" w:eastAsia="en-150"/>
                <w14:ligatures w14:val="standardContextual"/>
              </w:rPr>
              <w:tab/>
            </w:r>
            <w:r w:rsidRPr="00CF2A1B">
              <w:rPr>
                <w:rStyle w:val="Hyperlink"/>
                <w:noProof/>
              </w:rPr>
              <w:t>Categorical Identification</w:t>
            </w:r>
            <w:r>
              <w:rPr>
                <w:noProof/>
                <w:webHidden/>
              </w:rPr>
              <w:tab/>
            </w:r>
            <w:r>
              <w:rPr>
                <w:noProof/>
                <w:webHidden/>
              </w:rPr>
              <w:fldChar w:fldCharType="begin"/>
            </w:r>
            <w:r>
              <w:rPr>
                <w:noProof/>
                <w:webHidden/>
              </w:rPr>
              <w:instrText xml:space="preserve"> PAGEREF _Toc228350763 \h </w:instrText>
            </w:r>
            <w:r>
              <w:rPr>
                <w:noProof/>
                <w:webHidden/>
              </w:rPr>
            </w:r>
            <w:r>
              <w:rPr>
                <w:noProof/>
                <w:webHidden/>
              </w:rPr>
              <w:fldChar w:fldCharType="separate"/>
            </w:r>
            <w:r>
              <w:rPr>
                <w:noProof/>
                <w:webHidden/>
              </w:rPr>
              <w:t>14</w:t>
            </w:r>
            <w:r>
              <w:rPr>
                <w:noProof/>
                <w:webHidden/>
              </w:rPr>
              <w:fldChar w:fldCharType="end"/>
            </w:r>
          </w:hyperlink>
        </w:p>
        <w:p w14:paraId="16A8FA9A" w14:textId="0D5EA38B"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64" w:history="1">
            <w:r w:rsidRPr="00CF2A1B">
              <w:rPr>
                <w:rStyle w:val="Hyperlink"/>
                <w:noProof/>
              </w:rPr>
              <w:t>5.3</w:t>
            </w:r>
            <w:r>
              <w:rPr>
                <w:rFonts w:asciiTheme="minorHAnsi" w:hAnsiTheme="minorHAnsi"/>
                <w:noProof/>
                <w:kern w:val="2"/>
                <w:sz w:val="24"/>
                <w:szCs w:val="24"/>
                <w:lang w:val="en-150" w:eastAsia="en-150"/>
                <w14:ligatures w14:val="standardContextual"/>
              </w:rPr>
              <w:tab/>
            </w:r>
            <w:r w:rsidRPr="00CF2A1B">
              <w:rPr>
                <w:rStyle w:val="Hyperlink"/>
                <w:noProof/>
              </w:rPr>
              <w:t>Tree Rough Draft</w:t>
            </w:r>
            <w:r>
              <w:rPr>
                <w:noProof/>
                <w:webHidden/>
              </w:rPr>
              <w:tab/>
            </w:r>
            <w:r>
              <w:rPr>
                <w:noProof/>
                <w:webHidden/>
              </w:rPr>
              <w:fldChar w:fldCharType="begin"/>
            </w:r>
            <w:r>
              <w:rPr>
                <w:noProof/>
                <w:webHidden/>
              </w:rPr>
              <w:instrText xml:space="preserve"> PAGEREF _Toc228350764 \h </w:instrText>
            </w:r>
            <w:r>
              <w:rPr>
                <w:noProof/>
                <w:webHidden/>
              </w:rPr>
            </w:r>
            <w:r>
              <w:rPr>
                <w:noProof/>
                <w:webHidden/>
              </w:rPr>
              <w:fldChar w:fldCharType="separate"/>
            </w:r>
            <w:r>
              <w:rPr>
                <w:noProof/>
                <w:webHidden/>
              </w:rPr>
              <w:t>14</w:t>
            </w:r>
            <w:r>
              <w:rPr>
                <w:noProof/>
                <w:webHidden/>
              </w:rPr>
              <w:fldChar w:fldCharType="end"/>
            </w:r>
          </w:hyperlink>
        </w:p>
        <w:p w14:paraId="6BA2ABA0" w14:textId="6909BF68"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65" w:history="1">
            <w:r w:rsidRPr="00CF2A1B">
              <w:rPr>
                <w:rStyle w:val="Hyperlink"/>
                <w:noProof/>
              </w:rPr>
              <w:t>5.4</w:t>
            </w:r>
            <w:r>
              <w:rPr>
                <w:rFonts w:asciiTheme="minorHAnsi" w:hAnsiTheme="minorHAnsi"/>
                <w:noProof/>
                <w:kern w:val="2"/>
                <w:sz w:val="24"/>
                <w:szCs w:val="24"/>
                <w:lang w:val="en-150" w:eastAsia="en-150"/>
                <w14:ligatures w14:val="standardContextual"/>
              </w:rPr>
              <w:tab/>
            </w:r>
            <w:r w:rsidRPr="00CF2A1B">
              <w:rPr>
                <w:rStyle w:val="Hyperlink"/>
                <w:noProof/>
              </w:rPr>
              <w:t>Malware Examination</w:t>
            </w:r>
            <w:r>
              <w:rPr>
                <w:noProof/>
                <w:webHidden/>
              </w:rPr>
              <w:tab/>
            </w:r>
            <w:r>
              <w:rPr>
                <w:noProof/>
                <w:webHidden/>
              </w:rPr>
              <w:fldChar w:fldCharType="begin"/>
            </w:r>
            <w:r>
              <w:rPr>
                <w:noProof/>
                <w:webHidden/>
              </w:rPr>
              <w:instrText xml:space="preserve"> PAGEREF _Toc228350765 \h </w:instrText>
            </w:r>
            <w:r>
              <w:rPr>
                <w:noProof/>
                <w:webHidden/>
              </w:rPr>
            </w:r>
            <w:r>
              <w:rPr>
                <w:noProof/>
                <w:webHidden/>
              </w:rPr>
              <w:fldChar w:fldCharType="separate"/>
            </w:r>
            <w:r>
              <w:rPr>
                <w:noProof/>
                <w:webHidden/>
              </w:rPr>
              <w:t>15</w:t>
            </w:r>
            <w:r>
              <w:rPr>
                <w:noProof/>
                <w:webHidden/>
              </w:rPr>
              <w:fldChar w:fldCharType="end"/>
            </w:r>
          </w:hyperlink>
        </w:p>
        <w:p w14:paraId="5A9F167B" w14:textId="5A7A30F8"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66" w:history="1">
            <w:r w:rsidRPr="00CF2A1B">
              <w:rPr>
                <w:rStyle w:val="Hyperlink"/>
                <w:noProof/>
              </w:rPr>
              <w:t>5.4.1</w:t>
            </w:r>
            <w:r>
              <w:rPr>
                <w:rFonts w:asciiTheme="minorHAnsi" w:hAnsiTheme="minorHAnsi"/>
                <w:noProof/>
                <w:kern w:val="2"/>
                <w:sz w:val="24"/>
                <w:szCs w:val="24"/>
                <w:lang w:val="en-150" w:eastAsia="en-150"/>
                <w14:ligatures w14:val="standardContextual"/>
              </w:rPr>
              <w:tab/>
            </w:r>
            <w:r w:rsidRPr="00CF2A1B">
              <w:rPr>
                <w:rStyle w:val="Hyperlink"/>
                <w:noProof/>
              </w:rPr>
              <w:t>Mirai</w:t>
            </w:r>
            <w:r>
              <w:rPr>
                <w:noProof/>
                <w:webHidden/>
              </w:rPr>
              <w:tab/>
            </w:r>
            <w:r>
              <w:rPr>
                <w:noProof/>
                <w:webHidden/>
              </w:rPr>
              <w:fldChar w:fldCharType="begin"/>
            </w:r>
            <w:r>
              <w:rPr>
                <w:noProof/>
                <w:webHidden/>
              </w:rPr>
              <w:instrText xml:space="preserve"> PAGEREF _Toc228350766 \h </w:instrText>
            </w:r>
            <w:r>
              <w:rPr>
                <w:noProof/>
                <w:webHidden/>
              </w:rPr>
            </w:r>
            <w:r>
              <w:rPr>
                <w:noProof/>
                <w:webHidden/>
              </w:rPr>
              <w:fldChar w:fldCharType="separate"/>
            </w:r>
            <w:r>
              <w:rPr>
                <w:noProof/>
                <w:webHidden/>
              </w:rPr>
              <w:t>16</w:t>
            </w:r>
            <w:r>
              <w:rPr>
                <w:noProof/>
                <w:webHidden/>
              </w:rPr>
              <w:fldChar w:fldCharType="end"/>
            </w:r>
          </w:hyperlink>
        </w:p>
        <w:p w14:paraId="242E422E" w14:textId="77B78ECC"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67" w:history="1">
            <w:r w:rsidRPr="00CF2A1B">
              <w:rPr>
                <w:rStyle w:val="Hyperlink"/>
                <w:noProof/>
              </w:rPr>
              <w:t>5.4.2</w:t>
            </w:r>
            <w:r>
              <w:rPr>
                <w:rFonts w:asciiTheme="minorHAnsi" w:hAnsiTheme="minorHAnsi"/>
                <w:noProof/>
                <w:kern w:val="2"/>
                <w:sz w:val="24"/>
                <w:szCs w:val="24"/>
                <w:lang w:val="en-150" w:eastAsia="en-150"/>
                <w14:ligatures w14:val="standardContextual"/>
              </w:rPr>
              <w:tab/>
            </w:r>
            <w:r w:rsidRPr="00CF2A1B">
              <w:rPr>
                <w:rStyle w:val="Hyperlink"/>
                <w:noProof/>
              </w:rPr>
              <w:t>X-Tunnel</w:t>
            </w:r>
            <w:r>
              <w:rPr>
                <w:noProof/>
                <w:webHidden/>
              </w:rPr>
              <w:tab/>
            </w:r>
            <w:r>
              <w:rPr>
                <w:noProof/>
                <w:webHidden/>
              </w:rPr>
              <w:fldChar w:fldCharType="begin"/>
            </w:r>
            <w:r>
              <w:rPr>
                <w:noProof/>
                <w:webHidden/>
              </w:rPr>
              <w:instrText xml:space="preserve"> PAGEREF _Toc228350767 \h </w:instrText>
            </w:r>
            <w:r>
              <w:rPr>
                <w:noProof/>
                <w:webHidden/>
              </w:rPr>
            </w:r>
            <w:r>
              <w:rPr>
                <w:noProof/>
                <w:webHidden/>
              </w:rPr>
              <w:fldChar w:fldCharType="separate"/>
            </w:r>
            <w:r>
              <w:rPr>
                <w:noProof/>
                <w:webHidden/>
              </w:rPr>
              <w:t>19</w:t>
            </w:r>
            <w:r>
              <w:rPr>
                <w:noProof/>
                <w:webHidden/>
              </w:rPr>
              <w:fldChar w:fldCharType="end"/>
            </w:r>
          </w:hyperlink>
        </w:p>
        <w:p w14:paraId="1DAD9BDB" w14:textId="630F5EF4"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68" w:history="1">
            <w:r w:rsidRPr="00CF2A1B">
              <w:rPr>
                <w:rStyle w:val="Hyperlink"/>
                <w:noProof/>
              </w:rPr>
              <w:t>5.4.3</w:t>
            </w:r>
            <w:r>
              <w:rPr>
                <w:rFonts w:asciiTheme="minorHAnsi" w:hAnsiTheme="minorHAnsi"/>
                <w:noProof/>
                <w:kern w:val="2"/>
                <w:sz w:val="24"/>
                <w:szCs w:val="24"/>
                <w:lang w:val="en-150" w:eastAsia="en-150"/>
                <w14:ligatures w14:val="standardContextual"/>
              </w:rPr>
              <w:tab/>
            </w:r>
            <w:r w:rsidRPr="00CF2A1B">
              <w:rPr>
                <w:rStyle w:val="Hyperlink"/>
                <w:noProof/>
              </w:rPr>
              <w:t>WannaCry</w:t>
            </w:r>
            <w:r>
              <w:rPr>
                <w:noProof/>
                <w:webHidden/>
              </w:rPr>
              <w:tab/>
            </w:r>
            <w:r>
              <w:rPr>
                <w:noProof/>
                <w:webHidden/>
              </w:rPr>
              <w:fldChar w:fldCharType="begin"/>
            </w:r>
            <w:r>
              <w:rPr>
                <w:noProof/>
                <w:webHidden/>
              </w:rPr>
              <w:instrText xml:space="preserve"> PAGEREF _Toc228350768 \h </w:instrText>
            </w:r>
            <w:r>
              <w:rPr>
                <w:noProof/>
                <w:webHidden/>
              </w:rPr>
            </w:r>
            <w:r>
              <w:rPr>
                <w:noProof/>
                <w:webHidden/>
              </w:rPr>
              <w:fldChar w:fldCharType="separate"/>
            </w:r>
            <w:r>
              <w:rPr>
                <w:noProof/>
                <w:webHidden/>
              </w:rPr>
              <w:t>19</w:t>
            </w:r>
            <w:r>
              <w:rPr>
                <w:noProof/>
                <w:webHidden/>
              </w:rPr>
              <w:fldChar w:fldCharType="end"/>
            </w:r>
          </w:hyperlink>
        </w:p>
        <w:p w14:paraId="2840DC6E" w14:textId="158D161B"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69" w:history="1">
            <w:r w:rsidRPr="00CF2A1B">
              <w:rPr>
                <w:rStyle w:val="Hyperlink"/>
                <w:noProof/>
              </w:rPr>
              <w:t>5.4.4</w:t>
            </w:r>
            <w:r>
              <w:rPr>
                <w:rFonts w:asciiTheme="minorHAnsi" w:hAnsiTheme="minorHAnsi"/>
                <w:noProof/>
                <w:kern w:val="2"/>
                <w:sz w:val="24"/>
                <w:szCs w:val="24"/>
                <w:lang w:val="en-150" w:eastAsia="en-150"/>
                <w14:ligatures w14:val="standardContextual"/>
              </w:rPr>
              <w:tab/>
            </w:r>
            <w:r w:rsidRPr="00CF2A1B">
              <w:rPr>
                <w:rStyle w:val="Hyperlink"/>
                <w:noProof/>
              </w:rPr>
              <w:t>Emotet</w:t>
            </w:r>
            <w:r>
              <w:rPr>
                <w:noProof/>
                <w:webHidden/>
              </w:rPr>
              <w:tab/>
            </w:r>
            <w:r>
              <w:rPr>
                <w:noProof/>
                <w:webHidden/>
              </w:rPr>
              <w:fldChar w:fldCharType="begin"/>
            </w:r>
            <w:r>
              <w:rPr>
                <w:noProof/>
                <w:webHidden/>
              </w:rPr>
              <w:instrText xml:space="preserve"> PAGEREF _Toc228350769 \h </w:instrText>
            </w:r>
            <w:r>
              <w:rPr>
                <w:noProof/>
                <w:webHidden/>
              </w:rPr>
            </w:r>
            <w:r>
              <w:rPr>
                <w:noProof/>
                <w:webHidden/>
              </w:rPr>
              <w:fldChar w:fldCharType="separate"/>
            </w:r>
            <w:r>
              <w:rPr>
                <w:noProof/>
                <w:webHidden/>
              </w:rPr>
              <w:t>21</w:t>
            </w:r>
            <w:r>
              <w:rPr>
                <w:noProof/>
                <w:webHidden/>
              </w:rPr>
              <w:fldChar w:fldCharType="end"/>
            </w:r>
          </w:hyperlink>
        </w:p>
        <w:p w14:paraId="5B552075" w14:textId="6C96BF29" w:rsidR="00290708" w:rsidRDefault="00290708">
          <w:pPr>
            <w:pStyle w:val="TOC3"/>
            <w:tabs>
              <w:tab w:val="left" w:pos="1200"/>
              <w:tab w:val="right" w:leader="dot" w:pos="9350"/>
            </w:tabs>
            <w:rPr>
              <w:rFonts w:asciiTheme="minorHAnsi" w:hAnsiTheme="minorHAnsi"/>
              <w:noProof/>
              <w:kern w:val="2"/>
              <w:sz w:val="24"/>
              <w:szCs w:val="24"/>
              <w:lang w:val="en-150" w:eastAsia="en-150"/>
              <w14:ligatures w14:val="standardContextual"/>
            </w:rPr>
          </w:pPr>
          <w:hyperlink w:anchor="_Toc228350770" w:history="1">
            <w:r w:rsidRPr="00CF2A1B">
              <w:rPr>
                <w:rStyle w:val="Hyperlink"/>
                <w:noProof/>
              </w:rPr>
              <w:t>5.4.5</w:t>
            </w:r>
            <w:r>
              <w:rPr>
                <w:rFonts w:asciiTheme="minorHAnsi" w:hAnsiTheme="minorHAnsi"/>
                <w:noProof/>
                <w:kern w:val="2"/>
                <w:sz w:val="24"/>
                <w:szCs w:val="24"/>
                <w:lang w:val="en-150" w:eastAsia="en-150"/>
                <w14:ligatures w14:val="standardContextual"/>
              </w:rPr>
              <w:tab/>
            </w:r>
            <w:r w:rsidRPr="00CF2A1B">
              <w:rPr>
                <w:rStyle w:val="Hyperlink"/>
                <w:noProof/>
              </w:rPr>
              <w:t>AlmondRAT</w:t>
            </w:r>
            <w:r>
              <w:rPr>
                <w:noProof/>
                <w:webHidden/>
              </w:rPr>
              <w:tab/>
            </w:r>
            <w:r>
              <w:rPr>
                <w:noProof/>
                <w:webHidden/>
              </w:rPr>
              <w:fldChar w:fldCharType="begin"/>
            </w:r>
            <w:r>
              <w:rPr>
                <w:noProof/>
                <w:webHidden/>
              </w:rPr>
              <w:instrText xml:space="preserve"> PAGEREF _Toc228350770 \h </w:instrText>
            </w:r>
            <w:r>
              <w:rPr>
                <w:noProof/>
                <w:webHidden/>
              </w:rPr>
            </w:r>
            <w:r>
              <w:rPr>
                <w:noProof/>
                <w:webHidden/>
              </w:rPr>
              <w:fldChar w:fldCharType="separate"/>
            </w:r>
            <w:r>
              <w:rPr>
                <w:noProof/>
                <w:webHidden/>
              </w:rPr>
              <w:t>22</w:t>
            </w:r>
            <w:r>
              <w:rPr>
                <w:noProof/>
                <w:webHidden/>
              </w:rPr>
              <w:fldChar w:fldCharType="end"/>
            </w:r>
          </w:hyperlink>
        </w:p>
        <w:p w14:paraId="6BCB00B1" w14:textId="56DF1908"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71" w:history="1">
            <w:r w:rsidRPr="00CF2A1B">
              <w:rPr>
                <w:rStyle w:val="Hyperlink"/>
                <w:noProof/>
              </w:rPr>
              <w:t>5.5</w:t>
            </w:r>
            <w:r>
              <w:rPr>
                <w:rFonts w:asciiTheme="minorHAnsi" w:hAnsiTheme="minorHAnsi"/>
                <w:noProof/>
                <w:kern w:val="2"/>
                <w:sz w:val="24"/>
                <w:szCs w:val="24"/>
                <w:lang w:val="en-150" w:eastAsia="en-150"/>
                <w14:ligatures w14:val="standardContextual"/>
              </w:rPr>
              <w:tab/>
            </w:r>
            <w:r w:rsidRPr="00CF2A1B">
              <w:rPr>
                <w:rStyle w:val="Hyperlink"/>
                <w:noProof/>
              </w:rPr>
              <w:t>Webpage Artefact</w:t>
            </w:r>
            <w:r>
              <w:rPr>
                <w:noProof/>
                <w:webHidden/>
              </w:rPr>
              <w:tab/>
            </w:r>
            <w:r>
              <w:rPr>
                <w:noProof/>
                <w:webHidden/>
              </w:rPr>
              <w:fldChar w:fldCharType="begin"/>
            </w:r>
            <w:r>
              <w:rPr>
                <w:noProof/>
                <w:webHidden/>
              </w:rPr>
              <w:instrText xml:space="preserve"> PAGEREF _Toc228350771 \h </w:instrText>
            </w:r>
            <w:r>
              <w:rPr>
                <w:noProof/>
                <w:webHidden/>
              </w:rPr>
            </w:r>
            <w:r>
              <w:rPr>
                <w:noProof/>
                <w:webHidden/>
              </w:rPr>
              <w:fldChar w:fldCharType="separate"/>
            </w:r>
            <w:r>
              <w:rPr>
                <w:noProof/>
                <w:webHidden/>
              </w:rPr>
              <w:t>23</w:t>
            </w:r>
            <w:r>
              <w:rPr>
                <w:noProof/>
                <w:webHidden/>
              </w:rPr>
              <w:fldChar w:fldCharType="end"/>
            </w:r>
          </w:hyperlink>
        </w:p>
        <w:p w14:paraId="65E67E7C" w14:textId="1951CF8A" w:rsidR="00290708" w:rsidRDefault="00290708">
          <w:pPr>
            <w:pStyle w:val="TOC1"/>
            <w:tabs>
              <w:tab w:val="left" w:pos="440"/>
              <w:tab w:val="right" w:leader="dot" w:pos="9350"/>
            </w:tabs>
            <w:rPr>
              <w:rFonts w:asciiTheme="minorHAnsi" w:hAnsiTheme="minorHAnsi"/>
              <w:noProof/>
              <w:kern w:val="2"/>
              <w:sz w:val="24"/>
              <w:szCs w:val="24"/>
              <w:lang w:val="en-150" w:eastAsia="en-150"/>
              <w14:ligatures w14:val="standardContextual"/>
            </w:rPr>
          </w:pPr>
          <w:hyperlink w:anchor="_Toc228350772" w:history="1">
            <w:r w:rsidRPr="00CF2A1B">
              <w:rPr>
                <w:rStyle w:val="Hyperlink"/>
                <w:noProof/>
                <w:lang w:eastAsia="en-US"/>
              </w:rPr>
              <w:t>6</w:t>
            </w:r>
            <w:r>
              <w:rPr>
                <w:rFonts w:asciiTheme="minorHAnsi" w:hAnsiTheme="minorHAnsi"/>
                <w:noProof/>
                <w:kern w:val="2"/>
                <w:sz w:val="24"/>
                <w:szCs w:val="24"/>
                <w:lang w:val="en-150" w:eastAsia="en-150"/>
                <w14:ligatures w14:val="standardContextual"/>
              </w:rPr>
              <w:tab/>
            </w:r>
            <w:r w:rsidRPr="00CF2A1B">
              <w:rPr>
                <w:rStyle w:val="Hyperlink"/>
                <w:noProof/>
                <w:lang w:eastAsia="en-US"/>
              </w:rPr>
              <w:t>Discussion</w:t>
            </w:r>
            <w:r>
              <w:rPr>
                <w:noProof/>
                <w:webHidden/>
              </w:rPr>
              <w:tab/>
            </w:r>
            <w:r>
              <w:rPr>
                <w:noProof/>
                <w:webHidden/>
              </w:rPr>
              <w:fldChar w:fldCharType="begin"/>
            </w:r>
            <w:r>
              <w:rPr>
                <w:noProof/>
                <w:webHidden/>
              </w:rPr>
              <w:instrText xml:space="preserve"> PAGEREF _Toc228350772 \h </w:instrText>
            </w:r>
            <w:r>
              <w:rPr>
                <w:noProof/>
                <w:webHidden/>
              </w:rPr>
            </w:r>
            <w:r>
              <w:rPr>
                <w:noProof/>
                <w:webHidden/>
              </w:rPr>
              <w:fldChar w:fldCharType="separate"/>
            </w:r>
            <w:r>
              <w:rPr>
                <w:noProof/>
                <w:webHidden/>
              </w:rPr>
              <w:t>27</w:t>
            </w:r>
            <w:r>
              <w:rPr>
                <w:noProof/>
                <w:webHidden/>
              </w:rPr>
              <w:fldChar w:fldCharType="end"/>
            </w:r>
          </w:hyperlink>
        </w:p>
        <w:p w14:paraId="568F425F" w14:textId="26620C2F"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73" w:history="1">
            <w:r w:rsidRPr="00CF2A1B">
              <w:rPr>
                <w:rStyle w:val="Hyperlink"/>
                <w:noProof/>
              </w:rPr>
              <w:t>6.1</w:t>
            </w:r>
            <w:r>
              <w:rPr>
                <w:rFonts w:asciiTheme="minorHAnsi" w:hAnsiTheme="minorHAnsi"/>
                <w:noProof/>
                <w:kern w:val="2"/>
                <w:sz w:val="24"/>
                <w:szCs w:val="24"/>
                <w:lang w:val="en-150" w:eastAsia="en-150"/>
                <w14:ligatures w14:val="standardContextual"/>
              </w:rPr>
              <w:tab/>
            </w:r>
            <w:r w:rsidRPr="00CF2A1B">
              <w:rPr>
                <w:rStyle w:val="Hyperlink"/>
                <w:noProof/>
              </w:rPr>
              <w:t>Malware Behaviors</w:t>
            </w:r>
            <w:r>
              <w:rPr>
                <w:noProof/>
                <w:webHidden/>
              </w:rPr>
              <w:tab/>
            </w:r>
            <w:r>
              <w:rPr>
                <w:noProof/>
                <w:webHidden/>
              </w:rPr>
              <w:fldChar w:fldCharType="begin"/>
            </w:r>
            <w:r>
              <w:rPr>
                <w:noProof/>
                <w:webHidden/>
              </w:rPr>
              <w:instrText xml:space="preserve"> PAGEREF _Toc228350773 \h </w:instrText>
            </w:r>
            <w:r>
              <w:rPr>
                <w:noProof/>
                <w:webHidden/>
              </w:rPr>
            </w:r>
            <w:r>
              <w:rPr>
                <w:noProof/>
                <w:webHidden/>
              </w:rPr>
              <w:fldChar w:fldCharType="separate"/>
            </w:r>
            <w:r>
              <w:rPr>
                <w:noProof/>
                <w:webHidden/>
              </w:rPr>
              <w:t>27</w:t>
            </w:r>
            <w:r>
              <w:rPr>
                <w:noProof/>
                <w:webHidden/>
              </w:rPr>
              <w:fldChar w:fldCharType="end"/>
            </w:r>
          </w:hyperlink>
        </w:p>
        <w:p w14:paraId="50F222DB" w14:textId="5EEB24BF"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74" w:history="1">
            <w:r w:rsidRPr="00CF2A1B">
              <w:rPr>
                <w:rStyle w:val="Hyperlink"/>
                <w:noProof/>
              </w:rPr>
              <w:t>6.2</w:t>
            </w:r>
            <w:r>
              <w:rPr>
                <w:rFonts w:asciiTheme="minorHAnsi" w:hAnsiTheme="minorHAnsi"/>
                <w:noProof/>
                <w:kern w:val="2"/>
                <w:sz w:val="24"/>
                <w:szCs w:val="24"/>
                <w:lang w:val="en-150" w:eastAsia="en-150"/>
                <w14:ligatures w14:val="standardContextual"/>
              </w:rPr>
              <w:tab/>
            </w:r>
            <w:r w:rsidRPr="00CF2A1B">
              <w:rPr>
                <w:rStyle w:val="Hyperlink"/>
                <w:noProof/>
              </w:rPr>
              <w:t>Malleable Categorization</w:t>
            </w:r>
            <w:r>
              <w:rPr>
                <w:noProof/>
                <w:webHidden/>
              </w:rPr>
              <w:tab/>
            </w:r>
            <w:r>
              <w:rPr>
                <w:noProof/>
                <w:webHidden/>
              </w:rPr>
              <w:fldChar w:fldCharType="begin"/>
            </w:r>
            <w:r>
              <w:rPr>
                <w:noProof/>
                <w:webHidden/>
              </w:rPr>
              <w:instrText xml:space="preserve"> PAGEREF _Toc228350774 \h </w:instrText>
            </w:r>
            <w:r>
              <w:rPr>
                <w:noProof/>
                <w:webHidden/>
              </w:rPr>
            </w:r>
            <w:r>
              <w:rPr>
                <w:noProof/>
                <w:webHidden/>
              </w:rPr>
              <w:fldChar w:fldCharType="separate"/>
            </w:r>
            <w:r>
              <w:rPr>
                <w:noProof/>
                <w:webHidden/>
              </w:rPr>
              <w:t>28</w:t>
            </w:r>
            <w:r>
              <w:rPr>
                <w:noProof/>
                <w:webHidden/>
              </w:rPr>
              <w:fldChar w:fldCharType="end"/>
            </w:r>
          </w:hyperlink>
        </w:p>
        <w:p w14:paraId="74301E6C" w14:textId="21604CEE"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75" w:history="1">
            <w:r w:rsidRPr="00CF2A1B">
              <w:rPr>
                <w:rStyle w:val="Hyperlink"/>
                <w:noProof/>
              </w:rPr>
              <w:t>6.3</w:t>
            </w:r>
            <w:r>
              <w:rPr>
                <w:rFonts w:asciiTheme="minorHAnsi" w:hAnsiTheme="minorHAnsi"/>
                <w:noProof/>
                <w:kern w:val="2"/>
                <w:sz w:val="24"/>
                <w:szCs w:val="24"/>
                <w:lang w:val="en-150" w:eastAsia="en-150"/>
                <w14:ligatures w14:val="standardContextual"/>
              </w:rPr>
              <w:tab/>
            </w:r>
            <w:r w:rsidRPr="00CF2A1B">
              <w:rPr>
                <w:rStyle w:val="Hyperlink"/>
                <w:noProof/>
              </w:rPr>
              <w:t>Malware Prevention</w:t>
            </w:r>
            <w:r>
              <w:rPr>
                <w:noProof/>
                <w:webHidden/>
              </w:rPr>
              <w:tab/>
            </w:r>
            <w:r>
              <w:rPr>
                <w:noProof/>
                <w:webHidden/>
              </w:rPr>
              <w:fldChar w:fldCharType="begin"/>
            </w:r>
            <w:r>
              <w:rPr>
                <w:noProof/>
                <w:webHidden/>
              </w:rPr>
              <w:instrText xml:space="preserve"> PAGEREF _Toc228350775 \h </w:instrText>
            </w:r>
            <w:r>
              <w:rPr>
                <w:noProof/>
                <w:webHidden/>
              </w:rPr>
            </w:r>
            <w:r>
              <w:rPr>
                <w:noProof/>
                <w:webHidden/>
              </w:rPr>
              <w:fldChar w:fldCharType="separate"/>
            </w:r>
            <w:r>
              <w:rPr>
                <w:noProof/>
                <w:webHidden/>
              </w:rPr>
              <w:t>29</w:t>
            </w:r>
            <w:r>
              <w:rPr>
                <w:noProof/>
                <w:webHidden/>
              </w:rPr>
              <w:fldChar w:fldCharType="end"/>
            </w:r>
          </w:hyperlink>
        </w:p>
        <w:p w14:paraId="750C0087" w14:textId="2ADDB723"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76" w:history="1">
            <w:r w:rsidRPr="00CF2A1B">
              <w:rPr>
                <w:rStyle w:val="Hyperlink"/>
                <w:noProof/>
              </w:rPr>
              <w:t>6.4</w:t>
            </w:r>
            <w:r>
              <w:rPr>
                <w:rFonts w:asciiTheme="minorHAnsi" w:hAnsiTheme="minorHAnsi"/>
                <w:noProof/>
                <w:kern w:val="2"/>
                <w:sz w:val="24"/>
                <w:szCs w:val="24"/>
                <w:lang w:val="en-150" w:eastAsia="en-150"/>
                <w14:ligatures w14:val="standardContextual"/>
              </w:rPr>
              <w:tab/>
            </w:r>
            <w:r w:rsidRPr="00CF2A1B">
              <w:rPr>
                <w:rStyle w:val="Hyperlink"/>
                <w:noProof/>
              </w:rPr>
              <w:t>Further Difficulties</w:t>
            </w:r>
            <w:r>
              <w:rPr>
                <w:noProof/>
                <w:webHidden/>
              </w:rPr>
              <w:tab/>
            </w:r>
            <w:r>
              <w:rPr>
                <w:noProof/>
                <w:webHidden/>
              </w:rPr>
              <w:fldChar w:fldCharType="begin"/>
            </w:r>
            <w:r>
              <w:rPr>
                <w:noProof/>
                <w:webHidden/>
              </w:rPr>
              <w:instrText xml:space="preserve"> PAGEREF _Toc228350776 \h </w:instrText>
            </w:r>
            <w:r>
              <w:rPr>
                <w:noProof/>
                <w:webHidden/>
              </w:rPr>
            </w:r>
            <w:r>
              <w:rPr>
                <w:noProof/>
                <w:webHidden/>
              </w:rPr>
              <w:fldChar w:fldCharType="separate"/>
            </w:r>
            <w:r>
              <w:rPr>
                <w:noProof/>
                <w:webHidden/>
              </w:rPr>
              <w:t>30</w:t>
            </w:r>
            <w:r>
              <w:rPr>
                <w:noProof/>
                <w:webHidden/>
              </w:rPr>
              <w:fldChar w:fldCharType="end"/>
            </w:r>
          </w:hyperlink>
        </w:p>
        <w:p w14:paraId="687D3F70" w14:textId="7E04E7D4" w:rsidR="00290708" w:rsidRDefault="00290708">
          <w:pPr>
            <w:pStyle w:val="TOC1"/>
            <w:tabs>
              <w:tab w:val="left" w:pos="440"/>
              <w:tab w:val="right" w:leader="dot" w:pos="9350"/>
            </w:tabs>
            <w:rPr>
              <w:rFonts w:asciiTheme="minorHAnsi" w:hAnsiTheme="minorHAnsi"/>
              <w:noProof/>
              <w:kern w:val="2"/>
              <w:sz w:val="24"/>
              <w:szCs w:val="24"/>
              <w:lang w:val="en-150" w:eastAsia="en-150"/>
              <w14:ligatures w14:val="standardContextual"/>
            </w:rPr>
          </w:pPr>
          <w:hyperlink w:anchor="_Toc228350777" w:history="1">
            <w:r w:rsidRPr="00CF2A1B">
              <w:rPr>
                <w:rStyle w:val="Hyperlink"/>
                <w:noProof/>
                <w:lang w:eastAsia="en-US"/>
              </w:rPr>
              <w:t>7</w:t>
            </w:r>
            <w:r>
              <w:rPr>
                <w:rFonts w:asciiTheme="minorHAnsi" w:hAnsiTheme="minorHAnsi"/>
                <w:noProof/>
                <w:kern w:val="2"/>
                <w:sz w:val="24"/>
                <w:szCs w:val="24"/>
                <w:lang w:val="en-150" w:eastAsia="en-150"/>
                <w14:ligatures w14:val="standardContextual"/>
              </w:rPr>
              <w:tab/>
            </w:r>
            <w:r w:rsidRPr="00CF2A1B">
              <w:rPr>
                <w:rStyle w:val="Hyperlink"/>
                <w:noProof/>
                <w:lang w:eastAsia="en-US"/>
              </w:rPr>
              <w:t>Conclusion</w:t>
            </w:r>
            <w:r>
              <w:rPr>
                <w:noProof/>
                <w:webHidden/>
              </w:rPr>
              <w:tab/>
            </w:r>
            <w:r>
              <w:rPr>
                <w:noProof/>
                <w:webHidden/>
              </w:rPr>
              <w:fldChar w:fldCharType="begin"/>
            </w:r>
            <w:r>
              <w:rPr>
                <w:noProof/>
                <w:webHidden/>
              </w:rPr>
              <w:instrText xml:space="preserve"> PAGEREF _Toc228350777 \h </w:instrText>
            </w:r>
            <w:r>
              <w:rPr>
                <w:noProof/>
                <w:webHidden/>
              </w:rPr>
            </w:r>
            <w:r>
              <w:rPr>
                <w:noProof/>
                <w:webHidden/>
              </w:rPr>
              <w:fldChar w:fldCharType="separate"/>
            </w:r>
            <w:r>
              <w:rPr>
                <w:noProof/>
                <w:webHidden/>
              </w:rPr>
              <w:t>31</w:t>
            </w:r>
            <w:r>
              <w:rPr>
                <w:noProof/>
                <w:webHidden/>
              </w:rPr>
              <w:fldChar w:fldCharType="end"/>
            </w:r>
          </w:hyperlink>
        </w:p>
        <w:p w14:paraId="27F7AA65" w14:textId="082C2F68"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78" w:history="1">
            <w:r w:rsidRPr="00CF2A1B">
              <w:rPr>
                <w:rStyle w:val="Hyperlink"/>
                <w:rFonts w:eastAsia="Times New Roman"/>
                <w:noProof/>
                <w:lang w:eastAsia="en-US"/>
              </w:rPr>
              <w:t>7.1</w:t>
            </w:r>
            <w:r>
              <w:rPr>
                <w:rFonts w:asciiTheme="minorHAnsi" w:hAnsiTheme="minorHAnsi"/>
                <w:noProof/>
                <w:kern w:val="2"/>
                <w:sz w:val="24"/>
                <w:szCs w:val="24"/>
                <w:lang w:val="en-150" w:eastAsia="en-150"/>
                <w14:ligatures w14:val="standardContextual"/>
              </w:rPr>
              <w:tab/>
            </w:r>
            <w:r w:rsidRPr="00CF2A1B">
              <w:rPr>
                <w:rStyle w:val="Hyperlink"/>
                <w:rFonts w:eastAsia="Times New Roman"/>
                <w:noProof/>
                <w:lang w:eastAsia="en-US"/>
              </w:rPr>
              <w:t>Conclusion</w:t>
            </w:r>
            <w:r>
              <w:rPr>
                <w:noProof/>
                <w:webHidden/>
              </w:rPr>
              <w:tab/>
            </w:r>
            <w:r>
              <w:rPr>
                <w:noProof/>
                <w:webHidden/>
              </w:rPr>
              <w:fldChar w:fldCharType="begin"/>
            </w:r>
            <w:r>
              <w:rPr>
                <w:noProof/>
                <w:webHidden/>
              </w:rPr>
              <w:instrText xml:space="preserve"> PAGEREF _Toc228350778 \h </w:instrText>
            </w:r>
            <w:r>
              <w:rPr>
                <w:noProof/>
                <w:webHidden/>
              </w:rPr>
            </w:r>
            <w:r>
              <w:rPr>
                <w:noProof/>
                <w:webHidden/>
              </w:rPr>
              <w:fldChar w:fldCharType="separate"/>
            </w:r>
            <w:r>
              <w:rPr>
                <w:noProof/>
                <w:webHidden/>
              </w:rPr>
              <w:t>31</w:t>
            </w:r>
            <w:r>
              <w:rPr>
                <w:noProof/>
                <w:webHidden/>
              </w:rPr>
              <w:fldChar w:fldCharType="end"/>
            </w:r>
          </w:hyperlink>
        </w:p>
        <w:p w14:paraId="63509E16" w14:textId="410A47FC" w:rsidR="00290708" w:rsidRDefault="00290708">
          <w:pPr>
            <w:pStyle w:val="TOC2"/>
            <w:tabs>
              <w:tab w:val="left" w:pos="960"/>
              <w:tab w:val="right" w:leader="dot" w:pos="9350"/>
            </w:tabs>
            <w:rPr>
              <w:rFonts w:asciiTheme="minorHAnsi" w:hAnsiTheme="minorHAnsi"/>
              <w:noProof/>
              <w:kern w:val="2"/>
              <w:sz w:val="24"/>
              <w:szCs w:val="24"/>
              <w:lang w:val="en-150" w:eastAsia="en-150"/>
              <w14:ligatures w14:val="standardContextual"/>
            </w:rPr>
          </w:pPr>
          <w:hyperlink w:anchor="_Toc228350779" w:history="1">
            <w:r w:rsidRPr="00CF2A1B">
              <w:rPr>
                <w:rStyle w:val="Hyperlink"/>
                <w:rFonts w:eastAsia="Times New Roman"/>
                <w:noProof/>
                <w:lang w:eastAsia="en-US"/>
              </w:rPr>
              <w:t>7.2</w:t>
            </w:r>
            <w:r>
              <w:rPr>
                <w:rFonts w:asciiTheme="minorHAnsi" w:hAnsiTheme="minorHAnsi"/>
                <w:noProof/>
                <w:kern w:val="2"/>
                <w:sz w:val="24"/>
                <w:szCs w:val="24"/>
                <w:lang w:val="en-150" w:eastAsia="en-150"/>
                <w14:ligatures w14:val="standardContextual"/>
              </w:rPr>
              <w:tab/>
            </w:r>
            <w:r w:rsidRPr="00CF2A1B">
              <w:rPr>
                <w:rStyle w:val="Hyperlink"/>
                <w:rFonts w:eastAsia="Times New Roman"/>
                <w:noProof/>
                <w:lang w:eastAsia="en-US"/>
              </w:rPr>
              <w:t>Future Work</w:t>
            </w:r>
            <w:r>
              <w:rPr>
                <w:noProof/>
                <w:webHidden/>
              </w:rPr>
              <w:tab/>
            </w:r>
            <w:r>
              <w:rPr>
                <w:noProof/>
                <w:webHidden/>
              </w:rPr>
              <w:fldChar w:fldCharType="begin"/>
            </w:r>
            <w:r>
              <w:rPr>
                <w:noProof/>
                <w:webHidden/>
              </w:rPr>
              <w:instrText xml:space="preserve"> PAGEREF _Toc228350779 \h </w:instrText>
            </w:r>
            <w:r>
              <w:rPr>
                <w:noProof/>
                <w:webHidden/>
              </w:rPr>
            </w:r>
            <w:r>
              <w:rPr>
                <w:noProof/>
                <w:webHidden/>
              </w:rPr>
              <w:fldChar w:fldCharType="separate"/>
            </w:r>
            <w:r>
              <w:rPr>
                <w:noProof/>
                <w:webHidden/>
              </w:rPr>
              <w:t>31</w:t>
            </w:r>
            <w:r>
              <w:rPr>
                <w:noProof/>
                <w:webHidden/>
              </w:rPr>
              <w:fldChar w:fldCharType="end"/>
            </w:r>
          </w:hyperlink>
        </w:p>
        <w:p w14:paraId="26CD9114" w14:textId="21BC3EF5" w:rsidR="00290708" w:rsidRDefault="00290708">
          <w:pPr>
            <w:pStyle w:val="TOC1"/>
            <w:tabs>
              <w:tab w:val="right" w:leader="dot" w:pos="9350"/>
            </w:tabs>
            <w:rPr>
              <w:rFonts w:asciiTheme="minorHAnsi" w:hAnsiTheme="minorHAnsi"/>
              <w:noProof/>
              <w:kern w:val="2"/>
              <w:sz w:val="24"/>
              <w:szCs w:val="24"/>
              <w:lang w:val="en-150" w:eastAsia="en-150"/>
              <w14:ligatures w14:val="standardContextual"/>
            </w:rPr>
          </w:pPr>
          <w:hyperlink w:anchor="_Toc228350780" w:history="1">
            <w:r w:rsidRPr="00CF2A1B">
              <w:rPr>
                <w:rStyle w:val="Hyperlink"/>
                <w:noProof/>
              </w:rPr>
              <w:t>References</w:t>
            </w:r>
            <w:r>
              <w:rPr>
                <w:noProof/>
                <w:webHidden/>
              </w:rPr>
              <w:tab/>
            </w:r>
            <w:r>
              <w:rPr>
                <w:noProof/>
                <w:webHidden/>
              </w:rPr>
              <w:fldChar w:fldCharType="begin"/>
            </w:r>
            <w:r>
              <w:rPr>
                <w:noProof/>
                <w:webHidden/>
              </w:rPr>
              <w:instrText xml:space="preserve"> PAGEREF _Toc228350780 \h </w:instrText>
            </w:r>
            <w:r>
              <w:rPr>
                <w:noProof/>
                <w:webHidden/>
              </w:rPr>
            </w:r>
            <w:r>
              <w:rPr>
                <w:noProof/>
                <w:webHidden/>
              </w:rPr>
              <w:fldChar w:fldCharType="separate"/>
            </w:r>
            <w:r>
              <w:rPr>
                <w:noProof/>
                <w:webHidden/>
              </w:rPr>
              <w:t>33</w:t>
            </w:r>
            <w:r>
              <w:rPr>
                <w:noProof/>
                <w:webHidden/>
              </w:rPr>
              <w:fldChar w:fldCharType="end"/>
            </w:r>
          </w:hyperlink>
        </w:p>
        <w:p w14:paraId="37437300" w14:textId="0B2207B2" w:rsidR="00290708" w:rsidRDefault="00290708">
          <w:pPr>
            <w:pStyle w:val="TOC1"/>
            <w:tabs>
              <w:tab w:val="right" w:leader="dot" w:pos="9350"/>
            </w:tabs>
            <w:rPr>
              <w:rFonts w:asciiTheme="minorHAnsi" w:hAnsiTheme="minorHAnsi"/>
              <w:noProof/>
              <w:kern w:val="2"/>
              <w:sz w:val="24"/>
              <w:szCs w:val="24"/>
              <w:lang w:val="en-150" w:eastAsia="en-150"/>
              <w14:ligatures w14:val="standardContextual"/>
            </w:rPr>
          </w:pPr>
          <w:hyperlink w:anchor="_Toc228350781" w:history="1">
            <w:r w:rsidRPr="00CF2A1B">
              <w:rPr>
                <w:rStyle w:val="Hyperlink"/>
                <w:noProof/>
              </w:rPr>
              <w:t>Appendices</w:t>
            </w:r>
            <w:r>
              <w:rPr>
                <w:noProof/>
                <w:webHidden/>
              </w:rPr>
              <w:tab/>
            </w:r>
            <w:r>
              <w:rPr>
                <w:noProof/>
                <w:webHidden/>
              </w:rPr>
              <w:fldChar w:fldCharType="begin"/>
            </w:r>
            <w:r>
              <w:rPr>
                <w:noProof/>
                <w:webHidden/>
              </w:rPr>
              <w:instrText xml:space="preserve"> PAGEREF _Toc228350781 \h </w:instrText>
            </w:r>
            <w:r>
              <w:rPr>
                <w:noProof/>
                <w:webHidden/>
              </w:rPr>
            </w:r>
            <w:r>
              <w:rPr>
                <w:noProof/>
                <w:webHidden/>
              </w:rPr>
              <w:fldChar w:fldCharType="separate"/>
            </w:r>
            <w:r>
              <w:rPr>
                <w:noProof/>
                <w:webHidden/>
              </w:rPr>
              <w:t>35</w:t>
            </w:r>
            <w:r>
              <w:rPr>
                <w:noProof/>
                <w:webHidden/>
              </w:rPr>
              <w:fldChar w:fldCharType="end"/>
            </w:r>
          </w:hyperlink>
        </w:p>
        <w:p w14:paraId="319F8C76" w14:textId="654F0396" w:rsidR="00290708" w:rsidRDefault="00290708">
          <w:pPr>
            <w:pStyle w:val="TOC2"/>
            <w:tabs>
              <w:tab w:val="right" w:leader="dot" w:pos="9350"/>
            </w:tabs>
            <w:rPr>
              <w:rFonts w:asciiTheme="minorHAnsi" w:hAnsiTheme="minorHAnsi"/>
              <w:noProof/>
              <w:kern w:val="2"/>
              <w:sz w:val="24"/>
              <w:szCs w:val="24"/>
              <w:lang w:val="en-150" w:eastAsia="en-150"/>
              <w14:ligatures w14:val="standardContextual"/>
            </w:rPr>
          </w:pPr>
          <w:hyperlink w:anchor="_Toc228350782" w:history="1">
            <w:r w:rsidRPr="00CF2A1B">
              <w:rPr>
                <w:rStyle w:val="Hyperlink"/>
                <w:noProof/>
                <w:lang w:eastAsia="en-US"/>
              </w:rPr>
              <w:t>Appendix A  Finalized Tree Json File</w:t>
            </w:r>
            <w:r>
              <w:rPr>
                <w:noProof/>
                <w:webHidden/>
              </w:rPr>
              <w:tab/>
            </w:r>
            <w:r>
              <w:rPr>
                <w:noProof/>
                <w:webHidden/>
              </w:rPr>
              <w:fldChar w:fldCharType="begin"/>
            </w:r>
            <w:r>
              <w:rPr>
                <w:noProof/>
                <w:webHidden/>
              </w:rPr>
              <w:instrText xml:space="preserve"> PAGEREF _Toc228350782 \h </w:instrText>
            </w:r>
            <w:r>
              <w:rPr>
                <w:noProof/>
                <w:webHidden/>
              </w:rPr>
            </w:r>
            <w:r>
              <w:rPr>
                <w:noProof/>
                <w:webHidden/>
              </w:rPr>
              <w:fldChar w:fldCharType="separate"/>
            </w:r>
            <w:r>
              <w:rPr>
                <w:noProof/>
                <w:webHidden/>
              </w:rPr>
              <w:t>35</w:t>
            </w:r>
            <w:r>
              <w:rPr>
                <w:noProof/>
                <w:webHidden/>
              </w:rPr>
              <w:fldChar w:fldCharType="end"/>
            </w:r>
          </w:hyperlink>
        </w:p>
        <w:p w14:paraId="50DC4CF4" w14:textId="556D6D9B" w:rsidR="00290708" w:rsidRDefault="00290708">
          <w:pPr>
            <w:pStyle w:val="TOC2"/>
            <w:tabs>
              <w:tab w:val="right" w:leader="dot" w:pos="9350"/>
            </w:tabs>
            <w:rPr>
              <w:rFonts w:asciiTheme="minorHAnsi" w:hAnsiTheme="minorHAnsi"/>
              <w:noProof/>
              <w:kern w:val="2"/>
              <w:sz w:val="24"/>
              <w:szCs w:val="24"/>
              <w:lang w:val="en-150" w:eastAsia="en-150"/>
              <w14:ligatures w14:val="standardContextual"/>
            </w:rPr>
          </w:pPr>
          <w:hyperlink w:anchor="_Toc228350783" w:history="1">
            <w:r w:rsidRPr="00CF2A1B">
              <w:rPr>
                <w:rStyle w:val="Hyperlink"/>
                <w:noProof/>
                <w:lang w:eastAsia="en-US"/>
              </w:rPr>
              <w:t>Appendix B Webpage Documentation</w:t>
            </w:r>
            <w:r>
              <w:rPr>
                <w:noProof/>
                <w:webHidden/>
              </w:rPr>
              <w:tab/>
            </w:r>
            <w:r>
              <w:rPr>
                <w:noProof/>
                <w:webHidden/>
              </w:rPr>
              <w:fldChar w:fldCharType="begin"/>
            </w:r>
            <w:r>
              <w:rPr>
                <w:noProof/>
                <w:webHidden/>
              </w:rPr>
              <w:instrText xml:space="preserve"> PAGEREF _Toc228350783 \h </w:instrText>
            </w:r>
            <w:r>
              <w:rPr>
                <w:noProof/>
                <w:webHidden/>
              </w:rPr>
            </w:r>
            <w:r>
              <w:rPr>
                <w:noProof/>
                <w:webHidden/>
              </w:rPr>
              <w:fldChar w:fldCharType="separate"/>
            </w:r>
            <w:r>
              <w:rPr>
                <w:noProof/>
                <w:webHidden/>
              </w:rPr>
              <w:t>43</w:t>
            </w:r>
            <w:r>
              <w:rPr>
                <w:noProof/>
                <w:webHidden/>
              </w:rPr>
              <w:fldChar w:fldCharType="end"/>
            </w:r>
          </w:hyperlink>
        </w:p>
        <w:p w14:paraId="779B4F27" w14:textId="2E810E6C" w:rsidR="001905B9" w:rsidRDefault="00404615" w:rsidP="008605B2">
          <w:pPr>
            <w:ind w:right="4"/>
            <w:rPr>
              <w:b/>
              <w:bCs/>
              <w:noProof/>
            </w:rPr>
          </w:pPr>
          <w:r>
            <w:rPr>
              <w:b/>
              <w:bCs/>
              <w:noProof/>
            </w:rPr>
            <w:fldChar w:fldCharType="end"/>
          </w:r>
        </w:p>
      </w:sdtContent>
    </w:sdt>
    <w:p w14:paraId="1C387AD0" w14:textId="77777777" w:rsidR="00A60D20" w:rsidRDefault="00A60D20" w:rsidP="008605B2">
      <w:pPr>
        <w:ind w:right="4"/>
        <w:rPr>
          <w:b/>
          <w:bCs/>
          <w:noProof/>
        </w:rPr>
      </w:pPr>
      <w:r>
        <w:rPr>
          <w:b/>
          <w:bCs/>
          <w:noProof/>
        </w:rPr>
        <w:br w:type="page"/>
      </w:r>
    </w:p>
    <w:p w14:paraId="7B332BDD" w14:textId="7526BD69" w:rsidR="00157FDF" w:rsidRPr="00157FDF" w:rsidRDefault="00157FDF" w:rsidP="00157FDF">
      <w:pPr>
        <w:pStyle w:val="Title"/>
        <w:ind w:right="4"/>
      </w:pPr>
      <w:r>
        <w:lastRenderedPageBreak/>
        <w:t>Table of Figures</w:t>
      </w:r>
    </w:p>
    <w:p w14:paraId="253C31AD" w14:textId="0F99107D"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r>
        <w:rPr>
          <w:b/>
          <w:bCs/>
          <w:smallCaps/>
        </w:rPr>
        <w:fldChar w:fldCharType="begin"/>
      </w:r>
      <w:r>
        <w:rPr>
          <w:b/>
          <w:bCs/>
          <w:smallCaps/>
        </w:rPr>
        <w:instrText xml:space="preserve"> TOC \h \z \c "Figure" </w:instrText>
      </w:r>
      <w:r>
        <w:rPr>
          <w:b/>
          <w:bCs/>
          <w:smallCaps/>
        </w:rPr>
        <w:fldChar w:fldCharType="separate"/>
      </w:r>
      <w:hyperlink w:anchor="_Toc225326595" w:history="1">
        <w:r w:rsidRPr="00F06664">
          <w:rPr>
            <w:rStyle w:val="Hyperlink"/>
            <w:noProof/>
          </w:rPr>
          <w:t>Figure 1: A diagram of the taxonomical construction steps.</w:t>
        </w:r>
        <w:r>
          <w:rPr>
            <w:noProof/>
            <w:webHidden/>
          </w:rPr>
          <w:tab/>
        </w:r>
        <w:r>
          <w:rPr>
            <w:noProof/>
            <w:webHidden/>
          </w:rPr>
          <w:fldChar w:fldCharType="begin"/>
        </w:r>
        <w:r>
          <w:rPr>
            <w:noProof/>
            <w:webHidden/>
          </w:rPr>
          <w:instrText xml:space="preserve"> PAGEREF _Toc225326595 \h </w:instrText>
        </w:r>
        <w:r>
          <w:rPr>
            <w:noProof/>
            <w:webHidden/>
          </w:rPr>
        </w:r>
        <w:r>
          <w:rPr>
            <w:noProof/>
            <w:webHidden/>
          </w:rPr>
          <w:fldChar w:fldCharType="separate"/>
        </w:r>
        <w:r>
          <w:rPr>
            <w:noProof/>
            <w:webHidden/>
          </w:rPr>
          <w:t>7</w:t>
        </w:r>
        <w:r>
          <w:rPr>
            <w:noProof/>
            <w:webHidden/>
          </w:rPr>
          <w:fldChar w:fldCharType="end"/>
        </w:r>
      </w:hyperlink>
    </w:p>
    <w:p w14:paraId="114A75F1" w14:textId="7B822CF7"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596" w:history="1">
        <w:r w:rsidRPr="00F06664">
          <w:rPr>
            <w:rStyle w:val="Hyperlink"/>
            <w:noProof/>
          </w:rPr>
          <w:t>Figure 2: Prototype 1.0 of Hierarchal Tree.</w:t>
        </w:r>
        <w:r>
          <w:rPr>
            <w:noProof/>
            <w:webHidden/>
          </w:rPr>
          <w:tab/>
        </w:r>
        <w:r>
          <w:rPr>
            <w:noProof/>
            <w:webHidden/>
          </w:rPr>
          <w:fldChar w:fldCharType="begin"/>
        </w:r>
        <w:r>
          <w:rPr>
            <w:noProof/>
            <w:webHidden/>
          </w:rPr>
          <w:instrText xml:space="preserve"> PAGEREF _Toc225326596 \h </w:instrText>
        </w:r>
        <w:r>
          <w:rPr>
            <w:noProof/>
            <w:webHidden/>
          </w:rPr>
        </w:r>
        <w:r>
          <w:rPr>
            <w:noProof/>
            <w:webHidden/>
          </w:rPr>
          <w:fldChar w:fldCharType="separate"/>
        </w:r>
        <w:r>
          <w:rPr>
            <w:noProof/>
            <w:webHidden/>
          </w:rPr>
          <w:t>15</w:t>
        </w:r>
        <w:r>
          <w:rPr>
            <w:noProof/>
            <w:webHidden/>
          </w:rPr>
          <w:fldChar w:fldCharType="end"/>
        </w:r>
      </w:hyperlink>
    </w:p>
    <w:p w14:paraId="709B6BF3" w14:textId="4E399FB2"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597" w:history="1">
        <w:r w:rsidRPr="00F06664">
          <w:rPr>
            <w:rStyle w:val="Hyperlink"/>
            <w:noProof/>
          </w:rPr>
          <w:t>Figure 3: REMnux distribution running within VMWare.</w:t>
        </w:r>
        <w:r>
          <w:rPr>
            <w:noProof/>
            <w:webHidden/>
          </w:rPr>
          <w:tab/>
        </w:r>
        <w:r>
          <w:rPr>
            <w:noProof/>
            <w:webHidden/>
          </w:rPr>
          <w:fldChar w:fldCharType="begin"/>
        </w:r>
        <w:r>
          <w:rPr>
            <w:noProof/>
            <w:webHidden/>
          </w:rPr>
          <w:instrText xml:space="preserve"> PAGEREF _Toc225326597 \h </w:instrText>
        </w:r>
        <w:r>
          <w:rPr>
            <w:noProof/>
            <w:webHidden/>
          </w:rPr>
        </w:r>
        <w:r>
          <w:rPr>
            <w:noProof/>
            <w:webHidden/>
          </w:rPr>
          <w:fldChar w:fldCharType="separate"/>
        </w:r>
        <w:r>
          <w:rPr>
            <w:noProof/>
            <w:webHidden/>
          </w:rPr>
          <w:t>16</w:t>
        </w:r>
        <w:r>
          <w:rPr>
            <w:noProof/>
            <w:webHidden/>
          </w:rPr>
          <w:fldChar w:fldCharType="end"/>
        </w:r>
      </w:hyperlink>
    </w:p>
    <w:p w14:paraId="15893B79" w14:textId="6C401433"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598" w:history="1">
        <w:r w:rsidRPr="00F06664">
          <w:rPr>
            <w:rStyle w:val="Hyperlink"/>
            <w:noProof/>
          </w:rPr>
          <w:t>Figure 4: Screenshot of start_main method.</w:t>
        </w:r>
        <w:r>
          <w:rPr>
            <w:noProof/>
            <w:webHidden/>
          </w:rPr>
          <w:tab/>
        </w:r>
        <w:r>
          <w:rPr>
            <w:noProof/>
            <w:webHidden/>
          </w:rPr>
          <w:fldChar w:fldCharType="begin"/>
        </w:r>
        <w:r>
          <w:rPr>
            <w:noProof/>
            <w:webHidden/>
          </w:rPr>
          <w:instrText xml:space="preserve"> PAGEREF _Toc225326598 \h </w:instrText>
        </w:r>
        <w:r>
          <w:rPr>
            <w:noProof/>
            <w:webHidden/>
          </w:rPr>
        </w:r>
        <w:r>
          <w:rPr>
            <w:noProof/>
            <w:webHidden/>
          </w:rPr>
          <w:fldChar w:fldCharType="separate"/>
        </w:r>
        <w:r>
          <w:rPr>
            <w:noProof/>
            <w:webHidden/>
          </w:rPr>
          <w:t>17</w:t>
        </w:r>
        <w:r>
          <w:rPr>
            <w:noProof/>
            <w:webHidden/>
          </w:rPr>
          <w:fldChar w:fldCharType="end"/>
        </w:r>
      </w:hyperlink>
    </w:p>
    <w:p w14:paraId="4CBB3D8A" w14:textId="366575AF"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599" w:history="1">
        <w:r w:rsidRPr="00F06664">
          <w:rPr>
            <w:rStyle w:val="Hyperlink"/>
            <w:noProof/>
          </w:rPr>
          <w:t>Figure 5: Screenshot of the findDeviceFunction within Mirai.</w:t>
        </w:r>
        <w:r>
          <w:rPr>
            <w:noProof/>
            <w:webHidden/>
          </w:rPr>
          <w:tab/>
        </w:r>
        <w:r>
          <w:rPr>
            <w:noProof/>
            <w:webHidden/>
          </w:rPr>
          <w:fldChar w:fldCharType="begin"/>
        </w:r>
        <w:r>
          <w:rPr>
            <w:noProof/>
            <w:webHidden/>
          </w:rPr>
          <w:instrText xml:space="preserve"> PAGEREF _Toc225326599 \h </w:instrText>
        </w:r>
        <w:r>
          <w:rPr>
            <w:noProof/>
            <w:webHidden/>
          </w:rPr>
        </w:r>
        <w:r>
          <w:rPr>
            <w:noProof/>
            <w:webHidden/>
          </w:rPr>
          <w:fldChar w:fldCharType="separate"/>
        </w:r>
        <w:r>
          <w:rPr>
            <w:noProof/>
            <w:webHidden/>
          </w:rPr>
          <w:t>18</w:t>
        </w:r>
        <w:r>
          <w:rPr>
            <w:noProof/>
            <w:webHidden/>
          </w:rPr>
          <w:fldChar w:fldCharType="end"/>
        </w:r>
      </w:hyperlink>
    </w:p>
    <w:p w14:paraId="4634B3E5" w14:textId="2E04EE5A"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00" w:history="1">
        <w:r w:rsidRPr="00F06664">
          <w:rPr>
            <w:rStyle w:val="Hyperlink"/>
            <w:noProof/>
          </w:rPr>
          <w:t>Figure 6: Screenshot of the function calls for socket in Mirai.</w:t>
        </w:r>
        <w:r>
          <w:rPr>
            <w:noProof/>
            <w:webHidden/>
          </w:rPr>
          <w:tab/>
        </w:r>
        <w:r>
          <w:rPr>
            <w:noProof/>
            <w:webHidden/>
          </w:rPr>
          <w:fldChar w:fldCharType="begin"/>
        </w:r>
        <w:r>
          <w:rPr>
            <w:noProof/>
            <w:webHidden/>
          </w:rPr>
          <w:instrText xml:space="preserve"> PAGEREF _Toc225326600 \h </w:instrText>
        </w:r>
        <w:r>
          <w:rPr>
            <w:noProof/>
            <w:webHidden/>
          </w:rPr>
        </w:r>
        <w:r>
          <w:rPr>
            <w:noProof/>
            <w:webHidden/>
          </w:rPr>
          <w:fldChar w:fldCharType="separate"/>
        </w:r>
        <w:r>
          <w:rPr>
            <w:noProof/>
            <w:webHidden/>
          </w:rPr>
          <w:t>19</w:t>
        </w:r>
        <w:r>
          <w:rPr>
            <w:noProof/>
            <w:webHidden/>
          </w:rPr>
          <w:fldChar w:fldCharType="end"/>
        </w:r>
      </w:hyperlink>
    </w:p>
    <w:p w14:paraId="6EE62D15" w14:textId="330E80D3"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01" w:history="1">
        <w:r w:rsidRPr="00F06664">
          <w:rPr>
            <w:rStyle w:val="Hyperlink"/>
            <w:noProof/>
          </w:rPr>
          <w:t>Figure 7: Strings lookup for “Crypt.”</w:t>
        </w:r>
        <w:r>
          <w:rPr>
            <w:noProof/>
            <w:webHidden/>
          </w:rPr>
          <w:tab/>
        </w:r>
        <w:r>
          <w:rPr>
            <w:noProof/>
            <w:webHidden/>
          </w:rPr>
          <w:fldChar w:fldCharType="begin"/>
        </w:r>
        <w:r>
          <w:rPr>
            <w:noProof/>
            <w:webHidden/>
          </w:rPr>
          <w:instrText xml:space="preserve"> PAGEREF _Toc225326601 \h </w:instrText>
        </w:r>
        <w:r>
          <w:rPr>
            <w:noProof/>
            <w:webHidden/>
          </w:rPr>
        </w:r>
        <w:r>
          <w:rPr>
            <w:noProof/>
            <w:webHidden/>
          </w:rPr>
          <w:fldChar w:fldCharType="separate"/>
        </w:r>
        <w:r>
          <w:rPr>
            <w:noProof/>
            <w:webHidden/>
          </w:rPr>
          <w:t>20</w:t>
        </w:r>
        <w:r>
          <w:rPr>
            <w:noProof/>
            <w:webHidden/>
          </w:rPr>
          <w:fldChar w:fldCharType="end"/>
        </w:r>
      </w:hyperlink>
    </w:p>
    <w:p w14:paraId="0F5C771E" w14:textId="5BC3B06E"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02" w:history="1">
        <w:r w:rsidRPr="00F06664">
          <w:rPr>
            <w:rStyle w:val="Hyperlink"/>
            <w:noProof/>
          </w:rPr>
          <w:t>Figure 8: Strings “Crypt” search for Cryptolocker.</w:t>
        </w:r>
        <w:r>
          <w:rPr>
            <w:noProof/>
            <w:webHidden/>
          </w:rPr>
          <w:tab/>
        </w:r>
        <w:r>
          <w:rPr>
            <w:noProof/>
            <w:webHidden/>
          </w:rPr>
          <w:fldChar w:fldCharType="begin"/>
        </w:r>
        <w:r>
          <w:rPr>
            <w:noProof/>
            <w:webHidden/>
          </w:rPr>
          <w:instrText xml:space="preserve"> PAGEREF _Toc225326602 \h </w:instrText>
        </w:r>
        <w:r>
          <w:rPr>
            <w:noProof/>
            <w:webHidden/>
          </w:rPr>
        </w:r>
        <w:r>
          <w:rPr>
            <w:noProof/>
            <w:webHidden/>
          </w:rPr>
          <w:fldChar w:fldCharType="separate"/>
        </w:r>
        <w:r>
          <w:rPr>
            <w:noProof/>
            <w:webHidden/>
          </w:rPr>
          <w:t>21</w:t>
        </w:r>
        <w:r>
          <w:rPr>
            <w:noProof/>
            <w:webHidden/>
          </w:rPr>
          <w:fldChar w:fldCharType="end"/>
        </w:r>
      </w:hyperlink>
    </w:p>
    <w:p w14:paraId="6952705E" w14:textId="291CEC12"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03" w:history="1">
        <w:r w:rsidRPr="00F06664">
          <w:rPr>
            <w:rStyle w:val="Hyperlink"/>
            <w:noProof/>
          </w:rPr>
          <w:t>Figure 9: Screenshot of fun6111 where characters are obfuscated.</w:t>
        </w:r>
        <w:r>
          <w:rPr>
            <w:noProof/>
            <w:webHidden/>
          </w:rPr>
          <w:tab/>
        </w:r>
        <w:r>
          <w:rPr>
            <w:noProof/>
            <w:webHidden/>
          </w:rPr>
          <w:fldChar w:fldCharType="begin"/>
        </w:r>
        <w:r>
          <w:rPr>
            <w:noProof/>
            <w:webHidden/>
          </w:rPr>
          <w:instrText xml:space="preserve"> PAGEREF _Toc225326603 \h </w:instrText>
        </w:r>
        <w:r>
          <w:rPr>
            <w:noProof/>
            <w:webHidden/>
          </w:rPr>
        </w:r>
        <w:r>
          <w:rPr>
            <w:noProof/>
            <w:webHidden/>
          </w:rPr>
          <w:fldChar w:fldCharType="separate"/>
        </w:r>
        <w:r>
          <w:rPr>
            <w:noProof/>
            <w:webHidden/>
          </w:rPr>
          <w:t>21</w:t>
        </w:r>
        <w:r>
          <w:rPr>
            <w:noProof/>
            <w:webHidden/>
          </w:rPr>
          <w:fldChar w:fldCharType="end"/>
        </w:r>
      </w:hyperlink>
    </w:p>
    <w:p w14:paraId="1AADC860" w14:textId="73D98A26"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04" w:history="1">
        <w:r w:rsidRPr="00F06664">
          <w:rPr>
            <w:rStyle w:val="Hyperlink"/>
            <w:noProof/>
          </w:rPr>
          <w:t>Figure 10: Screenshot of incoming fun6111 calls.</w:t>
        </w:r>
        <w:r>
          <w:rPr>
            <w:noProof/>
            <w:webHidden/>
          </w:rPr>
          <w:tab/>
        </w:r>
        <w:r>
          <w:rPr>
            <w:noProof/>
            <w:webHidden/>
          </w:rPr>
          <w:fldChar w:fldCharType="begin"/>
        </w:r>
        <w:r>
          <w:rPr>
            <w:noProof/>
            <w:webHidden/>
          </w:rPr>
          <w:instrText xml:space="preserve"> PAGEREF _Toc225326604 \h </w:instrText>
        </w:r>
        <w:r>
          <w:rPr>
            <w:noProof/>
            <w:webHidden/>
          </w:rPr>
        </w:r>
        <w:r>
          <w:rPr>
            <w:noProof/>
            <w:webHidden/>
          </w:rPr>
          <w:fldChar w:fldCharType="separate"/>
        </w:r>
        <w:r>
          <w:rPr>
            <w:noProof/>
            <w:webHidden/>
          </w:rPr>
          <w:t>22</w:t>
        </w:r>
        <w:r>
          <w:rPr>
            <w:noProof/>
            <w:webHidden/>
          </w:rPr>
          <w:fldChar w:fldCharType="end"/>
        </w:r>
      </w:hyperlink>
    </w:p>
    <w:p w14:paraId="17ECD8E1" w14:textId="3DF8E237"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05" w:history="1">
        <w:r w:rsidRPr="00F06664">
          <w:rPr>
            <w:rStyle w:val="Hyperlink"/>
            <w:noProof/>
          </w:rPr>
          <w:t>Figure 11: Screenshot of API calls in interestingA.</w:t>
        </w:r>
        <w:r>
          <w:rPr>
            <w:noProof/>
            <w:webHidden/>
          </w:rPr>
          <w:tab/>
        </w:r>
        <w:r>
          <w:rPr>
            <w:noProof/>
            <w:webHidden/>
          </w:rPr>
          <w:fldChar w:fldCharType="begin"/>
        </w:r>
        <w:r>
          <w:rPr>
            <w:noProof/>
            <w:webHidden/>
          </w:rPr>
          <w:instrText xml:space="preserve"> PAGEREF _Toc225326605 \h </w:instrText>
        </w:r>
        <w:r>
          <w:rPr>
            <w:noProof/>
            <w:webHidden/>
          </w:rPr>
        </w:r>
        <w:r>
          <w:rPr>
            <w:noProof/>
            <w:webHidden/>
          </w:rPr>
          <w:fldChar w:fldCharType="separate"/>
        </w:r>
        <w:r>
          <w:rPr>
            <w:noProof/>
            <w:webHidden/>
          </w:rPr>
          <w:t>22</w:t>
        </w:r>
        <w:r>
          <w:rPr>
            <w:noProof/>
            <w:webHidden/>
          </w:rPr>
          <w:fldChar w:fldCharType="end"/>
        </w:r>
      </w:hyperlink>
    </w:p>
    <w:p w14:paraId="7448E695" w14:textId="1843D9CF"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06" w:history="1">
        <w:r w:rsidRPr="00F06664">
          <w:rPr>
            <w:rStyle w:val="Hyperlink"/>
            <w:noProof/>
          </w:rPr>
          <w:t>Figure 12: Screenshot of the Decrypt method calling cipherText.</w:t>
        </w:r>
        <w:r>
          <w:rPr>
            <w:noProof/>
            <w:webHidden/>
          </w:rPr>
          <w:tab/>
        </w:r>
        <w:r>
          <w:rPr>
            <w:noProof/>
            <w:webHidden/>
          </w:rPr>
          <w:fldChar w:fldCharType="begin"/>
        </w:r>
        <w:r>
          <w:rPr>
            <w:noProof/>
            <w:webHidden/>
          </w:rPr>
          <w:instrText xml:space="preserve"> PAGEREF _Toc225326606 \h </w:instrText>
        </w:r>
        <w:r>
          <w:rPr>
            <w:noProof/>
            <w:webHidden/>
          </w:rPr>
        </w:r>
        <w:r>
          <w:rPr>
            <w:noProof/>
            <w:webHidden/>
          </w:rPr>
          <w:fldChar w:fldCharType="separate"/>
        </w:r>
        <w:r>
          <w:rPr>
            <w:noProof/>
            <w:webHidden/>
          </w:rPr>
          <w:t>23</w:t>
        </w:r>
        <w:r>
          <w:rPr>
            <w:noProof/>
            <w:webHidden/>
          </w:rPr>
          <w:fldChar w:fldCharType="end"/>
        </w:r>
      </w:hyperlink>
    </w:p>
    <w:p w14:paraId="2BC2E0D6" w14:textId="04D8603F"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07" w:history="1">
        <w:r w:rsidRPr="00F06664">
          <w:rPr>
            <w:rStyle w:val="Hyperlink"/>
            <w:noProof/>
          </w:rPr>
          <w:t>Figure 13: Screenshot of the hierarchical tree artefact.</w:t>
        </w:r>
        <w:r>
          <w:rPr>
            <w:noProof/>
            <w:webHidden/>
          </w:rPr>
          <w:tab/>
        </w:r>
        <w:r>
          <w:rPr>
            <w:noProof/>
            <w:webHidden/>
          </w:rPr>
          <w:fldChar w:fldCharType="begin"/>
        </w:r>
        <w:r>
          <w:rPr>
            <w:noProof/>
            <w:webHidden/>
          </w:rPr>
          <w:instrText xml:space="preserve"> PAGEREF _Toc225326607 \h </w:instrText>
        </w:r>
        <w:r>
          <w:rPr>
            <w:noProof/>
            <w:webHidden/>
          </w:rPr>
        </w:r>
        <w:r>
          <w:rPr>
            <w:noProof/>
            <w:webHidden/>
          </w:rPr>
          <w:fldChar w:fldCharType="separate"/>
        </w:r>
        <w:r>
          <w:rPr>
            <w:noProof/>
            <w:webHidden/>
          </w:rPr>
          <w:t>23</w:t>
        </w:r>
        <w:r>
          <w:rPr>
            <w:noProof/>
            <w:webHidden/>
          </w:rPr>
          <w:fldChar w:fldCharType="end"/>
        </w:r>
      </w:hyperlink>
    </w:p>
    <w:p w14:paraId="6E382B36" w14:textId="66474C37"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08" w:history="1">
        <w:r w:rsidRPr="00F06664">
          <w:rPr>
            <w:rStyle w:val="Hyperlink"/>
            <w:noProof/>
          </w:rPr>
          <w:t>Figure 14: APT category with several samples within.</w:t>
        </w:r>
        <w:r>
          <w:rPr>
            <w:noProof/>
            <w:webHidden/>
          </w:rPr>
          <w:tab/>
        </w:r>
        <w:r>
          <w:rPr>
            <w:noProof/>
            <w:webHidden/>
          </w:rPr>
          <w:fldChar w:fldCharType="begin"/>
        </w:r>
        <w:r>
          <w:rPr>
            <w:noProof/>
            <w:webHidden/>
          </w:rPr>
          <w:instrText xml:space="preserve"> PAGEREF _Toc225326608 \h </w:instrText>
        </w:r>
        <w:r>
          <w:rPr>
            <w:noProof/>
            <w:webHidden/>
          </w:rPr>
        </w:r>
        <w:r>
          <w:rPr>
            <w:noProof/>
            <w:webHidden/>
          </w:rPr>
          <w:fldChar w:fldCharType="separate"/>
        </w:r>
        <w:r>
          <w:rPr>
            <w:noProof/>
            <w:webHidden/>
          </w:rPr>
          <w:t>24</w:t>
        </w:r>
        <w:r>
          <w:rPr>
            <w:noProof/>
            <w:webHidden/>
          </w:rPr>
          <w:fldChar w:fldCharType="end"/>
        </w:r>
      </w:hyperlink>
    </w:p>
    <w:p w14:paraId="7BDE9CAB" w14:textId="3D809579"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09" w:history="1">
        <w:r w:rsidRPr="00F06664">
          <w:rPr>
            <w:rStyle w:val="Hyperlink"/>
            <w:noProof/>
          </w:rPr>
          <w:t>Figure 15: Ransomware Encryption category containing explored samples.</w:t>
        </w:r>
        <w:r>
          <w:rPr>
            <w:noProof/>
            <w:webHidden/>
          </w:rPr>
          <w:tab/>
        </w:r>
        <w:r>
          <w:rPr>
            <w:noProof/>
            <w:webHidden/>
          </w:rPr>
          <w:fldChar w:fldCharType="begin"/>
        </w:r>
        <w:r>
          <w:rPr>
            <w:noProof/>
            <w:webHidden/>
          </w:rPr>
          <w:instrText xml:space="preserve"> PAGEREF _Toc225326609 \h </w:instrText>
        </w:r>
        <w:r>
          <w:rPr>
            <w:noProof/>
            <w:webHidden/>
          </w:rPr>
        </w:r>
        <w:r>
          <w:rPr>
            <w:noProof/>
            <w:webHidden/>
          </w:rPr>
          <w:fldChar w:fldCharType="separate"/>
        </w:r>
        <w:r>
          <w:rPr>
            <w:noProof/>
            <w:webHidden/>
          </w:rPr>
          <w:t>25</w:t>
        </w:r>
        <w:r>
          <w:rPr>
            <w:noProof/>
            <w:webHidden/>
          </w:rPr>
          <w:fldChar w:fldCharType="end"/>
        </w:r>
      </w:hyperlink>
    </w:p>
    <w:p w14:paraId="262D353F" w14:textId="6F31EBF9"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10" w:history="1">
        <w:r w:rsidRPr="00F06664">
          <w:rPr>
            <w:rStyle w:val="Hyperlink"/>
            <w:noProof/>
          </w:rPr>
          <w:t>Figure 16: Trojan category containing trojan categories as well as trojan loaders.</w:t>
        </w:r>
        <w:r>
          <w:rPr>
            <w:noProof/>
            <w:webHidden/>
          </w:rPr>
          <w:tab/>
        </w:r>
        <w:r>
          <w:rPr>
            <w:noProof/>
            <w:webHidden/>
          </w:rPr>
          <w:fldChar w:fldCharType="begin"/>
        </w:r>
        <w:r>
          <w:rPr>
            <w:noProof/>
            <w:webHidden/>
          </w:rPr>
          <w:instrText xml:space="preserve"> PAGEREF _Toc225326610 \h </w:instrText>
        </w:r>
        <w:r>
          <w:rPr>
            <w:noProof/>
            <w:webHidden/>
          </w:rPr>
        </w:r>
        <w:r>
          <w:rPr>
            <w:noProof/>
            <w:webHidden/>
          </w:rPr>
          <w:fldChar w:fldCharType="separate"/>
        </w:r>
        <w:r>
          <w:rPr>
            <w:noProof/>
            <w:webHidden/>
          </w:rPr>
          <w:t>25</w:t>
        </w:r>
        <w:r>
          <w:rPr>
            <w:noProof/>
            <w:webHidden/>
          </w:rPr>
          <w:fldChar w:fldCharType="end"/>
        </w:r>
      </w:hyperlink>
    </w:p>
    <w:p w14:paraId="2F6085BC" w14:textId="6E93DF74"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11" w:history="1">
        <w:r w:rsidRPr="00F06664">
          <w:rPr>
            <w:rStyle w:val="Hyperlink"/>
            <w:noProof/>
          </w:rPr>
          <w:t>Figure 17: RAT category containing explored samples.</w:t>
        </w:r>
        <w:r>
          <w:rPr>
            <w:noProof/>
            <w:webHidden/>
          </w:rPr>
          <w:tab/>
        </w:r>
        <w:r>
          <w:rPr>
            <w:noProof/>
            <w:webHidden/>
          </w:rPr>
          <w:fldChar w:fldCharType="begin"/>
        </w:r>
        <w:r>
          <w:rPr>
            <w:noProof/>
            <w:webHidden/>
          </w:rPr>
          <w:instrText xml:space="preserve"> PAGEREF _Toc225326611 \h </w:instrText>
        </w:r>
        <w:r>
          <w:rPr>
            <w:noProof/>
            <w:webHidden/>
          </w:rPr>
        </w:r>
        <w:r>
          <w:rPr>
            <w:noProof/>
            <w:webHidden/>
          </w:rPr>
          <w:fldChar w:fldCharType="separate"/>
        </w:r>
        <w:r>
          <w:rPr>
            <w:noProof/>
            <w:webHidden/>
          </w:rPr>
          <w:t>26</w:t>
        </w:r>
        <w:r>
          <w:rPr>
            <w:noProof/>
            <w:webHidden/>
          </w:rPr>
          <w:fldChar w:fldCharType="end"/>
        </w:r>
      </w:hyperlink>
    </w:p>
    <w:p w14:paraId="24F73A97" w14:textId="556CDE4D" w:rsidR="00157FDF" w:rsidRDefault="00157FDF">
      <w:pPr>
        <w:pStyle w:val="TableofFigures"/>
        <w:tabs>
          <w:tab w:val="right" w:leader="dot" w:pos="9350"/>
        </w:tabs>
        <w:rPr>
          <w:rFonts w:asciiTheme="minorHAnsi" w:hAnsiTheme="minorHAnsi"/>
          <w:noProof/>
          <w:kern w:val="2"/>
          <w:sz w:val="24"/>
          <w:szCs w:val="24"/>
          <w:lang w:val="en-150" w:eastAsia="en-150"/>
          <w14:ligatures w14:val="standardContextual"/>
        </w:rPr>
      </w:pPr>
      <w:hyperlink w:anchor="_Toc225326612" w:history="1">
        <w:r w:rsidRPr="00F06664">
          <w:rPr>
            <w:rStyle w:val="Hyperlink"/>
            <w:noProof/>
          </w:rPr>
          <w:t>Figure 18: Banking Trojan category containing explored samples.</w:t>
        </w:r>
        <w:r>
          <w:rPr>
            <w:noProof/>
            <w:webHidden/>
          </w:rPr>
          <w:tab/>
        </w:r>
        <w:r>
          <w:rPr>
            <w:noProof/>
            <w:webHidden/>
          </w:rPr>
          <w:fldChar w:fldCharType="begin"/>
        </w:r>
        <w:r>
          <w:rPr>
            <w:noProof/>
            <w:webHidden/>
          </w:rPr>
          <w:instrText xml:space="preserve"> PAGEREF _Toc225326612 \h </w:instrText>
        </w:r>
        <w:r>
          <w:rPr>
            <w:noProof/>
            <w:webHidden/>
          </w:rPr>
        </w:r>
        <w:r>
          <w:rPr>
            <w:noProof/>
            <w:webHidden/>
          </w:rPr>
          <w:fldChar w:fldCharType="separate"/>
        </w:r>
        <w:r>
          <w:rPr>
            <w:noProof/>
            <w:webHidden/>
          </w:rPr>
          <w:t>26</w:t>
        </w:r>
        <w:r>
          <w:rPr>
            <w:noProof/>
            <w:webHidden/>
          </w:rPr>
          <w:fldChar w:fldCharType="end"/>
        </w:r>
      </w:hyperlink>
    </w:p>
    <w:p w14:paraId="28240782" w14:textId="7888E9FD" w:rsidR="006E71EC" w:rsidRPr="00712DC9" w:rsidRDefault="00157FDF" w:rsidP="006E71EC">
      <w:pPr>
        <w:pStyle w:val="Title"/>
        <w:ind w:right="4"/>
      </w:pPr>
      <w:r>
        <w:rPr>
          <w:rFonts w:eastAsiaTheme="minorEastAsia" w:cstheme="minorBidi"/>
          <w:b w:val="0"/>
          <w:bCs/>
          <w:smallCaps/>
          <w:color w:val="auto"/>
          <w:sz w:val="22"/>
          <w:szCs w:val="22"/>
        </w:rPr>
        <w:fldChar w:fldCharType="end"/>
      </w:r>
      <w:r w:rsidR="006E71EC" w:rsidRPr="006E71EC">
        <w:t xml:space="preserve"> </w:t>
      </w:r>
    </w:p>
    <w:p w14:paraId="04FC63E2" w14:textId="72309434" w:rsidR="002D27B3" w:rsidRDefault="002D27B3" w:rsidP="002D27B3">
      <w:pPr>
        <w:pStyle w:val="Heading1"/>
        <w:numPr>
          <w:ilvl w:val="0"/>
          <w:numId w:val="0"/>
        </w:numPr>
        <w:ind w:right="4"/>
        <w:jc w:val="left"/>
      </w:pPr>
      <w:bookmarkStart w:id="1" w:name="_Toc228350698"/>
      <w:r>
        <w:lastRenderedPageBreak/>
        <w:t>Acronyms</w:t>
      </w:r>
      <w:bookmarkEnd w:id="1"/>
    </w:p>
    <w:p w14:paraId="0C87BF62" w14:textId="59F3096E" w:rsidR="002D27B3" w:rsidRDefault="002D27B3" w:rsidP="00877888">
      <w:pPr>
        <w:spacing w:line="240" w:lineRule="auto"/>
        <w:rPr>
          <w:lang w:val="en-GB"/>
        </w:rPr>
      </w:pPr>
      <w:r w:rsidRPr="00877888">
        <w:rPr>
          <w:b/>
          <w:bCs/>
          <w:lang w:val="en-GB"/>
        </w:rPr>
        <w:t>API</w:t>
      </w:r>
      <w:r>
        <w:rPr>
          <w:lang w:val="en-GB"/>
        </w:rPr>
        <w:tab/>
        <w:t>Application Programming Interface</w:t>
      </w:r>
    </w:p>
    <w:p w14:paraId="46C52AC9" w14:textId="46AEC5EB" w:rsidR="002D27B3" w:rsidRDefault="002D27B3" w:rsidP="00877888">
      <w:pPr>
        <w:spacing w:line="240" w:lineRule="auto"/>
        <w:rPr>
          <w:lang w:val="en-GB"/>
        </w:rPr>
      </w:pPr>
      <w:r w:rsidRPr="00877888">
        <w:rPr>
          <w:b/>
          <w:bCs/>
          <w:lang w:val="en-GB"/>
        </w:rPr>
        <w:t>ATP</w:t>
      </w:r>
      <w:r>
        <w:rPr>
          <w:lang w:val="en-GB"/>
        </w:rPr>
        <w:tab/>
        <w:t>Advanced Persistent Threats</w:t>
      </w:r>
    </w:p>
    <w:p w14:paraId="3DFCB75A" w14:textId="06A5F286" w:rsidR="00306465" w:rsidRDefault="00306465" w:rsidP="00877888">
      <w:pPr>
        <w:spacing w:line="240" w:lineRule="auto"/>
        <w:rPr>
          <w:lang w:val="en-GB"/>
        </w:rPr>
      </w:pPr>
      <w:r w:rsidRPr="00877888">
        <w:rPr>
          <w:b/>
          <w:bCs/>
          <w:lang w:val="en-GB"/>
        </w:rPr>
        <w:t>DDOS</w:t>
      </w:r>
      <w:r>
        <w:rPr>
          <w:lang w:val="en-GB"/>
        </w:rPr>
        <w:tab/>
        <w:t>Distributed Denial of Service</w:t>
      </w:r>
    </w:p>
    <w:p w14:paraId="6FFC8C3F" w14:textId="6C4A196B" w:rsidR="002908F7" w:rsidRDefault="002908F7" w:rsidP="00877888">
      <w:pPr>
        <w:spacing w:line="240" w:lineRule="auto"/>
        <w:rPr>
          <w:lang w:val="en-GB"/>
        </w:rPr>
      </w:pPr>
      <w:r w:rsidRPr="00877888">
        <w:rPr>
          <w:b/>
          <w:bCs/>
          <w:lang w:val="en-GB"/>
        </w:rPr>
        <w:t>IOT</w:t>
      </w:r>
      <w:r>
        <w:rPr>
          <w:lang w:val="en-GB"/>
        </w:rPr>
        <w:tab/>
        <w:t>Internet Of Things</w:t>
      </w:r>
    </w:p>
    <w:p w14:paraId="27A949AC" w14:textId="3B91712B" w:rsidR="0062296D" w:rsidRDefault="0062296D" w:rsidP="00877888">
      <w:pPr>
        <w:spacing w:line="240" w:lineRule="auto"/>
        <w:rPr>
          <w:lang w:val="en-GB"/>
        </w:rPr>
      </w:pPr>
      <w:r w:rsidRPr="00877888">
        <w:rPr>
          <w:b/>
          <w:bCs/>
          <w:lang w:val="en-GB"/>
        </w:rPr>
        <w:t>IT</w:t>
      </w:r>
      <w:r>
        <w:rPr>
          <w:lang w:val="en-GB"/>
        </w:rPr>
        <w:tab/>
        <w:t>Information Technology</w:t>
      </w:r>
    </w:p>
    <w:p w14:paraId="7CF1F1FC" w14:textId="0E0ABCD9" w:rsidR="002D27B3" w:rsidRDefault="002D27B3" w:rsidP="00877888">
      <w:pPr>
        <w:spacing w:line="240" w:lineRule="auto"/>
        <w:rPr>
          <w:lang w:val="en-GB"/>
        </w:rPr>
      </w:pPr>
      <w:r w:rsidRPr="00877888">
        <w:rPr>
          <w:b/>
          <w:bCs/>
          <w:lang w:val="en-GB"/>
        </w:rPr>
        <w:t>LLM</w:t>
      </w:r>
      <w:r>
        <w:rPr>
          <w:lang w:val="en-GB"/>
        </w:rPr>
        <w:tab/>
        <w:t>Large Language Models</w:t>
      </w:r>
    </w:p>
    <w:p w14:paraId="67AB00E5" w14:textId="5D3ACEA9" w:rsidR="002D27B3" w:rsidRDefault="0073738E" w:rsidP="00877888">
      <w:pPr>
        <w:spacing w:line="240" w:lineRule="auto"/>
        <w:rPr>
          <w:lang w:val="en-GB"/>
        </w:rPr>
      </w:pPr>
      <w:r w:rsidRPr="00877888">
        <w:rPr>
          <w:b/>
          <w:bCs/>
          <w:lang w:val="en-GB"/>
        </w:rPr>
        <w:t>ML</w:t>
      </w:r>
      <w:r>
        <w:rPr>
          <w:lang w:val="en-GB"/>
        </w:rPr>
        <w:tab/>
        <w:t>Machine Learning</w:t>
      </w:r>
    </w:p>
    <w:p w14:paraId="7439CB91" w14:textId="04B4FF10" w:rsidR="0073738E" w:rsidRDefault="002908F7" w:rsidP="00877888">
      <w:pPr>
        <w:spacing w:line="240" w:lineRule="auto"/>
        <w:rPr>
          <w:lang w:val="en-GB"/>
        </w:rPr>
      </w:pPr>
      <w:r w:rsidRPr="00877888">
        <w:rPr>
          <w:b/>
          <w:bCs/>
          <w:lang w:val="en-GB"/>
        </w:rPr>
        <w:t>OS</w:t>
      </w:r>
      <w:r>
        <w:rPr>
          <w:lang w:val="en-GB"/>
        </w:rPr>
        <w:tab/>
        <w:t>Operating System</w:t>
      </w:r>
    </w:p>
    <w:p w14:paraId="759E00BE" w14:textId="7B43CAE6" w:rsidR="009D7792" w:rsidRPr="002D27B3" w:rsidRDefault="00BE78AD" w:rsidP="00877888">
      <w:pPr>
        <w:spacing w:line="240" w:lineRule="auto"/>
        <w:rPr>
          <w:lang w:val="en-GB"/>
        </w:rPr>
      </w:pPr>
      <w:r w:rsidRPr="00877888">
        <w:rPr>
          <w:b/>
          <w:bCs/>
          <w:lang w:val="en-GB"/>
        </w:rPr>
        <w:t>PHAAS</w:t>
      </w:r>
      <w:r>
        <w:rPr>
          <w:lang w:val="en-GB"/>
        </w:rPr>
        <w:t xml:space="preserve"> </w:t>
      </w:r>
      <w:r>
        <w:rPr>
          <w:lang w:val="en-GB"/>
        </w:rPr>
        <w:tab/>
        <w:t>Phishing as a Service</w:t>
      </w:r>
    </w:p>
    <w:p w14:paraId="20548BB1" w14:textId="108AC63F" w:rsidR="002D27B3" w:rsidRDefault="002D27B3" w:rsidP="00877888">
      <w:pPr>
        <w:spacing w:line="240" w:lineRule="auto"/>
        <w:rPr>
          <w:lang w:val="en-GB"/>
        </w:rPr>
      </w:pPr>
      <w:r w:rsidRPr="00877888">
        <w:rPr>
          <w:b/>
          <w:bCs/>
          <w:lang w:val="en-GB"/>
        </w:rPr>
        <w:t>RAT</w:t>
      </w:r>
      <w:r>
        <w:rPr>
          <w:lang w:val="en-GB"/>
        </w:rPr>
        <w:tab/>
        <w:t>Remote Access Trojan</w:t>
      </w:r>
    </w:p>
    <w:p w14:paraId="14F10452" w14:textId="6DC336C9" w:rsidR="00B67DAA" w:rsidRDefault="00B67DAA" w:rsidP="00877888">
      <w:pPr>
        <w:spacing w:line="240" w:lineRule="auto"/>
        <w:rPr>
          <w:lang w:val="en-GB"/>
        </w:rPr>
      </w:pPr>
      <w:r w:rsidRPr="00877888">
        <w:rPr>
          <w:b/>
          <w:bCs/>
          <w:lang w:val="en-GB"/>
        </w:rPr>
        <w:t>SSH</w:t>
      </w:r>
      <w:r w:rsidR="00773E7F">
        <w:rPr>
          <w:lang w:val="en-GB"/>
        </w:rPr>
        <w:tab/>
        <w:t>Secure Shell</w:t>
      </w:r>
    </w:p>
    <w:p w14:paraId="106824EC" w14:textId="09EAF4ED" w:rsidR="009D7792" w:rsidRDefault="009D7792" w:rsidP="00877888">
      <w:pPr>
        <w:spacing w:line="240" w:lineRule="auto"/>
        <w:rPr>
          <w:lang w:val="en-GB"/>
        </w:rPr>
      </w:pPr>
      <w:r w:rsidRPr="00877888">
        <w:rPr>
          <w:b/>
          <w:bCs/>
          <w:lang w:val="en-GB"/>
        </w:rPr>
        <w:t>VM</w:t>
      </w:r>
      <w:r>
        <w:rPr>
          <w:lang w:val="en-GB"/>
        </w:rPr>
        <w:tab/>
        <w:t>Virtual Machine</w:t>
      </w:r>
    </w:p>
    <w:p w14:paraId="64DB1FE3" w14:textId="658AA1F1" w:rsidR="002D27B3" w:rsidRPr="002D27B3" w:rsidRDefault="00B67DAA" w:rsidP="00877888">
      <w:pPr>
        <w:spacing w:line="240" w:lineRule="auto"/>
        <w:rPr>
          <w:lang w:val="en-GB"/>
        </w:rPr>
      </w:pPr>
      <w:r w:rsidRPr="00877888">
        <w:rPr>
          <w:b/>
          <w:bCs/>
          <w:lang w:val="en-GB"/>
        </w:rPr>
        <w:t>VPN</w:t>
      </w:r>
      <w:r w:rsidR="00773E7F">
        <w:rPr>
          <w:lang w:val="en-GB"/>
        </w:rPr>
        <w:tab/>
        <w:t>Virtual Private Network</w:t>
      </w:r>
    </w:p>
    <w:p w14:paraId="4C4BD982" w14:textId="1586E231" w:rsidR="009314D1" w:rsidRDefault="006E71EC" w:rsidP="002F18A9">
      <w:pPr>
        <w:pStyle w:val="Heading1"/>
        <w:numPr>
          <w:ilvl w:val="0"/>
          <w:numId w:val="0"/>
        </w:numPr>
        <w:ind w:right="4"/>
        <w:jc w:val="left"/>
      </w:pPr>
      <w:bookmarkStart w:id="2" w:name="_Toc228350699"/>
      <w:r>
        <w:lastRenderedPageBreak/>
        <w:t>Acknowledgements</w:t>
      </w:r>
      <w:bookmarkEnd w:id="2"/>
    </w:p>
    <w:p w14:paraId="321D208C" w14:textId="34CB2E20" w:rsidR="002F18A9" w:rsidRPr="00304873" w:rsidRDefault="002F18A9" w:rsidP="002F18A9">
      <w:pPr>
        <w:rPr>
          <w:lang w:val="en-GB"/>
        </w:rPr>
      </w:pPr>
      <w:r w:rsidRPr="00304873">
        <w:rPr>
          <w:lang w:val="en-GB"/>
        </w:rPr>
        <w:t>This paper is dedicated to the many people who have assisted me within my education here at Abertay University.  Specifically, the teachings of Dr. Ian Ferguson, Dr. Sanaz Kavianpour, Dr Abdul Razaq, and Mr David McLuskie were crucial to the creation of this paper as well as my ongoing journey through cyber security.  Without the courses and guidance from these individuals I fear the quality of this report would be drastically lower.</w:t>
      </w:r>
    </w:p>
    <w:p w14:paraId="2E0C047C" w14:textId="0DBEED45" w:rsidR="002F18A9" w:rsidRPr="00304873" w:rsidRDefault="002F18A9" w:rsidP="002F18A9">
      <w:pPr>
        <w:rPr>
          <w:lang w:val="en-GB"/>
        </w:rPr>
      </w:pPr>
      <w:r w:rsidRPr="00304873">
        <w:rPr>
          <w:lang w:val="en-GB"/>
        </w:rPr>
        <w:t>Furthermore, the leadership of both Colin McLean and Jamie O’Hare were crucial throughout my studies at Abertay.  From the groundwork laid upon the floor of each class taken their competence and presence was felt throughout.  I am eternally grateful to have studied under their guidance throughout my time at this university.</w:t>
      </w:r>
    </w:p>
    <w:p w14:paraId="68540898" w14:textId="489836C9" w:rsidR="002F18A9" w:rsidRPr="00304873" w:rsidRDefault="002F18A9" w:rsidP="002F18A9">
      <w:pPr>
        <w:rPr>
          <w:lang w:val="en-GB"/>
        </w:rPr>
      </w:pPr>
      <w:r w:rsidRPr="00304873">
        <w:rPr>
          <w:lang w:val="en-GB"/>
        </w:rPr>
        <w:t>I dedicate this report to my mother, Stephanie Place, and my father, Dylan Place.  Without their patience with my sporadic upbringings I fail to see how I would have managed to complete such an achievement.  For raising me, tolerating me, and allowing me to achieve what I can, thank you.</w:t>
      </w:r>
    </w:p>
    <w:p w14:paraId="0F5FA92A" w14:textId="77777777" w:rsidR="009314D1" w:rsidRDefault="009314D1" w:rsidP="009314D1"/>
    <w:p w14:paraId="0A0BC756" w14:textId="77777777" w:rsidR="009314D1" w:rsidRDefault="009314D1" w:rsidP="009314D1"/>
    <w:p w14:paraId="4F46917B" w14:textId="77777777" w:rsidR="009314D1" w:rsidRDefault="009314D1" w:rsidP="009314D1"/>
    <w:p w14:paraId="1EBA48CE" w14:textId="77777777" w:rsidR="009314D1" w:rsidRDefault="009314D1" w:rsidP="009314D1"/>
    <w:p w14:paraId="513FBE05" w14:textId="77777777" w:rsidR="009314D1" w:rsidRDefault="009314D1" w:rsidP="009314D1"/>
    <w:p w14:paraId="0E97D34B" w14:textId="77777777" w:rsidR="009314D1" w:rsidRDefault="009314D1" w:rsidP="009314D1"/>
    <w:p w14:paraId="7CE5FE4D" w14:textId="77777777" w:rsidR="009314D1" w:rsidRDefault="009314D1" w:rsidP="009314D1"/>
    <w:p w14:paraId="77409855" w14:textId="77777777" w:rsidR="009314D1" w:rsidRDefault="009314D1" w:rsidP="009314D1"/>
    <w:p w14:paraId="7DD1AAAF" w14:textId="77777777" w:rsidR="009314D1" w:rsidRDefault="009314D1" w:rsidP="009314D1"/>
    <w:p w14:paraId="321E145A" w14:textId="77777777" w:rsidR="009314D1" w:rsidRDefault="009314D1" w:rsidP="009314D1"/>
    <w:p w14:paraId="569ECE07" w14:textId="77777777" w:rsidR="009314D1" w:rsidRDefault="009314D1" w:rsidP="009314D1"/>
    <w:p w14:paraId="72DB0438" w14:textId="77777777" w:rsidR="009314D1" w:rsidRDefault="009314D1" w:rsidP="009314D1"/>
    <w:p w14:paraId="779B67C8" w14:textId="77777777" w:rsidR="009314D1" w:rsidRDefault="009314D1" w:rsidP="009314D1"/>
    <w:p w14:paraId="54250939" w14:textId="77777777" w:rsidR="009314D1" w:rsidRDefault="009314D1" w:rsidP="009314D1"/>
    <w:p w14:paraId="3E52D336" w14:textId="77777777" w:rsidR="009314D1" w:rsidRDefault="009314D1" w:rsidP="009314D1"/>
    <w:p w14:paraId="1184D8B4" w14:textId="77777777" w:rsidR="009314D1" w:rsidRDefault="009314D1" w:rsidP="009314D1"/>
    <w:p w14:paraId="33C8253C" w14:textId="77777777" w:rsidR="009314D1" w:rsidRDefault="009314D1" w:rsidP="009314D1"/>
    <w:p w14:paraId="023287D7" w14:textId="5B65CDF8" w:rsidR="00D86C2A" w:rsidRDefault="00B7727B" w:rsidP="00D86C2A">
      <w:pPr>
        <w:pStyle w:val="Heading1"/>
        <w:ind w:right="4"/>
      </w:pPr>
      <w:bookmarkStart w:id="3" w:name="_Toc228350700"/>
      <w:r>
        <w:lastRenderedPageBreak/>
        <w:t>Abstract</w:t>
      </w:r>
      <w:bookmarkEnd w:id="3"/>
    </w:p>
    <w:p w14:paraId="2CC71ED4" w14:textId="6ABD39AB" w:rsidR="00D86C2A" w:rsidRDefault="00D86C2A" w:rsidP="00D86C2A">
      <w:pPr>
        <w:pStyle w:val="Heading2"/>
        <w:ind w:right="4"/>
      </w:pPr>
      <w:bookmarkStart w:id="4" w:name="_Toc228350701"/>
      <w:r>
        <w:t>Context</w:t>
      </w:r>
      <w:bookmarkEnd w:id="4"/>
    </w:p>
    <w:p w14:paraId="5A276CF8" w14:textId="48999074" w:rsidR="001652E9" w:rsidRPr="001652E9" w:rsidRDefault="001652E9" w:rsidP="001652E9">
      <w:r>
        <w:t xml:space="preserve">Communication with company executives on the severity of vulnerabilities has long been a challenge.  The efforts spent sifting through jargon to lay speak in cyber security could be better utilized if communication was better streamlined.  A method of proper data visualization of cyber viral infections would assist these efforts greatly in a seamless attempt at </w:t>
      </w:r>
      <w:r w:rsidR="00877746">
        <w:t>communicating malware threats to management positions.</w:t>
      </w:r>
    </w:p>
    <w:p w14:paraId="6DF67172" w14:textId="77777777" w:rsidR="00D86C2A" w:rsidRDefault="00D86C2A" w:rsidP="00D86C2A">
      <w:pPr>
        <w:pStyle w:val="Heading2"/>
        <w:ind w:right="4"/>
      </w:pPr>
      <w:bookmarkStart w:id="5" w:name="_Toc228350702"/>
      <w:r>
        <w:t>Aim</w:t>
      </w:r>
      <w:bookmarkEnd w:id="5"/>
    </w:p>
    <w:p w14:paraId="2E89AEFC" w14:textId="745DAE26" w:rsidR="001652E9" w:rsidRPr="001652E9" w:rsidRDefault="001652E9" w:rsidP="001652E9">
      <w:r>
        <w:t>To develop a taxonomical dataset of different malware families and their relations between one another based on characteristics in their infection process.</w:t>
      </w:r>
    </w:p>
    <w:p w14:paraId="3E74A019" w14:textId="0D46EAC4" w:rsidR="009314D1" w:rsidRDefault="009314D1" w:rsidP="009314D1">
      <w:pPr>
        <w:pStyle w:val="Heading2"/>
        <w:ind w:right="4"/>
      </w:pPr>
      <w:bookmarkStart w:id="6" w:name="_Toc228350703"/>
      <w:r>
        <w:t>Method</w:t>
      </w:r>
      <w:bookmarkEnd w:id="6"/>
      <w:r w:rsidRPr="009314D1">
        <w:t xml:space="preserve"> </w:t>
      </w:r>
    </w:p>
    <w:p w14:paraId="0EFFB538" w14:textId="3502DE9F" w:rsidR="001652E9" w:rsidRDefault="001652E9" w:rsidP="001652E9">
      <w:r>
        <w:t>Ghidra is a helpful disassembly tool that allows for ethical hackers to examine the innerworkings of different infections.  This program was used on several malware families to relate their characters with one another.</w:t>
      </w:r>
    </w:p>
    <w:p w14:paraId="4731594A" w14:textId="676C7C36" w:rsidR="001652E9" w:rsidRPr="001652E9" w:rsidRDefault="001652E9" w:rsidP="001652E9">
      <w:r>
        <w:t>A website was developed to display the finalized tree of malware families and their relation to one another. This tree was developed through rigorous drafting and examination of these malware packages.</w:t>
      </w:r>
    </w:p>
    <w:p w14:paraId="500DEF5F" w14:textId="29C1DCF8" w:rsidR="009314D1" w:rsidRDefault="009314D1" w:rsidP="009314D1">
      <w:pPr>
        <w:pStyle w:val="Heading2"/>
        <w:ind w:right="4"/>
      </w:pPr>
      <w:bookmarkStart w:id="7" w:name="_Toc228350704"/>
      <w:r>
        <w:t>Result</w:t>
      </w:r>
      <w:bookmarkEnd w:id="7"/>
      <w:r w:rsidRPr="009314D1">
        <w:t xml:space="preserve"> </w:t>
      </w:r>
    </w:p>
    <w:p w14:paraId="5EB4B21A" w14:textId="726D7CC6" w:rsidR="001652E9" w:rsidRPr="001652E9" w:rsidRDefault="00F72D17" w:rsidP="001652E9">
      <w:r>
        <w:t xml:space="preserve">The result of this project was a fully fleshed out taxonomical classification tree displayed upon a webpage with widgets allowing for descriptions of labels as well as real time edits to the additions.  </w:t>
      </w:r>
    </w:p>
    <w:p w14:paraId="1415C6B1" w14:textId="487E20EC" w:rsidR="009314D1" w:rsidRDefault="009314D1" w:rsidP="009314D1">
      <w:pPr>
        <w:pStyle w:val="Heading2"/>
        <w:ind w:right="4"/>
      </w:pPr>
      <w:bookmarkStart w:id="8" w:name="_Toc228350705"/>
      <w:r>
        <w:t>Conclusion</w:t>
      </w:r>
      <w:bookmarkEnd w:id="8"/>
    </w:p>
    <w:p w14:paraId="4925AF69" w14:textId="30F5E4FD" w:rsidR="009314D1" w:rsidRPr="009314D1" w:rsidRDefault="001652E9" w:rsidP="009314D1">
      <w:r>
        <w:t>This project developed a rough framework for better malware communication within the industry with web interface integration that allowed for proper visualization of malware, their behaviors, and their relationship between similar infections.  Future work would see rigorous peer-reviewed datasets and more families implemented with the higher descriptions of the tree adjusting depending on the frequency of different packages.</w:t>
      </w:r>
    </w:p>
    <w:p w14:paraId="682F844F" w14:textId="77777777" w:rsidR="009314D1" w:rsidRPr="009314D1" w:rsidRDefault="009314D1" w:rsidP="009314D1"/>
    <w:p w14:paraId="3FC46C08" w14:textId="77777777" w:rsidR="009314D1" w:rsidRPr="009314D1" w:rsidRDefault="009314D1" w:rsidP="009314D1"/>
    <w:p w14:paraId="4AD37833" w14:textId="77777777" w:rsidR="009314D1" w:rsidRDefault="009314D1" w:rsidP="008605B2">
      <w:pPr>
        <w:ind w:right="4"/>
        <w:rPr>
          <w:b/>
          <w:bCs/>
          <w:noProof/>
        </w:rPr>
        <w:sectPr w:rsidR="009314D1" w:rsidSect="00C5090A">
          <w:footerReference w:type="first" r:id="rId10"/>
          <w:type w:val="continuous"/>
          <w:pgSz w:w="12240" w:h="15840"/>
          <w:pgMar w:top="1440" w:right="1440" w:bottom="1440" w:left="1440" w:header="720" w:footer="720" w:gutter="0"/>
          <w:pgNumType w:start="0"/>
          <w:cols w:space="720"/>
          <w:docGrid w:linePitch="299"/>
        </w:sectPr>
      </w:pPr>
    </w:p>
    <w:p w14:paraId="2664BDE0" w14:textId="77777777" w:rsidR="000B0FFE" w:rsidRDefault="000B0FFE" w:rsidP="000B0FFE">
      <w:pPr>
        <w:pStyle w:val="Heading1"/>
        <w:ind w:right="4"/>
      </w:pPr>
      <w:bookmarkStart w:id="9" w:name="_Toc228350706"/>
      <w:r>
        <w:lastRenderedPageBreak/>
        <w:t>Introduction</w:t>
      </w:r>
      <w:bookmarkEnd w:id="9"/>
    </w:p>
    <w:p w14:paraId="1F63FFA7" w14:textId="42040D35" w:rsidR="004D7B3D" w:rsidRDefault="00341658" w:rsidP="009314D1">
      <w:pPr>
        <w:pStyle w:val="Heading2"/>
        <w:ind w:right="4"/>
      </w:pPr>
      <w:bookmarkStart w:id="10" w:name="_Toc228350707"/>
      <w:r>
        <w:t>Background</w:t>
      </w:r>
      <w:bookmarkEnd w:id="10"/>
    </w:p>
    <w:p w14:paraId="663F9CD1" w14:textId="4DBE947B" w:rsidR="00723CD9" w:rsidRDefault="00723CD9" w:rsidP="00723CD9">
      <w:pPr>
        <w:jc w:val="both"/>
        <w:rPr>
          <w:rFonts w:asciiTheme="minorHAnsi" w:hAnsiTheme="minorHAnsi" w:cstheme="minorHAnsi"/>
        </w:rPr>
      </w:pPr>
      <w:r w:rsidRPr="00723CD9">
        <w:rPr>
          <w:rFonts w:asciiTheme="minorHAnsi" w:hAnsiTheme="minorHAnsi" w:cstheme="minorHAnsi"/>
        </w:rPr>
        <w:t xml:space="preserve">Online communication is an inevitability.  With how companies are forced to structure themselves there ais no feasible way to operate wide scale operations without quick and seamless communication.  However, this vector proves time and time again to be the most vulnerable as social engineering methods from threat actors continue to adapt and exploit the ineptitudes of individuals.  </w:t>
      </w:r>
      <w:r w:rsidR="00ED0101">
        <w:rPr>
          <w:rFonts w:asciiTheme="minorHAnsi" w:hAnsiTheme="minorHAnsi" w:cstheme="minorHAnsi"/>
        </w:rPr>
        <w:t>Government surveys regularly provide ample evidence to suggest that 40% of all businesses are impacted by these viral infections</w:t>
      </w:r>
      <w:r w:rsidR="00AD2F81">
        <w:rPr>
          <w:rFonts w:asciiTheme="minorHAnsi" w:hAnsiTheme="minorHAnsi" w:cstheme="minorHAnsi"/>
        </w:rPr>
        <w:t xml:space="preserve"> (uk.gov, 2025). </w:t>
      </w:r>
      <w:r w:rsidR="006B3BE0">
        <w:rPr>
          <w:rFonts w:asciiTheme="minorHAnsi" w:hAnsiTheme="minorHAnsi" w:cstheme="minorHAnsi"/>
        </w:rPr>
        <w:t xml:space="preserve"> </w:t>
      </w:r>
    </w:p>
    <w:p w14:paraId="3A1BC262" w14:textId="3503FDB3" w:rsidR="006A57E8" w:rsidRDefault="006A57E8" w:rsidP="00723CD9">
      <w:pPr>
        <w:jc w:val="both"/>
        <w:rPr>
          <w:rFonts w:asciiTheme="minorHAnsi" w:hAnsiTheme="minorHAnsi" w:cstheme="minorHAnsi"/>
        </w:rPr>
      </w:pPr>
      <w:r>
        <w:rPr>
          <w:rFonts w:asciiTheme="minorHAnsi" w:hAnsiTheme="minorHAnsi" w:cstheme="minorHAnsi"/>
        </w:rPr>
        <w:t xml:space="preserve">There are several inherent factors that allows for exposed networks to exist at such a quantity, however the clear lack of education and communication between higherups, cyber experts, and the laymen is a clear, evident factor.  Security teams spend ample time chasing down vulnerabilities that will often never be exploited, rather than effect communication for ample cyber </w:t>
      </w:r>
      <w:r w:rsidR="00DE7E65">
        <w:rPr>
          <w:rFonts w:asciiTheme="minorHAnsi" w:hAnsiTheme="minorHAnsi" w:cstheme="minorHAnsi"/>
        </w:rPr>
        <w:t>security</w:t>
      </w:r>
      <w:r>
        <w:rPr>
          <w:rFonts w:asciiTheme="minorHAnsi" w:hAnsiTheme="minorHAnsi" w:cstheme="minorHAnsi"/>
        </w:rPr>
        <w:t xml:space="preserve"> prevention (</w:t>
      </w:r>
      <w:proofErr w:type="spellStart"/>
      <w:r>
        <w:rPr>
          <w:rFonts w:asciiTheme="minorHAnsi" w:hAnsiTheme="minorHAnsi" w:cstheme="minorHAnsi"/>
        </w:rPr>
        <w:t>Haleliuk</w:t>
      </w:r>
      <w:proofErr w:type="spellEnd"/>
      <w:r>
        <w:rPr>
          <w:rFonts w:asciiTheme="minorHAnsi" w:hAnsiTheme="minorHAnsi" w:cstheme="minorHAnsi"/>
        </w:rPr>
        <w:t xml:space="preserve">, 2025).  </w:t>
      </w:r>
      <w:r w:rsidR="00DE7E65">
        <w:rPr>
          <w:rFonts w:asciiTheme="minorHAnsi" w:hAnsiTheme="minorHAnsi" w:cstheme="minorHAnsi"/>
        </w:rPr>
        <w:t>Cyber Security has a clear and evident communication problem</w:t>
      </w:r>
      <w:r w:rsidR="00B94FB1">
        <w:rPr>
          <w:rFonts w:asciiTheme="minorHAnsi" w:hAnsiTheme="minorHAnsi" w:cstheme="minorHAnsi"/>
        </w:rPr>
        <w:t>, which results from a lack of education and a lack of understanding from both security professionals and regular employees.</w:t>
      </w:r>
    </w:p>
    <w:p w14:paraId="30A2BBFA" w14:textId="295760CF" w:rsidR="00B94FB1" w:rsidRDefault="00773C94" w:rsidP="00773C94">
      <w:pPr>
        <w:jc w:val="both"/>
        <w:rPr>
          <w:rFonts w:asciiTheme="minorHAnsi" w:hAnsiTheme="minorHAnsi" w:cstheme="minorHAnsi"/>
        </w:rPr>
      </w:pPr>
      <w:r>
        <w:rPr>
          <w:rFonts w:asciiTheme="minorHAnsi" w:hAnsiTheme="minorHAnsi" w:cstheme="minorHAnsi"/>
        </w:rPr>
        <w:t>Proper communication techniques require a proper organization framework for the subject matter.  With an emphasis on a clear a concise structure to the ongoing malware environment, communicating the threats severity becomes plausible and effective.</w:t>
      </w:r>
      <w:r w:rsidR="004C6C0F">
        <w:rPr>
          <w:rFonts w:asciiTheme="minorHAnsi" w:hAnsiTheme="minorHAnsi" w:cstheme="minorHAnsi"/>
        </w:rPr>
        <w:t xml:space="preserve"> </w:t>
      </w:r>
      <w:r w:rsidR="006164C2">
        <w:rPr>
          <w:rFonts w:asciiTheme="minorHAnsi" w:hAnsiTheme="minorHAnsi" w:cstheme="minorHAnsi"/>
        </w:rPr>
        <w:t xml:space="preserve"> </w:t>
      </w:r>
    </w:p>
    <w:p w14:paraId="4528884D" w14:textId="11209073" w:rsidR="00723CD9" w:rsidRPr="00723CD9" w:rsidRDefault="00911EEF" w:rsidP="004C6C0F">
      <w:pPr>
        <w:jc w:val="both"/>
        <w:rPr>
          <w:rFonts w:asciiTheme="minorHAnsi" w:hAnsiTheme="minorHAnsi" w:cstheme="minorHAnsi"/>
        </w:rPr>
      </w:pPr>
      <w:r>
        <w:rPr>
          <w:rFonts w:asciiTheme="minorHAnsi" w:hAnsiTheme="minorHAnsi" w:cstheme="minorHAnsi"/>
        </w:rPr>
        <w:t xml:space="preserve">A hierarchal tree is an effective means of communicating the relationship between different malware families.  The framework allows for proper </w:t>
      </w:r>
      <w:r w:rsidR="007668BE">
        <w:rPr>
          <w:rFonts w:asciiTheme="minorHAnsi" w:hAnsiTheme="minorHAnsi" w:cstheme="minorHAnsi"/>
        </w:rPr>
        <w:t>behavioral</w:t>
      </w:r>
      <w:r>
        <w:rPr>
          <w:rFonts w:asciiTheme="minorHAnsi" w:hAnsiTheme="minorHAnsi" w:cstheme="minorHAnsi"/>
        </w:rPr>
        <w:t xml:space="preserve"> </w:t>
      </w:r>
      <w:r w:rsidR="007668BE">
        <w:rPr>
          <w:rFonts w:asciiTheme="minorHAnsi" w:hAnsiTheme="minorHAnsi" w:cstheme="minorHAnsi"/>
        </w:rPr>
        <w:t>distinctions</w:t>
      </w:r>
      <w:r>
        <w:rPr>
          <w:rFonts w:asciiTheme="minorHAnsi" w:hAnsiTheme="minorHAnsi" w:cstheme="minorHAnsi"/>
        </w:rPr>
        <w:t xml:space="preserve"> that identify the purpose of an attack and the means in which to mitigate further damages from the event.  Differentiation of RAT malware packages compared to ransomware </w:t>
      </w:r>
      <w:r w:rsidR="00936804">
        <w:rPr>
          <w:rFonts w:asciiTheme="minorHAnsi" w:hAnsiTheme="minorHAnsi" w:cstheme="minorHAnsi"/>
        </w:rPr>
        <w:t xml:space="preserve">is crucial when presenting the severity of these threats to higher up executives.  The visualization of these differences only aids in </w:t>
      </w:r>
      <w:r w:rsidR="00205EE4">
        <w:rPr>
          <w:rFonts w:asciiTheme="minorHAnsi" w:hAnsiTheme="minorHAnsi" w:cstheme="minorHAnsi"/>
        </w:rPr>
        <w:t xml:space="preserve">persuading these </w:t>
      </w:r>
      <w:r w:rsidR="00936804">
        <w:rPr>
          <w:rFonts w:asciiTheme="minorHAnsi" w:hAnsiTheme="minorHAnsi" w:cstheme="minorHAnsi"/>
        </w:rPr>
        <w:t>defensive techniques</w:t>
      </w:r>
      <w:r w:rsidR="00205EE4">
        <w:rPr>
          <w:rFonts w:asciiTheme="minorHAnsi" w:hAnsiTheme="minorHAnsi" w:cstheme="minorHAnsi"/>
        </w:rPr>
        <w:t xml:space="preserve"> into being utilized against these threat actors</w:t>
      </w:r>
      <w:r w:rsidR="00936804">
        <w:rPr>
          <w:rFonts w:asciiTheme="minorHAnsi" w:hAnsiTheme="minorHAnsi" w:cstheme="minorHAnsi"/>
        </w:rPr>
        <w:t>.</w:t>
      </w:r>
      <w:r w:rsidR="004C6C0F">
        <w:rPr>
          <w:rFonts w:asciiTheme="minorHAnsi" w:hAnsiTheme="minorHAnsi" w:cstheme="minorHAnsi"/>
        </w:rPr>
        <w:t xml:space="preserve"> </w:t>
      </w:r>
    </w:p>
    <w:p w14:paraId="01B80A92" w14:textId="77777777" w:rsidR="000B0FFE" w:rsidRDefault="000B0FFE" w:rsidP="000B0FFE">
      <w:pPr>
        <w:pStyle w:val="Heading2"/>
        <w:ind w:right="4"/>
      </w:pPr>
      <w:bookmarkStart w:id="11" w:name="_Toc228350708"/>
      <w:r>
        <w:t>Aim</w:t>
      </w:r>
      <w:bookmarkEnd w:id="11"/>
    </w:p>
    <w:p w14:paraId="5E034C9D" w14:textId="77777777" w:rsidR="00723CD9" w:rsidRDefault="00723CD9" w:rsidP="00723CD9">
      <w:pPr>
        <w:jc w:val="both"/>
        <w:rPr>
          <w:rFonts w:asciiTheme="minorHAnsi" w:hAnsiTheme="minorHAnsi" w:cstheme="minorHAnsi"/>
        </w:rPr>
      </w:pPr>
      <w:r w:rsidRPr="00723CD9">
        <w:rPr>
          <w:rFonts w:asciiTheme="minorHAnsi" w:hAnsiTheme="minorHAnsi" w:cstheme="minorHAnsi"/>
        </w:rPr>
        <w:t xml:space="preserve">The Aim of this project </w:t>
      </w:r>
      <w:r>
        <w:rPr>
          <w:rFonts w:asciiTheme="minorHAnsi" w:hAnsiTheme="minorHAnsi" w:cstheme="minorHAnsi"/>
        </w:rPr>
        <w:t>were as follows:</w:t>
      </w:r>
    </w:p>
    <w:p w14:paraId="545C811D" w14:textId="77777777" w:rsidR="00723CD9" w:rsidRDefault="00723CD9" w:rsidP="00AB6E4D">
      <w:pPr>
        <w:pStyle w:val="ListParagraph"/>
        <w:numPr>
          <w:ilvl w:val="0"/>
          <w:numId w:val="40"/>
        </w:numPr>
        <w:jc w:val="both"/>
        <w:rPr>
          <w:rFonts w:asciiTheme="minorHAnsi" w:hAnsiTheme="minorHAnsi" w:cstheme="minorHAnsi"/>
        </w:rPr>
      </w:pPr>
      <w:r w:rsidRPr="00723CD9">
        <w:rPr>
          <w:rFonts w:asciiTheme="minorHAnsi" w:hAnsiTheme="minorHAnsi" w:cstheme="minorHAnsi"/>
        </w:rPr>
        <w:t xml:space="preserve">To examine the many different tendencies that phishing malware use to infect systems at large and reconstruct the commonality that is used to exploit users.  </w:t>
      </w:r>
    </w:p>
    <w:p w14:paraId="60018071" w14:textId="6514A62E" w:rsidR="00723CD9" w:rsidRDefault="00723CD9" w:rsidP="00AB6E4D">
      <w:pPr>
        <w:pStyle w:val="ListParagraph"/>
        <w:numPr>
          <w:ilvl w:val="0"/>
          <w:numId w:val="40"/>
        </w:numPr>
        <w:jc w:val="both"/>
        <w:rPr>
          <w:rFonts w:asciiTheme="minorHAnsi" w:hAnsiTheme="minorHAnsi" w:cstheme="minorHAnsi"/>
        </w:rPr>
      </w:pPr>
      <w:r>
        <w:rPr>
          <w:rFonts w:asciiTheme="minorHAnsi" w:hAnsiTheme="minorHAnsi" w:cstheme="minorHAnsi"/>
        </w:rPr>
        <w:t>To develop t</w:t>
      </w:r>
      <w:r w:rsidRPr="00723CD9">
        <w:rPr>
          <w:rFonts w:asciiTheme="minorHAnsi" w:hAnsiTheme="minorHAnsi" w:cstheme="minorHAnsi"/>
        </w:rPr>
        <w:t xml:space="preserve">hese commonalities </w:t>
      </w:r>
      <w:r>
        <w:rPr>
          <w:rFonts w:asciiTheme="minorHAnsi" w:hAnsiTheme="minorHAnsi" w:cstheme="minorHAnsi"/>
        </w:rPr>
        <w:t xml:space="preserve">into </w:t>
      </w:r>
      <w:r w:rsidRPr="00723CD9">
        <w:rPr>
          <w:rFonts w:asciiTheme="minorHAnsi" w:hAnsiTheme="minorHAnsi" w:cstheme="minorHAnsi"/>
        </w:rPr>
        <w:t>a hierarchal tree grouping different families by their similar traits.</w:t>
      </w:r>
    </w:p>
    <w:p w14:paraId="5845CC5D" w14:textId="027CD233" w:rsidR="00723CD9" w:rsidRPr="00723CD9" w:rsidRDefault="00723CD9" w:rsidP="00AB6E4D">
      <w:pPr>
        <w:pStyle w:val="ListParagraph"/>
        <w:numPr>
          <w:ilvl w:val="0"/>
          <w:numId w:val="40"/>
        </w:numPr>
        <w:jc w:val="both"/>
        <w:rPr>
          <w:rFonts w:asciiTheme="minorHAnsi" w:hAnsiTheme="minorHAnsi" w:cstheme="minorHAnsi"/>
        </w:rPr>
      </w:pPr>
      <w:r>
        <w:rPr>
          <w:rFonts w:asciiTheme="minorHAnsi" w:hAnsiTheme="minorHAnsi" w:cstheme="minorHAnsi"/>
        </w:rPr>
        <w:t xml:space="preserve">To educate persons outside of the field of cyber of the similarities and characteristics of viral infections. </w:t>
      </w:r>
    </w:p>
    <w:p w14:paraId="3BC52269" w14:textId="085770C2" w:rsidR="00723CD9" w:rsidRDefault="000B0FFE" w:rsidP="00723CD9">
      <w:pPr>
        <w:pStyle w:val="Heading2"/>
        <w:ind w:right="4"/>
      </w:pPr>
      <w:bookmarkStart w:id="12" w:name="_Toc228350709"/>
      <w:r>
        <w:lastRenderedPageBreak/>
        <w:t>Objectives</w:t>
      </w:r>
      <w:bookmarkEnd w:id="12"/>
    </w:p>
    <w:p w14:paraId="4057E8DB" w14:textId="6B44684D" w:rsidR="00723CD9" w:rsidRDefault="004D7B32" w:rsidP="00723CD9">
      <w:r>
        <w:t>Data collection provided will be handled through a first hand approach.</w:t>
      </w:r>
      <w:r w:rsidR="005A2758">
        <w:t xml:space="preserve">  This allows for a proper evaluation of several malware packages and their </w:t>
      </w:r>
      <w:r w:rsidR="00EB359B">
        <w:t>behaviors</w:t>
      </w:r>
      <w:r w:rsidR="005A2758">
        <w:t>.</w:t>
      </w:r>
      <w:r w:rsidR="00EE5125">
        <w:t xml:space="preserve">  The objectives for this </w:t>
      </w:r>
      <w:r w:rsidR="0037091B">
        <w:t xml:space="preserve">task </w:t>
      </w:r>
      <w:r w:rsidR="00EE5125">
        <w:t>are a</w:t>
      </w:r>
      <w:r w:rsidR="00BC2186">
        <w:t>s</w:t>
      </w:r>
      <w:r w:rsidR="00EE5125">
        <w:t xml:space="preserve"> follows:</w:t>
      </w:r>
    </w:p>
    <w:p w14:paraId="756A5C8C" w14:textId="2B5535B2" w:rsidR="0024700A" w:rsidRDefault="0024700A" w:rsidP="0024700A">
      <w:pPr>
        <w:pStyle w:val="ListParagraph"/>
        <w:numPr>
          <w:ilvl w:val="0"/>
          <w:numId w:val="40"/>
        </w:numPr>
      </w:pPr>
      <w:r>
        <w:t xml:space="preserve">To evaluate and research several categorization </w:t>
      </w:r>
      <w:r w:rsidR="00F34681">
        <w:t>attempts</w:t>
      </w:r>
      <w:r>
        <w:t xml:space="preserve"> for malware families</w:t>
      </w:r>
      <w:r w:rsidR="00F34681">
        <w:t>.</w:t>
      </w:r>
    </w:p>
    <w:p w14:paraId="6B85C1A3" w14:textId="4EBB74F5" w:rsidR="00F34681" w:rsidRDefault="00F34681" w:rsidP="0024700A">
      <w:pPr>
        <w:pStyle w:val="ListParagraph"/>
        <w:numPr>
          <w:ilvl w:val="0"/>
          <w:numId w:val="40"/>
        </w:numPr>
      </w:pPr>
      <w:r>
        <w:t xml:space="preserve">To provide an organized hierarchy of malware families evaluated through ample disassembled </w:t>
      </w:r>
      <w:r w:rsidR="00581E24">
        <w:t>behavioral</w:t>
      </w:r>
      <w:r>
        <w:t xml:space="preserve"> analysis.</w:t>
      </w:r>
    </w:p>
    <w:p w14:paraId="33385C00" w14:textId="37C1C6DB" w:rsidR="00581E24" w:rsidRPr="00723CD9" w:rsidRDefault="00EF1D62" w:rsidP="0024700A">
      <w:pPr>
        <w:pStyle w:val="ListParagraph"/>
        <w:numPr>
          <w:ilvl w:val="0"/>
          <w:numId w:val="40"/>
        </w:numPr>
      </w:pPr>
      <w:r>
        <w:t>To gain an understanding of the current malware landscape, providing clear</w:t>
      </w:r>
      <w:r w:rsidR="00FB4C9F">
        <w:t>,</w:t>
      </w:r>
      <w:r>
        <w:t xml:space="preserve"> evaluated suggestions of proper communication </w:t>
      </w:r>
      <w:r w:rsidR="00722AE5">
        <w:t xml:space="preserve">practices </w:t>
      </w:r>
      <w:r>
        <w:t>for several parties</w:t>
      </w:r>
      <w:r w:rsidR="0060606D">
        <w:t>, security professionals and executive</w:t>
      </w:r>
      <w:r w:rsidR="00026C26">
        <w:t>s</w:t>
      </w:r>
      <w:r>
        <w:t>.</w:t>
      </w:r>
    </w:p>
    <w:p w14:paraId="0C7A450E" w14:textId="539DC0E6" w:rsidR="000B0FFE" w:rsidRDefault="000B0FFE" w:rsidP="000B0FFE">
      <w:pPr>
        <w:pStyle w:val="Heading2"/>
        <w:ind w:right="4"/>
      </w:pPr>
      <w:bookmarkStart w:id="13" w:name="_Toc228350710"/>
      <w:r>
        <w:t>Research Questions</w:t>
      </w:r>
      <w:bookmarkEnd w:id="13"/>
    </w:p>
    <w:p w14:paraId="49215BF7" w14:textId="77777777" w:rsidR="0079537A" w:rsidRPr="00FA42B6" w:rsidRDefault="0079537A" w:rsidP="0079537A">
      <w:r w:rsidRPr="00FA42B6">
        <w:t>The following are inquiries that this research project aims to answer by the end of experimentation:</w:t>
      </w:r>
    </w:p>
    <w:p w14:paraId="1FD1E215" w14:textId="77777777" w:rsidR="0079537A" w:rsidRPr="00FA42B6" w:rsidRDefault="0079537A" w:rsidP="0079537A">
      <w:pPr>
        <w:pStyle w:val="ListParagraph"/>
        <w:numPr>
          <w:ilvl w:val="0"/>
          <w:numId w:val="38"/>
        </w:numPr>
      </w:pPr>
      <w:r w:rsidRPr="00FA42B6">
        <w:t>Are there any commonalities amongst malware families as they relate to their method of transporting their malicious software from system to system?</w:t>
      </w:r>
    </w:p>
    <w:p w14:paraId="51DB00D1" w14:textId="77777777" w:rsidR="0079537A" w:rsidRPr="00FA42B6" w:rsidRDefault="0079537A" w:rsidP="0079537A">
      <w:pPr>
        <w:pStyle w:val="ListParagraph"/>
        <w:numPr>
          <w:ilvl w:val="0"/>
          <w:numId w:val="38"/>
        </w:numPr>
      </w:pPr>
      <w:r w:rsidRPr="00FA42B6">
        <w:t>If there are no commonalities, why might that be?</w:t>
      </w:r>
    </w:p>
    <w:p w14:paraId="59BB2CD0" w14:textId="77777777" w:rsidR="0079537A" w:rsidRPr="00FA42B6" w:rsidRDefault="0079537A" w:rsidP="0079537A">
      <w:pPr>
        <w:pStyle w:val="ListParagraph"/>
        <w:numPr>
          <w:ilvl w:val="0"/>
          <w:numId w:val="38"/>
        </w:numPr>
      </w:pPr>
      <w:r w:rsidRPr="00FA42B6">
        <w:t>If there are commonalities, what steps can be taken to prevent the spread of these common through points?</w:t>
      </w:r>
    </w:p>
    <w:p w14:paraId="7CB30E10" w14:textId="49150C0F" w:rsidR="0079537A" w:rsidRPr="00FA42B6" w:rsidRDefault="006716DE" w:rsidP="0079537A">
      <w:pPr>
        <w:pStyle w:val="ListParagraph"/>
        <w:numPr>
          <w:ilvl w:val="0"/>
          <w:numId w:val="38"/>
        </w:numPr>
      </w:pPr>
      <w:r>
        <w:t>A</w:t>
      </w:r>
      <w:r w:rsidR="0079537A" w:rsidRPr="00FA42B6">
        <w:t xml:space="preserve">re there meaningful similarities between malware families whereas a taxonomical methodology can be used to better organize their </w:t>
      </w:r>
      <w:r w:rsidR="00C1414F" w:rsidRPr="00FA42B6">
        <w:t>behaviors</w:t>
      </w:r>
      <w:r w:rsidR="0079537A" w:rsidRPr="00FA42B6">
        <w:t xml:space="preserve">? </w:t>
      </w:r>
    </w:p>
    <w:p w14:paraId="1078B53C" w14:textId="4A01FBB0" w:rsidR="009C1A03" w:rsidRDefault="009C1A03"/>
    <w:p w14:paraId="6415E7F1" w14:textId="2B4812D7" w:rsidR="000B0FFE" w:rsidRDefault="000B0FFE" w:rsidP="000B0FFE">
      <w:pPr>
        <w:pStyle w:val="Heading1"/>
        <w:ind w:right="4"/>
      </w:pPr>
      <w:bookmarkStart w:id="14" w:name="_Toc228350711"/>
      <w:r>
        <w:lastRenderedPageBreak/>
        <w:t>Literature Review</w:t>
      </w:r>
      <w:bookmarkEnd w:id="14"/>
    </w:p>
    <w:p w14:paraId="20C22672" w14:textId="77777777" w:rsidR="00BA1E69" w:rsidRPr="00FA42B6" w:rsidRDefault="00BA1E69" w:rsidP="00BA1E69">
      <w:pPr>
        <w:pStyle w:val="Heading2"/>
        <w:numPr>
          <w:ilvl w:val="1"/>
          <w:numId w:val="1"/>
        </w:numPr>
        <w:ind w:left="578" w:hanging="578"/>
      </w:pPr>
      <w:bookmarkStart w:id="15" w:name="_Toc214874179"/>
      <w:bookmarkStart w:id="16" w:name="_Toc228350712"/>
      <w:r w:rsidRPr="00FA42B6">
        <w:t>Detection</w:t>
      </w:r>
      <w:bookmarkEnd w:id="15"/>
      <w:bookmarkEnd w:id="16"/>
    </w:p>
    <w:p w14:paraId="5349A068" w14:textId="0C1D59FE" w:rsidR="00BA1E69" w:rsidRPr="00FA42B6" w:rsidRDefault="00BA1E69" w:rsidP="00BA1E69">
      <w:r w:rsidRPr="00FA42B6">
        <w:t xml:space="preserve">Malware detection, as stated by Omer Aslan, is the process of </w:t>
      </w:r>
      <w:r w:rsidR="00C1414F" w:rsidRPr="00FA42B6">
        <w:t>analyzing</w:t>
      </w:r>
      <w:r w:rsidRPr="00FA42B6">
        <w:t xml:space="preserve"> a suspicious file and identifying whether it is benign or malicious(Aslan, 2021).  This process is in modern times handled through a long and arduous process utilizing different antimalware software and analysis techniques such as static and dynamic analysis.  These combined techniques help to determine the purpose of a program and if the code within is potentially hazardous.  Automating this process has been a challenge</w:t>
      </w:r>
      <w:r w:rsidR="00833A69">
        <w:t xml:space="preserve"> as </w:t>
      </w:r>
      <w:r w:rsidRPr="00FA42B6">
        <w:t>threat actors will program their infections to rewrite and reorder themselves to avoid detection(</w:t>
      </w:r>
      <w:proofErr w:type="spellStart"/>
      <w:r w:rsidRPr="00FA42B6">
        <w:t>Pascanu</w:t>
      </w:r>
      <w:proofErr w:type="spellEnd"/>
      <w:r w:rsidRPr="00FA42B6">
        <w:t xml:space="preserve">, 2015).  </w:t>
      </w:r>
    </w:p>
    <w:p w14:paraId="5C064EDE" w14:textId="77777777" w:rsidR="00BA1E69" w:rsidRPr="00FA42B6" w:rsidRDefault="00BA1E69" w:rsidP="00BA1E69">
      <w:pPr>
        <w:pStyle w:val="Heading2"/>
        <w:numPr>
          <w:ilvl w:val="1"/>
          <w:numId w:val="1"/>
        </w:numPr>
        <w:ind w:left="578" w:hanging="578"/>
      </w:pPr>
      <w:bookmarkStart w:id="17" w:name="_Toc214874180"/>
      <w:bookmarkStart w:id="18" w:name="_Toc228350713"/>
      <w:r w:rsidRPr="00FA42B6">
        <w:t>Classification Groups</w:t>
      </w:r>
      <w:bookmarkEnd w:id="17"/>
      <w:bookmarkEnd w:id="18"/>
    </w:p>
    <w:p w14:paraId="790C8F4F" w14:textId="77777777" w:rsidR="00BA1E69" w:rsidRPr="00FA42B6" w:rsidRDefault="00BA1E69" w:rsidP="00BA1E69">
      <w:pPr>
        <w:pStyle w:val="Heading3"/>
        <w:numPr>
          <w:ilvl w:val="2"/>
          <w:numId w:val="1"/>
        </w:numPr>
      </w:pPr>
      <w:bookmarkStart w:id="19" w:name="_Toc214874181"/>
      <w:bookmarkStart w:id="20" w:name="_Toc228350714"/>
      <w:r w:rsidRPr="00FA42B6">
        <w:t>Signature</w:t>
      </w:r>
      <w:bookmarkEnd w:id="19"/>
      <w:bookmarkEnd w:id="20"/>
    </w:p>
    <w:p w14:paraId="71E2C2C8" w14:textId="73840F1D" w:rsidR="00BA1E69" w:rsidRPr="00FA42B6" w:rsidRDefault="00BA1E69" w:rsidP="00BA1E69">
      <w:r w:rsidRPr="00FA42B6">
        <w:t xml:space="preserve">Signature-based malware classification utilizes a sequence of bits which uniquely identify the program structure(Aslan, 2021).  Aslan continues to describe the uniqueness of signatures based on program-usage. As a signature is extracted and </w:t>
      </w:r>
      <w:r w:rsidR="00C1414F" w:rsidRPr="00FA42B6">
        <w:t>analyzed</w:t>
      </w:r>
      <w:r w:rsidRPr="00FA42B6">
        <w:t xml:space="preserve"> from the program, the static features are identified before the signature is identified and created.  Signatures once created are stored in a database by these programs and compared to previous database entries.  Any matches can be assumed to be the same family of malware and thus classification is established.  </w:t>
      </w:r>
    </w:p>
    <w:p w14:paraId="235760E1" w14:textId="4C0EF7BA" w:rsidR="00BA1E69" w:rsidRPr="00FA42B6" w:rsidRDefault="00BA1E69" w:rsidP="00BA1E69">
      <w:r w:rsidRPr="00FA42B6">
        <w:t>Signature malware classification is used extensively by antivirus software and is a quick malware identification method compared to later methods (Aslan and Samet, 2017).  However, a major downside of this classification method is its inability to identify and properly classify zero-day malware sample, and due to its human interactive dependency it struggles to detect newer malware variants.  Despite these shortcoming there have been evolutions in the field of signature malware detection that might provide solutions to these avenues.</w:t>
      </w:r>
    </w:p>
    <w:p w14:paraId="6A2C52B4" w14:textId="77777777" w:rsidR="00BA1E69" w:rsidRPr="00FA42B6" w:rsidRDefault="00BA1E69" w:rsidP="00BA1E69">
      <w:r w:rsidRPr="00FA42B6">
        <w:t xml:space="preserve">Automatic signature extraction as discussed by Kent Griffin in his collaborative </w:t>
      </w:r>
      <w:r w:rsidRPr="00FA42B6">
        <w:rPr>
          <w:i/>
          <w:iCs/>
        </w:rPr>
        <w:t>Automatic Generation of String Signatures for Malware Detection</w:t>
      </w:r>
      <w:r w:rsidRPr="00FA42B6">
        <w:t xml:space="preserve"> paper describes a potential avenue that would mitigate the issues presented previously by Aslan and company (Griffin, 2009).  Aslan summation of the proposed model summates that a method could be developed for automatic extraction of the string signatures by utilizing a range of library identification techniques collaborated with diversity-based heuristics.  The research Griffin conducts claimed that generated signatures were mostly seen in malware files, reducing the implied false identification shortcoming mentioned previously.  </w:t>
      </w:r>
    </w:p>
    <w:p w14:paraId="416DC1B8" w14:textId="59D43B8E" w:rsidR="00BA1E69" w:rsidRPr="00FA42B6" w:rsidRDefault="00E14CA8" w:rsidP="00BA1E69">
      <w:pPr>
        <w:pStyle w:val="Heading3"/>
        <w:numPr>
          <w:ilvl w:val="2"/>
          <w:numId w:val="1"/>
        </w:numPr>
      </w:pPr>
      <w:bookmarkStart w:id="21" w:name="_Toc228350715"/>
      <w:r w:rsidRPr="00FA42B6">
        <w:t>Behavior</w:t>
      </w:r>
      <w:bookmarkEnd w:id="21"/>
    </w:p>
    <w:p w14:paraId="2AAD9320" w14:textId="0B734B7C" w:rsidR="00BA1E69" w:rsidRPr="00FA42B6" w:rsidRDefault="00BA1E69" w:rsidP="00BA1E69">
      <w:r w:rsidRPr="00FA42B6">
        <w:t xml:space="preserve">A </w:t>
      </w:r>
      <w:r w:rsidR="00E14CA8" w:rsidRPr="00FA42B6">
        <w:t>behavioral</w:t>
      </w:r>
      <w:r w:rsidRPr="00FA42B6">
        <w:t xml:space="preserve"> detection model consists of dynamically observing and inferring the malicious intent of a program by identifying features such as system calls, API calls or changes in file, registry and computer networks (Aslan, 2021).  The frequency and intent of these features greatly impact a detection </w:t>
      </w:r>
      <w:r w:rsidR="00E14CA8" w:rsidRPr="00FA42B6">
        <w:t>software’s</w:t>
      </w:r>
      <w:r w:rsidRPr="00FA42B6">
        <w:t xml:space="preserve"> diagnosis on a potentially malicious program.  </w:t>
      </w:r>
      <w:r w:rsidR="00E14CA8" w:rsidRPr="00FA42B6">
        <w:t>Behaviors</w:t>
      </w:r>
      <w:r w:rsidRPr="00FA42B6">
        <w:t xml:space="preserve"> fall into different grouping categories based on their tendencies and frequencies, creating sequential identities that can be used to properly identify different familial components of malware files.  However, dynamic testing of a </w:t>
      </w:r>
      <w:r w:rsidRPr="00FA42B6">
        <w:lastRenderedPageBreak/>
        <w:t xml:space="preserve">malware requires a safe, virtual environment that certain samples will detect and obfuscate their </w:t>
      </w:r>
      <w:r w:rsidR="00E14CA8" w:rsidRPr="00FA42B6">
        <w:t>behaviors</w:t>
      </w:r>
      <w:r w:rsidRPr="00FA42B6">
        <w:t xml:space="preserve"> within.  Virtual environments tend to change the </w:t>
      </w:r>
      <w:r w:rsidR="00E14CA8" w:rsidRPr="00FA42B6">
        <w:t>behaviors</w:t>
      </w:r>
      <w:r w:rsidRPr="00FA42B6">
        <w:t xml:space="preserve"> of malware samples previously stated, which leaves this classification method vulnerable to inaccuracies.</w:t>
      </w:r>
    </w:p>
    <w:p w14:paraId="5FF1FFF3" w14:textId="77777777" w:rsidR="00BA1E69" w:rsidRPr="00FA42B6" w:rsidRDefault="00BA1E69" w:rsidP="00BA1E69">
      <w:pPr>
        <w:pStyle w:val="Heading3"/>
        <w:numPr>
          <w:ilvl w:val="2"/>
          <w:numId w:val="1"/>
        </w:numPr>
      </w:pPr>
      <w:bookmarkStart w:id="22" w:name="_Toc214874183"/>
      <w:bookmarkStart w:id="23" w:name="_Toc228350716"/>
      <w:r w:rsidRPr="00FA42B6">
        <w:t>Heuristic</w:t>
      </w:r>
      <w:bookmarkEnd w:id="22"/>
      <w:bookmarkEnd w:id="23"/>
    </w:p>
    <w:p w14:paraId="61F4F87F" w14:textId="2AE2138D" w:rsidR="00BA1E69" w:rsidRPr="00FA42B6" w:rsidRDefault="00BA1E69" w:rsidP="00BA1E69">
      <w:r w:rsidRPr="00FA42B6">
        <w:t xml:space="preserve">Heuristic based detection models are combined detection approaches within one system(Aslan, 2021).  Alzarooni continues in their PhD dissertation explaining each individual phase of the heuristic model(Alzarooni, 2012).  The first phase described trains the malware detection software with data of malware samples and their </w:t>
      </w:r>
      <w:r w:rsidR="00E14CA8" w:rsidRPr="00FA42B6">
        <w:t>behaviors</w:t>
      </w:r>
      <w:r w:rsidRPr="00FA42B6">
        <w:t xml:space="preserve"> before the second phase of monitoring detection can begin.  The training of the malware detection software can be conducted by a variety of different methods,  most notably LLMs have been widely considered in the literature from the past five years since they made their way into the public zeitgeist.  However, even with the LLMs steady improvement with each iteration, heuristics have had a high false positive detection rate, leaving researcher unsatisfied with this detection model.  </w:t>
      </w:r>
    </w:p>
    <w:p w14:paraId="0DEE1D92" w14:textId="77777777" w:rsidR="00BA1E69" w:rsidRPr="00FA42B6" w:rsidRDefault="00BA1E69" w:rsidP="00BA1E69">
      <w:pPr>
        <w:pStyle w:val="Heading3"/>
        <w:numPr>
          <w:ilvl w:val="2"/>
          <w:numId w:val="1"/>
        </w:numPr>
      </w:pPr>
      <w:bookmarkStart w:id="24" w:name="_Toc214874184"/>
      <w:bookmarkStart w:id="25" w:name="_Toc228350717"/>
      <w:r w:rsidRPr="00FA42B6">
        <w:t>Model Checking</w:t>
      </w:r>
      <w:bookmarkEnd w:id="24"/>
      <w:bookmarkEnd w:id="25"/>
    </w:p>
    <w:p w14:paraId="02F12011" w14:textId="77777777" w:rsidR="00BA1E69" w:rsidRPr="00FA42B6" w:rsidRDefault="00BA1E69" w:rsidP="00BA1E69">
      <w:r w:rsidRPr="00FA42B6">
        <w:t xml:space="preserve">Model checking detection utilizes linear temporal logic algorithms synchronized with identified feature dependencies of programs that are then compared to the features of the potentially malicious package at hand(Aslan, 2021).  This comparison determines whether or not the program is malicious by determining the weight and frequency of these malicious specifications.  Features such as “hiding” or “spreading” in memory or injecting activities tend to be identified as possible specifications that these LTL formulas are inputted with. The major advantage that this rigorous approach to malware detection  provides is the additional identification of obfuscated and compressed/packaged techniques.  </w:t>
      </w:r>
      <w:r w:rsidRPr="00FA42B6">
        <w:tab/>
      </w:r>
    </w:p>
    <w:p w14:paraId="7767DE3A" w14:textId="77777777" w:rsidR="00BA1E69" w:rsidRPr="00FA42B6" w:rsidRDefault="00BA1E69" w:rsidP="00BA1E69">
      <w:pPr>
        <w:pStyle w:val="Heading3"/>
        <w:numPr>
          <w:ilvl w:val="2"/>
          <w:numId w:val="1"/>
        </w:numPr>
      </w:pPr>
      <w:bookmarkStart w:id="26" w:name="_Toc214874185"/>
      <w:bookmarkStart w:id="27" w:name="_Toc228350718"/>
      <w:r w:rsidRPr="00FA42B6">
        <w:t>Deep Learning</w:t>
      </w:r>
      <w:bookmarkEnd w:id="26"/>
      <w:bookmarkEnd w:id="27"/>
    </w:p>
    <w:p w14:paraId="66C53DCC" w14:textId="77777777" w:rsidR="00BA1E69" w:rsidRPr="00FA42B6" w:rsidRDefault="00BA1E69" w:rsidP="00BA1E69">
      <w:pPr>
        <w:rPr>
          <w:lang w:bidi="ar-EG"/>
        </w:rPr>
      </w:pPr>
      <w:r w:rsidRPr="00FA42B6">
        <w:rPr>
          <w:lang w:bidi="ar-EG"/>
        </w:rPr>
        <w:t xml:space="preserve">Deep learning detection utilizes the pseudo-artificial intelligence models and artificial neural networks to identify malware samples(Aslan, 2021).  Deep/Machine learning nauseating over presence in every facet of modern livelihood has resulted in a plethora of efficiencies in specific fields at the cost of precision.  These models and their natural malleability whilst having an impossibly complex algorithmic mechanism result in several false positives and unidentified detections, however with time efficiency of models has increased.  </w:t>
      </w:r>
    </w:p>
    <w:p w14:paraId="0CE9AB8D" w14:textId="1A7E71AF" w:rsidR="002D15F8" w:rsidRDefault="002D15F8" w:rsidP="002D15F8">
      <w:pPr>
        <w:pStyle w:val="Heading2"/>
        <w:numPr>
          <w:ilvl w:val="1"/>
          <w:numId w:val="1"/>
        </w:numPr>
        <w:ind w:left="578" w:hanging="578"/>
      </w:pPr>
      <w:bookmarkStart w:id="28" w:name="_Toc214874201"/>
      <w:bookmarkStart w:id="29" w:name="_Toc228350719"/>
      <w:r w:rsidRPr="00FA42B6">
        <w:t xml:space="preserve">What </w:t>
      </w:r>
      <w:r>
        <w:t xml:space="preserve">Viral </w:t>
      </w:r>
      <w:r w:rsidRPr="00FA42B6">
        <w:t>Categories are Being Discussed?</w:t>
      </w:r>
      <w:bookmarkEnd w:id="28"/>
      <w:bookmarkEnd w:id="29"/>
    </w:p>
    <w:p w14:paraId="45B90F72" w14:textId="1DA7C532" w:rsidR="004339A4" w:rsidRPr="004339A4" w:rsidRDefault="004339A4" w:rsidP="004339A4">
      <w:r>
        <w:t xml:space="preserve">Below are several researched malware categories potentially of use when the hypothesized taxonomy is constructed.  These categories were studied through Aslan’s comprehensive research as well as from malware analysis tools such as </w:t>
      </w:r>
      <w:proofErr w:type="spellStart"/>
      <w:r>
        <w:t>MalwareBytes</w:t>
      </w:r>
      <w:proofErr w:type="spellEnd"/>
      <w:r>
        <w:t>.</w:t>
      </w:r>
    </w:p>
    <w:p w14:paraId="7B66ED07" w14:textId="77777777" w:rsidR="002D15F8" w:rsidRPr="00FA42B6" w:rsidRDefault="002D15F8" w:rsidP="002D15F8">
      <w:pPr>
        <w:pStyle w:val="Heading3"/>
        <w:numPr>
          <w:ilvl w:val="2"/>
          <w:numId w:val="1"/>
        </w:numPr>
      </w:pPr>
      <w:bookmarkStart w:id="30" w:name="_Toc214874202"/>
      <w:bookmarkStart w:id="31" w:name="_Toc228350720"/>
      <w:r w:rsidRPr="00FA42B6">
        <w:t>Trojans</w:t>
      </w:r>
      <w:bookmarkEnd w:id="30"/>
      <w:bookmarkEnd w:id="31"/>
    </w:p>
    <w:p w14:paraId="36A01736" w14:textId="41203DC5" w:rsidR="002D15F8" w:rsidRPr="00FA42B6" w:rsidRDefault="002D15F8" w:rsidP="002D15F8">
      <w:r w:rsidRPr="00FA42B6">
        <w:t xml:space="preserve">Trojans, as described by the open source malware software </w:t>
      </w:r>
      <w:proofErr w:type="spellStart"/>
      <w:r w:rsidRPr="00FA42B6">
        <w:t>MalwareBytes</w:t>
      </w:r>
      <w:proofErr w:type="spellEnd"/>
      <w:r w:rsidRPr="00FA42B6">
        <w:t xml:space="preserve">, are malware that use simple social engineering tricks to tempt users into running their processes(Malwarebytes, 2025).  Derived from the fabled Trojan Horse in Greek mythology, trojan viruses will often mimic the naming conventions of other processes inside the operating system, often leaving them undetected.  The purpose of a trojan can be as simple as reading user inputs to rewriting files unbeknownst to the user.  The range of raw </w:t>
      </w:r>
      <w:r w:rsidRPr="00FA42B6">
        <w:lastRenderedPageBreak/>
        <w:t xml:space="preserve">functionality has led to the researchers considering a hierarchal super category where all viruses mimicking the </w:t>
      </w:r>
      <w:r w:rsidR="00E14CA8" w:rsidRPr="00FA42B6">
        <w:t>behavior</w:t>
      </w:r>
      <w:r w:rsidRPr="00FA42B6">
        <w:t xml:space="preserve"> of a trojan would be routed underneath. </w:t>
      </w:r>
    </w:p>
    <w:p w14:paraId="36A73B39" w14:textId="77777777" w:rsidR="002D15F8" w:rsidRPr="00FA42B6" w:rsidRDefault="002D15F8" w:rsidP="002D15F8">
      <w:pPr>
        <w:pStyle w:val="Heading3"/>
        <w:numPr>
          <w:ilvl w:val="2"/>
          <w:numId w:val="1"/>
        </w:numPr>
      </w:pPr>
      <w:bookmarkStart w:id="32" w:name="_Toc214874203"/>
      <w:bookmarkStart w:id="33" w:name="_Toc228350721"/>
      <w:r w:rsidRPr="00FA42B6">
        <w:t>Ransomware Encryption</w:t>
      </w:r>
      <w:bookmarkEnd w:id="32"/>
      <w:bookmarkEnd w:id="33"/>
    </w:p>
    <w:p w14:paraId="4897D3EC" w14:textId="05A229B6" w:rsidR="002D15F8" w:rsidRPr="00FA42B6" w:rsidRDefault="002D15F8" w:rsidP="002D15F8">
      <w:r w:rsidRPr="00FA42B6">
        <w:t xml:space="preserve">More than likely the most headlined category of malicious software ransomware impacts mainly companies and businesses at large.  Ransomware uses encryption techniques to effectively lock out host devices and networks until a prompted ransom is met.  The dangers from ransomware are more evident to the layman than the dormant </w:t>
      </w:r>
      <w:r w:rsidR="00E14CA8" w:rsidRPr="00FA42B6">
        <w:t>tumors</w:t>
      </w:r>
      <w:r w:rsidRPr="00FA42B6">
        <w:t xml:space="preserve"> of trojan viruses.  Data leakage and selling, business halting, as well as the physical damages upon the machines and network devices at hand are all potential risks when dealing with a ransomware attack.  Phishing scams as well as remote desktop protocols are both well known categories within the ransomware commonality framework.  The prevalence of these malware packages as well as their radically </w:t>
      </w:r>
      <w:r w:rsidR="00E14CA8" w:rsidRPr="00FA42B6">
        <w:t>behavioral</w:t>
      </w:r>
      <w:r w:rsidRPr="00FA42B6">
        <w:t xml:space="preserve"> differences compared to their trojan counterparts have led to the researchers considering a super category of ransomware packages.  </w:t>
      </w:r>
    </w:p>
    <w:p w14:paraId="03A9D2E3" w14:textId="77777777" w:rsidR="002D15F8" w:rsidRPr="00FA42B6" w:rsidRDefault="002D15F8" w:rsidP="002D15F8">
      <w:pPr>
        <w:pStyle w:val="Heading3"/>
        <w:numPr>
          <w:ilvl w:val="2"/>
          <w:numId w:val="1"/>
        </w:numPr>
      </w:pPr>
      <w:bookmarkStart w:id="34" w:name="_Toc214874204"/>
      <w:bookmarkStart w:id="35" w:name="_Toc228350722"/>
      <w:r w:rsidRPr="00FA42B6">
        <w:t>APT</w:t>
      </w:r>
      <w:bookmarkEnd w:id="34"/>
      <w:bookmarkEnd w:id="35"/>
    </w:p>
    <w:p w14:paraId="250C1340" w14:textId="68A95552" w:rsidR="002D15F8" w:rsidRPr="00FA42B6" w:rsidRDefault="002D15F8" w:rsidP="002D15F8">
      <w:r w:rsidRPr="00FA42B6">
        <w:t xml:space="preserve">Advanced Persistent Threats are sophisticated cyberattacks in which intruders establish an undetected presence in the network in order to steal sensitive data over a prolonged period of time(CrowdStrike, 2025).  These infections are much more heinous due to their tendencies rooted in espionage.  The louder, more obnoxious ransomware infections can grab the attention of headlines more so than a slow leprosy-like infection would. Their methods of transmission are similar to above examples, however their </w:t>
      </w:r>
      <w:r w:rsidR="00E14CA8" w:rsidRPr="00FA42B6">
        <w:t>behavioral</w:t>
      </w:r>
      <w:r w:rsidRPr="00FA42B6">
        <w:t xml:space="preserve"> differences have lead researchers to consider a hierarchal category pertaining to any infections mimicking their profile.  The biggest issue in categorically defining APTs and Trojans is their inherently overlapping nature.  Trojans can be apart of an advanced persistent threat and thus defining them separately would </w:t>
      </w:r>
      <w:r w:rsidR="00E14CA8" w:rsidRPr="00FA42B6">
        <w:t>behaviorally</w:t>
      </w:r>
      <w:r w:rsidRPr="00FA42B6">
        <w:t xml:space="preserve"> be disingenuous.  The conclusion from this would be to lower APTs or Trojans down the trunk as a subcategory of the other.</w:t>
      </w:r>
    </w:p>
    <w:p w14:paraId="5B4B4E59" w14:textId="77777777" w:rsidR="002D15F8" w:rsidRPr="00FA42B6" w:rsidRDefault="002D15F8" w:rsidP="002D15F8">
      <w:pPr>
        <w:pStyle w:val="Heading3"/>
        <w:numPr>
          <w:ilvl w:val="2"/>
          <w:numId w:val="1"/>
        </w:numPr>
      </w:pPr>
      <w:bookmarkStart w:id="36" w:name="_Toc214874205"/>
      <w:bookmarkStart w:id="37" w:name="_Toc228350723"/>
      <w:r w:rsidRPr="00FA42B6">
        <w:t>Mobile</w:t>
      </w:r>
      <w:bookmarkEnd w:id="36"/>
      <w:bookmarkEnd w:id="37"/>
    </w:p>
    <w:p w14:paraId="73098CD6" w14:textId="77777777" w:rsidR="002D15F8" w:rsidRPr="00FA42B6" w:rsidRDefault="002D15F8" w:rsidP="002D15F8">
      <w:r w:rsidRPr="00FA42B6">
        <w:t xml:space="preserve">From RATs and other trojan to ransomware and crypto mining packets, mobile devices are prime targets for several threat actors.  Mobile devices are particularly vulnerable as even the more tech savvy do not secure their devices with anti-malware methods.  A sub categorical hierarchy defining the devices that infections are designed for could be a method of defining these packages.  </w:t>
      </w:r>
    </w:p>
    <w:p w14:paraId="506CEC25" w14:textId="77777777" w:rsidR="002D15F8" w:rsidRPr="00FA42B6" w:rsidRDefault="002D15F8" w:rsidP="002D15F8">
      <w:pPr>
        <w:pStyle w:val="Heading3"/>
        <w:numPr>
          <w:ilvl w:val="2"/>
          <w:numId w:val="1"/>
        </w:numPr>
      </w:pPr>
      <w:bookmarkStart w:id="38" w:name="_Toc214874206"/>
      <w:bookmarkStart w:id="39" w:name="_Toc228350724"/>
      <w:r w:rsidRPr="00FA42B6">
        <w:t>IoT</w:t>
      </w:r>
      <w:bookmarkEnd w:id="38"/>
      <w:bookmarkEnd w:id="39"/>
      <w:r w:rsidRPr="00FA42B6">
        <w:t xml:space="preserve"> </w:t>
      </w:r>
    </w:p>
    <w:p w14:paraId="7DAC31C3" w14:textId="77777777" w:rsidR="002D15F8" w:rsidRPr="00FA42B6" w:rsidRDefault="002D15F8" w:rsidP="002D15F8">
      <w:r w:rsidRPr="00FA42B6">
        <w:t xml:space="preserve">Internet of Things devices have spread </w:t>
      </w:r>
      <w:proofErr w:type="spellStart"/>
      <w:r w:rsidRPr="00FA42B6">
        <w:t>en</w:t>
      </w:r>
      <w:proofErr w:type="spellEnd"/>
      <w:r w:rsidRPr="00FA42B6">
        <w:t xml:space="preserve"> masse across the globe as more and more home appliances implemented internet access.  The security risk a fridge, security camera, humid detector, and others present are left unchecked by the majority of people.  Trojans designed for their simplistic, low power services are able to snoop network traffic without detection as these devices are often set to factory security settings.  The vulnerabilities from these devices alone have led researchers to consider a hierarchal category defining these systems.</w:t>
      </w:r>
    </w:p>
    <w:p w14:paraId="51FDFC60" w14:textId="77777777" w:rsidR="002D15F8" w:rsidRPr="00FA42B6" w:rsidRDefault="002D15F8" w:rsidP="002D15F8">
      <w:pPr>
        <w:pStyle w:val="Heading3"/>
        <w:numPr>
          <w:ilvl w:val="2"/>
          <w:numId w:val="1"/>
        </w:numPr>
      </w:pPr>
      <w:bookmarkStart w:id="40" w:name="_Toc214874207"/>
      <w:bookmarkStart w:id="41" w:name="_Toc228350725"/>
      <w:r w:rsidRPr="00FA42B6">
        <w:t>OS</w:t>
      </w:r>
      <w:bookmarkEnd w:id="40"/>
      <w:bookmarkEnd w:id="41"/>
    </w:p>
    <w:p w14:paraId="17C7D681" w14:textId="500CC286" w:rsidR="002D15F8" w:rsidRPr="00FA42B6" w:rsidRDefault="002D15F8" w:rsidP="002D15F8">
      <w:r w:rsidRPr="00FA42B6">
        <w:t xml:space="preserve">The majority of malware packages are operating system dependent.  Linux based exploits are going to differ greatly from their MacOS and Windows counterparts.  The infrastructure of the operating systems design is imperative to the </w:t>
      </w:r>
      <w:r w:rsidR="00E14CA8" w:rsidRPr="00FA42B6">
        <w:t>behaviors</w:t>
      </w:r>
      <w:r w:rsidRPr="00FA42B6">
        <w:t xml:space="preserve"> that a malware package will exhibit as well as their likelihood of detection.  Some packages struggle to find the correct permissions for their services on differing operating systems and thus are ineffective on the wrong service.  However, there are language based </w:t>
      </w:r>
      <w:r w:rsidRPr="00FA42B6">
        <w:lastRenderedPageBreak/>
        <w:t>software that exploits the code of certain implemented languages such as Java that leave all system compromised.  Even still, for the majority of cases a hierarchal categorization based on Operating System may prove to be useful to researchers.</w:t>
      </w:r>
    </w:p>
    <w:p w14:paraId="687CCE5B" w14:textId="5B8CF4CA" w:rsidR="002D15F8" w:rsidRPr="00FA42B6" w:rsidRDefault="002D15F8" w:rsidP="002D15F8">
      <w:pPr>
        <w:pStyle w:val="Heading2"/>
        <w:numPr>
          <w:ilvl w:val="1"/>
          <w:numId w:val="1"/>
        </w:numPr>
        <w:ind w:left="578" w:hanging="578"/>
      </w:pPr>
      <w:bookmarkStart w:id="42" w:name="_Toc214874208"/>
      <w:bookmarkStart w:id="43" w:name="_Toc228350726"/>
      <w:r w:rsidRPr="00FA42B6">
        <w:t xml:space="preserve">What </w:t>
      </w:r>
      <w:r w:rsidR="00E14CA8" w:rsidRPr="00FA42B6">
        <w:t>Behaviors</w:t>
      </w:r>
      <w:r w:rsidRPr="00FA42B6">
        <w:t xml:space="preserve"> do Different Categories Exhibit?</w:t>
      </w:r>
      <w:bookmarkEnd w:id="42"/>
      <w:bookmarkEnd w:id="43"/>
    </w:p>
    <w:p w14:paraId="17055B71" w14:textId="77777777" w:rsidR="002D15F8" w:rsidRPr="00FA42B6" w:rsidRDefault="002D15F8" w:rsidP="002D15F8">
      <w:pPr>
        <w:pStyle w:val="Heading3"/>
        <w:numPr>
          <w:ilvl w:val="2"/>
          <w:numId w:val="1"/>
        </w:numPr>
      </w:pPr>
      <w:bookmarkStart w:id="44" w:name="_Toc214874209"/>
      <w:bookmarkStart w:id="45" w:name="_Toc228350727"/>
      <w:r w:rsidRPr="00FA42B6">
        <w:t>Questions to Answer</w:t>
      </w:r>
      <w:bookmarkEnd w:id="44"/>
      <w:bookmarkEnd w:id="45"/>
    </w:p>
    <w:p w14:paraId="4391C47C" w14:textId="5FB4E81A" w:rsidR="002D15F8" w:rsidRPr="00FA42B6" w:rsidRDefault="002D15F8" w:rsidP="002D15F8">
      <w:r w:rsidRPr="00FA42B6">
        <w:t xml:space="preserve">The following are questions researchers have established in order to properly determine the </w:t>
      </w:r>
      <w:r w:rsidR="00964890" w:rsidRPr="00FA42B6">
        <w:t>behaviors</w:t>
      </w:r>
      <w:r w:rsidRPr="00FA42B6">
        <w:t xml:space="preserve"> of different malware families:</w:t>
      </w:r>
    </w:p>
    <w:p w14:paraId="4A2B98FF" w14:textId="77777777" w:rsidR="002D15F8" w:rsidRPr="00FA42B6" w:rsidRDefault="002D15F8" w:rsidP="002D15F8">
      <w:pPr>
        <w:pStyle w:val="ListParagraph"/>
        <w:numPr>
          <w:ilvl w:val="1"/>
          <w:numId w:val="39"/>
        </w:numPr>
      </w:pPr>
      <w:r w:rsidRPr="00FA42B6">
        <w:t>Why was the malware package created?</w:t>
      </w:r>
    </w:p>
    <w:p w14:paraId="05994136" w14:textId="77777777" w:rsidR="002D15F8" w:rsidRPr="00FA42B6" w:rsidRDefault="002D15F8" w:rsidP="002D15F8">
      <w:pPr>
        <w:pStyle w:val="ListParagraph"/>
        <w:numPr>
          <w:ilvl w:val="1"/>
          <w:numId w:val="39"/>
        </w:numPr>
      </w:pPr>
      <w:r w:rsidRPr="00FA42B6">
        <w:t>What is the malicious programs goal?</w:t>
      </w:r>
    </w:p>
    <w:p w14:paraId="63676E89" w14:textId="77777777" w:rsidR="002D15F8" w:rsidRPr="00FA42B6" w:rsidRDefault="002D15F8" w:rsidP="002D15F8">
      <w:pPr>
        <w:pStyle w:val="ListParagraph"/>
        <w:numPr>
          <w:ilvl w:val="1"/>
          <w:numId w:val="39"/>
        </w:numPr>
      </w:pPr>
      <w:r w:rsidRPr="00FA42B6">
        <w:t>Who designed the package?</w:t>
      </w:r>
    </w:p>
    <w:p w14:paraId="12086746" w14:textId="77777777" w:rsidR="002D15F8" w:rsidRPr="00FA42B6" w:rsidRDefault="002D15F8" w:rsidP="002D15F8">
      <w:pPr>
        <w:pStyle w:val="ListParagraph"/>
        <w:numPr>
          <w:ilvl w:val="1"/>
          <w:numId w:val="39"/>
        </w:numPr>
      </w:pPr>
      <w:r w:rsidRPr="00FA42B6">
        <w:t>When was the package designed?</w:t>
      </w:r>
    </w:p>
    <w:p w14:paraId="676E9250" w14:textId="77777777" w:rsidR="002D15F8" w:rsidRPr="00FA42B6" w:rsidRDefault="002D15F8" w:rsidP="002D15F8">
      <w:pPr>
        <w:pStyle w:val="ListParagraph"/>
        <w:numPr>
          <w:ilvl w:val="1"/>
          <w:numId w:val="39"/>
        </w:numPr>
      </w:pPr>
      <w:r w:rsidRPr="00FA42B6">
        <w:t>Where does the malware infect the host?</w:t>
      </w:r>
    </w:p>
    <w:p w14:paraId="17EFF582" w14:textId="77777777" w:rsidR="002D15F8" w:rsidRPr="00FA42B6" w:rsidRDefault="002D15F8" w:rsidP="002D15F8">
      <w:pPr>
        <w:pStyle w:val="ListParagraph"/>
        <w:numPr>
          <w:ilvl w:val="1"/>
          <w:numId w:val="39"/>
        </w:numPr>
      </w:pPr>
      <w:r w:rsidRPr="00FA42B6">
        <w:t>How is the malware infecting the host?</w:t>
      </w:r>
    </w:p>
    <w:p w14:paraId="6BAA4C06" w14:textId="77777777" w:rsidR="002D15F8" w:rsidRPr="00FA42B6" w:rsidRDefault="002D15F8" w:rsidP="002D15F8">
      <w:pPr>
        <w:pStyle w:val="Heading3"/>
        <w:numPr>
          <w:ilvl w:val="2"/>
          <w:numId w:val="1"/>
        </w:numPr>
      </w:pPr>
      <w:bookmarkStart w:id="46" w:name="_Toc214874210"/>
      <w:bookmarkStart w:id="47" w:name="_Toc228350728"/>
      <w:r w:rsidRPr="00FA42B6">
        <w:t>Characteristic for Sorting</w:t>
      </w:r>
      <w:bookmarkEnd w:id="46"/>
      <w:bookmarkEnd w:id="47"/>
    </w:p>
    <w:p w14:paraId="7F336D2C" w14:textId="77777777" w:rsidR="002D15F8" w:rsidRPr="00FA42B6" w:rsidRDefault="002D15F8" w:rsidP="002D15F8">
      <w:r w:rsidRPr="00FA42B6">
        <w:t xml:space="preserve">As it stands the characteristics that researchers are eyeing to begin with relate to the various systems that different packages interact as well as the “noise” exhibited during examination.  Noise has been defined for this project as the amount a victim hosts user should be aware of the infection at a glance.  A small performance decrease would be considered a very quiet infection where ransomware attacks would be consider quite loud.  Noise is a very defining characteristic that delimits APTs and RATs from their encrypted counterparts.  </w:t>
      </w:r>
    </w:p>
    <w:p w14:paraId="72F03FDF" w14:textId="77777777" w:rsidR="002D15F8" w:rsidRPr="00FA42B6" w:rsidRDefault="002D15F8" w:rsidP="002D15F8">
      <w:pPr>
        <w:pStyle w:val="Heading2"/>
        <w:numPr>
          <w:ilvl w:val="1"/>
          <w:numId w:val="1"/>
        </w:numPr>
        <w:ind w:left="578" w:hanging="578"/>
      </w:pPr>
      <w:bookmarkStart w:id="48" w:name="_Toc214874211"/>
      <w:bookmarkStart w:id="49" w:name="_Toc228350729"/>
      <w:r w:rsidRPr="00FA42B6">
        <w:t>Phishing as a Service</w:t>
      </w:r>
      <w:bookmarkEnd w:id="48"/>
      <w:bookmarkEnd w:id="49"/>
    </w:p>
    <w:p w14:paraId="0A954808" w14:textId="77777777" w:rsidR="0067031E" w:rsidRPr="00FA42B6" w:rsidRDefault="002D15F8" w:rsidP="0067031E">
      <w:r w:rsidRPr="00FA42B6">
        <w:t xml:space="preserve">In recent years there has been a rise in services that advertise as allowing introductory hackers into the field with framework APIs.  A common version of this is Phishing as a service, which allows for users to have access to a phishing kit that provides this malicious service without any prior knowledge.  This allows for anyone to attempt threat acting on systems adding to a greater security risk.  Morphin Meerkat as well as other </w:t>
      </w:r>
      <w:proofErr w:type="spellStart"/>
      <w:r w:rsidRPr="00FA42B6">
        <w:t>PhaaS</w:t>
      </w:r>
      <w:proofErr w:type="spellEnd"/>
      <w:r w:rsidRPr="00FA42B6">
        <w:t xml:space="preserve"> programs are relevant to malware categorization as they in it and of themselves are malicious code whilst also providing a malware sample for delivery.  Defining what a malicious program for the purposes of this taxonomy is of the utmost importance due to this abstraction.  Although </w:t>
      </w:r>
      <w:proofErr w:type="spellStart"/>
      <w:r w:rsidRPr="00FA42B6">
        <w:t>PhaaS</w:t>
      </w:r>
      <w:proofErr w:type="spellEnd"/>
      <w:r w:rsidRPr="00FA42B6">
        <w:t xml:space="preserve"> programs often will have Trojans and other bugs reattached, the purpose of the API to insight a phishing attack overseas all other infections present as they would be considered isolated malware samples attached to another malware.  Distinction of malware compounds and malware elements are vital in the hierarchal definitions to be established during this research project.</w:t>
      </w:r>
    </w:p>
    <w:p w14:paraId="6B4D6B22" w14:textId="5BBF62E3" w:rsidR="0067031E" w:rsidRDefault="0067031E" w:rsidP="0067031E">
      <w:pPr>
        <w:pStyle w:val="Heading2"/>
        <w:numPr>
          <w:ilvl w:val="1"/>
          <w:numId w:val="1"/>
        </w:numPr>
        <w:ind w:left="578" w:hanging="578"/>
      </w:pPr>
      <w:bookmarkStart w:id="50" w:name="_Toc228350730"/>
      <w:r>
        <w:t>Taxonomy Development</w:t>
      </w:r>
      <w:bookmarkEnd w:id="50"/>
    </w:p>
    <w:p w14:paraId="00D5EB92" w14:textId="12CD4441" w:rsidR="00E653A2" w:rsidRPr="0067031E" w:rsidRDefault="0067031E" w:rsidP="003D73AD">
      <w:r>
        <w:t xml:space="preserve">A taxonomy is a controlled vocabulary with each term having hierarchal and equivalent relationships (Whittaker, 2008).   </w:t>
      </w:r>
      <w:r w:rsidR="00CD1EDB">
        <w:t xml:space="preserve">Whittaker and her colleagues stress the importance of categorization in this facet, communicating the topical structure of information.  By the nature of a taxonomy, the research involved </w:t>
      </w:r>
      <w:r w:rsidR="00CD1EDB">
        <w:lastRenderedPageBreak/>
        <w:t>will be thorough linked by similarities ensuring that like topics are structured adjacent to one another</w:t>
      </w:r>
      <w:r w:rsidR="00046C29">
        <w:t xml:space="preserve">.  In a field such as cyber security, where new and elaborate malware families are constantly developed off the previous iterations of infections, organizing these virtual bugs into similar categories allows for seamless </w:t>
      </w:r>
      <w:r w:rsidR="0071776D">
        <w:t>categorization when new information is presented.</w:t>
      </w:r>
    </w:p>
    <w:p w14:paraId="1413D936" w14:textId="1EE718A1" w:rsidR="0067031E" w:rsidRPr="00FA42B6" w:rsidRDefault="0067031E" w:rsidP="0067031E">
      <w:pPr>
        <w:pStyle w:val="Heading2"/>
        <w:numPr>
          <w:ilvl w:val="1"/>
          <w:numId w:val="1"/>
        </w:numPr>
        <w:ind w:left="578" w:hanging="578"/>
      </w:pPr>
      <w:bookmarkStart w:id="51" w:name="_Toc228350731"/>
      <w:r>
        <w:t>Determining Categories</w:t>
      </w:r>
      <w:bookmarkEnd w:id="51"/>
    </w:p>
    <w:p w14:paraId="5D90FBFB" w14:textId="3685FECF" w:rsidR="008436C2" w:rsidRDefault="008436C2" w:rsidP="002D15F8">
      <w:r>
        <w:t>Whitaker expands on their taxonomical construction framework by laying out a set of steps ideally followed during the process.  This figure can be found below alongside explanation for each step in their process. Each step in the taxonomical construction process merges into another, creating a cyclical tool for updating and maintaining the tree as the years wane.  This also allows for another third party to come along and pick up on the work laid out prior, reviewing the tree and refining its organization as needed.</w:t>
      </w:r>
    </w:p>
    <w:p w14:paraId="40B0C4A0" w14:textId="77777777" w:rsidR="008436C2" w:rsidRDefault="008436C2" w:rsidP="008436C2">
      <w:pPr>
        <w:jc w:val="center"/>
      </w:pPr>
      <w:r w:rsidRPr="008436C2">
        <w:rPr>
          <w:noProof/>
        </w:rPr>
        <w:drawing>
          <wp:inline distT="0" distB="0" distL="0" distR="0" wp14:anchorId="18C5D41B" wp14:editId="00BB011E">
            <wp:extent cx="5943600" cy="2501900"/>
            <wp:effectExtent l="0" t="0" r="0" b="0"/>
            <wp:docPr id="111770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8135" name=""/>
                    <pic:cNvPicPr/>
                  </pic:nvPicPr>
                  <pic:blipFill>
                    <a:blip r:embed="rId11"/>
                    <a:stretch>
                      <a:fillRect/>
                    </a:stretch>
                  </pic:blipFill>
                  <pic:spPr>
                    <a:xfrm>
                      <a:off x="0" y="0"/>
                      <a:ext cx="5943600" cy="2501900"/>
                    </a:xfrm>
                    <a:prstGeom prst="rect">
                      <a:avLst/>
                    </a:prstGeom>
                  </pic:spPr>
                </pic:pic>
              </a:graphicData>
            </a:graphic>
          </wp:inline>
        </w:drawing>
      </w:r>
    </w:p>
    <w:p w14:paraId="05CF36D7" w14:textId="75591896" w:rsidR="002D15F8" w:rsidRPr="00D11750" w:rsidRDefault="00D11750" w:rsidP="00D11750">
      <w:pPr>
        <w:pStyle w:val="Caption"/>
        <w:jc w:val="center"/>
        <w:rPr>
          <w:sz w:val="22"/>
          <w:szCs w:val="22"/>
        </w:rPr>
      </w:pPr>
      <w:bookmarkStart w:id="52" w:name="_Toc225326595"/>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sidRPr="00D11750">
        <w:rPr>
          <w:noProof/>
          <w:sz w:val="22"/>
          <w:szCs w:val="22"/>
        </w:rPr>
        <w:t>1</w:t>
      </w:r>
      <w:r w:rsidRPr="00D11750">
        <w:rPr>
          <w:sz w:val="22"/>
          <w:szCs w:val="22"/>
        </w:rPr>
        <w:fldChar w:fldCharType="end"/>
      </w:r>
      <w:r w:rsidRPr="00D11750">
        <w:rPr>
          <w:sz w:val="22"/>
          <w:szCs w:val="22"/>
        </w:rPr>
        <w:t>: A diagram of the taxonomical construction steps.</w:t>
      </w:r>
      <w:bookmarkEnd w:id="52"/>
    </w:p>
    <w:p w14:paraId="2B42A604" w14:textId="07F066D5" w:rsidR="00090DAE" w:rsidRDefault="00090DAE" w:rsidP="00090DAE">
      <w:pPr>
        <w:pStyle w:val="Heading3"/>
        <w:numPr>
          <w:ilvl w:val="2"/>
          <w:numId w:val="1"/>
        </w:numPr>
      </w:pPr>
      <w:bookmarkStart w:id="53" w:name="_Toc228350732"/>
      <w:r>
        <w:t>Taxonomy Requirements</w:t>
      </w:r>
      <w:bookmarkEnd w:id="53"/>
    </w:p>
    <w:p w14:paraId="4C511974" w14:textId="6627A861" w:rsidR="008C0737" w:rsidRDefault="008436C2" w:rsidP="00384E7D">
      <w:r>
        <w:t>The first step Whittaker lays out for taxonomical construction is for the constructor to d</w:t>
      </w:r>
      <w:r w:rsidR="008C0737">
        <w:t xml:space="preserve">etermine </w:t>
      </w:r>
      <w:r>
        <w:t>the r</w:t>
      </w:r>
      <w:r w:rsidR="008C0737">
        <w:t>equirements</w:t>
      </w:r>
      <w:r>
        <w:t xml:space="preserve"> of the tree beforehand.  </w:t>
      </w:r>
      <w:r w:rsidR="00384E7D">
        <w:t>Identifying the audience for the concept as well as the scope of the project is vital when constructing a taxonomical hierarchy.  This step solidifies the concepts that the rest of the project will be branching from, as such a strong foundation is required for a robust hierarchy to form.</w:t>
      </w:r>
    </w:p>
    <w:p w14:paraId="6BFBF2AF" w14:textId="54F55BBC" w:rsidR="00090DAE" w:rsidRDefault="00090DAE" w:rsidP="00090DAE">
      <w:pPr>
        <w:pStyle w:val="Heading3"/>
        <w:numPr>
          <w:ilvl w:val="2"/>
          <w:numId w:val="1"/>
        </w:numPr>
      </w:pPr>
      <w:bookmarkStart w:id="54" w:name="_Toc228350733"/>
      <w:r>
        <w:t>Concept Identification</w:t>
      </w:r>
      <w:bookmarkEnd w:id="54"/>
    </w:p>
    <w:p w14:paraId="22D47C01" w14:textId="77777777" w:rsidR="00C115A8" w:rsidRDefault="00F30713" w:rsidP="00421AD8">
      <w:r>
        <w:t>After the foundation of the project as been defined, Whittaker recommends the constructor to i</w:t>
      </w:r>
      <w:r w:rsidR="008C0737">
        <w:t xml:space="preserve">dentify </w:t>
      </w:r>
      <w:r>
        <w:t>which c</w:t>
      </w:r>
      <w:r w:rsidR="008C0737">
        <w:t>oncept</w:t>
      </w:r>
      <w:r w:rsidR="003B1C6F">
        <w:t>s</w:t>
      </w:r>
      <w:r>
        <w:t xml:space="preserve"> will be placed with the hierarchy.  This identification can be constructed on with several different approaches, notably with a content inventory.  A content inventory </w:t>
      </w:r>
      <w:r w:rsidR="00640E58">
        <w:t>is defined as a comprehensive, quantitative catalog of all digital assets on a website or platform.  This allows for the constructor to have a clear understanding of the content at hand that will belong inside the tree.</w:t>
      </w:r>
    </w:p>
    <w:p w14:paraId="4FC19997" w14:textId="46676AF3" w:rsidR="00090DAE" w:rsidRDefault="00090DAE" w:rsidP="00090DAE">
      <w:pPr>
        <w:pStyle w:val="Heading3"/>
        <w:numPr>
          <w:ilvl w:val="2"/>
          <w:numId w:val="1"/>
        </w:numPr>
      </w:pPr>
      <w:bookmarkStart w:id="55" w:name="_Toc228350734"/>
      <w:r>
        <w:lastRenderedPageBreak/>
        <w:t>Hierarchy Rough Draft</w:t>
      </w:r>
      <w:bookmarkEnd w:id="55"/>
    </w:p>
    <w:p w14:paraId="633D4612" w14:textId="4107FB27" w:rsidR="008C0737" w:rsidRDefault="00421AD8" w:rsidP="00C115A8">
      <w:r>
        <w:t xml:space="preserve">Once the contents within the taxonomy are identified a draft of the finalized hierarchy should be developed (Whittaker, 2008).  </w:t>
      </w:r>
      <w:r w:rsidR="00C115A8">
        <w:t xml:space="preserve">This draft of the tree will be used as a foundation for the recursive steps that follow, where the tree is reviewed and refined iteratively during the rest of the project.  The project should identify third party sources to review and analyze the construction of the project as it stands.  </w:t>
      </w:r>
      <w:r w:rsidR="009D0B6E">
        <w:t>This third parties should be professionals in the related fields, identifying and oversites and exaggerations found within the hierarchy.</w:t>
      </w:r>
    </w:p>
    <w:p w14:paraId="0149ECAC" w14:textId="06362597" w:rsidR="00090DAE" w:rsidRDefault="00090DAE" w:rsidP="00090DAE">
      <w:pPr>
        <w:pStyle w:val="Heading3"/>
        <w:numPr>
          <w:ilvl w:val="2"/>
          <w:numId w:val="1"/>
        </w:numPr>
      </w:pPr>
      <w:bookmarkStart w:id="56" w:name="_Toc228350735"/>
      <w:r>
        <w:t>Professional Recommendations</w:t>
      </w:r>
      <w:bookmarkEnd w:id="56"/>
    </w:p>
    <w:p w14:paraId="2C77129F" w14:textId="34AEB7A4" w:rsidR="008C0737" w:rsidRDefault="009D0B6E" w:rsidP="002D15F8">
      <w:r>
        <w:t xml:space="preserve">Once the </w:t>
      </w:r>
      <w:r w:rsidR="00D32649">
        <w:t xml:space="preserve">hierarchy has been analyzed by professions, </w:t>
      </w:r>
      <w:r w:rsidR="006E45B9">
        <w:t>their</w:t>
      </w:r>
      <w:r w:rsidR="00D32649">
        <w:t xml:space="preserve"> professional recommendations will be implemented into the taxonomy.  This step is referred to by Whitaker as a refinement of the taxonomy, adding needed polish to the construction process.  </w:t>
      </w:r>
      <w:r w:rsidR="008C0737">
        <w:t xml:space="preserve"> </w:t>
      </w:r>
    </w:p>
    <w:p w14:paraId="464771CC" w14:textId="09F3E0FB" w:rsidR="00090DAE" w:rsidRDefault="00090DAE" w:rsidP="00090DAE">
      <w:pPr>
        <w:pStyle w:val="Heading3"/>
        <w:numPr>
          <w:ilvl w:val="2"/>
          <w:numId w:val="1"/>
        </w:numPr>
      </w:pPr>
      <w:bookmarkStart w:id="57" w:name="_Toc228350736"/>
      <w:r>
        <w:t>Taxonomy Implementation</w:t>
      </w:r>
      <w:bookmarkEnd w:id="57"/>
    </w:p>
    <w:p w14:paraId="546F1787" w14:textId="4B33638D" w:rsidR="008C0737" w:rsidRDefault="00A81065" w:rsidP="002D15F8">
      <w:r>
        <w:t>The taxonomy can be applied to a product at this point, a resource utilized for research and lookup purposes.  Whi</w:t>
      </w:r>
      <w:r w:rsidR="00090DAE">
        <w:t>t</w:t>
      </w:r>
      <w:r>
        <w:t xml:space="preserve">taker states that this taxonomy should be useful in servers or databases, stressing the importance of its organizational properties for ease of access towards topics.  The taxonomy can be integrated into search engines as a query assistance, linking users with specific datasets they are </w:t>
      </w:r>
      <w:r w:rsidR="005A7DFF">
        <w:t>inquiring on.</w:t>
      </w:r>
    </w:p>
    <w:p w14:paraId="72C32292" w14:textId="5987EA14" w:rsidR="00090DAE" w:rsidRDefault="00090DAE" w:rsidP="00090DAE">
      <w:pPr>
        <w:pStyle w:val="Heading3"/>
        <w:numPr>
          <w:ilvl w:val="2"/>
          <w:numId w:val="1"/>
        </w:numPr>
      </w:pPr>
      <w:bookmarkStart w:id="58" w:name="_Toc228350737"/>
      <w:r>
        <w:t>Management and Maintenance</w:t>
      </w:r>
      <w:bookmarkEnd w:id="58"/>
    </w:p>
    <w:p w14:paraId="2BFF022A" w14:textId="5F1D0F89" w:rsidR="008C0737" w:rsidRDefault="00237195" w:rsidP="002D15F8">
      <w:r>
        <w:t xml:space="preserve">Recursively, the final iteration of the taxonomic construction process Whittaker describes involves the continuous maintenance and management of the hierarchy.  “Periodically review content for new concepts and to see if the taxonomy still ‘fits’” is emphasized as a point of interest (Whittaker, 2008).  With a field as dynamic and malleable as cyber security, “fitting” a tree into the modern scope would be an effort of constant maintenance. </w:t>
      </w:r>
    </w:p>
    <w:p w14:paraId="11AF8ED0" w14:textId="77777777" w:rsidR="008C0737" w:rsidRPr="00FA42B6" w:rsidRDefault="008C0737" w:rsidP="002D15F8"/>
    <w:p w14:paraId="20471A1F" w14:textId="77777777" w:rsidR="002D15F8" w:rsidRPr="00FA42B6" w:rsidRDefault="002D15F8" w:rsidP="002D15F8">
      <w:pPr>
        <w:ind w:left="360"/>
      </w:pPr>
    </w:p>
    <w:p w14:paraId="25A75DB1" w14:textId="77777777" w:rsidR="00BA1E69" w:rsidRPr="00BA1E69" w:rsidRDefault="00BA1E69" w:rsidP="00BA1E69">
      <w:pPr>
        <w:rPr>
          <w:lang w:val="en-GB"/>
        </w:rPr>
      </w:pPr>
    </w:p>
    <w:p w14:paraId="757EC697" w14:textId="20AAD9C2" w:rsidR="009C1A03" w:rsidRDefault="009C1A03" w:rsidP="009C1A03">
      <w:pPr>
        <w:pStyle w:val="Heading1"/>
      </w:pPr>
      <w:bookmarkStart w:id="59" w:name="_Toc228350738"/>
      <w:r>
        <w:lastRenderedPageBreak/>
        <w:t>Methodology</w:t>
      </w:r>
      <w:bookmarkEnd w:id="59"/>
    </w:p>
    <w:p w14:paraId="40472D89" w14:textId="62B4D77E" w:rsidR="00984A8F" w:rsidRPr="00FA42B6" w:rsidRDefault="00984A8F" w:rsidP="00984A8F">
      <w:pPr>
        <w:pStyle w:val="Heading2"/>
        <w:numPr>
          <w:ilvl w:val="1"/>
          <w:numId w:val="1"/>
        </w:numPr>
        <w:ind w:left="578" w:hanging="578"/>
      </w:pPr>
      <w:bookmarkStart w:id="60" w:name="_Toc228350739"/>
      <w:r>
        <w:t>Research</w:t>
      </w:r>
      <w:bookmarkEnd w:id="60"/>
    </w:p>
    <w:p w14:paraId="42165C04" w14:textId="77777777" w:rsidR="004573A5" w:rsidRPr="00B645B3" w:rsidRDefault="004573A5" w:rsidP="00090DAE">
      <w:pPr>
        <w:rPr>
          <w:lang w:val="en-GB"/>
        </w:rPr>
      </w:pPr>
      <w:r w:rsidRPr="00B645B3">
        <w:rPr>
          <w:lang w:val="en-GB"/>
        </w:rPr>
        <w:t>As previously stated, the initial step involved a plethora of research into the machinations of malware in the modern day as well as the process of constructing a taxonomy tree.  This will briefly reiterate and summarize the research previously stated as and identify their relation to the following steps of the report.  Due to the robust understanding within the related field acquired from this process, the project quality was feasibly improved from initial proposals.</w:t>
      </w:r>
    </w:p>
    <w:p w14:paraId="77D12568" w14:textId="2ABF4CE8" w:rsidR="004573A5" w:rsidRPr="00B645B3" w:rsidRDefault="004573A5" w:rsidP="00090DAE">
      <w:pPr>
        <w:rPr>
          <w:lang w:val="en-GB"/>
        </w:rPr>
      </w:pPr>
      <w:r w:rsidRPr="00B645B3">
        <w:rPr>
          <w:lang w:val="en-GB"/>
        </w:rPr>
        <w:t>Additionally the prior research, there will be research on third party disassembly tools later when proper malware identification is to be conducted.  Tools such as Ghidra will have guides and tutorials relating to specific bugs and families. The aim of this process will be to eventually sort these malware packages into groups and hierarchies</w:t>
      </w:r>
      <w:r w:rsidR="00BC1CF8" w:rsidRPr="00B645B3">
        <w:rPr>
          <w:lang w:val="en-GB"/>
        </w:rPr>
        <w:t xml:space="preserve"> through the information gathered from their machine code</w:t>
      </w:r>
      <w:r w:rsidRPr="00B645B3">
        <w:rPr>
          <w:lang w:val="en-GB"/>
        </w:rPr>
        <w:t xml:space="preserve">.  </w:t>
      </w:r>
      <w:r w:rsidR="004F3B82" w:rsidRPr="00B645B3">
        <w:rPr>
          <w:lang w:val="en-GB"/>
        </w:rPr>
        <w:t>There are several characteristics consistent between bugs that can be identified by examining their infection paths.</w:t>
      </w:r>
    </w:p>
    <w:p w14:paraId="5CD688E2" w14:textId="57A8EB1B" w:rsidR="00235E58" w:rsidRPr="00B645B3" w:rsidRDefault="004573A5" w:rsidP="004F3B82">
      <w:pPr>
        <w:rPr>
          <w:lang w:val="en-GB"/>
        </w:rPr>
      </w:pPr>
      <w:r w:rsidRPr="00B645B3">
        <w:rPr>
          <w:lang w:val="en-GB"/>
        </w:rPr>
        <w:t>Finally, there will be additional research conducted on webpage construction as the project is set to be displayed and interacted with.  There will be tools, such as w3schools and other third party webpages that guide the process of implementing the research in this visual format.</w:t>
      </w:r>
      <w:r w:rsidR="00984A8F" w:rsidRPr="00B645B3">
        <w:rPr>
          <w:lang w:val="en-GB"/>
        </w:rPr>
        <w:t xml:space="preserve"> </w:t>
      </w:r>
    </w:p>
    <w:p w14:paraId="4B4E4715" w14:textId="6783E7A3" w:rsidR="008E282D" w:rsidRDefault="008E282D" w:rsidP="008E282D">
      <w:pPr>
        <w:pStyle w:val="Heading2"/>
        <w:numPr>
          <w:ilvl w:val="1"/>
          <w:numId w:val="1"/>
        </w:numPr>
        <w:ind w:left="578" w:hanging="578"/>
      </w:pPr>
      <w:bookmarkStart w:id="61" w:name="_Toc228350740"/>
      <w:r>
        <w:t>Virtual Machine Implementation</w:t>
      </w:r>
      <w:bookmarkEnd w:id="61"/>
    </w:p>
    <w:p w14:paraId="067D785E" w14:textId="4A5FBDC2" w:rsidR="008E282D" w:rsidRPr="008E282D" w:rsidRDefault="00D138EB" w:rsidP="008E282D">
      <w:r>
        <w:t>Furthermore, a control environment was necessary to research and examine upon to properly conduct malware reviews.  In order to ensure the safety of the machines and networks that these tests were conducted upon, it was deemed necessary to heavily research the control environment for these purposes.</w:t>
      </w:r>
      <w:r w:rsidR="00B45A14">
        <w:t xml:space="preserve">  The following section is a summary of the identified desired characteristics of the environment as well as the finalized virtual machine that will be decided upon.</w:t>
      </w:r>
    </w:p>
    <w:p w14:paraId="1509BC62" w14:textId="77777777" w:rsidR="008E282D" w:rsidRPr="00FA42B6" w:rsidRDefault="008E282D" w:rsidP="008E282D">
      <w:pPr>
        <w:pStyle w:val="Heading3"/>
        <w:numPr>
          <w:ilvl w:val="2"/>
          <w:numId w:val="1"/>
        </w:numPr>
      </w:pPr>
      <w:bookmarkStart w:id="62" w:name="_Toc214874189"/>
      <w:bookmarkStart w:id="63" w:name="_Toc228350741"/>
      <w:r w:rsidRPr="00FA42B6">
        <w:t>Security</w:t>
      </w:r>
      <w:bookmarkEnd w:id="62"/>
      <w:bookmarkEnd w:id="63"/>
    </w:p>
    <w:p w14:paraId="318CC794" w14:textId="3D6CC67F" w:rsidR="008E282D" w:rsidRPr="00FA42B6" w:rsidRDefault="008E282D" w:rsidP="008E282D">
      <w:r w:rsidRPr="00FA42B6">
        <w:t xml:space="preserve">As the virtual machine will be the tool used for dynamic evaluation of the malware packages, </w:t>
      </w:r>
      <w:r w:rsidR="00252BB9">
        <w:t xml:space="preserve">the project </w:t>
      </w:r>
      <w:r w:rsidRPr="00FA42B6">
        <w:t xml:space="preserve">must ensure </w:t>
      </w:r>
      <w:r w:rsidR="00252BB9">
        <w:t>this</w:t>
      </w:r>
      <w:r w:rsidRPr="00FA42B6">
        <w:t xml:space="preserve"> environment is secure and controlled.  As such, when reading reviews on different virtual machine software </w:t>
      </w:r>
      <w:r w:rsidR="00252BB9">
        <w:t xml:space="preserve">the constructors will </w:t>
      </w:r>
      <w:r w:rsidRPr="00FA42B6">
        <w:t>be keeping a note of any security concerns felt from different users on forum</w:t>
      </w:r>
      <w:r w:rsidR="00252BB9">
        <w:t>s</w:t>
      </w:r>
      <w:r w:rsidRPr="00FA42B6">
        <w:t>. These forums can be smaller internet forums or popular reviewing platforms.  All sources for these reviews will be taken note of and sources properly during the time of review.</w:t>
      </w:r>
    </w:p>
    <w:p w14:paraId="00D159A7" w14:textId="77777777" w:rsidR="008E282D" w:rsidRPr="00FA42B6" w:rsidRDefault="008E282D" w:rsidP="008E282D">
      <w:pPr>
        <w:pStyle w:val="Heading3"/>
        <w:numPr>
          <w:ilvl w:val="2"/>
          <w:numId w:val="1"/>
        </w:numPr>
      </w:pPr>
      <w:bookmarkStart w:id="64" w:name="_Toc214874190"/>
      <w:bookmarkStart w:id="65" w:name="_Toc228350742"/>
      <w:r w:rsidRPr="00FA42B6">
        <w:t>Memory Consumption</w:t>
      </w:r>
      <w:bookmarkEnd w:id="64"/>
      <w:bookmarkEnd w:id="65"/>
    </w:p>
    <w:p w14:paraId="7A6909D2" w14:textId="77777777" w:rsidR="008E282D" w:rsidRPr="00FA42B6" w:rsidRDefault="008E282D" w:rsidP="008E282D">
      <w:r w:rsidRPr="00FA42B6">
        <w:t>Within these reviews, there will be information related to any concerns with the software to load on the computers they are running on.  As this project will mainly take place on my XPS 13 laptop, the performance of such a machine requiring excessive amounts of memory allocation will be accounted for.  The laptop at hand has 16 gigabytes of memory allocated on the machine, so any virtual machines that are required to have an excess of 8 gigabytes will be discouraged from usage.</w:t>
      </w:r>
    </w:p>
    <w:p w14:paraId="2AAAB94C" w14:textId="394F3EE9" w:rsidR="008E282D" w:rsidRPr="00FA42B6" w:rsidRDefault="00C1414F" w:rsidP="008E282D">
      <w:pPr>
        <w:pStyle w:val="Heading2"/>
        <w:numPr>
          <w:ilvl w:val="1"/>
          <w:numId w:val="1"/>
        </w:numPr>
        <w:ind w:left="578" w:hanging="578"/>
      </w:pPr>
      <w:bookmarkStart w:id="66" w:name="_Toc214874191"/>
      <w:bookmarkStart w:id="67" w:name="_Toc228350743"/>
      <w:r w:rsidRPr="00FA42B6">
        <w:lastRenderedPageBreak/>
        <w:t>Behaviors</w:t>
      </w:r>
      <w:r w:rsidR="008E282D" w:rsidRPr="00FA42B6">
        <w:t xml:space="preserve"> Sought After</w:t>
      </w:r>
      <w:bookmarkEnd w:id="66"/>
      <w:bookmarkEnd w:id="67"/>
    </w:p>
    <w:p w14:paraId="72936F4C" w14:textId="77777777" w:rsidR="008E282D" w:rsidRPr="00FA42B6" w:rsidRDefault="008E282D" w:rsidP="008E282D">
      <w:pPr>
        <w:pStyle w:val="Heading3"/>
        <w:numPr>
          <w:ilvl w:val="2"/>
          <w:numId w:val="1"/>
        </w:numPr>
      </w:pPr>
      <w:bookmarkStart w:id="68" w:name="_Toc214874192"/>
      <w:bookmarkStart w:id="69" w:name="_Toc228350744"/>
      <w:r w:rsidRPr="00FA42B6">
        <w:t>Secure Environment</w:t>
      </w:r>
      <w:bookmarkEnd w:id="68"/>
      <w:bookmarkEnd w:id="69"/>
    </w:p>
    <w:p w14:paraId="1D21BCE2" w14:textId="52F15B57" w:rsidR="008E282D" w:rsidRPr="00FA42B6" w:rsidRDefault="008E282D" w:rsidP="008E282D">
      <w:r w:rsidRPr="00FA42B6">
        <w:t xml:space="preserve">From the previous section, the importance of a secure malware testing environment takes precedent above all other preferred </w:t>
      </w:r>
      <w:r w:rsidR="00C1414F" w:rsidRPr="00FA42B6">
        <w:t>behaviors</w:t>
      </w:r>
      <w:r w:rsidRPr="00FA42B6">
        <w:t>.  If there are any security concerns presented, the software will have to be heavily considered with proper steps to mitigate those concerns as they arise.</w:t>
      </w:r>
    </w:p>
    <w:p w14:paraId="3257F0C3" w14:textId="77777777" w:rsidR="008E282D" w:rsidRPr="00FA42B6" w:rsidRDefault="008E282D" w:rsidP="008E282D">
      <w:pPr>
        <w:pStyle w:val="Heading3"/>
        <w:numPr>
          <w:ilvl w:val="2"/>
          <w:numId w:val="1"/>
        </w:numPr>
      </w:pPr>
      <w:bookmarkStart w:id="70" w:name="_Toc214874193"/>
      <w:bookmarkStart w:id="71" w:name="_Toc228350745"/>
      <w:r w:rsidRPr="00FA42B6">
        <w:t>Malware Analysis Specialization</w:t>
      </w:r>
      <w:bookmarkEnd w:id="70"/>
      <w:bookmarkEnd w:id="71"/>
    </w:p>
    <w:p w14:paraId="72BC2754" w14:textId="028772D4" w:rsidR="008E282D" w:rsidRPr="00FA42B6" w:rsidRDefault="008E282D" w:rsidP="008E282D">
      <w:r w:rsidRPr="00FA42B6">
        <w:t xml:space="preserve">Certain Virtual Machine environments are specifically designed for malware testing.  These tools will be extensively looked at and considered over their counterparts as their specificity is heavily related to the project at hand.  The reliability of these software tools to assist against the presented malware analysis will be considered heavily whilst researching their </w:t>
      </w:r>
      <w:r w:rsidR="00C1414F" w:rsidRPr="00FA42B6">
        <w:t>behaviors</w:t>
      </w:r>
      <w:r w:rsidRPr="00FA42B6">
        <w:t xml:space="preserve">. </w:t>
      </w:r>
    </w:p>
    <w:p w14:paraId="373DAE16" w14:textId="77777777" w:rsidR="008E282D" w:rsidRPr="00FA42B6" w:rsidRDefault="008E282D" w:rsidP="008E282D">
      <w:pPr>
        <w:pStyle w:val="Heading3"/>
        <w:numPr>
          <w:ilvl w:val="2"/>
          <w:numId w:val="1"/>
        </w:numPr>
      </w:pPr>
      <w:bookmarkStart w:id="72" w:name="_Toc214874194"/>
      <w:bookmarkStart w:id="73" w:name="_Toc228350746"/>
      <w:r w:rsidRPr="00FA42B6">
        <w:t>Additional Tools</w:t>
      </w:r>
      <w:bookmarkEnd w:id="72"/>
      <w:bookmarkEnd w:id="73"/>
      <w:r w:rsidRPr="00FA42B6">
        <w:t xml:space="preserve"> </w:t>
      </w:r>
    </w:p>
    <w:p w14:paraId="544C6379" w14:textId="77777777" w:rsidR="008E282D" w:rsidRPr="00FA42B6" w:rsidRDefault="008E282D" w:rsidP="008E282D">
      <w:r w:rsidRPr="00FA42B6">
        <w:t>Additionally, any third-party tools that are preinstalled or implemented upon the virtual machine could prove to be helpful during the ongoing research.  Any tools that could assist in static/dynamic malware analysis methods as well as any disassembling efforts could be an asset for the project at hand. Any known software that might have these tools implemented more optimally would be desired.</w:t>
      </w:r>
    </w:p>
    <w:p w14:paraId="1190FEDD" w14:textId="77777777" w:rsidR="008E282D" w:rsidRPr="00FA42B6" w:rsidRDefault="008E282D" w:rsidP="008E282D">
      <w:pPr>
        <w:pStyle w:val="Heading3"/>
        <w:numPr>
          <w:ilvl w:val="2"/>
          <w:numId w:val="1"/>
        </w:numPr>
      </w:pPr>
      <w:bookmarkStart w:id="74" w:name="_Toc214874195"/>
      <w:bookmarkStart w:id="75" w:name="_Toc228350747"/>
      <w:r w:rsidRPr="00FA42B6">
        <w:t>Lightweight</w:t>
      </w:r>
      <w:bookmarkEnd w:id="74"/>
      <w:bookmarkEnd w:id="75"/>
    </w:p>
    <w:p w14:paraId="028E18F7" w14:textId="77777777" w:rsidR="008E282D" w:rsidRPr="00FA42B6" w:rsidRDefault="008E282D" w:rsidP="008E282D">
      <w:r w:rsidRPr="00FA42B6">
        <w:t xml:space="preserve">As has been discussed previously, a low memory usage Virtual Machine would be imperative for the project at hand.  With a lightweight machine being used for hosting the software, the value that a similarly lightweight VM software brings is necessary. </w:t>
      </w:r>
    </w:p>
    <w:p w14:paraId="20606372" w14:textId="77777777" w:rsidR="008E282D" w:rsidRPr="00FA42B6" w:rsidRDefault="008E282D" w:rsidP="008E282D">
      <w:pPr>
        <w:pStyle w:val="Heading2"/>
        <w:numPr>
          <w:ilvl w:val="1"/>
          <w:numId w:val="1"/>
        </w:numPr>
        <w:ind w:left="578" w:hanging="578"/>
      </w:pPr>
      <w:bookmarkStart w:id="76" w:name="_Toc214874196"/>
      <w:bookmarkStart w:id="77" w:name="_Toc228350748"/>
      <w:r w:rsidRPr="00FA42B6">
        <w:t>Possibilities Being Discussed</w:t>
      </w:r>
      <w:bookmarkEnd w:id="76"/>
      <w:bookmarkEnd w:id="77"/>
    </w:p>
    <w:p w14:paraId="2CD3CA3C" w14:textId="77777777" w:rsidR="008E282D" w:rsidRPr="00FA42B6" w:rsidRDefault="008E282D" w:rsidP="008E282D">
      <w:pPr>
        <w:pStyle w:val="Heading3"/>
        <w:numPr>
          <w:ilvl w:val="2"/>
          <w:numId w:val="1"/>
        </w:numPr>
      </w:pPr>
      <w:bookmarkStart w:id="78" w:name="_Toc214874197"/>
      <w:bookmarkStart w:id="79" w:name="_Toc228350749"/>
      <w:r w:rsidRPr="00FA42B6">
        <w:t>VMWare Workstation vs VirtualBox</w:t>
      </w:r>
      <w:bookmarkEnd w:id="78"/>
      <w:bookmarkEnd w:id="79"/>
    </w:p>
    <w:p w14:paraId="540224A8" w14:textId="20168545" w:rsidR="008E282D" w:rsidRPr="00FA42B6" w:rsidRDefault="008E282D" w:rsidP="008E282D">
      <w:r w:rsidRPr="00FA42B6">
        <w:t xml:space="preserve">Before considering many options for virtual machine software, it is important to rule out many impractical properties.  Hypervisors are often categorized in two primary categories, type 1 and type 2.  For runtime efficiencies mainly type 1 are implemented at the cost of them wiping any software they are installed upon.  There is an added risk that practical research files will be obstructed from these processes and thus the testers swayed against considering more engrained hypervisor containers that fell into the type 1 </w:t>
      </w:r>
      <w:r w:rsidR="00332B26" w:rsidRPr="00FA42B6">
        <w:t>behavioral</w:t>
      </w:r>
      <w:r w:rsidRPr="00FA42B6">
        <w:t xml:space="preserve"> category. </w:t>
      </w:r>
    </w:p>
    <w:p w14:paraId="71451818" w14:textId="316D7BB8" w:rsidR="008E282D" w:rsidRPr="00FA42B6" w:rsidRDefault="008E282D" w:rsidP="008E282D">
      <w:pPr>
        <w:ind w:firstLine="708"/>
      </w:pPr>
      <w:r w:rsidRPr="00FA42B6">
        <w:t xml:space="preserve">To properly examine different hyper box options, the feasibility of each piece of software must be evaluated.  The benefits of running differing platforms can be accounted for by their efficiency and security performances.  VMWare is a company that specializes in software products catered to many IT enterprises (IBM).  Their background consists on many avenues that all surround their most notable specialty: Virtualization Sandboxes.  Their software considered for use during this project is their Workstation application.  A type 2 hypervisor such as Workstation or Fusion is considered for use over their more OS intensive counterparts such as </w:t>
      </w:r>
      <w:proofErr w:type="spellStart"/>
      <w:r w:rsidRPr="00FA42B6">
        <w:t>ESXi</w:t>
      </w:r>
      <w:proofErr w:type="spellEnd"/>
      <w:r w:rsidRPr="00FA42B6">
        <w:t xml:space="preserve"> or </w:t>
      </w:r>
      <w:proofErr w:type="spellStart"/>
      <w:r w:rsidRPr="00FA42B6">
        <w:t>Proxmox</w:t>
      </w:r>
      <w:proofErr w:type="spellEnd"/>
      <w:r w:rsidRPr="00FA42B6">
        <w:t xml:space="preserve"> as they would require full data wipes from any host planning on running their software. </w:t>
      </w:r>
    </w:p>
    <w:p w14:paraId="02BA5379" w14:textId="77777777" w:rsidR="008E282D" w:rsidRPr="00FA42B6" w:rsidRDefault="008E282D" w:rsidP="008E282D">
      <w:pPr>
        <w:ind w:firstLine="708"/>
      </w:pPr>
      <w:r w:rsidRPr="00FA42B6">
        <w:t xml:space="preserve">VMWare Workstation is a virtualization sandbox designed for Windows.  Their more hardware intensive counterpart Fusion was not considered as most of the testing will be conducted on a 16 </w:t>
      </w:r>
      <w:r w:rsidRPr="00FA42B6">
        <w:lastRenderedPageBreak/>
        <w:t xml:space="preserve">gigabyte memory laptop where performance factors were taken into account.  Workstation is able to run virtual instances of the majority of operating systems available.  Their ability to snapshot instances of any hypervisor allows for save states that secure any security faults are reverted as they appear.  Workstation’s popularity stems greatly from its recently free to use price point.  This price point has allowed this software to overseed its hypervisor competition as the most widely used software for virtualization.  </w:t>
      </w:r>
    </w:p>
    <w:p w14:paraId="4120FB16" w14:textId="35C5634E" w:rsidR="008E282D" w:rsidRPr="00FA42B6" w:rsidRDefault="008E282D" w:rsidP="008E282D">
      <w:pPr>
        <w:ind w:firstLine="708"/>
      </w:pPr>
      <w:r w:rsidRPr="00FA42B6">
        <w:t xml:space="preserve">Workstation performance is far and away the more efficient software compared to its VirtualBox counterpart.  From a study conducted by </w:t>
      </w:r>
      <w:proofErr w:type="spellStart"/>
      <w:r w:rsidRPr="00FA42B6">
        <w:t>xda</w:t>
      </w:r>
      <w:proofErr w:type="spellEnd"/>
      <w:r w:rsidRPr="00FA42B6">
        <w:t>-developers, the time taken to enter an out of box experience after selecting their hard disk drive was over 3 minutes faster in Workstation than in VirtualBox(</w:t>
      </w:r>
      <w:proofErr w:type="spellStart"/>
      <w:r w:rsidRPr="00FA42B6">
        <w:t>xda</w:t>
      </w:r>
      <w:proofErr w:type="spellEnd"/>
      <w:r w:rsidRPr="00FA42B6">
        <w:t>-developers</w:t>
      </w:r>
      <w:r w:rsidR="00EC0FC8">
        <w:t>, 2025</w:t>
      </w:r>
      <w:r w:rsidRPr="00FA42B6">
        <w:t>).  Workstation, while performing better than VirtualBox, is extensively more secure, providing secure boot options, authentication protocols, advanced encryption methods, and role-based access to processes (storware.e</w:t>
      </w:r>
      <w:r w:rsidR="00EC0FC8">
        <w:t>u, 2025</w:t>
      </w:r>
      <w:r w:rsidRPr="00FA42B6">
        <w:t>). For these reasons, as well as the previously experience with Workstation the researches have had, Workstation was chosen as the hypervisor software to run the secure virtualization instance upon.</w:t>
      </w:r>
    </w:p>
    <w:p w14:paraId="294D4254" w14:textId="77777777" w:rsidR="008E282D" w:rsidRPr="00FA42B6" w:rsidRDefault="008E282D" w:rsidP="008E282D">
      <w:pPr>
        <w:pStyle w:val="Heading3"/>
        <w:numPr>
          <w:ilvl w:val="2"/>
          <w:numId w:val="1"/>
        </w:numPr>
      </w:pPr>
      <w:bookmarkStart w:id="80" w:name="_Toc214874198"/>
      <w:bookmarkStart w:id="81" w:name="_Toc228350750"/>
      <w:r w:rsidRPr="00FA42B6">
        <w:t>REMnux vs FlareVM</w:t>
      </w:r>
      <w:bookmarkEnd w:id="80"/>
      <w:bookmarkEnd w:id="81"/>
      <w:r w:rsidRPr="00FA42B6">
        <w:t xml:space="preserve"> </w:t>
      </w:r>
    </w:p>
    <w:p w14:paraId="13F65800" w14:textId="0C30D4DE" w:rsidR="008E282D" w:rsidRPr="00FA42B6" w:rsidRDefault="008E282D" w:rsidP="008E282D">
      <w:r w:rsidRPr="00FA42B6">
        <w:t xml:space="preserve">As proclaimed by their own website, REMnux is a Linux toolkit designed for reverse engineering and </w:t>
      </w:r>
      <w:r w:rsidR="00D15C41" w:rsidRPr="00FA42B6">
        <w:t>analyzing</w:t>
      </w:r>
      <w:r w:rsidRPr="00FA42B6">
        <w:t xml:space="preserve"> malicious software(REMnux, 2025).   The </w:t>
      </w:r>
      <w:r w:rsidR="00D15C41" w:rsidRPr="00FA42B6">
        <w:t>behaviors</w:t>
      </w:r>
      <w:r w:rsidRPr="00FA42B6">
        <w:t xml:space="preserve"> utilized by this virtual machine are quite distinctly catered to the work for this project.  The specificity that a malware disassembly hypervisor provides is eternally helpful as categories are developed and examined within the malware processes.  REMnux provides several known third party applications and interfaces that will assists in the examination of this malicious software packages.  As disassembly persists, tools such as </w:t>
      </w:r>
      <w:proofErr w:type="spellStart"/>
      <w:r w:rsidRPr="00FA42B6">
        <w:t>nasm</w:t>
      </w:r>
      <w:proofErr w:type="spellEnd"/>
      <w:r w:rsidRPr="00FA42B6">
        <w:t>, docker, de</w:t>
      </w:r>
      <w:r w:rsidR="00C1414F">
        <w:t>-</w:t>
      </w:r>
      <w:r w:rsidRPr="00FA42B6">
        <w:t xml:space="preserve">obfuscation tools from </w:t>
      </w:r>
      <w:proofErr w:type="spellStart"/>
      <w:r w:rsidRPr="00FA42B6">
        <w:t>cyberchef</w:t>
      </w:r>
      <w:proofErr w:type="spellEnd"/>
      <w:r w:rsidRPr="00FA42B6">
        <w:t xml:space="preserve"> to python based malware decoders, as well as several known pe related tools are immensely useful for malware disassembly and will be utilized extensively if this hypervisor software is selected for this project. Ghidra, DEI, shellcode implementation, as well as other static and dynamic analysis tools are preinstalled and implemented into the virtual machine container for use, adding to the use cases for the malware processes.  The biggest downside is that dynamic analysis for malware packages designed for windows system would be less valuable in a </w:t>
      </w:r>
      <w:r>
        <w:t>L</w:t>
      </w:r>
      <w:r w:rsidRPr="00FA42B6">
        <w:t xml:space="preserve">inux-based container, and as the majority of malicious software’s designed presently are for windows operating systems this could pose a great analysis risk later on during testing.  </w:t>
      </w:r>
    </w:p>
    <w:p w14:paraId="6C9AB66A" w14:textId="77777777" w:rsidR="008E282D" w:rsidRPr="00FA42B6" w:rsidRDefault="008E282D" w:rsidP="008E282D">
      <w:pPr>
        <w:ind w:firstLine="578"/>
      </w:pPr>
      <w:r w:rsidRPr="00FA42B6">
        <w:t xml:space="preserve">There are similar windows-based containers to REMnux, such as FlareVM, that are also being considered. The benefits of being windows-based allows for the dynamic testing of windows malware packages.  Albeit a good majority of malware packages are not dependent on the operating system they are installed upon, the dynamic testing of a sizable majority would benefit from analysis within a windows container. However, dynamic analysis is not the only analysis method useful for the examination process, and for this reason the testers have determined that the combination of REMnux for static analysis as well as disassembling process whilst a FlareVM Virtual Machine handles the dynamic analysis of the malicious software packages will be conducted during the project.  </w:t>
      </w:r>
    </w:p>
    <w:p w14:paraId="0654E61D" w14:textId="1391A009" w:rsidR="008E282D" w:rsidRPr="00FA42B6" w:rsidRDefault="003C5AA4" w:rsidP="008E282D">
      <w:pPr>
        <w:pStyle w:val="Heading2"/>
        <w:numPr>
          <w:ilvl w:val="1"/>
          <w:numId w:val="1"/>
        </w:numPr>
        <w:ind w:left="578" w:hanging="578"/>
      </w:pPr>
      <w:bookmarkStart w:id="82" w:name="_Toc214874199"/>
      <w:bookmarkStart w:id="83" w:name="_Toc228350751"/>
      <w:r>
        <w:t xml:space="preserve">Virtual Machine </w:t>
      </w:r>
      <w:r w:rsidR="008E282D" w:rsidRPr="00FA42B6">
        <w:t>Verdict</w:t>
      </w:r>
      <w:bookmarkEnd w:id="82"/>
      <w:bookmarkEnd w:id="83"/>
    </w:p>
    <w:p w14:paraId="020CA5B4" w14:textId="77777777" w:rsidR="008E282D" w:rsidRPr="00FA42B6" w:rsidRDefault="008E282D" w:rsidP="008E282D">
      <w:r w:rsidRPr="00FA42B6">
        <w:t xml:space="preserve">As previously stated, a combination of FlareVM and REMnux will be utilized upon a VMware Workstation hypervisor. These implementation insure the utmost security from the virtual machine </w:t>
      </w:r>
      <w:r w:rsidRPr="00FA42B6">
        <w:lastRenderedPageBreak/>
        <w:t xml:space="preserve">container as well as the correct amount of tools for testing the waters.  These tests will be contained within the scope of the project with containers that are designed for malicious software analysis whilst considering the hosts efficiency and runtime.  This combination of containers will uniquely allow for a specifically in depth analysis on different malware families as they are categorized with commonalities determined as analysis persists between samples.   </w:t>
      </w:r>
    </w:p>
    <w:p w14:paraId="45D8A92E" w14:textId="0604F46B" w:rsidR="003C5AA4" w:rsidRDefault="003C5AA4" w:rsidP="003C5AA4">
      <w:pPr>
        <w:pStyle w:val="Heading2"/>
        <w:numPr>
          <w:ilvl w:val="1"/>
          <w:numId w:val="1"/>
        </w:numPr>
        <w:ind w:left="578" w:hanging="578"/>
      </w:pPr>
      <w:bookmarkStart w:id="84" w:name="_Toc228350752"/>
      <w:r>
        <w:t>Taxonomy Construction</w:t>
      </w:r>
      <w:bookmarkEnd w:id="84"/>
    </w:p>
    <w:p w14:paraId="114BEFEB" w14:textId="2AE3CBCA" w:rsidR="009851B3" w:rsidRPr="009851B3" w:rsidRDefault="009851B3" w:rsidP="009851B3">
      <w:r>
        <w:t xml:space="preserve">During previous research, a step by step guide in proper hierarchal construction was identified.  This process will be implemented into this report as a model for guidance.  The aim of this will be to properly provide a rigid framework that assists in the process of this categorical framework.  </w:t>
      </w:r>
      <w:r w:rsidR="00F50904">
        <w:t>The following section will introduce each iteration of the process and describe their functionality within this project.</w:t>
      </w:r>
    </w:p>
    <w:p w14:paraId="49E04B1D" w14:textId="2469A945" w:rsidR="005934F3" w:rsidRDefault="00C1068A" w:rsidP="009851B3">
      <w:pPr>
        <w:pStyle w:val="Heading3"/>
        <w:numPr>
          <w:ilvl w:val="2"/>
          <w:numId w:val="1"/>
        </w:numPr>
      </w:pPr>
      <w:bookmarkStart w:id="85" w:name="_Toc228350753"/>
      <w:r>
        <w:t>Taxonomy Requirements</w:t>
      </w:r>
      <w:bookmarkEnd w:id="85"/>
    </w:p>
    <w:p w14:paraId="36CDFAA1" w14:textId="0CCA2EDC" w:rsidR="00D97CFB" w:rsidRPr="00646950" w:rsidRDefault="00646950" w:rsidP="00D97CFB">
      <w:r>
        <w:t>Before the tree is conceptualized, there will be a review of the desired requirements and purpose of the hierarchy at hand.  This aims to create a rigid structure for the construction of the tree to follow</w:t>
      </w:r>
      <w:r w:rsidR="00D97CFB">
        <w:t>. For this project, the tree will contain the properties of malware families. Specifically, the properties identified will range from method of attack, such as trojan or encryption, as well as the processes they impact and the devices they infect.</w:t>
      </w:r>
    </w:p>
    <w:p w14:paraId="75463B85" w14:textId="5D8F104B" w:rsidR="003C5AA4" w:rsidRDefault="00C1068A" w:rsidP="003C5AA4">
      <w:pPr>
        <w:pStyle w:val="Heading3"/>
        <w:numPr>
          <w:ilvl w:val="2"/>
          <w:numId w:val="1"/>
        </w:numPr>
      </w:pPr>
      <w:bookmarkStart w:id="86" w:name="_Toc228350754"/>
      <w:r>
        <w:t>Concept Identification</w:t>
      </w:r>
      <w:bookmarkEnd w:id="86"/>
    </w:p>
    <w:p w14:paraId="76A6EA63" w14:textId="3E52A8DE" w:rsidR="00F474A8" w:rsidRPr="00F474A8" w:rsidRDefault="00F474A8" w:rsidP="00F474A8">
      <w:r>
        <w:t xml:space="preserve">These malware properties will be identified utilizing the research previously conducted. The research will provide a structure for property identification that will create a starting structure for the tree to begin from.  Furthermore, different concepts will be identified through the examination of many viral deconstructions within tools such as Ghidra.  These deconstructions will provide necessary data as to how these bugs infect and what process are impacted by their presence. </w:t>
      </w:r>
    </w:p>
    <w:p w14:paraId="22664C96" w14:textId="502A9102" w:rsidR="003C5AA4" w:rsidRDefault="00C1068A" w:rsidP="003C5AA4">
      <w:pPr>
        <w:pStyle w:val="Heading3"/>
        <w:numPr>
          <w:ilvl w:val="2"/>
          <w:numId w:val="1"/>
        </w:numPr>
      </w:pPr>
      <w:bookmarkStart w:id="87" w:name="_Toc228350755"/>
      <w:r>
        <w:t>Hierarchy Rough Draft</w:t>
      </w:r>
      <w:bookmarkEnd w:id="87"/>
    </w:p>
    <w:p w14:paraId="4184AA9F" w14:textId="363226FE" w:rsidR="00661501" w:rsidRPr="00661501" w:rsidRDefault="00543ABC" w:rsidP="00661501">
      <w:r>
        <w:t xml:space="preserve">From the concepts being identified, the project will have a rough draft of the tree fully constructed, potentially displayed on a webpage however most likely constructed by hand initially and implemented on the webpage through the various other steps.  </w:t>
      </w:r>
    </w:p>
    <w:p w14:paraId="4994E64A" w14:textId="02349A90" w:rsidR="003C5AA4" w:rsidRDefault="00C1068A" w:rsidP="003C5AA4">
      <w:pPr>
        <w:pStyle w:val="Heading3"/>
        <w:numPr>
          <w:ilvl w:val="2"/>
          <w:numId w:val="1"/>
        </w:numPr>
      </w:pPr>
      <w:bookmarkStart w:id="88" w:name="_Toc228350756"/>
      <w:r>
        <w:t>Professional Recommendations</w:t>
      </w:r>
      <w:bookmarkEnd w:id="88"/>
    </w:p>
    <w:p w14:paraId="05DBB6E0" w14:textId="117E02F3" w:rsidR="00EA4B7F" w:rsidRPr="00EA4B7F" w:rsidRDefault="007B371F" w:rsidP="00EA4B7F">
      <w:r>
        <w:t>This rough draft will be handed to a research supervisor assisting with the examination.  Their supervision will be used to provide mediations and improvements to the structure of the hierarchy tree.</w:t>
      </w:r>
    </w:p>
    <w:p w14:paraId="70538FE1" w14:textId="678A85DD" w:rsidR="003C5AA4" w:rsidRDefault="00C1068A" w:rsidP="003C5AA4">
      <w:pPr>
        <w:pStyle w:val="Heading3"/>
        <w:numPr>
          <w:ilvl w:val="2"/>
          <w:numId w:val="1"/>
        </w:numPr>
      </w:pPr>
      <w:bookmarkStart w:id="89" w:name="_Toc228350757"/>
      <w:r>
        <w:t>Taxonomy Website Implementation</w:t>
      </w:r>
      <w:bookmarkEnd w:id="89"/>
    </w:p>
    <w:p w14:paraId="2F64E48A" w14:textId="52C56A1C" w:rsidR="003E7F69" w:rsidRPr="003E7F69" w:rsidRDefault="003E7F69" w:rsidP="003E7F69">
      <w:r>
        <w:t xml:space="preserve">After the improvements have been identified and implemented, the taxonomy will be fully implemented and constructed into the an interactable webpage.  </w:t>
      </w:r>
      <w:r w:rsidR="00B475A0">
        <w:t>This will contain several methods, including viewing definitions of categories, examples of bugs in specific categories, as well as buttons to add and remove cells from the tree.</w:t>
      </w:r>
    </w:p>
    <w:p w14:paraId="2488BE61" w14:textId="6D3571E2" w:rsidR="003C5AA4" w:rsidRDefault="00C1068A" w:rsidP="00B64660">
      <w:pPr>
        <w:pStyle w:val="Heading3"/>
        <w:numPr>
          <w:ilvl w:val="2"/>
          <w:numId w:val="1"/>
        </w:numPr>
      </w:pPr>
      <w:bookmarkStart w:id="90" w:name="_Toc228350758"/>
      <w:r>
        <w:t>Management and Maintenance</w:t>
      </w:r>
      <w:bookmarkEnd w:id="90"/>
    </w:p>
    <w:p w14:paraId="0500C0AF" w14:textId="3F80D0AB" w:rsidR="00AB3247" w:rsidRPr="00FA42B6" w:rsidRDefault="00C1068A" w:rsidP="00AB3247">
      <w:r>
        <w:t>Due to the scope of this artefact and dissertation, step six of Whittaker’s taxonomy construction model will be omitted from this report.</w:t>
      </w:r>
      <w:r w:rsidR="00AB3247" w:rsidRPr="00AB3247">
        <w:t xml:space="preserve"> </w:t>
      </w:r>
      <w:r w:rsidR="00AB3247" w:rsidRPr="00FA42B6">
        <w:t xml:space="preserve">.   </w:t>
      </w:r>
    </w:p>
    <w:p w14:paraId="6EC9EB4B" w14:textId="37C903FE" w:rsidR="00C1068A" w:rsidRDefault="00AB3247" w:rsidP="00E932EE">
      <w:pPr>
        <w:pStyle w:val="Heading2"/>
        <w:numPr>
          <w:ilvl w:val="1"/>
          <w:numId w:val="1"/>
        </w:numPr>
        <w:ind w:left="578" w:hanging="578"/>
      </w:pPr>
      <w:bookmarkStart w:id="91" w:name="_Toc228350759"/>
      <w:r>
        <w:lastRenderedPageBreak/>
        <w:t>Ethical Considerations</w:t>
      </w:r>
      <w:bookmarkEnd w:id="91"/>
    </w:p>
    <w:p w14:paraId="37893EA1" w14:textId="27DA8792" w:rsidR="004B683E" w:rsidRPr="00AB3247" w:rsidRDefault="00AB3247" w:rsidP="000350A2">
      <w:r>
        <w:t xml:space="preserve">From the Abertay University Ethics </w:t>
      </w:r>
      <w:r w:rsidR="004B683E">
        <w:t>Committee</w:t>
      </w:r>
      <w:r>
        <w:t xml:space="preserve"> this malware examination was ethically approved.  All research and malware examination was performed within the guidelines of the Abertay University Code of Ethics (Abertay University, 2026).  </w:t>
      </w:r>
      <w:r w:rsidR="004B683E">
        <w:t>Furthermore</w:t>
      </w:r>
      <w:r>
        <w:t xml:space="preserve">, the guidelines displayed </w:t>
      </w:r>
      <w:r w:rsidR="004B683E">
        <w:t>via</w:t>
      </w:r>
      <w:r>
        <w:t xml:space="preserve"> the ACM Code of Ethics and Profession Conduct were utilized to ensure proper ethical accordance within the parameters of this project (ACM, 2018). </w:t>
      </w:r>
    </w:p>
    <w:p w14:paraId="77ED98E3" w14:textId="45804376" w:rsidR="00B64660" w:rsidRDefault="000979B2" w:rsidP="00B64660">
      <w:pPr>
        <w:pStyle w:val="Heading2"/>
        <w:numPr>
          <w:ilvl w:val="1"/>
          <w:numId w:val="1"/>
        </w:numPr>
        <w:ind w:left="578" w:hanging="578"/>
      </w:pPr>
      <w:bookmarkStart w:id="92" w:name="_Toc228350760"/>
      <w:r>
        <w:t>Examination</w:t>
      </w:r>
      <w:bookmarkEnd w:id="92"/>
    </w:p>
    <w:p w14:paraId="3D085B06" w14:textId="36EEF537" w:rsidR="000979B2" w:rsidRDefault="001D1946" w:rsidP="000979B2">
      <w:r>
        <w:t>The following objectives of this project have been identified</w:t>
      </w:r>
      <w:r w:rsidR="00053F12">
        <w:t xml:space="preserve">: </w:t>
      </w:r>
    </w:p>
    <w:p w14:paraId="54839F7E" w14:textId="38E3350F" w:rsidR="001D1946" w:rsidRDefault="00446BCA" w:rsidP="001D1946">
      <w:pPr>
        <w:pStyle w:val="ListParagraph"/>
        <w:numPr>
          <w:ilvl w:val="0"/>
          <w:numId w:val="41"/>
        </w:numPr>
      </w:pPr>
      <w:r>
        <w:t>Identify several modern malware families and their properties.</w:t>
      </w:r>
    </w:p>
    <w:p w14:paraId="202EA1CD" w14:textId="181F5D0C" w:rsidR="00446BCA" w:rsidRDefault="00446BCA" w:rsidP="001D1946">
      <w:pPr>
        <w:pStyle w:val="ListParagraph"/>
        <w:numPr>
          <w:ilvl w:val="0"/>
          <w:numId w:val="41"/>
        </w:numPr>
      </w:pPr>
      <w:r>
        <w:t>Sort the families into a tree utilizing their identified properties.</w:t>
      </w:r>
    </w:p>
    <w:p w14:paraId="11CD88D5" w14:textId="3885A481" w:rsidR="00446BCA" w:rsidRPr="000979B2" w:rsidRDefault="00446BCA" w:rsidP="001D1946">
      <w:pPr>
        <w:pStyle w:val="ListParagraph"/>
        <w:numPr>
          <w:ilvl w:val="0"/>
          <w:numId w:val="41"/>
        </w:numPr>
      </w:pPr>
      <w:r>
        <w:t>Construct this malware hierarchy into an interactable webpage.</w:t>
      </w:r>
    </w:p>
    <w:p w14:paraId="1365B110" w14:textId="77777777" w:rsidR="00F21EBA" w:rsidRPr="00F21EBA" w:rsidRDefault="00F21EBA" w:rsidP="00F21EBA"/>
    <w:p w14:paraId="3A3DA296" w14:textId="77777777" w:rsidR="008E282D" w:rsidRPr="00FA42B6" w:rsidRDefault="008E282D" w:rsidP="008E282D"/>
    <w:p w14:paraId="5C7D715B" w14:textId="77777777" w:rsidR="00E32B72" w:rsidRPr="00090DAE" w:rsidRDefault="00E32B72" w:rsidP="00090DAE">
      <w:pPr>
        <w:rPr>
          <w:lang w:val="en-GB"/>
        </w:rPr>
      </w:pPr>
    </w:p>
    <w:p w14:paraId="3BE7D659" w14:textId="1AD8D9FB" w:rsidR="009525A9" w:rsidRDefault="008B7EEA" w:rsidP="008605B2">
      <w:pPr>
        <w:pStyle w:val="Heading1"/>
        <w:ind w:right="4"/>
      </w:pPr>
      <w:bookmarkStart w:id="93" w:name="_Toc228350761"/>
      <w:r>
        <w:lastRenderedPageBreak/>
        <w:t>Results</w:t>
      </w:r>
      <w:bookmarkEnd w:id="93"/>
    </w:p>
    <w:p w14:paraId="4816D8BE" w14:textId="5C3A6203" w:rsidR="009525A9" w:rsidRDefault="00515AB5" w:rsidP="008605B2">
      <w:pPr>
        <w:pStyle w:val="Heading2"/>
        <w:ind w:right="4"/>
      </w:pPr>
      <w:bookmarkStart w:id="94" w:name="_Toc228350762"/>
      <w:r>
        <w:t>Taxonomy Requirements</w:t>
      </w:r>
      <w:bookmarkEnd w:id="94"/>
    </w:p>
    <w:p w14:paraId="1A152764" w14:textId="57203D79" w:rsidR="00554F05" w:rsidRPr="00CD1BC2" w:rsidRDefault="00554F05" w:rsidP="00554F05">
      <w:r>
        <w:t xml:space="preserve">As previously examined earlier in this report, a proper taxonomical hierarchy is prefaced with several prerequisites and expectations to be within the construction.  For this malware hierarchy, the expectation will be to properly evaluate the scope, purpose, and types of malware within.  The scope of this project will pertain to a generalized hierarchal categorization displaying the broad behaviors of modern malware packages currently infecting users </w:t>
      </w:r>
      <w:proofErr w:type="spellStart"/>
      <w:r>
        <w:t>en</w:t>
      </w:r>
      <w:proofErr w:type="spellEnd"/>
      <w:r>
        <w:t xml:space="preserve"> masse.  The purpose of this will be to clearly communicate</w:t>
      </w:r>
      <w:r w:rsidR="003D081A">
        <w:t xml:space="preserve"> the infection vectors utilized by these malicious actors as well as the physical components being infected.</w:t>
      </w:r>
      <w:r w:rsidR="000342F2">
        <w:t xml:space="preserve">  </w:t>
      </w:r>
    </w:p>
    <w:p w14:paraId="437BDB1D" w14:textId="77777777" w:rsidR="008111E6" w:rsidRDefault="008111E6" w:rsidP="008111E6">
      <w:pPr>
        <w:pStyle w:val="Heading2"/>
        <w:ind w:right="4"/>
        <w:jc w:val="both"/>
      </w:pPr>
      <w:bookmarkStart w:id="95" w:name="_Toc228350763"/>
      <w:r>
        <w:t>Categorical Identification</w:t>
      </w:r>
      <w:bookmarkEnd w:id="95"/>
      <w:r>
        <w:t xml:space="preserve"> </w:t>
      </w:r>
    </w:p>
    <w:p w14:paraId="4DDCE6C1" w14:textId="525277AA" w:rsidR="008111E6" w:rsidRPr="008111E6" w:rsidRDefault="009C36FA" w:rsidP="009E668E">
      <w:r>
        <w:t xml:space="preserve">For this step in taxonomic development, there were several overarching categories considered and implemented into the final hierarchy.  The following are paragraphs pertaining to the reasoning behind each categories inclusion in this taxonomic categorization and how they pertain to the malware at hand.  </w:t>
      </w:r>
      <w:r w:rsidR="009E668E">
        <w:t xml:space="preserve">From earlier in the research assessment of this subject matter, the traits found most important pertained to what specific task the infections were designed to conduct.  The majority of the landscape revolved around either OS-based infections or Internet of Things-based infections.  Of the OS-based infections,  behaviorally different infections could be determined as a ransomware attack differs greatly in scope and construction to its trojan counterparts.  Furthermore, each of these trojan attacks were found to have two unique purposes in mind: banking-based infiltration or RAT-based infiltration.  Although there is overlap within each category presented these hard characteristics provided a proper starting point for hierarchal execution. </w:t>
      </w:r>
    </w:p>
    <w:p w14:paraId="457A75E4" w14:textId="77777777" w:rsidR="00515AB5" w:rsidRDefault="00515AB5" w:rsidP="00515AB5">
      <w:pPr>
        <w:pStyle w:val="Heading2"/>
        <w:ind w:right="4"/>
        <w:jc w:val="both"/>
      </w:pPr>
      <w:bookmarkStart w:id="96" w:name="_Toc228350764"/>
      <w:r>
        <w:t>Tree Rough Draft</w:t>
      </w:r>
      <w:bookmarkEnd w:id="96"/>
    </w:p>
    <w:p w14:paraId="0D315611" w14:textId="38BF849F" w:rsidR="00E313A4" w:rsidRPr="00EA751F" w:rsidRDefault="00EA751F" w:rsidP="00E313A4">
      <w:r>
        <w:t>From here, with broad malware categories determined a prototype for the finalized tree was constructed and deployed.  This rough draft included descriptions of each category as well as several features for clear communication and amendment.  This features allowed for importing and exporting of different .</w:t>
      </w:r>
      <w:proofErr w:type="spellStart"/>
      <w:r>
        <w:t>json</w:t>
      </w:r>
      <w:proofErr w:type="spellEnd"/>
      <w:r>
        <w:t xml:space="preserve"> files as trees, amendments to each node as well as collapsing nodes for visual clarity.  </w:t>
      </w:r>
      <w:r w:rsidR="00EB0269">
        <w:t>Each category was given a cited source for the definition granted with hyperlink functionality.</w:t>
      </w:r>
    </w:p>
    <w:p w14:paraId="24A3505C" w14:textId="1C346B5A" w:rsidR="00290BC2" w:rsidRDefault="00B14F44" w:rsidP="00290BC2">
      <w:r w:rsidRPr="00B14F44">
        <w:rPr>
          <w:noProof/>
        </w:rPr>
        <w:lastRenderedPageBreak/>
        <w:drawing>
          <wp:inline distT="0" distB="0" distL="0" distR="0" wp14:anchorId="22071C49" wp14:editId="06D90D5F">
            <wp:extent cx="5943600" cy="2912745"/>
            <wp:effectExtent l="0" t="0" r="0" b="1905"/>
            <wp:docPr id="22528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2494" name=""/>
                    <pic:cNvPicPr/>
                  </pic:nvPicPr>
                  <pic:blipFill>
                    <a:blip r:embed="rId12"/>
                    <a:stretch>
                      <a:fillRect/>
                    </a:stretch>
                  </pic:blipFill>
                  <pic:spPr>
                    <a:xfrm>
                      <a:off x="0" y="0"/>
                      <a:ext cx="5943600" cy="2912745"/>
                    </a:xfrm>
                    <a:prstGeom prst="rect">
                      <a:avLst/>
                    </a:prstGeom>
                  </pic:spPr>
                </pic:pic>
              </a:graphicData>
            </a:graphic>
          </wp:inline>
        </w:drawing>
      </w:r>
    </w:p>
    <w:p w14:paraId="3BE62D0C" w14:textId="41EB1EFB" w:rsidR="005B4D10" w:rsidRPr="00D11750" w:rsidRDefault="00D11750" w:rsidP="00D11750">
      <w:pPr>
        <w:pStyle w:val="Caption"/>
        <w:jc w:val="center"/>
        <w:rPr>
          <w:sz w:val="22"/>
          <w:szCs w:val="22"/>
        </w:rPr>
      </w:pPr>
      <w:bookmarkStart w:id="97" w:name="_Toc225326596"/>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sidRPr="00D11750">
        <w:rPr>
          <w:noProof/>
          <w:sz w:val="22"/>
          <w:szCs w:val="22"/>
        </w:rPr>
        <w:t>2</w:t>
      </w:r>
      <w:r w:rsidRPr="00D11750">
        <w:rPr>
          <w:sz w:val="22"/>
          <w:szCs w:val="22"/>
        </w:rPr>
        <w:fldChar w:fldCharType="end"/>
      </w:r>
      <w:r w:rsidRPr="00D11750">
        <w:rPr>
          <w:sz w:val="22"/>
          <w:szCs w:val="22"/>
        </w:rPr>
        <w:t>: Prototype 1.0 of Hierarchal Tree.</w:t>
      </w:r>
      <w:bookmarkEnd w:id="97"/>
    </w:p>
    <w:p w14:paraId="1F784408" w14:textId="2FE2C48F" w:rsidR="00554F05" w:rsidRDefault="00515AB5" w:rsidP="00F63361">
      <w:pPr>
        <w:pStyle w:val="Heading2"/>
        <w:ind w:right="4"/>
        <w:jc w:val="both"/>
      </w:pPr>
      <w:bookmarkStart w:id="98" w:name="_Toc228350765"/>
      <w:r>
        <w:t>Malware Examination</w:t>
      </w:r>
      <w:bookmarkEnd w:id="98"/>
    </w:p>
    <w:p w14:paraId="4BDD3316" w14:textId="19973C48" w:rsidR="00E76A9F" w:rsidRDefault="00E1571C" w:rsidP="00E76A9F">
      <w:pPr>
        <w:rPr>
          <w:noProof/>
        </w:rPr>
      </w:pPr>
      <w:r>
        <w:t>The following section explore</w:t>
      </w:r>
      <w:r w:rsidR="004B12F4">
        <w:t>d</w:t>
      </w:r>
      <w:r>
        <w:t xml:space="preserve"> the architecture of malware families pertaining to each category.  These malware samples were obtained from </w:t>
      </w:r>
      <w:proofErr w:type="spellStart"/>
      <w:r>
        <w:t>vx</w:t>
      </w:r>
      <w:proofErr w:type="spellEnd"/>
      <w:r>
        <w:t xml:space="preserve">-underground, a reputable public source of malware packages (Vx-Underground, 2025).   These samples were tested and examined through tools such as Ghidra and </w:t>
      </w:r>
      <w:proofErr w:type="spellStart"/>
      <w:r>
        <w:t>procmon</w:t>
      </w:r>
      <w:proofErr w:type="spellEnd"/>
      <w:r w:rsidR="00E76A9F">
        <w:t xml:space="preserve">, conducting a static malware analysis by disassembly and </w:t>
      </w:r>
      <w:r w:rsidR="00C86956">
        <w:t>analysis</w:t>
      </w:r>
      <w:r w:rsidR="00E76A9F">
        <w:t xml:space="preserve"> the code of particular malware bugs</w:t>
      </w:r>
      <w:r>
        <w:t>.</w:t>
      </w:r>
      <w:r w:rsidR="005C0BDF">
        <w:t xml:space="preserve"> These samples were examined within a VMWare virtual machine utilizing the Linux distribution REMnux</w:t>
      </w:r>
      <w:r w:rsidR="00CD7CCD">
        <w:t xml:space="preserve"> for safety of the network and devices hosting the malware</w:t>
      </w:r>
      <w:r w:rsidR="005C0BDF">
        <w:t>.</w:t>
      </w:r>
      <w:r w:rsidR="00C03B43" w:rsidRPr="00C03B43">
        <w:rPr>
          <w:noProof/>
        </w:rPr>
        <w:t xml:space="preserve"> </w:t>
      </w:r>
    </w:p>
    <w:p w14:paraId="56C8EA64" w14:textId="7172EE16" w:rsidR="00E1571C" w:rsidRDefault="00C03B43" w:rsidP="00E1571C">
      <w:r w:rsidRPr="00C03B43">
        <w:rPr>
          <w:noProof/>
        </w:rPr>
        <w:lastRenderedPageBreak/>
        <w:drawing>
          <wp:inline distT="0" distB="0" distL="0" distR="0" wp14:anchorId="6E9DE50C" wp14:editId="262EEE26">
            <wp:extent cx="5943600" cy="3536950"/>
            <wp:effectExtent l="0" t="0" r="0" b="6350"/>
            <wp:docPr id="149080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03221" name=""/>
                    <pic:cNvPicPr/>
                  </pic:nvPicPr>
                  <pic:blipFill>
                    <a:blip r:embed="rId13"/>
                    <a:stretch>
                      <a:fillRect/>
                    </a:stretch>
                  </pic:blipFill>
                  <pic:spPr>
                    <a:xfrm>
                      <a:off x="0" y="0"/>
                      <a:ext cx="5943600" cy="3536950"/>
                    </a:xfrm>
                    <a:prstGeom prst="rect">
                      <a:avLst/>
                    </a:prstGeom>
                  </pic:spPr>
                </pic:pic>
              </a:graphicData>
            </a:graphic>
          </wp:inline>
        </w:drawing>
      </w:r>
    </w:p>
    <w:p w14:paraId="20E946C6" w14:textId="701B6BFE" w:rsidR="00C03B43" w:rsidRPr="00D11750" w:rsidRDefault="00D11750" w:rsidP="00D11750">
      <w:pPr>
        <w:pStyle w:val="Caption"/>
        <w:jc w:val="center"/>
        <w:rPr>
          <w:sz w:val="22"/>
          <w:szCs w:val="22"/>
        </w:rPr>
      </w:pPr>
      <w:bookmarkStart w:id="99" w:name="_Toc225326597"/>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sidRPr="00D11750">
        <w:rPr>
          <w:noProof/>
          <w:sz w:val="22"/>
          <w:szCs w:val="22"/>
        </w:rPr>
        <w:t>3</w:t>
      </w:r>
      <w:r w:rsidRPr="00D11750">
        <w:rPr>
          <w:sz w:val="22"/>
          <w:szCs w:val="22"/>
        </w:rPr>
        <w:fldChar w:fldCharType="end"/>
      </w:r>
      <w:r w:rsidRPr="00D11750">
        <w:rPr>
          <w:sz w:val="22"/>
          <w:szCs w:val="22"/>
        </w:rPr>
        <w:t>: REMnux distribution running within VMWare.</w:t>
      </w:r>
      <w:bookmarkEnd w:id="99"/>
    </w:p>
    <w:p w14:paraId="62F4E3A9" w14:textId="77777777" w:rsidR="005E3D40" w:rsidRDefault="005E3D40" w:rsidP="005E3D40">
      <w:pPr>
        <w:pStyle w:val="Heading3"/>
      </w:pPr>
      <w:bookmarkStart w:id="100" w:name="_Toc228350766"/>
      <w:r>
        <w:t>Mirai</w:t>
      </w:r>
      <w:bookmarkEnd w:id="100"/>
    </w:p>
    <w:p w14:paraId="56881EAC" w14:textId="79558D1F" w:rsidR="00D67252" w:rsidRPr="00D67252" w:rsidRDefault="00D67252" w:rsidP="00D67252">
      <w:r>
        <w:t xml:space="preserve">IoT devices are particularly vulnerable avenues of attack as their lightweight </w:t>
      </w:r>
      <w:r w:rsidR="00FD3A27">
        <w:t xml:space="preserve">nature results in weak security measures implemented.  Mirai </w:t>
      </w:r>
      <w:r w:rsidR="00BE0D46">
        <w:t xml:space="preserve">will attempt a hijack on several IoT devices and have them all ping a network </w:t>
      </w:r>
      <w:proofErr w:type="spellStart"/>
      <w:r w:rsidR="00BE0D46">
        <w:t>en</w:t>
      </w:r>
      <w:proofErr w:type="spellEnd"/>
      <w:r w:rsidR="00BE0D46">
        <w:t xml:space="preserve"> masse, resulting in a DDoS attack onto the network.</w:t>
      </w:r>
      <w:r w:rsidR="00CF336D">
        <w:t xml:space="preserve">  This is known as a Botnet, as the entire network of IoT devices are transformed into hijacked bots for the malicious actors to utilize.</w:t>
      </w:r>
    </w:p>
    <w:p w14:paraId="4E107F11" w14:textId="77777777" w:rsidR="004C5577" w:rsidRDefault="004C5577" w:rsidP="004C5577">
      <w:pPr>
        <w:pStyle w:val="Heading4"/>
      </w:pPr>
      <w:r>
        <w:t>Entry</w:t>
      </w:r>
    </w:p>
    <w:p w14:paraId="1380B5EA" w14:textId="2EE5EF35" w:rsidR="00AB2C31" w:rsidRDefault="00DB1E1C" w:rsidP="00517362">
      <w:pPr>
        <w:rPr>
          <w:noProof/>
        </w:rPr>
      </w:pPr>
      <w:r>
        <w:t>Within the</w:t>
      </w:r>
      <w:r w:rsidR="00FF0D42">
        <w:t xml:space="preserve"> </w:t>
      </w:r>
      <w:r w:rsidR="00FF0D42" w:rsidRPr="00FF0D42">
        <w:rPr>
          <w:i/>
          <w:iCs/>
        </w:rPr>
        <w:t>e</w:t>
      </w:r>
      <w:r w:rsidRPr="00FF0D42">
        <w:rPr>
          <w:i/>
          <w:iCs/>
        </w:rPr>
        <w:t>ntry</w:t>
      </w:r>
      <w:r>
        <w:t xml:space="preserve"> function declared by the Ghidra application, there appeared only one imported function</w:t>
      </w:r>
      <w:r w:rsidR="00AB2C31">
        <w:rPr>
          <w:noProof/>
        </w:rPr>
        <w:t xml:space="preserve">. The </w:t>
      </w:r>
      <w:r w:rsidR="00AB2C31" w:rsidRPr="00FF0D42">
        <w:rPr>
          <w:i/>
          <w:iCs/>
          <w:noProof/>
        </w:rPr>
        <w:t>entry</w:t>
      </w:r>
      <w:r w:rsidR="00AB2C31">
        <w:rPr>
          <w:noProof/>
        </w:rPr>
        <w:t xml:space="preserve"> function seemingly handeled much of the overhead, starting the method and calling more malicious methods. Within the method, an “</w:t>
      </w:r>
      <w:r w:rsidR="00AB2C31" w:rsidRPr="00AB2C31">
        <w:rPr>
          <w:i/>
          <w:iCs/>
          <w:noProof/>
        </w:rPr>
        <w:t>interestingFunction</w:t>
      </w:r>
      <w:r w:rsidR="00AB2C31">
        <w:rPr>
          <w:noProof/>
        </w:rPr>
        <w:t xml:space="preserve">” call was discovered, which contained the </w:t>
      </w:r>
      <w:r w:rsidR="00AB2C31" w:rsidRPr="00AB2C31">
        <w:rPr>
          <w:b/>
          <w:bCs/>
          <w:noProof/>
        </w:rPr>
        <w:t>start_main</w:t>
      </w:r>
      <w:r w:rsidR="00AB2C31">
        <w:rPr>
          <w:noProof/>
        </w:rPr>
        <w:t xml:space="preserve"> method</w:t>
      </w:r>
      <w:r w:rsidR="004F311F">
        <w:rPr>
          <w:noProof/>
        </w:rPr>
        <w:t>.  Another function call within this declaration was found, leading to the tens of others methods declared by Ghidra.</w:t>
      </w:r>
    </w:p>
    <w:p w14:paraId="15C4C593" w14:textId="121D36A1" w:rsidR="00517362" w:rsidRDefault="00434B2B" w:rsidP="00AB2C31">
      <w:pPr>
        <w:jc w:val="center"/>
      </w:pPr>
      <w:r w:rsidRPr="00434B2B">
        <w:rPr>
          <w:noProof/>
        </w:rPr>
        <w:lastRenderedPageBreak/>
        <w:drawing>
          <wp:inline distT="0" distB="0" distL="0" distR="0" wp14:anchorId="05C589DF" wp14:editId="0646D927">
            <wp:extent cx="5334744" cy="2076740"/>
            <wp:effectExtent l="0" t="0" r="0" b="0"/>
            <wp:docPr id="116240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08273" name=""/>
                    <pic:cNvPicPr/>
                  </pic:nvPicPr>
                  <pic:blipFill>
                    <a:blip r:embed="rId14"/>
                    <a:stretch>
                      <a:fillRect/>
                    </a:stretch>
                  </pic:blipFill>
                  <pic:spPr>
                    <a:xfrm>
                      <a:off x="0" y="0"/>
                      <a:ext cx="5334744" cy="2076740"/>
                    </a:xfrm>
                    <a:prstGeom prst="rect">
                      <a:avLst/>
                    </a:prstGeom>
                  </pic:spPr>
                </pic:pic>
              </a:graphicData>
            </a:graphic>
          </wp:inline>
        </w:drawing>
      </w:r>
    </w:p>
    <w:p w14:paraId="52BE5E1B" w14:textId="0E86CA00" w:rsidR="00434B2B" w:rsidRPr="00D11750" w:rsidRDefault="00D11750" w:rsidP="00D11750">
      <w:pPr>
        <w:pStyle w:val="Caption"/>
        <w:jc w:val="center"/>
        <w:rPr>
          <w:sz w:val="22"/>
          <w:szCs w:val="22"/>
        </w:rPr>
      </w:pPr>
      <w:bookmarkStart w:id="101" w:name="_Toc225326598"/>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sidRPr="00D11750">
        <w:rPr>
          <w:noProof/>
          <w:sz w:val="22"/>
          <w:szCs w:val="22"/>
        </w:rPr>
        <w:t>4</w:t>
      </w:r>
      <w:r w:rsidRPr="00D11750">
        <w:rPr>
          <w:sz w:val="22"/>
          <w:szCs w:val="22"/>
        </w:rPr>
        <w:fldChar w:fldCharType="end"/>
      </w:r>
      <w:r w:rsidRPr="00D11750">
        <w:rPr>
          <w:sz w:val="22"/>
          <w:szCs w:val="22"/>
        </w:rPr>
        <w:t xml:space="preserve">: Screenshot of </w:t>
      </w:r>
      <w:proofErr w:type="spellStart"/>
      <w:r w:rsidRPr="00D11750">
        <w:rPr>
          <w:sz w:val="22"/>
          <w:szCs w:val="22"/>
        </w:rPr>
        <w:t>start_main</w:t>
      </w:r>
      <w:proofErr w:type="spellEnd"/>
      <w:r w:rsidRPr="00D11750">
        <w:rPr>
          <w:sz w:val="22"/>
          <w:szCs w:val="22"/>
        </w:rPr>
        <w:t xml:space="preserve"> method.</w:t>
      </w:r>
      <w:bookmarkEnd w:id="101"/>
    </w:p>
    <w:p w14:paraId="38B12F34" w14:textId="2DBA0392" w:rsidR="004C5577" w:rsidRDefault="004C5577" w:rsidP="002767D1">
      <w:pPr>
        <w:pStyle w:val="Heading4"/>
      </w:pPr>
      <w:proofErr w:type="spellStart"/>
      <w:r>
        <w:t>findDevicesFunction</w:t>
      </w:r>
      <w:proofErr w:type="spellEnd"/>
    </w:p>
    <w:p w14:paraId="140514EF" w14:textId="0ADC0021" w:rsidR="002767D1" w:rsidRPr="000C3002" w:rsidRDefault="002767D1" w:rsidP="000C3002">
      <w:pPr>
        <w:rPr>
          <w:noProof/>
        </w:rPr>
      </w:pPr>
      <w:r>
        <w:t xml:space="preserve">The </w:t>
      </w:r>
      <w:proofErr w:type="spellStart"/>
      <w:r>
        <w:rPr>
          <w:b/>
          <w:bCs/>
        </w:rPr>
        <w:t>start_main</w:t>
      </w:r>
      <w:proofErr w:type="spellEnd"/>
      <w:r w:rsidRPr="002767D1">
        <w:rPr>
          <w:noProof/>
        </w:rPr>
        <w:t xml:space="preserve"> </w:t>
      </w:r>
      <w:r>
        <w:rPr>
          <w:noProof/>
        </w:rPr>
        <w:t xml:space="preserve"> call contained a function used as a parameter input.  This function was a 217 line method that contained the rest of the methods in memory.  The decompiler discovered that only a singular method utlized imported listening commands, such as </w:t>
      </w:r>
      <w:r>
        <w:rPr>
          <w:b/>
          <w:bCs/>
          <w:noProof/>
        </w:rPr>
        <w:t>listens</w:t>
      </w:r>
      <w:r>
        <w:rPr>
          <w:noProof/>
        </w:rPr>
        <w:t xml:space="preserve"> and </w:t>
      </w:r>
      <w:r>
        <w:rPr>
          <w:b/>
          <w:bCs/>
          <w:noProof/>
        </w:rPr>
        <w:t>socket.</w:t>
      </w:r>
      <w:r w:rsidR="00164FDA">
        <w:rPr>
          <w:noProof/>
        </w:rPr>
        <w:t xml:space="preserve">  This function was renamed “</w:t>
      </w:r>
      <w:r w:rsidR="00164FDA">
        <w:rPr>
          <w:i/>
          <w:iCs/>
          <w:noProof/>
        </w:rPr>
        <w:t xml:space="preserve">findDevicesFunction” </w:t>
      </w:r>
      <w:r w:rsidR="00164FDA">
        <w:rPr>
          <w:noProof/>
        </w:rPr>
        <w:t xml:space="preserve">as it was determined this method </w:t>
      </w:r>
      <w:r w:rsidR="004C6C5C">
        <w:rPr>
          <w:noProof/>
        </w:rPr>
        <w:t>listened on the network and discovered any IoT devices pinging periodically upon it.</w:t>
      </w:r>
      <w:r w:rsidR="000C3002">
        <w:rPr>
          <w:noProof/>
        </w:rPr>
        <w:t xml:space="preserve"> </w:t>
      </w:r>
    </w:p>
    <w:p w14:paraId="7DD828DE" w14:textId="3E17B41B" w:rsidR="004C5577" w:rsidRDefault="004C5577" w:rsidP="004C5577">
      <w:pPr>
        <w:jc w:val="center"/>
      </w:pPr>
      <w:r w:rsidRPr="004C5577">
        <w:rPr>
          <w:noProof/>
        </w:rPr>
        <w:lastRenderedPageBreak/>
        <w:drawing>
          <wp:inline distT="0" distB="0" distL="0" distR="0" wp14:anchorId="2E65544A" wp14:editId="005F649E">
            <wp:extent cx="5896798" cy="5001323"/>
            <wp:effectExtent l="0" t="0" r="8890" b="8890"/>
            <wp:docPr id="143593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37813" name=""/>
                    <pic:cNvPicPr/>
                  </pic:nvPicPr>
                  <pic:blipFill>
                    <a:blip r:embed="rId15"/>
                    <a:stretch>
                      <a:fillRect/>
                    </a:stretch>
                  </pic:blipFill>
                  <pic:spPr>
                    <a:xfrm>
                      <a:off x="0" y="0"/>
                      <a:ext cx="5896798" cy="5001323"/>
                    </a:xfrm>
                    <a:prstGeom prst="rect">
                      <a:avLst/>
                    </a:prstGeom>
                  </pic:spPr>
                </pic:pic>
              </a:graphicData>
            </a:graphic>
          </wp:inline>
        </w:drawing>
      </w:r>
    </w:p>
    <w:p w14:paraId="7557F3EB" w14:textId="6C0AD92D" w:rsidR="00517362" w:rsidRPr="00D11750" w:rsidRDefault="00D11750" w:rsidP="00D11750">
      <w:pPr>
        <w:pStyle w:val="Caption"/>
        <w:jc w:val="center"/>
        <w:rPr>
          <w:sz w:val="22"/>
          <w:szCs w:val="22"/>
        </w:rPr>
      </w:pPr>
      <w:bookmarkStart w:id="102" w:name="_Toc225326599"/>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sidRPr="00D11750">
        <w:rPr>
          <w:noProof/>
          <w:sz w:val="22"/>
          <w:szCs w:val="22"/>
        </w:rPr>
        <w:t>5</w:t>
      </w:r>
      <w:r w:rsidRPr="00D11750">
        <w:rPr>
          <w:sz w:val="22"/>
          <w:szCs w:val="22"/>
        </w:rPr>
        <w:fldChar w:fldCharType="end"/>
      </w:r>
      <w:r w:rsidRPr="00D11750">
        <w:rPr>
          <w:sz w:val="22"/>
          <w:szCs w:val="22"/>
        </w:rPr>
        <w:t xml:space="preserve">: Screenshot of the </w:t>
      </w:r>
      <w:proofErr w:type="spellStart"/>
      <w:r w:rsidRPr="00D11750">
        <w:rPr>
          <w:sz w:val="22"/>
          <w:szCs w:val="22"/>
        </w:rPr>
        <w:t>findDeviceFunction</w:t>
      </w:r>
      <w:proofErr w:type="spellEnd"/>
      <w:r w:rsidRPr="00D11750">
        <w:rPr>
          <w:sz w:val="22"/>
          <w:szCs w:val="22"/>
        </w:rPr>
        <w:t xml:space="preserve"> within Mirai.</w:t>
      </w:r>
      <w:bookmarkEnd w:id="102"/>
    </w:p>
    <w:p w14:paraId="00C9B419" w14:textId="77777777" w:rsidR="00B3696F" w:rsidRDefault="000C3002" w:rsidP="000C3002">
      <w:pPr>
        <w:rPr>
          <w:noProof/>
        </w:rPr>
      </w:pPr>
      <w:r>
        <w:rPr>
          <w:b/>
          <w:bCs/>
          <w:noProof/>
        </w:rPr>
        <w:t>Socket</w:t>
      </w:r>
      <w:r>
        <w:rPr>
          <w:noProof/>
        </w:rPr>
        <w:t xml:space="preserve"> methods are utilized by IoT devices as a means to configure and implement</w:t>
      </w:r>
      <w:r w:rsidR="00855BCA">
        <w:rPr>
          <w:noProof/>
        </w:rPr>
        <w:t xml:space="preserve"> network protocols. When Mirai utilizes these commands, the virus actively discovers and hijacks these insecure machines.  </w:t>
      </w:r>
      <w:r w:rsidR="007E6A20">
        <w:rPr>
          <w:noProof/>
        </w:rPr>
        <w:t xml:space="preserve">Below is a Screenshot displaying the frequency of </w:t>
      </w:r>
      <w:r w:rsidR="007E6A20">
        <w:rPr>
          <w:b/>
          <w:bCs/>
          <w:noProof/>
        </w:rPr>
        <w:t>socket</w:t>
      </w:r>
      <w:r w:rsidR="007E6A20">
        <w:rPr>
          <w:noProof/>
        </w:rPr>
        <w:t xml:space="preserve"> commands found within the code, with each function named calling the method.</w:t>
      </w:r>
    </w:p>
    <w:p w14:paraId="0145FD78" w14:textId="3EF5EAC9" w:rsidR="000C3002" w:rsidRDefault="00B3696F" w:rsidP="00B3696F">
      <w:pPr>
        <w:jc w:val="center"/>
        <w:rPr>
          <w:noProof/>
        </w:rPr>
      </w:pPr>
      <w:r w:rsidRPr="00B3696F">
        <w:rPr>
          <w:noProof/>
        </w:rPr>
        <w:lastRenderedPageBreak/>
        <w:drawing>
          <wp:inline distT="0" distB="0" distL="0" distR="0" wp14:anchorId="49C9677A" wp14:editId="4E93837E">
            <wp:extent cx="2876951" cy="4486901"/>
            <wp:effectExtent l="0" t="0" r="0" b="9525"/>
            <wp:docPr id="189386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65688" name=""/>
                    <pic:cNvPicPr/>
                  </pic:nvPicPr>
                  <pic:blipFill>
                    <a:blip r:embed="rId16"/>
                    <a:stretch>
                      <a:fillRect/>
                    </a:stretch>
                  </pic:blipFill>
                  <pic:spPr>
                    <a:xfrm>
                      <a:off x="0" y="0"/>
                      <a:ext cx="2876951" cy="4486901"/>
                    </a:xfrm>
                    <a:prstGeom prst="rect">
                      <a:avLst/>
                    </a:prstGeom>
                  </pic:spPr>
                </pic:pic>
              </a:graphicData>
            </a:graphic>
          </wp:inline>
        </w:drawing>
      </w:r>
    </w:p>
    <w:p w14:paraId="6D1A5F79" w14:textId="5DD716F5" w:rsidR="00B3696F" w:rsidRPr="00D11750" w:rsidRDefault="00D11750" w:rsidP="00D11750">
      <w:pPr>
        <w:pStyle w:val="Caption"/>
        <w:jc w:val="center"/>
        <w:rPr>
          <w:noProof/>
          <w:sz w:val="22"/>
          <w:szCs w:val="22"/>
        </w:rPr>
      </w:pPr>
      <w:bookmarkStart w:id="103" w:name="_Toc225326600"/>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sidRPr="00D11750">
        <w:rPr>
          <w:noProof/>
          <w:sz w:val="22"/>
          <w:szCs w:val="22"/>
        </w:rPr>
        <w:t>6</w:t>
      </w:r>
      <w:r w:rsidRPr="00D11750">
        <w:rPr>
          <w:sz w:val="22"/>
          <w:szCs w:val="22"/>
        </w:rPr>
        <w:fldChar w:fldCharType="end"/>
      </w:r>
      <w:r w:rsidRPr="00D11750">
        <w:rPr>
          <w:sz w:val="22"/>
          <w:szCs w:val="22"/>
        </w:rPr>
        <w:t>: Screenshot of the function calls for socket in Mirai.</w:t>
      </w:r>
      <w:bookmarkEnd w:id="103"/>
    </w:p>
    <w:p w14:paraId="3823D73A" w14:textId="77777777" w:rsidR="000C3002" w:rsidRPr="004C5577" w:rsidRDefault="000C3002" w:rsidP="000C3002">
      <w:pPr>
        <w:rPr>
          <w:noProof/>
        </w:rPr>
      </w:pPr>
    </w:p>
    <w:p w14:paraId="620F80DE" w14:textId="3C6125B6" w:rsidR="00554F05" w:rsidRDefault="000F1D2C" w:rsidP="00554F05">
      <w:pPr>
        <w:pStyle w:val="Heading3"/>
      </w:pPr>
      <w:bookmarkStart w:id="104" w:name="_Toc228350767"/>
      <w:r>
        <w:t>X-Tunnel</w:t>
      </w:r>
      <w:bookmarkEnd w:id="104"/>
    </w:p>
    <w:p w14:paraId="1BFFB284" w14:textId="3A7A2625" w:rsidR="00777640" w:rsidRPr="00777640" w:rsidRDefault="004F25AD" w:rsidP="002E0F5A">
      <w:r>
        <w:t>Although</w:t>
      </w:r>
      <w:r w:rsidR="00D34094">
        <w:t xml:space="preserve"> X-Tunnel as a service is not inherently malicious</w:t>
      </w:r>
      <w:r w:rsidR="00410C5B">
        <w:t xml:space="preserve">, advanced persistent threats will use frameworks such as X-Tunnel to infiltrate systems and linger underneath the hood.  </w:t>
      </w:r>
      <w:r w:rsidR="00F665A2">
        <w:t xml:space="preserve">APTs utilize the X-tunnel framework for its VPN-adjacent properties, SSH tunneling, as well as its quick access to files in memory.  This allows for loaded packages to </w:t>
      </w:r>
      <w:r w:rsidR="00777640">
        <w:t>infiltrate</w:t>
      </w:r>
      <w:r w:rsidR="00F665A2">
        <w:t xml:space="preserve"> system seamlessly.</w:t>
      </w:r>
      <w:r w:rsidR="002E0F5A">
        <w:t xml:space="preserve">  Advanced Threat groups will utilize tools such as X-Tunnel for a more nefarious task, </w:t>
      </w:r>
      <w:r w:rsidR="00523D4E">
        <w:t>such as the Trojans to be examined later.  Although the software is itself benign without proper configuration, these tools are prevalent enough to suggest a category specific to their construction.</w:t>
      </w:r>
    </w:p>
    <w:p w14:paraId="439E0BF8" w14:textId="2ECEA726" w:rsidR="00554F05" w:rsidRDefault="000F1D2C" w:rsidP="00F63361">
      <w:pPr>
        <w:pStyle w:val="Heading3"/>
      </w:pPr>
      <w:bookmarkStart w:id="105" w:name="_Toc228350768"/>
      <w:r>
        <w:t>WannaCry</w:t>
      </w:r>
      <w:bookmarkEnd w:id="105"/>
    </w:p>
    <w:p w14:paraId="75A54E5E" w14:textId="0F054CB5" w:rsidR="000F2DA0" w:rsidRPr="000F2DA0" w:rsidRDefault="008E6703" w:rsidP="006629CF">
      <w:r>
        <w:t xml:space="preserve">WannaCry is a famous encryption family responsible for attacks on several healthcare services midway through the 2010’s.  </w:t>
      </w:r>
      <w:r w:rsidR="00700E03">
        <w:t>As has been explained previously, ransomware encryption hostages the information of a machine behind their services, only lifting restrictions once the attackers allows them to.</w:t>
      </w:r>
    </w:p>
    <w:p w14:paraId="73CBC96F" w14:textId="2106404A" w:rsidR="005E3D40" w:rsidRDefault="00A70B40" w:rsidP="00A70B40">
      <w:pPr>
        <w:pStyle w:val="Heading4"/>
      </w:pPr>
      <w:r>
        <w:lastRenderedPageBreak/>
        <w:t>Encryption Evidence</w:t>
      </w:r>
    </w:p>
    <w:p w14:paraId="190638CA" w14:textId="03820AA4" w:rsidR="00A70B40" w:rsidRPr="00DF3046" w:rsidRDefault="00DF3046" w:rsidP="00A70B40">
      <w:pPr>
        <w:rPr>
          <w:i/>
          <w:iCs/>
        </w:rPr>
      </w:pPr>
      <w:r>
        <w:t xml:space="preserve">As an encryption bug one would expect to find evidence of encryption within the programming. With a simple Ghidra string search, there are several </w:t>
      </w:r>
      <w:r>
        <w:rPr>
          <w:i/>
          <w:iCs/>
        </w:rPr>
        <w:t>Crypt</w:t>
      </w:r>
      <w:r>
        <w:t xml:space="preserve"> related strings, notably </w:t>
      </w:r>
      <w:proofErr w:type="spellStart"/>
      <w:r>
        <w:rPr>
          <w:b/>
          <w:bCs/>
        </w:rPr>
        <w:t>CryptGenKey</w:t>
      </w:r>
      <w:proofErr w:type="spellEnd"/>
      <w:r>
        <w:rPr>
          <w:b/>
          <w:bCs/>
        </w:rPr>
        <w:t xml:space="preserve">, </w:t>
      </w:r>
      <w:proofErr w:type="spellStart"/>
      <w:r>
        <w:rPr>
          <w:b/>
          <w:bCs/>
        </w:rPr>
        <w:t>CryptEncrypt</w:t>
      </w:r>
      <w:proofErr w:type="spellEnd"/>
      <w:r>
        <w:rPr>
          <w:b/>
          <w:bCs/>
        </w:rPr>
        <w:t xml:space="preserve">, </w:t>
      </w:r>
      <w:proofErr w:type="spellStart"/>
      <w:r>
        <w:rPr>
          <w:b/>
          <w:bCs/>
        </w:rPr>
        <w:t>CryptDecrypt</w:t>
      </w:r>
      <w:proofErr w:type="spellEnd"/>
      <w:r>
        <w:rPr>
          <w:b/>
          <w:bCs/>
        </w:rPr>
        <w:t xml:space="preserve">, </w:t>
      </w:r>
      <w:proofErr w:type="spellStart"/>
      <w:r>
        <w:rPr>
          <w:b/>
          <w:bCs/>
        </w:rPr>
        <w:t>CryptDestroyKey</w:t>
      </w:r>
      <w:proofErr w:type="spellEnd"/>
      <w:r>
        <w:rPr>
          <w:b/>
          <w:bCs/>
        </w:rPr>
        <w:t>,</w:t>
      </w:r>
      <w:r>
        <w:t xml:space="preserve"> and others.  These processes are utilized within the programming to remove access from </w:t>
      </w:r>
      <w:r w:rsidR="000B2D85">
        <w:t>files for the user.</w:t>
      </w:r>
    </w:p>
    <w:p w14:paraId="45C67E63" w14:textId="31D65FAA" w:rsidR="00A70B40" w:rsidRDefault="00A70B40" w:rsidP="00A70B40">
      <w:pPr>
        <w:jc w:val="center"/>
      </w:pPr>
      <w:r w:rsidRPr="00A70B40">
        <w:rPr>
          <w:noProof/>
        </w:rPr>
        <w:drawing>
          <wp:inline distT="0" distB="0" distL="0" distR="0" wp14:anchorId="0820D434" wp14:editId="17D70989">
            <wp:extent cx="5943600" cy="2269490"/>
            <wp:effectExtent l="0" t="0" r="0" b="0"/>
            <wp:docPr id="183562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20739" name=""/>
                    <pic:cNvPicPr/>
                  </pic:nvPicPr>
                  <pic:blipFill>
                    <a:blip r:embed="rId17"/>
                    <a:stretch>
                      <a:fillRect/>
                    </a:stretch>
                  </pic:blipFill>
                  <pic:spPr>
                    <a:xfrm>
                      <a:off x="0" y="0"/>
                      <a:ext cx="5943600" cy="2269490"/>
                    </a:xfrm>
                    <a:prstGeom prst="rect">
                      <a:avLst/>
                    </a:prstGeom>
                  </pic:spPr>
                </pic:pic>
              </a:graphicData>
            </a:graphic>
          </wp:inline>
        </w:drawing>
      </w:r>
    </w:p>
    <w:p w14:paraId="61802653" w14:textId="36E37008" w:rsidR="00A70B40" w:rsidRPr="00D11750" w:rsidRDefault="00D11750" w:rsidP="00D11750">
      <w:pPr>
        <w:pStyle w:val="Caption"/>
        <w:jc w:val="center"/>
        <w:rPr>
          <w:sz w:val="22"/>
          <w:szCs w:val="22"/>
        </w:rPr>
      </w:pPr>
      <w:bookmarkStart w:id="106" w:name="_Toc225326601"/>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Pr>
          <w:noProof/>
          <w:sz w:val="22"/>
          <w:szCs w:val="22"/>
        </w:rPr>
        <w:t>7</w:t>
      </w:r>
      <w:r w:rsidRPr="00D11750">
        <w:rPr>
          <w:sz w:val="22"/>
          <w:szCs w:val="22"/>
        </w:rPr>
        <w:fldChar w:fldCharType="end"/>
      </w:r>
      <w:r w:rsidRPr="00D11750">
        <w:rPr>
          <w:sz w:val="22"/>
          <w:szCs w:val="22"/>
        </w:rPr>
        <w:t>: Strings lookup for “Crypt.”</w:t>
      </w:r>
      <w:bookmarkEnd w:id="106"/>
    </w:p>
    <w:p w14:paraId="42E8EC31" w14:textId="6F52A80A" w:rsidR="002B1BC9" w:rsidRDefault="001E52A9" w:rsidP="002B1BC9">
      <w:pPr>
        <w:pStyle w:val="Heading4"/>
      </w:pPr>
      <w:proofErr w:type="spellStart"/>
      <w:r>
        <w:t>Cryptolocker</w:t>
      </w:r>
      <w:proofErr w:type="spellEnd"/>
      <w:r>
        <w:t xml:space="preserve"> </w:t>
      </w:r>
      <w:proofErr w:type="spellStart"/>
      <w:r w:rsidR="003D0CE7">
        <w:t>mimickery</w:t>
      </w:r>
      <w:proofErr w:type="spellEnd"/>
    </w:p>
    <w:p w14:paraId="3C57325D" w14:textId="7014BA98" w:rsidR="001E52A9" w:rsidRDefault="001E52A9" w:rsidP="001E52A9">
      <w:r>
        <w:t xml:space="preserve">Most ransomware processes will have similar functions within their code.  </w:t>
      </w:r>
      <w:proofErr w:type="spellStart"/>
      <w:r>
        <w:t>Cryptolocker</w:t>
      </w:r>
      <w:proofErr w:type="spellEnd"/>
      <w:r>
        <w:t xml:space="preserve"> is a name for another ransomware encryption family, and as can be seen in the figure below the same encryption related methods are utilized within the programming.</w:t>
      </w:r>
      <w:r w:rsidR="009C0C83">
        <w:t xml:space="preserve">  </w:t>
      </w:r>
      <w:r w:rsidR="00191604">
        <w:t>These methods share the similarities of key generation, encryption, and deletion.</w:t>
      </w:r>
    </w:p>
    <w:p w14:paraId="04E4216F" w14:textId="2B9EEA8C" w:rsidR="001E52A9" w:rsidRDefault="001E52A9" w:rsidP="001E52A9">
      <w:pPr>
        <w:jc w:val="center"/>
      </w:pPr>
      <w:r>
        <w:lastRenderedPageBreak/>
        <w:tab/>
      </w:r>
      <w:r w:rsidRPr="001E52A9">
        <w:rPr>
          <w:noProof/>
        </w:rPr>
        <w:drawing>
          <wp:inline distT="0" distB="0" distL="0" distR="0" wp14:anchorId="0A98CF95" wp14:editId="6D3D589B">
            <wp:extent cx="5943600" cy="3569335"/>
            <wp:effectExtent l="0" t="0" r="0" b="0"/>
            <wp:docPr id="109028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87291" name=""/>
                    <pic:cNvPicPr/>
                  </pic:nvPicPr>
                  <pic:blipFill>
                    <a:blip r:embed="rId18"/>
                    <a:stretch>
                      <a:fillRect/>
                    </a:stretch>
                  </pic:blipFill>
                  <pic:spPr>
                    <a:xfrm>
                      <a:off x="0" y="0"/>
                      <a:ext cx="5943600" cy="3569335"/>
                    </a:xfrm>
                    <a:prstGeom prst="rect">
                      <a:avLst/>
                    </a:prstGeom>
                  </pic:spPr>
                </pic:pic>
              </a:graphicData>
            </a:graphic>
          </wp:inline>
        </w:drawing>
      </w:r>
    </w:p>
    <w:p w14:paraId="0C69DB8C" w14:textId="59F1C6FB" w:rsidR="001E52A9" w:rsidRPr="00D11750" w:rsidRDefault="00D11750" w:rsidP="00D11750">
      <w:pPr>
        <w:pStyle w:val="Caption"/>
        <w:jc w:val="center"/>
        <w:rPr>
          <w:sz w:val="22"/>
          <w:szCs w:val="22"/>
        </w:rPr>
      </w:pPr>
      <w:bookmarkStart w:id="107" w:name="_Toc225326602"/>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Pr>
          <w:noProof/>
          <w:sz w:val="22"/>
          <w:szCs w:val="22"/>
        </w:rPr>
        <w:t>8</w:t>
      </w:r>
      <w:r w:rsidRPr="00D11750">
        <w:rPr>
          <w:sz w:val="22"/>
          <w:szCs w:val="22"/>
        </w:rPr>
        <w:fldChar w:fldCharType="end"/>
      </w:r>
      <w:r w:rsidRPr="00D11750">
        <w:rPr>
          <w:sz w:val="22"/>
          <w:szCs w:val="22"/>
        </w:rPr>
        <w:t xml:space="preserve">: Strings “Crypt” search for </w:t>
      </w:r>
      <w:proofErr w:type="spellStart"/>
      <w:r w:rsidRPr="00D11750">
        <w:rPr>
          <w:sz w:val="22"/>
          <w:szCs w:val="22"/>
        </w:rPr>
        <w:t>Cryptolocker</w:t>
      </w:r>
      <w:proofErr w:type="spellEnd"/>
      <w:r w:rsidRPr="00D11750">
        <w:rPr>
          <w:sz w:val="22"/>
          <w:szCs w:val="22"/>
        </w:rPr>
        <w:t>.</w:t>
      </w:r>
      <w:bookmarkEnd w:id="107"/>
    </w:p>
    <w:p w14:paraId="3F7CB48F" w14:textId="77777777" w:rsidR="00675AC7" w:rsidRPr="00675AC7" w:rsidRDefault="00675AC7" w:rsidP="00675AC7"/>
    <w:p w14:paraId="0CC2C67E" w14:textId="77777777" w:rsidR="005E3D40" w:rsidRDefault="000F1D2C" w:rsidP="001C6453">
      <w:pPr>
        <w:pStyle w:val="Heading3"/>
      </w:pPr>
      <w:bookmarkStart w:id="108" w:name="_Toc228350769"/>
      <w:proofErr w:type="spellStart"/>
      <w:r>
        <w:t>Emotet</w:t>
      </w:r>
      <w:bookmarkEnd w:id="108"/>
      <w:proofErr w:type="spellEnd"/>
    </w:p>
    <w:p w14:paraId="31857A8D" w14:textId="68BB33E2" w:rsidR="006F5981" w:rsidRPr="006F5981" w:rsidRDefault="006F5981" w:rsidP="006F5981">
      <w:proofErr w:type="spellStart"/>
      <w:r>
        <w:t>Emotet</w:t>
      </w:r>
      <w:proofErr w:type="spellEnd"/>
      <w:r>
        <w:t xml:space="preserve"> is a Malware-as-a-service framework utilizing string decoding to obfuscate the </w:t>
      </w:r>
      <w:proofErr w:type="spellStart"/>
      <w:r>
        <w:t>behaviours</w:t>
      </w:r>
      <w:proofErr w:type="spellEnd"/>
      <w:r>
        <w:t xml:space="preserve"> of loaded trojans.  </w:t>
      </w:r>
      <w:proofErr w:type="spellStart"/>
      <w:r>
        <w:t>Emotet</w:t>
      </w:r>
      <w:proofErr w:type="spellEnd"/>
      <w:r>
        <w:t xml:space="preserve"> is a prime example of a typical modern day trojan, and many RATs utilize </w:t>
      </w:r>
      <w:proofErr w:type="spellStart"/>
      <w:r>
        <w:t>emotet</w:t>
      </w:r>
      <w:proofErr w:type="spellEnd"/>
      <w:r>
        <w:t xml:space="preserve"> to attack.</w:t>
      </w:r>
    </w:p>
    <w:p w14:paraId="4CA3CA90" w14:textId="67146B21" w:rsidR="00BD7DC5" w:rsidRDefault="00BD7DC5" w:rsidP="00BD7DC5">
      <w:pPr>
        <w:pStyle w:val="Heading4"/>
      </w:pPr>
      <w:r>
        <w:t>fun6111 (strings)</w:t>
      </w:r>
    </w:p>
    <w:p w14:paraId="6AE48C49" w14:textId="5F734B92" w:rsidR="00C34610" w:rsidRDefault="006F5981" w:rsidP="006F5981">
      <w:pPr>
        <w:rPr>
          <w:noProof/>
        </w:rPr>
      </w:pPr>
      <w:proofErr w:type="spellStart"/>
      <w:r>
        <w:t>Emotet</w:t>
      </w:r>
      <w:proofErr w:type="spellEnd"/>
      <w:r>
        <w:t xml:space="preserve"> </w:t>
      </w:r>
      <w:r w:rsidR="00421996">
        <w:t>relies on encryption to obfuscate its API calls within memory</w:t>
      </w:r>
      <w:r w:rsidR="00C34610">
        <w:t>, and generally this is done within a singular method.  A renamed function “fun6111” is called within memory in six related methods,</w:t>
      </w:r>
      <w:r w:rsidR="00C34610" w:rsidRPr="00C34610">
        <w:rPr>
          <w:noProof/>
        </w:rPr>
        <w:t xml:space="preserve"> </w:t>
      </w:r>
      <w:r w:rsidR="00C34610">
        <w:rPr>
          <w:noProof/>
        </w:rPr>
        <w:t>and scrambles character values within a for loop labeled in Figure 8.4.4.1.</w:t>
      </w:r>
    </w:p>
    <w:p w14:paraId="6B4DE32C" w14:textId="69296B0B" w:rsidR="006F5981" w:rsidRDefault="00C34610" w:rsidP="000569D8">
      <w:pPr>
        <w:jc w:val="center"/>
      </w:pPr>
      <w:r w:rsidRPr="00C34610">
        <w:rPr>
          <w:noProof/>
        </w:rPr>
        <w:drawing>
          <wp:inline distT="0" distB="0" distL="0" distR="0" wp14:anchorId="71F066FF" wp14:editId="2EAC29B7">
            <wp:extent cx="5658640" cy="790685"/>
            <wp:effectExtent l="0" t="0" r="0" b="9525"/>
            <wp:docPr id="74033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38581" name=""/>
                    <pic:cNvPicPr/>
                  </pic:nvPicPr>
                  <pic:blipFill>
                    <a:blip r:embed="rId19"/>
                    <a:stretch>
                      <a:fillRect/>
                    </a:stretch>
                  </pic:blipFill>
                  <pic:spPr>
                    <a:xfrm>
                      <a:off x="0" y="0"/>
                      <a:ext cx="5658640" cy="790685"/>
                    </a:xfrm>
                    <a:prstGeom prst="rect">
                      <a:avLst/>
                    </a:prstGeom>
                  </pic:spPr>
                </pic:pic>
              </a:graphicData>
            </a:graphic>
          </wp:inline>
        </w:drawing>
      </w:r>
    </w:p>
    <w:p w14:paraId="0A61D827" w14:textId="0129C2B2" w:rsidR="005A16C8" w:rsidRPr="00D11750" w:rsidRDefault="00D11750" w:rsidP="00D11750">
      <w:pPr>
        <w:pStyle w:val="Caption"/>
        <w:jc w:val="center"/>
        <w:rPr>
          <w:sz w:val="22"/>
          <w:szCs w:val="22"/>
        </w:rPr>
      </w:pPr>
      <w:bookmarkStart w:id="109" w:name="_Toc225326603"/>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Pr>
          <w:noProof/>
          <w:sz w:val="22"/>
          <w:szCs w:val="22"/>
        </w:rPr>
        <w:t>9</w:t>
      </w:r>
      <w:r w:rsidRPr="00D11750">
        <w:rPr>
          <w:sz w:val="22"/>
          <w:szCs w:val="22"/>
        </w:rPr>
        <w:fldChar w:fldCharType="end"/>
      </w:r>
      <w:r w:rsidRPr="00D11750">
        <w:rPr>
          <w:sz w:val="22"/>
          <w:szCs w:val="22"/>
        </w:rPr>
        <w:t>: Screenshot of fun6111 where characters are obfuscated.</w:t>
      </w:r>
      <w:bookmarkEnd w:id="109"/>
    </w:p>
    <w:p w14:paraId="6AB97E26" w14:textId="1ED03DF3" w:rsidR="000569D8" w:rsidRDefault="00BE716C" w:rsidP="00BE716C">
      <w:pPr>
        <w:jc w:val="center"/>
      </w:pPr>
      <w:r w:rsidRPr="00BE716C">
        <w:rPr>
          <w:noProof/>
        </w:rPr>
        <w:lastRenderedPageBreak/>
        <w:drawing>
          <wp:inline distT="0" distB="0" distL="0" distR="0" wp14:anchorId="35E55EBB" wp14:editId="3B700267">
            <wp:extent cx="2905530" cy="2048161"/>
            <wp:effectExtent l="0" t="0" r="0" b="9525"/>
            <wp:docPr id="7490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2078" name=""/>
                    <pic:cNvPicPr/>
                  </pic:nvPicPr>
                  <pic:blipFill>
                    <a:blip r:embed="rId20"/>
                    <a:stretch>
                      <a:fillRect/>
                    </a:stretch>
                  </pic:blipFill>
                  <pic:spPr>
                    <a:xfrm>
                      <a:off x="0" y="0"/>
                      <a:ext cx="2905530" cy="2048161"/>
                    </a:xfrm>
                    <a:prstGeom prst="rect">
                      <a:avLst/>
                    </a:prstGeom>
                  </pic:spPr>
                </pic:pic>
              </a:graphicData>
            </a:graphic>
          </wp:inline>
        </w:drawing>
      </w:r>
    </w:p>
    <w:p w14:paraId="02A2EC01" w14:textId="1A075BE2" w:rsidR="005A0F0A" w:rsidRPr="00D11750" w:rsidRDefault="00D11750" w:rsidP="00D11750">
      <w:pPr>
        <w:pStyle w:val="Caption"/>
        <w:jc w:val="center"/>
        <w:rPr>
          <w:sz w:val="22"/>
          <w:szCs w:val="22"/>
        </w:rPr>
      </w:pPr>
      <w:bookmarkStart w:id="110" w:name="_Toc225326604"/>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Pr>
          <w:noProof/>
          <w:sz w:val="22"/>
          <w:szCs w:val="22"/>
        </w:rPr>
        <w:t>10</w:t>
      </w:r>
      <w:r w:rsidRPr="00D11750">
        <w:rPr>
          <w:sz w:val="22"/>
          <w:szCs w:val="22"/>
        </w:rPr>
        <w:fldChar w:fldCharType="end"/>
      </w:r>
      <w:r w:rsidRPr="00D11750">
        <w:rPr>
          <w:sz w:val="22"/>
          <w:szCs w:val="22"/>
        </w:rPr>
        <w:t>: Screenshot of incoming fun6111 calls.</w:t>
      </w:r>
      <w:bookmarkEnd w:id="110"/>
    </w:p>
    <w:p w14:paraId="718B69BB" w14:textId="77777777" w:rsidR="00D7136A" w:rsidRDefault="00D7136A" w:rsidP="00D7136A">
      <w:pPr>
        <w:pStyle w:val="Heading4"/>
      </w:pPr>
      <w:proofErr w:type="spellStart"/>
      <w:r>
        <w:t>TrickBot</w:t>
      </w:r>
      <w:proofErr w:type="spellEnd"/>
    </w:p>
    <w:p w14:paraId="53373366" w14:textId="2D9CD059" w:rsidR="00D7136A" w:rsidRPr="00D7136A" w:rsidRDefault="00D7136A" w:rsidP="00D7136A">
      <w:r>
        <w:t xml:space="preserve">A common Trojan that will utilize the </w:t>
      </w:r>
      <w:proofErr w:type="spellStart"/>
      <w:r>
        <w:t>Emotet</w:t>
      </w:r>
      <w:proofErr w:type="spellEnd"/>
      <w:r>
        <w:t xml:space="preserve"> framework is a family of bugs known commonly as </w:t>
      </w:r>
      <w:proofErr w:type="spellStart"/>
      <w:r>
        <w:t>TrickBot</w:t>
      </w:r>
      <w:proofErr w:type="spellEnd"/>
      <w:r>
        <w:t xml:space="preserve">.  </w:t>
      </w:r>
      <w:proofErr w:type="spellStart"/>
      <w:r w:rsidR="00907300">
        <w:t>TrickBot</w:t>
      </w:r>
      <w:proofErr w:type="spellEnd"/>
      <w:r w:rsidR="00907300">
        <w:t xml:space="preserve">, unlike </w:t>
      </w:r>
      <w:proofErr w:type="spellStart"/>
      <w:r w:rsidR="00B43F16">
        <w:t>E</w:t>
      </w:r>
      <w:r w:rsidR="00907300">
        <w:t>motet</w:t>
      </w:r>
      <w:proofErr w:type="spellEnd"/>
      <w:r w:rsidR="00907300">
        <w:t xml:space="preserve">, </w:t>
      </w:r>
      <w:proofErr w:type="spellStart"/>
      <w:r w:rsidR="00907300">
        <w:t>TrickBot</w:t>
      </w:r>
      <w:proofErr w:type="spellEnd"/>
      <w:r w:rsidR="00907300">
        <w:t xml:space="preserve"> will hide addresses by using fake addresses in memory to obfuscate, scrambling the data.</w:t>
      </w:r>
      <w:r w:rsidR="00202FC1">
        <w:t xml:space="preserve">  </w:t>
      </w:r>
      <w:proofErr w:type="spellStart"/>
      <w:r w:rsidR="00202FC1">
        <w:t>TrickBot</w:t>
      </w:r>
      <w:proofErr w:type="spellEnd"/>
      <w:r w:rsidR="00202FC1">
        <w:t xml:space="preserve"> calls several Windows APIs to </w:t>
      </w:r>
      <w:r w:rsidR="00DA5F31">
        <w:t>manipulate</w:t>
      </w:r>
      <w:r w:rsidR="00202FC1">
        <w:t xml:space="preserve"> and hijack data from a machine.</w:t>
      </w:r>
      <w:r w:rsidR="0014745A">
        <w:t xml:space="preserve">  Combining the API call obfuscation from the </w:t>
      </w:r>
      <w:proofErr w:type="spellStart"/>
      <w:r w:rsidR="0014745A">
        <w:t>Emotet</w:t>
      </w:r>
      <w:proofErr w:type="spellEnd"/>
      <w:r w:rsidR="0014745A">
        <w:t xml:space="preserve"> framework and loading in a </w:t>
      </w:r>
      <w:proofErr w:type="spellStart"/>
      <w:r w:rsidR="0014745A">
        <w:t>TrickBot</w:t>
      </w:r>
      <w:proofErr w:type="spellEnd"/>
      <w:r w:rsidR="0014745A">
        <w:t xml:space="preserve"> package within adds another layer of obscurity for a system to have to examine.</w:t>
      </w:r>
    </w:p>
    <w:p w14:paraId="0C641BEE" w14:textId="6728B95B" w:rsidR="00D7136A" w:rsidRDefault="00D7136A" w:rsidP="00D7136A">
      <w:pPr>
        <w:pStyle w:val="Heading4"/>
      </w:pPr>
      <w:proofErr w:type="spellStart"/>
      <w:r>
        <w:t>interestingA</w:t>
      </w:r>
      <w:proofErr w:type="spellEnd"/>
    </w:p>
    <w:p w14:paraId="1D658E70" w14:textId="55C6B4DA" w:rsidR="008D199A" w:rsidRDefault="008D199A" w:rsidP="008D199A">
      <w:pPr>
        <w:rPr>
          <w:noProof/>
        </w:rPr>
      </w:pPr>
      <w:r>
        <w:t>Within the function renamed to “</w:t>
      </w:r>
      <w:proofErr w:type="spellStart"/>
      <w:r>
        <w:t>interestingA</w:t>
      </w:r>
      <w:proofErr w:type="spellEnd"/>
      <w:r>
        <w:t xml:space="preserve">” utilizes several of these </w:t>
      </w:r>
      <w:r w:rsidR="00063C86">
        <w:t>API calls</w:t>
      </w:r>
      <w:r>
        <w:t xml:space="preserve">, notably </w:t>
      </w:r>
      <w:r w:rsidR="00063C86">
        <w:t>kernel32</w:t>
      </w:r>
      <w:r>
        <w:t>.dll</w:t>
      </w:r>
      <w:r w:rsidR="00063C86">
        <w:t xml:space="preserve"> </w:t>
      </w:r>
      <w:r>
        <w:t>and</w:t>
      </w:r>
      <w:r w:rsidR="00063C86">
        <w:t xml:space="preserve"> ntdll</w:t>
      </w:r>
      <w:r>
        <w:rPr>
          <w:noProof/>
        </w:rPr>
        <w:t>.dll</w:t>
      </w:r>
      <w:r w:rsidR="00FF4A86">
        <w:rPr>
          <w:noProof/>
        </w:rPr>
        <w:t xml:space="preserve">.  Kernel processes come with Windows with methods that control where memory is stored as well as overwriting of data. </w:t>
      </w:r>
    </w:p>
    <w:p w14:paraId="4E44DBC2" w14:textId="56BCA07C" w:rsidR="00063C86" w:rsidRDefault="00393F76" w:rsidP="00393F76">
      <w:pPr>
        <w:jc w:val="center"/>
        <w:rPr>
          <w:noProof/>
        </w:rPr>
      </w:pPr>
      <w:r w:rsidRPr="00393F76">
        <w:rPr>
          <w:noProof/>
        </w:rPr>
        <w:drawing>
          <wp:inline distT="0" distB="0" distL="0" distR="0" wp14:anchorId="7ACF43D6" wp14:editId="7C6A674B">
            <wp:extent cx="5191850" cy="1886213"/>
            <wp:effectExtent l="0" t="0" r="8890" b="0"/>
            <wp:docPr id="62144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45597" name=""/>
                    <pic:cNvPicPr/>
                  </pic:nvPicPr>
                  <pic:blipFill>
                    <a:blip r:embed="rId21"/>
                    <a:stretch>
                      <a:fillRect/>
                    </a:stretch>
                  </pic:blipFill>
                  <pic:spPr>
                    <a:xfrm>
                      <a:off x="0" y="0"/>
                      <a:ext cx="5191850" cy="1886213"/>
                    </a:xfrm>
                    <a:prstGeom prst="rect">
                      <a:avLst/>
                    </a:prstGeom>
                  </pic:spPr>
                </pic:pic>
              </a:graphicData>
            </a:graphic>
          </wp:inline>
        </w:drawing>
      </w:r>
    </w:p>
    <w:p w14:paraId="636EBDA0" w14:textId="4ED1CEBB" w:rsidR="00393F76" w:rsidRPr="00D11750" w:rsidRDefault="00D11750" w:rsidP="00D11750">
      <w:pPr>
        <w:pStyle w:val="Caption"/>
        <w:jc w:val="center"/>
        <w:rPr>
          <w:sz w:val="22"/>
          <w:szCs w:val="22"/>
        </w:rPr>
      </w:pPr>
      <w:bookmarkStart w:id="111" w:name="_Toc225326605"/>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Pr>
          <w:noProof/>
          <w:sz w:val="22"/>
          <w:szCs w:val="22"/>
        </w:rPr>
        <w:t>11</w:t>
      </w:r>
      <w:r w:rsidRPr="00D11750">
        <w:rPr>
          <w:sz w:val="22"/>
          <w:szCs w:val="22"/>
        </w:rPr>
        <w:fldChar w:fldCharType="end"/>
      </w:r>
      <w:r w:rsidRPr="00D11750">
        <w:rPr>
          <w:sz w:val="22"/>
          <w:szCs w:val="22"/>
        </w:rPr>
        <w:t xml:space="preserve">: Screenshot of API calls in </w:t>
      </w:r>
      <w:proofErr w:type="spellStart"/>
      <w:r w:rsidRPr="00D11750">
        <w:rPr>
          <w:sz w:val="22"/>
          <w:szCs w:val="22"/>
        </w:rPr>
        <w:t>interestingA</w:t>
      </w:r>
      <w:proofErr w:type="spellEnd"/>
      <w:r w:rsidRPr="00D11750">
        <w:rPr>
          <w:sz w:val="22"/>
          <w:szCs w:val="22"/>
        </w:rPr>
        <w:t>.</w:t>
      </w:r>
      <w:bookmarkEnd w:id="111"/>
    </w:p>
    <w:p w14:paraId="5922013A" w14:textId="4809350E" w:rsidR="005A0F0A" w:rsidRDefault="000F1D2C" w:rsidP="005A0F0A">
      <w:pPr>
        <w:pStyle w:val="Heading3"/>
      </w:pPr>
      <w:bookmarkStart w:id="112" w:name="_Toc228350770"/>
      <w:proofErr w:type="spellStart"/>
      <w:r>
        <w:t>AlmondRAT</w:t>
      </w:r>
      <w:bookmarkEnd w:id="112"/>
      <w:proofErr w:type="spellEnd"/>
    </w:p>
    <w:p w14:paraId="58A84D9B" w14:textId="4BC29CA2" w:rsidR="001F615B" w:rsidRPr="001F615B" w:rsidRDefault="001F615B" w:rsidP="001F615B">
      <w:r>
        <w:t>Remote Access Trojans function in much of the same way</w:t>
      </w:r>
      <w:r w:rsidR="00315A8C">
        <w:t xml:space="preserve"> as one another.  </w:t>
      </w:r>
      <w:r w:rsidR="00F449BB">
        <w:t xml:space="preserve">In </w:t>
      </w:r>
      <w:proofErr w:type="spellStart"/>
      <w:r w:rsidR="00F449BB">
        <w:t>AlmondRAT’s</w:t>
      </w:r>
      <w:proofErr w:type="spellEnd"/>
      <w:r w:rsidR="00F449BB">
        <w:t xml:space="preserve"> case, this RAT utilizes command line and kernel based commands and functions to </w:t>
      </w:r>
      <w:r w:rsidR="001507A5">
        <w:t>locate</w:t>
      </w:r>
      <w:r w:rsidR="00EA5C17">
        <w:t>, copy, and if able delete files on vulnerable systems.</w:t>
      </w:r>
      <w:r w:rsidR="00105D96">
        <w:t xml:space="preserve">   </w:t>
      </w:r>
    </w:p>
    <w:p w14:paraId="21B0A047" w14:textId="77777777" w:rsidR="00BF238F" w:rsidRDefault="00BF238F" w:rsidP="00BF238F">
      <w:pPr>
        <w:pStyle w:val="Heading4"/>
      </w:pPr>
      <w:proofErr w:type="spellStart"/>
      <w:r>
        <w:lastRenderedPageBreak/>
        <w:t>CipherText</w:t>
      </w:r>
      <w:proofErr w:type="spellEnd"/>
    </w:p>
    <w:p w14:paraId="501D10F7" w14:textId="51756A80" w:rsidR="00CE5FE0" w:rsidRPr="00411DA7" w:rsidRDefault="00A341D1" w:rsidP="00CE5FE0">
      <w:proofErr w:type="spellStart"/>
      <w:r w:rsidRPr="00A341D1">
        <w:rPr>
          <w:i/>
          <w:iCs/>
        </w:rPr>
        <w:t>CipherText</w:t>
      </w:r>
      <w:proofErr w:type="spellEnd"/>
      <w:r w:rsidRPr="00A341D1">
        <w:rPr>
          <w:i/>
          <w:iCs/>
        </w:rPr>
        <w:t xml:space="preserve"> </w:t>
      </w:r>
      <w:r w:rsidRPr="00A341D1">
        <w:t>appears multiple times in the function call list</w:t>
      </w:r>
      <w:r w:rsidR="00FA2E39">
        <w:t xml:space="preserve">, notably by the </w:t>
      </w:r>
      <w:r w:rsidR="00FA2E39">
        <w:rPr>
          <w:i/>
          <w:iCs/>
        </w:rPr>
        <w:t>Decrypt</w:t>
      </w:r>
      <w:r w:rsidR="00FA2E39">
        <w:rPr>
          <w:b/>
          <w:bCs/>
          <w:i/>
          <w:iCs/>
        </w:rPr>
        <w:t xml:space="preserve"> </w:t>
      </w:r>
      <w:r w:rsidR="00FA2E39">
        <w:t xml:space="preserve">method in memory.  This </w:t>
      </w:r>
      <w:proofErr w:type="spellStart"/>
      <w:r w:rsidR="00FA2E39">
        <w:rPr>
          <w:i/>
          <w:iCs/>
        </w:rPr>
        <w:t>CipherText</w:t>
      </w:r>
      <w:proofErr w:type="spellEnd"/>
      <w:r w:rsidR="00FA2E39">
        <w:t xml:space="preserve"> has many interesting process calls that interact with the attackers C2 server.  </w:t>
      </w:r>
      <w:r w:rsidR="00416C4E">
        <w:t xml:space="preserve">Several of these process calls within this method include the previously mentioned file locations processes, such as </w:t>
      </w:r>
      <w:proofErr w:type="spellStart"/>
      <w:r w:rsidR="00416C4E">
        <w:rPr>
          <w:b/>
          <w:bCs/>
        </w:rPr>
        <w:t>dir</w:t>
      </w:r>
      <w:proofErr w:type="spellEnd"/>
      <w:r w:rsidR="00416C4E">
        <w:rPr>
          <w:b/>
          <w:bCs/>
        </w:rPr>
        <w:t xml:space="preserve">*, download, upload, delete, </w:t>
      </w:r>
      <w:r w:rsidR="00416C4E">
        <w:t xml:space="preserve">and </w:t>
      </w:r>
      <w:proofErr w:type="spellStart"/>
      <w:r w:rsidR="00416C4E">
        <w:rPr>
          <w:b/>
          <w:bCs/>
        </w:rPr>
        <w:t>cmd</w:t>
      </w:r>
      <w:proofErr w:type="spellEnd"/>
      <w:r w:rsidR="00416C4E">
        <w:rPr>
          <w:b/>
          <w:bCs/>
        </w:rPr>
        <w:t>~.</w:t>
      </w:r>
      <w:r w:rsidR="00411DA7">
        <w:rPr>
          <w:b/>
          <w:bCs/>
        </w:rPr>
        <w:t xml:space="preserve">  </w:t>
      </w:r>
      <w:r w:rsidR="00411DA7">
        <w:t>These methods allows the program to access and manipulate the file system of the remotely controlled machine.</w:t>
      </w:r>
    </w:p>
    <w:p w14:paraId="78403064" w14:textId="26BDF6EE" w:rsidR="00E8344B" w:rsidRDefault="008E55F4" w:rsidP="00D11750">
      <w:pPr>
        <w:jc w:val="center"/>
      </w:pPr>
      <w:r w:rsidRPr="008E55F4">
        <w:rPr>
          <w:noProof/>
        </w:rPr>
        <w:drawing>
          <wp:inline distT="0" distB="0" distL="0" distR="0" wp14:anchorId="142E5A5F" wp14:editId="514D988C">
            <wp:extent cx="5048955" cy="1038370"/>
            <wp:effectExtent l="0" t="0" r="0" b="9525"/>
            <wp:docPr id="120363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38316" name=""/>
                    <pic:cNvPicPr/>
                  </pic:nvPicPr>
                  <pic:blipFill>
                    <a:blip r:embed="rId22"/>
                    <a:stretch>
                      <a:fillRect/>
                    </a:stretch>
                  </pic:blipFill>
                  <pic:spPr>
                    <a:xfrm>
                      <a:off x="0" y="0"/>
                      <a:ext cx="5048955" cy="1038370"/>
                    </a:xfrm>
                    <a:prstGeom prst="rect">
                      <a:avLst/>
                    </a:prstGeom>
                  </pic:spPr>
                </pic:pic>
              </a:graphicData>
            </a:graphic>
          </wp:inline>
        </w:drawing>
      </w:r>
    </w:p>
    <w:p w14:paraId="5F5460D6" w14:textId="46D36C52" w:rsidR="00D11750" w:rsidRPr="00D11750" w:rsidRDefault="00D11750" w:rsidP="00D11750">
      <w:pPr>
        <w:pStyle w:val="Caption"/>
        <w:jc w:val="center"/>
        <w:rPr>
          <w:sz w:val="22"/>
          <w:szCs w:val="22"/>
        </w:rPr>
      </w:pPr>
      <w:bookmarkStart w:id="113" w:name="_Toc225326606"/>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Pr>
          <w:noProof/>
          <w:sz w:val="22"/>
          <w:szCs w:val="22"/>
        </w:rPr>
        <w:t>12</w:t>
      </w:r>
      <w:r w:rsidRPr="00D11750">
        <w:rPr>
          <w:sz w:val="22"/>
          <w:szCs w:val="22"/>
        </w:rPr>
        <w:fldChar w:fldCharType="end"/>
      </w:r>
      <w:r w:rsidRPr="00D11750">
        <w:rPr>
          <w:sz w:val="22"/>
          <w:szCs w:val="22"/>
        </w:rPr>
        <w:t xml:space="preserve">: Screenshot of the Decrypt method calling </w:t>
      </w:r>
      <w:proofErr w:type="spellStart"/>
      <w:r w:rsidRPr="00D11750">
        <w:rPr>
          <w:sz w:val="22"/>
          <w:szCs w:val="22"/>
        </w:rPr>
        <w:t>cipherText</w:t>
      </w:r>
      <w:proofErr w:type="spellEnd"/>
      <w:r w:rsidRPr="00D11750">
        <w:rPr>
          <w:sz w:val="22"/>
          <w:szCs w:val="22"/>
        </w:rPr>
        <w:t>.</w:t>
      </w:r>
      <w:bookmarkEnd w:id="113"/>
    </w:p>
    <w:p w14:paraId="3883BE42" w14:textId="52E5F8EC" w:rsidR="00C51C01" w:rsidRDefault="00515AB5" w:rsidP="00C51C01">
      <w:pPr>
        <w:pStyle w:val="Heading2"/>
        <w:ind w:right="4"/>
        <w:jc w:val="both"/>
      </w:pPr>
      <w:bookmarkStart w:id="114" w:name="_Toc228350771"/>
      <w:r>
        <w:t xml:space="preserve">Webpage </w:t>
      </w:r>
      <w:r w:rsidR="00C51C01">
        <w:t>Artefact</w:t>
      </w:r>
      <w:bookmarkEnd w:id="114"/>
    </w:p>
    <w:p w14:paraId="3A64FB7E" w14:textId="481F291D" w:rsidR="008F29F4" w:rsidRPr="008F29F4" w:rsidRDefault="008F29F4" w:rsidP="008F29F4">
      <w:r>
        <w:t xml:space="preserve">The webpage was hosted and constructed utilizing GitHub and its hosting features.  The webpage contains an html, </w:t>
      </w:r>
      <w:proofErr w:type="spellStart"/>
      <w:r>
        <w:t>css</w:t>
      </w:r>
      <w:proofErr w:type="spellEnd"/>
      <w:r>
        <w:t xml:space="preserve">, and </w:t>
      </w:r>
      <w:proofErr w:type="spellStart"/>
      <w:r>
        <w:t>Javascript</w:t>
      </w:r>
      <w:proofErr w:type="spellEnd"/>
      <w:r>
        <w:t xml:space="preserve"> page which will be provided in </w:t>
      </w:r>
      <w:r w:rsidR="007A79BE">
        <w:t xml:space="preserve">Appendix B </w:t>
      </w:r>
      <w:r>
        <w:t xml:space="preserve">of this report. </w:t>
      </w:r>
      <w:r w:rsidR="00F8354F">
        <w:t xml:space="preserve">This webpage was designed for taxonomy construction, allowing for the importing, exporting, and amending of complex trees within the webpage itself. </w:t>
      </w:r>
    </w:p>
    <w:p w14:paraId="17BFEA14" w14:textId="6B826DAA" w:rsidR="00C51C01" w:rsidRPr="00C51C01" w:rsidRDefault="00B27C69" w:rsidP="007821DD">
      <w:r>
        <w:t xml:space="preserve">To display the similarities of different malware families, the examiners created a </w:t>
      </w:r>
      <w:r w:rsidR="00332B26">
        <w:t>GitHub</w:t>
      </w:r>
      <w:r>
        <w:t xml:space="preserve"> hosted webpage that contains importable hierarchal tree artefacts.  A </w:t>
      </w:r>
      <w:proofErr w:type="spellStart"/>
      <w:r>
        <w:t>json</w:t>
      </w:r>
      <w:proofErr w:type="spellEnd"/>
      <w:r>
        <w:t xml:space="preserve"> file was created that contained the contents of the malware by describing their behaviors and allocating their placement within the correct descriptors.  A screenshot of this webpage can be found below </w:t>
      </w:r>
      <w:r w:rsidR="007821DD">
        <w:t>in figure 8.6.1 with several children minimized to show the general outline of the tree.</w:t>
      </w:r>
      <w:r w:rsidR="007D2C91">
        <w:t xml:space="preserve"> A sample of the final </w:t>
      </w:r>
      <w:proofErr w:type="spellStart"/>
      <w:r w:rsidR="007D2C91">
        <w:t>json</w:t>
      </w:r>
      <w:proofErr w:type="spellEnd"/>
      <w:r w:rsidR="007D2C91">
        <w:t xml:space="preserve"> </w:t>
      </w:r>
      <w:r w:rsidR="00EC29A9">
        <w:t>files contents can be found in Appendix A.</w:t>
      </w:r>
    </w:p>
    <w:p w14:paraId="523E073F" w14:textId="54ED4694" w:rsidR="00B27C69" w:rsidRDefault="00B27C69" w:rsidP="00B27C69">
      <w:pPr>
        <w:jc w:val="center"/>
      </w:pPr>
      <w:r w:rsidRPr="00B27C69">
        <w:rPr>
          <w:noProof/>
        </w:rPr>
        <w:drawing>
          <wp:inline distT="0" distB="0" distL="0" distR="0" wp14:anchorId="2DB988CA" wp14:editId="67AF788E">
            <wp:extent cx="3968750" cy="2617000"/>
            <wp:effectExtent l="0" t="0" r="0" b="0"/>
            <wp:docPr id="29536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5024" name=""/>
                    <pic:cNvPicPr/>
                  </pic:nvPicPr>
                  <pic:blipFill>
                    <a:blip r:embed="rId23"/>
                    <a:stretch>
                      <a:fillRect/>
                    </a:stretch>
                  </pic:blipFill>
                  <pic:spPr>
                    <a:xfrm>
                      <a:off x="0" y="0"/>
                      <a:ext cx="3974424" cy="2620741"/>
                    </a:xfrm>
                    <a:prstGeom prst="rect">
                      <a:avLst/>
                    </a:prstGeom>
                  </pic:spPr>
                </pic:pic>
              </a:graphicData>
            </a:graphic>
          </wp:inline>
        </w:drawing>
      </w:r>
    </w:p>
    <w:p w14:paraId="059E9470" w14:textId="12450631" w:rsidR="00B27C69" w:rsidRPr="00D11750" w:rsidRDefault="00D11750" w:rsidP="00D11750">
      <w:pPr>
        <w:pStyle w:val="Caption"/>
        <w:jc w:val="center"/>
        <w:rPr>
          <w:sz w:val="22"/>
          <w:szCs w:val="22"/>
        </w:rPr>
      </w:pPr>
      <w:bookmarkStart w:id="115" w:name="_Toc225326607"/>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Pr>
          <w:noProof/>
          <w:sz w:val="22"/>
          <w:szCs w:val="22"/>
        </w:rPr>
        <w:t>13</w:t>
      </w:r>
      <w:r w:rsidRPr="00D11750">
        <w:rPr>
          <w:sz w:val="22"/>
          <w:szCs w:val="22"/>
        </w:rPr>
        <w:fldChar w:fldCharType="end"/>
      </w:r>
      <w:r w:rsidRPr="00D11750">
        <w:rPr>
          <w:sz w:val="22"/>
          <w:szCs w:val="22"/>
        </w:rPr>
        <w:t>: Screenshot of the hierarchical tree artefact.</w:t>
      </w:r>
      <w:bookmarkEnd w:id="115"/>
    </w:p>
    <w:p w14:paraId="6183877A" w14:textId="3EA7611E" w:rsidR="007821DD" w:rsidRDefault="007821DD" w:rsidP="007821DD">
      <w:r>
        <w:lastRenderedPageBreak/>
        <w:t xml:space="preserve">From Figure 8.6.1 Malware can be distributed into two main platforms of attack, OS-based and IoT-based.  Overwhelmingly packages that contain malware for Windows, Linux, Android, and so will be useless when loaded onto an internet of things framework, and vice versa.  This categorical difference splits the state of malware into two distinct </w:t>
      </w:r>
      <w:r w:rsidR="00D460CB">
        <w:t>behaviors</w:t>
      </w:r>
      <w:r>
        <w:t xml:space="preserve">, once that infect low powered, low security bots and those that infect the larger, more active network components.  </w:t>
      </w:r>
    </w:p>
    <w:p w14:paraId="457955F5" w14:textId="3891706D" w:rsidR="009C2AF2" w:rsidRDefault="009C2AF2" w:rsidP="007821DD">
      <w:r>
        <w:t xml:space="preserve">IoT devices are transformed into malicious bots on a system through several botnets, as is displayed from the examination of Mirai in 8.4.1. </w:t>
      </w:r>
      <w:r w:rsidR="003706C3">
        <w:t xml:space="preserve">Mirai, among others, crucially displayed the </w:t>
      </w:r>
      <w:r w:rsidR="00964890">
        <w:t>behavioral</w:t>
      </w:r>
      <w:r w:rsidR="003706C3">
        <w:t xml:space="preserve"> tendency of botnets to infect </w:t>
      </w:r>
      <w:proofErr w:type="spellStart"/>
      <w:r w:rsidR="003706C3">
        <w:t>en</w:t>
      </w:r>
      <w:proofErr w:type="spellEnd"/>
      <w:r w:rsidR="003706C3">
        <w:t xml:space="preserve"> masse as many detected platforms as are found, often relying on a complete lack of security protocol on the machines.  IoT devices due to their enormous quantity as well as their lightweight framework will overlook proper security implementations, and their simplicity leaves these IoT packages open for attack.</w:t>
      </w:r>
    </w:p>
    <w:p w14:paraId="3BF6D95C" w14:textId="15E44743" w:rsidR="005C5743" w:rsidRDefault="00362EF3" w:rsidP="007821DD">
      <w:r>
        <w:t xml:space="preserve">Within the OS category the malware families are grouped into Advanced Persistent Threats.  These APT’s are frameworks that in turn load any amount of malware onto a vulnerable system. Due to the overhead nature further specific categories of malware were displayed deeper in this categorical separation.  Most all malware attacks originate as an APT attempting several different packages until a vulnerability is infiltrated. </w:t>
      </w:r>
      <w:r w:rsidR="00F17149">
        <w:t xml:space="preserve"> Examples explored earlier such as X-Tunnel are described and contained within, however there are a plethora of unexplored APT’s that are omitted from the tree as the examination has not explored their contents within the timeframe.</w:t>
      </w:r>
    </w:p>
    <w:p w14:paraId="07F85D6D" w14:textId="74F6D283" w:rsidR="00362EF3" w:rsidRPr="00D11750" w:rsidRDefault="005C5743" w:rsidP="00D11750">
      <w:pPr>
        <w:jc w:val="center"/>
      </w:pPr>
      <w:r w:rsidRPr="00D11750">
        <w:rPr>
          <w:noProof/>
        </w:rPr>
        <w:drawing>
          <wp:inline distT="0" distB="0" distL="0" distR="0" wp14:anchorId="24724325" wp14:editId="5E3366AD">
            <wp:extent cx="5943600" cy="3681730"/>
            <wp:effectExtent l="0" t="0" r="0" b="0"/>
            <wp:docPr id="179661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19773" name=""/>
                    <pic:cNvPicPr/>
                  </pic:nvPicPr>
                  <pic:blipFill>
                    <a:blip r:embed="rId24"/>
                    <a:stretch>
                      <a:fillRect/>
                    </a:stretch>
                  </pic:blipFill>
                  <pic:spPr>
                    <a:xfrm>
                      <a:off x="0" y="0"/>
                      <a:ext cx="5943600" cy="3681730"/>
                    </a:xfrm>
                    <a:prstGeom prst="rect">
                      <a:avLst/>
                    </a:prstGeom>
                  </pic:spPr>
                </pic:pic>
              </a:graphicData>
            </a:graphic>
          </wp:inline>
        </w:drawing>
      </w:r>
    </w:p>
    <w:p w14:paraId="0899FC63" w14:textId="356A43F1" w:rsidR="00D11750" w:rsidRPr="00D11750" w:rsidRDefault="00D11750" w:rsidP="00D11750">
      <w:pPr>
        <w:pStyle w:val="Caption"/>
        <w:jc w:val="center"/>
        <w:rPr>
          <w:sz w:val="22"/>
          <w:szCs w:val="22"/>
        </w:rPr>
      </w:pPr>
      <w:bookmarkStart w:id="116" w:name="_Toc225326608"/>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Pr>
          <w:noProof/>
          <w:sz w:val="22"/>
          <w:szCs w:val="22"/>
        </w:rPr>
        <w:t>14</w:t>
      </w:r>
      <w:r w:rsidRPr="00D11750">
        <w:rPr>
          <w:sz w:val="22"/>
          <w:szCs w:val="22"/>
        </w:rPr>
        <w:fldChar w:fldCharType="end"/>
      </w:r>
      <w:r w:rsidRPr="00D11750">
        <w:rPr>
          <w:sz w:val="22"/>
          <w:szCs w:val="22"/>
        </w:rPr>
        <w:t>: APT category with several samples within.</w:t>
      </w:r>
      <w:bookmarkEnd w:id="116"/>
    </w:p>
    <w:p w14:paraId="27CEB291" w14:textId="4154E226" w:rsidR="00470183" w:rsidRDefault="00470183" w:rsidP="00470183">
      <w:pPr>
        <w:jc w:val="center"/>
      </w:pPr>
      <w:r w:rsidRPr="00470183">
        <w:rPr>
          <w:noProof/>
        </w:rPr>
        <w:lastRenderedPageBreak/>
        <w:drawing>
          <wp:inline distT="0" distB="0" distL="0" distR="0" wp14:anchorId="70749AED" wp14:editId="30572B15">
            <wp:extent cx="5943600" cy="3376930"/>
            <wp:effectExtent l="0" t="0" r="0" b="0"/>
            <wp:docPr id="35346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6976" name=""/>
                    <pic:cNvPicPr/>
                  </pic:nvPicPr>
                  <pic:blipFill>
                    <a:blip r:embed="rId25"/>
                    <a:stretch>
                      <a:fillRect/>
                    </a:stretch>
                  </pic:blipFill>
                  <pic:spPr>
                    <a:xfrm>
                      <a:off x="0" y="0"/>
                      <a:ext cx="5943600" cy="3376930"/>
                    </a:xfrm>
                    <a:prstGeom prst="rect">
                      <a:avLst/>
                    </a:prstGeom>
                  </pic:spPr>
                </pic:pic>
              </a:graphicData>
            </a:graphic>
          </wp:inline>
        </w:drawing>
      </w:r>
    </w:p>
    <w:p w14:paraId="60F66B37" w14:textId="35AB6046" w:rsidR="00D11750" w:rsidRPr="00D11750" w:rsidRDefault="00D11750" w:rsidP="00D11750">
      <w:pPr>
        <w:pStyle w:val="Caption"/>
        <w:jc w:val="center"/>
        <w:rPr>
          <w:sz w:val="22"/>
          <w:szCs w:val="22"/>
        </w:rPr>
      </w:pPr>
      <w:bookmarkStart w:id="117" w:name="_Toc225326609"/>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Pr>
          <w:noProof/>
          <w:sz w:val="22"/>
          <w:szCs w:val="22"/>
        </w:rPr>
        <w:t>15</w:t>
      </w:r>
      <w:r w:rsidRPr="00D11750">
        <w:rPr>
          <w:sz w:val="22"/>
          <w:szCs w:val="22"/>
        </w:rPr>
        <w:fldChar w:fldCharType="end"/>
      </w:r>
      <w:r w:rsidRPr="00D11750">
        <w:rPr>
          <w:sz w:val="22"/>
          <w:szCs w:val="22"/>
        </w:rPr>
        <w:t>: Ransomware Encryption category containing explored samples.</w:t>
      </w:r>
      <w:bookmarkEnd w:id="117"/>
    </w:p>
    <w:p w14:paraId="42D0BA83" w14:textId="0C6D8791" w:rsidR="00B97189" w:rsidRDefault="008747C2" w:rsidP="00B97189">
      <w:r>
        <w:t>Within APT’s, malware can be divided into two main characters.  The purpose of a malware package will either be to subtly extract information without detection, or the families will actively demand for ransom.  For a more passive infiltration, most malware packages will operate as a trojan, discretely running as an innate process that extracts data for a third party.  However, many attacks such as the fabled Wanna</w:t>
      </w:r>
      <w:r w:rsidR="00A4784E">
        <w:t>Cry</w:t>
      </w:r>
      <w:r>
        <w:t xml:space="preserve"> will hold the network hostage through locking the files behind their application, only uplifting the lock when the third party is satisfied. </w:t>
      </w:r>
    </w:p>
    <w:p w14:paraId="3A0A375A" w14:textId="3C7F6ED3" w:rsidR="00EC7E69" w:rsidRDefault="00EC7E69" w:rsidP="00470183">
      <w:pPr>
        <w:jc w:val="center"/>
      </w:pPr>
      <w:r w:rsidRPr="00EC7E69">
        <w:rPr>
          <w:noProof/>
        </w:rPr>
        <w:drawing>
          <wp:inline distT="0" distB="0" distL="0" distR="0" wp14:anchorId="7FCB5889" wp14:editId="37106F57">
            <wp:extent cx="5468113" cy="2886478"/>
            <wp:effectExtent l="0" t="0" r="0" b="9525"/>
            <wp:docPr id="71103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38042" name=""/>
                    <pic:cNvPicPr/>
                  </pic:nvPicPr>
                  <pic:blipFill>
                    <a:blip r:embed="rId26"/>
                    <a:stretch>
                      <a:fillRect/>
                    </a:stretch>
                  </pic:blipFill>
                  <pic:spPr>
                    <a:xfrm>
                      <a:off x="0" y="0"/>
                      <a:ext cx="5468113" cy="2886478"/>
                    </a:xfrm>
                    <a:prstGeom prst="rect">
                      <a:avLst/>
                    </a:prstGeom>
                  </pic:spPr>
                </pic:pic>
              </a:graphicData>
            </a:graphic>
          </wp:inline>
        </w:drawing>
      </w:r>
    </w:p>
    <w:p w14:paraId="3722803C" w14:textId="6E00EEFD" w:rsidR="00EC7E69" w:rsidRPr="00D11750" w:rsidRDefault="00D11750" w:rsidP="00D11750">
      <w:pPr>
        <w:pStyle w:val="Caption"/>
        <w:jc w:val="center"/>
        <w:rPr>
          <w:sz w:val="22"/>
          <w:szCs w:val="22"/>
        </w:rPr>
      </w:pPr>
      <w:bookmarkStart w:id="118" w:name="_Toc225326610"/>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Pr>
          <w:noProof/>
          <w:sz w:val="22"/>
          <w:szCs w:val="22"/>
        </w:rPr>
        <w:t>16</w:t>
      </w:r>
      <w:r w:rsidRPr="00D11750">
        <w:rPr>
          <w:sz w:val="22"/>
          <w:szCs w:val="22"/>
        </w:rPr>
        <w:fldChar w:fldCharType="end"/>
      </w:r>
      <w:r w:rsidRPr="00D11750">
        <w:rPr>
          <w:sz w:val="22"/>
          <w:szCs w:val="22"/>
        </w:rPr>
        <w:t>: Trojan category containing trojan categories as well as trojan loaders.</w:t>
      </w:r>
      <w:bookmarkEnd w:id="118"/>
    </w:p>
    <w:p w14:paraId="6DE0A530" w14:textId="634B499D" w:rsidR="001B7ECD" w:rsidRDefault="001B7ECD" w:rsidP="00470183">
      <w:pPr>
        <w:jc w:val="center"/>
      </w:pPr>
      <w:r w:rsidRPr="001B7ECD">
        <w:rPr>
          <w:noProof/>
        </w:rPr>
        <w:lastRenderedPageBreak/>
        <w:drawing>
          <wp:inline distT="0" distB="0" distL="0" distR="0" wp14:anchorId="5A53EF50" wp14:editId="6110C3C0">
            <wp:extent cx="5410955" cy="2667372"/>
            <wp:effectExtent l="0" t="0" r="0" b="0"/>
            <wp:docPr id="13886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6150" name=""/>
                    <pic:cNvPicPr/>
                  </pic:nvPicPr>
                  <pic:blipFill>
                    <a:blip r:embed="rId27"/>
                    <a:stretch>
                      <a:fillRect/>
                    </a:stretch>
                  </pic:blipFill>
                  <pic:spPr>
                    <a:xfrm>
                      <a:off x="0" y="0"/>
                      <a:ext cx="5410955" cy="2667372"/>
                    </a:xfrm>
                    <a:prstGeom prst="rect">
                      <a:avLst/>
                    </a:prstGeom>
                  </pic:spPr>
                </pic:pic>
              </a:graphicData>
            </a:graphic>
          </wp:inline>
        </w:drawing>
      </w:r>
    </w:p>
    <w:p w14:paraId="3C973286" w14:textId="63F7F87D" w:rsidR="001B7ECD" w:rsidRPr="00D11750" w:rsidRDefault="00D11750" w:rsidP="00D11750">
      <w:pPr>
        <w:pStyle w:val="Caption"/>
        <w:jc w:val="center"/>
        <w:rPr>
          <w:sz w:val="22"/>
          <w:szCs w:val="22"/>
        </w:rPr>
      </w:pPr>
      <w:bookmarkStart w:id="119" w:name="_Toc225326611"/>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Pr>
          <w:noProof/>
          <w:sz w:val="22"/>
          <w:szCs w:val="22"/>
        </w:rPr>
        <w:t>17</w:t>
      </w:r>
      <w:r w:rsidRPr="00D11750">
        <w:rPr>
          <w:sz w:val="22"/>
          <w:szCs w:val="22"/>
        </w:rPr>
        <w:fldChar w:fldCharType="end"/>
      </w:r>
      <w:r w:rsidRPr="00D11750">
        <w:rPr>
          <w:sz w:val="22"/>
          <w:szCs w:val="22"/>
        </w:rPr>
        <w:t>: RAT category containing explored samples.</w:t>
      </w:r>
      <w:bookmarkEnd w:id="119"/>
    </w:p>
    <w:p w14:paraId="250E3CBC" w14:textId="3FFC90F3" w:rsidR="00B97189" w:rsidRDefault="00B97189" w:rsidP="00B97189">
      <w:r>
        <w:t>Trojans more or less fall into two separate categories, Remote Access Trojans and Banking Trojans.</w:t>
      </w:r>
      <w:r w:rsidR="0050056E">
        <w:t xml:space="preserve">  </w:t>
      </w:r>
      <w:r w:rsidR="00D63CC5">
        <w:t>Banking attacks from trojan viruses are so frequent and plethora their architecture required its own separate categorization.  These bots differ from their more innate counterparts, as RATs specifically disguise themselves as OS tasks and run from boot extracting information</w:t>
      </w:r>
      <w:r w:rsidR="006018BD">
        <w:t>, as was demonstrated in 8.4.5.</w:t>
      </w:r>
      <w:r w:rsidR="008D7B89">
        <w:t xml:space="preserve"> </w:t>
      </w:r>
      <w:proofErr w:type="spellStart"/>
      <w:r w:rsidR="001614A7">
        <w:t>AlmondRAT</w:t>
      </w:r>
      <w:proofErr w:type="spellEnd"/>
      <w:r w:rsidR="001614A7">
        <w:t xml:space="preserve"> displayed the extractive nature of Remote Access Trojans perfectly, as Decrypt methods are overwhelmingly common within this Trojan framework.</w:t>
      </w:r>
    </w:p>
    <w:p w14:paraId="78DBFC3A" w14:textId="679007D8" w:rsidR="00875CDA" w:rsidRDefault="00875CDA" w:rsidP="00470183">
      <w:pPr>
        <w:jc w:val="center"/>
      </w:pPr>
      <w:r w:rsidRPr="00875CDA">
        <w:rPr>
          <w:noProof/>
        </w:rPr>
        <w:drawing>
          <wp:inline distT="0" distB="0" distL="0" distR="0" wp14:anchorId="1B89CC3A" wp14:editId="106C8FFC">
            <wp:extent cx="5210902" cy="2695951"/>
            <wp:effectExtent l="0" t="0" r="8890" b="9525"/>
            <wp:docPr id="204987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77016" name=""/>
                    <pic:cNvPicPr/>
                  </pic:nvPicPr>
                  <pic:blipFill>
                    <a:blip r:embed="rId28"/>
                    <a:stretch>
                      <a:fillRect/>
                    </a:stretch>
                  </pic:blipFill>
                  <pic:spPr>
                    <a:xfrm>
                      <a:off x="0" y="0"/>
                      <a:ext cx="5210902" cy="2695951"/>
                    </a:xfrm>
                    <a:prstGeom prst="rect">
                      <a:avLst/>
                    </a:prstGeom>
                  </pic:spPr>
                </pic:pic>
              </a:graphicData>
            </a:graphic>
          </wp:inline>
        </w:drawing>
      </w:r>
    </w:p>
    <w:p w14:paraId="473F60B6" w14:textId="737FB563" w:rsidR="00E14CA8" w:rsidRPr="00D11750" w:rsidRDefault="00D11750" w:rsidP="00D11750">
      <w:pPr>
        <w:pStyle w:val="Caption"/>
        <w:jc w:val="center"/>
        <w:rPr>
          <w:sz w:val="22"/>
          <w:szCs w:val="22"/>
        </w:rPr>
      </w:pPr>
      <w:bookmarkStart w:id="120" w:name="_Toc225326612"/>
      <w:r w:rsidRPr="00D11750">
        <w:rPr>
          <w:sz w:val="22"/>
          <w:szCs w:val="22"/>
        </w:rPr>
        <w:t xml:space="preserve">Figure </w:t>
      </w:r>
      <w:r w:rsidRPr="00D11750">
        <w:rPr>
          <w:sz w:val="22"/>
          <w:szCs w:val="22"/>
        </w:rPr>
        <w:fldChar w:fldCharType="begin"/>
      </w:r>
      <w:r w:rsidRPr="00D11750">
        <w:rPr>
          <w:sz w:val="22"/>
          <w:szCs w:val="22"/>
        </w:rPr>
        <w:instrText xml:space="preserve"> SEQ Figure \* ARABIC </w:instrText>
      </w:r>
      <w:r w:rsidRPr="00D11750">
        <w:rPr>
          <w:sz w:val="22"/>
          <w:szCs w:val="22"/>
        </w:rPr>
        <w:fldChar w:fldCharType="separate"/>
      </w:r>
      <w:r w:rsidRPr="00D11750">
        <w:rPr>
          <w:noProof/>
          <w:sz w:val="22"/>
          <w:szCs w:val="22"/>
        </w:rPr>
        <w:t>18</w:t>
      </w:r>
      <w:r w:rsidRPr="00D11750">
        <w:rPr>
          <w:sz w:val="22"/>
          <w:szCs w:val="22"/>
        </w:rPr>
        <w:fldChar w:fldCharType="end"/>
      </w:r>
      <w:r w:rsidRPr="00D11750">
        <w:rPr>
          <w:sz w:val="22"/>
          <w:szCs w:val="22"/>
        </w:rPr>
        <w:t>: Banking Trojan category containing explored samples.</w:t>
      </w:r>
      <w:bookmarkEnd w:id="120"/>
    </w:p>
    <w:p w14:paraId="4A08C9AA" w14:textId="77777777" w:rsidR="00515AB5" w:rsidRPr="00515AB5" w:rsidRDefault="00515AB5" w:rsidP="00515AB5"/>
    <w:p w14:paraId="0A0C1BD1" w14:textId="77777777" w:rsidR="000B0FFE" w:rsidRDefault="000B0FFE" w:rsidP="000B0FFE">
      <w:pPr>
        <w:pStyle w:val="Heading1"/>
        <w:ind w:right="4"/>
        <w:rPr>
          <w:lang w:eastAsia="en-US"/>
        </w:rPr>
      </w:pPr>
      <w:bookmarkStart w:id="121" w:name="_Toc228350772"/>
      <w:r>
        <w:rPr>
          <w:lang w:eastAsia="en-US"/>
        </w:rPr>
        <w:lastRenderedPageBreak/>
        <w:t>Discussion</w:t>
      </w:r>
      <w:bookmarkEnd w:id="121"/>
    </w:p>
    <w:p w14:paraId="350A85EB" w14:textId="5AA82F1D" w:rsidR="001B3FDA" w:rsidRDefault="001B3FDA" w:rsidP="001B3FDA">
      <w:r>
        <w:t xml:space="preserve">The aim of the project stressed the exploration of malware tendencies and the organization of these behavioral characteristics.  This was explored during several malware decomplications utilizing the tools of Ghidra and </w:t>
      </w:r>
      <w:proofErr w:type="spellStart"/>
      <w:r>
        <w:t>procmon</w:t>
      </w:r>
      <w:proofErr w:type="spellEnd"/>
      <w:r>
        <w:t xml:space="preserve"> to explore the fundamental purpose and design of malware families within their programming.  </w:t>
      </w:r>
      <w:r w:rsidR="00F76B20">
        <w:t>With added research in how taxonomies were constructed, the construction of an organization model was successfully developed and displayed as a stand alone artefact.</w:t>
      </w:r>
    </w:p>
    <w:p w14:paraId="0F006334" w14:textId="0F162BA6" w:rsidR="00F25172" w:rsidRDefault="00F25172" w:rsidP="001B3FDA">
      <w:r>
        <w:t xml:space="preserve">The examiner achieved the aim of the project through rigorous research on organization models, exploring the different methodologies present in constructing a taxonomy for a new topic.  These models were then utilized as a framework for the ongoing examination of malware packages, utilizing the similarities between families as a means to </w:t>
      </w:r>
      <w:r w:rsidR="00127E6B">
        <w:t>properly compare and organized amongst the packages.</w:t>
      </w:r>
      <w:r w:rsidR="00C45B96">
        <w:t xml:space="preserve">  The following is a discussion on the findings of the project, as well as an exploration into the difficulties of artefact construction.</w:t>
      </w:r>
    </w:p>
    <w:p w14:paraId="686C3B33" w14:textId="7C7B0851" w:rsidR="00F76B20" w:rsidRPr="001B3FDA" w:rsidRDefault="00DF015C" w:rsidP="001B3FDA">
      <w:r>
        <w:t>This section is used to explored the overall findings of the research project, as well as discuss the process of constructing a taxonomy from scratch given the lack of material available for the project.</w:t>
      </w:r>
    </w:p>
    <w:p w14:paraId="47F7BD7C" w14:textId="2D41DD0D" w:rsidR="00540599" w:rsidRDefault="00540599" w:rsidP="00540599">
      <w:pPr>
        <w:pStyle w:val="Heading2"/>
        <w:ind w:right="4"/>
        <w:jc w:val="both"/>
      </w:pPr>
      <w:bookmarkStart w:id="122" w:name="_Toc228350773"/>
      <w:r>
        <w:t>Malware Behaviors</w:t>
      </w:r>
      <w:bookmarkEnd w:id="122"/>
    </w:p>
    <w:p w14:paraId="263BD005" w14:textId="77777777" w:rsidR="00F81505" w:rsidRDefault="00724028" w:rsidP="00540599">
      <w:pPr>
        <w:rPr>
          <w:lang w:val="en-GB" w:eastAsia="en-US"/>
        </w:rPr>
      </w:pPr>
      <w:r>
        <w:rPr>
          <w:lang w:val="en-GB" w:eastAsia="en-US"/>
        </w:rPr>
        <w:t xml:space="preserve">Each malware family behaviourally exhibits certain characteristics that bind them into categorization.  Their methods of infection, devices that are infected, as well as their overarching designed objective separate these packages into similarly designed bugs.  </w:t>
      </w:r>
    </w:p>
    <w:p w14:paraId="062D1E09" w14:textId="16A07F2E" w:rsidR="00540599" w:rsidRDefault="00724028" w:rsidP="00540599">
      <w:pPr>
        <w:rPr>
          <w:lang w:val="en-GB" w:eastAsia="en-US"/>
        </w:rPr>
      </w:pPr>
      <w:r>
        <w:rPr>
          <w:lang w:val="en-GB" w:eastAsia="en-US"/>
        </w:rPr>
        <w:t xml:space="preserve">Internet of Things devices are plethora, </w:t>
      </w:r>
      <w:r w:rsidR="00B64711">
        <w:rPr>
          <w:lang w:val="en-GB" w:eastAsia="en-US"/>
        </w:rPr>
        <w:t xml:space="preserve">low end, and unsecure.  The bugs that infect IoT </w:t>
      </w:r>
      <w:proofErr w:type="spellStart"/>
      <w:r w:rsidR="00B64711">
        <w:rPr>
          <w:lang w:val="en-GB" w:eastAsia="en-US"/>
        </w:rPr>
        <w:t>en</w:t>
      </w:r>
      <w:proofErr w:type="spellEnd"/>
      <w:r w:rsidR="00B64711">
        <w:rPr>
          <w:lang w:val="en-GB" w:eastAsia="en-US"/>
        </w:rPr>
        <w:t xml:space="preserve"> masse look to identify as many devices as possible in an attempt to crack their light security.  </w:t>
      </w:r>
      <w:r w:rsidR="00214C28">
        <w:rPr>
          <w:lang w:val="en-GB" w:eastAsia="en-US"/>
        </w:rPr>
        <w:t>The “botnet” is an overwhelmingly common method of IoT infection, and Mirai as exhibited during the testing process properly showcases this behaviour</w:t>
      </w:r>
      <w:r w:rsidR="002E64D9">
        <w:rPr>
          <w:lang w:val="en-GB" w:eastAsia="en-US"/>
        </w:rPr>
        <w:t xml:space="preserve">.  Objectively, botnets attack networks by overloading the requests, creating a bottleneck within the </w:t>
      </w:r>
      <w:r w:rsidR="00C975AE">
        <w:rPr>
          <w:lang w:val="en-GB" w:eastAsia="en-US"/>
        </w:rPr>
        <w:t>traffic jam</w:t>
      </w:r>
      <w:r w:rsidR="002E64D9">
        <w:rPr>
          <w:lang w:val="en-GB" w:eastAsia="en-US"/>
        </w:rPr>
        <w:t xml:space="preserve"> of packets.  This Denial of Service, DDoS attack, is displayed similarly within Mirai’s infrastructure.</w:t>
      </w:r>
      <w:r w:rsidR="00390A9A">
        <w:rPr>
          <w:lang w:val="en-GB" w:eastAsia="en-US"/>
        </w:rPr>
        <w:t xml:space="preserve"> </w:t>
      </w:r>
      <w:r w:rsidR="009D5596">
        <w:rPr>
          <w:lang w:val="en-GB" w:eastAsia="en-US"/>
        </w:rPr>
        <w:t xml:space="preserve"> </w:t>
      </w:r>
    </w:p>
    <w:p w14:paraId="056E1E4C" w14:textId="623D5974" w:rsidR="009D5596" w:rsidRDefault="00A835E0" w:rsidP="00540599">
      <w:pPr>
        <w:rPr>
          <w:lang w:val="en-GB" w:eastAsia="en-US"/>
        </w:rPr>
      </w:pPr>
      <w:r>
        <w:rPr>
          <w:lang w:val="en-GB" w:eastAsia="en-US"/>
        </w:rPr>
        <w:t xml:space="preserve">Ransomware attacks similarly hijack the files of a compromised system to present an ultimatum to the victim.  This hijacking was overwhelmingly done by encrypting the data of the machine as seen in 8.4.3. </w:t>
      </w:r>
      <w:r w:rsidR="00C613D3">
        <w:rPr>
          <w:lang w:val="en-GB" w:eastAsia="en-US"/>
        </w:rPr>
        <w:t>WannaCry</w:t>
      </w:r>
      <w:r>
        <w:rPr>
          <w:lang w:val="en-GB" w:eastAsia="en-US"/>
        </w:rPr>
        <w:t xml:space="preserve"> displayed several encryption methods which showcased the hijacking behaviour thoroughly.</w:t>
      </w:r>
      <w:r w:rsidR="00CA4BED">
        <w:rPr>
          <w:lang w:val="en-GB" w:eastAsia="en-US"/>
        </w:rPr>
        <w:t xml:space="preserve"> </w:t>
      </w:r>
      <w:r w:rsidR="009D5596">
        <w:rPr>
          <w:lang w:val="en-GB" w:eastAsia="en-US"/>
        </w:rPr>
        <w:t xml:space="preserve"> </w:t>
      </w:r>
      <w:r w:rsidR="00C613D3">
        <w:rPr>
          <w:lang w:val="en-GB" w:eastAsia="en-US"/>
        </w:rPr>
        <w:t xml:space="preserve">Albeit, encryption is a </w:t>
      </w:r>
      <w:r w:rsidR="00DB5AAE">
        <w:rPr>
          <w:lang w:val="en-GB" w:eastAsia="en-US"/>
        </w:rPr>
        <w:t>behaviour</w:t>
      </w:r>
      <w:r w:rsidR="00C613D3">
        <w:rPr>
          <w:lang w:val="en-GB" w:eastAsia="en-US"/>
        </w:rPr>
        <w:t xml:space="preserve"> showcased throughout testing by several </w:t>
      </w:r>
      <w:r w:rsidR="00DB5AAE">
        <w:rPr>
          <w:lang w:val="en-GB" w:eastAsia="en-US"/>
        </w:rPr>
        <w:t>packages</w:t>
      </w:r>
      <w:r w:rsidR="00C613D3">
        <w:rPr>
          <w:lang w:val="en-GB" w:eastAsia="en-US"/>
        </w:rPr>
        <w:t xml:space="preserve"> in other categories, the specific combination of encryption as a means to hold information hostage is present in these malware families in particular.</w:t>
      </w:r>
    </w:p>
    <w:p w14:paraId="49F4B433" w14:textId="4EDC5CE0" w:rsidR="00C21939" w:rsidRDefault="00F74F9F" w:rsidP="00F006C8">
      <w:pPr>
        <w:rPr>
          <w:lang w:val="en-GB" w:eastAsia="en-US"/>
        </w:rPr>
      </w:pPr>
      <w:r>
        <w:rPr>
          <w:lang w:val="en-GB" w:eastAsia="en-US"/>
        </w:rPr>
        <w:t>Trojans also displayed cryptic behaviours, however this was exhibited as a means to obfuscate the process as mundane and benign rather than the malware threat it was.  Trojan virus will present any means to disguise their purpose, and when remotely communicating with an outside threat actor showcased several</w:t>
      </w:r>
      <w:r w:rsidR="006110B0">
        <w:rPr>
          <w:lang w:val="en-GB" w:eastAsia="en-US"/>
        </w:rPr>
        <w:t xml:space="preserve"> </w:t>
      </w:r>
      <w:r w:rsidR="00DF41EA">
        <w:rPr>
          <w:lang w:val="en-GB" w:eastAsia="en-US"/>
        </w:rPr>
        <w:t xml:space="preserve">vectors of attempted communication when examined in 8.4.5.  </w:t>
      </w:r>
      <w:r w:rsidR="00DD2C63">
        <w:rPr>
          <w:lang w:val="en-GB" w:eastAsia="en-US"/>
        </w:rPr>
        <w:t xml:space="preserve">Behaviourally similar banking trojans like </w:t>
      </w:r>
      <w:proofErr w:type="spellStart"/>
      <w:r w:rsidR="00340C92">
        <w:rPr>
          <w:lang w:val="en-GB" w:eastAsia="en-US"/>
        </w:rPr>
        <w:t>TrickBot</w:t>
      </w:r>
      <w:proofErr w:type="spellEnd"/>
      <w:r w:rsidR="00DD2C63">
        <w:rPr>
          <w:lang w:val="en-GB" w:eastAsia="en-US"/>
        </w:rPr>
        <w:t xml:space="preserve"> were shown to be fine tuned to specifically extract information from banking account information, and their prevalence </w:t>
      </w:r>
      <w:r w:rsidR="00D5694D">
        <w:rPr>
          <w:lang w:val="en-GB" w:eastAsia="en-US"/>
        </w:rPr>
        <w:t xml:space="preserve">in the literature during research </w:t>
      </w:r>
      <w:r w:rsidR="0095124B">
        <w:rPr>
          <w:lang w:val="en-GB" w:eastAsia="en-US"/>
        </w:rPr>
        <w:t xml:space="preserve">resulted in the conclusion </w:t>
      </w:r>
      <w:r w:rsidR="00DD2C63">
        <w:rPr>
          <w:lang w:val="en-GB" w:eastAsia="en-US"/>
        </w:rPr>
        <w:t>w</w:t>
      </w:r>
      <w:r w:rsidR="0095124B">
        <w:rPr>
          <w:lang w:val="en-GB" w:eastAsia="en-US"/>
        </w:rPr>
        <w:t>h</w:t>
      </w:r>
      <w:r w:rsidR="00DD2C63">
        <w:rPr>
          <w:lang w:val="en-GB" w:eastAsia="en-US"/>
        </w:rPr>
        <w:t>ere</w:t>
      </w:r>
      <w:r w:rsidR="0095124B">
        <w:rPr>
          <w:lang w:val="en-GB" w:eastAsia="en-US"/>
        </w:rPr>
        <w:t xml:space="preserve"> there were</w:t>
      </w:r>
      <w:r w:rsidR="00DD2C63">
        <w:rPr>
          <w:lang w:val="en-GB" w:eastAsia="en-US"/>
        </w:rPr>
        <w:t xml:space="preserve"> separated from </w:t>
      </w:r>
      <w:r w:rsidR="0095124B">
        <w:rPr>
          <w:lang w:val="en-GB" w:eastAsia="en-US"/>
        </w:rPr>
        <w:t>their RAT counterparts.</w:t>
      </w:r>
    </w:p>
    <w:p w14:paraId="3C73C7AD" w14:textId="01659C1A" w:rsidR="00FC75E6" w:rsidRDefault="0011757B" w:rsidP="002001A9">
      <w:pPr>
        <w:rPr>
          <w:lang w:val="en-GB" w:eastAsia="en-US"/>
        </w:rPr>
      </w:pPr>
      <w:r>
        <w:rPr>
          <w:lang w:val="en-GB" w:eastAsia="en-US"/>
        </w:rPr>
        <w:lastRenderedPageBreak/>
        <w:t xml:space="preserve">Malware families </w:t>
      </w:r>
      <w:r w:rsidR="0092390F">
        <w:rPr>
          <w:lang w:val="en-GB" w:eastAsia="en-US"/>
        </w:rPr>
        <w:t>were found to be combined and compiled into a loading platform such as X-Tunnel in 8.4.2.</w:t>
      </w:r>
      <w:r w:rsidR="00B44383">
        <w:rPr>
          <w:lang w:val="en-GB" w:eastAsia="en-US"/>
        </w:rPr>
        <w:t xml:space="preserve">  </w:t>
      </w:r>
      <w:r w:rsidR="004A43C3">
        <w:rPr>
          <w:lang w:val="en-GB" w:eastAsia="en-US"/>
        </w:rPr>
        <w:t>These loaders functioned as methods for the malware to be transmitted into machines, and thus are categorized together within the hierarchy.</w:t>
      </w:r>
      <w:r w:rsidR="00483901">
        <w:rPr>
          <w:lang w:val="en-GB" w:eastAsia="en-US"/>
        </w:rPr>
        <w:t xml:space="preserve">  Whilst researching several components within the field, </w:t>
      </w:r>
      <w:r w:rsidR="00F94C33">
        <w:rPr>
          <w:lang w:val="en-GB" w:eastAsia="en-US"/>
        </w:rPr>
        <w:t>there was an overwhelming abundance of loaders like X-tunnel, and although their purposes were expansive and oftentimes dissimilar to other loaders, grouping these together showcased a distinct category of frameworks designed for mass malware attacks.</w:t>
      </w:r>
      <w:r w:rsidR="00D517F3">
        <w:rPr>
          <w:lang w:val="en-GB" w:eastAsia="en-US"/>
        </w:rPr>
        <w:t xml:space="preserve">  </w:t>
      </w:r>
    </w:p>
    <w:p w14:paraId="67A3E471" w14:textId="7DCBBD90" w:rsidR="002001A9" w:rsidRPr="00B41470" w:rsidRDefault="002001A9" w:rsidP="002001A9">
      <w:r>
        <w:rPr>
          <w:lang w:val="en-GB" w:eastAsia="en-US"/>
        </w:rPr>
        <w:t xml:space="preserve">Most of these attacks could broadly be considered an Advanced Persistent Threat, as malware attacks </w:t>
      </w:r>
      <w:r w:rsidR="00B41470">
        <w:rPr>
          <w:lang w:val="en-GB" w:eastAsia="en-US"/>
        </w:rPr>
        <w:t>aim to attack companies over a long lasting period rather than momentarily.  The</w:t>
      </w:r>
      <w:r w:rsidR="003A19B1">
        <w:rPr>
          <w:lang w:val="en-GB" w:eastAsia="en-US"/>
        </w:rPr>
        <w:t xml:space="preserve"> process of </w:t>
      </w:r>
      <w:r w:rsidR="00AE1AA9">
        <w:rPr>
          <w:lang w:val="en-GB" w:eastAsia="en-US"/>
        </w:rPr>
        <w:t>infiltrating</w:t>
      </w:r>
      <w:r w:rsidR="003A19B1">
        <w:rPr>
          <w:lang w:val="en-GB" w:eastAsia="en-US"/>
        </w:rPr>
        <w:t xml:space="preserve"> a system, gaining as many privileges and extracting data and information generally involves a combination of several bugs, including the malware present in other</w:t>
      </w:r>
      <w:r w:rsidR="00071A51">
        <w:rPr>
          <w:lang w:val="en-GB" w:eastAsia="en-US"/>
        </w:rPr>
        <w:t xml:space="preserve"> categories.  This overarching but over present method of attack was too important to not include in the categorization, however there was no clear discernible </w:t>
      </w:r>
      <w:r w:rsidR="00071A51">
        <w:t xml:space="preserve">way to differentiate the OS-based infections from these threats as any of those bugs could become a part of an APT.  This </w:t>
      </w:r>
      <w:r w:rsidR="00E31100">
        <w:t>led to the overhead APT categorization being implemented, where all bugs underneath could be implemented into their complexity.</w:t>
      </w:r>
    </w:p>
    <w:p w14:paraId="1242BBAA" w14:textId="0A050202" w:rsidR="00540599" w:rsidRDefault="00540599" w:rsidP="00540599">
      <w:pPr>
        <w:pStyle w:val="Heading2"/>
        <w:ind w:right="4"/>
        <w:jc w:val="both"/>
      </w:pPr>
      <w:bookmarkStart w:id="123" w:name="_Toc228350774"/>
      <w:r>
        <w:t>Malleable Categorization</w:t>
      </w:r>
      <w:bookmarkEnd w:id="123"/>
    </w:p>
    <w:p w14:paraId="46AC8CB8" w14:textId="647FA145" w:rsidR="003D0D29" w:rsidRDefault="003D0D29" w:rsidP="003D0D29">
      <w:r>
        <w:t>Early on in the research process of the project there were several categories in the literature identified to be predetermined.  These categories were immensely helpful in building a framework to start the project from.  Trojan viruses have been known about since the 1970’s, and still have bene used as a common architecture to build a virus around.  Ransomware was first revealed to be plausible in 80’s and similarly remain prevalent in the modern landscape of malware.</w:t>
      </w:r>
      <w:r w:rsidR="0029114C">
        <w:t xml:space="preserve">  These categories display solidified definitions for specific behaviors present in malware.</w:t>
      </w:r>
    </w:p>
    <w:p w14:paraId="285DA5F5" w14:textId="4261E2EA" w:rsidR="0029114C" w:rsidRPr="003D0D29" w:rsidRDefault="0029114C" w:rsidP="003D0D29">
      <w:r>
        <w:t>During the process of creating new categories, there were several workshopped that were omitted from the process.  Active and passive viral infections were theorized to be categories meant for this taxonomy, however the nature of several families displayed both active and passive characteristics which vetoed their inclusion.  In theory, an active virus would be “loud”, akin to a ransomware attack, where the user is supposed to know their machine is infected. A passive virus, in contrast, would obfuscate itself from the user.</w:t>
      </w:r>
    </w:p>
    <w:p w14:paraId="25262048" w14:textId="2AF19449" w:rsidR="00540599" w:rsidRDefault="00456D4E" w:rsidP="00540599">
      <w:pPr>
        <w:rPr>
          <w:lang w:val="en-GB" w:eastAsia="en-US"/>
        </w:rPr>
      </w:pPr>
      <w:r>
        <w:rPr>
          <w:lang w:val="en-GB" w:eastAsia="en-US"/>
        </w:rPr>
        <w:t xml:space="preserve">Consistency between categories was difficult to guarantee as several categories displayed traits and characteristics that overlapped with others described.  The malleability of these characteristic presented a hurdle that examiners were required to mitigate and justify with every decision throughout the categorization process.  In many cases, the malware presented aspects of encryption which was a crucial identification for ransomware bugs, even if they lacked the ransomware identity.  This issue was further identified as overhead loaders were able to execute any category of malware as long as its framework was properly loaded onto the process. </w:t>
      </w:r>
    </w:p>
    <w:p w14:paraId="180AC3C0" w14:textId="238E6546" w:rsidR="0067352F" w:rsidRDefault="0067352F" w:rsidP="00540599">
      <w:pPr>
        <w:rPr>
          <w:lang w:val="en-GB" w:eastAsia="en-US"/>
        </w:rPr>
      </w:pPr>
      <w:r>
        <w:rPr>
          <w:lang w:val="en-GB" w:eastAsia="en-US"/>
        </w:rPr>
        <w:t>A critical solution to this matter comes from the works of Whittaker, as their categorization stated that the identified purpose of the bug would be used to fully access its categorization.</w:t>
      </w:r>
      <w:r w:rsidR="00B32E5C">
        <w:rPr>
          <w:lang w:val="en-GB" w:eastAsia="en-US"/>
        </w:rPr>
        <w:t xml:space="preserve">  </w:t>
      </w:r>
      <w:r w:rsidR="0041730A">
        <w:rPr>
          <w:lang w:val="en-GB" w:eastAsia="en-US"/>
        </w:rPr>
        <w:t xml:space="preserve">With this, a bug could display characteristics of another type, where they encrypt and obfuscate their </w:t>
      </w:r>
      <w:r w:rsidR="00AA1274">
        <w:rPr>
          <w:lang w:val="en-GB" w:eastAsia="en-US"/>
        </w:rPr>
        <w:t>behaviour</w:t>
      </w:r>
      <w:r w:rsidR="0041730A">
        <w:rPr>
          <w:lang w:val="en-GB" w:eastAsia="en-US"/>
        </w:rPr>
        <w:t>, however, if the identified purpose of the virus was eventually to hide files and demand a ransom, the family of malware would be identified as a ransomware.</w:t>
      </w:r>
      <w:r>
        <w:rPr>
          <w:lang w:val="en-GB" w:eastAsia="en-US"/>
        </w:rPr>
        <w:t xml:space="preserve"> </w:t>
      </w:r>
    </w:p>
    <w:p w14:paraId="76D6EA03" w14:textId="7A7EB32B" w:rsidR="00374FB0" w:rsidRPr="00374FB0" w:rsidRDefault="00474B12" w:rsidP="00374FB0">
      <w:pPr>
        <w:rPr>
          <w:lang w:val="en-GB" w:eastAsia="en-US"/>
        </w:rPr>
      </w:pPr>
      <w:r>
        <w:rPr>
          <w:lang w:val="en-GB" w:eastAsia="en-US"/>
        </w:rPr>
        <w:lastRenderedPageBreak/>
        <w:t>These classifications could adjust as the landscape of malware changes with the years.  Whittaker crucially stated the importance of constant revisions to a taxonomy as the field expands and adapts to modern schema</w:t>
      </w:r>
      <w:r w:rsidR="00AA1274">
        <w:rPr>
          <w:lang w:val="en-GB" w:eastAsia="en-US"/>
        </w:rPr>
        <w:t xml:space="preserve"> (Whittaker, 2008)</w:t>
      </w:r>
      <w:r>
        <w:rPr>
          <w:lang w:val="en-GB" w:eastAsia="en-US"/>
        </w:rPr>
        <w:t xml:space="preserve">.  </w:t>
      </w:r>
      <w:r w:rsidR="00A63345">
        <w:rPr>
          <w:lang w:val="en-GB" w:eastAsia="en-US"/>
        </w:rPr>
        <w:t xml:space="preserve">This malleability allows for the recategorization of malware to be possible and open wherever it may seem fit. </w:t>
      </w:r>
      <w:r w:rsidR="002B2F48">
        <w:rPr>
          <w:lang w:val="en-GB" w:eastAsia="en-US"/>
        </w:rPr>
        <w:t xml:space="preserve"> </w:t>
      </w:r>
    </w:p>
    <w:p w14:paraId="339E7844" w14:textId="55EBFE98" w:rsidR="00374FB0" w:rsidRDefault="00374FB0" w:rsidP="00374FB0">
      <w:pPr>
        <w:pStyle w:val="Heading2"/>
        <w:ind w:right="4"/>
        <w:jc w:val="both"/>
      </w:pPr>
      <w:bookmarkStart w:id="124" w:name="_Toc228350775"/>
      <w:r>
        <w:t>Malware Prevention</w:t>
      </w:r>
      <w:bookmarkEnd w:id="124"/>
    </w:p>
    <w:p w14:paraId="7918DB86" w14:textId="54028751" w:rsidR="00E12F80" w:rsidRPr="00E12F80" w:rsidRDefault="00B112EE" w:rsidP="00E12F80">
      <w:r>
        <w:t xml:space="preserve">Categorizing malware families into behavioral similarities </w:t>
      </w:r>
      <w:r w:rsidR="009B6521">
        <w:t>enables professionals to prevent adjacent malware packages from spreading based on these characteristics.</w:t>
      </w:r>
      <w:r w:rsidR="00591E22">
        <w:t xml:space="preserve"> Utilizing the categories and their descriptions, malware researchers can better approach different infections based on the behaviors of the threat. </w:t>
      </w:r>
      <w:r w:rsidR="00822C8F">
        <w:t xml:space="preserve"> The next portion of this paper will answer the research question pertaining to the infection prevention for these malware categories defined.</w:t>
      </w:r>
    </w:p>
    <w:p w14:paraId="179E00C2" w14:textId="77777777" w:rsidR="004232B9" w:rsidRDefault="00113909" w:rsidP="00822C8F">
      <w:r>
        <w:t xml:space="preserve">Operating System based malware attacks have a tendency to infect from preying on the user’s ineptitude.  Phishing email attacks, unsecure network protocols, as well as unrestricted leisure use of the machines will result in the majority of infections overtaking the system.  When Windows OS machines are kept up to date the risk </w:t>
      </w:r>
      <w:r w:rsidR="00BC7C15">
        <w:t>for infection falls, however this is not a perfect preventative measure for prevention.  Windows has several known fundamental vulnerabilities, including a kernel level cross-signed driver trust vulnerability</w:t>
      </w:r>
      <w:r w:rsidR="00C16022">
        <w:t>(Speed, 2026)</w:t>
      </w:r>
      <w:r w:rsidR="00BC7C15">
        <w:t xml:space="preserve">.  As the operating system will persist with these vulnerabilities it is important to educate the user on proper internet use and phishing identification. </w:t>
      </w:r>
    </w:p>
    <w:p w14:paraId="047C67DD" w14:textId="5B858B48" w:rsidR="00E12F80" w:rsidRDefault="00A91A50" w:rsidP="00822C8F">
      <w:r>
        <w:t>To mitigate any active penetration avenues upon the operating system, regular scheduled updates from the manufacturer are necessary to ensure proper security functionality.  Most common operating systems such as Windows have a preinstalled antivirus protocol that should be enabled and running on the machine at launch.  This protocol will prevent the majority of known infections from penetrating modern infrastructure, only exposed to unpatched bugs and zero day vulnerabilities.  When securing a companies network, regular network traffic observation should be taken into account to ensure no RAT’s are pinging to malicious sources.  Finally, the employees  should all be educated and trained on the threats that lurk upon a network and the consequences of exposure.</w:t>
      </w:r>
      <w:r w:rsidR="00BC7C15">
        <w:t xml:space="preserve"> </w:t>
      </w:r>
    </w:p>
    <w:p w14:paraId="7264C590" w14:textId="07A5C2DF" w:rsidR="0071623D" w:rsidRPr="0071623D" w:rsidRDefault="0071623D" w:rsidP="0071623D">
      <w:r>
        <w:t xml:space="preserve">Botnet infections occur from the exploitable design of these internet of things infrastructure.  Their small, compact nature dictates that corner cutting measures are not only common but necessary for their quantitative business model. </w:t>
      </w:r>
      <w:r w:rsidR="000B0DD8">
        <w:t>As of 2025, there are 21.1 billion IoT devices in service worldwide (Sinha, 2025).</w:t>
      </w:r>
      <w:r w:rsidR="00E903B5">
        <w:t xml:space="preserve">  Attacks on these devices likely will occur, however many tactics exist to prevent their damages from spreading beyond their functionality.  IoT devices can exist on their own Wi-Fi configuration, which can prevent their privileges from being utilize for anything nefarious on a company network.  Each IoT device should have preinstalled software that enables the user to change the security permissions of the device. Changing the default passwords from the factory installation of the software to a more robust string would enable at least another layer of protection against these attacks. </w:t>
      </w:r>
    </w:p>
    <w:p w14:paraId="79A186B0" w14:textId="14959026" w:rsidR="001D311E" w:rsidRDefault="00ED3557" w:rsidP="001D311E">
      <w:r>
        <w:t xml:space="preserve">Advanced persistent threats come from long calculated endeavors from a threat actors specifically targeting a company or a government.  Prevention of APT attacks comes from a sustained effort of threat education as well as work from both blue and red teams. </w:t>
      </w:r>
      <w:r w:rsidR="007A1C9E">
        <w:t>Ensuring that network traffic is consistently monitored will ensure that packets are properly observed as dangerous before any attacks occur.  This alongside a properly segmented network plan to prevent any movement within a network from the threat can ensure sensitive data is protected if and when a threat breaches.</w:t>
      </w:r>
      <w:r>
        <w:t xml:space="preserve"> Ransomware can </w:t>
      </w:r>
      <w:r>
        <w:lastRenderedPageBreak/>
        <w:t>be a frustratingly long process to deal with when infection occurs.  The encrypted files are often sensitive data of individuals that seldom want their privacies in the hands of the public.</w:t>
      </w:r>
      <w:r w:rsidR="009E5A95">
        <w:t xml:space="preserve">  Ransomware preys on the idea of data being secured only within one location, however a regularly backed up system with several secondary data storage locations can prevent any leverage the attack might hold.</w:t>
      </w:r>
      <w:r w:rsidR="00BF0738">
        <w:t xml:space="preserve"> </w:t>
      </w:r>
    </w:p>
    <w:p w14:paraId="0BE5E689" w14:textId="22383758" w:rsidR="00540599" w:rsidRDefault="0067352F" w:rsidP="009060A6">
      <w:pPr>
        <w:pStyle w:val="Heading2"/>
        <w:ind w:right="4"/>
        <w:jc w:val="both"/>
      </w:pPr>
      <w:bookmarkStart w:id="125" w:name="_Toc228350776"/>
      <w:r>
        <w:t xml:space="preserve">Further </w:t>
      </w:r>
      <w:r w:rsidR="00540599">
        <w:t>Difficulties</w:t>
      </w:r>
      <w:bookmarkEnd w:id="125"/>
    </w:p>
    <w:p w14:paraId="6D6D3254" w14:textId="341DDFC5" w:rsidR="00953C43" w:rsidRDefault="005470AB" w:rsidP="005470AB">
      <w:pPr>
        <w:rPr>
          <w:lang w:val="en-GB" w:eastAsia="en-US"/>
        </w:rPr>
      </w:pPr>
      <w:r>
        <w:rPr>
          <w:lang w:val="en-GB" w:eastAsia="en-US"/>
        </w:rPr>
        <w:t xml:space="preserve">The malleable nature of the categorization was but one of a list of difficulties that presented during the construction of the malware taxonomy.  The scope of the project very quickly surpassed the allotted timeframe granted for the work, leaving an unsatisfied </w:t>
      </w:r>
      <w:r w:rsidR="00511939">
        <w:rPr>
          <w:lang w:val="en-GB" w:eastAsia="en-US"/>
        </w:rPr>
        <w:t>cliff notes</w:t>
      </w:r>
      <w:r>
        <w:rPr>
          <w:lang w:val="en-GB" w:eastAsia="en-US"/>
        </w:rPr>
        <w:t xml:space="preserve"> rendition of a finalized artefact as opposed to a comprehensive chart containing each sample in modern day.  However, this was mitigated as constructors emphasized the importance of category construction and behaviour examination rather than the impossibly thorough finalization of a tree in need of revisions.  Due to the fundamental nature of taxonomy, the tree will be forced to go through continuous amendments as part of its maintenance, leaving the construction of the tree higher precedent than the</w:t>
      </w:r>
      <w:r w:rsidR="00953C43">
        <w:rPr>
          <w:lang w:val="en-GB" w:eastAsia="en-US"/>
        </w:rPr>
        <w:t xml:space="preserve"> </w:t>
      </w:r>
      <w:r>
        <w:rPr>
          <w:lang w:val="en-GB" w:eastAsia="en-US"/>
        </w:rPr>
        <w:t>impossible.</w:t>
      </w:r>
    </w:p>
    <w:p w14:paraId="37157BD6" w14:textId="16B932EF" w:rsidR="00415EE8" w:rsidRPr="00540599" w:rsidRDefault="00415EE8" w:rsidP="005470AB">
      <w:pPr>
        <w:rPr>
          <w:lang w:val="en-GB" w:eastAsia="en-US"/>
        </w:rPr>
      </w:pPr>
    </w:p>
    <w:p w14:paraId="0D93DB60" w14:textId="13457C74" w:rsidR="000B0FFE" w:rsidRDefault="000B0FFE" w:rsidP="000B0FFE">
      <w:pPr>
        <w:pStyle w:val="Heading1"/>
        <w:ind w:right="4"/>
        <w:rPr>
          <w:lang w:eastAsia="en-US"/>
        </w:rPr>
      </w:pPr>
      <w:bookmarkStart w:id="126" w:name="_Toc228350777"/>
      <w:r>
        <w:rPr>
          <w:lang w:eastAsia="en-US"/>
        </w:rPr>
        <w:lastRenderedPageBreak/>
        <w:t>Conclusion</w:t>
      </w:r>
      <w:bookmarkEnd w:id="126"/>
    </w:p>
    <w:p w14:paraId="5FA06929" w14:textId="34BE36A4" w:rsidR="00AC0458" w:rsidRDefault="000B0FFE" w:rsidP="009314D1">
      <w:pPr>
        <w:pStyle w:val="Heading2"/>
        <w:ind w:right="4"/>
        <w:rPr>
          <w:rFonts w:eastAsia="Times New Roman"/>
          <w:lang w:eastAsia="en-US"/>
        </w:rPr>
      </w:pPr>
      <w:bookmarkStart w:id="127" w:name="_Toc228350778"/>
      <w:r>
        <w:rPr>
          <w:rFonts w:eastAsia="Times New Roman"/>
          <w:lang w:eastAsia="en-US"/>
        </w:rPr>
        <w:t>Conclusion</w:t>
      </w:r>
      <w:bookmarkEnd w:id="127"/>
    </w:p>
    <w:p w14:paraId="77558A2A" w14:textId="2DD3DA75" w:rsidR="0035535C" w:rsidRDefault="00D52E2E" w:rsidP="0035535C">
      <w:pPr>
        <w:rPr>
          <w:lang w:eastAsia="en-US"/>
        </w:rPr>
      </w:pPr>
      <w:r>
        <w:rPr>
          <w:lang w:eastAsia="en-US"/>
        </w:rPr>
        <w:t xml:space="preserve">The report above looked to organize the field of malware in current day into a taxonomical structure, and through rigorous evaluations was able to provide such a framework.  The taxonomy categorizes malware based on their behaviors and objectives within </w:t>
      </w:r>
      <w:r w:rsidR="0047586E">
        <w:rPr>
          <w:lang w:eastAsia="en-US"/>
        </w:rPr>
        <w:t>infiltrated</w:t>
      </w:r>
      <w:r>
        <w:rPr>
          <w:lang w:eastAsia="en-US"/>
        </w:rPr>
        <w:t xml:space="preserve"> machinery, visualizing the goals and similarities between infections from those of years past.  This dissertation displayed in an interactive webpage the taxonomy in an amendable </w:t>
      </w:r>
      <w:proofErr w:type="spellStart"/>
      <w:r>
        <w:rPr>
          <w:lang w:eastAsia="en-US"/>
        </w:rPr>
        <w:t>json</w:t>
      </w:r>
      <w:proofErr w:type="spellEnd"/>
      <w:r>
        <w:rPr>
          <w:lang w:eastAsia="en-US"/>
        </w:rPr>
        <w:t xml:space="preserve"> format. </w:t>
      </w:r>
    </w:p>
    <w:p w14:paraId="7FB8B3FE" w14:textId="60E37FF5" w:rsidR="0047586E" w:rsidRDefault="0047586E" w:rsidP="0035535C">
      <w:pPr>
        <w:rPr>
          <w:lang w:eastAsia="en-US"/>
        </w:rPr>
      </w:pPr>
      <w:r>
        <w:rPr>
          <w:lang w:eastAsia="en-US"/>
        </w:rPr>
        <w:t xml:space="preserve">The work above investigated the current landscape of malware, discussing common </w:t>
      </w:r>
      <w:r w:rsidR="00046BA9">
        <w:rPr>
          <w:lang w:eastAsia="en-US"/>
        </w:rPr>
        <w:t>categories</w:t>
      </w:r>
      <w:r>
        <w:rPr>
          <w:lang w:eastAsia="en-US"/>
        </w:rPr>
        <w:t xml:space="preserve"> and descriptions of malware families in an effort to link and organize the packages amongst on another.  This researched provided starting categories for the taxonomy to build off of.</w:t>
      </w:r>
    </w:p>
    <w:p w14:paraId="20E0DA5B" w14:textId="045AEE63" w:rsidR="0047586E" w:rsidRDefault="0047586E" w:rsidP="0035535C">
      <w:pPr>
        <w:rPr>
          <w:lang w:eastAsia="en-US"/>
        </w:rPr>
      </w:pPr>
      <w:r>
        <w:rPr>
          <w:lang w:eastAsia="en-US"/>
        </w:rPr>
        <w:t xml:space="preserve">There was sufficient and comprehensive research conducted on the construction of a taxonomy, namely outlines within research papers that provided feasible instructions to follow during execution of the webpage artefact.  </w:t>
      </w:r>
      <w:r w:rsidR="002E0A12">
        <w:rPr>
          <w:lang w:eastAsia="en-US"/>
        </w:rPr>
        <w:t xml:space="preserve">The outline for the methodology of the tree’s construction was implemented and justified throughout the process, utilizing these primary sources as ample evidence for progression in </w:t>
      </w:r>
      <w:r w:rsidR="00F61357">
        <w:rPr>
          <w:lang w:eastAsia="en-US"/>
        </w:rPr>
        <w:t>construction</w:t>
      </w:r>
      <w:r w:rsidR="002E0A12">
        <w:rPr>
          <w:lang w:eastAsia="en-US"/>
        </w:rPr>
        <w:t>.</w:t>
      </w:r>
      <w:r w:rsidR="00F61357">
        <w:rPr>
          <w:lang w:eastAsia="en-US"/>
        </w:rPr>
        <w:t xml:space="preserve">  </w:t>
      </w:r>
    </w:p>
    <w:p w14:paraId="2209BEF5" w14:textId="003752DF" w:rsidR="00046BA9" w:rsidRDefault="00046BA9" w:rsidP="0035535C">
      <w:pPr>
        <w:rPr>
          <w:lang w:eastAsia="en-US"/>
        </w:rPr>
      </w:pPr>
      <w:r>
        <w:rPr>
          <w:lang w:eastAsia="en-US"/>
        </w:rPr>
        <w:t xml:space="preserve">Afterward, the researchers examined the decompiled infrastructure of several common malware packages, display their characteristics with ample research and provided evidence within their programming.  This was used to </w:t>
      </w:r>
      <w:r w:rsidR="00BF1CF1">
        <w:rPr>
          <w:lang w:eastAsia="en-US"/>
        </w:rPr>
        <w:t>justify</w:t>
      </w:r>
      <w:r>
        <w:rPr>
          <w:lang w:eastAsia="en-US"/>
        </w:rPr>
        <w:t xml:space="preserve"> their placement within the hierarchy as their </w:t>
      </w:r>
      <w:r w:rsidR="00BF1CF1">
        <w:rPr>
          <w:lang w:eastAsia="en-US"/>
        </w:rPr>
        <w:t>behaviors</w:t>
      </w:r>
      <w:r>
        <w:rPr>
          <w:lang w:eastAsia="en-US"/>
        </w:rPr>
        <w:t xml:space="preserve"> were linked to their infrastructure and </w:t>
      </w:r>
      <w:r w:rsidR="00BF1CF1">
        <w:rPr>
          <w:lang w:eastAsia="en-US"/>
        </w:rPr>
        <w:t xml:space="preserve">systemic infiltration allowing a clear visual diagram that displayed their threat in relation to others. </w:t>
      </w:r>
    </w:p>
    <w:p w14:paraId="32608CA9" w14:textId="0472264D" w:rsidR="00A93D38" w:rsidRPr="0035535C" w:rsidRDefault="00A93D38" w:rsidP="0035535C">
      <w:pPr>
        <w:rPr>
          <w:lang w:eastAsia="en-US"/>
        </w:rPr>
      </w:pPr>
      <w:r>
        <w:rPr>
          <w:lang w:eastAsia="en-US"/>
        </w:rPr>
        <w:t xml:space="preserve">Ghidra decompiled projects of common malware was used as consistent evidence for the researched categories existence within the tree, </w:t>
      </w:r>
      <w:r w:rsidR="00696A35">
        <w:rPr>
          <w:lang w:eastAsia="en-US"/>
        </w:rPr>
        <w:t xml:space="preserve">and with that concluded the webpage to display the hierarchy on was to be constructed.  This webpage was a rudimentary html page with interactable </w:t>
      </w:r>
      <w:r w:rsidR="00CD5BEB">
        <w:rPr>
          <w:lang w:eastAsia="en-US"/>
        </w:rPr>
        <w:t>JavaScript</w:t>
      </w:r>
      <w:r w:rsidR="00696A35">
        <w:rPr>
          <w:lang w:eastAsia="en-US"/>
        </w:rPr>
        <w:t xml:space="preserve"> methods that allowed for the construction of the taxonomy.  </w:t>
      </w:r>
      <w:r w:rsidR="004E4554">
        <w:rPr>
          <w:lang w:eastAsia="en-US"/>
        </w:rPr>
        <w:t>Th</w:t>
      </w:r>
      <w:r w:rsidR="00CD5BEB">
        <w:rPr>
          <w:lang w:eastAsia="en-US"/>
        </w:rPr>
        <w:t>ese JavaScript commands created nodes that were amendable and interacted with parent and child nodes created through key button presses</w:t>
      </w:r>
      <w:r w:rsidR="00492EC8">
        <w:rPr>
          <w:lang w:eastAsia="en-US"/>
        </w:rPr>
        <w:t>.</w:t>
      </w:r>
      <w:r w:rsidR="00B12C1B">
        <w:rPr>
          <w:lang w:eastAsia="en-US"/>
        </w:rPr>
        <w:t xml:space="preserve"> </w:t>
      </w:r>
      <w:r w:rsidR="00B12C1B">
        <w:rPr>
          <w:lang w:val="en-GB" w:eastAsia="en-US"/>
        </w:rPr>
        <w:t xml:space="preserve">The finalized tree was able to be saved and exported as a separated </w:t>
      </w:r>
      <w:proofErr w:type="spellStart"/>
      <w:r w:rsidR="00B12C1B">
        <w:rPr>
          <w:lang w:val="en-GB" w:eastAsia="en-US"/>
        </w:rPr>
        <w:t>json</w:t>
      </w:r>
      <w:proofErr w:type="spellEnd"/>
      <w:r w:rsidR="00B12C1B">
        <w:rPr>
          <w:lang w:val="en-GB" w:eastAsia="en-US"/>
        </w:rPr>
        <w:t xml:space="preserve"> file from the webpage, allowing for it to be used as a standalone object.</w:t>
      </w:r>
    </w:p>
    <w:p w14:paraId="59A74B7E" w14:textId="77777777" w:rsidR="009525A9" w:rsidRDefault="009525A9" w:rsidP="008605B2">
      <w:pPr>
        <w:pStyle w:val="Heading2"/>
        <w:ind w:right="4"/>
        <w:rPr>
          <w:rFonts w:eastAsia="Times New Roman"/>
          <w:lang w:eastAsia="en-US"/>
        </w:rPr>
      </w:pPr>
      <w:bookmarkStart w:id="128" w:name="_Toc228350779"/>
      <w:r>
        <w:rPr>
          <w:rFonts w:eastAsia="Times New Roman"/>
          <w:lang w:eastAsia="en-US"/>
        </w:rPr>
        <w:t>Future Work</w:t>
      </w:r>
      <w:bookmarkEnd w:id="128"/>
    </w:p>
    <w:p w14:paraId="71734BE1" w14:textId="39E438F2" w:rsidR="00E81CDE" w:rsidRDefault="00E81CDE" w:rsidP="00E81CDE">
      <w:pPr>
        <w:ind w:right="4"/>
        <w:rPr>
          <w:rFonts w:eastAsia="Times New Roman" w:cs="Times New Roman"/>
          <w:color w:val="000000"/>
          <w:lang w:eastAsia="en-US"/>
        </w:rPr>
      </w:pPr>
      <w:r>
        <w:rPr>
          <w:rFonts w:eastAsia="Times New Roman" w:cs="Times New Roman"/>
          <w:color w:val="000000"/>
          <w:lang w:eastAsia="en-US"/>
        </w:rPr>
        <w:t xml:space="preserve">The taxonomy as it stands will need expansion and constant revision.  The landscape of malware will adapt in every moment thus leaving the requirement for further expansion of the bugs omitted from the taxonomy as well as future categories yet to have been created or discovered.   With further expansion, the taxonomy will hopefully serve as a proper visualization of each malware families design, purpose, and vulnerability infiltration. </w:t>
      </w:r>
    </w:p>
    <w:p w14:paraId="6009021A" w14:textId="23C83698" w:rsidR="006F4C01" w:rsidRDefault="00550554" w:rsidP="00F66589">
      <w:pPr>
        <w:ind w:right="4"/>
        <w:rPr>
          <w:rFonts w:eastAsia="Times New Roman" w:cs="Times New Roman"/>
          <w:color w:val="000000"/>
          <w:lang w:eastAsia="en-US"/>
        </w:rPr>
      </w:pPr>
      <w:r>
        <w:rPr>
          <w:rFonts w:eastAsia="Times New Roman" w:cs="Times New Roman"/>
          <w:color w:val="000000"/>
          <w:lang w:eastAsia="en-US"/>
        </w:rPr>
        <w:t xml:space="preserve">After further amendments as well as a comprehensive expansion has been implemented to the taxonomy, the researches would strive to connect with a third party to network and expand the </w:t>
      </w:r>
      <w:r>
        <w:rPr>
          <w:rFonts w:eastAsia="Times New Roman" w:cs="Times New Roman"/>
          <w:color w:val="000000"/>
          <w:lang w:eastAsia="en-US"/>
        </w:rPr>
        <w:lastRenderedPageBreak/>
        <w:t xml:space="preserve">outreach of this diagram, utilizing its construction as a means to display to those within and outside of the field of cybersecurity.  The finalized goal of this project would be to have a clear format to display the landscape of malware to any layman, allowing for clear communication at the expansive and </w:t>
      </w:r>
      <w:r w:rsidR="008D084B">
        <w:rPr>
          <w:rFonts w:eastAsia="Times New Roman" w:cs="Times New Roman"/>
          <w:color w:val="000000"/>
          <w:lang w:eastAsia="en-US"/>
        </w:rPr>
        <w:t>growing</w:t>
      </w:r>
      <w:r>
        <w:rPr>
          <w:rFonts w:eastAsia="Times New Roman" w:cs="Times New Roman"/>
          <w:color w:val="000000"/>
          <w:lang w:eastAsia="en-US"/>
        </w:rPr>
        <w:t xml:space="preserve"> threats within cybersecurity</w:t>
      </w:r>
      <w:r w:rsidR="00EC5ADA">
        <w:rPr>
          <w:rFonts w:eastAsia="Times New Roman" w:cs="Times New Roman"/>
          <w:color w:val="000000"/>
          <w:lang w:eastAsia="en-US"/>
        </w:rPr>
        <w:t>.</w:t>
      </w:r>
    </w:p>
    <w:bookmarkStart w:id="129" w:name="_Toc228350780" w:displacedByCustomXml="next"/>
    <w:sdt>
      <w:sdtPr>
        <w:rPr>
          <w:rFonts w:asciiTheme="minorHAnsi" w:eastAsiaTheme="minorEastAsia" w:hAnsiTheme="minorHAnsi" w:cstheme="minorBidi"/>
          <w:b w:val="0"/>
          <w:bCs w:val="0"/>
          <w:smallCaps w:val="0"/>
          <w:color w:val="auto"/>
          <w:sz w:val="22"/>
          <w:szCs w:val="22"/>
          <w:lang w:val="en-US"/>
        </w:rPr>
        <w:id w:val="566773658"/>
        <w:docPartObj>
          <w:docPartGallery w:val="Bibliographies"/>
          <w:docPartUnique/>
        </w:docPartObj>
      </w:sdtPr>
      <w:sdtEndPr>
        <w:rPr>
          <w:rFonts w:ascii="Calibri" w:hAnsi="Calibri"/>
        </w:rPr>
      </w:sdtEndPr>
      <w:sdtContent>
        <w:p w14:paraId="54A28423" w14:textId="0A0AC171" w:rsidR="006E34CB" w:rsidRDefault="00341658" w:rsidP="008605B2">
          <w:pPr>
            <w:pStyle w:val="Heading1"/>
            <w:numPr>
              <w:ilvl w:val="0"/>
              <w:numId w:val="0"/>
            </w:numPr>
            <w:ind w:left="431" w:right="4"/>
          </w:pPr>
          <w:r>
            <w:t>References</w:t>
          </w:r>
          <w:bookmarkEnd w:id="129"/>
        </w:p>
        <w:sdt>
          <w:sdtPr>
            <w:id w:val="-573587230"/>
            <w:bibliography/>
          </w:sdtPr>
          <w:sdtContent>
            <w:p w14:paraId="0F7FC527" w14:textId="39D8717D" w:rsidR="009314D1" w:rsidRDefault="009314D1" w:rsidP="00BA1E69">
              <w:pPr>
                <w:ind w:right="4"/>
                <w:jc w:val="both"/>
              </w:pPr>
            </w:p>
            <w:sdt>
              <w:sdtPr>
                <w:id w:val="1236670829"/>
                <w:bibliography/>
              </w:sdtPr>
              <w:sdtContent>
                <w:p w14:paraId="54D00A66" w14:textId="77777777" w:rsidR="00BA1E69" w:rsidRPr="00FA42B6" w:rsidRDefault="00BA1E69" w:rsidP="00BA1E69">
                  <w:pPr>
                    <w:ind w:left="19" w:right="919"/>
                  </w:pPr>
                  <w:r w:rsidRPr="00FA42B6">
                    <w:t xml:space="preserve">Aslan, Ö. and Samet, R. (2017) </w:t>
                  </w:r>
                  <w:r w:rsidRPr="00FA42B6">
                    <w:rPr>
                      <w:i/>
                      <w:iCs/>
                    </w:rPr>
                    <w:t>Investigation of Possibilities to Detect Malware Using Existing Tools</w:t>
                  </w:r>
                  <w:r w:rsidRPr="00FA42B6">
                    <w:t xml:space="preserve">, </w:t>
                  </w:r>
                  <w:r w:rsidRPr="00FA42B6">
                    <w:rPr>
                      <w:i/>
                      <w:iCs/>
                    </w:rPr>
                    <w:t>IEEE Xplore</w:t>
                  </w:r>
                  <w:r w:rsidRPr="00FA42B6">
                    <w:t xml:space="preserve">. Available at: </w:t>
                  </w:r>
                  <w:hyperlink r:id="rId29" w:history="1">
                    <w:r w:rsidRPr="00FA42B6">
                      <w:rPr>
                        <w:rStyle w:val="Hyperlink"/>
                      </w:rPr>
                      <w:t>https://doi.org/10.1109/AICCSA.2017.24</w:t>
                    </w:r>
                  </w:hyperlink>
                  <w:r w:rsidRPr="00FA42B6">
                    <w:t xml:space="preserve">. </w:t>
                  </w:r>
                </w:p>
                <w:p w14:paraId="4C2BD7DA" w14:textId="77777777" w:rsidR="00BA1E69" w:rsidRPr="00FA42B6" w:rsidRDefault="00BA1E69" w:rsidP="00BA1E69">
                  <w:pPr>
                    <w:ind w:left="19" w:right="919"/>
                  </w:pPr>
                  <w:r w:rsidRPr="00FA42B6">
                    <w:t xml:space="preserve">Aslan, O. and Yilmaz, A.A. (2021) ‘A New Malware Classification Framework Based on Deep Learning Algorithms’, </w:t>
                  </w:r>
                  <w:r w:rsidRPr="00FA42B6">
                    <w:rPr>
                      <w:i/>
                      <w:iCs/>
                    </w:rPr>
                    <w:t>IEEE Access</w:t>
                  </w:r>
                  <w:r w:rsidRPr="00FA42B6">
                    <w:t xml:space="preserve">, 9, pp. 87936–87951. Available at: </w:t>
                  </w:r>
                  <w:hyperlink r:id="rId30" w:history="1">
                    <w:r w:rsidRPr="00FA42B6">
                      <w:rPr>
                        <w:rStyle w:val="Hyperlink"/>
                      </w:rPr>
                      <w:t>https://doi.org/10.1109/access.2021.3089586</w:t>
                    </w:r>
                  </w:hyperlink>
                  <w:r w:rsidRPr="00FA42B6">
                    <w:t xml:space="preserve">. </w:t>
                  </w:r>
                </w:p>
                <w:p w14:paraId="49049625" w14:textId="77777777" w:rsidR="00BA1E69" w:rsidRPr="00FA42B6" w:rsidRDefault="00BA1E69" w:rsidP="00BA1E69">
                  <w:pPr>
                    <w:ind w:left="19" w:right="919"/>
                  </w:pPr>
                  <w:r w:rsidRPr="00FA42B6">
                    <w:t xml:space="preserve">Aslan, Ö.A. and Samet, R. (2020) ‘A Comprehensive Review on Malware Detection Approaches’, </w:t>
                  </w:r>
                  <w:r w:rsidRPr="00FA42B6">
                    <w:rPr>
                      <w:i/>
                      <w:iCs/>
                    </w:rPr>
                    <w:t>IEEE Access</w:t>
                  </w:r>
                  <w:r w:rsidRPr="00FA42B6">
                    <w:t xml:space="preserve">, 8(1), pp. 6249–6271. Available at: </w:t>
                  </w:r>
                  <w:hyperlink r:id="rId31" w:history="1">
                    <w:r w:rsidRPr="00FA42B6">
                      <w:rPr>
                        <w:rStyle w:val="Hyperlink"/>
                      </w:rPr>
                      <w:t>https://doi.org/10.1109/ACCESS.2019.2963724</w:t>
                    </w:r>
                  </w:hyperlink>
                  <w:r w:rsidRPr="00FA42B6">
                    <w:t xml:space="preserve">. </w:t>
                  </w:r>
                </w:p>
                <w:p w14:paraId="5000DC03" w14:textId="77777777" w:rsidR="00BA1E69" w:rsidRPr="00FA42B6" w:rsidRDefault="00BA1E69" w:rsidP="00BA1E69">
                  <w:pPr>
                    <w:ind w:left="19" w:right="919"/>
                  </w:pPr>
                  <w:r w:rsidRPr="00FA42B6">
                    <w:t xml:space="preserve">Baker, K. (2025) </w:t>
                  </w:r>
                  <w:r w:rsidRPr="00FA42B6">
                    <w:rPr>
                      <w:i/>
                      <w:iCs/>
                    </w:rPr>
                    <w:t>What is an Advanced Persistent Threat (APT)? | CrowdStrike</w:t>
                  </w:r>
                  <w:r w:rsidRPr="00FA42B6">
                    <w:t xml:space="preserve">, </w:t>
                  </w:r>
                  <w:r w:rsidRPr="00FA42B6">
                    <w:rPr>
                      <w:i/>
                      <w:iCs/>
                    </w:rPr>
                    <w:t>Crowdstrike.com</w:t>
                  </w:r>
                  <w:r w:rsidRPr="00FA42B6">
                    <w:t xml:space="preserve">. Available at: </w:t>
                  </w:r>
                  <w:hyperlink r:id="rId32" w:history="1">
                    <w:r w:rsidRPr="00FA42B6">
                      <w:rPr>
                        <w:rStyle w:val="Hyperlink"/>
                      </w:rPr>
                      <w:t>https://www.crowdstrike.com/en-us/cybersecurity-101/threat-intelligence/advanced-persistent-threat-apt/</w:t>
                    </w:r>
                  </w:hyperlink>
                  <w:r w:rsidRPr="00FA42B6">
                    <w:t>. (Accessed: 20 November 2025).</w:t>
                  </w:r>
                </w:p>
                <w:p w14:paraId="4C053F5F" w14:textId="7D84777D" w:rsidR="00BA1E69" w:rsidRDefault="00BA1E69" w:rsidP="00BA1E69">
                  <w:pPr>
                    <w:ind w:left="19" w:right="919"/>
                  </w:pPr>
                  <w:r w:rsidRPr="00FA42B6">
                    <w:t xml:space="preserve">Berrios, S. </w:t>
                  </w:r>
                  <w:r w:rsidRPr="00FA42B6">
                    <w:rPr>
                      <w:i/>
                      <w:iCs/>
                    </w:rPr>
                    <w:t>et al.</w:t>
                  </w:r>
                  <w:r w:rsidRPr="00FA42B6">
                    <w:t xml:space="preserve"> (2025) ‘Systematic Review: Malware Detection and Classification in Cybersecurity’, </w:t>
                  </w:r>
                  <w:r w:rsidRPr="00FA42B6">
                    <w:rPr>
                      <w:i/>
                      <w:iCs/>
                    </w:rPr>
                    <w:t>Applied Sciences</w:t>
                  </w:r>
                  <w:r w:rsidRPr="00FA42B6">
                    <w:t xml:space="preserve">, 15(14), pp. 7747–7747. Available at: </w:t>
                  </w:r>
                  <w:hyperlink r:id="rId33" w:history="1">
                    <w:r w:rsidR="00EC1A95" w:rsidRPr="00C322C3">
                      <w:rPr>
                        <w:rStyle w:val="Hyperlink"/>
                      </w:rPr>
                      <w:t>https://doi.org/10.3390/app15147747. \</w:t>
                    </w:r>
                  </w:hyperlink>
                </w:p>
                <w:p w14:paraId="5D3A41B1" w14:textId="4A0F4B03" w:rsidR="00EC1A95" w:rsidRPr="00EC1A95" w:rsidRDefault="00EC1A95" w:rsidP="00EC1A95">
                  <w:pPr>
                    <w:ind w:left="19" w:right="919"/>
                    <w:rPr>
                      <w:lang w:val="en-150"/>
                    </w:rPr>
                  </w:pPr>
                  <w:r w:rsidRPr="00EC1A95">
                    <w:rPr>
                      <w:lang w:val="en-150"/>
                    </w:rPr>
                    <w:t xml:space="preserve">Government of the UK (2025) </w:t>
                  </w:r>
                  <w:r w:rsidRPr="00EC1A95">
                    <w:rPr>
                      <w:i/>
                      <w:iCs/>
                      <w:lang w:val="en-150"/>
                    </w:rPr>
                    <w:t>Cyber security breaches survey 2025</w:t>
                  </w:r>
                  <w:r w:rsidRPr="00EC1A95">
                    <w:rPr>
                      <w:lang w:val="en-150"/>
                    </w:rPr>
                    <w:t xml:space="preserve">, </w:t>
                  </w:r>
                  <w:r w:rsidRPr="00EC1A95">
                    <w:rPr>
                      <w:i/>
                      <w:iCs/>
                      <w:lang w:val="en-150"/>
                    </w:rPr>
                    <w:t>GOV.UK</w:t>
                  </w:r>
                  <w:r w:rsidRPr="00EC1A95">
                    <w:rPr>
                      <w:lang w:val="en-150"/>
                    </w:rPr>
                    <w:t xml:space="preserve">. Available at: </w:t>
                  </w:r>
                  <w:hyperlink r:id="rId34" w:history="1">
                    <w:r w:rsidR="008C5946" w:rsidRPr="00AA2061">
                      <w:rPr>
                        <w:rStyle w:val="Hyperlink"/>
                        <w:lang w:val="en-150"/>
                      </w:rPr>
                      <w:t>https://www.gov.uk/government/statistics/cyber-security-breaches-survey-2025/cyber-security-breaches-survey-2025</w:t>
                    </w:r>
                  </w:hyperlink>
                  <w:r w:rsidRPr="00EC1A95">
                    <w:rPr>
                      <w:lang w:val="en-150"/>
                    </w:rPr>
                    <w:t>.</w:t>
                  </w:r>
                  <w:r w:rsidR="008C5946">
                    <w:rPr>
                      <w:lang w:val="en-150"/>
                    </w:rPr>
                    <w:t xml:space="preserve"> </w:t>
                  </w:r>
                </w:p>
                <w:p w14:paraId="005D0904" w14:textId="77777777" w:rsidR="00BA1E69" w:rsidRPr="00FA42B6" w:rsidRDefault="00BA1E69" w:rsidP="00BA1E69">
                  <w:pPr>
                    <w:ind w:left="19" w:right="919"/>
                  </w:pPr>
                  <w:r w:rsidRPr="00FA42B6">
                    <w:t xml:space="preserve">Griffin, K. </w:t>
                  </w:r>
                  <w:r w:rsidRPr="00FA42B6">
                    <w:rPr>
                      <w:i/>
                      <w:iCs/>
                    </w:rPr>
                    <w:t>et al.</w:t>
                  </w:r>
                  <w:r w:rsidRPr="00FA42B6">
                    <w:t xml:space="preserve"> (2009) </w:t>
                  </w:r>
                  <w:r w:rsidRPr="00FA42B6">
                    <w:rPr>
                      <w:i/>
                      <w:iCs/>
                    </w:rPr>
                    <w:t>Automatic Generation of String Signatures for Malware Detection</w:t>
                  </w:r>
                  <w:r w:rsidRPr="00FA42B6">
                    <w:t xml:space="preserve">, </w:t>
                  </w:r>
                  <w:r w:rsidRPr="00FA42B6">
                    <w:rPr>
                      <w:i/>
                      <w:iCs/>
                    </w:rPr>
                    <w:t>Semantic Scholar</w:t>
                  </w:r>
                  <w:r w:rsidRPr="00FA42B6">
                    <w:t xml:space="preserve">. Available at: </w:t>
                  </w:r>
                  <w:hyperlink r:id="rId35" w:history="1">
                    <w:r w:rsidRPr="00FA42B6">
                      <w:rPr>
                        <w:rStyle w:val="Hyperlink"/>
                      </w:rPr>
                      <w:t>https://doi.org/10.1007/978-3-642-04342-0_6</w:t>
                    </w:r>
                  </w:hyperlink>
                  <w:r w:rsidRPr="00FA42B6">
                    <w:t xml:space="preserve">. </w:t>
                  </w:r>
                </w:p>
                <w:p w14:paraId="0C2F8857" w14:textId="77777777" w:rsidR="00BA1E69" w:rsidRPr="00FA42B6" w:rsidRDefault="00BA1E69" w:rsidP="00BA1E69">
                  <w:pPr>
                    <w:ind w:left="19" w:right="919"/>
                  </w:pPr>
                  <w:r w:rsidRPr="00FA42B6">
                    <w:t xml:space="preserve">Khalid, M., Abdelrahman, Y. and Alzarooni (2012) </w:t>
                  </w:r>
                  <w:r w:rsidRPr="00FA42B6">
                    <w:rPr>
                      <w:i/>
                      <w:iCs/>
                    </w:rPr>
                    <w:t>Malware Variant Detection CORE View metadata, citation and similar papers at core.ac.uk provided by UCL Discovery</w:t>
                  </w:r>
                  <w:r w:rsidRPr="00FA42B6">
                    <w:t xml:space="preserve">. Available at: </w:t>
                  </w:r>
                  <w:hyperlink r:id="rId36" w:history="1">
                    <w:r w:rsidRPr="00FA42B6">
                      <w:rPr>
                        <w:rStyle w:val="Hyperlink"/>
                      </w:rPr>
                      <w:t>https://files.core.ac.uk/download/pdf/8774672.pdf</w:t>
                    </w:r>
                  </w:hyperlink>
                  <w:r w:rsidRPr="00FA42B6">
                    <w:t xml:space="preserve">  (Accessed: 22 November 2025).</w:t>
                  </w:r>
                </w:p>
                <w:p w14:paraId="168E39B1" w14:textId="77777777" w:rsidR="00BA1E69" w:rsidRPr="00FA42B6" w:rsidRDefault="00BA1E69" w:rsidP="00BA1E69">
                  <w:pPr>
                    <w:ind w:left="19" w:right="919"/>
                  </w:pPr>
                  <w:r w:rsidRPr="00FA42B6">
                    <w:t xml:space="preserve">Landau, S. (2025) </w:t>
                  </w:r>
                  <w:r w:rsidRPr="00FA42B6">
                    <w:rPr>
                      <w:i/>
                      <w:iCs/>
                    </w:rPr>
                    <w:t>Morphing Meerkat: An Advanced Phishing Platform</w:t>
                  </w:r>
                  <w:r w:rsidRPr="00FA42B6">
                    <w:t xml:space="preserve">, </w:t>
                  </w:r>
                  <w:r w:rsidRPr="00FA42B6">
                    <w:rPr>
                      <w:i/>
                      <w:iCs/>
                    </w:rPr>
                    <w:t>Checkpoint.com</w:t>
                  </w:r>
                  <w:r w:rsidRPr="00FA42B6">
                    <w:t xml:space="preserve">. Available at: </w:t>
                  </w:r>
                  <w:hyperlink r:id="rId37" w:history="1">
                    <w:r w:rsidRPr="00FA42B6">
                      <w:rPr>
                        <w:rStyle w:val="Hyperlink"/>
                      </w:rPr>
                      <w:t>https://emailsecurity.checkpoint.com/blog/morphing-meerkat-an-advanced-phishing-platform</w:t>
                    </w:r>
                  </w:hyperlink>
                  <w:r w:rsidRPr="00FA42B6">
                    <w:t xml:space="preserve"> (Accessed: 20 November 2025).</w:t>
                  </w:r>
                </w:p>
                <w:p w14:paraId="6947F31C" w14:textId="77777777" w:rsidR="00BA1E69" w:rsidRPr="00FA42B6" w:rsidRDefault="00BA1E69" w:rsidP="00BA1E69">
                  <w:pPr>
                    <w:ind w:left="19" w:right="919"/>
                  </w:pPr>
                  <w:r w:rsidRPr="00FA42B6">
                    <w:t xml:space="preserve">Mimecast (2025) </w:t>
                  </w:r>
                  <w:r w:rsidRPr="00FA42B6">
                    <w:rPr>
                      <w:i/>
                      <w:iCs/>
                    </w:rPr>
                    <w:t>Key Ransomware Statistics for Organizations (Updated July 2025)</w:t>
                  </w:r>
                  <w:r w:rsidRPr="00FA42B6">
                    <w:t xml:space="preserve">, </w:t>
                  </w:r>
                  <w:r w:rsidRPr="00FA42B6">
                    <w:rPr>
                      <w:i/>
                      <w:iCs/>
                    </w:rPr>
                    <w:t>Mimecast</w:t>
                  </w:r>
                  <w:r w:rsidRPr="00FA42B6">
                    <w:t xml:space="preserve">. Available at: </w:t>
                  </w:r>
                  <w:hyperlink r:id="rId38" w:history="1">
                    <w:r w:rsidRPr="00FA42B6">
                      <w:rPr>
                        <w:rStyle w:val="Hyperlink"/>
                      </w:rPr>
                      <w:t>https://www.mimecast.com/content/ransomware-statistics/</w:t>
                    </w:r>
                  </w:hyperlink>
                  <w:r w:rsidRPr="00FA42B6">
                    <w:t>. (Accessed: 20 November 2025).</w:t>
                  </w:r>
                </w:p>
                <w:p w14:paraId="0846767E" w14:textId="77777777" w:rsidR="00BA1E69" w:rsidRPr="00FA42B6" w:rsidRDefault="00BA1E69" w:rsidP="00BA1E69">
                  <w:pPr>
                    <w:ind w:left="19" w:right="919"/>
                  </w:pPr>
                  <w:proofErr w:type="spellStart"/>
                  <w:r w:rsidRPr="00FA42B6">
                    <w:t>NordPass</w:t>
                  </w:r>
                  <w:proofErr w:type="spellEnd"/>
                  <w:r w:rsidRPr="00FA42B6">
                    <w:t xml:space="preserve"> (2025) </w:t>
                  </w:r>
                  <w:r w:rsidRPr="00FA42B6">
                    <w:rPr>
                      <w:i/>
                      <w:iCs/>
                    </w:rPr>
                    <w:t>What is phishing-as-a-service (</w:t>
                  </w:r>
                  <w:proofErr w:type="spellStart"/>
                  <w:r w:rsidRPr="00FA42B6">
                    <w:rPr>
                      <w:i/>
                      <w:iCs/>
                    </w:rPr>
                    <w:t>PhaaS</w:t>
                  </w:r>
                  <w:proofErr w:type="spellEnd"/>
                  <w:r w:rsidRPr="00FA42B6">
                    <w:rPr>
                      <w:i/>
                      <w:iCs/>
                    </w:rPr>
                    <w:t>)?</w:t>
                  </w:r>
                  <w:r w:rsidRPr="00FA42B6">
                    <w:t xml:space="preserve">, </w:t>
                  </w:r>
                  <w:proofErr w:type="spellStart"/>
                  <w:r w:rsidRPr="00FA42B6">
                    <w:rPr>
                      <w:i/>
                      <w:iCs/>
                    </w:rPr>
                    <w:t>NordPass</w:t>
                  </w:r>
                  <w:proofErr w:type="spellEnd"/>
                  <w:r w:rsidRPr="00FA42B6">
                    <w:t xml:space="preserve">. Available at: </w:t>
                  </w:r>
                  <w:hyperlink r:id="rId39" w:history="1">
                    <w:r w:rsidRPr="00FA42B6">
                      <w:rPr>
                        <w:rStyle w:val="Hyperlink"/>
                      </w:rPr>
                      <w:t>https://nordpass.com/blog/phishing-as-a-service/</w:t>
                    </w:r>
                  </w:hyperlink>
                  <w:r w:rsidRPr="00FA42B6">
                    <w:t>. (Accessed: 20 November 2025).</w:t>
                  </w:r>
                </w:p>
                <w:p w14:paraId="123C7E91" w14:textId="6BDC4112" w:rsidR="00BA1E69" w:rsidRDefault="00BA1E69" w:rsidP="00BA1E69">
                  <w:pPr>
                    <w:ind w:left="19" w:right="919"/>
                  </w:pPr>
                  <w:proofErr w:type="spellStart"/>
                  <w:r w:rsidRPr="00FA42B6">
                    <w:t>Pascanu</w:t>
                  </w:r>
                  <w:proofErr w:type="spellEnd"/>
                  <w:r w:rsidRPr="00FA42B6">
                    <w:t xml:space="preserve">, R. </w:t>
                  </w:r>
                  <w:r w:rsidRPr="00FA42B6">
                    <w:rPr>
                      <w:i/>
                      <w:iCs/>
                    </w:rPr>
                    <w:t>et al.</w:t>
                  </w:r>
                  <w:r w:rsidRPr="00FA42B6">
                    <w:t xml:space="preserve"> (2015) </w:t>
                  </w:r>
                  <w:r w:rsidRPr="00FA42B6">
                    <w:rPr>
                      <w:i/>
                      <w:iCs/>
                    </w:rPr>
                    <w:t>Malware classification with recurrent networks</w:t>
                  </w:r>
                  <w:r w:rsidRPr="00FA42B6">
                    <w:t xml:space="preserve">, </w:t>
                  </w:r>
                  <w:r w:rsidRPr="00FA42B6">
                    <w:rPr>
                      <w:i/>
                      <w:iCs/>
                    </w:rPr>
                    <w:t>IEEE Xplore</w:t>
                  </w:r>
                  <w:r w:rsidRPr="00FA42B6">
                    <w:t xml:space="preserve">. Available at: </w:t>
                  </w:r>
                  <w:hyperlink r:id="rId40" w:history="1">
                    <w:r w:rsidRPr="00FA42B6">
                      <w:rPr>
                        <w:rStyle w:val="Hyperlink"/>
                      </w:rPr>
                      <w:t>https://doi.org/10.1109/ICASSP.2015.7178304</w:t>
                    </w:r>
                  </w:hyperlink>
                  <w:r w:rsidRPr="00FA42B6">
                    <w:t xml:space="preserve">. </w:t>
                  </w:r>
                </w:p>
                <w:p w14:paraId="487863AA" w14:textId="3C829786" w:rsidR="000B0DD8" w:rsidRPr="000B0DD8" w:rsidRDefault="000B0DD8" w:rsidP="000B0DD8">
                  <w:pPr>
                    <w:ind w:left="19" w:right="919"/>
                    <w:rPr>
                      <w:lang w:val="en-150"/>
                    </w:rPr>
                  </w:pPr>
                  <w:r w:rsidRPr="000B0DD8">
                    <w:rPr>
                      <w:lang w:val="en-150"/>
                    </w:rPr>
                    <w:lastRenderedPageBreak/>
                    <w:t>Sinha, S. (202</w:t>
                  </w:r>
                  <w:r w:rsidR="008742FC">
                    <w:rPr>
                      <w:lang w:val="en-150"/>
                    </w:rPr>
                    <w:t>5</w:t>
                  </w:r>
                  <w:r w:rsidRPr="000B0DD8">
                    <w:rPr>
                      <w:lang w:val="en-150"/>
                    </w:rPr>
                    <w:t xml:space="preserve">) </w:t>
                  </w:r>
                  <w:r w:rsidRPr="000B0DD8">
                    <w:rPr>
                      <w:i/>
                      <w:iCs/>
                      <w:lang w:val="en-150"/>
                    </w:rPr>
                    <w:t>State of IoT 202</w:t>
                  </w:r>
                  <w:r w:rsidR="008742FC">
                    <w:rPr>
                      <w:i/>
                      <w:iCs/>
                      <w:lang w:val="en-150"/>
                    </w:rPr>
                    <w:t>5</w:t>
                  </w:r>
                  <w:r w:rsidRPr="000B0DD8">
                    <w:rPr>
                      <w:i/>
                      <w:iCs/>
                      <w:lang w:val="en-150"/>
                    </w:rPr>
                    <w:t>: Number of connected IoT devices growing 1</w:t>
                  </w:r>
                  <w:r w:rsidR="008742FC">
                    <w:rPr>
                      <w:i/>
                      <w:iCs/>
                      <w:lang w:val="en-150"/>
                    </w:rPr>
                    <w:t>4</w:t>
                  </w:r>
                  <w:r w:rsidRPr="000B0DD8">
                    <w:rPr>
                      <w:i/>
                      <w:iCs/>
                      <w:lang w:val="en-150"/>
                    </w:rPr>
                    <w:t xml:space="preserve">% to </w:t>
                  </w:r>
                  <w:r w:rsidR="008742FC">
                    <w:rPr>
                      <w:i/>
                      <w:iCs/>
                      <w:lang w:val="en-150"/>
                    </w:rPr>
                    <w:t>21</w:t>
                  </w:r>
                  <w:r w:rsidRPr="000B0DD8">
                    <w:rPr>
                      <w:i/>
                      <w:iCs/>
                      <w:lang w:val="en-150"/>
                    </w:rPr>
                    <w:t>.</w:t>
                  </w:r>
                  <w:r w:rsidR="008742FC">
                    <w:rPr>
                      <w:i/>
                      <w:iCs/>
                      <w:lang w:val="en-150"/>
                    </w:rPr>
                    <w:t>1</w:t>
                  </w:r>
                  <w:r w:rsidRPr="000B0DD8">
                    <w:rPr>
                      <w:i/>
                      <w:iCs/>
                      <w:lang w:val="en-150"/>
                    </w:rPr>
                    <w:t xml:space="preserve"> billion globally</w:t>
                  </w:r>
                  <w:r w:rsidRPr="000B0DD8">
                    <w:rPr>
                      <w:lang w:val="en-150"/>
                    </w:rPr>
                    <w:t xml:space="preserve">, </w:t>
                  </w:r>
                  <w:r w:rsidRPr="000B0DD8">
                    <w:rPr>
                      <w:i/>
                      <w:iCs/>
                      <w:lang w:val="en-150"/>
                    </w:rPr>
                    <w:t>IoT Analytics</w:t>
                  </w:r>
                  <w:r w:rsidRPr="000B0DD8">
                    <w:rPr>
                      <w:lang w:val="en-150"/>
                    </w:rPr>
                    <w:t xml:space="preserve">. Available at: </w:t>
                  </w:r>
                  <w:hyperlink r:id="rId41" w:history="1">
                    <w:r w:rsidRPr="000B0DD8">
                      <w:rPr>
                        <w:rStyle w:val="Hyperlink"/>
                        <w:lang w:val="en-150"/>
                      </w:rPr>
                      <w:t>https://iot-analytics.com/number-connected-iot-devices/</w:t>
                    </w:r>
                  </w:hyperlink>
                  <w:r w:rsidRPr="000B0DD8">
                    <w:rPr>
                      <w:lang w:val="en-150"/>
                    </w:rPr>
                    <w:t>.</w:t>
                  </w:r>
                  <w:r>
                    <w:rPr>
                      <w:lang w:val="en-150"/>
                    </w:rPr>
                    <w:t xml:space="preserve"> (Accessed: 7 April 2026).</w:t>
                  </w:r>
                </w:p>
                <w:p w14:paraId="14671521" w14:textId="0B1E72D1" w:rsidR="00C16022" w:rsidRPr="00C16022" w:rsidRDefault="00C16022" w:rsidP="00C16022">
                  <w:pPr>
                    <w:ind w:left="19" w:right="919"/>
                    <w:rPr>
                      <w:lang w:val="en-150"/>
                    </w:rPr>
                  </w:pPr>
                  <w:r w:rsidRPr="00C16022">
                    <w:rPr>
                      <w:lang w:val="en-150"/>
                    </w:rPr>
                    <w:t xml:space="preserve">Speed, R. (2026) </w:t>
                  </w:r>
                  <w:r w:rsidRPr="00C16022">
                    <w:rPr>
                      <w:i/>
                      <w:iCs/>
                      <w:lang w:val="en-150"/>
                    </w:rPr>
                    <w:t>Microsoft tells crusty old kernel drivers to get with the Windows Hardware Compatibility Program</w:t>
                  </w:r>
                  <w:r w:rsidRPr="00C16022">
                    <w:rPr>
                      <w:lang w:val="en-150"/>
                    </w:rPr>
                    <w:t xml:space="preserve">, </w:t>
                  </w:r>
                  <w:r w:rsidRPr="00C16022">
                    <w:rPr>
                      <w:i/>
                      <w:iCs/>
                      <w:lang w:val="en-150"/>
                    </w:rPr>
                    <w:t>Theregister.com</w:t>
                  </w:r>
                  <w:r w:rsidRPr="00C16022">
                    <w:rPr>
                      <w:lang w:val="en-150"/>
                    </w:rPr>
                    <w:t xml:space="preserve">. The Register. Available at: </w:t>
                  </w:r>
                  <w:hyperlink r:id="rId42" w:history="1">
                    <w:r w:rsidRPr="00C16022">
                      <w:rPr>
                        <w:rStyle w:val="Hyperlink"/>
                        <w:lang w:val="en-150"/>
                      </w:rPr>
                      <w:t>https://www.theregister.com/2026/03/27/microsoft_kernel_trust/</w:t>
                    </w:r>
                  </w:hyperlink>
                  <w:r>
                    <w:rPr>
                      <w:lang w:val="en-150"/>
                    </w:rPr>
                    <w:t xml:space="preserve"> </w:t>
                  </w:r>
                  <w:r w:rsidRPr="00C16022">
                    <w:rPr>
                      <w:lang w:val="en-150"/>
                    </w:rPr>
                    <w:t xml:space="preserve"> (Accessed: 2 April 2026).</w:t>
                  </w:r>
                </w:p>
                <w:p w14:paraId="35D03C65" w14:textId="77777777" w:rsidR="00BA1E69" w:rsidRPr="00FA42B6" w:rsidRDefault="00BA1E69" w:rsidP="00BA1E69">
                  <w:pPr>
                    <w:ind w:left="19" w:right="919"/>
                  </w:pPr>
                  <w:r w:rsidRPr="00FA42B6">
                    <w:rPr>
                      <w:i/>
                      <w:iCs/>
                    </w:rPr>
                    <w:t>Trojans | Malwarebytes Labs</w:t>
                  </w:r>
                  <w:r w:rsidRPr="00FA42B6">
                    <w:t xml:space="preserve"> (no date) </w:t>
                  </w:r>
                  <w:r w:rsidRPr="00FA42B6">
                    <w:rPr>
                      <w:i/>
                      <w:iCs/>
                    </w:rPr>
                    <w:t>Malwarebytes</w:t>
                  </w:r>
                  <w:r w:rsidRPr="00FA42B6">
                    <w:t xml:space="preserve">. Available at: </w:t>
                  </w:r>
                  <w:hyperlink r:id="rId43" w:history="1">
                    <w:r w:rsidRPr="00FA42B6">
                      <w:rPr>
                        <w:rStyle w:val="Hyperlink"/>
                      </w:rPr>
                      <w:t>https://www.malwarebytes.com/blog/threats/trojans</w:t>
                    </w:r>
                  </w:hyperlink>
                  <w:r w:rsidRPr="00FA42B6">
                    <w:t>. (Accessed: 20 November 2025).</w:t>
                  </w:r>
                </w:p>
                <w:p w14:paraId="10A9BF9E" w14:textId="77777777" w:rsidR="00BA1E69" w:rsidRDefault="00BA1E69" w:rsidP="00BA1E69">
                  <w:pPr>
                    <w:ind w:left="19" w:right="919"/>
                  </w:pPr>
                  <w:r w:rsidRPr="00FA42B6">
                    <w:rPr>
                      <w:i/>
                      <w:iCs/>
                    </w:rPr>
                    <w:t>What is Mobile Malware? Types &amp; Prevention Tips | CrowdStrike</w:t>
                  </w:r>
                  <w:r w:rsidRPr="00FA42B6">
                    <w:t xml:space="preserve"> (2025) </w:t>
                  </w:r>
                  <w:r w:rsidRPr="00FA42B6">
                    <w:rPr>
                      <w:i/>
                      <w:iCs/>
                    </w:rPr>
                    <w:t>Crowdstrike.com</w:t>
                  </w:r>
                  <w:r w:rsidRPr="00FA42B6">
                    <w:t xml:space="preserve">. Available at: </w:t>
                  </w:r>
                  <w:hyperlink r:id="rId44" w:history="1">
                    <w:r w:rsidRPr="00FA42B6">
                      <w:rPr>
                        <w:rStyle w:val="Hyperlink"/>
                      </w:rPr>
                      <w:t>https://www.crowdstrike.com/en-gb/cybersecurity-101/malware/mobile-malware/</w:t>
                    </w:r>
                  </w:hyperlink>
                  <w:r w:rsidRPr="00FA42B6">
                    <w:t xml:space="preserve"> (Accessed: 20 November 2025).</w:t>
                  </w:r>
                </w:p>
              </w:sdtContent>
            </w:sdt>
            <w:p w14:paraId="5B28CA77" w14:textId="35122A31" w:rsidR="00BA1E69" w:rsidRPr="0067031E" w:rsidRDefault="0067031E" w:rsidP="0067031E">
              <w:pPr>
                <w:ind w:left="19" w:right="919"/>
                <w:rPr>
                  <w:rFonts w:eastAsia="Times New Roman" w:cs="Times New Roman"/>
                  <w:color w:val="000000"/>
                  <w:lang w:val="en-150" w:eastAsia="en-US"/>
                </w:rPr>
              </w:pPr>
              <w:r w:rsidRPr="0067031E">
                <w:rPr>
                  <w:rFonts w:eastAsia="Times New Roman" w:cs="Times New Roman"/>
                  <w:color w:val="000000"/>
                  <w:lang w:val="en-150" w:eastAsia="en-US"/>
                </w:rPr>
                <w:t xml:space="preserve">Whittaker, M. and Breininger, K. (2008) ‘Taxonomy development for knowledge management.’, </w:t>
              </w:r>
              <w:r w:rsidRPr="0067031E">
                <w:rPr>
                  <w:rFonts w:eastAsia="Times New Roman" w:cs="Times New Roman"/>
                  <w:i/>
                  <w:iCs/>
                  <w:color w:val="000000"/>
                  <w:lang w:val="en-150" w:eastAsia="en-US"/>
                </w:rPr>
                <w:t>74th General Conference and Council of the World Library and Information</w:t>
              </w:r>
              <w:r w:rsidRPr="0067031E">
                <w:rPr>
                  <w:rFonts w:eastAsia="Times New Roman" w:cs="Times New Roman"/>
                  <w:color w:val="000000"/>
                  <w:lang w:val="en-150" w:eastAsia="en-US"/>
                </w:rPr>
                <w:t>.</w:t>
              </w:r>
              <w:r>
                <w:rPr>
                  <w:rFonts w:eastAsia="Times New Roman" w:cs="Times New Roman"/>
                  <w:color w:val="000000"/>
                  <w:lang w:val="en-150" w:eastAsia="en-US"/>
                </w:rPr>
                <w:t xml:space="preserve"> (Accessed: 19 January 202</w:t>
              </w:r>
              <w:r w:rsidR="00826D19">
                <w:rPr>
                  <w:rFonts w:eastAsia="Times New Roman" w:cs="Times New Roman"/>
                  <w:color w:val="000000"/>
                  <w:lang w:val="en-150" w:eastAsia="en-US"/>
                </w:rPr>
                <w:t>6</w:t>
              </w:r>
              <w:r>
                <w:rPr>
                  <w:rFonts w:eastAsia="Times New Roman" w:cs="Times New Roman"/>
                  <w:color w:val="000000"/>
                  <w:lang w:val="en-150" w:eastAsia="en-US"/>
                </w:rPr>
                <w:t>).</w:t>
              </w:r>
            </w:p>
            <w:p w14:paraId="0EFB805C" w14:textId="77777777" w:rsidR="00555270" w:rsidRDefault="00CA6EB6" w:rsidP="00CA6EB6">
              <w:pPr>
                <w:ind w:left="19" w:right="919"/>
                <w:rPr>
                  <w:rFonts w:eastAsia="Times New Roman" w:cs="Times New Roman"/>
                  <w:color w:val="000000"/>
                  <w:lang w:val="en-150" w:eastAsia="en-US"/>
                </w:rPr>
              </w:pPr>
              <w:r w:rsidRPr="00CA6EB6">
                <w:rPr>
                  <w:rFonts w:eastAsia="Times New Roman" w:cs="Times New Roman"/>
                  <w:color w:val="000000"/>
                  <w:lang w:val="en-150" w:eastAsia="en-US"/>
                </w:rPr>
                <w:t xml:space="preserve">Association for Computing Machinery (2018) </w:t>
              </w:r>
              <w:r w:rsidRPr="00CA6EB6">
                <w:rPr>
                  <w:rFonts w:eastAsia="Times New Roman" w:cs="Times New Roman"/>
                  <w:i/>
                  <w:iCs/>
                  <w:color w:val="000000"/>
                  <w:lang w:val="en-150" w:eastAsia="en-US"/>
                </w:rPr>
                <w:t>ACM Code of Ethics and Professional Conduct</w:t>
              </w:r>
              <w:r w:rsidRPr="00CA6EB6">
                <w:rPr>
                  <w:rFonts w:eastAsia="Times New Roman" w:cs="Times New Roman"/>
                  <w:color w:val="000000"/>
                  <w:lang w:val="en-150" w:eastAsia="en-US"/>
                </w:rPr>
                <w:t xml:space="preserve">, </w:t>
              </w:r>
              <w:r w:rsidRPr="00CA6EB6">
                <w:rPr>
                  <w:rFonts w:eastAsia="Times New Roman" w:cs="Times New Roman"/>
                  <w:i/>
                  <w:iCs/>
                  <w:color w:val="000000"/>
                  <w:lang w:val="en-150" w:eastAsia="en-US"/>
                </w:rPr>
                <w:t>Association for Computing Machinery</w:t>
              </w:r>
              <w:r w:rsidRPr="00CA6EB6">
                <w:rPr>
                  <w:rFonts w:eastAsia="Times New Roman" w:cs="Times New Roman"/>
                  <w:color w:val="000000"/>
                  <w:lang w:val="en-150" w:eastAsia="en-US"/>
                </w:rPr>
                <w:t xml:space="preserve">. Available at: </w:t>
              </w:r>
              <w:hyperlink r:id="rId45" w:history="1">
                <w:r w:rsidRPr="008228EC">
                  <w:rPr>
                    <w:rStyle w:val="Hyperlink"/>
                    <w:rFonts w:eastAsia="Times New Roman" w:cs="Times New Roman"/>
                    <w:lang w:val="en-150" w:eastAsia="en-US"/>
                  </w:rPr>
                  <w:t>https://www.acm.org/code-of-ethics</w:t>
                </w:r>
              </w:hyperlink>
              <w:r w:rsidRPr="00CA6EB6">
                <w:rPr>
                  <w:rFonts w:eastAsia="Times New Roman" w:cs="Times New Roman"/>
                  <w:color w:val="000000"/>
                  <w:lang w:val="en-150" w:eastAsia="en-US"/>
                </w:rPr>
                <w:t>.</w:t>
              </w:r>
              <w:r>
                <w:rPr>
                  <w:rFonts w:eastAsia="Times New Roman" w:cs="Times New Roman"/>
                  <w:color w:val="000000"/>
                  <w:lang w:val="en-150" w:eastAsia="en-US"/>
                </w:rPr>
                <w:t xml:space="preserve"> (Accessed: 26 April 2026). </w:t>
              </w:r>
            </w:p>
            <w:p w14:paraId="58F93D36" w14:textId="6BCBB405" w:rsidR="00801886" w:rsidRPr="00CA6EB6" w:rsidRDefault="00555270" w:rsidP="00555270">
              <w:pPr>
                <w:ind w:left="19" w:right="919"/>
                <w:rPr>
                  <w:rFonts w:eastAsia="Times New Roman" w:cs="Times New Roman"/>
                  <w:color w:val="000000"/>
                  <w:lang w:val="en-150" w:eastAsia="en-US"/>
                </w:rPr>
              </w:pPr>
              <w:r w:rsidRPr="00555270">
                <w:rPr>
                  <w:rFonts w:eastAsia="Times New Roman" w:cs="Times New Roman"/>
                  <w:i/>
                  <w:iCs/>
                  <w:color w:val="000000"/>
                  <w:lang w:val="en-150" w:eastAsia="en-US"/>
                </w:rPr>
                <w:t>Home | Abertay University</w:t>
              </w:r>
              <w:r w:rsidRPr="00555270">
                <w:rPr>
                  <w:rFonts w:eastAsia="Times New Roman" w:cs="Times New Roman"/>
                  <w:color w:val="000000"/>
                  <w:lang w:val="en-150" w:eastAsia="en-US"/>
                </w:rPr>
                <w:t xml:space="preserve"> (2017) </w:t>
              </w:r>
              <w:r w:rsidRPr="00555270">
                <w:rPr>
                  <w:rFonts w:eastAsia="Times New Roman" w:cs="Times New Roman"/>
                  <w:i/>
                  <w:iCs/>
                  <w:color w:val="000000"/>
                  <w:lang w:val="en-150" w:eastAsia="en-US"/>
                </w:rPr>
                <w:t>Abertay</w:t>
              </w:r>
              <w:r w:rsidRPr="00555270">
                <w:rPr>
                  <w:rFonts w:eastAsia="Times New Roman" w:cs="Times New Roman"/>
                  <w:color w:val="000000"/>
                  <w:lang w:val="en-150" w:eastAsia="en-US"/>
                </w:rPr>
                <w:t xml:space="preserve">. Available at: </w:t>
              </w:r>
              <w:hyperlink r:id="rId46" w:history="1">
                <w:r w:rsidRPr="008228EC">
                  <w:rPr>
                    <w:rStyle w:val="Hyperlink"/>
                    <w:rFonts w:eastAsia="Times New Roman" w:cs="Times New Roman"/>
                    <w:lang w:val="en-150" w:eastAsia="en-US"/>
                  </w:rPr>
                  <w:t>https://www.abertay.ac.uk/</w:t>
                </w:r>
              </w:hyperlink>
              <w:r w:rsidRPr="00555270">
                <w:rPr>
                  <w:rFonts w:eastAsia="Times New Roman" w:cs="Times New Roman"/>
                  <w:color w:val="000000"/>
                  <w:lang w:val="en-150" w:eastAsia="en-US"/>
                </w:rPr>
                <w:t>.</w:t>
              </w:r>
              <w:r>
                <w:rPr>
                  <w:rFonts w:eastAsia="Times New Roman" w:cs="Times New Roman"/>
                  <w:color w:val="000000"/>
                  <w:lang w:val="en-150" w:eastAsia="en-US"/>
                </w:rPr>
                <w:t xml:space="preserve"> (Accessed 26 April 2026).</w:t>
              </w:r>
            </w:p>
          </w:sdtContent>
        </w:sdt>
      </w:sdtContent>
    </w:sdt>
    <w:p w14:paraId="6CAE3906" w14:textId="77777777" w:rsidR="006C6590" w:rsidRDefault="006C6590" w:rsidP="008605B2">
      <w:pPr>
        <w:ind w:right="4"/>
        <w:rPr>
          <w:rFonts w:eastAsia="Times New Roman" w:cs="Times New Roman"/>
          <w:color w:val="000000"/>
          <w:lang w:eastAsia="en-US"/>
        </w:rPr>
      </w:pPr>
    </w:p>
    <w:p w14:paraId="5E5AEB50" w14:textId="4F54D9E1" w:rsidR="00801886" w:rsidRPr="009A241B" w:rsidRDefault="00341658" w:rsidP="008605B2">
      <w:pPr>
        <w:pStyle w:val="Heading1"/>
        <w:numPr>
          <w:ilvl w:val="0"/>
          <w:numId w:val="0"/>
        </w:numPr>
        <w:ind w:left="431" w:right="4"/>
      </w:pPr>
      <w:bookmarkStart w:id="130" w:name="_Toc228350781"/>
      <w:r>
        <w:lastRenderedPageBreak/>
        <w:t>Appendices</w:t>
      </w:r>
      <w:bookmarkEnd w:id="130"/>
    </w:p>
    <w:p w14:paraId="0E11158A" w14:textId="77777777" w:rsidR="006E7C9B" w:rsidRDefault="00341658" w:rsidP="006E7C9B">
      <w:pPr>
        <w:pStyle w:val="Heading2"/>
        <w:numPr>
          <w:ilvl w:val="0"/>
          <w:numId w:val="0"/>
        </w:numPr>
        <w:ind w:left="578" w:right="4" w:hanging="578"/>
        <w:rPr>
          <w:lang w:eastAsia="en-US"/>
        </w:rPr>
      </w:pPr>
      <w:bookmarkStart w:id="131" w:name="_Toc228350782"/>
      <w:r>
        <w:rPr>
          <w:lang w:eastAsia="en-US"/>
        </w:rPr>
        <w:t xml:space="preserve">Appendix </w:t>
      </w:r>
      <w:r w:rsidR="009525A9">
        <w:rPr>
          <w:lang w:eastAsia="en-US"/>
        </w:rPr>
        <w:t>A</w:t>
      </w:r>
      <w:r w:rsidR="00F15C6D">
        <w:rPr>
          <w:lang w:eastAsia="en-US"/>
        </w:rPr>
        <w:t xml:space="preserve"> </w:t>
      </w:r>
      <w:r w:rsidR="006E7C9B">
        <w:rPr>
          <w:lang w:eastAsia="en-US"/>
        </w:rPr>
        <w:t xml:space="preserve"> Finalized Tree Json File</w:t>
      </w:r>
      <w:bookmarkEnd w:id="131"/>
    </w:p>
    <w:p w14:paraId="74A83E3C" w14:textId="77777777" w:rsidR="00CD0A8F" w:rsidRDefault="00CD0A8F" w:rsidP="00CD0A8F">
      <w:pPr>
        <w:rPr>
          <w:lang w:eastAsia="en-US"/>
        </w:rPr>
      </w:pPr>
      <w:r>
        <w:rPr>
          <w:lang w:eastAsia="en-US"/>
        </w:rPr>
        <w:t>{</w:t>
      </w:r>
    </w:p>
    <w:p w14:paraId="75687C64" w14:textId="77777777" w:rsidR="00CD0A8F" w:rsidRDefault="00CD0A8F" w:rsidP="00CD0A8F">
      <w:pPr>
        <w:rPr>
          <w:lang w:eastAsia="en-US"/>
        </w:rPr>
      </w:pPr>
      <w:r>
        <w:rPr>
          <w:lang w:eastAsia="en-US"/>
        </w:rPr>
        <w:t xml:space="preserve">  "name": "Malware",</w:t>
      </w:r>
    </w:p>
    <w:p w14:paraId="447902D6" w14:textId="77777777" w:rsidR="00CD0A8F" w:rsidRDefault="00CD0A8F" w:rsidP="00CD0A8F">
      <w:pPr>
        <w:rPr>
          <w:lang w:eastAsia="en-US"/>
        </w:rPr>
      </w:pPr>
      <w:r>
        <w:rPr>
          <w:lang w:eastAsia="en-US"/>
        </w:rPr>
        <w:t xml:space="preserve">  "children": [</w:t>
      </w:r>
    </w:p>
    <w:p w14:paraId="716EA4FB" w14:textId="77777777" w:rsidR="00CD0A8F" w:rsidRDefault="00CD0A8F" w:rsidP="00CD0A8F">
      <w:pPr>
        <w:rPr>
          <w:lang w:eastAsia="en-US"/>
        </w:rPr>
      </w:pPr>
      <w:r>
        <w:rPr>
          <w:lang w:eastAsia="en-US"/>
        </w:rPr>
        <w:t xml:space="preserve">    {</w:t>
      </w:r>
    </w:p>
    <w:p w14:paraId="3CBC17D6" w14:textId="77777777" w:rsidR="00CD0A8F" w:rsidRDefault="00CD0A8F" w:rsidP="00CD0A8F">
      <w:pPr>
        <w:rPr>
          <w:lang w:eastAsia="en-US"/>
        </w:rPr>
      </w:pPr>
      <w:r>
        <w:rPr>
          <w:lang w:eastAsia="en-US"/>
        </w:rPr>
        <w:t xml:space="preserve">      "name": "OS",</w:t>
      </w:r>
    </w:p>
    <w:p w14:paraId="16EB40E4" w14:textId="77777777" w:rsidR="00CD0A8F" w:rsidRDefault="00CD0A8F" w:rsidP="00CD0A8F">
      <w:pPr>
        <w:rPr>
          <w:lang w:eastAsia="en-US"/>
        </w:rPr>
      </w:pPr>
      <w:r>
        <w:rPr>
          <w:lang w:eastAsia="en-US"/>
        </w:rPr>
        <w:t xml:space="preserve">      "children": [</w:t>
      </w:r>
    </w:p>
    <w:p w14:paraId="5A251DA1" w14:textId="77777777" w:rsidR="00CD0A8F" w:rsidRDefault="00CD0A8F" w:rsidP="00CD0A8F">
      <w:pPr>
        <w:rPr>
          <w:lang w:eastAsia="en-US"/>
        </w:rPr>
      </w:pPr>
      <w:r>
        <w:rPr>
          <w:lang w:eastAsia="en-US"/>
        </w:rPr>
        <w:t xml:space="preserve">        {</w:t>
      </w:r>
    </w:p>
    <w:p w14:paraId="5CEE892C" w14:textId="77777777" w:rsidR="00CD0A8F" w:rsidRDefault="00CD0A8F" w:rsidP="00CD0A8F">
      <w:pPr>
        <w:rPr>
          <w:lang w:eastAsia="en-US"/>
        </w:rPr>
      </w:pPr>
      <w:r>
        <w:rPr>
          <w:lang w:eastAsia="en-US"/>
        </w:rPr>
        <w:t xml:space="preserve">          "name": "APT",</w:t>
      </w:r>
    </w:p>
    <w:p w14:paraId="4611351A" w14:textId="77777777" w:rsidR="00CD0A8F" w:rsidRDefault="00CD0A8F" w:rsidP="00CD0A8F">
      <w:pPr>
        <w:rPr>
          <w:lang w:eastAsia="en-US"/>
        </w:rPr>
      </w:pPr>
      <w:r>
        <w:rPr>
          <w:lang w:eastAsia="en-US"/>
        </w:rPr>
        <w:t xml:space="preserve">          "description": "Advanced Persistent Threats are sophisticated cyberattacks in which intruders establish an undetected presence in the network in order to steal sensitive data over a prolonged period of time.  These infections are much more heinous due to their tendencies rooted in espionage.                             https://www.crowdstrike.com/en-us/cybersecurity-101/threat-intelligence/advanced-persistent-threat-apt/",</w:t>
      </w:r>
    </w:p>
    <w:p w14:paraId="1D2EF14D" w14:textId="77777777" w:rsidR="00CD0A8F" w:rsidRDefault="00CD0A8F" w:rsidP="00CD0A8F">
      <w:pPr>
        <w:rPr>
          <w:lang w:eastAsia="en-US"/>
        </w:rPr>
      </w:pPr>
      <w:r>
        <w:rPr>
          <w:lang w:eastAsia="en-US"/>
        </w:rPr>
        <w:t xml:space="preserve">          "collapsed": false,</w:t>
      </w:r>
    </w:p>
    <w:p w14:paraId="2CEBDC0F" w14:textId="77777777" w:rsidR="00CD0A8F" w:rsidRDefault="00CD0A8F" w:rsidP="00CD0A8F">
      <w:pPr>
        <w:rPr>
          <w:lang w:eastAsia="en-US"/>
        </w:rPr>
      </w:pPr>
      <w:r>
        <w:rPr>
          <w:lang w:eastAsia="en-US"/>
        </w:rPr>
        <w:t xml:space="preserve">          "children": [</w:t>
      </w:r>
    </w:p>
    <w:p w14:paraId="6F65F10E" w14:textId="77777777" w:rsidR="00CD0A8F" w:rsidRDefault="00CD0A8F" w:rsidP="00CD0A8F">
      <w:pPr>
        <w:rPr>
          <w:lang w:eastAsia="en-US"/>
        </w:rPr>
      </w:pPr>
      <w:r>
        <w:rPr>
          <w:lang w:eastAsia="en-US"/>
        </w:rPr>
        <w:t xml:space="preserve">            {</w:t>
      </w:r>
    </w:p>
    <w:p w14:paraId="34DD9C79" w14:textId="77777777" w:rsidR="00CD0A8F" w:rsidRDefault="00CD0A8F" w:rsidP="00CD0A8F">
      <w:pPr>
        <w:rPr>
          <w:lang w:eastAsia="en-US"/>
        </w:rPr>
      </w:pPr>
      <w:r>
        <w:rPr>
          <w:lang w:eastAsia="en-US"/>
        </w:rPr>
        <w:t xml:space="preserve">              "name": "X-Tunnel",</w:t>
      </w:r>
    </w:p>
    <w:p w14:paraId="34C8A77F" w14:textId="77777777" w:rsidR="00CD0A8F" w:rsidRDefault="00CD0A8F" w:rsidP="00CD0A8F">
      <w:pPr>
        <w:rPr>
          <w:lang w:eastAsia="en-US"/>
        </w:rPr>
      </w:pPr>
      <w:r>
        <w:rPr>
          <w:lang w:eastAsia="en-US"/>
        </w:rPr>
        <w:t xml:space="preserve">              "description": "A VPN-adjacent tool utilized by threat actors to load malicious packages onto machines. https://www.securityweek.com/xtunnel-malware-specifically-built-dnc-hack-report/",</w:t>
      </w:r>
    </w:p>
    <w:p w14:paraId="10CE8F4D" w14:textId="77777777" w:rsidR="00CD0A8F" w:rsidRDefault="00CD0A8F" w:rsidP="00CD0A8F">
      <w:pPr>
        <w:rPr>
          <w:lang w:eastAsia="en-US"/>
        </w:rPr>
      </w:pPr>
      <w:r>
        <w:rPr>
          <w:lang w:eastAsia="en-US"/>
        </w:rPr>
        <w:t xml:space="preserve">              "collapsed": false,</w:t>
      </w:r>
    </w:p>
    <w:p w14:paraId="5F5C407B" w14:textId="77777777" w:rsidR="00CD0A8F" w:rsidRDefault="00CD0A8F" w:rsidP="00CD0A8F">
      <w:pPr>
        <w:rPr>
          <w:lang w:eastAsia="en-US"/>
        </w:rPr>
      </w:pPr>
      <w:r>
        <w:rPr>
          <w:lang w:eastAsia="en-US"/>
        </w:rPr>
        <w:t xml:space="preserve">              "children": []</w:t>
      </w:r>
    </w:p>
    <w:p w14:paraId="7122A1C5" w14:textId="77777777" w:rsidR="00CD0A8F" w:rsidRDefault="00CD0A8F" w:rsidP="00CD0A8F">
      <w:pPr>
        <w:rPr>
          <w:lang w:eastAsia="en-US"/>
        </w:rPr>
      </w:pPr>
      <w:r>
        <w:rPr>
          <w:lang w:eastAsia="en-US"/>
        </w:rPr>
        <w:t xml:space="preserve">            },</w:t>
      </w:r>
    </w:p>
    <w:p w14:paraId="58A502C4" w14:textId="77777777" w:rsidR="00CD0A8F" w:rsidRDefault="00CD0A8F" w:rsidP="00CD0A8F">
      <w:pPr>
        <w:rPr>
          <w:lang w:eastAsia="en-US"/>
        </w:rPr>
      </w:pPr>
      <w:r>
        <w:rPr>
          <w:lang w:eastAsia="en-US"/>
        </w:rPr>
        <w:t xml:space="preserve">            {</w:t>
      </w:r>
    </w:p>
    <w:p w14:paraId="4D681150" w14:textId="77777777" w:rsidR="00CD0A8F" w:rsidRDefault="00CD0A8F" w:rsidP="00CD0A8F">
      <w:pPr>
        <w:rPr>
          <w:lang w:eastAsia="en-US"/>
        </w:rPr>
      </w:pPr>
      <w:r>
        <w:rPr>
          <w:lang w:eastAsia="en-US"/>
        </w:rPr>
        <w:t xml:space="preserve">              "name": "Stuxnet",</w:t>
      </w:r>
    </w:p>
    <w:p w14:paraId="2C6D0A6C" w14:textId="77777777" w:rsidR="00CD0A8F" w:rsidRDefault="00CD0A8F" w:rsidP="00CD0A8F">
      <w:pPr>
        <w:rPr>
          <w:lang w:eastAsia="en-US"/>
        </w:rPr>
      </w:pPr>
      <w:r>
        <w:rPr>
          <w:lang w:eastAsia="en-US"/>
        </w:rPr>
        <w:t xml:space="preserve">              "description": "Stuxnet was a multi-part viral infection transmitted by a USB stick to that infected Iranian Windows OS computers. Utilized to infect Iranian nuclear facilities, this complex attack utilized several smaller malware components to damage hardware crucial to uranium refinement. https://www.trellix.com/en-gb/security-awareness/ransomware/what-is-stuxnet/",</w:t>
      </w:r>
    </w:p>
    <w:p w14:paraId="6E359B56" w14:textId="77777777" w:rsidR="00CD0A8F" w:rsidRDefault="00CD0A8F" w:rsidP="00CD0A8F">
      <w:pPr>
        <w:rPr>
          <w:lang w:eastAsia="en-US"/>
        </w:rPr>
      </w:pPr>
      <w:r>
        <w:rPr>
          <w:lang w:eastAsia="en-US"/>
        </w:rPr>
        <w:lastRenderedPageBreak/>
        <w:t xml:space="preserve">              "collapsed": false,</w:t>
      </w:r>
    </w:p>
    <w:p w14:paraId="199524BC" w14:textId="77777777" w:rsidR="00CD0A8F" w:rsidRDefault="00CD0A8F" w:rsidP="00CD0A8F">
      <w:pPr>
        <w:rPr>
          <w:lang w:eastAsia="en-US"/>
        </w:rPr>
      </w:pPr>
      <w:r>
        <w:rPr>
          <w:lang w:eastAsia="en-US"/>
        </w:rPr>
        <w:t xml:space="preserve">              "children": []</w:t>
      </w:r>
    </w:p>
    <w:p w14:paraId="09AF08C2" w14:textId="77777777" w:rsidR="00CD0A8F" w:rsidRDefault="00CD0A8F" w:rsidP="00CD0A8F">
      <w:pPr>
        <w:rPr>
          <w:lang w:eastAsia="en-US"/>
        </w:rPr>
      </w:pPr>
      <w:r>
        <w:rPr>
          <w:lang w:eastAsia="en-US"/>
        </w:rPr>
        <w:t xml:space="preserve">            },</w:t>
      </w:r>
    </w:p>
    <w:p w14:paraId="1AEFA065" w14:textId="77777777" w:rsidR="00CD0A8F" w:rsidRDefault="00CD0A8F" w:rsidP="00CD0A8F">
      <w:pPr>
        <w:rPr>
          <w:lang w:eastAsia="en-US"/>
        </w:rPr>
      </w:pPr>
      <w:r>
        <w:rPr>
          <w:lang w:eastAsia="en-US"/>
        </w:rPr>
        <w:t xml:space="preserve">            {</w:t>
      </w:r>
    </w:p>
    <w:p w14:paraId="75E8F2B8" w14:textId="77777777" w:rsidR="00CD0A8F" w:rsidRDefault="00CD0A8F" w:rsidP="00CD0A8F">
      <w:pPr>
        <w:rPr>
          <w:lang w:eastAsia="en-US"/>
        </w:rPr>
      </w:pPr>
      <w:r>
        <w:rPr>
          <w:lang w:eastAsia="en-US"/>
        </w:rPr>
        <w:t xml:space="preserve">              "name": "Charon",</w:t>
      </w:r>
    </w:p>
    <w:p w14:paraId="04B4673F" w14:textId="6ED1DE22" w:rsidR="00CD0A8F" w:rsidRDefault="00CD0A8F" w:rsidP="00CD0A8F">
      <w:pPr>
        <w:rPr>
          <w:lang w:eastAsia="en-US"/>
        </w:rPr>
      </w:pPr>
      <w:r>
        <w:rPr>
          <w:lang w:eastAsia="en-US"/>
        </w:rPr>
        <w:t xml:space="preserve">              "description": "Charon is an APT family </w:t>
      </w:r>
      <w:r w:rsidR="002B5BE7">
        <w:rPr>
          <w:lang w:eastAsia="en-US"/>
        </w:rPr>
        <w:t>targeting</w:t>
      </w:r>
      <w:r>
        <w:rPr>
          <w:lang w:eastAsia="en-US"/>
        </w:rPr>
        <w:t xml:space="preserve"> companies in within the aviation space in the Middle East.  The infection contains components of ransomware infections as well as trojan </w:t>
      </w:r>
      <w:r w:rsidR="002B5BE7">
        <w:rPr>
          <w:lang w:eastAsia="en-US"/>
        </w:rPr>
        <w:t>infiltration</w:t>
      </w:r>
      <w:r>
        <w:rPr>
          <w:lang w:eastAsia="en-US"/>
        </w:rPr>
        <w:t>, showcasing one of the first advanced ransomware attempts known.  https://www.trendmicro.com/en_gb/research/25/h/new-ransomware-charon.html",</w:t>
      </w:r>
    </w:p>
    <w:p w14:paraId="17E98CAB" w14:textId="77777777" w:rsidR="00CD0A8F" w:rsidRDefault="00CD0A8F" w:rsidP="00CD0A8F">
      <w:pPr>
        <w:rPr>
          <w:lang w:eastAsia="en-US"/>
        </w:rPr>
      </w:pPr>
      <w:r>
        <w:rPr>
          <w:lang w:eastAsia="en-US"/>
        </w:rPr>
        <w:t xml:space="preserve">              "collapsed": false,</w:t>
      </w:r>
    </w:p>
    <w:p w14:paraId="75C6391C" w14:textId="77777777" w:rsidR="00CD0A8F" w:rsidRDefault="00CD0A8F" w:rsidP="00CD0A8F">
      <w:pPr>
        <w:rPr>
          <w:lang w:eastAsia="en-US"/>
        </w:rPr>
      </w:pPr>
      <w:r>
        <w:rPr>
          <w:lang w:eastAsia="en-US"/>
        </w:rPr>
        <w:t xml:space="preserve">              "children": []</w:t>
      </w:r>
    </w:p>
    <w:p w14:paraId="5089E1D4" w14:textId="77777777" w:rsidR="00CD0A8F" w:rsidRDefault="00CD0A8F" w:rsidP="00CD0A8F">
      <w:pPr>
        <w:rPr>
          <w:lang w:eastAsia="en-US"/>
        </w:rPr>
      </w:pPr>
      <w:r>
        <w:rPr>
          <w:lang w:eastAsia="en-US"/>
        </w:rPr>
        <w:t xml:space="preserve">            },</w:t>
      </w:r>
    </w:p>
    <w:p w14:paraId="54A96931" w14:textId="77777777" w:rsidR="00CD0A8F" w:rsidRDefault="00CD0A8F" w:rsidP="00CD0A8F">
      <w:pPr>
        <w:rPr>
          <w:lang w:eastAsia="en-US"/>
        </w:rPr>
      </w:pPr>
      <w:r>
        <w:rPr>
          <w:lang w:eastAsia="en-US"/>
        </w:rPr>
        <w:t xml:space="preserve">            {</w:t>
      </w:r>
    </w:p>
    <w:p w14:paraId="02355B37" w14:textId="77777777" w:rsidR="00CD0A8F" w:rsidRDefault="00CD0A8F" w:rsidP="00CD0A8F">
      <w:pPr>
        <w:rPr>
          <w:lang w:eastAsia="en-US"/>
        </w:rPr>
      </w:pPr>
      <w:r>
        <w:rPr>
          <w:lang w:eastAsia="en-US"/>
        </w:rPr>
        <w:t xml:space="preserve">              "name": "Wicked Panda",</w:t>
      </w:r>
    </w:p>
    <w:p w14:paraId="53F8FB5C" w14:textId="326E67E3" w:rsidR="00CD0A8F" w:rsidRDefault="00CD0A8F" w:rsidP="00CD0A8F">
      <w:pPr>
        <w:rPr>
          <w:lang w:eastAsia="en-US"/>
        </w:rPr>
      </w:pPr>
      <w:r>
        <w:rPr>
          <w:lang w:eastAsia="en-US"/>
        </w:rPr>
        <w:t xml:space="preserve">              "description": "A China based APT, Wicked Panda is a group of packages developed by the Chinese state in an effort to </w:t>
      </w:r>
      <w:r w:rsidR="002B5BE7">
        <w:rPr>
          <w:lang w:eastAsia="en-US"/>
        </w:rPr>
        <w:t>extract</w:t>
      </w:r>
      <w:r>
        <w:rPr>
          <w:lang w:eastAsia="en-US"/>
        </w:rPr>
        <w:t xml:space="preserve"> financial information from several sources.  https://attack.mitre.org/groups/G0096/",</w:t>
      </w:r>
    </w:p>
    <w:p w14:paraId="11CFE2FA" w14:textId="77777777" w:rsidR="00CD0A8F" w:rsidRDefault="00CD0A8F" w:rsidP="00CD0A8F">
      <w:pPr>
        <w:rPr>
          <w:lang w:eastAsia="en-US"/>
        </w:rPr>
      </w:pPr>
      <w:r>
        <w:rPr>
          <w:lang w:eastAsia="en-US"/>
        </w:rPr>
        <w:t xml:space="preserve">              "collapsed": false,</w:t>
      </w:r>
    </w:p>
    <w:p w14:paraId="6F43402C" w14:textId="77777777" w:rsidR="00CD0A8F" w:rsidRDefault="00CD0A8F" w:rsidP="00CD0A8F">
      <w:pPr>
        <w:rPr>
          <w:lang w:eastAsia="en-US"/>
        </w:rPr>
      </w:pPr>
      <w:r>
        <w:rPr>
          <w:lang w:eastAsia="en-US"/>
        </w:rPr>
        <w:t xml:space="preserve">              "children": []</w:t>
      </w:r>
    </w:p>
    <w:p w14:paraId="0201D066" w14:textId="77777777" w:rsidR="00CD0A8F" w:rsidRDefault="00CD0A8F" w:rsidP="00CD0A8F">
      <w:pPr>
        <w:rPr>
          <w:lang w:eastAsia="en-US"/>
        </w:rPr>
      </w:pPr>
      <w:r>
        <w:rPr>
          <w:lang w:eastAsia="en-US"/>
        </w:rPr>
        <w:t xml:space="preserve">            },</w:t>
      </w:r>
    </w:p>
    <w:p w14:paraId="1AA488A3" w14:textId="77777777" w:rsidR="00CD0A8F" w:rsidRDefault="00CD0A8F" w:rsidP="00CD0A8F">
      <w:pPr>
        <w:rPr>
          <w:lang w:eastAsia="en-US"/>
        </w:rPr>
      </w:pPr>
      <w:r>
        <w:rPr>
          <w:lang w:eastAsia="en-US"/>
        </w:rPr>
        <w:t xml:space="preserve">            {</w:t>
      </w:r>
    </w:p>
    <w:p w14:paraId="351A95CE" w14:textId="77777777" w:rsidR="00CD0A8F" w:rsidRDefault="00CD0A8F" w:rsidP="00CD0A8F">
      <w:pPr>
        <w:rPr>
          <w:lang w:eastAsia="en-US"/>
        </w:rPr>
      </w:pPr>
      <w:r>
        <w:rPr>
          <w:lang w:eastAsia="en-US"/>
        </w:rPr>
        <w:t xml:space="preserve">              "name": "Ransomware Encryption",</w:t>
      </w:r>
    </w:p>
    <w:p w14:paraId="57F1E058" w14:textId="63A7A8B0" w:rsidR="00CD0A8F" w:rsidRDefault="00CD0A8F" w:rsidP="00CD0A8F">
      <w:pPr>
        <w:rPr>
          <w:lang w:eastAsia="en-US"/>
        </w:rPr>
      </w:pPr>
      <w:r>
        <w:rPr>
          <w:lang w:eastAsia="en-US"/>
        </w:rPr>
        <w:t xml:space="preserve">              "description": "Ransomware uses encryption techniques to effectively lock out host devices and networks until a prompted ransom is met.  The dangers from ransomware are more evident to the layman than the dormant </w:t>
      </w:r>
      <w:r w:rsidR="002B5BE7">
        <w:rPr>
          <w:lang w:eastAsia="en-US"/>
        </w:rPr>
        <w:t>tumors</w:t>
      </w:r>
      <w:r>
        <w:rPr>
          <w:lang w:eastAsia="en-US"/>
        </w:rPr>
        <w:t xml:space="preserve"> of trojan viruses.  Data leakage and selling, business halting, as well as the physical damages upon the machines and network devices at hand are all potential risks when dealing with a ransomware attack.  Phishing scams as well as remote desktop protocols are both well known categories within the ransomware commonality framework. https://www.trendmicro.com/en_gb/what-is/ransomware.html",</w:t>
      </w:r>
    </w:p>
    <w:p w14:paraId="75386802" w14:textId="77777777" w:rsidR="00CD0A8F" w:rsidRDefault="00CD0A8F" w:rsidP="00CD0A8F">
      <w:pPr>
        <w:rPr>
          <w:lang w:eastAsia="en-US"/>
        </w:rPr>
      </w:pPr>
      <w:r>
        <w:rPr>
          <w:lang w:eastAsia="en-US"/>
        </w:rPr>
        <w:t xml:space="preserve">              "collapsed": false,</w:t>
      </w:r>
    </w:p>
    <w:p w14:paraId="0FFAFEFA" w14:textId="77777777" w:rsidR="00CD0A8F" w:rsidRDefault="00CD0A8F" w:rsidP="00CD0A8F">
      <w:pPr>
        <w:rPr>
          <w:lang w:eastAsia="en-US"/>
        </w:rPr>
      </w:pPr>
      <w:r>
        <w:rPr>
          <w:lang w:eastAsia="en-US"/>
        </w:rPr>
        <w:t xml:space="preserve">              "children": [</w:t>
      </w:r>
    </w:p>
    <w:p w14:paraId="2B14862D" w14:textId="77777777" w:rsidR="00CD0A8F" w:rsidRDefault="00CD0A8F" w:rsidP="00CD0A8F">
      <w:pPr>
        <w:rPr>
          <w:lang w:eastAsia="en-US"/>
        </w:rPr>
      </w:pPr>
      <w:r>
        <w:rPr>
          <w:lang w:eastAsia="en-US"/>
        </w:rPr>
        <w:t xml:space="preserve">                {</w:t>
      </w:r>
    </w:p>
    <w:p w14:paraId="4D6C3F84" w14:textId="77777777" w:rsidR="00CD0A8F" w:rsidRDefault="00CD0A8F" w:rsidP="00CD0A8F">
      <w:pPr>
        <w:rPr>
          <w:lang w:eastAsia="en-US"/>
        </w:rPr>
      </w:pPr>
      <w:r>
        <w:rPr>
          <w:lang w:eastAsia="en-US"/>
        </w:rPr>
        <w:t xml:space="preserve">                  "name": "</w:t>
      </w:r>
      <w:proofErr w:type="spellStart"/>
      <w:r>
        <w:rPr>
          <w:lang w:eastAsia="en-US"/>
        </w:rPr>
        <w:t>Wannacry</w:t>
      </w:r>
      <w:proofErr w:type="spellEnd"/>
      <w:r>
        <w:rPr>
          <w:lang w:eastAsia="en-US"/>
        </w:rPr>
        <w:t>",</w:t>
      </w:r>
    </w:p>
    <w:p w14:paraId="4CCD9C9E" w14:textId="77777777" w:rsidR="00CD0A8F" w:rsidRDefault="00CD0A8F" w:rsidP="00CD0A8F">
      <w:pPr>
        <w:rPr>
          <w:lang w:eastAsia="en-US"/>
        </w:rPr>
      </w:pPr>
      <w:r>
        <w:rPr>
          <w:lang w:eastAsia="en-US"/>
        </w:rPr>
        <w:lastRenderedPageBreak/>
        <w:t xml:space="preserve">                  "description": "Arguably the most prolific ransomware attack in semi-recent memory, WannaCry was a healthcare focused ransomware attack that hijacked the systems of the NHS as well as notable brands such as Nissan, </w:t>
      </w:r>
      <w:proofErr w:type="spellStart"/>
      <w:r>
        <w:rPr>
          <w:lang w:eastAsia="en-US"/>
        </w:rPr>
        <w:t>Fedex</w:t>
      </w:r>
      <w:proofErr w:type="spellEnd"/>
      <w:r>
        <w:rPr>
          <w:lang w:eastAsia="en-US"/>
        </w:rPr>
        <w:t>, and Honda. https://www.cloudflare.com/en-gb/learning/security/ransomware/wannacry-ransomware/",</w:t>
      </w:r>
    </w:p>
    <w:p w14:paraId="06FE484C" w14:textId="77777777" w:rsidR="00CD0A8F" w:rsidRDefault="00CD0A8F" w:rsidP="00CD0A8F">
      <w:pPr>
        <w:rPr>
          <w:lang w:eastAsia="en-US"/>
        </w:rPr>
      </w:pPr>
      <w:r>
        <w:rPr>
          <w:lang w:eastAsia="en-US"/>
        </w:rPr>
        <w:t xml:space="preserve">                  "collapsed": false,</w:t>
      </w:r>
    </w:p>
    <w:p w14:paraId="6428387D" w14:textId="77777777" w:rsidR="00CD0A8F" w:rsidRDefault="00CD0A8F" w:rsidP="00CD0A8F">
      <w:pPr>
        <w:rPr>
          <w:lang w:eastAsia="en-US"/>
        </w:rPr>
      </w:pPr>
      <w:r>
        <w:rPr>
          <w:lang w:eastAsia="en-US"/>
        </w:rPr>
        <w:t xml:space="preserve">                  "children": []</w:t>
      </w:r>
    </w:p>
    <w:p w14:paraId="760C0C0B" w14:textId="77777777" w:rsidR="00CD0A8F" w:rsidRDefault="00CD0A8F" w:rsidP="00CD0A8F">
      <w:pPr>
        <w:rPr>
          <w:lang w:eastAsia="en-US"/>
        </w:rPr>
      </w:pPr>
      <w:r>
        <w:rPr>
          <w:lang w:eastAsia="en-US"/>
        </w:rPr>
        <w:t xml:space="preserve">                },</w:t>
      </w:r>
    </w:p>
    <w:p w14:paraId="4736ECC5" w14:textId="77777777" w:rsidR="00CD0A8F" w:rsidRDefault="00CD0A8F" w:rsidP="00CD0A8F">
      <w:pPr>
        <w:rPr>
          <w:lang w:eastAsia="en-US"/>
        </w:rPr>
      </w:pPr>
      <w:r>
        <w:rPr>
          <w:lang w:eastAsia="en-US"/>
        </w:rPr>
        <w:t xml:space="preserve">                {</w:t>
      </w:r>
    </w:p>
    <w:p w14:paraId="21261543" w14:textId="77777777" w:rsidR="00CD0A8F" w:rsidRDefault="00CD0A8F" w:rsidP="00CD0A8F">
      <w:pPr>
        <w:rPr>
          <w:lang w:eastAsia="en-US"/>
        </w:rPr>
      </w:pPr>
      <w:r>
        <w:rPr>
          <w:lang w:eastAsia="en-US"/>
        </w:rPr>
        <w:t xml:space="preserve">                  "name": "</w:t>
      </w:r>
      <w:proofErr w:type="spellStart"/>
      <w:r>
        <w:rPr>
          <w:lang w:eastAsia="en-US"/>
        </w:rPr>
        <w:t>CryptoLocker</w:t>
      </w:r>
      <w:proofErr w:type="spellEnd"/>
      <w:r>
        <w:rPr>
          <w:lang w:eastAsia="en-US"/>
        </w:rPr>
        <w:t>",</w:t>
      </w:r>
    </w:p>
    <w:p w14:paraId="4D0A810F" w14:textId="77777777" w:rsidR="00CD0A8F" w:rsidRDefault="00CD0A8F" w:rsidP="00CD0A8F">
      <w:pPr>
        <w:rPr>
          <w:lang w:eastAsia="en-US"/>
        </w:rPr>
      </w:pPr>
      <w:r>
        <w:rPr>
          <w:lang w:eastAsia="en-US"/>
        </w:rPr>
        <w:t xml:space="preserve">                  "description": "A common ransomware package sent via phishing scams, </w:t>
      </w:r>
      <w:proofErr w:type="spellStart"/>
      <w:r>
        <w:rPr>
          <w:lang w:eastAsia="en-US"/>
        </w:rPr>
        <w:t>CryptoLocker</w:t>
      </w:r>
      <w:proofErr w:type="spellEnd"/>
      <w:r>
        <w:rPr>
          <w:lang w:eastAsia="en-US"/>
        </w:rPr>
        <w:t xml:space="preserve"> is tricked into being executed on a victims machine, where the victim has their files encrypted until a ransom is paid. https://www.proofpoint.com/uk/threat-reference/cryptolocker",</w:t>
      </w:r>
    </w:p>
    <w:p w14:paraId="2705EE7F" w14:textId="77777777" w:rsidR="00CD0A8F" w:rsidRDefault="00CD0A8F" w:rsidP="00CD0A8F">
      <w:pPr>
        <w:rPr>
          <w:lang w:eastAsia="en-US"/>
        </w:rPr>
      </w:pPr>
      <w:r>
        <w:rPr>
          <w:lang w:eastAsia="en-US"/>
        </w:rPr>
        <w:t xml:space="preserve">                  "collapsed": false,</w:t>
      </w:r>
    </w:p>
    <w:p w14:paraId="299B5402" w14:textId="77777777" w:rsidR="00CD0A8F" w:rsidRDefault="00CD0A8F" w:rsidP="00CD0A8F">
      <w:pPr>
        <w:rPr>
          <w:lang w:eastAsia="en-US"/>
        </w:rPr>
      </w:pPr>
      <w:r>
        <w:rPr>
          <w:lang w:eastAsia="en-US"/>
        </w:rPr>
        <w:t xml:space="preserve">                  "children": []</w:t>
      </w:r>
    </w:p>
    <w:p w14:paraId="46F28A59" w14:textId="77777777" w:rsidR="00CD0A8F" w:rsidRDefault="00CD0A8F" w:rsidP="00CD0A8F">
      <w:pPr>
        <w:rPr>
          <w:lang w:eastAsia="en-US"/>
        </w:rPr>
      </w:pPr>
      <w:r>
        <w:rPr>
          <w:lang w:eastAsia="en-US"/>
        </w:rPr>
        <w:t xml:space="preserve">                },</w:t>
      </w:r>
    </w:p>
    <w:p w14:paraId="61B245F5" w14:textId="77777777" w:rsidR="00CD0A8F" w:rsidRDefault="00CD0A8F" w:rsidP="00CD0A8F">
      <w:pPr>
        <w:rPr>
          <w:lang w:eastAsia="en-US"/>
        </w:rPr>
      </w:pPr>
      <w:r>
        <w:rPr>
          <w:lang w:eastAsia="en-US"/>
        </w:rPr>
        <w:t xml:space="preserve">                {</w:t>
      </w:r>
    </w:p>
    <w:p w14:paraId="0F32A8BD" w14:textId="77777777" w:rsidR="00CD0A8F" w:rsidRDefault="00CD0A8F" w:rsidP="00CD0A8F">
      <w:pPr>
        <w:rPr>
          <w:lang w:eastAsia="en-US"/>
        </w:rPr>
      </w:pPr>
      <w:r>
        <w:rPr>
          <w:lang w:eastAsia="en-US"/>
        </w:rPr>
        <w:t xml:space="preserve">                  "name": "Ryuk",</w:t>
      </w:r>
    </w:p>
    <w:p w14:paraId="2580213F" w14:textId="77777777" w:rsidR="00CD0A8F" w:rsidRDefault="00CD0A8F" w:rsidP="00CD0A8F">
      <w:pPr>
        <w:rPr>
          <w:lang w:eastAsia="en-US"/>
        </w:rPr>
      </w:pPr>
      <w:r>
        <w:rPr>
          <w:lang w:eastAsia="en-US"/>
        </w:rPr>
        <w:t xml:space="preserve">                  "description": "Ryuk was another ransomware attack that infected businesses and encrypted files unless a ransom was paid.  The majority of Ryuk attacks came in 2018, and the group associated with the bug is also associated with various other bugs, namely </w:t>
      </w:r>
      <w:proofErr w:type="spellStart"/>
      <w:r>
        <w:rPr>
          <w:lang w:eastAsia="en-US"/>
        </w:rPr>
        <w:t>TrickBot</w:t>
      </w:r>
      <w:proofErr w:type="spellEnd"/>
      <w:r>
        <w:rPr>
          <w:lang w:eastAsia="en-US"/>
        </w:rPr>
        <w:t>. https://www.cloudflare.com/en-gb/learning/security/ransomware/ryuk-ransomware/",</w:t>
      </w:r>
    </w:p>
    <w:p w14:paraId="3F882569" w14:textId="77777777" w:rsidR="00CD0A8F" w:rsidRDefault="00CD0A8F" w:rsidP="00CD0A8F">
      <w:pPr>
        <w:rPr>
          <w:lang w:eastAsia="en-US"/>
        </w:rPr>
      </w:pPr>
      <w:r>
        <w:rPr>
          <w:lang w:eastAsia="en-US"/>
        </w:rPr>
        <w:t xml:space="preserve">                  "collapsed": false,</w:t>
      </w:r>
    </w:p>
    <w:p w14:paraId="650FF779" w14:textId="77777777" w:rsidR="00CD0A8F" w:rsidRDefault="00CD0A8F" w:rsidP="00CD0A8F">
      <w:pPr>
        <w:rPr>
          <w:lang w:eastAsia="en-US"/>
        </w:rPr>
      </w:pPr>
      <w:r>
        <w:rPr>
          <w:lang w:eastAsia="en-US"/>
        </w:rPr>
        <w:t xml:space="preserve">                  "children": []</w:t>
      </w:r>
    </w:p>
    <w:p w14:paraId="3095BDFE" w14:textId="77777777" w:rsidR="00CD0A8F" w:rsidRDefault="00CD0A8F" w:rsidP="00CD0A8F">
      <w:pPr>
        <w:rPr>
          <w:lang w:eastAsia="en-US"/>
        </w:rPr>
      </w:pPr>
      <w:r>
        <w:rPr>
          <w:lang w:eastAsia="en-US"/>
        </w:rPr>
        <w:t xml:space="preserve">                },</w:t>
      </w:r>
    </w:p>
    <w:p w14:paraId="7BA6755D" w14:textId="77777777" w:rsidR="00CD0A8F" w:rsidRDefault="00CD0A8F" w:rsidP="00CD0A8F">
      <w:pPr>
        <w:rPr>
          <w:lang w:eastAsia="en-US"/>
        </w:rPr>
      </w:pPr>
      <w:r>
        <w:rPr>
          <w:lang w:eastAsia="en-US"/>
        </w:rPr>
        <w:t xml:space="preserve">                {</w:t>
      </w:r>
    </w:p>
    <w:p w14:paraId="3BF1648D" w14:textId="77777777" w:rsidR="00CD0A8F" w:rsidRDefault="00CD0A8F" w:rsidP="00CD0A8F">
      <w:pPr>
        <w:rPr>
          <w:lang w:eastAsia="en-US"/>
        </w:rPr>
      </w:pPr>
      <w:r>
        <w:rPr>
          <w:lang w:eastAsia="en-US"/>
        </w:rPr>
        <w:t xml:space="preserve">                  "name": "Petya",</w:t>
      </w:r>
    </w:p>
    <w:p w14:paraId="36AB4120" w14:textId="77777777" w:rsidR="00CD0A8F" w:rsidRDefault="00CD0A8F" w:rsidP="00CD0A8F">
      <w:pPr>
        <w:rPr>
          <w:lang w:eastAsia="en-US"/>
        </w:rPr>
      </w:pPr>
      <w:r>
        <w:rPr>
          <w:lang w:eastAsia="en-US"/>
        </w:rPr>
        <w:t xml:space="preserve">                  "description": "Petya is a ransomware virus that was particularly prevalent in 2016, infecting machines and restricting access to their contents until a ransom is paid.  https://www.akamai.com/glossary/what-is-petya-ransomware",</w:t>
      </w:r>
    </w:p>
    <w:p w14:paraId="62EE428A" w14:textId="77777777" w:rsidR="00CD0A8F" w:rsidRDefault="00CD0A8F" w:rsidP="00CD0A8F">
      <w:pPr>
        <w:rPr>
          <w:lang w:eastAsia="en-US"/>
        </w:rPr>
      </w:pPr>
      <w:r>
        <w:rPr>
          <w:lang w:eastAsia="en-US"/>
        </w:rPr>
        <w:t xml:space="preserve">                  "collapsed": false,</w:t>
      </w:r>
    </w:p>
    <w:p w14:paraId="697B80C5" w14:textId="77777777" w:rsidR="00CD0A8F" w:rsidRDefault="00CD0A8F" w:rsidP="00CD0A8F">
      <w:pPr>
        <w:rPr>
          <w:lang w:eastAsia="en-US"/>
        </w:rPr>
      </w:pPr>
      <w:r>
        <w:rPr>
          <w:lang w:eastAsia="en-US"/>
        </w:rPr>
        <w:t xml:space="preserve">                  "children": []</w:t>
      </w:r>
    </w:p>
    <w:p w14:paraId="42080133" w14:textId="77777777" w:rsidR="00CD0A8F" w:rsidRDefault="00CD0A8F" w:rsidP="00CD0A8F">
      <w:pPr>
        <w:rPr>
          <w:lang w:eastAsia="en-US"/>
        </w:rPr>
      </w:pPr>
      <w:r>
        <w:rPr>
          <w:lang w:eastAsia="en-US"/>
        </w:rPr>
        <w:t xml:space="preserve">                }</w:t>
      </w:r>
    </w:p>
    <w:p w14:paraId="4822D020" w14:textId="77777777" w:rsidR="00CD0A8F" w:rsidRDefault="00CD0A8F" w:rsidP="00CD0A8F">
      <w:pPr>
        <w:rPr>
          <w:lang w:eastAsia="en-US"/>
        </w:rPr>
      </w:pPr>
      <w:r>
        <w:rPr>
          <w:lang w:eastAsia="en-US"/>
        </w:rPr>
        <w:lastRenderedPageBreak/>
        <w:t xml:space="preserve">              ]</w:t>
      </w:r>
    </w:p>
    <w:p w14:paraId="7A974A37" w14:textId="77777777" w:rsidR="00CD0A8F" w:rsidRDefault="00CD0A8F" w:rsidP="00CD0A8F">
      <w:pPr>
        <w:rPr>
          <w:lang w:eastAsia="en-US"/>
        </w:rPr>
      </w:pPr>
      <w:r>
        <w:rPr>
          <w:lang w:eastAsia="en-US"/>
        </w:rPr>
        <w:t xml:space="preserve">            },</w:t>
      </w:r>
    </w:p>
    <w:p w14:paraId="19072415" w14:textId="77777777" w:rsidR="00CD0A8F" w:rsidRDefault="00CD0A8F" w:rsidP="00CD0A8F">
      <w:pPr>
        <w:rPr>
          <w:lang w:eastAsia="en-US"/>
        </w:rPr>
      </w:pPr>
      <w:r>
        <w:rPr>
          <w:lang w:eastAsia="en-US"/>
        </w:rPr>
        <w:t xml:space="preserve">            {</w:t>
      </w:r>
    </w:p>
    <w:p w14:paraId="41FFF619" w14:textId="77777777" w:rsidR="00CD0A8F" w:rsidRDefault="00CD0A8F" w:rsidP="00CD0A8F">
      <w:pPr>
        <w:rPr>
          <w:lang w:eastAsia="en-US"/>
        </w:rPr>
      </w:pPr>
      <w:r>
        <w:rPr>
          <w:lang w:eastAsia="en-US"/>
        </w:rPr>
        <w:t xml:space="preserve">              "name": "Trojans",</w:t>
      </w:r>
    </w:p>
    <w:p w14:paraId="1390E6F7" w14:textId="77777777" w:rsidR="00CD0A8F" w:rsidRDefault="00CD0A8F" w:rsidP="00CD0A8F">
      <w:pPr>
        <w:rPr>
          <w:lang w:eastAsia="en-US"/>
        </w:rPr>
      </w:pPr>
      <w:r>
        <w:rPr>
          <w:lang w:eastAsia="en-US"/>
        </w:rPr>
        <w:t xml:space="preserve">              "description": "Malware that use simple social engineering tricks to tempt users into running their processes.  Derived from the fabled Trojan Horse in Greek mythology, trojan viruses will often mimic the naming conventions of other processes inside the operating system, often leaving them undetected.  The purpose of a trojan can be as simple as reading user inputs to rewriting files unbeknownst to the user. https://www.malwarebytes.com/blog/threats/trojans",</w:t>
      </w:r>
    </w:p>
    <w:p w14:paraId="38F948F4" w14:textId="77777777" w:rsidR="00CD0A8F" w:rsidRDefault="00CD0A8F" w:rsidP="00CD0A8F">
      <w:pPr>
        <w:rPr>
          <w:lang w:eastAsia="en-US"/>
        </w:rPr>
      </w:pPr>
      <w:r>
        <w:rPr>
          <w:lang w:eastAsia="en-US"/>
        </w:rPr>
        <w:t xml:space="preserve">              "collapsed": false,</w:t>
      </w:r>
    </w:p>
    <w:p w14:paraId="4E708D75" w14:textId="77777777" w:rsidR="00CD0A8F" w:rsidRDefault="00CD0A8F" w:rsidP="00CD0A8F">
      <w:pPr>
        <w:rPr>
          <w:lang w:eastAsia="en-US"/>
        </w:rPr>
      </w:pPr>
      <w:r>
        <w:rPr>
          <w:lang w:eastAsia="en-US"/>
        </w:rPr>
        <w:t xml:space="preserve">              "children": [</w:t>
      </w:r>
    </w:p>
    <w:p w14:paraId="4EEFB305" w14:textId="77777777" w:rsidR="00CD0A8F" w:rsidRDefault="00CD0A8F" w:rsidP="00CD0A8F">
      <w:pPr>
        <w:rPr>
          <w:lang w:eastAsia="en-US"/>
        </w:rPr>
      </w:pPr>
      <w:r>
        <w:rPr>
          <w:lang w:eastAsia="en-US"/>
        </w:rPr>
        <w:t xml:space="preserve">                {</w:t>
      </w:r>
    </w:p>
    <w:p w14:paraId="5CB3A7C6" w14:textId="77777777" w:rsidR="00CD0A8F" w:rsidRDefault="00CD0A8F" w:rsidP="00CD0A8F">
      <w:pPr>
        <w:rPr>
          <w:lang w:eastAsia="en-US"/>
        </w:rPr>
      </w:pPr>
      <w:r>
        <w:rPr>
          <w:lang w:eastAsia="en-US"/>
        </w:rPr>
        <w:t xml:space="preserve">                  "name": "RAT",</w:t>
      </w:r>
    </w:p>
    <w:p w14:paraId="7338326A" w14:textId="77777777" w:rsidR="00CD0A8F" w:rsidRDefault="00CD0A8F" w:rsidP="00CD0A8F">
      <w:pPr>
        <w:rPr>
          <w:lang w:eastAsia="en-US"/>
        </w:rPr>
      </w:pPr>
      <w:r>
        <w:rPr>
          <w:lang w:eastAsia="en-US"/>
        </w:rPr>
        <w:t xml:space="preserve">                  "description": "Remote Access Trojans are malware families that are remotely controllable by a third party once they infect a system.  Often RATs can be undetected on a system for months due to their passive nature, keylogging and credential swiping as the user is blissfully unaware.",</w:t>
      </w:r>
    </w:p>
    <w:p w14:paraId="4DF30464" w14:textId="77777777" w:rsidR="00CD0A8F" w:rsidRDefault="00CD0A8F" w:rsidP="00CD0A8F">
      <w:pPr>
        <w:rPr>
          <w:lang w:eastAsia="en-US"/>
        </w:rPr>
      </w:pPr>
      <w:r>
        <w:rPr>
          <w:lang w:eastAsia="en-US"/>
        </w:rPr>
        <w:t xml:space="preserve">                  "collapsed": false,</w:t>
      </w:r>
    </w:p>
    <w:p w14:paraId="7EFC6224" w14:textId="77777777" w:rsidR="00CD0A8F" w:rsidRDefault="00CD0A8F" w:rsidP="00CD0A8F">
      <w:pPr>
        <w:rPr>
          <w:lang w:eastAsia="en-US"/>
        </w:rPr>
      </w:pPr>
      <w:r>
        <w:rPr>
          <w:lang w:eastAsia="en-US"/>
        </w:rPr>
        <w:t xml:space="preserve">                  "children": [</w:t>
      </w:r>
    </w:p>
    <w:p w14:paraId="334DFBE9" w14:textId="77777777" w:rsidR="00CD0A8F" w:rsidRDefault="00CD0A8F" w:rsidP="00CD0A8F">
      <w:pPr>
        <w:rPr>
          <w:lang w:eastAsia="en-US"/>
        </w:rPr>
      </w:pPr>
      <w:r>
        <w:rPr>
          <w:lang w:eastAsia="en-US"/>
        </w:rPr>
        <w:t xml:space="preserve">                    {</w:t>
      </w:r>
    </w:p>
    <w:p w14:paraId="51C5E4CC" w14:textId="77777777" w:rsidR="00CD0A8F" w:rsidRDefault="00CD0A8F" w:rsidP="00CD0A8F">
      <w:pPr>
        <w:rPr>
          <w:lang w:eastAsia="en-US"/>
        </w:rPr>
      </w:pPr>
      <w:r>
        <w:rPr>
          <w:lang w:eastAsia="en-US"/>
        </w:rPr>
        <w:t xml:space="preserve">                      "name": "</w:t>
      </w:r>
      <w:proofErr w:type="spellStart"/>
      <w:r>
        <w:rPr>
          <w:lang w:eastAsia="en-US"/>
        </w:rPr>
        <w:t>AsyncRAT</w:t>
      </w:r>
      <w:proofErr w:type="spellEnd"/>
      <w:r>
        <w:rPr>
          <w:lang w:eastAsia="en-US"/>
        </w:rPr>
        <w:t>",</w:t>
      </w:r>
    </w:p>
    <w:p w14:paraId="2FE74711" w14:textId="77777777" w:rsidR="00CD0A8F" w:rsidRDefault="00CD0A8F" w:rsidP="00CD0A8F">
      <w:pPr>
        <w:rPr>
          <w:lang w:eastAsia="en-US"/>
        </w:rPr>
      </w:pPr>
      <w:r>
        <w:rPr>
          <w:lang w:eastAsia="en-US"/>
        </w:rPr>
        <w:t xml:space="preserve">                      "description": "</w:t>
      </w:r>
      <w:proofErr w:type="spellStart"/>
      <w:r>
        <w:rPr>
          <w:lang w:eastAsia="en-US"/>
        </w:rPr>
        <w:t>AsyncRAT</w:t>
      </w:r>
      <w:proofErr w:type="spellEnd"/>
      <w:r>
        <w:rPr>
          <w:lang w:eastAsia="en-US"/>
        </w:rPr>
        <w:t xml:space="preserve"> is a remotely accessible viral infection that once executed onto a machine is able to execute commands and exfiltrate data from a third party source. https://www.checkpoint.com/cyber-hub/threat-prevention/what-is-malware/asyncrat-malware-explained/",</w:t>
      </w:r>
    </w:p>
    <w:p w14:paraId="569E32AA" w14:textId="77777777" w:rsidR="00CD0A8F" w:rsidRDefault="00CD0A8F" w:rsidP="00CD0A8F">
      <w:pPr>
        <w:rPr>
          <w:lang w:eastAsia="en-US"/>
        </w:rPr>
      </w:pPr>
      <w:r>
        <w:rPr>
          <w:lang w:eastAsia="en-US"/>
        </w:rPr>
        <w:t xml:space="preserve">                      "collapsed": false,</w:t>
      </w:r>
    </w:p>
    <w:p w14:paraId="0E0A7548" w14:textId="77777777" w:rsidR="00CD0A8F" w:rsidRDefault="00CD0A8F" w:rsidP="00CD0A8F">
      <w:pPr>
        <w:rPr>
          <w:lang w:eastAsia="en-US"/>
        </w:rPr>
      </w:pPr>
      <w:r>
        <w:rPr>
          <w:lang w:eastAsia="en-US"/>
        </w:rPr>
        <w:t xml:space="preserve">                      "children": []</w:t>
      </w:r>
    </w:p>
    <w:p w14:paraId="4242169C" w14:textId="77777777" w:rsidR="00CD0A8F" w:rsidRDefault="00CD0A8F" w:rsidP="00CD0A8F">
      <w:pPr>
        <w:rPr>
          <w:lang w:eastAsia="en-US"/>
        </w:rPr>
      </w:pPr>
      <w:r>
        <w:rPr>
          <w:lang w:eastAsia="en-US"/>
        </w:rPr>
        <w:t xml:space="preserve">                    },</w:t>
      </w:r>
    </w:p>
    <w:p w14:paraId="7C6A3523" w14:textId="77777777" w:rsidR="00CD0A8F" w:rsidRDefault="00CD0A8F" w:rsidP="00CD0A8F">
      <w:pPr>
        <w:rPr>
          <w:lang w:eastAsia="en-US"/>
        </w:rPr>
      </w:pPr>
      <w:r>
        <w:rPr>
          <w:lang w:eastAsia="en-US"/>
        </w:rPr>
        <w:t xml:space="preserve">                    {</w:t>
      </w:r>
    </w:p>
    <w:p w14:paraId="11857116" w14:textId="77777777" w:rsidR="00CD0A8F" w:rsidRDefault="00CD0A8F" w:rsidP="00CD0A8F">
      <w:pPr>
        <w:rPr>
          <w:lang w:eastAsia="en-US"/>
        </w:rPr>
      </w:pPr>
      <w:r>
        <w:rPr>
          <w:lang w:eastAsia="en-US"/>
        </w:rPr>
        <w:t xml:space="preserve">                      "name": "</w:t>
      </w:r>
      <w:proofErr w:type="spellStart"/>
      <w:r>
        <w:rPr>
          <w:lang w:eastAsia="en-US"/>
        </w:rPr>
        <w:t>NanoCore</w:t>
      </w:r>
      <w:proofErr w:type="spellEnd"/>
      <w:r>
        <w:rPr>
          <w:lang w:eastAsia="en-US"/>
        </w:rPr>
        <w:t>",</w:t>
      </w:r>
    </w:p>
    <w:p w14:paraId="475005B9" w14:textId="77777777" w:rsidR="00CD0A8F" w:rsidRDefault="00CD0A8F" w:rsidP="00CD0A8F">
      <w:pPr>
        <w:rPr>
          <w:lang w:eastAsia="en-US"/>
        </w:rPr>
      </w:pPr>
      <w:r>
        <w:rPr>
          <w:lang w:eastAsia="en-US"/>
        </w:rPr>
        <w:t xml:space="preserve">                      "description": "Nanocore is a RAT specifically designed to infiltrate and watch through various cameras on a system.  This is done by stealing credentials after executing on a system to allow for remote access. https://malpedia.caad.fkie.fraunhofer.de/details/win.nanocore",</w:t>
      </w:r>
    </w:p>
    <w:p w14:paraId="63F874E7" w14:textId="77777777" w:rsidR="00CD0A8F" w:rsidRDefault="00CD0A8F" w:rsidP="00CD0A8F">
      <w:pPr>
        <w:rPr>
          <w:lang w:eastAsia="en-US"/>
        </w:rPr>
      </w:pPr>
      <w:r>
        <w:rPr>
          <w:lang w:eastAsia="en-US"/>
        </w:rPr>
        <w:t xml:space="preserve">                      "collapsed": false,</w:t>
      </w:r>
    </w:p>
    <w:p w14:paraId="4DA9B4EF" w14:textId="77777777" w:rsidR="00CD0A8F" w:rsidRDefault="00CD0A8F" w:rsidP="00CD0A8F">
      <w:pPr>
        <w:rPr>
          <w:lang w:eastAsia="en-US"/>
        </w:rPr>
      </w:pPr>
      <w:r>
        <w:rPr>
          <w:lang w:eastAsia="en-US"/>
        </w:rPr>
        <w:lastRenderedPageBreak/>
        <w:t xml:space="preserve">                      "children": []</w:t>
      </w:r>
    </w:p>
    <w:p w14:paraId="028F07B3" w14:textId="77777777" w:rsidR="00CD0A8F" w:rsidRDefault="00CD0A8F" w:rsidP="00CD0A8F">
      <w:pPr>
        <w:rPr>
          <w:lang w:eastAsia="en-US"/>
        </w:rPr>
      </w:pPr>
      <w:r>
        <w:rPr>
          <w:lang w:eastAsia="en-US"/>
        </w:rPr>
        <w:t xml:space="preserve">                    },</w:t>
      </w:r>
    </w:p>
    <w:p w14:paraId="44270D75" w14:textId="77777777" w:rsidR="00CD0A8F" w:rsidRDefault="00CD0A8F" w:rsidP="00CD0A8F">
      <w:pPr>
        <w:rPr>
          <w:lang w:eastAsia="en-US"/>
        </w:rPr>
      </w:pPr>
      <w:r>
        <w:rPr>
          <w:lang w:eastAsia="en-US"/>
        </w:rPr>
        <w:t xml:space="preserve">                    {</w:t>
      </w:r>
    </w:p>
    <w:p w14:paraId="293C1A86" w14:textId="77777777" w:rsidR="00CD0A8F" w:rsidRDefault="00CD0A8F" w:rsidP="00CD0A8F">
      <w:pPr>
        <w:rPr>
          <w:lang w:eastAsia="en-US"/>
        </w:rPr>
      </w:pPr>
      <w:r>
        <w:rPr>
          <w:lang w:eastAsia="en-US"/>
        </w:rPr>
        <w:t xml:space="preserve">                      "name": "NJRAT",</w:t>
      </w:r>
    </w:p>
    <w:p w14:paraId="01D24912" w14:textId="2AC1877D" w:rsidR="00CD0A8F" w:rsidRDefault="00CD0A8F" w:rsidP="00CD0A8F">
      <w:pPr>
        <w:rPr>
          <w:lang w:eastAsia="en-US"/>
        </w:rPr>
      </w:pPr>
      <w:r>
        <w:rPr>
          <w:lang w:eastAsia="en-US"/>
        </w:rPr>
        <w:t xml:space="preserve">                      "description": "NJRAT is a multipurpose trojan designed to gather multiple </w:t>
      </w:r>
      <w:r w:rsidR="002B5BE7">
        <w:rPr>
          <w:lang w:eastAsia="en-US"/>
        </w:rPr>
        <w:t>privileges</w:t>
      </w:r>
      <w:r>
        <w:rPr>
          <w:lang w:eastAsia="en-US"/>
        </w:rPr>
        <w:t xml:space="preserve"> whilst undetected on a system.  These privileges can ranch from keylogging to </w:t>
      </w:r>
      <w:proofErr w:type="spellStart"/>
      <w:r>
        <w:rPr>
          <w:lang w:eastAsia="en-US"/>
        </w:rPr>
        <w:t>usb</w:t>
      </w:r>
      <w:proofErr w:type="spellEnd"/>
      <w:r>
        <w:rPr>
          <w:lang w:eastAsia="en-US"/>
        </w:rPr>
        <w:t xml:space="preserve"> access such as webcam and various third party application hijacking. https://www.checkpoint.com/cyber-hub/threat-prevention/what-is-malware/what-is-njrat-malware/",</w:t>
      </w:r>
    </w:p>
    <w:p w14:paraId="7B49E877" w14:textId="77777777" w:rsidR="00CD0A8F" w:rsidRDefault="00CD0A8F" w:rsidP="00CD0A8F">
      <w:pPr>
        <w:rPr>
          <w:lang w:eastAsia="en-US"/>
        </w:rPr>
      </w:pPr>
      <w:r>
        <w:rPr>
          <w:lang w:eastAsia="en-US"/>
        </w:rPr>
        <w:t xml:space="preserve">                      "collapsed": false,</w:t>
      </w:r>
    </w:p>
    <w:p w14:paraId="5D680E86" w14:textId="77777777" w:rsidR="00CD0A8F" w:rsidRDefault="00CD0A8F" w:rsidP="00CD0A8F">
      <w:pPr>
        <w:rPr>
          <w:lang w:eastAsia="en-US"/>
        </w:rPr>
      </w:pPr>
      <w:r>
        <w:rPr>
          <w:lang w:eastAsia="en-US"/>
        </w:rPr>
        <w:t xml:space="preserve">                      "children": []</w:t>
      </w:r>
    </w:p>
    <w:p w14:paraId="7C020DCE" w14:textId="77777777" w:rsidR="00CD0A8F" w:rsidRDefault="00CD0A8F" w:rsidP="00CD0A8F">
      <w:pPr>
        <w:rPr>
          <w:lang w:eastAsia="en-US"/>
        </w:rPr>
      </w:pPr>
      <w:r>
        <w:rPr>
          <w:lang w:eastAsia="en-US"/>
        </w:rPr>
        <w:t xml:space="preserve">                    },</w:t>
      </w:r>
    </w:p>
    <w:p w14:paraId="75D8A3F3" w14:textId="77777777" w:rsidR="00CD0A8F" w:rsidRDefault="00CD0A8F" w:rsidP="00CD0A8F">
      <w:pPr>
        <w:rPr>
          <w:lang w:eastAsia="en-US"/>
        </w:rPr>
      </w:pPr>
      <w:r>
        <w:rPr>
          <w:lang w:eastAsia="en-US"/>
        </w:rPr>
        <w:t xml:space="preserve">                    {</w:t>
      </w:r>
    </w:p>
    <w:p w14:paraId="131694E5" w14:textId="77777777" w:rsidR="00CD0A8F" w:rsidRDefault="00CD0A8F" w:rsidP="00CD0A8F">
      <w:pPr>
        <w:rPr>
          <w:lang w:eastAsia="en-US"/>
        </w:rPr>
      </w:pPr>
      <w:r>
        <w:rPr>
          <w:lang w:eastAsia="en-US"/>
        </w:rPr>
        <w:t xml:space="preserve">                      "name": "</w:t>
      </w:r>
      <w:proofErr w:type="spellStart"/>
      <w:r>
        <w:rPr>
          <w:lang w:eastAsia="en-US"/>
        </w:rPr>
        <w:t>DarkGate</w:t>
      </w:r>
      <w:proofErr w:type="spellEnd"/>
      <w:r>
        <w:rPr>
          <w:lang w:eastAsia="en-US"/>
        </w:rPr>
        <w:t>",</w:t>
      </w:r>
    </w:p>
    <w:p w14:paraId="645AD328" w14:textId="77777777" w:rsidR="00CD0A8F" w:rsidRDefault="00CD0A8F" w:rsidP="00CD0A8F">
      <w:pPr>
        <w:rPr>
          <w:lang w:eastAsia="en-US"/>
        </w:rPr>
      </w:pPr>
      <w:r>
        <w:rPr>
          <w:lang w:eastAsia="en-US"/>
        </w:rPr>
        <w:t xml:space="preserve">                      "description": "A multiuse malware-as-a-service trojan designed to be sold to threat actors, </w:t>
      </w:r>
      <w:proofErr w:type="spellStart"/>
      <w:r>
        <w:rPr>
          <w:lang w:eastAsia="en-US"/>
        </w:rPr>
        <w:t>DarkGate</w:t>
      </w:r>
      <w:proofErr w:type="spellEnd"/>
      <w:r>
        <w:rPr>
          <w:lang w:eastAsia="en-US"/>
        </w:rPr>
        <w:t xml:space="preserve"> is mainly designed for passive credential theft and </w:t>
      </w:r>
      <w:proofErr w:type="spellStart"/>
      <w:r>
        <w:rPr>
          <w:lang w:eastAsia="en-US"/>
        </w:rPr>
        <w:t>cryptomining</w:t>
      </w:r>
      <w:proofErr w:type="spellEnd"/>
      <w:r>
        <w:rPr>
          <w:lang w:eastAsia="en-US"/>
        </w:rPr>
        <w:t xml:space="preserve"> on vulnerable systems. https://attack.mitre.org/software/S1111/",</w:t>
      </w:r>
    </w:p>
    <w:p w14:paraId="0B6387B1" w14:textId="77777777" w:rsidR="00CD0A8F" w:rsidRDefault="00CD0A8F" w:rsidP="00CD0A8F">
      <w:pPr>
        <w:rPr>
          <w:lang w:eastAsia="en-US"/>
        </w:rPr>
      </w:pPr>
      <w:r>
        <w:rPr>
          <w:lang w:eastAsia="en-US"/>
        </w:rPr>
        <w:t xml:space="preserve">                      "collapsed": false,</w:t>
      </w:r>
    </w:p>
    <w:p w14:paraId="045942D5" w14:textId="77777777" w:rsidR="00CD0A8F" w:rsidRDefault="00CD0A8F" w:rsidP="00CD0A8F">
      <w:pPr>
        <w:rPr>
          <w:lang w:eastAsia="en-US"/>
        </w:rPr>
      </w:pPr>
      <w:r>
        <w:rPr>
          <w:lang w:eastAsia="en-US"/>
        </w:rPr>
        <w:t xml:space="preserve">                      "children": []</w:t>
      </w:r>
    </w:p>
    <w:p w14:paraId="6F659B53" w14:textId="77777777" w:rsidR="00CD0A8F" w:rsidRDefault="00CD0A8F" w:rsidP="00CD0A8F">
      <w:pPr>
        <w:rPr>
          <w:lang w:eastAsia="en-US"/>
        </w:rPr>
      </w:pPr>
      <w:r>
        <w:rPr>
          <w:lang w:eastAsia="en-US"/>
        </w:rPr>
        <w:t xml:space="preserve">                    }</w:t>
      </w:r>
    </w:p>
    <w:p w14:paraId="2804B6F7" w14:textId="77777777" w:rsidR="00CD0A8F" w:rsidRDefault="00CD0A8F" w:rsidP="00CD0A8F">
      <w:pPr>
        <w:rPr>
          <w:lang w:eastAsia="en-US"/>
        </w:rPr>
      </w:pPr>
      <w:r>
        <w:rPr>
          <w:lang w:eastAsia="en-US"/>
        </w:rPr>
        <w:t xml:space="preserve">                  ]</w:t>
      </w:r>
    </w:p>
    <w:p w14:paraId="57EBE64A" w14:textId="77777777" w:rsidR="00CD0A8F" w:rsidRDefault="00CD0A8F" w:rsidP="00CD0A8F">
      <w:pPr>
        <w:rPr>
          <w:lang w:eastAsia="en-US"/>
        </w:rPr>
      </w:pPr>
      <w:r>
        <w:rPr>
          <w:lang w:eastAsia="en-US"/>
        </w:rPr>
        <w:t xml:space="preserve">                },</w:t>
      </w:r>
    </w:p>
    <w:p w14:paraId="0FEE8671" w14:textId="77777777" w:rsidR="00CD0A8F" w:rsidRDefault="00CD0A8F" w:rsidP="00CD0A8F">
      <w:pPr>
        <w:rPr>
          <w:lang w:eastAsia="en-US"/>
        </w:rPr>
      </w:pPr>
      <w:r>
        <w:rPr>
          <w:lang w:eastAsia="en-US"/>
        </w:rPr>
        <w:t xml:space="preserve">                {</w:t>
      </w:r>
    </w:p>
    <w:p w14:paraId="4CA8638F" w14:textId="77777777" w:rsidR="00CD0A8F" w:rsidRDefault="00CD0A8F" w:rsidP="00CD0A8F">
      <w:pPr>
        <w:rPr>
          <w:lang w:eastAsia="en-US"/>
        </w:rPr>
      </w:pPr>
      <w:r>
        <w:rPr>
          <w:lang w:eastAsia="en-US"/>
        </w:rPr>
        <w:t xml:space="preserve">                  "name": "Banking",</w:t>
      </w:r>
    </w:p>
    <w:p w14:paraId="73003BDD" w14:textId="77777777" w:rsidR="00CD0A8F" w:rsidRDefault="00CD0A8F" w:rsidP="00CD0A8F">
      <w:pPr>
        <w:rPr>
          <w:lang w:eastAsia="en-US"/>
        </w:rPr>
      </w:pPr>
      <w:r>
        <w:rPr>
          <w:lang w:eastAsia="en-US"/>
        </w:rPr>
        <w:t xml:space="preserve">                  "description": "Banking Trojans are specifically designed to infect a system and steal the login details for the users banking account.  ",</w:t>
      </w:r>
    </w:p>
    <w:p w14:paraId="6B058219" w14:textId="77777777" w:rsidR="00CD0A8F" w:rsidRDefault="00CD0A8F" w:rsidP="00CD0A8F">
      <w:pPr>
        <w:rPr>
          <w:lang w:eastAsia="en-US"/>
        </w:rPr>
      </w:pPr>
      <w:r>
        <w:rPr>
          <w:lang w:eastAsia="en-US"/>
        </w:rPr>
        <w:t xml:space="preserve">                  "collapsed": false,</w:t>
      </w:r>
    </w:p>
    <w:p w14:paraId="4D5CD9D0" w14:textId="77777777" w:rsidR="00CD0A8F" w:rsidRDefault="00CD0A8F" w:rsidP="00CD0A8F">
      <w:pPr>
        <w:rPr>
          <w:lang w:eastAsia="en-US"/>
        </w:rPr>
      </w:pPr>
      <w:r>
        <w:rPr>
          <w:lang w:eastAsia="en-US"/>
        </w:rPr>
        <w:t xml:space="preserve">                  "children": [</w:t>
      </w:r>
    </w:p>
    <w:p w14:paraId="7E1CED94" w14:textId="77777777" w:rsidR="00CD0A8F" w:rsidRDefault="00CD0A8F" w:rsidP="00CD0A8F">
      <w:pPr>
        <w:rPr>
          <w:lang w:eastAsia="en-US"/>
        </w:rPr>
      </w:pPr>
      <w:r>
        <w:rPr>
          <w:lang w:eastAsia="en-US"/>
        </w:rPr>
        <w:t xml:space="preserve">                    {</w:t>
      </w:r>
    </w:p>
    <w:p w14:paraId="36D351FC" w14:textId="77777777" w:rsidR="00CD0A8F" w:rsidRDefault="00CD0A8F" w:rsidP="00CD0A8F">
      <w:pPr>
        <w:rPr>
          <w:lang w:eastAsia="en-US"/>
        </w:rPr>
      </w:pPr>
      <w:r>
        <w:rPr>
          <w:lang w:eastAsia="en-US"/>
        </w:rPr>
        <w:t xml:space="preserve">                      "name": "</w:t>
      </w:r>
      <w:proofErr w:type="spellStart"/>
      <w:r>
        <w:rPr>
          <w:lang w:eastAsia="en-US"/>
        </w:rPr>
        <w:t>Zbot</w:t>
      </w:r>
      <w:proofErr w:type="spellEnd"/>
      <w:r>
        <w:rPr>
          <w:lang w:eastAsia="en-US"/>
        </w:rPr>
        <w:t>",</w:t>
      </w:r>
    </w:p>
    <w:p w14:paraId="63FCF6E7" w14:textId="77777777" w:rsidR="00CD0A8F" w:rsidRDefault="00CD0A8F" w:rsidP="00CD0A8F">
      <w:pPr>
        <w:rPr>
          <w:lang w:eastAsia="en-US"/>
        </w:rPr>
      </w:pPr>
      <w:r>
        <w:rPr>
          <w:lang w:eastAsia="en-US"/>
        </w:rPr>
        <w:t xml:space="preserve">                      "description": "</w:t>
      </w:r>
      <w:proofErr w:type="spellStart"/>
      <w:r>
        <w:rPr>
          <w:lang w:eastAsia="en-US"/>
        </w:rPr>
        <w:t>Zbot</w:t>
      </w:r>
      <w:proofErr w:type="spellEnd"/>
      <w:r>
        <w:rPr>
          <w:lang w:eastAsia="en-US"/>
        </w:rPr>
        <w:t xml:space="preserve"> is an ancient malware designed for stealing banking credentials from victims.  This banking trojan has been since adapted into a multitude of facets, such as keylogging. https://www.proofpoint.com/uk/threat-reference/zeus-trojan-zbot",</w:t>
      </w:r>
    </w:p>
    <w:p w14:paraId="7A98EB42" w14:textId="77777777" w:rsidR="00CD0A8F" w:rsidRDefault="00CD0A8F" w:rsidP="00CD0A8F">
      <w:pPr>
        <w:rPr>
          <w:lang w:eastAsia="en-US"/>
        </w:rPr>
      </w:pPr>
      <w:r>
        <w:rPr>
          <w:lang w:eastAsia="en-US"/>
        </w:rPr>
        <w:lastRenderedPageBreak/>
        <w:t xml:space="preserve">                      "collapsed": false,</w:t>
      </w:r>
    </w:p>
    <w:p w14:paraId="57864008" w14:textId="77777777" w:rsidR="00CD0A8F" w:rsidRDefault="00CD0A8F" w:rsidP="00CD0A8F">
      <w:pPr>
        <w:rPr>
          <w:lang w:eastAsia="en-US"/>
        </w:rPr>
      </w:pPr>
      <w:r>
        <w:rPr>
          <w:lang w:eastAsia="en-US"/>
        </w:rPr>
        <w:t xml:space="preserve">                      "children": []</w:t>
      </w:r>
    </w:p>
    <w:p w14:paraId="545352E3" w14:textId="77777777" w:rsidR="00CD0A8F" w:rsidRDefault="00CD0A8F" w:rsidP="00CD0A8F">
      <w:pPr>
        <w:rPr>
          <w:lang w:eastAsia="en-US"/>
        </w:rPr>
      </w:pPr>
      <w:r>
        <w:rPr>
          <w:lang w:eastAsia="en-US"/>
        </w:rPr>
        <w:t xml:space="preserve">                    },</w:t>
      </w:r>
    </w:p>
    <w:p w14:paraId="1B9FC275" w14:textId="77777777" w:rsidR="00CD0A8F" w:rsidRDefault="00CD0A8F" w:rsidP="00CD0A8F">
      <w:pPr>
        <w:rPr>
          <w:lang w:eastAsia="en-US"/>
        </w:rPr>
      </w:pPr>
      <w:r>
        <w:rPr>
          <w:lang w:eastAsia="en-US"/>
        </w:rPr>
        <w:t xml:space="preserve">                    {</w:t>
      </w:r>
    </w:p>
    <w:p w14:paraId="5AF3BCDF" w14:textId="77777777" w:rsidR="00CD0A8F" w:rsidRDefault="00CD0A8F" w:rsidP="00CD0A8F">
      <w:pPr>
        <w:rPr>
          <w:lang w:eastAsia="en-US"/>
        </w:rPr>
      </w:pPr>
      <w:r>
        <w:rPr>
          <w:lang w:eastAsia="en-US"/>
        </w:rPr>
        <w:t xml:space="preserve">                      "name": "</w:t>
      </w:r>
      <w:proofErr w:type="spellStart"/>
      <w:r>
        <w:rPr>
          <w:lang w:eastAsia="en-US"/>
        </w:rPr>
        <w:t>Dridex</w:t>
      </w:r>
      <w:proofErr w:type="spellEnd"/>
      <w:r>
        <w:rPr>
          <w:lang w:eastAsia="en-US"/>
        </w:rPr>
        <w:t>",</w:t>
      </w:r>
    </w:p>
    <w:p w14:paraId="53A1A3F5" w14:textId="77777777" w:rsidR="00CD0A8F" w:rsidRDefault="00CD0A8F" w:rsidP="00CD0A8F">
      <w:pPr>
        <w:rPr>
          <w:lang w:eastAsia="en-US"/>
        </w:rPr>
      </w:pPr>
      <w:r>
        <w:rPr>
          <w:lang w:eastAsia="en-US"/>
        </w:rPr>
        <w:t xml:space="preserve">                      "description": "</w:t>
      </w:r>
      <w:proofErr w:type="spellStart"/>
      <w:r>
        <w:rPr>
          <w:lang w:eastAsia="en-US"/>
        </w:rPr>
        <w:t>Dridex</w:t>
      </w:r>
      <w:proofErr w:type="spellEnd"/>
      <w:r>
        <w:rPr>
          <w:lang w:eastAsia="en-US"/>
        </w:rPr>
        <w:t xml:space="preserve"> is a 2010's banking trojan said to be responsible for over 100 million dollars in theft by 2019.  https://attack.mitre.org/software/S0384/",</w:t>
      </w:r>
    </w:p>
    <w:p w14:paraId="7B1BCBE3" w14:textId="77777777" w:rsidR="00CD0A8F" w:rsidRDefault="00CD0A8F" w:rsidP="00CD0A8F">
      <w:pPr>
        <w:rPr>
          <w:lang w:eastAsia="en-US"/>
        </w:rPr>
      </w:pPr>
      <w:r>
        <w:rPr>
          <w:lang w:eastAsia="en-US"/>
        </w:rPr>
        <w:t xml:space="preserve">                      "collapsed": false,</w:t>
      </w:r>
    </w:p>
    <w:p w14:paraId="7469B427" w14:textId="77777777" w:rsidR="00CD0A8F" w:rsidRDefault="00CD0A8F" w:rsidP="00CD0A8F">
      <w:pPr>
        <w:rPr>
          <w:lang w:eastAsia="en-US"/>
        </w:rPr>
      </w:pPr>
      <w:r>
        <w:rPr>
          <w:lang w:eastAsia="en-US"/>
        </w:rPr>
        <w:t xml:space="preserve">                      "children": []</w:t>
      </w:r>
    </w:p>
    <w:p w14:paraId="16314391" w14:textId="77777777" w:rsidR="00CD0A8F" w:rsidRDefault="00CD0A8F" w:rsidP="00CD0A8F">
      <w:pPr>
        <w:rPr>
          <w:lang w:eastAsia="en-US"/>
        </w:rPr>
      </w:pPr>
      <w:r>
        <w:rPr>
          <w:lang w:eastAsia="en-US"/>
        </w:rPr>
        <w:t xml:space="preserve">                    },</w:t>
      </w:r>
    </w:p>
    <w:p w14:paraId="7AF9CDD7" w14:textId="77777777" w:rsidR="00CD0A8F" w:rsidRDefault="00CD0A8F" w:rsidP="00CD0A8F">
      <w:pPr>
        <w:rPr>
          <w:lang w:eastAsia="en-US"/>
        </w:rPr>
      </w:pPr>
      <w:r>
        <w:rPr>
          <w:lang w:eastAsia="en-US"/>
        </w:rPr>
        <w:t xml:space="preserve">                    {</w:t>
      </w:r>
    </w:p>
    <w:p w14:paraId="5C5AABD6" w14:textId="77777777" w:rsidR="00CD0A8F" w:rsidRDefault="00CD0A8F" w:rsidP="00CD0A8F">
      <w:pPr>
        <w:rPr>
          <w:lang w:eastAsia="en-US"/>
        </w:rPr>
      </w:pPr>
      <w:r>
        <w:rPr>
          <w:lang w:eastAsia="en-US"/>
        </w:rPr>
        <w:t xml:space="preserve">                      "name": "</w:t>
      </w:r>
      <w:proofErr w:type="spellStart"/>
      <w:r>
        <w:rPr>
          <w:lang w:eastAsia="en-US"/>
        </w:rPr>
        <w:t>TrickBot</w:t>
      </w:r>
      <w:proofErr w:type="spellEnd"/>
      <w:r>
        <w:rPr>
          <w:lang w:eastAsia="en-US"/>
        </w:rPr>
        <w:t>",</w:t>
      </w:r>
    </w:p>
    <w:p w14:paraId="1D7F1EF7" w14:textId="77777777" w:rsidR="00CD0A8F" w:rsidRDefault="00CD0A8F" w:rsidP="00CD0A8F">
      <w:pPr>
        <w:rPr>
          <w:lang w:eastAsia="en-US"/>
        </w:rPr>
      </w:pPr>
      <w:r>
        <w:rPr>
          <w:lang w:eastAsia="en-US"/>
        </w:rPr>
        <w:t xml:space="preserve">                      "description": "</w:t>
      </w:r>
      <w:proofErr w:type="spellStart"/>
      <w:r>
        <w:rPr>
          <w:lang w:eastAsia="en-US"/>
        </w:rPr>
        <w:t>TrickBot</w:t>
      </w:r>
      <w:proofErr w:type="spellEnd"/>
      <w:r>
        <w:rPr>
          <w:lang w:eastAsia="en-US"/>
        </w:rPr>
        <w:t xml:space="preserve"> was developed by the same group responsible for Ryuk and was mainly used to steal banking credentials from users. https://www.ncsc.gov.uk/news/trickbot-advisory",</w:t>
      </w:r>
    </w:p>
    <w:p w14:paraId="30D3A4A0" w14:textId="77777777" w:rsidR="00CD0A8F" w:rsidRDefault="00CD0A8F" w:rsidP="00CD0A8F">
      <w:pPr>
        <w:rPr>
          <w:lang w:eastAsia="en-US"/>
        </w:rPr>
      </w:pPr>
      <w:r>
        <w:rPr>
          <w:lang w:eastAsia="en-US"/>
        </w:rPr>
        <w:t xml:space="preserve">                      "collapsed": false,</w:t>
      </w:r>
    </w:p>
    <w:p w14:paraId="425F5F1F" w14:textId="77777777" w:rsidR="00CD0A8F" w:rsidRDefault="00CD0A8F" w:rsidP="00CD0A8F">
      <w:pPr>
        <w:rPr>
          <w:lang w:eastAsia="en-US"/>
        </w:rPr>
      </w:pPr>
      <w:r>
        <w:rPr>
          <w:lang w:eastAsia="en-US"/>
        </w:rPr>
        <w:t xml:space="preserve">                      "children": []</w:t>
      </w:r>
    </w:p>
    <w:p w14:paraId="5FD10FA9" w14:textId="77777777" w:rsidR="00CD0A8F" w:rsidRDefault="00CD0A8F" w:rsidP="00CD0A8F">
      <w:pPr>
        <w:rPr>
          <w:lang w:eastAsia="en-US"/>
        </w:rPr>
      </w:pPr>
      <w:r>
        <w:rPr>
          <w:lang w:eastAsia="en-US"/>
        </w:rPr>
        <w:t xml:space="preserve">                    },</w:t>
      </w:r>
    </w:p>
    <w:p w14:paraId="7252B9B5" w14:textId="77777777" w:rsidR="00CD0A8F" w:rsidRDefault="00CD0A8F" w:rsidP="00CD0A8F">
      <w:pPr>
        <w:rPr>
          <w:lang w:eastAsia="en-US"/>
        </w:rPr>
      </w:pPr>
      <w:r>
        <w:rPr>
          <w:lang w:eastAsia="en-US"/>
        </w:rPr>
        <w:t xml:space="preserve">                    {</w:t>
      </w:r>
    </w:p>
    <w:p w14:paraId="6AAB437F" w14:textId="77777777" w:rsidR="00CD0A8F" w:rsidRDefault="00CD0A8F" w:rsidP="00CD0A8F">
      <w:pPr>
        <w:rPr>
          <w:lang w:eastAsia="en-US"/>
        </w:rPr>
      </w:pPr>
      <w:r>
        <w:rPr>
          <w:lang w:eastAsia="en-US"/>
        </w:rPr>
        <w:t xml:space="preserve">                      "name": "Anubis",</w:t>
      </w:r>
    </w:p>
    <w:p w14:paraId="47494AF5" w14:textId="77777777" w:rsidR="00CD0A8F" w:rsidRDefault="00CD0A8F" w:rsidP="00CD0A8F">
      <w:pPr>
        <w:rPr>
          <w:lang w:eastAsia="en-US"/>
        </w:rPr>
      </w:pPr>
      <w:r>
        <w:rPr>
          <w:lang w:eastAsia="en-US"/>
        </w:rPr>
        <w:t xml:space="preserve">                      "description": "Anubis was a banking trojan designed to steal credentials off of exposed android devices.  It is one of the more infamous mobile malware packages known and has been adapted into several different forms due to its open source nature.  https://www.checkpoint.com/cyber-hub/threat-prevention/what-is-malware/anubis-malware/",</w:t>
      </w:r>
    </w:p>
    <w:p w14:paraId="61CD8174" w14:textId="77777777" w:rsidR="00CD0A8F" w:rsidRDefault="00CD0A8F" w:rsidP="00CD0A8F">
      <w:pPr>
        <w:rPr>
          <w:lang w:eastAsia="en-US"/>
        </w:rPr>
      </w:pPr>
      <w:r>
        <w:rPr>
          <w:lang w:eastAsia="en-US"/>
        </w:rPr>
        <w:t xml:space="preserve">                      "collapsed": false,</w:t>
      </w:r>
    </w:p>
    <w:p w14:paraId="23EC20ED" w14:textId="77777777" w:rsidR="00CD0A8F" w:rsidRDefault="00CD0A8F" w:rsidP="00CD0A8F">
      <w:pPr>
        <w:rPr>
          <w:lang w:eastAsia="en-US"/>
        </w:rPr>
      </w:pPr>
      <w:r>
        <w:rPr>
          <w:lang w:eastAsia="en-US"/>
        </w:rPr>
        <w:t xml:space="preserve">                      "children": []</w:t>
      </w:r>
    </w:p>
    <w:p w14:paraId="34B7D926" w14:textId="77777777" w:rsidR="00CD0A8F" w:rsidRDefault="00CD0A8F" w:rsidP="00CD0A8F">
      <w:pPr>
        <w:rPr>
          <w:lang w:eastAsia="en-US"/>
        </w:rPr>
      </w:pPr>
      <w:r>
        <w:rPr>
          <w:lang w:eastAsia="en-US"/>
        </w:rPr>
        <w:t xml:space="preserve">                    }</w:t>
      </w:r>
    </w:p>
    <w:p w14:paraId="0C12515D" w14:textId="77777777" w:rsidR="00CD0A8F" w:rsidRDefault="00CD0A8F" w:rsidP="00CD0A8F">
      <w:pPr>
        <w:rPr>
          <w:lang w:eastAsia="en-US"/>
        </w:rPr>
      </w:pPr>
      <w:r>
        <w:rPr>
          <w:lang w:eastAsia="en-US"/>
        </w:rPr>
        <w:t xml:space="preserve">                  ]</w:t>
      </w:r>
    </w:p>
    <w:p w14:paraId="35C805FF" w14:textId="77777777" w:rsidR="00CD0A8F" w:rsidRDefault="00CD0A8F" w:rsidP="00CD0A8F">
      <w:pPr>
        <w:rPr>
          <w:lang w:eastAsia="en-US"/>
        </w:rPr>
      </w:pPr>
      <w:r>
        <w:rPr>
          <w:lang w:eastAsia="en-US"/>
        </w:rPr>
        <w:t xml:space="preserve">                },</w:t>
      </w:r>
    </w:p>
    <w:p w14:paraId="559ADDBA" w14:textId="77777777" w:rsidR="00CD0A8F" w:rsidRDefault="00CD0A8F" w:rsidP="00CD0A8F">
      <w:pPr>
        <w:rPr>
          <w:lang w:eastAsia="en-US"/>
        </w:rPr>
      </w:pPr>
      <w:r>
        <w:rPr>
          <w:lang w:eastAsia="en-US"/>
        </w:rPr>
        <w:t xml:space="preserve">                {</w:t>
      </w:r>
    </w:p>
    <w:p w14:paraId="31391D76" w14:textId="77777777" w:rsidR="00CD0A8F" w:rsidRDefault="00CD0A8F" w:rsidP="00CD0A8F">
      <w:pPr>
        <w:rPr>
          <w:lang w:eastAsia="en-US"/>
        </w:rPr>
      </w:pPr>
      <w:r>
        <w:rPr>
          <w:lang w:eastAsia="en-US"/>
        </w:rPr>
        <w:t xml:space="preserve">                  "name": "</w:t>
      </w:r>
      <w:proofErr w:type="spellStart"/>
      <w:r>
        <w:rPr>
          <w:lang w:eastAsia="en-US"/>
        </w:rPr>
        <w:t>Emotet</w:t>
      </w:r>
      <w:proofErr w:type="spellEnd"/>
      <w:r>
        <w:rPr>
          <w:lang w:eastAsia="en-US"/>
        </w:rPr>
        <w:t>",</w:t>
      </w:r>
    </w:p>
    <w:p w14:paraId="772BF920" w14:textId="504BB46E" w:rsidR="00CD0A8F" w:rsidRDefault="00CD0A8F" w:rsidP="00CD0A8F">
      <w:pPr>
        <w:rPr>
          <w:lang w:eastAsia="en-US"/>
        </w:rPr>
      </w:pPr>
      <w:r>
        <w:rPr>
          <w:lang w:eastAsia="en-US"/>
        </w:rPr>
        <w:lastRenderedPageBreak/>
        <w:t xml:space="preserve">                  "description": "</w:t>
      </w:r>
      <w:proofErr w:type="spellStart"/>
      <w:r>
        <w:rPr>
          <w:lang w:eastAsia="en-US"/>
        </w:rPr>
        <w:t>Emotet</w:t>
      </w:r>
      <w:proofErr w:type="spellEnd"/>
      <w:r>
        <w:rPr>
          <w:lang w:eastAsia="en-US"/>
        </w:rPr>
        <w:t xml:space="preserve"> is a Banking specific malware framework designed for exfiltration of banking information. Although the family functions and is caught as a malware trojan overwhelmingly so, </w:t>
      </w:r>
      <w:proofErr w:type="spellStart"/>
      <w:r>
        <w:rPr>
          <w:lang w:eastAsia="en-US"/>
        </w:rPr>
        <w:t>Emotet</w:t>
      </w:r>
      <w:proofErr w:type="spellEnd"/>
      <w:r>
        <w:rPr>
          <w:lang w:eastAsia="en-US"/>
        </w:rPr>
        <w:t xml:space="preserve"> has been known to carry out malicious </w:t>
      </w:r>
      <w:r w:rsidR="002B5BE7">
        <w:rPr>
          <w:lang w:eastAsia="en-US"/>
        </w:rPr>
        <w:t>behavior</w:t>
      </w:r>
      <w:r>
        <w:rPr>
          <w:lang w:eastAsia="en-US"/>
        </w:rPr>
        <w:t xml:space="preserve"> from other vectors.  </w:t>
      </w:r>
      <w:proofErr w:type="spellStart"/>
      <w:r>
        <w:rPr>
          <w:lang w:eastAsia="en-US"/>
        </w:rPr>
        <w:t>Emotet</w:t>
      </w:r>
      <w:proofErr w:type="spellEnd"/>
      <w:r>
        <w:rPr>
          <w:lang w:eastAsia="en-US"/>
        </w:rPr>
        <w:t xml:space="preserve"> remains a tool used by cybercriminals for a multitude of services. https://www.europol.europa.eu/media-press/newsroom/news/world%E2%80%99s-most-dangerous-malware-emotet-disrupted-through-global-action",</w:t>
      </w:r>
    </w:p>
    <w:p w14:paraId="6D0148D8" w14:textId="77777777" w:rsidR="00CD0A8F" w:rsidRDefault="00CD0A8F" w:rsidP="00CD0A8F">
      <w:pPr>
        <w:rPr>
          <w:lang w:eastAsia="en-US"/>
        </w:rPr>
      </w:pPr>
      <w:r>
        <w:rPr>
          <w:lang w:eastAsia="en-US"/>
        </w:rPr>
        <w:t xml:space="preserve">                  "collapsed": false,</w:t>
      </w:r>
    </w:p>
    <w:p w14:paraId="655468FF" w14:textId="77777777" w:rsidR="00CD0A8F" w:rsidRDefault="00CD0A8F" w:rsidP="00CD0A8F">
      <w:pPr>
        <w:rPr>
          <w:lang w:eastAsia="en-US"/>
        </w:rPr>
      </w:pPr>
      <w:r>
        <w:rPr>
          <w:lang w:eastAsia="en-US"/>
        </w:rPr>
        <w:t xml:space="preserve">                  "children": []</w:t>
      </w:r>
    </w:p>
    <w:p w14:paraId="724CF971" w14:textId="77777777" w:rsidR="00CD0A8F" w:rsidRDefault="00CD0A8F" w:rsidP="00CD0A8F">
      <w:pPr>
        <w:rPr>
          <w:lang w:eastAsia="en-US"/>
        </w:rPr>
      </w:pPr>
      <w:r>
        <w:rPr>
          <w:lang w:eastAsia="en-US"/>
        </w:rPr>
        <w:t xml:space="preserve">                }</w:t>
      </w:r>
    </w:p>
    <w:p w14:paraId="0E0A5918" w14:textId="77777777" w:rsidR="00CD0A8F" w:rsidRDefault="00CD0A8F" w:rsidP="00CD0A8F">
      <w:pPr>
        <w:rPr>
          <w:lang w:eastAsia="en-US"/>
        </w:rPr>
      </w:pPr>
      <w:r>
        <w:rPr>
          <w:lang w:eastAsia="en-US"/>
        </w:rPr>
        <w:t xml:space="preserve">              ]</w:t>
      </w:r>
    </w:p>
    <w:p w14:paraId="3E0896B4" w14:textId="77777777" w:rsidR="00CD0A8F" w:rsidRDefault="00CD0A8F" w:rsidP="00CD0A8F">
      <w:pPr>
        <w:rPr>
          <w:lang w:eastAsia="en-US"/>
        </w:rPr>
      </w:pPr>
      <w:r>
        <w:rPr>
          <w:lang w:eastAsia="en-US"/>
        </w:rPr>
        <w:t xml:space="preserve">            }</w:t>
      </w:r>
    </w:p>
    <w:p w14:paraId="6A8A5EF0" w14:textId="77777777" w:rsidR="00CD0A8F" w:rsidRDefault="00CD0A8F" w:rsidP="00CD0A8F">
      <w:pPr>
        <w:rPr>
          <w:lang w:eastAsia="en-US"/>
        </w:rPr>
      </w:pPr>
      <w:r>
        <w:rPr>
          <w:lang w:eastAsia="en-US"/>
        </w:rPr>
        <w:t xml:space="preserve">          ]</w:t>
      </w:r>
    </w:p>
    <w:p w14:paraId="59691E70" w14:textId="77777777" w:rsidR="00CD0A8F" w:rsidRDefault="00CD0A8F" w:rsidP="00CD0A8F">
      <w:pPr>
        <w:rPr>
          <w:lang w:eastAsia="en-US"/>
        </w:rPr>
      </w:pPr>
      <w:r>
        <w:rPr>
          <w:lang w:eastAsia="en-US"/>
        </w:rPr>
        <w:t xml:space="preserve">        }</w:t>
      </w:r>
    </w:p>
    <w:p w14:paraId="30C19531" w14:textId="77777777" w:rsidR="00CD0A8F" w:rsidRDefault="00CD0A8F" w:rsidP="00CD0A8F">
      <w:pPr>
        <w:rPr>
          <w:lang w:eastAsia="en-US"/>
        </w:rPr>
      </w:pPr>
      <w:r>
        <w:rPr>
          <w:lang w:eastAsia="en-US"/>
        </w:rPr>
        <w:t xml:space="preserve">      ],</w:t>
      </w:r>
    </w:p>
    <w:p w14:paraId="0D853EDD" w14:textId="77777777" w:rsidR="00CD0A8F" w:rsidRDefault="00CD0A8F" w:rsidP="00CD0A8F">
      <w:pPr>
        <w:rPr>
          <w:lang w:eastAsia="en-US"/>
        </w:rPr>
      </w:pPr>
      <w:r>
        <w:rPr>
          <w:lang w:eastAsia="en-US"/>
        </w:rPr>
        <w:t xml:space="preserve">      "description": "The majority of malware packages are operating system dependent.  Linux based exploits are going to differ greatly from their MacOS and Windows counterparts.  The infrastructure of the operating systems design is imperative to the </w:t>
      </w:r>
      <w:proofErr w:type="spellStart"/>
      <w:r>
        <w:rPr>
          <w:lang w:eastAsia="en-US"/>
        </w:rPr>
        <w:t>behaviours</w:t>
      </w:r>
      <w:proofErr w:type="spellEnd"/>
      <w:r>
        <w:rPr>
          <w:lang w:eastAsia="en-US"/>
        </w:rPr>
        <w:t xml:space="preserve"> that a malware package will exhibit as well as their likelihood of detection.  Some packages struggle to find the correct permissions for their services on differing operating systems and thus are ineffective on the wrong service.  ",</w:t>
      </w:r>
    </w:p>
    <w:p w14:paraId="4BC95164" w14:textId="77777777" w:rsidR="00CD0A8F" w:rsidRDefault="00CD0A8F" w:rsidP="00CD0A8F">
      <w:pPr>
        <w:rPr>
          <w:lang w:eastAsia="en-US"/>
        </w:rPr>
      </w:pPr>
      <w:r>
        <w:rPr>
          <w:lang w:eastAsia="en-US"/>
        </w:rPr>
        <w:t xml:space="preserve">      "collapsed": false</w:t>
      </w:r>
    </w:p>
    <w:p w14:paraId="05445082" w14:textId="77777777" w:rsidR="00CD0A8F" w:rsidRDefault="00CD0A8F" w:rsidP="00CD0A8F">
      <w:pPr>
        <w:rPr>
          <w:lang w:eastAsia="en-US"/>
        </w:rPr>
      </w:pPr>
      <w:r>
        <w:rPr>
          <w:lang w:eastAsia="en-US"/>
        </w:rPr>
        <w:t xml:space="preserve">    },</w:t>
      </w:r>
    </w:p>
    <w:p w14:paraId="28D14346" w14:textId="77777777" w:rsidR="00CD0A8F" w:rsidRDefault="00CD0A8F" w:rsidP="00CD0A8F">
      <w:pPr>
        <w:rPr>
          <w:lang w:eastAsia="en-US"/>
        </w:rPr>
      </w:pPr>
      <w:r>
        <w:rPr>
          <w:lang w:eastAsia="en-US"/>
        </w:rPr>
        <w:t xml:space="preserve">    {</w:t>
      </w:r>
    </w:p>
    <w:p w14:paraId="7F0EA92C" w14:textId="77777777" w:rsidR="00CD0A8F" w:rsidRDefault="00CD0A8F" w:rsidP="00CD0A8F">
      <w:pPr>
        <w:rPr>
          <w:lang w:eastAsia="en-US"/>
        </w:rPr>
      </w:pPr>
      <w:r>
        <w:rPr>
          <w:lang w:eastAsia="en-US"/>
        </w:rPr>
        <w:t xml:space="preserve">      "name": "</w:t>
      </w:r>
      <w:proofErr w:type="spellStart"/>
      <w:r>
        <w:rPr>
          <w:lang w:eastAsia="en-US"/>
        </w:rPr>
        <w:t>Iot</w:t>
      </w:r>
      <w:proofErr w:type="spellEnd"/>
      <w:r>
        <w:rPr>
          <w:lang w:eastAsia="en-US"/>
        </w:rPr>
        <w:t xml:space="preserve"> Botnet",</w:t>
      </w:r>
    </w:p>
    <w:p w14:paraId="707CE788" w14:textId="77777777" w:rsidR="00CD0A8F" w:rsidRDefault="00CD0A8F" w:rsidP="00CD0A8F">
      <w:pPr>
        <w:rPr>
          <w:lang w:eastAsia="en-US"/>
        </w:rPr>
      </w:pPr>
      <w:r>
        <w:rPr>
          <w:lang w:eastAsia="en-US"/>
        </w:rPr>
        <w:t xml:space="preserve">      "description": "Internet of Things devices have spread </w:t>
      </w:r>
      <w:proofErr w:type="spellStart"/>
      <w:r>
        <w:rPr>
          <w:lang w:eastAsia="en-US"/>
        </w:rPr>
        <w:t>en</w:t>
      </w:r>
      <w:proofErr w:type="spellEnd"/>
      <w:r>
        <w:rPr>
          <w:lang w:eastAsia="en-US"/>
        </w:rPr>
        <w:t xml:space="preserve"> masse across the globe as more and more home appliances implemented internet access.  The security risk a fridge, security camera, humid detector, and others present are left unchecked by the majority of people.  Trojans designed for their simplistic, low power services are able to snoop network traffic without detection as these devices are often set to factory security settings.",</w:t>
      </w:r>
    </w:p>
    <w:p w14:paraId="02CB31A3" w14:textId="77777777" w:rsidR="00CD0A8F" w:rsidRDefault="00CD0A8F" w:rsidP="00CD0A8F">
      <w:pPr>
        <w:rPr>
          <w:lang w:eastAsia="en-US"/>
        </w:rPr>
      </w:pPr>
      <w:r>
        <w:rPr>
          <w:lang w:eastAsia="en-US"/>
        </w:rPr>
        <w:t xml:space="preserve">      "collapsed": false,</w:t>
      </w:r>
    </w:p>
    <w:p w14:paraId="483BFCFA" w14:textId="77777777" w:rsidR="00CD0A8F" w:rsidRDefault="00CD0A8F" w:rsidP="00CD0A8F">
      <w:pPr>
        <w:rPr>
          <w:lang w:eastAsia="en-US"/>
        </w:rPr>
      </w:pPr>
      <w:r>
        <w:rPr>
          <w:lang w:eastAsia="en-US"/>
        </w:rPr>
        <w:t xml:space="preserve">      "children": [</w:t>
      </w:r>
    </w:p>
    <w:p w14:paraId="4064D698" w14:textId="77777777" w:rsidR="00CD0A8F" w:rsidRDefault="00CD0A8F" w:rsidP="00CD0A8F">
      <w:pPr>
        <w:rPr>
          <w:lang w:eastAsia="en-US"/>
        </w:rPr>
      </w:pPr>
      <w:r>
        <w:rPr>
          <w:lang w:eastAsia="en-US"/>
        </w:rPr>
        <w:t xml:space="preserve">        {</w:t>
      </w:r>
    </w:p>
    <w:p w14:paraId="7789528B" w14:textId="77777777" w:rsidR="00CD0A8F" w:rsidRDefault="00CD0A8F" w:rsidP="00CD0A8F">
      <w:pPr>
        <w:rPr>
          <w:lang w:eastAsia="en-US"/>
        </w:rPr>
      </w:pPr>
      <w:r>
        <w:rPr>
          <w:lang w:eastAsia="en-US"/>
        </w:rPr>
        <w:t xml:space="preserve">          "name": "Mirai",</w:t>
      </w:r>
    </w:p>
    <w:p w14:paraId="6A3089B7" w14:textId="77777777" w:rsidR="00CD0A8F" w:rsidRDefault="00CD0A8F" w:rsidP="00CD0A8F">
      <w:pPr>
        <w:rPr>
          <w:lang w:eastAsia="en-US"/>
        </w:rPr>
      </w:pPr>
      <w:r>
        <w:rPr>
          <w:lang w:eastAsia="en-US"/>
        </w:rPr>
        <w:t xml:space="preserve">          "description": "A common botnet family found in a plethora of worldwide applications, Mirai has been responsible for the disruption of networks on a global scale, turning the IoT devices against the </w:t>
      </w:r>
      <w:r>
        <w:rPr>
          <w:lang w:eastAsia="en-US"/>
        </w:rPr>
        <w:lastRenderedPageBreak/>
        <w:t>network in an overloading DDoS attack. https://www.cloudflare.com/en-gb/learning/ddos/glossary/mirai-botnet/",</w:t>
      </w:r>
    </w:p>
    <w:p w14:paraId="63202EFC" w14:textId="77777777" w:rsidR="00CD0A8F" w:rsidRDefault="00CD0A8F" w:rsidP="00CD0A8F">
      <w:pPr>
        <w:rPr>
          <w:lang w:eastAsia="en-US"/>
        </w:rPr>
      </w:pPr>
      <w:r>
        <w:rPr>
          <w:lang w:eastAsia="en-US"/>
        </w:rPr>
        <w:t xml:space="preserve">          "collapsed": false,</w:t>
      </w:r>
    </w:p>
    <w:p w14:paraId="64B75CE6" w14:textId="77777777" w:rsidR="00CD0A8F" w:rsidRDefault="00CD0A8F" w:rsidP="00CD0A8F">
      <w:pPr>
        <w:rPr>
          <w:lang w:eastAsia="en-US"/>
        </w:rPr>
      </w:pPr>
      <w:r>
        <w:rPr>
          <w:lang w:eastAsia="en-US"/>
        </w:rPr>
        <w:t xml:space="preserve">          "children": []</w:t>
      </w:r>
    </w:p>
    <w:p w14:paraId="6973DE36" w14:textId="77777777" w:rsidR="00CD0A8F" w:rsidRDefault="00CD0A8F" w:rsidP="00CD0A8F">
      <w:pPr>
        <w:rPr>
          <w:lang w:eastAsia="en-US"/>
        </w:rPr>
      </w:pPr>
      <w:r>
        <w:rPr>
          <w:lang w:eastAsia="en-US"/>
        </w:rPr>
        <w:t xml:space="preserve">        },</w:t>
      </w:r>
    </w:p>
    <w:p w14:paraId="1D20A4B9" w14:textId="77777777" w:rsidR="00CD0A8F" w:rsidRDefault="00CD0A8F" w:rsidP="00CD0A8F">
      <w:pPr>
        <w:rPr>
          <w:lang w:eastAsia="en-US"/>
        </w:rPr>
      </w:pPr>
      <w:r>
        <w:rPr>
          <w:lang w:eastAsia="en-US"/>
        </w:rPr>
        <w:t xml:space="preserve">        {</w:t>
      </w:r>
    </w:p>
    <w:p w14:paraId="085BFE4A" w14:textId="77777777" w:rsidR="00CD0A8F" w:rsidRDefault="00CD0A8F" w:rsidP="00CD0A8F">
      <w:pPr>
        <w:rPr>
          <w:lang w:eastAsia="en-US"/>
        </w:rPr>
      </w:pPr>
      <w:r>
        <w:rPr>
          <w:lang w:eastAsia="en-US"/>
        </w:rPr>
        <w:t xml:space="preserve">          "name": "</w:t>
      </w:r>
      <w:proofErr w:type="spellStart"/>
      <w:r>
        <w:rPr>
          <w:lang w:eastAsia="en-US"/>
        </w:rPr>
        <w:t>VPNFilter</w:t>
      </w:r>
      <w:proofErr w:type="spellEnd"/>
      <w:r>
        <w:rPr>
          <w:lang w:eastAsia="en-US"/>
        </w:rPr>
        <w:t>",</w:t>
      </w:r>
    </w:p>
    <w:p w14:paraId="4C370F62" w14:textId="77777777" w:rsidR="00CD0A8F" w:rsidRDefault="00CD0A8F" w:rsidP="00CD0A8F">
      <w:pPr>
        <w:rPr>
          <w:lang w:eastAsia="en-US"/>
        </w:rPr>
      </w:pPr>
      <w:r>
        <w:rPr>
          <w:lang w:eastAsia="en-US"/>
        </w:rPr>
        <w:t xml:space="preserve">          "description": "Infecting through the victims router, </w:t>
      </w:r>
      <w:proofErr w:type="spellStart"/>
      <w:r>
        <w:rPr>
          <w:lang w:eastAsia="en-US"/>
        </w:rPr>
        <w:t>VPNfilter</w:t>
      </w:r>
      <w:proofErr w:type="spellEnd"/>
      <w:r>
        <w:rPr>
          <w:lang w:eastAsia="en-US"/>
        </w:rPr>
        <w:t xml:space="preserve"> is a botnet used for network traffic monitor as well as more active DDoS attacks.  Its versatility makes it particular dangerous for networks.  https://www.security.com/threat-intelligence/vpnfilter-iot-malware",</w:t>
      </w:r>
    </w:p>
    <w:p w14:paraId="77560CC6" w14:textId="77777777" w:rsidR="00CD0A8F" w:rsidRDefault="00CD0A8F" w:rsidP="00CD0A8F">
      <w:pPr>
        <w:rPr>
          <w:lang w:eastAsia="en-US"/>
        </w:rPr>
      </w:pPr>
      <w:r>
        <w:rPr>
          <w:lang w:eastAsia="en-US"/>
        </w:rPr>
        <w:t xml:space="preserve">          "collapsed": false,</w:t>
      </w:r>
    </w:p>
    <w:p w14:paraId="3B34F088" w14:textId="77777777" w:rsidR="00CD0A8F" w:rsidRDefault="00CD0A8F" w:rsidP="00CD0A8F">
      <w:pPr>
        <w:rPr>
          <w:lang w:eastAsia="en-US"/>
        </w:rPr>
      </w:pPr>
      <w:r>
        <w:rPr>
          <w:lang w:eastAsia="en-US"/>
        </w:rPr>
        <w:t xml:space="preserve">          "children": []</w:t>
      </w:r>
    </w:p>
    <w:p w14:paraId="78FC5AC2" w14:textId="77777777" w:rsidR="00CD0A8F" w:rsidRDefault="00CD0A8F" w:rsidP="00CD0A8F">
      <w:pPr>
        <w:rPr>
          <w:lang w:eastAsia="en-US"/>
        </w:rPr>
      </w:pPr>
      <w:r>
        <w:rPr>
          <w:lang w:eastAsia="en-US"/>
        </w:rPr>
        <w:t xml:space="preserve">        },</w:t>
      </w:r>
    </w:p>
    <w:p w14:paraId="0432BE04" w14:textId="77777777" w:rsidR="00CD0A8F" w:rsidRDefault="00CD0A8F" w:rsidP="00CD0A8F">
      <w:pPr>
        <w:rPr>
          <w:lang w:eastAsia="en-US"/>
        </w:rPr>
      </w:pPr>
      <w:r>
        <w:rPr>
          <w:lang w:eastAsia="en-US"/>
        </w:rPr>
        <w:t xml:space="preserve">        {</w:t>
      </w:r>
    </w:p>
    <w:p w14:paraId="29B0448B" w14:textId="77777777" w:rsidR="00CD0A8F" w:rsidRDefault="00CD0A8F" w:rsidP="00CD0A8F">
      <w:pPr>
        <w:rPr>
          <w:lang w:eastAsia="en-US"/>
        </w:rPr>
      </w:pPr>
      <w:r>
        <w:rPr>
          <w:lang w:eastAsia="en-US"/>
        </w:rPr>
        <w:t xml:space="preserve">          "name": "Hajime",</w:t>
      </w:r>
    </w:p>
    <w:p w14:paraId="6A425EF6" w14:textId="6A8D031B" w:rsidR="00CD0A8F" w:rsidRDefault="00CD0A8F" w:rsidP="00CD0A8F">
      <w:pPr>
        <w:rPr>
          <w:lang w:eastAsia="en-US"/>
        </w:rPr>
      </w:pPr>
      <w:r>
        <w:rPr>
          <w:lang w:eastAsia="en-US"/>
        </w:rPr>
        <w:t xml:space="preserve">          "description": "A derivative of Mirari Hajime is a botnet family utilized in the </w:t>
      </w:r>
      <w:r w:rsidR="002B5BE7">
        <w:rPr>
          <w:lang w:eastAsia="en-US"/>
        </w:rPr>
        <w:t>takeover</w:t>
      </w:r>
      <w:r>
        <w:rPr>
          <w:lang w:eastAsia="en-US"/>
        </w:rPr>
        <w:t xml:space="preserve"> of IoT devices against a network. https://www.pindrop.com/article/hajime-malware-joins-mirai-targeting-iot-devices/",</w:t>
      </w:r>
    </w:p>
    <w:p w14:paraId="0F41F4BD" w14:textId="77777777" w:rsidR="00CD0A8F" w:rsidRDefault="00CD0A8F" w:rsidP="00CD0A8F">
      <w:pPr>
        <w:rPr>
          <w:lang w:eastAsia="en-US"/>
        </w:rPr>
      </w:pPr>
      <w:r>
        <w:rPr>
          <w:lang w:eastAsia="en-US"/>
        </w:rPr>
        <w:t xml:space="preserve">          "collapsed": false,</w:t>
      </w:r>
    </w:p>
    <w:p w14:paraId="7056A351" w14:textId="77777777" w:rsidR="00CD0A8F" w:rsidRDefault="00CD0A8F" w:rsidP="00CD0A8F">
      <w:pPr>
        <w:rPr>
          <w:lang w:eastAsia="en-US"/>
        </w:rPr>
      </w:pPr>
      <w:r>
        <w:rPr>
          <w:lang w:eastAsia="en-US"/>
        </w:rPr>
        <w:t xml:space="preserve">          "children": []</w:t>
      </w:r>
    </w:p>
    <w:p w14:paraId="46C43E28" w14:textId="77777777" w:rsidR="00CD0A8F" w:rsidRDefault="00CD0A8F" w:rsidP="00CD0A8F">
      <w:pPr>
        <w:rPr>
          <w:lang w:eastAsia="en-US"/>
        </w:rPr>
      </w:pPr>
      <w:r>
        <w:rPr>
          <w:lang w:eastAsia="en-US"/>
        </w:rPr>
        <w:t xml:space="preserve">        },</w:t>
      </w:r>
    </w:p>
    <w:p w14:paraId="71915560" w14:textId="77777777" w:rsidR="00CD0A8F" w:rsidRDefault="00CD0A8F" w:rsidP="00CD0A8F">
      <w:pPr>
        <w:rPr>
          <w:lang w:eastAsia="en-US"/>
        </w:rPr>
      </w:pPr>
      <w:r>
        <w:rPr>
          <w:lang w:eastAsia="en-US"/>
        </w:rPr>
        <w:t xml:space="preserve">        {</w:t>
      </w:r>
    </w:p>
    <w:p w14:paraId="6F8543B3" w14:textId="77777777" w:rsidR="00CD0A8F" w:rsidRDefault="00CD0A8F" w:rsidP="00CD0A8F">
      <w:pPr>
        <w:rPr>
          <w:lang w:eastAsia="en-US"/>
        </w:rPr>
      </w:pPr>
      <w:r>
        <w:rPr>
          <w:lang w:eastAsia="en-US"/>
        </w:rPr>
        <w:t xml:space="preserve">          "name": "</w:t>
      </w:r>
      <w:proofErr w:type="spellStart"/>
      <w:r>
        <w:rPr>
          <w:lang w:eastAsia="en-US"/>
        </w:rPr>
        <w:t>Gafgyt</w:t>
      </w:r>
      <w:proofErr w:type="spellEnd"/>
      <w:r>
        <w:rPr>
          <w:lang w:eastAsia="en-US"/>
        </w:rPr>
        <w:t>",</w:t>
      </w:r>
    </w:p>
    <w:p w14:paraId="668325BB" w14:textId="77777777" w:rsidR="00CD0A8F" w:rsidRDefault="00CD0A8F" w:rsidP="00CD0A8F">
      <w:pPr>
        <w:rPr>
          <w:lang w:eastAsia="en-US"/>
        </w:rPr>
      </w:pPr>
      <w:r>
        <w:rPr>
          <w:lang w:eastAsia="en-US"/>
        </w:rPr>
        <w:t xml:space="preserve">          "description": "</w:t>
      </w:r>
      <w:proofErr w:type="spellStart"/>
      <w:r>
        <w:rPr>
          <w:lang w:eastAsia="en-US"/>
        </w:rPr>
        <w:t>Gafgyt</w:t>
      </w:r>
      <w:proofErr w:type="spellEnd"/>
      <w:r>
        <w:rPr>
          <w:lang w:eastAsia="en-US"/>
        </w:rPr>
        <w:t xml:space="preserve"> infects through the docker API service on machines and takes control of the IoT devices on the network.  https://www.trendmicro.com/en_gb/research/24/l/gafgyt-malware-targeting-docker-remote-api-servers.html",</w:t>
      </w:r>
    </w:p>
    <w:p w14:paraId="504B72F0" w14:textId="77777777" w:rsidR="00CD0A8F" w:rsidRDefault="00CD0A8F" w:rsidP="00CD0A8F">
      <w:pPr>
        <w:rPr>
          <w:lang w:eastAsia="en-US"/>
        </w:rPr>
      </w:pPr>
      <w:r>
        <w:rPr>
          <w:lang w:eastAsia="en-US"/>
        </w:rPr>
        <w:t xml:space="preserve">          "collapsed": false,</w:t>
      </w:r>
    </w:p>
    <w:p w14:paraId="798552A0" w14:textId="77777777" w:rsidR="00CD0A8F" w:rsidRDefault="00CD0A8F" w:rsidP="00CD0A8F">
      <w:pPr>
        <w:rPr>
          <w:lang w:eastAsia="en-US"/>
        </w:rPr>
      </w:pPr>
      <w:r>
        <w:rPr>
          <w:lang w:eastAsia="en-US"/>
        </w:rPr>
        <w:t xml:space="preserve">          "children": []</w:t>
      </w:r>
    </w:p>
    <w:p w14:paraId="0ABFC47B" w14:textId="77777777" w:rsidR="00CD0A8F" w:rsidRDefault="00CD0A8F" w:rsidP="00CD0A8F">
      <w:pPr>
        <w:rPr>
          <w:lang w:eastAsia="en-US"/>
        </w:rPr>
      </w:pPr>
      <w:r>
        <w:rPr>
          <w:lang w:eastAsia="en-US"/>
        </w:rPr>
        <w:t xml:space="preserve">        }</w:t>
      </w:r>
    </w:p>
    <w:p w14:paraId="79E15C00" w14:textId="77777777" w:rsidR="00CD0A8F" w:rsidRDefault="00CD0A8F" w:rsidP="00CD0A8F">
      <w:pPr>
        <w:rPr>
          <w:lang w:eastAsia="en-US"/>
        </w:rPr>
      </w:pPr>
      <w:r>
        <w:rPr>
          <w:lang w:eastAsia="en-US"/>
        </w:rPr>
        <w:t xml:space="preserve">      ]</w:t>
      </w:r>
    </w:p>
    <w:p w14:paraId="55936A7A" w14:textId="77777777" w:rsidR="00CD0A8F" w:rsidRDefault="00CD0A8F" w:rsidP="00CD0A8F">
      <w:pPr>
        <w:rPr>
          <w:lang w:eastAsia="en-US"/>
        </w:rPr>
      </w:pPr>
      <w:r>
        <w:rPr>
          <w:lang w:eastAsia="en-US"/>
        </w:rPr>
        <w:t xml:space="preserve">    }</w:t>
      </w:r>
    </w:p>
    <w:p w14:paraId="1368BB8A" w14:textId="77777777" w:rsidR="00CD0A8F" w:rsidRDefault="00CD0A8F" w:rsidP="00CD0A8F">
      <w:pPr>
        <w:rPr>
          <w:lang w:eastAsia="en-US"/>
        </w:rPr>
      </w:pPr>
      <w:r>
        <w:rPr>
          <w:lang w:eastAsia="en-US"/>
        </w:rPr>
        <w:lastRenderedPageBreak/>
        <w:t xml:space="preserve">  ],</w:t>
      </w:r>
    </w:p>
    <w:p w14:paraId="33EF6238" w14:textId="77777777" w:rsidR="00CD0A8F" w:rsidRDefault="00CD0A8F" w:rsidP="00CD0A8F">
      <w:pPr>
        <w:rPr>
          <w:lang w:eastAsia="en-US"/>
        </w:rPr>
      </w:pPr>
      <w:r>
        <w:rPr>
          <w:lang w:eastAsia="en-US"/>
        </w:rPr>
        <w:t xml:space="preserve">  "collapsed": false</w:t>
      </w:r>
    </w:p>
    <w:p w14:paraId="3637CFB8" w14:textId="0197C3F5" w:rsidR="006B2840" w:rsidRPr="006B2840" w:rsidRDefault="00CD0A8F" w:rsidP="00CD0A8F">
      <w:pPr>
        <w:rPr>
          <w:lang w:eastAsia="en-US"/>
        </w:rPr>
      </w:pPr>
      <w:r>
        <w:rPr>
          <w:lang w:eastAsia="en-US"/>
        </w:rPr>
        <w:t>}</w:t>
      </w:r>
    </w:p>
    <w:p w14:paraId="6A2D08E2" w14:textId="73FBD2B6" w:rsidR="006E7C9B" w:rsidRDefault="006E7C9B" w:rsidP="006E7C9B">
      <w:pPr>
        <w:pStyle w:val="Heading2"/>
        <w:numPr>
          <w:ilvl w:val="0"/>
          <w:numId w:val="0"/>
        </w:numPr>
        <w:ind w:left="-5" w:right="4"/>
        <w:rPr>
          <w:lang w:eastAsia="en-US"/>
        </w:rPr>
      </w:pPr>
      <w:bookmarkStart w:id="132" w:name="_Toc228350783"/>
      <w:r>
        <w:rPr>
          <w:lang w:eastAsia="en-US"/>
        </w:rPr>
        <w:t>Appendix B Webpage Documentation</w:t>
      </w:r>
      <w:bookmarkEnd w:id="132"/>
    </w:p>
    <w:p w14:paraId="66ECBCA8" w14:textId="77777777" w:rsidR="00CD0A8F" w:rsidRDefault="00CD0A8F" w:rsidP="00CD0A8F">
      <w:pPr>
        <w:rPr>
          <w:lang w:eastAsia="en-US"/>
        </w:rPr>
      </w:pPr>
      <w:r>
        <w:rPr>
          <w:lang w:eastAsia="en-US"/>
        </w:rPr>
        <w:t>&lt;!DOCTYPE html&gt;</w:t>
      </w:r>
    </w:p>
    <w:p w14:paraId="230E6DB2" w14:textId="77777777" w:rsidR="00CD0A8F" w:rsidRDefault="00CD0A8F" w:rsidP="00CD0A8F">
      <w:pPr>
        <w:rPr>
          <w:lang w:eastAsia="en-US"/>
        </w:rPr>
      </w:pPr>
      <w:r>
        <w:rPr>
          <w:lang w:eastAsia="en-US"/>
        </w:rPr>
        <w:t>&lt;html lang="</w:t>
      </w:r>
      <w:proofErr w:type="spellStart"/>
      <w:r>
        <w:rPr>
          <w:lang w:eastAsia="en-US"/>
        </w:rPr>
        <w:t>en</w:t>
      </w:r>
      <w:proofErr w:type="spellEnd"/>
      <w:r>
        <w:rPr>
          <w:lang w:eastAsia="en-US"/>
        </w:rPr>
        <w:t>"&gt;</w:t>
      </w:r>
    </w:p>
    <w:p w14:paraId="7B931862" w14:textId="77777777" w:rsidR="00CD0A8F" w:rsidRDefault="00CD0A8F" w:rsidP="00CD0A8F">
      <w:pPr>
        <w:rPr>
          <w:lang w:eastAsia="en-US"/>
        </w:rPr>
      </w:pPr>
      <w:r>
        <w:rPr>
          <w:lang w:eastAsia="en-US"/>
        </w:rPr>
        <w:t>&lt;head&gt;</w:t>
      </w:r>
    </w:p>
    <w:p w14:paraId="551B55D2" w14:textId="77777777" w:rsidR="00CD0A8F" w:rsidRDefault="00CD0A8F" w:rsidP="00CD0A8F">
      <w:pPr>
        <w:rPr>
          <w:lang w:eastAsia="en-US"/>
        </w:rPr>
      </w:pPr>
      <w:r>
        <w:rPr>
          <w:lang w:eastAsia="en-US"/>
        </w:rPr>
        <w:t>&lt;meta charset="UTF-8"&gt;</w:t>
      </w:r>
    </w:p>
    <w:p w14:paraId="14B83AA0" w14:textId="77777777" w:rsidR="00CD0A8F" w:rsidRDefault="00CD0A8F" w:rsidP="00CD0A8F">
      <w:pPr>
        <w:rPr>
          <w:lang w:eastAsia="en-US"/>
        </w:rPr>
      </w:pPr>
      <w:r>
        <w:rPr>
          <w:lang w:eastAsia="en-US"/>
        </w:rPr>
        <w:t>&lt;title&gt;Hierarchy Tree&lt;/title&gt;</w:t>
      </w:r>
    </w:p>
    <w:p w14:paraId="7AADBDB9" w14:textId="77777777" w:rsidR="00CD0A8F" w:rsidRDefault="00CD0A8F" w:rsidP="00CD0A8F">
      <w:pPr>
        <w:rPr>
          <w:lang w:eastAsia="en-US"/>
        </w:rPr>
      </w:pPr>
      <w:r>
        <w:rPr>
          <w:lang w:eastAsia="en-US"/>
        </w:rPr>
        <w:t xml:space="preserve">&lt;link </w:t>
      </w:r>
      <w:proofErr w:type="spellStart"/>
      <w:r>
        <w:rPr>
          <w:lang w:eastAsia="en-US"/>
        </w:rPr>
        <w:t>rel</w:t>
      </w:r>
      <w:proofErr w:type="spellEnd"/>
      <w:r>
        <w:rPr>
          <w:lang w:eastAsia="en-US"/>
        </w:rPr>
        <w:t xml:space="preserve">="stylesheet" </w:t>
      </w:r>
      <w:proofErr w:type="spellStart"/>
      <w:r>
        <w:rPr>
          <w:lang w:eastAsia="en-US"/>
        </w:rPr>
        <w:t>href</w:t>
      </w:r>
      <w:proofErr w:type="spellEnd"/>
      <w:r>
        <w:rPr>
          <w:lang w:eastAsia="en-US"/>
        </w:rPr>
        <w:t>="style.css"&gt;</w:t>
      </w:r>
    </w:p>
    <w:p w14:paraId="76546BD9" w14:textId="77777777" w:rsidR="00CD0A8F" w:rsidRDefault="00CD0A8F" w:rsidP="00CD0A8F">
      <w:pPr>
        <w:rPr>
          <w:lang w:eastAsia="en-US"/>
        </w:rPr>
      </w:pPr>
      <w:r>
        <w:rPr>
          <w:lang w:eastAsia="en-US"/>
        </w:rPr>
        <w:t>&lt;/head&gt;</w:t>
      </w:r>
    </w:p>
    <w:p w14:paraId="1FBA5799" w14:textId="77777777" w:rsidR="00CD0A8F" w:rsidRDefault="00CD0A8F" w:rsidP="00CD0A8F">
      <w:pPr>
        <w:rPr>
          <w:lang w:eastAsia="en-US"/>
        </w:rPr>
      </w:pPr>
      <w:r>
        <w:rPr>
          <w:lang w:eastAsia="en-US"/>
        </w:rPr>
        <w:t>&lt;body&gt;</w:t>
      </w:r>
    </w:p>
    <w:p w14:paraId="4ABF547C" w14:textId="77777777" w:rsidR="00CD0A8F" w:rsidRDefault="00CD0A8F" w:rsidP="00CD0A8F">
      <w:pPr>
        <w:rPr>
          <w:lang w:eastAsia="en-US"/>
        </w:rPr>
      </w:pPr>
    </w:p>
    <w:p w14:paraId="2918F2F6" w14:textId="77777777" w:rsidR="00CD0A8F" w:rsidRDefault="00CD0A8F" w:rsidP="00CD0A8F">
      <w:pPr>
        <w:rPr>
          <w:lang w:eastAsia="en-US"/>
        </w:rPr>
      </w:pPr>
      <w:r>
        <w:rPr>
          <w:lang w:eastAsia="en-US"/>
        </w:rPr>
        <w:t>&lt;h1&gt;Interactive Hierarchy Tree&lt;/h1&gt;</w:t>
      </w:r>
    </w:p>
    <w:p w14:paraId="3D2DA002" w14:textId="77777777" w:rsidR="00CD0A8F" w:rsidRDefault="00CD0A8F" w:rsidP="00CD0A8F">
      <w:pPr>
        <w:rPr>
          <w:lang w:eastAsia="en-US"/>
        </w:rPr>
      </w:pPr>
    </w:p>
    <w:p w14:paraId="1A6041FF" w14:textId="77777777" w:rsidR="00CD0A8F" w:rsidRDefault="00CD0A8F" w:rsidP="00CD0A8F">
      <w:pPr>
        <w:rPr>
          <w:lang w:eastAsia="en-US"/>
        </w:rPr>
      </w:pPr>
      <w:r>
        <w:rPr>
          <w:lang w:eastAsia="en-US"/>
        </w:rPr>
        <w:t>&lt;div class="toolbar"&gt;</w:t>
      </w:r>
    </w:p>
    <w:p w14:paraId="79D0A23C" w14:textId="77777777" w:rsidR="00CD0A8F" w:rsidRDefault="00CD0A8F" w:rsidP="00CD0A8F">
      <w:pPr>
        <w:rPr>
          <w:lang w:eastAsia="en-US"/>
        </w:rPr>
      </w:pPr>
      <w:r>
        <w:rPr>
          <w:lang w:eastAsia="en-US"/>
        </w:rPr>
        <w:t xml:space="preserve">  &lt;button onclick="</w:t>
      </w:r>
      <w:proofErr w:type="spellStart"/>
      <w:r>
        <w:rPr>
          <w:lang w:eastAsia="en-US"/>
        </w:rPr>
        <w:t>exportTree</w:t>
      </w:r>
      <w:proofErr w:type="spellEnd"/>
      <w:r>
        <w:rPr>
          <w:lang w:eastAsia="en-US"/>
        </w:rPr>
        <w:t>()"&gt;Export Tree&lt;/button&gt;</w:t>
      </w:r>
    </w:p>
    <w:p w14:paraId="53ECC664" w14:textId="77777777" w:rsidR="00CD0A8F" w:rsidRDefault="00CD0A8F" w:rsidP="00CD0A8F">
      <w:pPr>
        <w:rPr>
          <w:lang w:eastAsia="en-US"/>
        </w:rPr>
      </w:pPr>
      <w:r>
        <w:rPr>
          <w:lang w:eastAsia="en-US"/>
        </w:rPr>
        <w:t xml:space="preserve">  &lt;input type="file" id="</w:t>
      </w:r>
      <w:proofErr w:type="spellStart"/>
      <w:r>
        <w:rPr>
          <w:lang w:eastAsia="en-US"/>
        </w:rPr>
        <w:t>importFile</w:t>
      </w:r>
      <w:proofErr w:type="spellEnd"/>
      <w:r>
        <w:rPr>
          <w:lang w:eastAsia="en-US"/>
        </w:rPr>
        <w:t xml:space="preserve">" </w:t>
      </w:r>
      <w:proofErr w:type="spellStart"/>
      <w:r>
        <w:rPr>
          <w:lang w:eastAsia="en-US"/>
        </w:rPr>
        <w:t>onchange</w:t>
      </w:r>
      <w:proofErr w:type="spellEnd"/>
      <w:r>
        <w:rPr>
          <w:lang w:eastAsia="en-US"/>
        </w:rPr>
        <w:t>="</w:t>
      </w:r>
      <w:proofErr w:type="spellStart"/>
      <w:r>
        <w:rPr>
          <w:lang w:eastAsia="en-US"/>
        </w:rPr>
        <w:t>importTree</w:t>
      </w:r>
      <w:proofErr w:type="spellEnd"/>
      <w:r>
        <w:rPr>
          <w:lang w:eastAsia="en-US"/>
        </w:rPr>
        <w:t>(event)"&gt;</w:t>
      </w:r>
    </w:p>
    <w:p w14:paraId="3D83C810" w14:textId="77777777" w:rsidR="00CD0A8F" w:rsidRDefault="00CD0A8F" w:rsidP="00CD0A8F">
      <w:pPr>
        <w:rPr>
          <w:lang w:eastAsia="en-US"/>
        </w:rPr>
      </w:pPr>
      <w:r>
        <w:rPr>
          <w:lang w:eastAsia="en-US"/>
        </w:rPr>
        <w:t>&lt;/div&gt;</w:t>
      </w:r>
    </w:p>
    <w:p w14:paraId="039EF092" w14:textId="77777777" w:rsidR="00CD0A8F" w:rsidRDefault="00CD0A8F" w:rsidP="00CD0A8F">
      <w:pPr>
        <w:rPr>
          <w:lang w:eastAsia="en-US"/>
        </w:rPr>
      </w:pPr>
    </w:p>
    <w:p w14:paraId="037FD3F4" w14:textId="77777777" w:rsidR="00CD0A8F" w:rsidRDefault="00CD0A8F" w:rsidP="00CD0A8F">
      <w:pPr>
        <w:rPr>
          <w:lang w:eastAsia="en-US"/>
        </w:rPr>
      </w:pPr>
      <w:r>
        <w:rPr>
          <w:lang w:eastAsia="en-US"/>
        </w:rPr>
        <w:t>&lt;div id="tree"&gt;&lt;/div&gt;</w:t>
      </w:r>
    </w:p>
    <w:p w14:paraId="59F2F2FC" w14:textId="77777777" w:rsidR="00CD0A8F" w:rsidRDefault="00CD0A8F" w:rsidP="00CD0A8F">
      <w:pPr>
        <w:rPr>
          <w:lang w:eastAsia="en-US"/>
        </w:rPr>
      </w:pPr>
    </w:p>
    <w:p w14:paraId="586081FD" w14:textId="77777777" w:rsidR="00CD0A8F" w:rsidRDefault="00CD0A8F" w:rsidP="00CD0A8F">
      <w:pPr>
        <w:rPr>
          <w:lang w:eastAsia="en-US"/>
        </w:rPr>
      </w:pPr>
      <w:r>
        <w:rPr>
          <w:lang w:eastAsia="en-US"/>
        </w:rPr>
        <w:t xml:space="preserve">&lt;script </w:t>
      </w:r>
      <w:proofErr w:type="spellStart"/>
      <w:r>
        <w:rPr>
          <w:lang w:eastAsia="en-US"/>
        </w:rPr>
        <w:t>src</w:t>
      </w:r>
      <w:proofErr w:type="spellEnd"/>
      <w:r>
        <w:rPr>
          <w:lang w:eastAsia="en-US"/>
        </w:rPr>
        <w:t>="script.js"&gt;&lt;/script&gt;</w:t>
      </w:r>
    </w:p>
    <w:p w14:paraId="0967BBF4" w14:textId="77777777" w:rsidR="00CD0A8F" w:rsidRDefault="00CD0A8F" w:rsidP="00CD0A8F">
      <w:pPr>
        <w:rPr>
          <w:lang w:eastAsia="en-US"/>
        </w:rPr>
      </w:pPr>
    </w:p>
    <w:p w14:paraId="6BA22879" w14:textId="77777777" w:rsidR="00CD0A8F" w:rsidRDefault="00CD0A8F" w:rsidP="00CD0A8F">
      <w:pPr>
        <w:rPr>
          <w:lang w:eastAsia="en-US"/>
        </w:rPr>
      </w:pPr>
      <w:r>
        <w:rPr>
          <w:lang w:eastAsia="en-US"/>
        </w:rPr>
        <w:t>&lt;/body&gt;</w:t>
      </w:r>
    </w:p>
    <w:p w14:paraId="736CAE08" w14:textId="46F7A9EF" w:rsidR="006B2840" w:rsidRDefault="00CD0A8F" w:rsidP="00CD0A8F">
      <w:pPr>
        <w:rPr>
          <w:lang w:eastAsia="en-US"/>
        </w:rPr>
      </w:pPr>
      <w:r>
        <w:rPr>
          <w:lang w:eastAsia="en-US"/>
        </w:rPr>
        <w:t>&lt;/html&gt;</w:t>
      </w:r>
    </w:p>
    <w:p w14:paraId="4A1A80E7" w14:textId="77777777" w:rsidR="00CD0A8F" w:rsidRDefault="00CD0A8F" w:rsidP="00CD0A8F">
      <w:pPr>
        <w:rPr>
          <w:lang w:eastAsia="en-US"/>
        </w:rPr>
      </w:pPr>
      <w:r>
        <w:rPr>
          <w:lang w:eastAsia="en-US"/>
        </w:rPr>
        <w:t>body {</w:t>
      </w:r>
    </w:p>
    <w:p w14:paraId="75D004DE" w14:textId="77777777" w:rsidR="00CD0A8F" w:rsidRDefault="00CD0A8F" w:rsidP="00CD0A8F">
      <w:pPr>
        <w:rPr>
          <w:lang w:eastAsia="en-US"/>
        </w:rPr>
      </w:pPr>
      <w:r>
        <w:rPr>
          <w:lang w:eastAsia="en-US"/>
        </w:rPr>
        <w:t xml:space="preserve">  font-family: Arial;</w:t>
      </w:r>
    </w:p>
    <w:p w14:paraId="4857A884" w14:textId="77777777" w:rsidR="00CD0A8F" w:rsidRDefault="00CD0A8F" w:rsidP="00CD0A8F">
      <w:pPr>
        <w:rPr>
          <w:lang w:eastAsia="en-US"/>
        </w:rPr>
      </w:pPr>
      <w:r>
        <w:rPr>
          <w:lang w:eastAsia="en-US"/>
        </w:rPr>
        <w:lastRenderedPageBreak/>
        <w:t xml:space="preserve">  background: #f4f4f4;</w:t>
      </w:r>
    </w:p>
    <w:p w14:paraId="65E8B122" w14:textId="77777777" w:rsidR="00CD0A8F" w:rsidRDefault="00CD0A8F" w:rsidP="00CD0A8F">
      <w:pPr>
        <w:rPr>
          <w:lang w:eastAsia="en-US"/>
        </w:rPr>
      </w:pPr>
      <w:r>
        <w:rPr>
          <w:lang w:eastAsia="en-US"/>
        </w:rPr>
        <w:t xml:space="preserve">  padding: 20px;</w:t>
      </w:r>
    </w:p>
    <w:p w14:paraId="2AE055BF" w14:textId="77777777" w:rsidR="00CD0A8F" w:rsidRDefault="00CD0A8F" w:rsidP="00CD0A8F">
      <w:pPr>
        <w:rPr>
          <w:lang w:eastAsia="en-US"/>
        </w:rPr>
      </w:pPr>
      <w:r>
        <w:rPr>
          <w:lang w:eastAsia="en-US"/>
        </w:rPr>
        <w:t>}</w:t>
      </w:r>
    </w:p>
    <w:p w14:paraId="7B46458B" w14:textId="77777777" w:rsidR="00CD0A8F" w:rsidRDefault="00CD0A8F" w:rsidP="00CD0A8F">
      <w:pPr>
        <w:rPr>
          <w:lang w:eastAsia="en-US"/>
        </w:rPr>
      </w:pPr>
    </w:p>
    <w:p w14:paraId="51E6D86F" w14:textId="77777777" w:rsidR="00CD0A8F" w:rsidRDefault="00CD0A8F" w:rsidP="00CD0A8F">
      <w:pPr>
        <w:rPr>
          <w:lang w:eastAsia="en-US"/>
        </w:rPr>
      </w:pPr>
      <w:r>
        <w:rPr>
          <w:lang w:eastAsia="en-US"/>
        </w:rPr>
        <w:t>.toolbar {</w:t>
      </w:r>
    </w:p>
    <w:p w14:paraId="200A0CBE" w14:textId="77777777" w:rsidR="00CD0A8F" w:rsidRDefault="00CD0A8F" w:rsidP="00CD0A8F">
      <w:pPr>
        <w:rPr>
          <w:lang w:eastAsia="en-US"/>
        </w:rPr>
      </w:pPr>
      <w:r>
        <w:rPr>
          <w:lang w:eastAsia="en-US"/>
        </w:rPr>
        <w:t xml:space="preserve">  margin-bottom: 15px;</w:t>
      </w:r>
    </w:p>
    <w:p w14:paraId="3C979683" w14:textId="77777777" w:rsidR="00CD0A8F" w:rsidRDefault="00CD0A8F" w:rsidP="00CD0A8F">
      <w:pPr>
        <w:rPr>
          <w:lang w:eastAsia="en-US"/>
        </w:rPr>
      </w:pPr>
      <w:r>
        <w:rPr>
          <w:lang w:eastAsia="en-US"/>
        </w:rPr>
        <w:t>}</w:t>
      </w:r>
    </w:p>
    <w:p w14:paraId="1E75EFFE" w14:textId="77777777" w:rsidR="00CD0A8F" w:rsidRDefault="00CD0A8F" w:rsidP="00CD0A8F">
      <w:pPr>
        <w:rPr>
          <w:lang w:eastAsia="en-US"/>
        </w:rPr>
      </w:pPr>
    </w:p>
    <w:p w14:paraId="2D8492EE" w14:textId="77777777" w:rsidR="00CD0A8F" w:rsidRDefault="00CD0A8F" w:rsidP="00CD0A8F">
      <w:pPr>
        <w:rPr>
          <w:lang w:eastAsia="en-US"/>
        </w:rPr>
      </w:pPr>
      <w:proofErr w:type="spellStart"/>
      <w:r>
        <w:rPr>
          <w:lang w:eastAsia="en-US"/>
        </w:rPr>
        <w:t>ul.tree</w:t>
      </w:r>
      <w:proofErr w:type="spellEnd"/>
      <w:r>
        <w:rPr>
          <w:lang w:eastAsia="en-US"/>
        </w:rPr>
        <w:t>,</w:t>
      </w:r>
    </w:p>
    <w:p w14:paraId="52057C04" w14:textId="77777777" w:rsidR="00CD0A8F" w:rsidRDefault="00CD0A8F" w:rsidP="00CD0A8F">
      <w:pPr>
        <w:rPr>
          <w:lang w:eastAsia="en-US"/>
        </w:rPr>
      </w:pPr>
      <w:proofErr w:type="spellStart"/>
      <w:r>
        <w:rPr>
          <w:lang w:eastAsia="en-US"/>
        </w:rPr>
        <w:t>ul.tree</w:t>
      </w:r>
      <w:proofErr w:type="spellEnd"/>
      <w:r>
        <w:rPr>
          <w:lang w:eastAsia="en-US"/>
        </w:rPr>
        <w:t xml:space="preserve"> ul {</w:t>
      </w:r>
    </w:p>
    <w:p w14:paraId="37739133" w14:textId="77777777" w:rsidR="00CD0A8F" w:rsidRDefault="00CD0A8F" w:rsidP="00CD0A8F">
      <w:pPr>
        <w:rPr>
          <w:lang w:eastAsia="en-US"/>
        </w:rPr>
      </w:pPr>
      <w:r>
        <w:rPr>
          <w:lang w:eastAsia="en-US"/>
        </w:rPr>
        <w:t xml:space="preserve">  list-style: none;</w:t>
      </w:r>
    </w:p>
    <w:p w14:paraId="67963302" w14:textId="77777777" w:rsidR="00CD0A8F" w:rsidRDefault="00CD0A8F" w:rsidP="00CD0A8F">
      <w:pPr>
        <w:rPr>
          <w:lang w:eastAsia="en-US"/>
        </w:rPr>
      </w:pPr>
      <w:r>
        <w:rPr>
          <w:lang w:eastAsia="en-US"/>
        </w:rPr>
        <w:t xml:space="preserve">  margin: 0;</w:t>
      </w:r>
    </w:p>
    <w:p w14:paraId="082FB9A2" w14:textId="77777777" w:rsidR="00CD0A8F" w:rsidRDefault="00CD0A8F" w:rsidP="00CD0A8F">
      <w:pPr>
        <w:rPr>
          <w:lang w:eastAsia="en-US"/>
        </w:rPr>
      </w:pPr>
      <w:r>
        <w:rPr>
          <w:lang w:eastAsia="en-US"/>
        </w:rPr>
        <w:t xml:space="preserve">  padding-left: 20px;</w:t>
      </w:r>
    </w:p>
    <w:p w14:paraId="29F13087" w14:textId="77777777" w:rsidR="00CD0A8F" w:rsidRDefault="00CD0A8F" w:rsidP="00CD0A8F">
      <w:pPr>
        <w:rPr>
          <w:lang w:eastAsia="en-US"/>
        </w:rPr>
      </w:pPr>
      <w:r>
        <w:rPr>
          <w:lang w:eastAsia="en-US"/>
        </w:rPr>
        <w:t xml:space="preserve">  position: relative;</w:t>
      </w:r>
    </w:p>
    <w:p w14:paraId="24DF791F" w14:textId="77777777" w:rsidR="00CD0A8F" w:rsidRDefault="00CD0A8F" w:rsidP="00CD0A8F">
      <w:pPr>
        <w:rPr>
          <w:lang w:eastAsia="en-US"/>
        </w:rPr>
      </w:pPr>
      <w:r>
        <w:rPr>
          <w:lang w:eastAsia="en-US"/>
        </w:rPr>
        <w:t>}</w:t>
      </w:r>
    </w:p>
    <w:p w14:paraId="2C365814" w14:textId="77777777" w:rsidR="00CD0A8F" w:rsidRDefault="00CD0A8F" w:rsidP="00CD0A8F">
      <w:pPr>
        <w:rPr>
          <w:lang w:eastAsia="en-US"/>
        </w:rPr>
      </w:pPr>
    </w:p>
    <w:p w14:paraId="3BDDCB7C" w14:textId="77777777" w:rsidR="00CD0A8F" w:rsidRDefault="00CD0A8F" w:rsidP="00CD0A8F">
      <w:pPr>
        <w:rPr>
          <w:lang w:eastAsia="en-US"/>
        </w:rPr>
      </w:pPr>
      <w:proofErr w:type="spellStart"/>
      <w:r>
        <w:rPr>
          <w:lang w:eastAsia="en-US"/>
        </w:rPr>
        <w:t>ul.tree</w:t>
      </w:r>
      <w:proofErr w:type="spellEnd"/>
      <w:r>
        <w:rPr>
          <w:lang w:eastAsia="en-US"/>
        </w:rPr>
        <w:t xml:space="preserve"> ul::before {</w:t>
      </w:r>
    </w:p>
    <w:p w14:paraId="46D4342E" w14:textId="77777777" w:rsidR="00CD0A8F" w:rsidRDefault="00CD0A8F" w:rsidP="00CD0A8F">
      <w:pPr>
        <w:rPr>
          <w:lang w:eastAsia="en-US"/>
        </w:rPr>
      </w:pPr>
      <w:r>
        <w:rPr>
          <w:lang w:eastAsia="en-US"/>
        </w:rPr>
        <w:t xml:space="preserve">  content: '';</w:t>
      </w:r>
    </w:p>
    <w:p w14:paraId="55E2A446" w14:textId="77777777" w:rsidR="00CD0A8F" w:rsidRDefault="00CD0A8F" w:rsidP="00CD0A8F">
      <w:pPr>
        <w:rPr>
          <w:lang w:eastAsia="en-US"/>
        </w:rPr>
      </w:pPr>
      <w:r>
        <w:rPr>
          <w:lang w:eastAsia="en-US"/>
        </w:rPr>
        <w:t xml:space="preserve">  position: absolute;</w:t>
      </w:r>
    </w:p>
    <w:p w14:paraId="72C4E9EB" w14:textId="77777777" w:rsidR="00CD0A8F" w:rsidRDefault="00CD0A8F" w:rsidP="00CD0A8F">
      <w:pPr>
        <w:rPr>
          <w:lang w:eastAsia="en-US"/>
        </w:rPr>
      </w:pPr>
      <w:r>
        <w:rPr>
          <w:lang w:eastAsia="en-US"/>
        </w:rPr>
        <w:t xml:space="preserve">  top: 0;</w:t>
      </w:r>
    </w:p>
    <w:p w14:paraId="074ECA12" w14:textId="77777777" w:rsidR="00CD0A8F" w:rsidRDefault="00CD0A8F" w:rsidP="00CD0A8F">
      <w:pPr>
        <w:rPr>
          <w:lang w:eastAsia="en-US"/>
        </w:rPr>
      </w:pPr>
      <w:r>
        <w:rPr>
          <w:lang w:eastAsia="en-US"/>
        </w:rPr>
        <w:t xml:space="preserve">  left: 10px;</w:t>
      </w:r>
    </w:p>
    <w:p w14:paraId="74AAC504" w14:textId="77777777" w:rsidR="00CD0A8F" w:rsidRDefault="00CD0A8F" w:rsidP="00CD0A8F">
      <w:pPr>
        <w:rPr>
          <w:lang w:eastAsia="en-US"/>
        </w:rPr>
      </w:pPr>
      <w:r>
        <w:rPr>
          <w:lang w:eastAsia="en-US"/>
        </w:rPr>
        <w:t xml:space="preserve">  border-left: 2px solid #ccc;</w:t>
      </w:r>
    </w:p>
    <w:p w14:paraId="5655184C" w14:textId="77777777" w:rsidR="00CD0A8F" w:rsidRDefault="00CD0A8F" w:rsidP="00CD0A8F">
      <w:pPr>
        <w:rPr>
          <w:lang w:eastAsia="en-US"/>
        </w:rPr>
      </w:pPr>
      <w:r>
        <w:rPr>
          <w:lang w:eastAsia="en-US"/>
        </w:rPr>
        <w:t xml:space="preserve">  height: 100%;</w:t>
      </w:r>
    </w:p>
    <w:p w14:paraId="1992008A" w14:textId="77777777" w:rsidR="00CD0A8F" w:rsidRDefault="00CD0A8F" w:rsidP="00CD0A8F">
      <w:pPr>
        <w:rPr>
          <w:lang w:eastAsia="en-US"/>
        </w:rPr>
      </w:pPr>
      <w:r>
        <w:rPr>
          <w:lang w:eastAsia="en-US"/>
        </w:rPr>
        <w:t>}</w:t>
      </w:r>
    </w:p>
    <w:p w14:paraId="112B7B50" w14:textId="77777777" w:rsidR="00CD0A8F" w:rsidRDefault="00CD0A8F" w:rsidP="00CD0A8F">
      <w:pPr>
        <w:rPr>
          <w:lang w:eastAsia="en-US"/>
        </w:rPr>
      </w:pPr>
    </w:p>
    <w:p w14:paraId="4C2662FC" w14:textId="77777777" w:rsidR="00CD0A8F" w:rsidRDefault="00CD0A8F" w:rsidP="00CD0A8F">
      <w:pPr>
        <w:rPr>
          <w:lang w:eastAsia="en-US"/>
        </w:rPr>
      </w:pPr>
      <w:proofErr w:type="spellStart"/>
      <w:r>
        <w:rPr>
          <w:lang w:eastAsia="en-US"/>
        </w:rPr>
        <w:t>ul.tree</w:t>
      </w:r>
      <w:proofErr w:type="spellEnd"/>
      <w:r>
        <w:rPr>
          <w:lang w:eastAsia="en-US"/>
        </w:rPr>
        <w:t xml:space="preserve"> li {</w:t>
      </w:r>
    </w:p>
    <w:p w14:paraId="77B03CDA" w14:textId="77777777" w:rsidR="00CD0A8F" w:rsidRDefault="00CD0A8F" w:rsidP="00CD0A8F">
      <w:pPr>
        <w:rPr>
          <w:lang w:eastAsia="en-US"/>
        </w:rPr>
      </w:pPr>
      <w:r>
        <w:rPr>
          <w:lang w:eastAsia="en-US"/>
        </w:rPr>
        <w:t xml:space="preserve">  margin: 5px 0;</w:t>
      </w:r>
    </w:p>
    <w:p w14:paraId="3F1B7932" w14:textId="77777777" w:rsidR="00CD0A8F" w:rsidRDefault="00CD0A8F" w:rsidP="00CD0A8F">
      <w:pPr>
        <w:rPr>
          <w:lang w:eastAsia="en-US"/>
        </w:rPr>
      </w:pPr>
      <w:r>
        <w:rPr>
          <w:lang w:eastAsia="en-US"/>
        </w:rPr>
        <w:t xml:space="preserve">  padding-left: 20px;</w:t>
      </w:r>
    </w:p>
    <w:p w14:paraId="1C0552B3" w14:textId="77777777" w:rsidR="00CD0A8F" w:rsidRDefault="00CD0A8F" w:rsidP="00CD0A8F">
      <w:pPr>
        <w:rPr>
          <w:lang w:eastAsia="en-US"/>
        </w:rPr>
      </w:pPr>
      <w:r>
        <w:rPr>
          <w:lang w:eastAsia="en-US"/>
        </w:rPr>
        <w:t xml:space="preserve">  position: relative;</w:t>
      </w:r>
    </w:p>
    <w:p w14:paraId="13426736" w14:textId="77777777" w:rsidR="00CD0A8F" w:rsidRDefault="00CD0A8F" w:rsidP="00CD0A8F">
      <w:pPr>
        <w:rPr>
          <w:lang w:eastAsia="en-US"/>
        </w:rPr>
      </w:pPr>
      <w:r>
        <w:rPr>
          <w:lang w:eastAsia="en-US"/>
        </w:rPr>
        <w:lastRenderedPageBreak/>
        <w:t>}</w:t>
      </w:r>
    </w:p>
    <w:p w14:paraId="757E2F59" w14:textId="77777777" w:rsidR="00CD0A8F" w:rsidRDefault="00CD0A8F" w:rsidP="00CD0A8F">
      <w:pPr>
        <w:rPr>
          <w:lang w:eastAsia="en-US"/>
        </w:rPr>
      </w:pPr>
    </w:p>
    <w:p w14:paraId="04EB5409" w14:textId="77777777" w:rsidR="00CD0A8F" w:rsidRDefault="00CD0A8F" w:rsidP="00CD0A8F">
      <w:pPr>
        <w:rPr>
          <w:lang w:eastAsia="en-US"/>
        </w:rPr>
      </w:pPr>
      <w:proofErr w:type="spellStart"/>
      <w:r>
        <w:rPr>
          <w:lang w:eastAsia="en-US"/>
        </w:rPr>
        <w:t>ul.tree</w:t>
      </w:r>
      <w:proofErr w:type="spellEnd"/>
      <w:r>
        <w:rPr>
          <w:lang w:eastAsia="en-US"/>
        </w:rPr>
        <w:t xml:space="preserve"> li::before {</w:t>
      </w:r>
    </w:p>
    <w:p w14:paraId="5303838F" w14:textId="77777777" w:rsidR="00CD0A8F" w:rsidRDefault="00CD0A8F" w:rsidP="00CD0A8F">
      <w:pPr>
        <w:rPr>
          <w:lang w:eastAsia="en-US"/>
        </w:rPr>
      </w:pPr>
      <w:r>
        <w:rPr>
          <w:lang w:eastAsia="en-US"/>
        </w:rPr>
        <w:t xml:space="preserve">  content: '';</w:t>
      </w:r>
    </w:p>
    <w:p w14:paraId="48DAD7D2" w14:textId="77777777" w:rsidR="00CD0A8F" w:rsidRDefault="00CD0A8F" w:rsidP="00CD0A8F">
      <w:pPr>
        <w:rPr>
          <w:lang w:eastAsia="en-US"/>
        </w:rPr>
      </w:pPr>
      <w:r>
        <w:rPr>
          <w:lang w:eastAsia="en-US"/>
        </w:rPr>
        <w:t xml:space="preserve">  position: absolute;</w:t>
      </w:r>
    </w:p>
    <w:p w14:paraId="0E966916" w14:textId="77777777" w:rsidR="00CD0A8F" w:rsidRDefault="00CD0A8F" w:rsidP="00CD0A8F">
      <w:pPr>
        <w:rPr>
          <w:lang w:eastAsia="en-US"/>
        </w:rPr>
      </w:pPr>
      <w:r>
        <w:rPr>
          <w:lang w:eastAsia="en-US"/>
        </w:rPr>
        <w:t xml:space="preserve">  top: 12px;</w:t>
      </w:r>
    </w:p>
    <w:p w14:paraId="3B4A23A5" w14:textId="77777777" w:rsidR="00CD0A8F" w:rsidRDefault="00CD0A8F" w:rsidP="00CD0A8F">
      <w:pPr>
        <w:rPr>
          <w:lang w:eastAsia="en-US"/>
        </w:rPr>
      </w:pPr>
      <w:r>
        <w:rPr>
          <w:lang w:eastAsia="en-US"/>
        </w:rPr>
        <w:t xml:space="preserve">  left: 0;</w:t>
      </w:r>
    </w:p>
    <w:p w14:paraId="264642B1" w14:textId="77777777" w:rsidR="00CD0A8F" w:rsidRDefault="00CD0A8F" w:rsidP="00CD0A8F">
      <w:pPr>
        <w:rPr>
          <w:lang w:eastAsia="en-US"/>
        </w:rPr>
      </w:pPr>
      <w:r>
        <w:rPr>
          <w:lang w:eastAsia="en-US"/>
        </w:rPr>
        <w:t xml:space="preserve">  width: 10px;</w:t>
      </w:r>
    </w:p>
    <w:p w14:paraId="70793A4B" w14:textId="77777777" w:rsidR="00CD0A8F" w:rsidRDefault="00CD0A8F" w:rsidP="00CD0A8F">
      <w:pPr>
        <w:rPr>
          <w:lang w:eastAsia="en-US"/>
        </w:rPr>
      </w:pPr>
      <w:r>
        <w:rPr>
          <w:lang w:eastAsia="en-US"/>
        </w:rPr>
        <w:t xml:space="preserve">  border-top: 2px solid #ccc;</w:t>
      </w:r>
    </w:p>
    <w:p w14:paraId="75BE3FB6" w14:textId="77777777" w:rsidR="00CD0A8F" w:rsidRDefault="00CD0A8F" w:rsidP="00CD0A8F">
      <w:pPr>
        <w:rPr>
          <w:lang w:eastAsia="en-US"/>
        </w:rPr>
      </w:pPr>
      <w:r>
        <w:rPr>
          <w:lang w:eastAsia="en-US"/>
        </w:rPr>
        <w:t>}</w:t>
      </w:r>
    </w:p>
    <w:p w14:paraId="1E9F1BAF" w14:textId="77777777" w:rsidR="00CD0A8F" w:rsidRDefault="00CD0A8F" w:rsidP="00CD0A8F">
      <w:pPr>
        <w:rPr>
          <w:lang w:eastAsia="en-US"/>
        </w:rPr>
      </w:pPr>
    </w:p>
    <w:p w14:paraId="58F5D812" w14:textId="77777777" w:rsidR="00CD0A8F" w:rsidRDefault="00CD0A8F" w:rsidP="00CD0A8F">
      <w:pPr>
        <w:rPr>
          <w:lang w:eastAsia="en-US"/>
        </w:rPr>
      </w:pPr>
      <w:r>
        <w:rPr>
          <w:lang w:eastAsia="en-US"/>
        </w:rPr>
        <w:t>.node {</w:t>
      </w:r>
    </w:p>
    <w:p w14:paraId="6A6F2006" w14:textId="77777777" w:rsidR="00CD0A8F" w:rsidRDefault="00CD0A8F" w:rsidP="00CD0A8F">
      <w:pPr>
        <w:rPr>
          <w:lang w:eastAsia="en-US"/>
        </w:rPr>
      </w:pPr>
      <w:r>
        <w:rPr>
          <w:lang w:eastAsia="en-US"/>
        </w:rPr>
        <w:t xml:space="preserve">  display: inline-block;</w:t>
      </w:r>
    </w:p>
    <w:p w14:paraId="442C7F30" w14:textId="77777777" w:rsidR="00CD0A8F" w:rsidRDefault="00CD0A8F" w:rsidP="00CD0A8F">
      <w:pPr>
        <w:rPr>
          <w:lang w:eastAsia="en-US"/>
        </w:rPr>
      </w:pPr>
      <w:r>
        <w:rPr>
          <w:lang w:eastAsia="en-US"/>
        </w:rPr>
        <w:t xml:space="preserve">  background: white;</w:t>
      </w:r>
    </w:p>
    <w:p w14:paraId="7A183BAF" w14:textId="77777777" w:rsidR="00CD0A8F" w:rsidRDefault="00CD0A8F" w:rsidP="00CD0A8F">
      <w:pPr>
        <w:rPr>
          <w:lang w:eastAsia="en-US"/>
        </w:rPr>
      </w:pPr>
      <w:r>
        <w:rPr>
          <w:lang w:eastAsia="en-US"/>
        </w:rPr>
        <w:t xml:space="preserve">  padding: 5px;</w:t>
      </w:r>
    </w:p>
    <w:p w14:paraId="0EB6B452" w14:textId="77777777" w:rsidR="00CD0A8F" w:rsidRDefault="00CD0A8F" w:rsidP="00CD0A8F">
      <w:pPr>
        <w:rPr>
          <w:lang w:eastAsia="en-US"/>
        </w:rPr>
      </w:pPr>
      <w:r>
        <w:rPr>
          <w:lang w:eastAsia="en-US"/>
        </w:rPr>
        <w:t xml:space="preserve">  border-radius: 5px;</w:t>
      </w:r>
    </w:p>
    <w:p w14:paraId="12305820" w14:textId="77777777" w:rsidR="00CD0A8F" w:rsidRDefault="00CD0A8F" w:rsidP="00CD0A8F">
      <w:pPr>
        <w:rPr>
          <w:lang w:eastAsia="en-US"/>
        </w:rPr>
      </w:pPr>
      <w:r>
        <w:rPr>
          <w:lang w:eastAsia="en-US"/>
        </w:rPr>
        <w:t xml:space="preserve">  border: 1px solid #ddd;</w:t>
      </w:r>
    </w:p>
    <w:p w14:paraId="63B18F27" w14:textId="77777777" w:rsidR="00CD0A8F" w:rsidRDefault="00CD0A8F" w:rsidP="00CD0A8F">
      <w:pPr>
        <w:rPr>
          <w:lang w:eastAsia="en-US"/>
        </w:rPr>
      </w:pPr>
      <w:r>
        <w:rPr>
          <w:lang w:eastAsia="en-US"/>
        </w:rPr>
        <w:t>}</w:t>
      </w:r>
    </w:p>
    <w:p w14:paraId="2DCDA89B" w14:textId="77777777" w:rsidR="00CD0A8F" w:rsidRDefault="00CD0A8F" w:rsidP="00CD0A8F">
      <w:pPr>
        <w:rPr>
          <w:lang w:eastAsia="en-US"/>
        </w:rPr>
      </w:pPr>
    </w:p>
    <w:p w14:paraId="45CA0931" w14:textId="77777777" w:rsidR="00CD0A8F" w:rsidRDefault="00CD0A8F" w:rsidP="00CD0A8F">
      <w:pPr>
        <w:rPr>
          <w:lang w:eastAsia="en-US"/>
        </w:rPr>
      </w:pPr>
      <w:r>
        <w:rPr>
          <w:lang w:eastAsia="en-US"/>
        </w:rPr>
        <w:t>.node button {</w:t>
      </w:r>
    </w:p>
    <w:p w14:paraId="72CF7031" w14:textId="77777777" w:rsidR="00CD0A8F" w:rsidRDefault="00CD0A8F" w:rsidP="00CD0A8F">
      <w:pPr>
        <w:rPr>
          <w:lang w:eastAsia="en-US"/>
        </w:rPr>
      </w:pPr>
      <w:r>
        <w:rPr>
          <w:lang w:eastAsia="en-US"/>
        </w:rPr>
        <w:t xml:space="preserve">  margin-left: 5px;</w:t>
      </w:r>
    </w:p>
    <w:p w14:paraId="1B100E60" w14:textId="77777777" w:rsidR="00CD0A8F" w:rsidRDefault="00CD0A8F" w:rsidP="00CD0A8F">
      <w:pPr>
        <w:rPr>
          <w:lang w:eastAsia="en-US"/>
        </w:rPr>
      </w:pPr>
      <w:r>
        <w:rPr>
          <w:lang w:eastAsia="en-US"/>
        </w:rPr>
        <w:t xml:space="preserve">  font-size: 11px;</w:t>
      </w:r>
    </w:p>
    <w:p w14:paraId="5204350B" w14:textId="77777777" w:rsidR="00CD0A8F" w:rsidRDefault="00CD0A8F" w:rsidP="00CD0A8F">
      <w:pPr>
        <w:rPr>
          <w:lang w:eastAsia="en-US"/>
        </w:rPr>
      </w:pPr>
      <w:r>
        <w:rPr>
          <w:lang w:eastAsia="en-US"/>
        </w:rPr>
        <w:t>}</w:t>
      </w:r>
    </w:p>
    <w:p w14:paraId="0673BB5F" w14:textId="77777777" w:rsidR="00CD0A8F" w:rsidRDefault="00CD0A8F" w:rsidP="00CD0A8F">
      <w:pPr>
        <w:rPr>
          <w:lang w:eastAsia="en-US"/>
        </w:rPr>
      </w:pPr>
    </w:p>
    <w:p w14:paraId="20E7CCDB" w14:textId="77777777" w:rsidR="00CD0A8F" w:rsidRDefault="00CD0A8F" w:rsidP="00CD0A8F">
      <w:pPr>
        <w:rPr>
          <w:lang w:eastAsia="en-US"/>
        </w:rPr>
      </w:pPr>
      <w:r>
        <w:rPr>
          <w:lang w:eastAsia="en-US"/>
        </w:rPr>
        <w:t>.toggle {</w:t>
      </w:r>
    </w:p>
    <w:p w14:paraId="77AAC0E0" w14:textId="77777777" w:rsidR="00CD0A8F" w:rsidRDefault="00CD0A8F" w:rsidP="00CD0A8F">
      <w:pPr>
        <w:rPr>
          <w:lang w:eastAsia="en-US"/>
        </w:rPr>
      </w:pPr>
      <w:r>
        <w:rPr>
          <w:lang w:eastAsia="en-US"/>
        </w:rPr>
        <w:t xml:space="preserve">  cursor: pointer;</w:t>
      </w:r>
    </w:p>
    <w:p w14:paraId="6CB650FA" w14:textId="77777777" w:rsidR="00CD0A8F" w:rsidRDefault="00CD0A8F" w:rsidP="00CD0A8F">
      <w:pPr>
        <w:rPr>
          <w:lang w:eastAsia="en-US"/>
        </w:rPr>
      </w:pPr>
      <w:r>
        <w:rPr>
          <w:lang w:eastAsia="en-US"/>
        </w:rPr>
        <w:t xml:space="preserve">  font-weight: bold;</w:t>
      </w:r>
    </w:p>
    <w:p w14:paraId="294D6D8C" w14:textId="77777777" w:rsidR="00CD0A8F" w:rsidRDefault="00CD0A8F" w:rsidP="00CD0A8F">
      <w:pPr>
        <w:rPr>
          <w:lang w:eastAsia="en-US"/>
        </w:rPr>
      </w:pPr>
      <w:r>
        <w:rPr>
          <w:lang w:eastAsia="en-US"/>
        </w:rPr>
        <w:t xml:space="preserve">  margin-right: 5px;</w:t>
      </w:r>
    </w:p>
    <w:p w14:paraId="1A706EE6" w14:textId="77777777" w:rsidR="00CD0A8F" w:rsidRDefault="00CD0A8F" w:rsidP="00CD0A8F">
      <w:pPr>
        <w:rPr>
          <w:lang w:eastAsia="en-US"/>
        </w:rPr>
      </w:pPr>
      <w:r>
        <w:rPr>
          <w:lang w:eastAsia="en-US"/>
        </w:rPr>
        <w:t xml:space="preserve">  color: blue;</w:t>
      </w:r>
    </w:p>
    <w:p w14:paraId="5D89AEE4" w14:textId="665B3BA1" w:rsidR="00CD0A8F" w:rsidRDefault="00CD0A8F" w:rsidP="00CD0A8F">
      <w:pPr>
        <w:rPr>
          <w:lang w:eastAsia="en-US"/>
        </w:rPr>
      </w:pPr>
      <w:r>
        <w:rPr>
          <w:lang w:eastAsia="en-US"/>
        </w:rPr>
        <w:lastRenderedPageBreak/>
        <w:t>}</w:t>
      </w:r>
    </w:p>
    <w:p w14:paraId="12CFE907" w14:textId="77777777" w:rsidR="00CD0A8F" w:rsidRDefault="00CD0A8F" w:rsidP="00CD0A8F">
      <w:pPr>
        <w:rPr>
          <w:lang w:eastAsia="en-US"/>
        </w:rPr>
      </w:pPr>
      <w:r>
        <w:rPr>
          <w:lang w:eastAsia="en-US"/>
        </w:rPr>
        <w:t>// Load saved tree or create a default tree</w:t>
      </w:r>
    </w:p>
    <w:p w14:paraId="4D2B737B" w14:textId="77777777" w:rsidR="00CD0A8F" w:rsidRDefault="00CD0A8F" w:rsidP="00CD0A8F">
      <w:pPr>
        <w:rPr>
          <w:lang w:eastAsia="en-US"/>
        </w:rPr>
      </w:pPr>
      <w:r>
        <w:rPr>
          <w:lang w:eastAsia="en-US"/>
        </w:rPr>
        <w:t xml:space="preserve">let </w:t>
      </w:r>
      <w:proofErr w:type="spellStart"/>
      <w:r>
        <w:rPr>
          <w:lang w:eastAsia="en-US"/>
        </w:rPr>
        <w:t>treeData</w:t>
      </w:r>
      <w:proofErr w:type="spellEnd"/>
      <w:r>
        <w:rPr>
          <w:lang w:eastAsia="en-US"/>
        </w:rPr>
        <w:t xml:space="preserve"> = </w:t>
      </w:r>
      <w:proofErr w:type="spellStart"/>
      <w:r>
        <w:rPr>
          <w:lang w:eastAsia="en-US"/>
        </w:rPr>
        <w:t>JSON.parse</w:t>
      </w:r>
      <w:proofErr w:type="spellEnd"/>
      <w:r>
        <w:rPr>
          <w:lang w:eastAsia="en-US"/>
        </w:rPr>
        <w:t>(</w:t>
      </w:r>
      <w:proofErr w:type="spellStart"/>
      <w:r>
        <w:rPr>
          <w:lang w:eastAsia="en-US"/>
        </w:rPr>
        <w:t>localStorage.getItem</w:t>
      </w:r>
      <w:proofErr w:type="spellEnd"/>
      <w:r>
        <w:rPr>
          <w:lang w:eastAsia="en-US"/>
        </w:rPr>
        <w:t>("</w:t>
      </w:r>
      <w:proofErr w:type="spellStart"/>
      <w:r>
        <w:rPr>
          <w:lang w:eastAsia="en-US"/>
        </w:rPr>
        <w:t>treeData</w:t>
      </w:r>
      <w:proofErr w:type="spellEnd"/>
      <w:r>
        <w:rPr>
          <w:lang w:eastAsia="en-US"/>
        </w:rPr>
        <w:t>")) || {</w:t>
      </w:r>
    </w:p>
    <w:p w14:paraId="16FA0988" w14:textId="77777777" w:rsidR="00CD0A8F" w:rsidRDefault="00CD0A8F" w:rsidP="00CD0A8F">
      <w:pPr>
        <w:rPr>
          <w:lang w:eastAsia="en-US"/>
        </w:rPr>
      </w:pPr>
      <w:r>
        <w:rPr>
          <w:lang w:eastAsia="en-US"/>
        </w:rPr>
        <w:t xml:space="preserve">  name: "Root",</w:t>
      </w:r>
    </w:p>
    <w:p w14:paraId="114C63B3" w14:textId="77777777" w:rsidR="00CD0A8F" w:rsidRDefault="00CD0A8F" w:rsidP="00CD0A8F">
      <w:pPr>
        <w:rPr>
          <w:lang w:eastAsia="en-US"/>
        </w:rPr>
      </w:pPr>
      <w:r>
        <w:rPr>
          <w:lang w:eastAsia="en-US"/>
        </w:rPr>
        <w:t xml:space="preserve">  description: "",</w:t>
      </w:r>
    </w:p>
    <w:p w14:paraId="3A9993D5" w14:textId="77777777" w:rsidR="00CD0A8F" w:rsidRDefault="00CD0A8F" w:rsidP="00CD0A8F">
      <w:pPr>
        <w:rPr>
          <w:lang w:eastAsia="en-US"/>
        </w:rPr>
      </w:pPr>
      <w:r>
        <w:rPr>
          <w:lang w:eastAsia="en-US"/>
        </w:rPr>
        <w:t xml:space="preserve">  collapsed: false,</w:t>
      </w:r>
    </w:p>
    <w:p w14:paraId="30C928FF" w14:textId="77777777" w:rsidR="00CD0A8F" w:rsidRDefault="00CD0A8F" w:rsidP="00CD0A8F">
      <w:pPr>
        <w:rPr>
          <w:lang w:eastAsia="en-US"/>
        </w:rPr>
      </w:pPr>
      <w:r>
        <w:rPr>
          <w:lang w:eastAsia="en-US"/>
        </w:rPr>
        <w:t xml:space="preserve">  children: []</w:t>
      </w:r>
    </w:p>
    <w:p w14:paraId="30369794" w14:textId="77777777" w:rsidR="00CD0A8F" w:rsidRDefault="00CD0A8F" w:rsidP="00CD0A8F">
      <w:pPr>
        <w:rPr>
          <w:lang w:eastAsia="en-US"/>
        </w:rPr>
      </w:pPr>
      <w:r>
        <w:rPr>
          <w:lang w:eastAsia="en-US"/>
        </w:rPr>
        <w:t>};</w:t>
      </w:r>
    </w:p>
    <w:p w14:paraId="3961D38B" w14:textId="77777777" w:rsidR="00CD0A8F" w:rsidRDefault="00CD0A8F" w:rsidP="00CD0A8F">
      <w:pPr>
        <w:rPr>
          <w:lang w:eastAsia="en-US"/>
        </w:rPr>
      </w:pPr>
    </w:p>
    <w:p w14:paraId="78FD5FF9" w14:textId="77777777" w:rsidR="00CD0A8F" w:rsidRDefault="00CD0A8F" w:rsidP="00CD0A8F">
      <w:pPr>
        <w:rPr>
          <w:lang w:eastAsia="en-US"/>
        </w:rPr>
      </w:pPr>
      <w:r>
        <w:rPr>
          <w:lang w:eastAsia="en-US"/>
        </w:rPr>
        <w:t>// Save tree function</w:t>
      </w:r>
    </w:p>
    <w:p w14:paraId="2B57C38D" w14:textId="77777777" w:rsidR="00CD0A8F" w:rsidRDefault="00CD0A8F" w:rsidP="00CD0A8F">
      <w:pPr>
        <w:rPr>
          <w:lang w:eastAsia="en-US"/>
        </w:rPr>
      </w:pPr>
      <w:r>
        <w:rPr>
          <w:lang w:eastAsia="en-US"/>
        </w:rPr>
        <w:t xml:space="preserve">function </w:t>
      </w:r>
      <w:proofErr w:type="spellStart"/>
      <w:r>
        <w:rPr>
          <w:lang w:eastAsia="en-US"/>
        </w:rPr>
        <w:t>saveTree</w:t>
      </w:r>
      <w:proofErr w:type="spellEnd"/>
      <w:r>
        <w:rPr>
          <w:lang w:eastAsia="en-US"/>
        </w:rPr>
        <w:t>() {</w:t>
      </w:r>
    </w:p>
    <w:p w14:paraId="60F5C7DF" w14:textId="77777777" w:rsidR="00CD0A8F" w:rsidRDefault="00CD0A8F" w:rsidP="00CD0A8F">
      <w:pPr>
        <w:rPr>
          <w:lang w:eastAsia="en-US"/>
        </w:rPr>
      </w:pPr>
      <w:r>
        <w:rPr>
          <w:lang w:eastAsia="en-US"/>
        </w:rPr>
        <w:t xml:space="preserve">  </w:t>
      </w:r>
      <w:proofErr w:type="spellStart"/>
      <w:r>
        <w:rPr>
          <w:lang w:eastAsia="en-US"/>
        </w:rPr>
        <w:t>localStorage.setItem</w:t>
      </w:r>
      <w:proofErr w:type="spellEnd"/>
      <w:r>
        <w:rPr>
          <w:lang w:eastAsia="en-US"/>
        </w:rPr>
        <w:t>("</w:t>
      </w:r>
      <w:proofErr w:type="spellStart"/>
      <w:r>
        <w:rPr>
          <w:lang w:eastAsia="en-US"/>
        </w:rPr>
        <w:t>treeData</w:t>
      </w:r>
      <w:proofErr w:type="spellEnd"/>
      <w:r>
        <w:rPr>
          <w:lang w:eastAsia="en-US"/>
        </w:rPr>
        <w:t xml:space="preserve">", </w:t>
      </w:r>
      <w:proofErr w:type="spellStart"/>
      <w:r>
        <w:rPr>
          <w:lang w:eastAsia="en-US"/>
        </w:rPr>
        <w:t>JSON.stringify</w:t>
      </w:r>
      <w:proofErr w:type="spellEnd"/>
      <w:r>
        <w:rPr>
          <w:lang w:eastAsia="en-US"/>
        </w:rPr>
        <w:t>(</w:t>
      </w:r>
      <w:proofErr w:type="spellStart"/>
      <w:r>
        <w:rPr>
          <w:lang w:eastAsia="en-US"/>
        </w:rPr>
        <w:t>treeData</w:t>
      </w:r>
      <w:proofErr w:type="spellEnd"/>
      <w:r>
        <w:rPr>
          <w:lang w:eastAsia="en-US"/>
        </w:rPr>
        <w:t>));</w:t>
      </w:r>
    </w:p>
    <w:p w14:paraId="50019312" w14:textId="77777777" w:rsidR="00CD0A8F" w:rsidRDefault="00CD0A8F" w:rsidP="00CD0A8F">
      <w:pPr>
        <w:rPr>
          <w:lang w:eastAsia="en-US"/>
        </w:rPr>
      </w:pPr>
      <w:r>
        <w:rPr>
          <w:lang w:eastAsia="en-US"/>
        </w:rPr>
        <w:t>}</w:t>
      </w:r>
    </w:p>
    <w:p w14:paraId="67740A4E" w14:textId="77777777" w:rsidR="00CD0A8F" w:rsidRDefault="00CD0A8F" w:rsidP="00CD0A8F">
      <w:pPr>
        <w:rPr>
          <w:lang w:eastAsia="en-US"/>
        </w:rPr>
      </w:pPr>
    </w:p>
    <w:p w14:paraId="69BC3A56" w14:textId="77777777" w:rsidR="00CD0A8F" w:rsidRDefault="00CD0A8F" w:rsidP="00CD0A8F">
      <w:pPr>
        <w:rPr>
          <w:lang w:eastAsia="en-US"/>
        </w:rPr>
      </w:pPr>
    </w:p>
    <w:p w14:paraId="7516D393" w14:textId="77777777" w:rsidR="00CD0A8F" w:rsidRDefault="00CD0A8F" w:rsidP="00CD0A8F">
      <w:pPr>
        <w:rPr>
          <w:lang w:eastAsia="en-US"/>
        </w:rPr>
      </w:pPr>
      <w:r>
        <w:rPr>
          <w:lang w:eastAsia="en-US"/>
        </w:rPr>
        <w:t>// Render tree function</w:t>
      </w:r>
    </w:p>
    <w:p w14:paraId="07BFA28C" w14:textId="77777777" w:rsidR="00CD0A8F" w:rsidRDefault="00CD0A8F" w:rsidP="00CD0A8F">
      <w:pPr>
        <w:rPr>
          <w:lang w:eastAsia="en-US"/>
        </w:rPr>
      </w:pPr>
      <w:r>
        <w:rPr>
          <w:lang w:eastAsia="en-US"/>
        </w:rPr>
        <w:t xml:space="preserve">function </w:t>
      </w:r>
      <w:proofErr w:type="spellStart"/>
      <w:r>
        <w:rPr>
          <w:lang w:eastAsia="en-US"/>
        </w:rPr>
        <w:t>renderTree</w:t>
      </w:r>
      <w:proofErr w:type="spellEnd"/>
      <w:r>
        <w:rPr>
          <w:lang w:eastAsia="en-US"/>
        </w:rPr>
        <w:t>() {</w:t>
      </w:r>
    </w:p>
    <w:p w14:paraId="5DCB76F3" w14:textId="77777777" w:rsidR="00CD0A8F" w:rsidRDefault="00CD0A8F" w:rsidP="00CD0A8F">
      <w:pPr>
        <w:rPr>
          <w:lang w:eastAsia="en-US"/>
        </w:rPr>
      </w:pPr>
      <w:r>
        <w:rPr>
          <w:lang w:eastAsia="en-US"/>
        </w:rPr>
        <w:t xml:space="preserve">  const container = </w:t>
      </w:r>
      <w:proofErr w:type="spellStart"/>
      <w:r>
        <w:rPr>
          <w:lang w:eastAsia="en-US"/>
        </w:rPr>
        <w:t>document.getElementById</w:t>
      </w:r>
      <w:proofErr w:type="spellEnd"/>
      <w:r>
        <w:rPr>
          <w:lang w:eastAsia="en-US"/>
        </w:rPr>
        <w:t>("tree");</w:t>
      </w:r>
    </w:p>
    <w:p w14:paraId="619F3AEA" w14:textId="77777777" w:rsidR="00CD0A8F" w:rsidRDefault="00CD0A8F" w:rsidP="00CD0A8F">
      <w:pPr>
        <w:rPr>
          <w:lang w:eastAsia="en-US"/>
        </w:rPr>
      </w:pPr>
      <w:r>
        <w:rPr>
          <w:lang w:eastAsia="en-US"/>
        </w:rPr>
        <w:t xml:space="preserve">  </w:t>
      </w:r>
      <w:proofErr w:type="spellStart"/>
      <w:r>
        <w:rPr>
          <w:lang w:eastAsia="en-US"/>
        </w:rPr>
        <w:t>container.innerHTML</w:t>
      </w:r>
      <w:proofErr w:type="spellEnd"/>
      <w:r>
        <w:rPr>
          <w:lang w:eastAsia="en-US"/>
        </w:rPr>
        <w:t xml:space="preserve"> = "";</w:t>
      </w:r>
    </w:p>
    <w:p w14:paraId="34A41FC4" w14:textId="77777777" w:rsidR="00CD0A8F" w:rsidRDefault="00CD0A8F" w:rsidP="00CD0A8F">
      <w:pPr>
        <w:rPr>
          <w:lang w:eastAsia="en-US"/>
        </w:rPr>
      </w:pPr>
      <w:r>
        <w:rPr>
          <w:lang w:eastAsia="en-US"/>
        </w:rPr>
        <w:t xml:space="preserve">  const ul = </w:t>
      </w:r>
      <w:proofErr w:type="spellStart"/>
      <w:r>
        <w:rPr>
          <w:lang w:eastAsia="en-US"/>
        </w:rPr>
        <w:t>document.createElement</w:t>
      </w:r>
      <w:proofErr w:type="spellEnd"/>
      <w:r>
        <w:rPr>
          <w:lang w:eastAsia="en-US"/>
        </w:rPr>
        <w:t>("ul");</w:t>
      </w:r>
    </w:p>
    <w:p w14:paraId="1763663E" w14:textId="77777777" w:rsidR="00CD0A8F" w:rsidRDefault="00CD0A8F" w:rsidP="00CD0A8F">
      <w:pPr>
        <w:rPr>
          <w:lang w:eastAsia="en-US"/>
        </w:rPr>
      </w:pPr>
      <w:r>
        <w:rPr>
          <w:lang w:eastAsia="en-US"/>
        </w:rPr>
        <w:t xml:space="preserve">  </w:t>
      </w:r>
      <w:proofErr w:type="spellStart"/>
      <w:r>
        <w:rPr>
          <w:lang w:eastAsia="en-US"/>
        </w:rPr>
        <w:t>ul.className</w:t>
      </w:r>
      <w:proofErr w:type="spellEnd"/>
      <w:r>
        <w:rPr>
          <w:lang w:eastAsia="en-US"/>
        </w:rPr>
        <w:t xml:space="preserve"> = "tree";</w:t>
      </w:r>
    </w:p>
    <w:p w14:paraId="5B56094D" w14:textId="77777777" w:rsidR="00CD0A8F" w:rsidRDefault="00CD0A8F" w:rsidP="00CD0A8F">
      <w:pPr>
        <w:rPr>
          <w:lang w:eastAsia="en-US"/>
        </w:rPr>
      </w:pPr>
      <w:r>
        <w:rPr>
          <w:lang w:eastAsia="en-US"/>
        </w:rPr>
        <w:t xml:space="preserve">  </w:t>
      </w:r>
      <w:proofErr w:type="spellStart"/>
      <w:r>
        <w:rPr>
          <w:lang w:eastAsia="en-US"/>
        </w:rPr>
        <w:t>ul.appendChild</w:t>
      </w:r>
      <w:proofErr w:type="spellEnd"/>
      <w:r>
        <w:rPr>
          <w:lang w:eastAsia="en-US"/>
        </w:rPr>
        <w:t>(</w:t>
      </w:r>
      <w:proofErr w:type="spellStart"/>
      <w:r>
        <w:rPr>
          <w:lang w:eastAsia="en-US"/>
        </w:rPr>
        <w:t>createNode</w:t>
      </w:r>
      <w:proofErr w:type="spellEnd"/>
      <w:r>
        <w:rPr>
          <w:lang w:eastAsia="en-US"/>
        </w:rPr>
        <w:t>(</w:t>
      </w:r>
      <w:proofErr w:type="spellStart"/>
      <w:r>
        <w:rPr>
          <w:lang w:eastAsia="en-US"/>
        </w:rPr>
        <w:t>treeData</w:t>
      </w:r>
      <w:proofErr w:type="spellEnd"/>
      <w:r>
        <w:rPr>
          <w:lang w:eastAsia="en-US"/>
        </w:rPr>
        <w:t>, null));</w:t>
      </w:r>
    </w:p>
    <w:p w14:paraId="0EAFB255" w14:textId="77777777" w:rsidR="00CD0A8F" w:rsidRDefault="00CD0A8F" w:rsidP="00CD0A8F">
      <w:pPr>
        <w:rPr>
          <w:lang w:eastAsia="en-US"/>
        </w:rPr>
      </w:pPr>
      <w:r>
        <w:rPr>
          <w:lang w:eastAsia="en-US"/>
        </w:rPr>
        <w:t xml:space="preserve">  </w:t>
      </w:r>
      <w:proofErr w:type="spellStart"/>
      <w:r>
        <w:rPr>
          <w:lang w:eastAsia="en-US"/>
        </w:rPr>
        <w:t>container.appendChild</w:t>
      </w:r>
      <w:proofErr w:type="spellEnd"/>
      <w:r>
        <w:rPr>
          <w:lang w:eastAsia="en-US"/>
        </w:rPr>
        <w:t>(ul);</w:t>
      </w:r>
    </w:p>
    <w:p w14:paraId="055914D0" w14:textId="77777777" w:rsidR="00CD0A8F" w:rsidRDefault="00CD0A8F" w:rsidP="00CD0A8F">
      <w:pPr>
        <w:rPr>
          <w:lang w:eastAsia="en-US"/>
        </w:rPr>
      </w:pPr>
      <w:r>
        <w:rPr>
          <w:lang w:eastAsia="en-US"/>
        </w:rPr>
        <w:t>}</w:t>
      </w:r>
    </w:p>
    <w:p w14:paraId="4580304D" w14:textId="77777777" w:rsidR="00CD0A8F" w:rsidRDefault="00CD0A8F" w:rsidP="00CD0A8F">
      <w:pPr>
        <w:rPr>
          <w:lang w:eastAsia="en-US"/>
        </w:rPr>
      </w:pPr>
    </w:p>
    <w:p w14:paraId="61C9D16A" w14:textId="77777777" w:rsidR="00CD0A8F" w:rsidRDefault="00CD0A8F" w:rsidP="00CD0A8F">
      <w:pPr>
        <w:rPr>
          <w:lang w:eastAsia="en-US"/>
        </w:rPr>
      </w:pPr>
    </w:p>
    <w:p w14:paraId="1673A860" w14:textId="77777777" w:rsidR="00CD0A8F" w:rsidRDefault="00CD0A8F" w:rsidP="00CD0A8F">
      <w:pPr>
        <w:rPr>
          <w:lang w:eastAsia="en-US"/>
        </w:rPr>
      </w:pPr>
      <w:r>
        <w:rPr>
          <w:lang w:eastAsia="en-US"/>
        </w:rPr>
        <w:t>// URL function</w:t>
      </w:r>
    </w:p>
    <w:p w14:paraId="6E0F2EAF" w14:textId="77777777" w:rsidR="00CD0A8F" w:rsidRDefault="00CD0A8F" w:rsidP="00CD0A8F">
      <w:pPr>
        <w:rPr>
          <w:lang w:eastAsia="en-US"/>
        </w:rPr>
      </w:pPr>
      <w:r>
        <w:rPr>
          <w:lang w:eastAsia="en-US"/>
        </w:rPr>
        <w:t xml:space="preserve">function </w:t>
      </w:r>
      <w:proofErr w:type="spellStart"/>
      <w:r>
        <w:rPr>
          <w:lang w:eastAsia="en-US"/>
        </w:rPr>
        <w:t>makeLinksClickable</w:t>
      </w:r>
      <w:proofErr w:type="spellEnd"/>
      <w:r>
        <w:rPr>
          <w:lang w:eastAsia="en-US"/>
        </w:rPr>
        <w:t>(text) {</w:t>
      </w:r>
    </w:p>
    <w:p w14:paraId="577ED82C" w14:textId="77777777" w:rsidR="00CD0A8F" w:rsidRDefault="00CD0A8F" w:rsidP="00CD0A8F">
      <w:pPr>
        <w:rPr>
          <w:lang w:eastAsia="en-US"/>
        </w:rPr>
      </w:pPr>
      <w:r>
        <w:rPr>
          <w:lang w:eastAsia="en-US"/>
        </w:rPr>
        <w:t xml:space="preserve">  if (!text) return "";</w:t>
      </w:r>
    </w:p>
    <w:p w14:paraId="3837FFB4" w14:textId="77777777" w:rsidR="00CD0A8F" w:rsidRDefault="00CD0A8F" w:rsidP="00CD0A8F">
      <w:pPr>
        <w:rPr>
          <w:lang w:eastAsia="en-US"/>
        </w:rPr>
      </w:pPr>
      <w:r>
        <w:rPr>
          <w:lang w:eastAsia="en-US"/>
        </w:rPr>
        <w:lastRenderedPageBreak/>
        <w:t xml:space="preserve">  const </w:t>
      </w:r>
      <w:proofErr w:type="spellStart"/>
      <w:r>
        <w:rPr>
          <w:lang w:eastAsia="en-US"/>
        </w:rPr>
        <w:t>urlPattern</w:t>
      </w:r>
      <w:proofErr w:type="spellEnd"/>
      <w:r>
        <w:rPr>
          <w:lang w:eastAsia="en-US"/>
        </w:rPr>
        <w:t xml:space="preserve"> = /(https?:\/\/[^\s]+)/g;</w:t>
      </w:r>
    </w:p>
    <w:p w14:paraId="57596F8F" w14:textId="77777777" w:rsidR="00CD0A8F" w:rsidRDefault="00CD0A8F" w:rsidP="00CD0A8F">
      <w:pPr>
        <w:rPr>
          <w:lang w:eastAsia="en-US"/>
        </w:rPr>
      </w:pPr>
      <w:r>
        <w:rPr>
          <w:lang w:eastAsia="en-US"/>
        </w:rPr>
        <w:t xml:space="preserve">  return </w:t>
      </w:r>
      <w:proofErr w:type="spellStart"/>
      <w:r>
        <w:rPr>
          <w:lang w:eastAsia="en-US"/>
        </w:rPr>
        <w:t>text.replace</w:t>
      </w:r>
      <w:proofErr w:type="spellEnd"/>
      <w:r>
        <w:rPr>
          <w:lang w:eastAsia="en-US"/>
        </w:rPr>
        <w:t>(</w:t>
      </w:r>
      <w:proofErr w:type="spellStart"/>
      <w:r>
        <w:rPr>
          <w:lang w:eastAsia="en-US"/>
        </w:rPr>
        <w:t>urlPattern</w:t>
      </w:r>
      <w:proofErr w:type="spellEnd"/>
      <w:r>
        <w:rPr>
          <w:lang w:eastAsia="en-US"/>
        </w:rPr>
        <w:t xml:space="preserve">, </w:t>
      </w:r>
      <w:proofErr w:type="spellStart"/>
      <w:r>
        <w:rPr>
          <w:lang w:eastAsia="en-US"/>
        </w:rPr>
        <w:t>url</w:t>
      </w:r>
      <w:proofErr w:type="spellEnd"/>
      <w:r>
        <w:rPr>
          <w:lang w:eastAsia="en-US"/>
        </w:rPr>
        <w:t xml:space="preserve"> =&gt;</w:t>
      </w:r>
    </w:p>
    <w:p w14:paraId="1D19B29E" w14:textId="77777777" w:rsidR="00CD0A8F" w:rsidRDefault="00CD0A8F" w:rsidP="00CD0A8F">
      <w:pPr>
        <w:rPr>
          <w:lang w:eastAsia="en-US"/>
        </w:rPr>
      </w:pPr>
      <w:r>
        <w:rPr>
          <w:lang w:eastAsia="en-US"/>
        </w:rPr>
        <w:t xml:space="preserve">    `&lt;a </w:t>
      </w:r>
      <w:proofErr w:type="spellStart"/>
      <w:r>
        <w:rPr>
          <w:lang w:eastAsia="en-US"/>
        </w:rPr>
        <w:t>href</w:t>
      </w:r>
      <w:proofErr w:type="spellEnd"/>
      <w:r>
        <w:rPr>
          <w:lang w:eastAsia="en-US"/>
        </w:rPr>
        <w:t>="${</w:t>
      </w:r>
      <w:proofErr w:type="spellStart"/>
      <w:r>
        <w:rPr>
          <w:lang w:eastAsia="en-US"/>
        </w:rPr>
        <w:t>url</w:t>
      </w:r>
      <w:proofErr w:type="spellEnd"/>
      <w:r>
        <w:rPr>
          <w:lang w:eastAsia="en-US"/>
        </w:rPr>
        <w:t>}" target="_blank"&gt;${</w:t>
      </w:r>
      <w:proofErr w:type="spellStart"/>
      <w:r>
        <w:rPr>
          <w:lang w:eastAsia="en-US"/>
        </w:rPr>
        <w:t>url</w:t>
      </w:r>
      <w:proofErr w:type="spellEnd"/>
      <w:r>
        <w:rPr>
          <w:lang w:eastAsia="en-US"/>
        </w:rPr>
        <w:t>}&lt;/a&gt;`</w:t>
      </w:r>
    </w:p>
    <w:p w14:paraId="7DE61FED" w14:textId="77777777" w:rsidR="00CD0A8F" w:rsidRDefault="00CD0A8F" w:rsidP="00CD0A8F">
      <w:pPr>
        <w:rPr>
          <w:lang w:eastAsia="en-US"/>
        </w:rPr>
      </w:pPr>
      <w:r>
        <w:rPr>
          <w:lang w:eastAsia="en-US"/>
        </w:rPr>
        <w:t xml:space="preserve">  );</w:t>
      </w:r>
    </w:p>
    <w:p w14:paraId="0063C0B6" w14:textId="77777777" w:rsidR="00CD0A8F" w:rsidRDefault="00CD0A8F" w:rsidP="00CD0A8F">
      <w:pPr>
        <w:rPr>
          <w:lang w:eastAsia="en-US"/>
        </w:rPr>
      </w:pPr>
      <w:r>
        <w:rPr>
          <w:lang w:eastAsia="en-US"/>
        </w:rPr>
        <w:t>}</w:t>
      </w:r>
    </w:p>
    <w:p w14:paraId="0DE4B21A" w14:textId="77777777" w:rsidR="00CD0A8F" w:rsidRDefault="00CD0A8F" w:rsidP="00CD0A8F">
      <w:pPr>
        <w:rPr>
          <w:lang w:eastAsia="en-US"/>
        </w:rPr>
      </w:pPr>
    </w:p>
    <w:p w14:paraId="19915AD4" w14:textId="77777777" w:rsidR="00CD0A8F" w:rsidRDefault="00CD0A8F" w:rsidP="00CD0A8F">
      <w:pPr>
        <w:rPr>
          <w:lang w:eastAsia="en-US"/>
        </w:rPr>
      </w:pPr>
    </w:p>
    <w:p w14:paraId="78562E84" w14:textId="77777777" w:rsidR="00CD0A8F" w:rsidRDefault="00CD0A8F" w:rsidP="00CD0A8F">
      <w:pPr>
        <w:rPr>
          <w:lang w:eastAsia="en-US"/>
        </w:rPr>
      </w:pPr>
      <w:r>
        <w:rPr>
          <w:lang w:eastAsia="en-US"/>
        </w:rPr>
        <w:t>// Create new child</w:t>
      </w:r>
    </w:p>
    <w:p w14:paraId="1D43767F" w14:textId="77777777" w:rsidR="00CD0A8F" w:rsidRDefault="00CD0A8F" w:rsidP="00CD0A8F">
      <w:pPr>
        <w:rPr>
          <w:lang w:eastAsia="en-US"/>
        </w:rPr>
      </w:pPr>
      <w:r>
        <w:rPr>
          <w:lang w:eastAsia="en-US"/>
        </w:rPr>
        <w:t xml:space="preserve">function </w:t>
      </w:r>
      <w:proofErr w:type="spellStart"/>
      <w:r>
        <w:rPr>
          <w:lang w:eastAsia="en-US"/>
        </w:rPr>
        <w:t>createNode</w:t>
      </w:r>
      <w:proofErr w:type="spellEnd"/>
      <w:r>
        <w:rPr>
          <w:lang w:eastAsia="en-US"/>
        </w:rPr>
        <w:t>(node, parent) {</w:t>
      </w:r>
    </w:p>
    <w:p w14:paraId="4025AB72" w14:textId="77777777" w:rsidR="00CD0A8F" w:rsidRDefault="00CD0A8F" w:rsidP="00CD0A8F">
      <w:pPr>
        <w:rPr>
          <w:lang w:eastAsia="en-US"/>
        </w:rPr>
      </w:pPr>
      <w:r>
        <w:rPr>
          <w:lang w:eastAsia="en-US"/>
        </w:rPr>
        <w:t xml:space="preserve">  const li = </w:t>
      </w:r>
      <w:proofErr w:type="spellStart"/>
      <w:r>
        <w:rPr>
          <w:lang w:eastAsia="en-US"/>
        </w:rPr>
        <w:t>document.createElement</w:t>
      </w:r>
      <w:proofErr w:type="spellEnd"/>
      <w:r>
        <w:rPr>
          <w:lang w:eastAsia="en-US"/>
        </w:rPr>
        <w:t>("li");</w:t>
      </w:r>
    </w:p>
    <w:p w14:paraId="002F0EEF" w14:textId="77777777" w:rsidR="00CD0A8F" w:rsidRDefault="00CD0A8F" w:rsidP="00CD0A8F">
      <w:pPr>
        <w:rPr>
          <w:lang w:eastAsia="en-US"/>
        </w:rPr>
      </w:pPr>
      <w:r>
        <w:rPr>
          <w:lang w:eastAsia="en-US"/>
        </w:rPr>
        <w:t xml:space="preserve">  const </w:t>
      </w:r>
      <w:proofErr w:type="spellStart"/>
      <w:r>
        <w:rPr>
          <w:lang w:eastAsia="en-US"/>
        </w:rPr>
        <w:t>nodeBox</w:t>
      </w:r>
      <w:proofErr w:type="spellEnd"/>
      <w:r>
        <w:rPr>
          <w:lang w:eastAsia="en-US"/>
        </w:rPr>
        <w:t xml:space="preserve"> = </w:t>
      </w:r>
      <w:proofErr w:type="spellStart"/>
      <w:r>
        <w:rPr>
          <w:lang w:eastAsia="en-US"/>
        </w:rPr>
        <w:t>document.createElement</w:t>
      </w:r>
      <w:proofErr w:type="spellEnd"/>
      <w:r>
        <w:rPr>
          <w:lang w:eastAsia="en-US"/>
        </w:rPr>
        <w:t>("div");</w:t>
      </w:r>
    </w:p>
    <w:p w14:paraId="285C841F" w14:textId="77777777" w:rsidR="00CD0A8F" w:rsidRDefault="00CD0A8F" w:rsidP="00CD0A8F">
      <w:pPr>
        <w:rPr>
          <w:lang w:eastAsia="en-US"/>
        </w:rPr>
      </w:pPr>
      <w:r>
        <w:rPr>
          <w:lang w:eastAsia="en-US"/>
        </w:rPr>
        <w:t xml:space="preserve">  </w:t>
      </w:r>
      <w:proofErr w:type="spellStart"/>
      <w:r>
        <w:rPr>
          <w:lang w:eastAsia="en-US"/>
        </w:rPr>
        <w:t>nodeBox.className</w:t>
      </w:r>
      <w:proofErr w:type="spellEnd"/>
      <w:r>
        <w:rPr>
          <w:lang w:eastAsia="en-US"/>
        </w:rPr>
        <w:t xml:space="preserve"> = "node";</w:t>
      </w:r>
    </w:p>
    <w:p w14:paraId="004573EE" w14:textId="77777777" w:rsidR="00CD0A8F" w:rsidRDefault="00CD0A8F" w:rsidP="00CD0A8F">
      <w:pPr>
        <w:rPr>
          <w:lang w:eastAsia="en-US"/>
        </w:rPr>
      </w:pPr>
      <w:r>
        <w:rPr>
          <w:lang w:eastAsia="en-US"/>
        </w:rPr>
        <w:t xml:space="preserve">  // Collapse Child function</w:t>
      </w:r>
    </w:p>
    <w:p w14:paraId="037D2B16" w14:textId="77777777" w:rsidR="00CD0A8F" w:rsidRDefault="00CD0A8F" w:rsidP="00CD0A8F">
      <w:pPr>
        <w:rPr>
          <w:lang w:eastAsia="en-US"/>
        </w:rPr>
      </w:pPr>
      <w:r>
        <w:rPr>
          <w:lang w:eastAsia="en-US"/>
        </w:rPr>
        <w:t xml:space="preserve">  const toggle = </w:t>
      </w:r>
      <w:proofErr w:type="spellStart"/>
      <w:r>
        <w:rPr>
          <w:lang w:eastAsia="en-US"/>
        </w:rPr>
        <w:t>document.createElement</w:t>
      </w:r>
      <w:proofErr w:type="spellEnd"/>
      <w:r>
        <w:rPr>
          <w:lang w:eastAsia="en-US"/>
        </w:rPr>
        <w:t>("span");</w:t>
      </w:r>
    </w:p>
    <w:p w14:paraId="73EA9241" w14:textId="77777777" w:rsidR="00CD0A8F" w:rsidRDefault="00CD0A8F" w:rsidP="00CD0A8F">
      <w:pPr>
        <w:rPr>
          <w:lang w:eastAsia="en-US"/>
        </w:rPr>
      </w:pPr>
      <w:r>
        <w:rPr>
          <w:lang w:eastAsia="en-US"/>
        </w:rPr>
        <w:t xml:space="preserve">  if (</w:t>
      </w:r>
      <w:proofErr w:type="spellStart"/>
      <w:r>
        <w:rPr>
          <w:lang w:eastAsia="en-US"/>
        </w:rPr>
        <w:t>node.children.length</w:t>
      </w:r>
      <w:proofErr w:type="spellEnd"/>
      <w:r>
        <w:rPr>
          <w:lang w:eastAsia="en-US"/>
        </w:rPr>
        <w:t xml:space="preserve"> &gt; 0) {</w:t>
      </w:r>
    </w:p>
    <w:p w14:paraId="08F9B6B9" w14:textId="77777777" w:rsidR="00CD0A8F" w:rsidRDefault="00CD0A8F" w:rsidP="00CD0A8F">
      <w:pPr>
        <w:rPr>
          <w:lang w:eastAsia="en-US"/>
        </w:rPr>
      </w:pPr>
      <w:r>
        <w:rPr>
          <w:lang w:eastAsia="en-US"/>
        </w:rPr>
        <w:t xml:space="preserve">    </w:t>
      </w:r>
      <w:proofErr w:type="spellStart"/>
      <w:r>
        <w:rPr>
          <w:lang w:eastAsia="en-US"/>
        </w:rPr>
        <w:t>toggle.textContent</w:t>
      </w:r>
      <w:proofErr w:type="spellEnd"/>
      <w:r>
        <w:rPr>
          <w:lang w:eastAsia="en-US"/>
        </w:rPr>
        <w:t xml:space="preserve"> = </w:t>
      </w:r>
      <w:proofErr w:type="spellStart"/>
      <w:r>
        <w:rPr>
          <w:lang w:eastAsia="en-US"/>
        </w:rPr>
        <w:t>node.collapsed</w:t>
      </w:r>
      <w:proofErr w:type="spellEnd"/>
      <w:r>
        <w:rPr>
          <w:lang w:eastAsia="en-US"/>
        </w:rPr>
        <w:t xml:space="preserve"> ? "</w:t>
      </w:r>
      <w:r>
        <w:rPr>
          <w:rFonts w:ascii="Cambria Math" w:hAnsi="Cambria Math" w:cs="Cambria Math"/>
          <w:lang w:eastAsia="en-US"/>
        </w:rPr>
        <w:t>▶</w:t>
      </w:r>
      <w:r>
        <w:rPr>
          <w:lang w:eastAsia="en-US"/>
        </w:rPr>
        <w:t xml:space="preserve"> " : "</w:t>
      </w:r>
      <w:r>
        <w:rPr>
          <w:rFonts w:ascii="Arial" w:hAnsi="Arial" w:cs="Arial"/>
          <w:lang w:eastAsia="en-US"/>
        </w:rPr>
        <w:t>▼</w:t>
      </w:r>
      <w:r>
        <w:rPr>
          <w:lang w:eastAsia="en-US"/>
        </w:rPr>
        <w:t xml:space="preserve"> ";</w:t>
      </w:r>
    </w:p>
    <w:p w14:paraId="6EE38223" w14:textId="77777777" w:rsidR="00CD0A8F" w:rsidRDefault="00CD0A8F" w:rsidP="00CD0A8F">
      <w:pPr>
        <w:rPr>
          <w:lang w:eastAsia="en-US"/>
        </w:rPr>
      </w:pPr>
      <w:r>
        <w:rPr>
          <w:lang w:eastAsia="en-US"/>
        </w:rPr>
        <w:t xml:space="preserve">    </w:t>
      </w:r>
      <w:proofErr w:type="spellStart"/>
      <w:r>
        <w:rPr>
          <w:lang w:eastAsia="en-US"/>
        </w:rPr>
        <w:t>toggle.style.cursor</w:t>
      </w:r>
      <w:proofErr w:type="spellEnd"/>
      <w:r>
        <w:rPr>
          <w:lang w:eastAsia="en-US"/>
        </w:rPr>
        <w:t xml:space="preserve"> = "pointer";</w:t>
      </w:r>
    </w:p>
    <w:p w14:paraId="29047BFE" w14:textId="77777777" w:rsidR="00CD0A8F" w:rsidRDefault="00CD0A8F" w:rsidP="00CD0A8F">
      <w:pPr>
        <w:rPr>
          <w:lang w:eastAsia="en-US"/>
        </w:rPr>
      </w:pPr>
      <w:r>
        <w:rPr>
          <w:lang w:eastAsia="en-US"/>
        </w:rPr>
        <w:t xml:space="preserve">    </w:t>
      </w:r>
      <w:proofErr w:type="spellStart"/>
      <w:r>
        <w:rPr>
          <w:lang w:eastAsia="en-US"/>
        </w:rPr>
        <w:t>toggle.onclick</w:t>
      </w:r>
      <w:proofErr w:type="spellEnd"/>
      <w:r>
        <w:rPr>
          <w:lang w:eastAsia="en-US"/>
        </w:rPr>
        <w:t xml:space="preserve"> = () =&gt; {</w:t>
      </w:r>
    </w:p>
    <w:p w14:paraId="2C157BBE" w14:textId="77777777" w:rsidR="00CD0A8F" w:rsidRDefault="00CD0A8F" w:rsidP="00CD0A8F">
      <w:pPr>
        <w:rPr>
          <w:lang w:eastAsia="en-US"/>
        </w:rPr>
      </w:pPr>
      <w:r>
        <w:rPr>
          <w:lang w:eastAsia="en-US"/>
        </w:rPr>
        <w:t xml:space="preserve">      </w:t>
      </w:r>
      <w:proofErr w:type="spellStart"/>
      <w:r>
        <w:rPr>
          <w:lang w:eastAsia="en-US"/>
        </w:rPr>
        <w:t>node.collapsed</w:t>
      </w:r>
      <w:proofErr w:type="spellEnd"/>
      <w:r>
        <w:rPr>
          <w:lang w:eastAsia="en-US"/>
        </w:rPr>
        <w:t xml:space="preserve"> = !</w:t>
      </w:r>
      <w:proofErr w:type="spellStart"/>
      <w:r>
        <w:rPr>
          <w:lang w:eastAsia="en-US"/>
        </w:rPr>
        <w:t>node.collapsed</w:t>
      </w:r>
      <w:proofErr w:type="spellEnd"/>
      <w:r>
        <w:rPr>
          <w:lang w:eastAsia="en-US"/>
        </w:rPr>
        <w:t>;</w:t>
      </w:r>
    </w:p>
    <w:p w14:paraId="4F38F1E7" w14:textId="77777777" w:rsidR="00CD0A8F" w:rsidRDefault="00CD0A8F" w:rsidP="00CD0A8F">
      <w:pPr>
        <w:rPr>
          <w:lang w:eastAsia="en-US"/>
        </w:rPr>
      </w:pPr>
      <w:r>
        <w:rPr>
          <w:lang w:eastAsia="en-US"/>
        </w:rPr>
        <w:t xml:space="preserve">      </w:t>
      </w:r>
      <w:proofErr w:type="spellStart"/>
      <w:r>
        <w:rPr>
          <w:lang w:eastAsia="en-US"/>
        </w:rPr>
        <w:t>saveTree</w:t>
      </w:r>
      <w:proofErr w:type="spellEnd"/>
      <w:r>
        <w:rPr>
          <w:lang w:eastAsia="en-US"/>
        </w:rPr>
        <w:t>();</w:t>
      </w:r>
    </w:p>
    <w:p w14:paraId="56A50881" w14:textId="77777777" w:rsidR="00CD0A8F" w:rsidRDefault="00CD0A8F" w:rsidP="00CD0A8F">
      <w:pPr>
        <w:rPr>
          <w:lang w:eastAsia="en-US"/>
        </w:rPr>
      </w:pPr>
      <w:r>
        <w:rPr>
          <w:lang w:eastAsia="en-US"/>
        </w:rPr>
        <w:t xml:space="preserve">      </w:t>
      </w:r>
      <w:proofErr w:type="spellStart"/>
      <w:r>
        <w:rPr>
          <w:lang w:eastAsia="en-US"/>
        </w:rPr>
        <w:t>renderTree</w:t>
      </w:r>
      <w:proofErr w:type="spellEnd"/>
      <w:r>
        <w:rPr>
          <w:lang w:eastAsia="en-US"/>
        </w:rPr>
        <w:t>();</w:t>
      </w:r>
    </w:p>
    <w:p w14:paraId="144411AF" w14:textId="77777777" w:rsidR="00CD0A8F" w:rsidRDefault="00CD0A8F" w:rsidP="00CD0A8F">
      <w:pPr>
        <w:rPr>
          <w:lang w:eastAsia="en-US"/>
        </w:rPr>
      </w:pPr>
      <w:r>
        <w:rPr>
          <w:lang w:eastAsia="en-US"/>
        </w:rPr>
        <w:t xml:space="preserve">    };</w:t>
      </w:r>
    </w:p>
    <w:p w14:paraId="126731BB" w14:textId="77777777" w:rsidR="00CD0A8F" w:rsidRDefault="00CD0A8F" w:rsidP="00CD0A8F">
      <w:pPr>
        <w:rPr>
          <w:lang w:eastAsia="en-US"/>
        </w:rPr>
      </w:pPr>
      <w:r>
        <w:rPr>
          <w:lang w:eastAsia="en-US"/>
        </w:rPr>
        <w:t xml:space="preserve">  } else {</w:t>
      </w:r>
    </w:p>
    <w:p w14:paraId="1BEB8D88" w14:textId="77777777" w:rsidR="00CD0A8F" w:rsidRDefault="00CD0A8F" w:rsidP="00CD0A8F">
      <w:pPr>
        <w:rPr>
          <w:lang w:eastAsia="en-US"/>
        </w:rPr>
      </w:pPr>
      <w:r>
        <w:rPr>
          <w:lang w:eastAsia="en-US"/>
        </w:rPr>
        <w:t xml:space="preserve">    </w:t>
      </w:r>
      <w:proofErr w:type="spellStart"/>
      <w:r>
        <w:rPr>
          <w:lang w:eastAsia="en-US"/>
        </w:rPr>
        <w:t>toggle.textContent</w:t>
      </w:r>
      <w:proofErr w:type="spellEnd"/>
      <w:r>
        <w:rPr>
          <w:lang w:eastAsia="en-US"/>
        </w:rPr>
        <w:t xml:space="preserve"> = "• ";</w:t>
      </w:r>
    </w:p>
    <w:p w14:paraId="36A14F88" w14:textId="77777777" w:rsidR="00CD0A8F" w:rsidRDefault="00CD0A8F" w:rsidP="00CD0A8F">
      <w:pPr>
        <w:rPr>
          <w:lang w:eastAsia="en-US"/>
        </w:rPr>
      </w:pPr>
      <w:r>
        <w:rPr>
          <w:lang w:eastAsia="en-US"/>
        </w:rPr>
        <w:t xml:space="preserve">  }</w:t>
      </w:r>
    </w:p>
    <w:p w14:paraId="6574E5ED" w14:textId="77777777" w:rsidR="00CD0A8F" w:rsidRDefault="00CD0A8F" w:rsidP="00CD0A8F">
      <w:pPr>
        <w:rPr>
          <w:lang w:eastAsia="en-US"/>
        </w:rPr>
      </w:pPr>
      <w:r>
        <w:rPr>
          <w:lang w:eastAsia="en-US"/>
        </w:rPr>
        <w:t xml:space="preserve">  </w:t>
      </w:r>
      <w:proofErr w:type="spellStart"/>
      <w:r>
        <w:rPr>
          <w:lang w:eastAsia="en-US"/>
        </w:rPr>
        <w:t>nodeBox.appendChild</w:t>
      </w:r>
      <w:proofErr w:type="spellEnd"/>
      <w:r>
        <w:rPr>
          <w:lang w:eastAsia="en-US"/>
        </w:rPr>
        <w:t>(toggle);</w:t>
      </w:r>
    </w:p>
    <w:p w14:paraId="50A5A6EA" w14:textId="77777777" w:rsidR="00CD0A8F" w:rsidRDefault="00CD0A8F" w:rsidP="00CD0A8F">
      <w:pPr>
        <w:rPr>
          <w:lang w:eastAsia="en-US"/>
        </w:rPr>
      </w:pPr>
      <w:r>
        <w:rPr>
          <w:lang w:eastAsia="en-US"/>
        </w:rPr>
        <w:t xml:space="preserve">  // Name of child</w:t>
      </w:r>
    </w:p>
    <w:p w14:paraId="7E013579" w14:textId="77777777" w:rsidR="00CD0A8F" w:rsidRDefault="00CD0A8F" w:rsidP="00CD0A8F">
      <w:pPr>
        <w:rPr>
          <w:lang w:eastAsia="en-US"/>
        </w:rPr>
      </w:pPr>
      <w:r>
        <w:rPr>
          <w:lang w:eastAsia="en-US"/>
        </w:rPr>
        <w:t xml:space="preserve">  const </w:t>
      </w:r>
      <w:proofErr w:type="spellStart"/>
      <w:r>
        <w:rPr>
          <w:lang w:eastAsia="en-US"/>
        </w:rPr>
        <w:t>nameSpan</w:t>
      </w:r>
      <w:proofErr w:type="spellEnd"/>
      <w:r>
        <w:rPr>
          <w:lang w:eastAsia="en-US"/>
        </w:rPr>
        <w:t xml:space="preserve"> = </w:t>
      </w:r>
      <w:proofErr w:type="spellStart"/>
      <w:r>
        <w:rPr>
          <w:lang w:eastAsia="en-US"/>
        </w:rPr>
        <w:t>document.createElement</w:t>
      </w:r>
      <w:proofErr w:type="spellEnd"/>
      <w:r>
        <w:rPr>
          <w:lang w:eastAsia="en-US"/>
        </w:rPr>
        <w:t>("span");</w:t>
      </w:r>
    </w:p>
    <w:p w14:paraId="0F6D5454" w14:textId="77777777" w:rsidR="00CD0A8F" w:rsidRDefault="00CD0A8F" w:rsidP="00CD0A8F">
      <w:pPr>
        <w:rPr>
          <w:lang w:eastAsia="en-US"/>
        </w:rPr>
      </w:pPr>
      <w:r>
        <w:rPr>
          <w:lang w:eastAsia="en-US"/>
        </w:rPr>
        <w:t xml:space="preserve">  </w:t>
      </w:r>
      <w:proofErr w:type="spellStart"/>
      <w:r>
        <w:rPr>
          <w:lang w:eastAsia="en-US"/>
        </w:rPr>
        <w:t>nameSpan.textContent</w:t>
      </w:r>
      <w:proofErr w:type="spellEnd"/>
      <w:r>
        <w:rPr>
          <w:lang w:eastAsia="en-US"/>
        </w:rPr>
        <w:t xml:space="preserve"> = node.name;</w:t>
      </w:r>
    </w:p>
    <w:p w14:paraId="7048C73F" w14:textId="77777777" w:rsidR="00CD0A8F" w:rsidRDefault="00CD0A8F" w:rsidP="00CD0A8F">
      <w:pPr>
        <w:rPr>
          <w:lang w:eastAsia="en-US"/>
        </w:rPr>
      </w:pPr>
      <w:r>
        <w:rPr>
          <w:lang w:eastAsia="en-US"/>
        </w:rPr>
        <w:lastRenderedPageBreak/>
        <w:t xml:space="preserve">  </w:t>
      </w:r>
      <w:proofErr w:type="spellStart"/>
      <w:r>
        <w:rPr>
          <w:lang w:eastAsia="en-US"/>
        </w:rPr>
        <w:t>nodeBox.appendChild</w:t>
      </w:r>
      <w:proofErr w:type="spellEnd"/>
      <w:r>
        <w:rPr>
          <w:lang w:eastAsia="en-US"/>
        </w:rPr>
        <w:t>(</w:t>
      </w:r>
      <w:proofErr w:type="spellStart"/>
      <w:r>
        <w:rPr>
          <w:lang w:eastAsia="en-US"/>
        </w:rPr>
        <w:t>nameSpan</w:t>
      </w:r>
      <w:proofErr w:type="spellEnd"/>
      <w:r>
        <w:rPr>
          <w:lang w:eastAsia="en-US"/>
        </w:rPr>
        <w:t>);</w:t>
      </w:r>
    </w:p>
    <w:p w14:paraId="3310A696" w14:textId="77777777" w:rsidR="00CD0A8F" w:rsidRDefault="00CD0A8F" w:rsidP="00CD0A8F">
      <w:pPr>
        <w:rPr>
          <w:lang w:eastAsia="en-US"/>
        </w:rPr>
      </w:pPr>
      <w:r>
        <w:rPr>
          <w:lang w:eastAsia="en-US"/>
        </w:rPr>
        <w:t xml:space="preserve">  // The button </w:t>
      </w:r>
      <w:proofErr w:type="spellStart"/>
      <w:r>
        <w:rPr>
          <w:lang w:eastAsia="en-US"/>
        </w:rPr>
        <w:t>MakeChild</w:t>
      </w:r>
      <w:proofErr w:type="spellEnd"/>
      <w:r>
        <w:rPr>
          <w:lang w:eastAsia="en-US"/>
        </w:rPr>
        <w:t xml:space="preserve"> construction</w:t>
      </w:r>
    </w:p>
    <w:p w14:paraId="20D39525" w14:textId="77777777" w:rsidR="00CD0A8F" w:rsidRDefault="00CD0A8F" w:rsidP="00CD0A8F">
      <w:pPr>
        <w:rPr>
          <w:lang w:eastAsia="en-US"/>
        </w:rPr>
      </w:pPr>
      <w:r>
        <w:rPr>
          <w:lang w:eastAsia="en-US"/>
        </w:rPr>
        <w:t xml:space="preserve">  const </w:t>
      </w:r>
      <w:proofErr w:type="spellStart"/>
      <w:r>
        <w:rPr>
          <w:lang w:eastAsia="en-US"/>
        </w:rPr>
        <w:t>addBtn</w:t>
      </w:r>
      <w:proofErr w:type="spellEnd"/>
      <w:r>
        <w:rPr>
          <w:lang w:eastAsia="en-US"/>
        </w:rPr>
        <w:t xml:space="preserve"> = </w:t>
      </w:r>
      <w:proofErr w:type="spellStart"/>
      <w:r>
        <w:rPr>
          <w:lang w:eastAsia="en-US"/>
        </w:rPr>
        <w:t>document.createElement</w:t>
      </w:r>
      <w:proofErr w:type="spellEnd"/>
      <w:r>
        <w:rPr>
          <w:lang w:eastAsia="en-US"/>
        </w:rPr>
        <w:t>("button");</w:t>
      </w:r>
    </w:p>
    <w:p w14:paraId="700D7F4F" w14:textId="77777777" w:rsidR="00CD0A8F" w:rsidRDefault="00CD0A8F" w:rsidP="00CD0A8F">
      <w:pPr>
        <w:rPr>
          <w:lang w:eastAsia="en-US"/>
        </w:rPr>
      </w:pPr>
      <w:r>
        <w:rPr>
          <w:lang w:eastAsia="en-US"/>
        </w:rPr>
        <w:t xml:space="preserve">  </w:t>
      </w:r>
      <w:proofErr w:type="spellStart"/>
      <w:r>
        <w:rPr>
          <w:lang w:eastAsia="en-US"/>
        </w:rPr>
        <w:t>addBtn.textContent</w:t>
      </w:r>
      <w:proofErr w:type="spellEnd"/>
      <w:r>
        <w:rPr>
          <w:lang w:eastAsia="en-US"/>
        </w:rPr>
        <w:t xml:space="preserve"> = "Make Child";</w:t>
      </w:r>
    </w:p>
    <w:p w14:paraId="50D9F5DB" w14:textId="77777777" w:rsidR="00CD0A8F" w:rsidRDefault="00CD0A8F" w:rsidP="00CD0A8F">
      <w:pPr>
        <w:rPr>
          <w:lang w:eastAsia="en-US"/>
        </w:rPr>
      </w:pPr>
      <w:r>
        <w:rPr>
          <w:lang w:eastAsia="en-US"/>
        </w:rPr>
        <w:t xml:space="preserve">  </w:t>
      </w:r>
      <w:proofErr w:type="spellStart"/>
      <w:r>
        <w:rPr>
          <w:lang w:eastAsia="en-US"/>
        </w:rPr>
        <w:t>addBtn.onclick</w:t>
      </w:r>
      <w:proofErr w:type="spellEnd"/>
      <w:r>
        <w:rPr>
          <w:lang w:eastAsia="en-US"/>
        </w:rPr>
        <w:t xml:space="preserve"> = () =&gt; {</w:t>
      </w:r>
    </w:p>
    <w:p w14:paraId="54B9ABA6" w14:textId="77777777" w:rsidR="00CD0A8F" w:rsidRDefault="00CD0A8F" w:rsidP="00CD0A8F">
      <w:pPr>
        <w:rPr>
          <w:lang w:eastAsia="en-US"/>
        </w:rPr>
      </w:pPr>
      <w:r>
        <w:rPr>
          <w:lang w:eastAsia="en-US"/>
        </w:rPr>
        <w:t xml:space="preserve">    const </w:t>
      </w:r>
      <w:proofErr w:type="spellStart"/>
      <w:r>
        <w:rPr>
          <w:lang w:eastAsia="en-US"/>
        </w:rPr>
        <w:t>childName</w:t>
      </w:r>
      <w:proofErr w:type="spellEnd"/>
      <w:r>
        <w:rPr>
          <w:lang w:eastAsia="en-US"/>
        </w:rPr>
        <w:t xml:space="preserve"> = prompt("Enter child name:");</w:t>
      </w:r>
    </w:p>
    <w:p w14:paraId="71FAD804" w14:textId="77777777" w:rsidR="00CD0A8F" w:rsidRDefault="00CD0A8F" w:rsidP="00CD0A8F">
      <w:pPr>
        <w:rPr>
          <w:lang w:eastAsia="en-US"/>
        </w:rPr>
      </w:pPr>
      <w:r>
        <w:rPr>
          <w:lang w:eastAsia="en-US"/>
        </w:rPr>
        <w:t xml:space="preserve">    if (!</w:t>
      </w:r>
      <w:proofErr w:type="spellStart"/>
      <w:r>
        <w:rPr>
          <w:lang w:eastAsia="en-US"/>
        </w:rPr>
        <w:t>childName</w:t>
      </w:r>
      <w:proofErr w:type="spellEnd"/>
      <w:r>
        <w:rPr>
          <w:lang w:eastAsia="en-US"/>
        </w:rPr>
        <w:t>) return;</w:t>
      </w:r>
    </w:p>
    <w:p w14:paraId="3F3E140E" w14:textId="77777777" w:rsidR="00CD0A8F" w:rsidRDefault="00CD0A8F" w:rsidP="00CD0A8F">
      <w:pPr>
        <w:rPr>
          <w:lang w:eastAsia="en-US"/>
        </w:rPr>
      </w:pPr>
      <w:r>
        <w:rPr>
          <w:lang w:eastAsia="en-US"/>
        </w:rPr>
        <w:t xml:space="preserve">    </w:t>
      </w:r>
      <w:proofErr w:type="spellStart"/>
      <w:r>
        <w:rPr>
          <w:lang w:eastAsia="en-US"/>
        </w:rPr>
        <w:t>node.children.push</w:t>
      </w:r>
      <w:proofErr w:type="spellEnd"/>
      <w:r>
        <w:rPr>
          <w:lang w:eastAsia="en-US"/>
        </w:rPr>
        <w:t>({</w:t>
      </w:r>
    </w:p>
    <w:p w14:paraId="4B9427A4" w14:textId="77777777" w:rsidR="00CD0A8F" w:rsidRDefault="00CD0A8F" w:rsidP="00CD0A8F">
      <w:pPr>
        <w:rPr>
          <w:lang w:eastAsia="en-US"/>
        </w:rPr>
      </w:pPr>
      <w:r>
        <w:rPr>
          <w:lang w:eastAsia="en-US"/>
        </w:rPr>
        <w:t xml:space="preserve">      name: </w:t>
      </w:r>
      <w:proofErr w:type="spellStart"/>
      <w:r>
        <w:rPr>
          <w:lang w:eastAsia="en-US"/>
        </w:rPr>
        <w:t>childName</w:t>
      </w:r>
      <w:proofErr w:type="spellEnd"/>
      <w:r>
        <w:rPr>
          <w:lang w:eastAsia="en-US"/>
        </w:rPr>
        <w:t>,</w:t>
      </w:r>
    </w:p>
    <w:p w14:paraId="0DC18E28" w14:textId="77777777" w:rsidR="00CD0A8F" w:rsidRDefault="00CD0A8F" w:rsidP="00CD0A8F">
      <w:pPr>
        <w:rPr>
          <w:lang w:eastAsia="en-US"/>
        </w:rPr>
      </w:pPr>
      <w:r>
        <w:rPr>
          <w:lang w:eastAsia="en-US"/>
        </w:rPr>
        <w:t xml:space="preserve">      description: "",</w:t>
      </w:r>
    </w:p>
    <w:p w14:paraId="55774442" w14:textId="77777777" w:rsidR="00CD0A8F" w:rsidRDefault="00CD0A8F" w:rsidP="00CD0A8F">
      <w:pPr>
        <w:rPr>
          <w:lang w:eastAsia="en-US"/>
        </w:rPr>
      </w:pPr>
      <w:r>
        <w:rPr>
          <w:lang w:eastAsia="en-US"/>
        </w:rPr>
        <w:t xml:space="preserve">      collapsed: false,</w:t>
      </w:r>
    </w:p>
    <w:p w14:paraId="5B828CDD" w14:textId="77777777" w:rsidR="00CD0A8F" w:rsidRDefault="00CD0A8F" w:rsidP="00CD0A8F">
      <w:pPr>
        <w:rPr>
          <w:lang w:eastAsia="en-US"/>
        </w:rPr>
      </w:pPr>
      <w:r>
        <w:rPr>
          <w:lang w:eastAsia="en-US"/>
        </w:rPr>
        <w:t xml:space="preserve">      children: []</w:t>
      </w:r>
    </w:p>
    <w:p w14:paraId="3A62E1E9" w14:textId="77777777" w:rsidR="00CD0A8F" w:rsidRDefault="00CD0A8F" w:rsidP="00CD0A8F">
      <w:pPr>
        <w:rPr>
          <w:lang w:eastAsia="en-US"/>
        </w:rPr>
      </w:pPr>
      <w:r>
        <w:rPr>
          <w:lang w:eastAsia="en-US"/>
        </w:rPr>
        <w:t xml:space="preserve">    });</w:t>
      </w:r>
    </w:p>
    <w:p w14:paraId="7E81897F" w14:textId="77777777" w:rsidR="00CD0A8F" w:rsidRDefault="00CD0A8F" w:rsidP="00CD0A8F">
      <w:pPr>
        <w:rPr>
          <w:lang w:eastAsia="en-US"/>
        </w:rPr>
      </w:pPr>
      <w:r>
        <w:rPr>
          <w:lang w:eastAsia="en-US"/>
        </w:rPr>
        <w:t xml:space="preserve">    </w:t>
      </w:r>
      <w:proofErr w:type="spellStart"/>
      <w:r>
        <w:rPr>
          <w:lang w:eastAsia="en-US"/>
        </w:rPr>
        <w:t>saveTree</w:t>
      </w:r>
      <w:proofErr w:type="spellEnd"/>
      <w:r>
        <w:rPr>
          <w:lang w:eastAsia="en-US"/>
        </w:rPr>
        <w:t>();</w:t>
      </w:r>
    </w:p>
    <w:p w14:paraId="4A84D5E1" w14:textId="77777777" w:rsidR="00CD0A8F" w:rsidRDefault="00CD0A8F" w:rsidP="00CD0A8F">
      <w:pPr>
        <w:rPr>
          <w:lang w:eastAsia="en-US"/>
        </w:rPr>
      </w:pPr>
      <w:r>
        <w:rPr>
          <w:lang w:eastAsia="en-US"/>
        </w:rPr>
        <w:t xml:space="preserve">    </w:t>
      </w:r>
      <w:proofErr w:type="spellStart"/>
      <w:r>
        <w:rPr>
          <w:lang w:eastAsia="en-US"/>
        </w:rPr>
        <w:t>renderTree</w:t>
      </w:r>
      <w:proofErr w:type="spellEnd"/>
      <w:r>
        <w:rPr>
          <w:lang w:eastAsia="en-US"/>
        </w:rPr>
        <w:t>();</w:t>
      </w:r>
    </w:p>
    <w:p w14:paraId="650E059B" w14:textId="77777777" w:rsidR="00CD0A8F" w:rsidRDefault="00CD0A8F" w:rsidP="00CD0A8F">
      <w:pPr>
        <w:rPr>
          <w:lang w:eastAsia="en-US"/>
        </w:rPr>
      </w:pPr>
      <w:r>
        <w:rPr>
          <w:lang w:eastAsia="en-US"/>
        </w:rPr>
        <w:t xml:space="preserve">  };</w:t>
      </w:r>
    </w:p>
    <w:p w14:paraId="65FA0896" w14:textId="77777777" w:rsidR="00CD0A8F" w:rsidRDefault="00CD0A8F" w:rsidP="00CD0A8F">
      <w:pPr>
        <w:rPr>
          <w:lang w:eastAsia="en-US"/>
        </w:rPr>
      </w:pPr>
      <w:r>
        <w:rPr>
          <w:lang w:eastAsia="en-US"/>
        </w:rPr>
        <w:t xml:space="preserve">  </w:t>
      </w:r>
      <w:proofErr w:type="spellStart"/>
      <w:r>
        <w:rPr>
          <w:lang w:eastAsia="en-US"/>
        </w:rPr>
        <w:t>nodeBox.appendChild</w:t>
      </w:r>
      <w:proofErr w:type="spellEnd"/>
      <w:r>
        <w:rPr>
          <w:lang w:eastAsia="en-US"/>
        </w:rPr>
        <w:t>(</w:t>
      </w:r>
      <w:proofErr w:type="spellStart"/>
      <w:r>
        <w:rPr>
          <w:lang w:eastAsia="en-US"/>
        </w:rPr>
        <w:t>addBtn</w:t>
      </w:r>
      <w:proofErr w:type="spellEnd"/>
      <w:r>
        <w:rPr>
          <w:lang w:eastAsia="en-US"/>
        </w:rPr>
        <w:t>);</w:t>
      </w:r>
    </w:p>
    <w:p w14:paraId="4428574E" w14:textId="77777777" w:rsidR="00CD0A8F" w:rsidRDefault="00CD0A8F" w:rsidP="00CD0A8F">
      <w:pPr>
        <w:rPr>
          <w:lang w:eastAsia="en-US"/>
        </w:rPr>
      </w:pPr>
      <w:r>
        <w:rPr>
          <w:lang w:eastAsia="en-US"/>
        </w:rPr>
        <w:t xml:space="preserve">  </w:t>
      </w:r>
    </w:p>
    <w:p w14:paraId="5AAA2BFE" w14:textId="77777777" w:rsidR="00CD0A8F" w:rsidRDefault="00CD0A8F" w:rsidP="00CD0A8F">
      <w:pPr>
        <w:rPr>
          <w:lang w:eastAsia="en-US"/>
        </w:rPr>
      </w:pPr>
      <w:r>
        <w:rPr>
          <w:lang w:eastAsia="en-US"/>
        </w:rPr>
        <w:t xml:space="preserve">  // Rename button</w:t>
      </w:r>
    </w:p>
    <w:p w14:paraId="4D669540" w14:textId="77777777" w:rsidR="00CD0A8F" w:rsidRDefault="00CD0A8F" w:rsidP="00CD0A8F">
      <w:pPr>
        <w:rPr>
          <w:lang w:eastAsia="en-US"/>
        </w:rPr>
      </w:pPr>
      <w:r>
        <w:rPr>
          <w:lang w:eastAsia="en-US"/>
        </w:rPr>
        <w:t xml:space="preserve">  const </w:t>
      </w:r>
      <w:proofErr w:type="spellStart"/>
      <w:r>
        <w:rPr>
          <w:lang w:eastAsia="en-US"/>
        </w:rPr>
        <w:t>renameBtn</w:t>
      </w:r>
      <w:proofErr w:type="spellEnd"/>
      <w:r>
        <w:rPr>
          <w:lang w:eastAsia="en-US"/>
        </w:rPr>
        <w:t xml:space="preserve"> = </w:t>
      </w:r>
      <w:proofErr w:type="spellStart"/>
      <w:r>
        <w:rPr>
          <w:lang w:eastAsia="en-US"/>
        </w:rPr>
        <w:t>document.createElement</w:t>
      </w:r>
      <w:proofErr w:type="spellEnd"/>
      <w:r>
        <w:rPr>
          <w:lang w:eastAsia="en-US"/>
        </w:rPr>
        <w:t>("button");</w:t>
      </w:r>
    </w:p>
    <w:p w14:paraId="73789A41" w14:textId="77777777" w:rsidR="00CD0A8F" w:rsidRDefault="00CD0A8F" w:rsidP="00CD0A8F">
      <w:pPr>
        <w:rPr>
          <w:lang w:eastAsia="en-US"/>
        </w:rPr>
      </w:pPr>
      <w:r>
        <w:rPr>
          <w:lang w:eastAsia="en-US"/>
        </w:rPr>
        <w:t xml:space="preserve">  </w:t>
      </w:r>
      <w:proofErr w:type="spellStart"/>
      <w:r>
        <w:rPr>
          <w:lang w:eastAsia="en-US"/>
        </w:rPr>
        <w:t>renameBtn.textContent</w:t>
      </w:r>
      <w:proofErr w:type="spellEnd"/>
      <w:r>
        <w:rPr>
          <w:lang w:eastAsia="en-US"/>
        </w:rPr>
        <w:t xml:space="preserve"> = "Rename";</w:t>
      </w:r>
    </w:p>
    <w:p w14:paraId="74C29FEE" w14:textId="77777777" w:rsidR="00CD0A8F" w:rsidRDefault="00CD0A8F" w:rsidP="00CD0A8F">
      <w:pPr>
        <w:rPr>
          <w:lang w:eastAsia="en-US"/>
        </w:rPr>
      </w:pPr>
      <w:r>
        <w:rPr>
          <w:lang w:eastAsia="en-US"/>
        </w:rPr>
        <w:t xml:space="preserve">  </w:t>
      </w:r>
      <w:proofErr w:type="spellStart"/>
      <w:r>
        <w:rPr>
          <w:lang w:eastAsia="en-US"/>
        </w:rPr>
        <w:t>renameBtn.onclick</w:t>
      </w:r>
      <w:proofErr w:type="spellEnd"/>
      <w:r>
        <w:rPr>
          <w:lang w:eastAsia="en-US"/>
        </w:rPr>
        <w:t xml:space="preserve"> = () =&gt; {</w:t>
      </w:r>
    </w:p>
    <w:p w14:paraId="697E5216" w14:textId="77777777" w:rsidR="00CD0A8F" w:rsidRDefault="00CD0A8F" w:rsidP="00CD0A8F">
      <w:pPr>
        <w:rPr>
          <w:lang w:eastAsia="en-US"/>
        </w:rPr>
      </w:pPr>
      <w:r>
        <w:rPr>
          <w:lang w:eastAsia="en-US"/>
        </w:rPr>
        <w:t xml:space="preserve">    const </w:t>
      </w:r>
      <w:proofErr w:type="spellStart"/>
      <w:r>
        <w:rPr>
          <w:lang w:eastAsia="en-US"/>
        </w:rPr>
        <w:t>newName</w:t>
      </w:r>
      <w:proofErr w:type="spellEnd"/>
      <w:r>
        <w:rPr>
          <w:lang w:eastAsia="en-US"/>
        </w:rPr>
        <w:t xml:space="preserve"> = prompt("Enter new name:", node.name);</w:t>
      </w:r>
    </w:p>
    <w:p w14:paraId="2E201419" w14:textId="77777777" w:rsidR="00CD0A8F" w:rsidRDefault="00CD0A8F" w:rsidP="00CD0A8F">
      <w:pPr>
        <w:rPr>
          <w:lang w:eastAsia="en-US"/>
        </w:rPr>
      </w:pPr>
      <w:r>
        <w:rPr>
          <w:lang w:eastAsia="en-US"/>
        </w:rPr>
        <w:t xml:space="preserve">    if (!</w:t>
      </w:r>
      <w:proofErr w:type="spellStart"/>
      <w:r>
        <w:rPr>
          <w:lang w:eastAsia="en-US"/>
        </w:rPr>
        <w:t>newName</w:t>
      </w:r>
      <w:proofErr w:type="spellEnd"/>
      <w:r>
        <w:rPr>
          <w:lang w:eastAsia="en-US"/>
        </w:rPr>
        <w:t>) return;</w:t>
      </w:r>
    </w:p>
    <w:p w14:paraId="1FAFD176" w14:textId="77777777" w:rsidR="00CD0A8F" w:rsidRDefault="00CD0A8F" w:rsidP="00CD0A8F">
      <w:pPr>
        <w:rPr>
          <w:lang w:eastAsia="en-US"/>
        </w:rPr>
      </w:pPr>
      <w:r>
        <w:rPr>
          <w:lang w:eastAsia="en-US"/>
        </w:rPr>
        <w:t xml:space="preserve">    node.name = </w:t>
      </w:r>
      <w:proofErr w:type="spellStart"/>
      <w:r>
        <w:rPr>
          <w:lang w:eastAsia="en-US"/>
        </w:rPr>
        <w:t>newName</w:t>
      </w:r>
      <w:proofErr w:type="spellEnd"/>
      <w:r>
        <w:rPr>
          <w:lang w:eastAsia="en-US"/>
        </w:rPr>
        <w:t>;</w:t>
      </w:r>
    </w:p>
    <w:p w14:paraId="37034F32" w14:textId="77777777" w:rsidR="00CD0A8F" w:rsidRDefault="00CD0A8F" w:rsidP="00CD0A8F">
      <w:pPr>
        <w:rPr>
          <w:lang w:eastAsia="en-US"/>
        </w:rPr>
      </w:pPr>
      <w:r>
        <w:rPr>
          <w:lang w:eastAsia="en-US"/>
        </w:rPr>
        <w:t xml:space="preserve">    </w:t>
      </w:r>
      <w:proofErr w:type="spellStart"/>
      <w:r>
        <w:rPr>
          <w:lang w:eastAsia="en-US"/>
        </w:rPr>
        <w:t>saveTree</w:t>
      </w:r>
      <w:proofErr w:type="spellEnd"/>
      <w:r>
        <w:rPr>
          <w:lang w:eastAsia="en-US"/>
        </w:rPr>
        <w:t>();</w:t>
      </w:r>
    </w:p>
    <w:p w14:paraId="1501F4E7" w14:textId="77777777" w:rsidR="00CD0A8F" w:rsidRDefault="00CD0A8F" w:rsidP="00CD0A8F">
      <w:pPr>
        <w:rPr>
          <w:lang w:eastAsia="en-US"/>
        </w:rPr>
      </w:pPr>
      <w:r>
        <w:rPr>
          <w:lang w:eastAsia="en-US"/>
        </w:rPr>
        <w:t xml:space="preserve">    </w:t>
      </w:r>
      <w:proofErr w:type="spellStart"/>
      <w:r>
        <w:rPr>
          <w:lang w:eastAsia="en-US"/>
        </w:rPr>
        <w:t>renderTree</w:t>
      </w:r>
      <w:proofErr w:type="spellEnd"/>
      <w:r>
        <w:rPr>
          <w:lang w:eastAsia="en-US"/>
        </w:rPr>
        <w:t>();</w:t>
      </w:r>
    </w:p>
    <w:p w14:paraId="071CFD31" w14:textId="77777777" w:rsidR="00CD0A8F" w:rsidRDefault="00CD0A8F" w:rsidP="00CD0A8F">
      <w:pPr>
        <w:rPr>
          <w:lang w:eastAsia="en-US"/>
        </w:rPr>
      </w:pPr>
      <w:r>
        <w:rPr>
          <w:lang w:eastAsia="en-US"/>
        </w:rPr>
        <w:t xml:space="preserve">  };</w:t>
      </w:r>
    </w:p>
    <w:p w14:paraId="7E29E7E9" w14:textId="77777777" w:rsidR="00CD0A8F" w:rsidRDefault="00CD0A8F" w:rsidP="00CD0A8F">
      <w:pPr>
        <w:rPr>
          <w:lang w:eastAsia="en-US"/>
        </w:rPr>
      </w:pPr>
      <w:r>
        <w:rPr>
          <w:lang w:eastAsia="en-US"/>
        </w:rPr>
        <w:t xml:space="preserve">  </w:t>
      </w:r>
      <w:proofErr w:type="spellStart"/>
      <w:r>
        <w:rPr>
          <w:lang w:eastAsia="en-US"/>
        </w:rPr>
        <w:t>nodeBox.appendChild</w:t>
      </w:r>
      <w:proofErr w:type="spellEnd"/>
      <w:r>
        <w:rPr>
          <w:lang w:eastAsia="en-US"/>
        </w:rPr>
        <w:t>(</w:t>
      </w:r>
      <w:proofErr w:type="spellStart"/>
      <w:r>
        <w:rPr>
          <w:lang w:eastAsia="en-US"/>
        </w:rPr>
        <w:t>renameBtn</w:t>
      </w:r>
      <w:proofErr w:type="spellEnd"/>
      <w:r>
        <w:rPr>
          <w:lang w:eastAsia="en-US"/>
        </w:rPr>
        <w:t>);</w:t>
      </w:r>
    </w:p>
    <w:p w14:paraId="28B2CECE" w14:textId="77777777" w:rsidR="00CD0A8F" w:rsidRDefault="00CD0A8F" w:rsidP="00CD0A8F">
      <w:pPr>
        <w:rPr>
          <w:lang w:eastAsia="en-US"/>
        </w:rPr>
      </w:pPr>
    </w:p>
    <w:p w14:paraId="6EB483BC" w14:textId="77777777" w:rsidR="00CD0A8F" w:rsidRDefault="00CD0A8F" w:rsidP="00CD0A8F">
      <w:pPr>
        <w:rPr>
          <w:lang w:eastAsia="en-US"/>
        </w:rPr>
      </w:pPr>
      <w:r>
        <w:rPr>
          <w:lang w:eastAsia="en-US"/>
        </w:rPr>
        <w:t xml:space="preserve">  // Button that shows description of Node</w:t>
      </w:r>
    </w:p>
    <w:p w14:paraId="1E2EA767" w14:textId="77777777" w:rsidR="00CD0A8F" w:rsidRDefault="00CD0A8F" w:rsidP="00CD0A8F">
      <w:pPr>
        <w:rPr>
          <w:lang w:eastAsia="en-US"/>
        </w:rPr>
      </w:pPr>
      <w:r>
        <w:rPr>
          <w:lang w:eastAsia="en-US"/>
        </w:rPr>
        <w:t xml:space="preserve">  const </w:t>
      </w:r>
      <w:proofErr w:type="spellStart"/>
      <w:r>
        <w:rPr>
          <w:lang w:eastAsia="en-US"/>
        </w:rPr>
        <w:t>descBtn</w:t>
      </w:r>
      <w:proofErr w:type="spellEnd"/>
      <w:r>
        <w:rPr>
          <w:lang w:eastAsia="en-US"/>
        </w:rPr>
        <w:t xml:space="preserve"> = </w:t>
      </w:r>
      <w:proofErr w:type="spellStart"/>
      <w:r>
        <w:rPr>
          <w:lang w:eastAsia="en-US"/>
        </w:rPr>
        <w:t>document.createElement</w:t>
      </w:r>
      <w:proofErr w:type="spellEnd"/>
      <w:r>
        <w:rPr>
          <w:lang w:eastAsia="en-US"/>
        </w:rPr>
        <w:t>("button");</w:t>
      </w:r>
    </w:p>
    <w:p w14:paraId="7ED8E7AA" w14:textId="77777777" w:rsidR="00CD0A8F" w:rsidRDefault="00CD0A8F" w:rsidP="00CD0A8F">
      <w:pPr>
        <w:rPr>
          <w:lang w:eastAsia="en-US"/>
        </w:rPr>
      </w:pPr>
      <w:r>
        <w:rPr>
          <w:lang w:eastAsia="en-US"/>
        </w:rPr>
        <w:t xml:space="preserve">  </w:t>
      </w:r>
      <w:proofErr w:type="spellStart"/>
      <w:r>
        <w:rPr>
          <w:lang w:eastAsia="en-US"/>
        </w:rPr>
        <w:t>descBtn.textContent</w:t>
      </w:r>
      <w:proofErr w:type="spellEnd"/>
      <w:r>
        <w:rPr>
          <w:lang w:eastAsia="en-US"/>
        </w:rPr>
        <w:t xml:space="preserve"> = "Description";</w:t>
      </w:r>
    </w:p>
    <w:p w14:paraId="623C6F60" w14:textId="77777777" w:rsidR="00CD0A8F" w:rsidRDefault="00CD0A8F" w:rsidP="00CD0A8F">
      <w:pPr>
        <w:rPr>
          <w:lang w:eastAsia="en-US"/>
        </w:rPr>
      </w:pPr>
      <w:r>
        <w:rPr>
          <w:lang w:eastAsia="en-US"/>
        </w:rPr>
        <w:t xml:space="preserve">  </w:t>
      </w:r>
      <w:proofErr w:type="spellStart"/>
      <w:r>
        <w:rPr>
          <w:lang w:eastAsia="en-US"/>
        </w:rPr>
        <w:t>descBtn.onclick</w:t>
      </w:r>
      <w:proofErr w:type="spellEnd"/>
      <w:r>
        <w:rPr>
          <w:lang w:eastAsia="en-US"/>
        </w:rPr>
        <w:t xml:space="preserve"> = () =&gt; {</w:t>
      </w:r>
    </w:p>
    <w:p w14:paraId="43899136" w14:textId="77777777" w:rsidR="00CD0A8F" w:rsidRDefault="00CD0A8F" w:rsidP="00CD0A8F">
      <w:pPr>
        <w:rPr>
          <w:lang w:eastAsia="en-US"/>
        </w:rPr>
      </w:pPr>
      <w:r>
        <w:rPr>
          <w:lang w:eastAsia="en-US"/>
        </w:rPr>
        <w:t xml:space="preserve">    const </w:t>
      </w:r>
      <w:proofErr w:type="spellStart"/>
      <w:r>
        <w:rPr>
          <w:lang w:eastAsia="en-US"/>
        </w:rPr>
        <w:t>newDesc</w:t>
      </w:r>
      <w:proofErr w:type="spellEnd"/>
      <w:r>
        <w:rPr>
          <w:lang w:eastAsia="en-US"/>
        </w:rPr>
        <w:t xml:space="preserve"> = prompt(</w:t>
      </w:r>
    </w:p>
    <w:p w14:paraId="0F94AE92" w14:textId="77777777" w:rsidR="00CD0A8F" w:rsidRDefault="00CD0A8F" w:rsidP="00CD0A8F">
      <w:pPr>
        <w:rPr>
          <w:lang w:eastAsia="en-US"/>
        </w:rPr>
      </w:pPr>
      <w:r>
        <w:rPr>
          <w:lang w:eastAsia="en-US"/>
        </w:rPr>
        <w:t xml:space="preserve">      "Enter description :",</w:t>
      </w:r>
    </w:p>
    <w:p w14:paraId="55F9C45F" w14:textId="77777777" w:rsidR="00CD0A8F" w:rsidRDefault="00CD0A8F" w:rsidP="00CD0A8F">
      <w:pPr>
        <w:rPr>
          <w:lang w:eastAsia="en-US"/>
        </w:rPr>
      </w:pPr>
      <w:r>
        <w:rPr>
          <w:lang w:eastAsia="en-US"/>
        </w:rPr>
        <w:t xml:space="preserve">      </w:t>
      </w:r>
      <w:proofErr w:type="spellStart"/>
      <w:r>
        <w:rPr>
          <w:lang w:eastAsia="en-US"/>
        </w:rPr>
        <w:t>node.description</w:t>
      </w:r>
      <w:proofErr w:type="spellEnd"/>
      <w:r>
        <w:rPr>
          <w:lang w:eastAsia="en-US"/>
        </w:rPr>
        <w:t xml:space="preserve"> || ""</w:t>
      </w:r>
    </w:p>
    <w:p w14:paraId="69EF463A" w14:textId="77777777" w:rsidR="00CD0A8F" w:rsidRDefault="00CD0A8F" w:rsidP="00CD0A8F">
      <w:pPr>
        <w:rPr>
          <w:lang w:eastAsia="en-US"/>
        </w:rPr>
      </w:pPr>
      <w:r>
        <w:rPr>
          <w:lang w:eastAsia="en-US"/>
        </w:rPr>
        <w:t xml:space="preserve">    );</w:t>
      </w:r>
    </w:p>
    <w:p w14:paraId="1B66177C" w14:textId="77777777" w:rsidR="00CD0A8F" w:rsidRDefault="00CD0A8F" w:rsidP="00CD0A8F">
      <w:pPr>
        <w:rPr>
          <w:lang w:eastAsia="en-US"/>
        </w:rPr>
      </w:pPr>
      <w:r>
        <w:rPr>
          <w:lang w:eastAsia="en-US"/>
        </w:rPr>
        <w:t xml:space="preserve">    if (</w:t>
      </w:r>
      <w:proofErr w:type="spellStart"/>
      <w:r>
        <w:rPr>
          <w:lang w:eastAsia="en-US"/>
        </w:rPr>
        <w:t>newDesc</w:t>
      </w:r>
      <w:proofErr w:type="spellEnd"/>
      <w:r>
        <w:rPr>
          <w:lang w:eastAsia="en-US"/>
        </w:rPr>
        <w:t xml:space="preserve"> === null) return;</w:t>
      </w:r>
    </w:p>
    <w:p w14:paraId="369F9F8D" w14:textId="77777777" w:rsidR="00CD0A8F" w:rsidRDefault="00CD0A8F" w:rsidP="00CD0A8F">
      <w:pPr>
        <w:rPr>
          <w:lang w:eastAsia="en-US"/>
        </w:rPr>
      </w:pPr>
      <w:r>
        <w:rPr>
          <w:lang w:eastAsia="en-US"/>
        </w:rPr>
        <w:t xml:space="preserve">    </w:t>
      </w:r>
      <w:proofErr w:type="spellStart"/>
      <w:r>
        <w:rPr>
          <w:lang w:eastAsia="en-US"/>
        </w:rPr>
        <w:t>node.description</w:t>
      </w:r>
      <w:proofErr w:type="spellEnd"/>
      <w:r>
        <w:rPr>
          <w:lang w:eastAsia="en-US"/>
        </w:rPr>
        <w:t xml:space="preserve"> = </w:t>
      </w:r>
      <w:proofErr w:type="spellStart"/>
      <w:r>
        <w:rPr>
          <w:lang w:eastAsia="en-US"/>
        </w:rPr>
        <w:t>newDesc</w:t>
      </w:r>
      <w:proofErr w:type="spellEnd"/>
      <w:r>
        <w:rPr>
          <w:lang w:eastAsia="en-US"/>
        </w:rPr>
        <w:t>;</w:t>
      </w:r>
    </w:p>
    <w:p w14:paraId="24B8C435" w14:textId="77777777" w:rsidR="00CD0A8F" w:rsidRDefault="00CD0A8F" w:rsidP="00CD0A8F">
      <w:pPr>
        <w:rPr>
          <w:lang w:eastAsia="en-US"/>
        </w:rPr>
      </w:pPr>
      <w:r>
        <w:rPr>
          <w:lang w:eastAsia="en-US"/>
        </w:rPr>
        <w:t xml:space="preserve">    </w:t>
      </w:r>
      <w:proofErr w:type="spellStart"/>
      <w:r>
        <w:rPr>
          <w:lang w:eastAsia="en-US"/>
        </w:rPr>
        <w:t>saveTree</w:t>
      </w:r>
      <w:proofErr w:type="spellEnd"/>
      <w:r>
        <w:rPr>
          <w:lang w:eastAsia="en-US"/>
        </w:rPr>
        <w:t>();</w:t>
      </w:r>
    </w:p>
    <w:p w14:paraId="5F4BF2E1" w14:textId="77777777" w:rsidR="00CD0A8F" w:rsidRDefault="00CD0A8F" w:rsidP="00CD0A8F">
      <w:pPr>
        <w:rPr>
          <w:lang w:eastAsia="en-US"/>
        </w:rPr>
      </w:pPr>
      <w:r>
        <w:rPr>
          <w:lang w:eastAsia="en-US"/>
        </w:rPr>
        <w:t xml:space="preserve">    </w:t>
      </w:r>
      <w:proofErr w:type="spellStart"/>
      <w:r>
        <w:rPr>
          <w:lang w:eastAsia="en-US"/>
        </w:rPr>
        <w:t>renderTree</w:t>
      </w:r>
      <w:proofErr w:type="spellEnd"/>
      <w:r>
        <w:rPr>
          <w:lang w:eastAsia="en-US"/>
        </w:rPr>
        <w:t>();</w:t>
      </w:r>
    </w:p>
    <w:p w14:paraId="7FB18278" w14:textId="77777777" w:rsidR="00CD0A8F" w:rsidRDefault="00CD0A8F" w:rsidP="00CD0A8F">
      <w:pPr>
        <w:rPr>
          <w:lang w:eastAsia="en-US"/>
        </w:rPr>
      </w:pPr>
      <w:r>
        <w:rPr>
          <w:lang w:eastAsia="en-US"/>
        </w:rPr>
        <w:t xml:space="preserve">  };</w:t>
      </w:r>
    </w:p>
    <w:p w14:paraId="57E7228A" w14:textId="77777777" w:rsidR="00CD0A8F" w:rsidRDefault="00CD0A8F" w:rsidP="00CD0A8F">
      <w:pPr>
        <w:rPr>
          <w:lang w:eastAsia="en-US"/>
        </w:rPr>
      </w:pPr>
      <w:r>
        <w:rPr>
          <w:lang w:eastAsia="en-US"/>
        </w:rPr>
        <w:t xml:space="preserve">  </w:t>
      </w:r>
      <w:proofErr w:type="spellStart"/>
      <w:r>
        <w:rPr>
          <w:lang w:eastAsia="en-US"/>
        </w:rPr>
        <w:t>nodeBox.appendChild</w:t>
      </w:r>
      <w:proofErr w:type="spellEnd"/>
      <w:r>
        <w:rPr>
          <w:lang w:eastAsia="en-US"/>
        </w:rPr>
        <w:t>(</w:t>
      </w:r>
      <w:proofErr w:type="spellStart"/>
      <w:r>
        <w:rPr>
          <w:lang w:eastAsia="en-US"/>
        </w:rPr>
        <w:t>descBtn</w:t>
      </w:r>
      <w:proofErr w:type="spellEnd"/>
      <w:r>
        <w:rPr>
          <w:lang w:eastAsia="en-US"/>
        </w:rPr>
        <w:t>);</w:t>
      </w:r>
    </w:p>
    <w:p w14:paraId="5924E62B" w14:textId="77777777" w:rsidR="00CD0A8F" w:rsidRDefault="00CD0A8F" w:rsidP="00CD0A8F">
      <w:pPr>
        <w:rPr>
          <w:lang w:eastAsia="en-US"/>
        </w:rPr>
      </w:pPr>
      <w:r>
        <w:rPr>
          <w:lang w:eastAsia="en-US"/>
        </w:rPr>
        <w:t xml:space="preserve">  </w:t>
      </w:r>
    </w:p>
    <w:p w14:paraId="779ED7E2" w14:textId="77777777" w:rsidR="00CD0A8F" w:rsidRDefault="00CD0A8F" w:rsidP="00CD0A8F">
      <w:pPr>
        <w:rPr>
          <w:lang w:eastAsia="en-US"/>
        </w:rPr>
      </w:pPr>
      <w:r>
        <w:rPr>
          <w:lang w:eastAsia="en-US"/>
        </w:rPr>
        <w:t xml:space="preserve">  // Delete button</w:t>
      </w:r>
    </w:p>
    <w:p w14:paraId="23CCF842" w14:textId="77777777" w:rsidR="00CD0A8F" w:rsidRDefault="00CD0A8F" w:rsidP="00CD0A8F">
      <w:pPr>
        <w:rPr>
          <w:lang w:eastAsia="en-US"/>
        </w:rPr>
      </w:pPr>
      <w:r>
        <w:rPr>
          <w:lang w:eastAsia="en-US"/>
        </w:rPr>
        <w:t xml:space="preserve">  if (parent !== null) {</w:t>
      </w:r>
    </w:p>
    <w:p w14:paraId="095CB8E6" w14:textId="77777777" w:rsidR="00CD0A8F" w:rsidRDefault="00CD0A8F" w:rsidP="00CD0A8F">
      <w:pPr>
        <w:rPr>
          <w:lang w:eastAsia="en-US"/>
        </w:rPr>
      </w:pPr>
      <w:r>
        <w:rPr>
          <w:lang w:eastAsia="en-US"/>
        </w:rPr>
        <w:t xml:space="preserve">    const </w:t>
      </w:r>
      <w:proofErr w:type="spellStart"/>
      <w:r>
        <w:rPr>
          <w:lang w:eastAsia="en-US"/>
        </w:rPr>
        <w:t>deleteBtn</w:t>
      </w:r>
      <w:proofErr w:type="spellEnd"/>
      <w:r>
        <w:rPr>
          <w:lang w:eastAsia="en-US"/>
        </w:rPr>
        <w:t xml:space="preserve"> = </w:t>
      </w:r>
      <w:proofErr w:type="spellStart"/>
      <w:r>
        <w:rPr>
          <w:lang w:eastAsia="en-US"/>
        </w:rPr>
        <w:t>document.createElement</w:t>
      </w:r>
      <w:proofErr w:type="spellEnd"/>
      <w:r>
        <w:rPr>
          <w:lang w:eastAsia="en-US"/>
        </w:rPr>
        <w:t>("button");</w:t>
      </w:r>
    </w:p>
    <w:p w14:paraId="452DF684" w14:textId="77777777" w:rsidR="00CD0A8F" w:rsidRDefault="00CD0A8F" w:rsidP="00CD0A8F">
      <w:pPr>
        <w:rPr>
          <w:lang w:eastAsia="en-US"/>
        </w:rPr>
      </w:pPr>
      <w:r>
        <w:rPr>
          <w:lang w:eastAsia="en-US"/>
        </w:rPr>
        <w:t xml:space="preserve">    </w:t>
      </w:r>
      <w:proofErr w:type="spellStart"/>
      <w:r>
        <w:rPr>
          <w:lang w:eastAsia="en-US"/>
        </w:rPr>
        <w:t>deleteBtn.textContent</w:t>
      </w:r>
      <w:proofErr w:type="spellEnd"/>
      <w:r>
        <w:rPr>
          <w:lang w:eastAsia="en-US"/>
        </w:rPr>
        <w:t xml:space="preserve"> = "Delete";</w:t>
      </w:r>
    </w:p>
    <w:p w14:paraId="0F57112E" w14:textId="77777777" w:rsidR="00CD0A8F" w:rsidRDefault="00CD0A8F" w:rsidP="00CD0A8F">
      <w:pPr>
        <w:rPr>
          <w:lang w:eastAsia="en-US"/>
        </w:rPr>
      </w:pPr>
      <w:r>
        <w:rPr>
          <w:lang w:eastAsia="en-US"/>
        </w:rPr>
        <w:t xml:space="preserve">    </w:t>
      </w:r>
      <w:proofErr w:type="spellStart"/>
      <w:r>
        <w:rPr>
          <w:lang w:eastAsia="en-US"/>
        </w:rPr>
        <w:t>deleteBtn.onclick</w:t>
      </w:r>
      <w:proofErr w:type="spellEnd"/>
      <w:r>
        <w:rPr>
          <w:lang w:eastAsia="en-US"/>
        </w:rPr>
        <w:t xml:space="preserve"> = () =&gt; {</w:t>
      </w:r>
    </w:p>
    <w:p w14:paraId="1A3AC26B" w14:textId="77777777" w:rsidR="00CD0A8F" w:rsidRDefault="00CD0A8F" w:rsidP="00CD0A8F">
      <w:pPr>
        <w:rPr>
          <w:lang w:eastAsia="en-US"/>
        </w:rPr>
      </w:pPr>
      <w:r>
        <w:rPr>
          <w:lang w:eastAsia="en-US"/>
        </w:rPr>
        <w:t xml:space="preserve">      if (!confirm("Delete node?")) return;</w:t>
      </w:r>
    </w:p>
    <w:p w14:paraId="5B4138E5" w14:textId="77777777" w:rsidR="00CD0A8F" w:rsidRDefault="00CD0A8F" w:rsidP="00CD0A8F">
      <w:pPr>
        <w:rPr>
          <w:lang w:eastAsia="en-US"/>
        </w:rPr>
      </w:pPr>
      <w:r>
        <w:rPr>
          <w:lang w:eastAsia="en-US"/>
        </w:rPr>
        <w:t xml:space="preserve">      const index = </w:t>
      </w:r>
      <w:proofErr w:type="spellStart"/>
      <w:r>
        <w:rPr>
          <w:lang w:eastAsia="en-US"/>
        </w:rPr>
        <w:t>parent.children.indexOf</w:t>
      </w:r>
      <w:proofErr w:type="spellEnd"/>
      <w:r>
        <w:rPr>
          <w:lang w:eastAsia="en-US"/>
        </w:rPr>
        <w:t>(node);</w:t>
      </w:r>
    </w:p>
    <w:p w14:paraId="7030819B" w14:textId="77777777" w:rsidR="00CD0A8F" w:rsidRDefault="00CD0A8F" w:rsidP="00CD0A8F">
      <w:pPr>
        <w:rPr>
          <w:lang w:eastAsia="en-US"/>
        </w:rPr>
      </w:pPr>
      <w:r>
        <w:rPr>
          <w:lang w:eastAsia="en-US"/>
        </w:rPr>
        <w:t xml:space="preserve">      </w:t>
      </w:r>
      <w:proofErr w:type="spellStart"/>
      <w:r>
        <w:rPr>
          <w:lang w:eastAsia="en-US"/>
        </w:rPr>
        <w:t>parent.children.splice</w:t>
      </w:r>
      <w:proofErr w:type="spellEnd"/>
      <w:r>
        <w:rPr>
          <w:lang w:eastAsia="en-US"/>
        </w:rPr>
        <w:t>(index, 1);</w:t>
      </w:r>
    </w:p>
    <w:p w14:paraId="0FE8FE0A" w14:textId="77777777" w:rsidR="00CD0A8F" w:rsidRDefault="00CD0A8F" w:rsidP="00CD0A8F">
      <w:pPr>
        <w:rPr>
          <w:lang w:eastAsia="en-US"/>
        </w:rPr>
      </w:pPr>
      <w:r>
        <w:rPr>
          <w:lang w:eastAsia="en-US"/>
        </w:rPr>
        <w:t xml:space="preserve">      </w:t>
      </w:r>
      <w:proofErr w:type="spellStart"/>
      <w:r>
        <w:rPr>
          <w:lang w:eastAsia="en-US"/>
        </w:rPr>
        <w:t>saveTree</w:t>
      </w:r>
      <w:proofErr w:type="spellEnd"/>
      <w:r>
        <w:rPr>
          <w:lang w:eastAsia="en-US"/>
        </w:rPr>
        <w:t>();</w:t>
      </w:r>
    </w:p>
    <w:p w14:paraId="78667A4E" w14:textId="77777777" w:rsidR="00CD0A8F" w:rsidRDefault="00CD0A8F" w:rsidP="00CD0A8F">
      <w:pPr>
        <w:rPr>
          <w:lang w:eastAsia="en-US"/>
        </w:rPr>
      </w:pPr>
      <w:r>
        <w:rPr>
          <w:lang w:eastAsia="en-US"/>
        </w:rPr>
        <w:t xml:space="preserve">      </w:t>
      </w:r>
      <w:proofErr w:type="spellStart"/>
      <w:r>
        <w:rPr>
          <w:lang w:eastAsia="en-US"/>
        </w:rPr>
        <w:t>renderTree</w:t>
      </w:r>
      <w:proofErr w:type="spellEnd"/>
      <w:r>
        <w:rPr>
          <w:lang w:eastAsia="en-US"/>
        </w:rPr>
        <w:t>();</w:t>
      </w:r>
    </w:p>
    <w:p w14:paraId="0E6EF6C7" w14:textId="77777777" w:rsidR="00CD0A8F" w:rsidRDefault="00CD0A8F" w:rsidP="00CD0A8F">
      <w:pPr>
        <w:rPr>
          <w:lang w:eastAsia="en-US"/>
        </w:rPr>
      </w:pPr>
      <w:r>
        <w:rPr>
          <w:lang w:eastAsia="en-US"/>
        </w:rPr>
        <w:t xml:space="preserve">    };</w:t>
      </w:r>
    </w:p>
    <w:p w14:paraId="51FDEE42" w14:textId="77777777" w:rsidR="00CD0A8F" w:rsidRDefault="00CD0A8F" w:rsidP="00CD0A8F">
      <w:pPr>
        <w:rPr>
          <w:lang w:eastAsia="en-US"/>
        </w:rPr>
      </w:pPr>
      <w:r>
        <w:rPr>
          <w:lang w:eastAsia="en-US"/>
        </w:rPr>
        <w:t xml:space="preserve">    </w:t>
      </w:r>
      <w:proofErr w:type="spellStart"/>
      <w:r>
        <w:rPr>
          <w:lang w:eastAsia="en-US"/>
        </w:rPr>
        <w:t>nodeBox.appendChild</w:t>
      </w:r>
      <w:proofErr w:type="spellEnd"/>
      <w:r>
        <w:rPr>
          <w:lang w:eastAsia="en-US"/>
        </w:rPr>
        <w:t>(</w:t>
      </w:r>
      <w:proofErr w:type="spellStart"/>
      <w:r>
        <w:rPr>
          <w:lang w:eastAsia="en-US"/>
        </w:rPr>
        <w:t>deleteBtn</w:t>
      </w:r>
      <w:proofErr w:type="spellEnd"/>
      <w:r>
        <w:rPr>
          <w:lang w:eastAsia="en-US"/>
        </w:rPr>
        <w:t>);</w:t>
      </w:r>
    </w:p>
    <w:p w14:paraId="15AA3C23" w14:textId="77777777" w:rsidR="00CD0A8F" w:rsidRDefault="00CD0A8F" w:rsidP="00CD0A8F">
      <w:pPr>
        <w:rPr>
          <w:lang w:eastAsia="en-US"/>
        </w:rPr>
      </w:pPr>
      <w:r>
        <w:rPr>
          <w:lang w:eastAsia="en-US"/>
        </w:rPr>
        <w:t xml:space="preserve">  }</w:t>
      </w:r>
    </w:p>
    <w:p w14:paraId="3ED1BC3E" w14:textId="77777777" w:rsidR="00CD0A8F" w:rsidRDefault="00CD0A8F" w:rsidP="00CD0A8F">
      <w:pPr>
        <w:rPr>
          <w:lang w:eastAsia="en-US"/>
        </w:rPr>
      </w:pPr>
      <w:r>
        <w:rPr>
          <w:lang w:eastAsia="en-US"/>
        </w:rPr>
        <w:lastRenderedPageBreak/>
        <w:t xml:space="preserve">  </w:t>
      </w:r>
      <w:proofErr w:type="spellStart"/>
      <w:r>
        <w:rPr>
          <w:lang w:eastAsia="en-US"/>
        </w:rPr>
        <w:t>li.appendChild</w:t>
      </w:r>
      <w:proofErr w:type="spellEnd"/>
      <w:r>
        <w:rPr>
          <w:lang w:eastAsia="en-US"/>
        </w:rPr>
        <w:t>(</w:t>
      </w:r>
      <w:proofErr w:type="spellStart"/>
      <w:r>
        <w:rPr>
          <w:lang w:eastAsia="en-US"/>
        </w:rPr>
        <w:t>nodeBox</w:t>
      </w:r>
      <w:proofErr w:type="spellEnd"/>
      <w:r>
        <w:rPr>
          <w:lang w:eastAsia="en-US"/>
        </w:rPr>
        <w:t>);</w:t>
      </w:r>
    </w:p>
    <w:p w14:paraId="0F2F72D7" w14:textId="77777777" w:rsidR="00CD0A8F" w:rsidRDefault="00CD0A8F" w:rsidP="00CD0A8F">
      <w:pPr>
        <w:rPr>
          <w:lang w:eastAsia="en-US"/>
        </w:rPr>
      </w:pPr>
      <w:r>
        <w:rPr>
          <w:lang w:eastAsia="en-US"/>
        </w:rPr>
        <w:t xml:space="preserve">  </w:t>
      </w:r>
    </w:p>
    <w:p w14:paraId="2A554D31" w14:textId="77777777" w:rsidR="00CD0A8F" w:rsidRDefault="00CD0A8F" w:rsidP="00CD0A8F">
      <w:pPr>
        <w:rPr>
          <w:lang w:eastAsia="en-US"/>
        </w:rPr>
      </w:pPr>
      <w:r>
        <w:rPr>
          <w:lang w:eastAsia="en-US"/>
        </w:rPr>
        <w:t xml:space="preserve">  // Show description (NEW FEATURE)</w:t>
      </w:r>
    </w:p>
    <w:p w14:paraId="257F154A" w14:textId="77777777" w:rsidR="00CD0A8F" w:rsidRDefault="00CD0A8F" w:rsidP="00CD0A8F">
      <w:pPr>
        <w:rPr>
          <w:lang w:eastAsia="en-US"/>
        </w:rPr>
      </w:pPr>
      <w:r>
        <w:rPr>
          <w:lang w:eastAsia="en-US"/>
        </w:rPr>
        <w:t xml:space="preserve">  if (</w:t>
      </w:r>
      <w:proofErr w:type="spellStart"/>
      <w:r>
        <w:rPr>
          <w:lang w:eastAsia="en-US"/>
        </w:rPr>
        <w:t>node.description</w:t>
      </w:r>
      <w:proofErr w:type="spellEnd"/>
      <w:r>
        <w:rPr>
          <w:lang w:eastAsia="en-US"/>
        </w:rPr>
        <w:t>) {</w:t>
      </w:r>
    </w:p>
    <w:p w14:paraId="17606C1C" w14:textId="77777777" w:rsidR="00CD0A8F" w:rsidRDefault="00CD0A8F" w:rsidP="00CD0A8F">
      <w:pPr>
        <w:rPr>
          <w:lang w:eastAsia="en-US"/>
        </w:rPr>
      </w:pPr>
      <w:r>
        <w:rPr>
          <w:lang w:eastAsia="en-US"/>
        </w:rPr>
        <w:t xml:space="preserve">    const </w:t>
      </w:r>
      <w:proofErr w:type="spellStart"/>
      <w:r>
        <w:rPr>
          <w:lang w:eastAsia="en-US"/>
        </w:rPr>
        <w:t>descDiv</w:t>
      </w:r>
      <w:proofErr w:type="spellEnd"/>
      <w:r>
        <w:rPr>
          <w:lang w:eastAsia="en-US"/>
        </w:rPr>
        <w:t xml:space="preserve"> = </w:t>
      </w:r>
      <w:proofErr w:type="spellStart"/>
      <w:r>
        <w:rPr>
          <w:lang w:eastAsia="en-US"/>
        </w:rPr>
        <w:t>document.createElement</w:t>
      </w:r>
      <w:proofErr w:type="spellEnd"/>
      <w:r>
        <w:rPr>
          <w:lang w:eastAsia="en-US"/>
        </w:rPr>
        <w:t>("div");</w:t>
      </w:r>
    </w:p>
    <w:p w14:paraId="692038CC" w14:textId="77777777" w:rsidR="00CD0A8F" w:rsidRDefault="00CD0A8F" w:rsidP="00CD0A8F">
      <w:pPr>
        <w:rPr>
          <w:lang w:eastAsia="en-US"/>
        </w:rPr>
      </w:pPr>
      <w:r>
        <w:rPr>
          <w:lang w:eastAsia="en-US"/>
        </w:rPr>
        <w:t xml:space="preserve">    </w:t>
      </w:r>
      <w:proofErr w:type="spellStart"/>
      <w:r>
        <w:rPr>
          <w:lang w:eastAsia="en-US"/>
        </w:rPr>
        <w:t>descDiv.style.marginLeft</w:t>
      </w:r>
      <w:proofErr w:type="spellEnd"/>
      <w:r>
        <w:rPr>
          <w:lang w:eastAsia="en-US"/>
        </w:rPr>
        <w:t xml:space="preserve"> = "20px";</w:t>
      </w:r>
    </w:p>
    <w:p w14:paraId="142FE705" w14:textId="77777777" w:rsidR="00CD0A8F" w:rsidRDefault="00CD0A8F" w:rsidP="00CD0A8F">
      <w:pPr>
        <w:rPr>
          <w:lang w:eastAsia="en-US"/>
        </w:rPr>
      </w:pPr>
      <w:r>
        <w:rPr>
          <w:lang w:eastAsia="en-US"/>
        </w:rPr>
        <w:t xml:space="preserve">    </w:t>
      </w:r>
      <w:proofErr w:type="spellStart"/>
      <w:r>
        <w:rPr>
          <w:lang w:eastAsia="en-US"/>
        </w:rPr>
        <w:t>descDiv.style.fontSize</w:t>
      </w:r>
      <w:proofErr w:type="spellEnd"/>
      <w:r>
        <w:rPr>
          <w:lang w:eastAsia="en-US"/>
        </w:rPr>
        <w:t xml:space="preserve"> = "0.9em";</w:t>
      </w:r>
    </w:p>
    <w:p w14:paraId="0CBE566E" w14:textId="77777777" w:rsidR="00CD0A8F" w:rsidRDefault="00CD0A8F" w:rsidP="00CD0A8F">
      <w:pPr>
        <w:rPr>
          <w:lang w:eastAsia="en-US"/>
        </w:rPr>
      </w:pPr>
      <w:r>
        <w:rPr>
          <w:lang w:eastAsia="en-US"/>
        </w:rPr>
        <w:t xml:space="preserve">    </w:t>
      </w:r>
      <w:proofErr w:type="spellStart"/>
      <w:r>
        <w:rPr>
          <w:lang w:eastAsia="en-US"/>
        </w:rPr>
        <w:t>descDiv.style.color</w:t>
      </w:r>
      <w:proofErr w:type="spellEnd"/>
      <w:r>
        <w:rPr>
          <w:lang w:eastAsia="en-US"/>
        </w:rPr>
        <w:t xml:space="preserve"> = "#333";</w:t>
      </w:r>
    </w:p>
    <w:p w14:paraId="7D06627E" w14:textId="77777777" w:rsidR="00CD0A8F" w:rsidRDefault="00CD0A8F" w:rsidP="00CD0A8F">
      <w:pPr>
        <w:rPr>
          <w:lang w:eastAsia="en-US"/>
        </w:rPr>
      </w:pPr>
      <w:r>
        <w:rPr>
          <w:lang w:eastAsia="en-US"/>
        </w:rPr>
        <w:t xml:space="preserve">    </w:t>
      </w:r>
      <w:proofErr w:type="spellStart"/>
      <w:r>
        <w:rPr>
          <w:lang w:eastAsia="en-US"/>
        </w:rPr>
        <w:t>descDiv.innerHTML</w:t>
      </w:r>
      <w:proofErr w:type="spellEnd"/>
      <w:r>
        <w:rPr>
          <w:lang w:eastAsia="en-US"/>
        </w:rPr>
        <w:t xml:space="preserve"> = </w:t>
      </w:r>
      <w:proofErr w:type="spellStart"/>
      <w:r>
        <w:rPr>
          <w:lang w:eastAsia="en-US"/>
        </w:rPr>
        <w:t>makeLinksClickable</w:t>
      </w:r>
      <w:proofErr w:type="spellEnd"/>
      <w:r>
        <w:rPr>
          <w:lang w:eastAsia="en-US"/>
        </w:rPr>
        <w:t>(</w:t>
      </w:r>
      <w:proofErr w:type="spellStart"/>
      <w:r>
        <w:rPr>
          <w:lang w:eastAsia="en-US"/>
        </w:rPr>
        <w:t>node.description</w:t>
      </w:r>
      <w:proofErr w:type="spellEnd"/>
      <w:r>
        <w:rPr>
          <w:lang w:eastAsia="en-US"/>
        </w:rPr>
        <w:t>);</w:t>
      </w:r>
    </w:p>
    <w:p w14:paraId="78FD863D" w14:textId="77777777" w:rsidR="00CD0A8F" w:rsidRDefault="00CD0A8F" w:rsidP="00CD0A8F">
      <w:pPr>
        <w:rPr>
          <w:lang w:eastAsia="en-US"/>
        </w:rPr>
      </w:pPr>
      <w:r>
        <w:rPr>
          <w:lang w:eastAsia="en-US"/>
        </w:rPr>
        <w:t xml:space="preserve">    </w:t>
      </w:r>
      <w:proofErr w:type="spellStart"/>
      <w:r>
        <w:rPr>
          <w:lang w:eastAsia="en-US"/>
        </w:rPr>
        <w:t>li.appendChild</w:t>
      </w:r>
      <w:proofErr w:type="spellEnd"/>
      <w:r>
        <w:rPr>
          <w:lang w:eastAsia="en-US"/>
        </w:rPr>
        <w:t>(</w:t>
      </w:r>
      <w:proofErr w:type="spellStart"/>
      <w:r>
        <w:rPr>
          <w:lang w:eastAsia="en-US"/>
        </w:rPr>
        <w:t>descDiv</w:t>
      </w:r>
      <w:proofErr w:type="spellEnd"/>
      <w:r>
        <w:rPr>
          <w:lang w:eastAsia="en-US"/>
        </w:rPr>
        <w:t>);</w:t>
      </w:r>
    </w:p>
    <w:p w14:paraId="3113C5C7" w14:textId="77777777" w:rsidR="00CD0A8F" w:rsidRDefault="00CD0A8F" w:rsidP="00CD0A8F">
      <w:pPr>
        <w:rPr>
          <w:lang w:eastAsia="en-US"/>
        </w:rPr>
      </w:pPr>
      <w:r>
        <w:rPr>
          <w:lang w:eastAsia="en-US"/>
        </w:rPr>
        <w:t xml:space="preserve">  }</w:t>
      </w:r>
    </w:p>
    <w:p w14:paraId="5E972142" w14:textId="77777777" w:rsidR="00CD0A8F" w:rsidRDefault="00CD0A8F" w:rsidP="00CD0A8F">
      <w:pPr>
        <w:rPr>
          <w:lang w:eastAsia="en-US"/>
        </w:rPr>
      </w:pPr>
    </w:p>
    <w:p w14:paraId="66E3C321" w14:textId="77777777" w:rsidR="00CD0A8F" w:rsidRDefault="00CD0A8F" w:rsidP="00CD0A8F">
      <w:pPr>
        <w:rPr>
          <w:lang w:eastAsia="en-US"/>
        </w:rPr>
      </w:pPr>
      <w:r>
        <w:rPr>
          <w:lang w:eastAsia="en-US"/>
        </w:rPr>
        <w:t xml:space="preserve">  // collapse all children nodes.</w:t>
      </w:r>
    </w:p>
    <w:p w14:paraId="4AC1C73E" w14:textId="77777777" w:rsidR="00CD0A8F" w:rsidRDefault="00CD0A8F" w:rsidP="00CD0A8F">
      <w:pPr>
        <w:rPr>
          <w:lang w:eastAsia="en-US"/>
        </w:rPr>
      </w:pPr>
      <w:r>
        <w:rPr>
          <w:lang w:eastAsia="en-US"/>
        </w:rPr>
        <w:t xml:space="preserve">  if (!</w:t>
      </w:r>
      <w:proofErr w:type="spellStart"/>
      <w:r>
        <w:rPr>
          <w:lang w:eastAsia="en-US"/>
        </w:rPr>
        <w:t>node.collapsed</w:t>
      </w:r>
      <w:proofErr w:type="spellEnd"/>
      <w:r>
        <w:rPr>
          <w:lang w:eastAsia="en-US"/>
        </w:rPr>
        <w:t xml:space="preserve"> &amp;&amp; </w:t>
      </w:r>
      <w:proofErr w:type="spellStart"/>
      <w:r>
        <w:rPr>
          <w:lang w:eastAsia="en-US"/>
        </w:rPr>
        <w:t>node.children.length</w:t>
      </w:r>
      <w:proofErr w:type="spellEnd"/>
      <w:r>
        <w:rPr>
          <w:lang w:eastAsia="en-US"/>
        </w:rPr>
        <w:t xml:space="preserve"> &gt; 0) {</w:t>
      </w:r>
    </w:p>
    <w:p w14:paraId="070571D7" w14:textId="77777777" w:rsidR="00CD0A8F" w:rsidRDefault="00CD0A8F" w:rsidP="00CD0A8F">
      <w:pPr>
        <w:rPr>
          <w:lang w:eastAsia="en-US"/>
        </w:rPr>
      </w:pPr>
      <w:r>
        <w:rPr>
          <w:lang w:eastAsia="en-US"/>
        </w:rPr>
        <w:t xml:space="preserve">    const ul = </w:t>
      </w:r>
      <w:proofErr w:type="spellStart"/>
      <w:r>
        <w:rPr>
          <w:lang w:eastAsia="en-US"/>
        </w:rPr>
        <w:t>document.createElement</w:t>
      </w:r>
      <w:proofErr w:type="spellEnd"/>
      <w:r>
        <w:rPr>
          <w:lang w:eastAsia="en-US"/>
        </w:rPr>
        <w:t>("ul");</w:t>
      </w:r>
    </w:p>
    <w:p w14:paraId="76ECF030" w14:textId="77777777" w:rsidR="00CD0A8F" w:rsidRDefault="00CD0A8F" w:rsidP="00CD0A8F">
      <w:pPr>
        <w:rPr>
          <w:lang w:eastAsia="en-US"/>
        </w:rPr>
      </w:pPr>
      <w:r>
        <w:rPr>
          <w:lang w:eastAsia="en-US"/>
        </w:rPr>
        <w:t xml:space="preserve">    </w:t>
      </w:r>
      <w:proofErr w:type="spellStart"/>
      <w:r>
        <w:rPr>
          <w:lang w:eastAsia="en-US"/>
        </w:rPr>
        <w:t>node.children.forEach</w:t>
      </w:r>
      <w:proofErr w:type="spellEnd"/>
      <w:r>
        <w:rPr>
          <w:lang w:eastAsia="en-US"/>
        </w:rPr>
        <w:t>(child =&gt; {</w:t>
      </w:r>
    </w:p>
    <w:p w14:paraId="7AC74C48" w14:textId="77777777" w:rsidR="00CD0A8F" w:rsidRDefault="00CD0A8F" w:rsidP="00CD0A8F">
      <w:pPr>
        <w:rPr>
          <w:lang w:eastAsia="en-US"/>
        </w:rPr>
      </w:pPr>
      <w:r>
        <w:rPr>
          <w:lang w:eastAsia="en-US"/>
        </w:rPr>
        <w:t xml:space="preserve">      </w:t>
      </w:r>
      <w:proofErr w:type="spellStart"/>
      <w:r>
        <w:rPr>
          <w:lang w:eastAsia="en-US"/>
        </w:rPr>
        <w:t>ul.appendChild</w:t>
      </w:r>
      <w:proofErr w:type="spellEnd"/>
      <w:r>
        <w:rPr>
          <w:lang w:eastAsia="en-US"/>
        </w:rPr>
        <w:t>(</w:t>
      </w:r>
      <w:proofErr w:type="spellStart"/>
      <w:r>
        <w:rPr>
          <w:lang w:eastAsia="en-US"/>
        </w:rPr>
        <w:t>createNode</w:t>
      </w:r>
      <w:proofErr w:type="spellEnd"/>
      <w:r>
        <w:rPr>
          <w:lang w:eastAsia="en-US"/>
        </w:rPr>
        <w:t>(child, node));</w:t>
      </w:r>
    </w:p>
    <w:p w14:paraId="4AC66742" w14:textId="77777777" w:rsidR="00CD0A8F" w:rsidRDefault="00CD0A8F" w:rsidP="00CD0A8F">
      <w:pPr>
        <w:rPr>
          <w:lang w:eastAsia="en-US"/>
        </w:rPr>
      </w:pPr>
      <w:r>
        <w:rPr>
          <w:lang w:eastAsia="en-US"/>
        </w:rPr>
        <w:t xml:space="preserve">    });</w:t>
      </w:r>
    </w:p>
    <w:p w14:paraId="3874279E" w14:textId="77777777" w:rsidR="00CD0A8F" w:rsidRDefault="00CD0A8F" w:rsidP="00CD0A8F">
      <w:pPr>
        <w:rPr>
          <w:lang w:eastAsia="en-US"/>
        </w:rPr>
      </w:pPr>
      <w:r>
        <w:rPr>
          <w:lang w:eastAsia="en-US"/>
        </w:rPr>
        <w:t xml:space="preserve">    </w:t>
      </w:r>
      <w:proofErr w:type="spellStart"/>
      <w:r>
        <w:rPr>
          <w:lang w:eastAsia="en-US"/>
        </w:rPr>
        <w:t>li.appendChild</w:t>
      </w:r>
      <w:proofErr w:type="spellEnd"/>
      <w:r>
        <w:rPr>
          <w:lang w:eastAsia="en-US"/>
        </w:rPr>
        <w:t>(ul);</w:t>
      </w:r>
    </w:p>
    <w:p w14:paraId="5B20ADAA" w14:textId="77777777" w:rsidR="00CD0A8F" w:rsidRDefault="00CD0A8F" w:rsidP="00CD0A8F">
      <w:pPr>
        <w:rPr>
          <w:lang w:eastAsia="en-US"/>
        </w:rPr>
      </w:pPr>
      <w:r>
        <w:rPr>
          <w:lang w:eastAsia="en-US"/>
        </w:rPr>
        <w:t xml:space="preserve">  }</w:t>
      </w:r>
    </w:p>
    <w:p w14:paraId="0FB347B9" w14:textId="77777777" w:rsidR="00CD0A8F" w:rsidRDefault="00CD0A8F" w:rsidP="00CD0A8F">
      <w:pPr>
        <w:rPr>
          <w:lang w:eastAsia="en-US"/>
        </w:rPr>
      </w:pPr>
      <w:r>
        <w:rPr>
          <w:lang w:eastAsia="en-US"/>
        </w:rPr>
        <w:t xml:space="preserve">  return li;</w:t>
      </w:r>
    </w:p>
    <w:p w14:paraId="6BD34C70" w14:textId="77777777" w:rsidR="00CD0A8F" w:rsidRDefault="00CD0A8F" w:rsidP="00CD0A8F">
      <w:pPr>
        <w:rPr>
          <w:lang w:eastAsia="en-US"/>
        </w:rPr>
      </w:pPr>
      <w:r>
        <w:rPr>
          <w:lang w:eastAsia="en-US"/>
        </w:rPr>
        <w:t>}</w:t>
      </w:r>
    </w:p>
    <w:p w14:paraId="2428426D" w14:textId="77777777" w:rsidR="00CD0A8F" w:rsidRDefault="00CD0A8F" w:rsidP="00CD0A8F">
      <w:pPr>
        <w:rPr>
          <w:lang w:eastAsia="en-US"/>
        </w:rPr>
      </w:pPr>
    </w:p>
    <w:p w14:paraId="37890C11" w14:textId="77777777" w:rsidR="00CD0A8F" w:rsidRDefault="00CD0A8F" w:rsidP="00CD0A8F">
      <w:pPr>
        <w:rPr>
          <w:lang w:eastAsia="en-US"/>
        </w:rPr>
      </w:pPr>
      <w:r>
        <w:rPr>
          <w:lang w:eastAsia="en-US"/>
        </w:rPr>
        <w:t>// Export tree function</w:t>
      </w:r>
    </w:p>
    <w:p w14:paraId="1FA0B20F" w14:textId="77777777" w:rsidR="00CD0A8F" w:rsidRDefault="00CD0A8F" w:rsidP="00CD0A8F">
      <w:pPr>
        <w:rPr>
          <w:lang w:eastAsia="en-US"/>
        </w:rPr>
      </w:pPr>
      <w:r>
        <w:rPr>
          <w:lang w:eastAsia="en-US"/>
        </w:rPr>
        <w:t xml:space="preserve">function </w:t>
      </w:r>
      <w:proofErr w:type="spellStart"/>
      <w:r>
        <w:rPr>
          <w:lang w:eastAsia="en-US"/>
        </w:rPr>
        <w:t>exportTree</w:t>
      </w:r>
      <w:proofErr w:type="spellEnd"/>
      <w:r>
        <w:rPr>
          <w:lang w:eastAsia="en-US"/>
        </w:rPr>
        <w:t>() {</w:t>
      </w:r>
    </w:p>
    <w:p w14:paraId="72DBA0AB" w14:textId="77777777" w:rsidR="00CD0A8F" w:rsidRDefault="00CD0A8F" w:rsidP="00CD0A8F">
      <w:pPr>
        <w:rPr>
          <w:lang w:eastAsia="en-US"/>
        </w:rPr>
      </w:pPr>
      <w:r>
        <w:rPr>
          <w:lang w:eastAsia="en-US"/>
        </w:rPr>
        <w:t xml:space="preserve">  const blob = new Blob(</w:t>
      </w:r>
    </w:p>
    <w:p w14:paraId="6EAFBB4D" w14:textId="77777777" w:rsidR="00CD0A8F" w:rsidRDefault="00CD0A8F" w:rsidP="00CD0A8F">
      <w:pPr>
        <w:rPr>
          <w:lang w:eastAsia="en-US"/>
        </w:rPr>
      </w:pPr>
      <w:r>
        <w:rPr>
          <w:lang w:eastAsia="en-US"/>
        </w:rPr>
        <w:t xml:space="preserve">    [</w:t>
      </w:r>
      <w:proofErr w:type="spellStart"/>
      <w:r>
        <w:rPr>
          <w:lang w:eastAsia="en-US"/>
        </w:rPr>
        <w:t>JSON.stringify</w:t>
      </w:r>
      <w:proofErr w:type="spellEnd"/>
      <w:r>
        <w:rPr>
          <w:lang w:eastAsia="en-US"/>
        </w:rPr>
        <w:t>(</w:t>
      </w:r>
      <w:proofErr w:type="spellStart"/>
      <w:r>
        <w:rPr>
          <w:lang w:eastAsia="en-US"/>
        </w:rPr>
        <w:t>treeData</w:t>
      </w:r>
      <w:proofErr w:type="spellEnd"/>
      <w:r>
        <w:rPr>
          <w:lang w:eastAsia="en-US"/>
        </w:rPr>
        <w:t>, null, 2)],</w:t>
      </w:r>
    </w:p>
    <w:p w14:paraId="66B16A7D" w14:textId="77777777" w:rsidR="00CD0A8F" w:rsidRDefault="00CD0A8F" w:rsidP="00CD0A8F">
      <w:pPr>
        <w:rPr>
          <w:lang w:eastAsia="en-US"/>
        </w:rPr>
      </w:pPr>
      <w:r>
        <w:rPr>
          <w:lang w:eastAsia="en-US"/>
        </w:rPr>
        <w:t xml:space="preserve">    { type: "application/</w:t>
      </w:r>
      <w:proofErr w:type="spellStart"/>
      <w:r>
        <w:rPr>
          <w:lang w:eastAsia="en-US"/>
        </w:rPr>
        <w:t>json</w:t>
      </w:r>
      <w:proofErr w:type="spellEnd"/>
      <w:r>
        <w:rPr>
          <w:lang w:eastAsia="en-US"/>
        </w:rPr>
        <w:t>" }</w:t>
      </w:r>
    </w:p>
    <w:p w14:paraId="3F4F1E71" w14:textId="77777777" w:rsidR="00CD0A8F" w:rsidRDefault="00CD0A8F" w:rsidP="00CD0A8F">
      <w:pPr>
        <w:rPr>
          <w:lang w:eastAsia="en-US"/>
        </w:rPr>
      </w:pPr>
      <w:r>
        <w:rPr>
          <w:lang w:eastAsia="en-US"/>
        </w:rPr>
        <w:t xml:space="preserve">  );</w:t>
      </w:r>
    </w:p>
    <w:p w14:paraId="594FB781" w14:textId="77777777" w:rsidR="00CD0A8F" w:rsidRDefault="00CD0A8F" w:rsidP="00CD0A8F">
      <w:pPr>
        <w:rPr>
          <w:lang w:eastAsia="en-US"/>
        </w:rPr>
      </w:pPr>
      <w:r>
        <w:rPr>
          <w:lang w:eastAsia="en-US"/>
        </w:rPr>
        <w:lastRenderedPageBreak/>
        <w:t xml:space="preserve">  const link = </w:t>
      </w:r>
      <w:proofErr w:type="spellStart"/>
      <w:r>
        <w:rPr>
          <w:lang w:eastAsia="en-US"/>
        </w:rPr>
        <w:t>document.createElement</w:t>
      </w:r>
      <w:proofErr w:type="spellEnd"/>
      <w:r>
        <w:rPr>
          <w:lang w:eastAsia="en-US"/>
        </w:rPr>
        <w:t>("a");</w:t>
      </w:r>
    </w:p>
    <w:p w14:paraId="623FC3A0" w14:textId="77777777" w:rsidR="00CD0A8F" w:rsidRDefault="00CD0A8F" w:rsidP="00CD0A8F">
      <w:pPr>
        <w:rPr>
          <w:lang w:eastAsia="en-US"/>
        </w:rPr>
      </w:pPr>
      <w:r>
        <w:rPr>
          <w:lang w:eastAsia="en-US"/>
        </w:rPr>
        <w:t xml:space="preserve">  </w:t>
      </w:r>
      <w:proofErr w:type="spellStart"/>
      <w:r>
        <w:rPr>
          <w:lang w:eastAsia="en-US"/>
        </w:rPr>
        <w:t>link.href</w:t>
      </w:r>
      <w:proofErr w:type="spellEnd"/>
      <w:r>
        <w:rPr>
          <w:lang w:eastAsia="en-US"/>
        </w:rPr>
        <w:t xml:space="preserve"> = </w:t>
      </w:r>
      <w:proofErr w:type="spellStart"/>
      <w:r>
        <w:rPr>
          <w:lang w:eastAsia="en-US"/>
        </w:rPr>
        <w:t>URL.createObjectURL</w:t>
      </w:r>
      <w:proofErr w:type="spellEnd"/>
      <w:r>
        <w:rPr>
          <w:lang w:eastAsia="en-US"/>
        </w:rPr>
        <w:t>(blob);</w:t>
      </w:r>
    </w:p>
    <w:p w14:paraId="4340C351" w14:textId="77777777" w:rsidR="00CD0A8F" w:rsidRDefault="00CD0A8F" w:rsidP="00CD0A8F">
      <w:pPr>
        <w:rPr>
          <w:lang w:eastAsia="en-US"/>
        </w:rPr>
      </w:pPr>
      <w:r>
        <w:rPr>
          <w:lang w:eastAsia="en-US"/>
        </w:rPr>
        <w:t xml:space="preserve">  </w:t>
      </w:r>
      <w:proofErr w:type="spellStart"/>
      <w:r>
        <w:rPr>
          <w:lang w:eastAsia="en-US"/>
        </w:rPr>
        <w:t>link.download</w:t>
      </w:r>
      <w:proofErr w:type="spellEnd"/>
      <w:r>
        <w:rPr>
          <w:lang w:eastAsia="en-US"/>
        </w:rPr>
        <w:t xml:space="preserve"> = "</w:t>
      </w:r>
      <w:proofErr w:type="spellStart"/>
      <w:r>
        <w:rPr>
          <w:lang w:eastAsia="en-US"/>
        </w:rPr>
        <w:t>tree.json</w:t>
      </w:r>
      <w:proofErr w:type="spellEnd"/>
      <w:r>
        <w:rPr>
          <w:lang w:eastAsia="en-US"/>
        </w:rPr>
        <w:t>";</w:t>
      </w:r>
    </w:p>
    <w:p w14:paraId="2691CD60" w14:textId="77777777" w:rsidR="00CD0A8F" w:rsidRDefault="00CD0A8F" w:rsidP="00CD0A8F">
      <w:pPr>
        <w:rPr>
          <w:lang w:eastAsia="en-US"/>
        </w:rPr>
      </w:pPr>
      <w:r>
        <w:rPr>
          <w:lang w:eastAsia="en-US"/>
        </w:rPr>
        <w:t xml:space="preserve">  </w:t>
      </w:r>
      <w:proofErr w:type="spellStart"/>
      <w:r>
        <w:rPr>
          <w:lang w:eastAsia="en-US"/>
        </w:rPr>
        <w:t>link.click</w:t>
      </w:r>
      <w:proofErr w:type="spellEnd"/>
      <w:r>
        <w:rPr>
          <w:lang w:eastAsia="en-US"/>
        </w:rPr>
        <w:t>();</w:t>
      </w:r>
    </w:p>
    <w:p w14:paraId="42809246" w14:textId="77777777" w:rsidR="00CD0A8F" w:rsidRDefault="00CD0A8F" w:rsidP="00CD0A8F">
      <w:pPr>
        <w:rPr>
          <w:lang w:eastAsia="en-US"/>
        </w:rPr>
      </w:pPr>
      <w:r>
        <w:rPr>
          <w:lang w:eastAsia="en-US"/>
        </w:rPr>
        <w:t>}</w:t>
      </w:r>
    </w:p>
    <w:p w14:paraId="59785C52" w14:textId="77777777" w:rsidR="00CD0A8F" w:rsidRDefault="00CD0A8F" w:rsidP="00CD0A8F">
      <w:pPr>
        <w:rPr>
          <w:lang w:eastAsia="en-US"/>
        </w:rPr>
      </w:pPr>
    </w:p>
    <w:p w14:paraId="797AAE45" w14:textId="77777777" w:rsidR="00CD0A8F" w:rsidRDefault="00CD0A8F" w:rsidP="00CD0A8F">
      <w:pPr>
        <w:rPr>
          <w:lang w:eastAsia="en-US"/>
        </w:rPr>
      </w:pPr>
      <w:r>
        <w:rPr>
          <w:lang w:eastAsia="en-US"/>
        </w:rPr>
        <w:t>// Import tree function</w:t>
      </w:r>
    </w:p>
    <w:p w14:paraId="727C9043" w14:textId="77777777" w:rsidR="00CD0A8F" w:rsidRDefault="00CD0A8F" w:rsidP="00CD0A8F">
      <w:pPr>
        <w:rPr>
          <w:lang w:eastAsia="en-US"/>
        </w:rPr>
      </w:pPr>
      <w:r>
        <w:rPr>
          <w:lang w:eastAsia="en-US"/>
        </w:rPr>
        <w:t xml:space="preserve">function </w:t>
      </w:r>
      <w:proofErr w:type="spellStart"/>
      <w:r>
        <w:rPr>
          <w:lang w:eastAsia="en-US"/>
        </w:rPr>
        <w:t>importTree</w:t>
      </w:r>
      <w:proofErr w:type="spellEnd"/>
      <w:r>
        <w:rPr>
          <w:lang w:eastAsia="en-US"/>
        </w:rPr>
        <w:t>(event) {</w:t>
      </w:r>
    </w:p>
    <w:p w14:paraId="2FB75CA4" w14:textId="77777777" w:rsidR="00CD0A8F" w:rsidRDefault="00CD0A8F" w:rsidP="00CD0A8F">
      <w:pPr>
        <w:rPr>
          <w:lang w:eastAsia="en-US"/>
        </w:rPr>
      </w:pPr>
      <w:r>
        <w:rPr>
          <w:lang w:eastAsia="en-US"/>
        </w:rPr>
        <w:t xml:space="preserve">  const file = </w:t>
      </w:r>
      <w:proofErr w:type="spellStart"/>
      <w:r>
        <w:rPr>
          <w:lang w:eastAsia="en-US"/>
        </w:rPr>
        <w:t>event.target.files</w:t>
      </w:r>
      <w:proofErr w:type="spellEnd"/>
      <w:r>
        <w:rPr>
          <w:lang w:eastAsia="en-US"/>
        </w:rPr>
        <w:t>[0];</w:t>
      </w:r>
    </w:p>
    <w:p w14:paraId="2869D4A0" w14:textId="77777777" w:rsidR="00CD0A8F" w:rsidRDefault="00CD0A8F" w:rsidP="00CD0A8F">
      <w:pPr>
        <w:rPr>
          <w:lang w:eastAsia="en-US"/>
        </w:rPr>
      </w:pPr>
      <w:r>
        <w:rPr>
          <w:lang w:eastAsia="en-US"/>
        </w:rPr>
        <w:t xml:space="preserve">  if (!file) return;</w:t>
      </w:r>
    </w:p>
    <w:p w14:paraId="7F0EB7D1" w14:textId="77777777" w:rsidR="00CD0A8F" w:rsidRDefault="00CD0A8F" w:rsidP="00CD0A8F">
      <w:pPr>
        <w:rPr>
          <w:lang w:eastAsia="en-US"/>
        </w:rPr>
      </w:pPr>
      <w:r>
        <w:rPr>
          <w:lang w:eastAsia="en-US"/>
        </w:rPr>
        <w:t xml:space="preserve">  const reader = new </w:t>
      </w:r>
      <w:proofErr w:type="spellStart"/>
      <w:r>
        <w:rPr>
          <w:lang w:eastAsia="en-US"/>
        </w:rPr>
        <w:t>FileReader</w:t>
      </w:r>
      <w:proofErr w:type="spellEnd"/>
      <w:r>
        <w:rPr>
          <w:lang w:eastAsia="en-US"/>
        </w:rPr>
        <w:t>();</w:t>
      </w:r>
    </w:p>
    <w:p w14:paraId="72AEC7E1" w14:textId="77777777" w:rsidR="00CD0A8F" w:rsidRDefault="00CD0A8F" w:rsidP="00CD0A8F">
      <w:pPr>
        <w:rPr>
          <w:lang w:eastAsia="en-US"/>
        </w:rPr>
      </w:pPr>
      <w:r>
        <w:rPr>
          <w:lang w:eastAsia="en-US"/>
        </w:rPr>
        <w:t xml:space="preserve">  </w:t>
      </w:r>
      <w:proofErr w:type="spellStart"/>
      <w:r>
        <w:rPr>
          <w:lang w:eastAsia="en-US"/>
        </w:rPr>
        <w:t>reader.onload</w:t>
      </w:r>
      <w:proofErr w:type="spellEnd"/>
      <w:r>
        <w:rPr>
          <w:lang w:eastAsia="en-US"/>
        </w:rPr>
        <w:t xml:space="preserve"> = function(e) {</w:t>
      </w:r>
    </w:p>
    <w:p w14:paraId="363705CA" w14:textId="77777777" w:rsidR="00CD0A8F" w:rsidRDefault="00CD0A8F" w:rsidP="00CD0A8F">
      <w:pPr>
        <w:rPr>
          <w:lang w:eastAsia="en-US"/>
        </w:rPr>
      </w:pPr>
      <w:r>
        <w:rPr>
          <w:lang w:eastAsia="en-US"/>
        </w:rPr>
        <w:t xml:space="preserve">    </w:t>
      </w:r>
      <w:proofErr w:type="spellStart"/>
      <w:r>
        <w:rPr>
          <w:lang w:eastAsia="en-US"/>
        </w:rPr>
        <w:t>treeData</w:t>
      </w:r>
      <w:proofErr w:type="spellEnd"/>
      <w:r>
        <w:rPr>
          <w:lang w:eastAsia="en-US"/>
        </w:rPr>
        <w:t xml:space="preserve"> = </w:t>
      </w:r>
      <w:proofErr w:type="spellStart"/>
      <w:r>
        <w:rPr>
          <w:lang w:eastAsia="en-US"/>
        </w:rPr>
        <w:t>JSON.parse</w:t>
      </w:r>
      <w:proofErr w:type="spellEnd"/>
      <w:r>
        <w:rPr>
          <w:lang w:eastAsia="en-US"/>
        </w:rPr>
        <w:t>(</w:t>
      </w:r>
      <w:proofErr w:type="spellStart"/>
      <w:r>
        <w:rPr>
          <w:lang w:eastAsia="en-US"/>
        </w:rPr>
        <w:t>e.target.result</w:t>
      </w:r>
      <w:proofErr w:type="spellEnd"/>
      <w:r>
        <w:rPr>
          <w:lang w:eastAsia="en-US"/>
        </w:rPr>
        <w:t>);</w:t>
      </w:r>
    </w:p>
    <w:p w14:paraId="77E5E461" w14:textId="77777777" w:rsidR="00CD0A8F" w:rsidRDefault="00CD0A8F" w:rsidP="00CD0A8F">
      <w:pPr>
        <w:rPr>
          <w:lang w:eastAsia="en-US"/>
        </w:rPr>
      </w:pPr>
      <w:r>
        <w:rPr>
          <w:lang w:eastAsia="en-US"/>
        </w:rPr>
        <w:t xml:space="preserve">    </w:t>
      </w:r>
      <w:proofErr w:type="spellStart"/>
      <w:r>
        <w:rPr>
          <w:lang w:eastAsia="en-US"/>
        </w:rPr>
        <w:t>saveTree</w:t>
      </w:r>
      <w:proofErr w:type="spellEnd"/>
      <w:r>
        <w:rPr>
          <w:lang w:eastAsia="en-US"/>
        </w:rPr>
        <w:t>();</w:t>
      </w:r>
    </w:p>
    <w:p w14:paraId="497760D0" w14:textId="77777777" w:rsidR="00CD0A8F" w:rsidRDefault="00CD0A8F" w:rsidP="00CD0A8F">
      <w:pPr>
        <w:rPr>
          <w:lang w:eastAsia="en-US"/>
        </w:rPr>
      </w:pPr>
      <w:r>
        <w:rPr>
          <w:lang w:eastAsia="en-US"/>
        </w:rPr>
        <w:t xml:space="preserve">    </w:t>
      </w:r>
      <w:proofErr w:type="spellStart"/>
      <w:r>
        <w:rPr>
          <w:lang w:eastAsia="en-US"/>
        </w:rPr>
        <w:t>renderTree</w:t>
      </w:r>
      <w:proofErr w:type="spellEnd"/>
      <w:r>
        <w:rPr>
          <w:lang w:eastAsia="en-US"/>
        </w:rPr>
        <w:t>();</w:t>
      </w:r>
    </w:p>
    <w:p w14:paraId="03C9E3E8" w14:textId="77777777" w:rsidR="00CD0A8F" w:rsidRDefault="00CD0A8F" w:rsidP="00CD0A8F">
      <w:pPr>
        <w:rPr>
          <w:lang w:eastAsia="en-US"/>
        </w:rPr>
      </w:pPr>
      <w:r>
        <w:rPr>
          <w:lang w:eastAsia="en-US"/>
        </w:rPr>
        <w:t xml:space="preserve">  };</w:t>
      </w:r>
    </w:p>
    <w:p w14:paraId="7338F4AC" w14:textId="77777777" w:rsidR="00CD0A8F" w:rsidRDefault="00CD0A8F" w:rsidP="00CD0A8F">
      <w:pPr>
        <w:rPr>
          <w:lang w:eastAsia="en-US"/>
        </w:rPr>
      </w:pPr>
      <w:r>
        <w:rPr>
          <w:lang w:eastAsia="en-US"/>
        </w:rPr>
        <w:t xml:space="preserve">  </w:t>
      </w:r>
      <w:proofErr w:type="spellStart"/>
      <w:r>
        <w:rPr>
          <w:lang w:eastAsia="en-US"/>
        </w:rPr>
        <w:t>reader.readAsText</w:t>
      </w:r>
      <w:proofErr w:type="spellEnd"/>
      <w:r>
        <w:rPr>
          <w:lang w:eastAsia="en-US"/>
        </w:rPr>
        <w:t>(file);</w:t>
      </w:r>
    </w:p>
    <w:p w14:paraId="6B0F6FEE" w14:textId="77777777" w:rsidR="00CD0A8F" w:rsidRDefault="00CD0A8F" w:rsidP="00CD0A8F">
      <w:pPr>
        <w:rPr>
          <w:lang w:eastAsia="en-US"/>
        </w:rPr>
      </w:pPr>
      <w:r>
        <w:rPr>
          <w:lang w:eastAsia="en-US"/>
        </w:rPr>
        <w:t>}</w:t>
      </w:r>
    </w:p>
    <w:p w14:paraId="4A45EAA2" w14:textId="77777777" w:rsidR="00CD0A8F" w:rsidRDefault="00CD0A8F" w:rsidP="00CD0A8F">
      <w:pPr>
        <w:rPr>
          <w:lang w:eastAsia="en-US"/>
        </w:rPr>
      </w:pPr>
    </w:p>
    <w:p w14:paraId="7747155A" w14:textId="77777777" w:rsidR="00CD0A8F" w:rsidRDefault="00CD0A8F" w:rsidP="00CD0A8F">
      <w:pPr>
        <w:rPr>
          <w:lang w:eastAsia="en-US"/>
        </w:rPr>
      </w:pPr>
      <w:r>
        <w:rPr>
          <w:lang w:eastAsia="en-US"/>
        </w:rPr>
        <w:t>// Start</w:t>
      </w:r>
    </w:p>
    <w:p w14:paraId="200EF0A3" w14:textId="61965424" w:rsidR="00CD0A8F" w:rsidRPr="00CD0A8F" w:rsidRDefault="00CD0A8F" w:rsidP="00CD0A8F">
      <w:pPr>
        <w:rPr>
          <w:lang w:eastAsia="en-US"/>
        </w:rPr>
      </w:pPr>
      <w:proofErr w:type="spellStart"/>
      <w:r>
        <w:rPr>
          <w:lang w:eastAsia="en-US"/>
        </w:rPr>
        <w:t>renderTree</w:t>
      </w:r>
      <w:proofErr w:type="spellEnd"/>
      <w:r>
        <w:rPr>
          <w:lang w:eastAsia="en-US"/>
        </w:rPr>
        <w:t>();</w:t>
      </w:r>
    </w:p>
    <w:sectPr w:rsidR="00CD0A8F" w:rsidRPr="00CD0A8F" w:rsidSect="004D7B3D">
      <w:footerReference w:type="default" r:id="rId47"/>
      <w:footerReference w:type="first" r:id="rId4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8B02B" w14:textId="77777777" w:rsidR="00C165DF" w:rsidRDefault="00C165DF" w:rsidP="004E733D">
      <w:pPr>
        <w:spacing w:after="0" w:line="240" w:lineRule="auto"/>
      </w:pPr>
      <w:r>
        <w:separator/>
      </w:r>
    </w:p>
  </w:endnote>
  <w:endnote w:type="continuationSeparator" w:id="0">
    <w:p w14:paraId="462333F0" w14:textId="77777777" w:rsidR="00C165DF" w:rsidRDefault="00C165DF" w:rsidP="004E7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3BB0041D" w14:textId="77777777" w:rsidR="008F0E02" w:rsidRDefault="008F0E0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A60D20">
          <w:rPr>
            <w:b/>
            <w:bCs/>
            <w:noProof/>
          </w:rPr>
          <w:t>1</w:t>
        </w:r>
        <w:r>
          <w:rPr>
            <w:b/>
            <w:bCs/>
            <w:noProof/>
          </w:rPr>
          <w:fldChar w:fldCharType="end"/>
        </w:r>
        <w:r>
          <w:rPr>
            <w:b/>
            <w:bCs/>
          </w:rPr>
          <w:t xml:space="preserve"> | </w:t>
        </w:r>
        <w:r>
          <w:rPr>
            <w:color w:val="7F7F7F" w:themeColor="background1" w:themeShade="7F"/>
            <w:spacing w:val="60"/>
          </w:rPr>
          <w:t>Page</w:t>
        </w:r>
      </w:p>
    </w:sdtContent>
  </w:sdt>
  <w:p w14:paraId="6A9AAC5E" w14:textId="77777777" w:rsidR="008F0E02" w:rsidRDefault="008F0E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4DA63E1F" w14:textId="77777777" w:rsidR="008F0E02" w:rsidRDefault="008F0E02" w:rsidP="003363BE">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sidR="0082606B" w:rsidRPr="0082606B">
          <w:rPr>
            <w:b/>
            <w:bCs/>
            <w:noProof/>
          </w:rPr>
          <w:t>9</w:t>
        </w:r>
        <w:r>
          <w:rPr>
            <w:b/>
            <w:bCs/>
            <w:noProof/>
          </w:rPr>
          <w:fldChar w:fldCharType="end"/>
        </w:r>
        <w:r>
          <w:rPr>
            <w:b/>
            <w:bCs/>
          </w:rPr>
          <w:t xml:space="preserve"> | </w:t>
        </w:r>
        <w:r>
          <w:rPr>
            <w:color w:val="7F7F7F" w:themeColor="background1" w:themeShade="7F"/>
            <w:spacing w:val="60"/>
          </w:rPr>
          <w:t>Page</w:t>
        </w:r>
      </w:p>
    </w:sdtContent>
  </w:sdt>
  <w:p w14:paraId="7DAA0AF2" w14:textId="77777777" w:rsidR="008F0E02" w:rsidRDefault="008F0E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73637C21" w14:textId="77777777" w:rsidR="008F0E02" w:rsidRDefault="008F0E0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A60D20">
          <w:rPr>
            <w:b/>
            <w:bCs/>
            <w:noProof/>
          </w:rPr>
          <w:t>1</w:t>
        </w:r>
        <w:r>
          <w:rPr>
            <w:b/>
            <w:bCs/>
            <w:noProof/>
          </w:rPr>
          <w:fldChar w:fldCharType="end"/>
        </w:r>
        <w:r>
          <w:rPr>
            <w:b/>
            <w:bCs/>
          </w:rPr>
          <w:t xml:space="preserve"> | </w:t>
        </w:r>
        <w:r>
          <w:rPr>
            <w:color w:val="7F7F7F" w:themeColor="background1" w:themeShade="7F"/>
            <w:spacing w:val="60"/>
          </w:rPr>
          <w:t>Page</w:t>
        </w:r>
      </w:p>
    </w:sdtContent>
  </w:sdt>
  <w:p w14:paraId="4A9DF14D" w14:textId="77777777" w:rsidR="008F0E02" w:rsidRPr="00A60D20" w:rsidRDefault="008F0E02"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21A69" w14:textId="77777777" w:rsidR="00C165DF" w:rsidRDefault="00C165DF" w:rsidP="004E733D">
      <w:pPr>
        <w:spacing w:after="0" w:line="240" w:lineRule="auto"/>
      </w:pPr>
      <w:r>
        <w:separator/>
      </w:r>
    </w:p>
  </w:footnote>
  <w:footnote w:type="continuationSeparator" w:id="0">
    <w:p w14:paraId="0C59AF56" w14:textId="77777777" w:rsidR="00C165DF" w:rsidRDefault="00C165DF" w:rsidP="004E7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82775B"/>
    <w:multiLevelType w:val="multilevel"/>
    <w:tmpl w:val="580AFC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8"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9"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650321"/>
    <w:multiLevelType w:val="hybridMultilevel"/>
    <w:tmpl w:val="78ACF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797701"/>
    <w:multiLevelType w:val="hybridMultilevel"/>
    <w:tmpl w:val="52387D1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63417A37"/>
    <w:multiLevelType w:val="hybridMultilevel"/>
    <w:tmpl w:val="73B8E7B8"/>
    <w:lvl w:ilvl="0" w:tplc="C18004C0">
      <w:numFmt w:val="bullet"/>
      <w:lvlText w:val=""/>
      <w:lvlJc w:val="left"/>
      <w:pPr>
        <w:ind w:left="720" w:hanging="360"/>
      </w:pPr>
      <w:rPr>
        <w:rFonts w:ascii="Wingdings" w:eastAsiaTheme="minorEastAsia" w:hAnsi="Wingdings" w:cstheme="minorBidi" w:hint="default"/>
      </w:rPr>
    </w:lvl>
    <w:lvl w:ilvl="1" w:tplc="0C00000B">
      <w:start w:val="1"/>
      <w:numFmt w:val="bullet"/>
      <w:lvlText w:val=""/>
      <w:lvlJc w:val="left"/>
      <w:pPr>
        <w:ind w:left="1440" w:hanging="360"/>
      </w:pPr>
      <w:rPr>
        <w:rFonts w:ascii="Wingdings" w:hAnsi="Wingdings"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6731EB6"/>
    <w:multiLevelType w:val="hybridMultilevel"/>
    <w:tmpl w:val="492A34D6"/>
    <w:lvl w:ilvl="0" w:tplc="0C00000B">
      <w:start w:val="1"/>
      <w:numFmt w:val="bullet"/>
      <w:lvlText w:val=""/>
      <w:lvlJc w:val="left"/>
      <w:pPr>
        <w:ind w:left="938" w:hanging="360"/>
      </w:pPr>
      <w:rPr>
        <w:rFonts w:ascii="Wingdings" w:hAnsi="Wingdings" w:hint="default"/>
      </w:rPr>
    </w:lvl>
    <w:lvl w:ilvl="1" w:tplc="0C000003" w:tentative="1">
      <w:start w:val="1"/>
      <w:numFmt w:val="bullet"/>
      <w:lvlText w:val="o"/>
      <w:lvlJc w:val="left"/>
      <w:pPr>
        <w:ind w:left="1658" w:hanging="360"/>
      </w:pPr>
      <w:rPr>
        <w:rFonts w:ascii="Courier New" w:hAnsi="Courier New" w:cs="Courier New" w:hint="default"/>
      </w:rPr>
    </w:lvl>
    <w:lvl w:ilvl="2" w:tplc="0C000005" w:tentative="1">
      <w:start w:val="1"/>
      <w:numFmt w:val="bullet"/>
      <w:lvlText w:val=""/>
      <w:lvlJc w:val="left"/>
      <w:pPr>
        <w:ind w:left="2378" w:hanging="360"/>
      </w:pPr>
      <w:rPr>
        <w:rFonts w:ascii="Wingdings" w:hAnsi="Wingdings" w:hint="default"/>
      </w:rPr>
    </w:lvl>
    <w:lvl w:ilvl="3" w:tplc="0C000001" w:tentative="1">
      <w:start w:val="1"/>
      <w:numFmt w:val="bullet"/>
      <w:lvlText w:val=""/>
      <w:lvlJc w:val="left"/>
      <w:pPr>
        <w:ind w:left="3098" w:hanging="360"/>
      </w:pPr>
      <w:rPr>
        <w:rFonts w:ascii="Symbol" w:hAnsi="Symbol" w:hint="default"/>
      </w:rPr>
    </w:lvl>
    <w:lvl w:ilvl="4" w:tplc="0C000003" w:tentative="1">
      <w:start w:val="1"/>
      <w:numFmt w:val="bullet"/>
      <w:lvlText w:val="o"/>
      <w:lvlJc w:val="left"/>
      <w:pPr>
        <w:ind w:left="3818" w:hanging="360"/>
      </w:pPr>
      <w:rPr>
        <w:rFonts w:ascii="Courier New" w:hAnsi="Courier New" w:cs="Courier New" w:hint="default"/>
      </w:rPr>
    </w:lvl>
    <w:lvl w:ilvl="5" w:tplc="0C000005" w:tentative="1">
      <w:start w:val="1"/>
      <w:numFmt w:val="bullet"/>
      <w:lvlText w:val=""/>
      <w:lvlJc w:val="left"/>
      <w:pPr>
        <w:ind w:left="4538" w:hanging="360"/>
      </w:pPr>
      <w:rPr>
        <w:rFonts w:ascii="Wingdings" w:hAnsi="Wingdings" w:hint="default"/>
      </w:rPr>
    </w:lvl>
    <w:lvl w:ilvl="6" w:tplc="0C000001" w:tentative="1">
      <w:start w:val="1"/>
      <w:numFmt w:val="bullet"/>
      <w:lvlText w:val=""/>
      <w:lvlJc w:val="left"/>
      <w:pPr>
        <w:ind w:left="5258" w:hanging="360"/>
      </w:pPr>
      <w:rPr>
        <w:rFonts w:ascii="Symbol" w:hAnsi="Symbol" w:hint="default"/>
      </w:rPr>
    </w:lvl>
    <w:lvl w:ilvl="7" w:tplc="0C000003" w:tentative="1">
      <w:start w:val="1"/>
      <w:numFmt w:val="bullet"/>
      <w:lvlText w:val="o"/>
      <w:lvlJc w:val="left"/>
      <w:pPr>
        <w:ind w:left="5978" w:hanging="360"/>
      </w:pPr>
      <w:rPr>
        <w:rFonts w:ascii="Courier New" w:hAnsi="Courier New" w:cs="Courier New" w:hint="default"/>
      </w:rPr>
    </w:lvl>
    <w:lvl w:ilvl="8" w:tplc="0C000005" w:tentative="1">
      <w:start w:val="1"/>
      <w:numFmt w:val="bullet"/>
      <w:lvlText w:val=""/>
      <w:lvlJc w:val="left"/>
      <w:pPr>
        <w:ind w:left="6698" w:hanging="360"/>
      </w:pPr>
      <w:rPr>
        <w:rFonts w:ascii="Wingdings" w:hAnsi="Wingdings" w:hint="default"/>
      </w:rPr>
    </w:lvl>
  </w:abstractNum>
  <w:abstractNum w:abstractNumId="24"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790BE0"/>
    <w:multiLevelType w:val="hybridMultilevel"/>
    <w:tmpl w:val="0F94F914"/>
    <w:lvl w:ilvl="0" w:tplc="2FB834FC">
      <w:start w:val="1"/>
      <w:numFmt w:val="decimal"/>
      <w:lvlText w:val="%1."/>
      <w:lvlJc w:val="left"/>
      <w:pPr>
        <w:ind w:left="1070" w:hanging="360"/>
      </w:pPr>
      <w:rPr>
        <w:rFonts w:hint="default"/>
      </w:rPr>
    </w:lvl>
    <w:lvl w:ilvl="1" w:tplc="0C000019" w:tentative="1">
      <w:start w:val="1"/>
      <w:numFmt w:val="lowerLetter"/>
      <w:lvlText w:val="%2."/>
      <w:lvlJc w:val="left"/>
      <w:pPr>
        <w:ind w:left="1790" w:hanging="360"/>
      </w:pPr>
    </w:lvl>
    <w:lvl w:ilvl="2" w:tplc="0C00001B" w:tentative="1">
      <w:start w:val="1"/>
      <w:numFmt w:val="lowerRoman"/>
      <w:lvlText w:val="%3."/>
      <w:lvlJc w:val="right"/>
      <w:pPr>
        <w:ind w:left="2510" w:hanging="180"/>
      </w:pPr>
    </w:lvl>
    <w:lvl w:ilvl="3" w:tplc="0C00000F" w:tentative="1">
      <w:start w:val="1"/>
      <w:numFmt w:val="decimal"/>
      <w:lvlText w:val="%4."/>
      <w:lvlJc w:val="left"/>
      <w:pPr>
        <w:ind w:left="3230" w:hanging="360"/>
      </w:pPr>
    </w:lvl>
    <w:lvl w:ilvl="4" w:tplc="0C000019" w:tentative="1">
      <w:start w:val="1"/>
      <w:numFmt w:val="lowerLetter"/>
      <w:lvlText w:val="%5."/>
      <w:lvlJc w:val="left"/>
      <w:pPr>
        <w:ind w:left="3950" w:hanging="360"/>
      </w:pPr>
    </w:lvl>
    <w:lvl w:ilvl="5" w:tplc="0C00001B" w:tentative="1">
      <w:start w:val="1"/>
      <w:numFmt w:val="lowerRoman"/>
      <w:lvlText w:val="%6."/>
      <w:lvlJc w:val="right"/>
      <w:pPr>
        <w:ind w:left="4670" w:hanging="180"/>
      </w:pPr>
    </w:lvl>
    <w:lvl w:ilvl="6" w:tplc="0C00000F" w:tentative="1">
      <w:start w:val="1"/>
      <w:numFmt w:val="decimal"/>
      <w:lvlText w:val="%7."/>
      <w:lvlJc w:val="left"/>
      <w:pPr>
        <w:ind w:left="5390" w:hanging="360"/>
      </w:pPr>
    </w:lvl>
    <w:lvl w:ilvl="7" w:tplc="0C000019" w:tentative="1">
      <w:start w:val="1"/>
      <w:numFmt w:val="lowerLetter"/>
      <w:lvlText w:val="%8."/>
      <w:lvlJc w:val="left"/>
      <w:pPr>
        <w:ind w:left="6110" w:hanging="360"/>
      </w:pPr>
    </w:lvl>
    <w:lvl w:ilvl="8" w:tplc="0C00001B" w:tentative="1">
      <w:start w:val="1"/>
      <w:numFmt w:val="lowerRoman"/>
      <w:lvlText w:val="%9."/>
      <w:lvlJc w:val="right"/>
      <w:pPr>
        <w:ind w:left="6830" w:hanging="180"/>
      </w:pPr>
    </w:lvl>
  </w:abstractNum>
  <w:abstractNum w:abstractNumId="26"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28"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79183">
    <w:abstractNumId w:val="3"/>
  </w:num>
  <w:num w:numId="2" w16cid:durableId="7892037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342216">
    <w:abstractNumId w:val="3"/>
  </w:num>
  <w:num w:numId="4" w16cid:durableId="789514242">
    <w:abstractNumId w:val="3"/>
  </w:num>
  <w:num w:numId="5" w16cid:durableId="656420786">
    <w:abstractNumId w:val="3"/>
  </w:num>
  <w:num w:numId="6" w16cid:durableId="471991848">
    <w:abstractNumId w:val="3"/>
  </w:num>
  <w:num w:numId="7" w16cid:durableId="1925411824">
    <w:abstractNumId w:val="3"/>
  </w:num>
  <w:num w:numId="8" w16cid:durableId="1815678704">
    <w:abstractNumId w:val="3"/>
  </w:num>
  <w:num w:numId="9" w16cid:durableId="1597903365">
    <w:abstractNumId w:val="3"/>
  </w:num>
  <w:num w:numId="10" w16cid:durableId="1854610524">
    <w:abstractNumId w:val="3"/>
  </w:num>
  <w:num w:numId="11" w16cid:durableId="1855336349">
    <w:abstractNumId w:val="3"/>
  </w:num>
  <w:num w:numId="12" w16cid:durableId="1252474168">
    <w:abstractNumId w:val="3"/>
  </w:num>
  <w:num w:numId="13" w16cid:durableId="1827084872">
    <w:abstractNumId w:val="9"/>
  </w:num>
  <w:num w:numId="14" w16cid:durableId="2132898131">
    <w:abstractNumId w:val="6"/>
  </w:num>
  <w:num w:numId="15" w16cid:durableId="1609123309">
    <w:abstractNumId w:val="5"/>
  </w:num>
  <w:num w:numId="16" w16cid:durableId="1724981509">
    <w:abstractNumId w:val="15"/>
  </w:num>
  <w:num w:numId="17" w16cid:durableId="583958020">
    <w:abstractNumId w:val="11"/>
  </w:num>
  <w:num w:numId="18" w16cid:durableId="368802533">
    <w:abstractNumId w:val="12"/>
  </w:num>
  <w:num w:numId="19" w16cid:durableId="1506356113">
    <w:abstractNumId w:val="4"/>
  </w:num>
  <w:num w:numId="20" w16cid:durableId="1058211404">
    <w:abstractNumId w:val="18"/>
  </w:num>
  <w:num w:numId="21" w16cid:durableId="1333068134">
    <w:abstractNumId w:val="14"/>
  </w:num>
  <w:num w:numId="22" w16cid:durableId="87040678">
    <w:abstractNumId w:val="1"/>
  </w:num>
  <w:num w:numId="23" w16cid:durableId="105127459">
    <w:abstractNumId w:val="29"/>
  </w:num>
  <w:num w:numId="24" w16cid:durableId="1556700965">
    <w:abstractNumId w:val="17"/>
  </w:num>
  <w:num w:numId="25" w16cid:durableId="1470440425">
    <w:abstractNumId w:val="28"/>
  </w:num>
  <w:num w:numId="26" w16cid:durableId="1164200523">
    <w:abstractNumId w:val="0"/>
  </w:num>
  <w:num w:numId="27" w16cid:durableId="1976138797">
    <w:abstractNumId w:val="16"/>
  </w:num>
  <w:num w:numId="28" w16cid:durableId="1103186106">
    <w:abstractNumId w:val="2"/>
  </w:num>
  <w:num w:numId="29" w16cid:durableId="619726306">
    <w:abstractNumId w:val="22"/>
  </w:num>
  <w:num w:numId="30" w16cid:durableId="727339453">
    <w:abstractNumId w:val="8"/>
  </w:num>
  <w:num w:numId="31" w16cid:durableId="870993691">
    <w:abstractNumId w:val="27"/>
  </w:num>
  <w:num w:numId="32" w16cid:durableId="1974866019">
    <w:abstractNumId w:val="10"/>
  </w:num>
  <w:num w:numId="33" w16cid:durableId="2015259986">
    <w:abstractNumId w:val="13"/>
  </w:num>
  <w:num w:numId="34" w16cid:durableId="1151824546">
    <w:abstractNumId w:val="26"/>
  </w:num>
  <w:num w:numId="35" w16cid:durableId="481970854">
    <w:abstractNumId w:val="7"/>
  </w:num>
  <w:num w:numId="36" w16cid:durableId="1828131351">
    <w:abstractNumId w:val="24"/>
  </w:num>
  <w:num w:numId="37" w16cid:durableId="1915124496">
    <w:abstractNumId w:val="19"/>
  </w:num>
  <w:num w:numId="38" w16cid:durableId="1380935066">
    <w:abstractNumId w:val="25"/>
  </w:num>
  <w:num w:numId="39" w16cid:durableId="825098435">
    <w:abstractNumId w:val="21"/>
  </w:num>
  <w:num w:numId="40" w16cid:durableId="2059041192">
    <w:abstractNumId w:val="23"/>
  </w:num>
  <w:num w:numId="41" w16cid:durableId="157535795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BC"/>
    <w:rsid w:val="00001745"/>
    <w:rsid w:val="00026C26"/>
    <w:rsid w:val="00027573"/>
    <w:rsid w:val="000342F2"/>
    <w:rsid w:val="000350A2"/>
    <w:rsid w:val="00043E79"/>
    <w:rsid w:val="00046389"/>
    <w:rsid w:val="00046BA9"/>
    <w:rsid w:val="00046C29"/>
    <w:rsid w:val="0005250C"/>
    <w:rsid w:val="00053F12"/>
    <w:rsid w:val="0005417B"/>
    <w:rsid w:val="0005479F"/>
    <w:rsid w:val="000569D8"/>
    <w:rsid w:val="00063C86"/>
    <w:rsid w:val="00071A51"/>
    <w:rsid w:val="0007347A"/>
    <w:rsid w:val="000800EA"/>
    <w:rsid w:val="00080B93"/>
    <w:rsid w:val="000861F1"/>
    <w:rsid w:val="00090DAE"/>
    <w:rsid w:val="000920B6"/>
    <w:rsid w:val="0009242B"/>
    <w:rsid w:val="000961CC"/>
    <w:rsid w:val="000979B2"/>
    <w:rsid w:val="000A320F"/>
    <w:rsid w:val="000A4826"/>
    <w:rsid w:val="000B0DD8"/>
    <w:rsid w:val="000B0FFE"/>
    <w:rsid w:val="000B23BF"/>
    <w:rsid w:val="000B2D85"/>
    <w:rsid w:val="000C3002"/>
    <w:rsid w:val="000D0BB0"/>
    <w:rsid w:val="000D17CB"/>
    <w:rsid w:val="000D7464"/>
    <w:rsid w:val="000D7CC0"/>
    <w:rsid w:val="000E0770"/>
    <w:rsid w:val="000E547A"/>
    <w:rsid w:val="000F0C10"/>
    <w:rsid w:val="000F1D2C"/>
    <w:rsid w:val="000F1DC5"/>
    <w:rsid w:val="000F2DA0"/>
    <w:rsid w:val="00105D96"/>
    <w:rsid w:val="00106EAF"/>
    <w:rsid w:val="00112965"/>
    <w:rsid w:val="00112C8A"/>
    <w:rsid w:val="00113909"/>
    <w:rsid w:val="0011757B"/>
    <w:rsid w:val="001279BD"/>
    <w:rsid w:val="00127E6B"/>
    <w:rsid w:val="0013062D"/>
    <w:rsid w:val="00131C5E"/>
    <w:rsid w:val="00132682"/>
    <w:rsid w:val="00133795"/>
    <w:rsid w:val="0014745A"/>
    <w:rsid w:val="001478A9"/>
    <w:rsid w:val="00147B87"/>
    <w:rsid w:val="001507A5"/>
    <w:rsid w:val="00151ECD"/>
    <w:rsid w:val="0015227F"/>
    <w:rsid w:val="00154C09"/>
    <w:rsid w:val="00157FDF"/>
    <w:rsid w:val="00161132"/>
    <w:rsid w:val="001614A7"/>
    <w:rsid w:val="00161777"/>
    <w:rsid w:val="00164FDA"/>
    <w:rsid w:val="001652E9"/>
    <w:rsid w:val="001712C7"/>
    <w:rsid w:val="001722E3"/>
    <w:rsid w:val="0017676B"/>
    <w:rsid w:val="00182550"/>
    <w:rsid w:val="00185D6C"/>
    <w:rsid w:val="001905B9"/>
    <w:rsid w:val="00191604"/>
    <w:rsid w:val="001B03A6"/>
    <w:rsid w:val="001B325F"/>
    <w:rsid w:val="001B3FDA"/>
    <w:rsid w:val="001B7ECD"/>
    <w:rsid w:val="001C0BA6"/>
    <w:rsid w:val="001C0CB2"/>
    <w:rsid w:val="001C1158"/>
    <w:rsid w:val="001C6453"/>
    <w:rsid w:val="001D1620"/>
    <w:rsid w:val="001D1946"/>
    <w:rsid w:val="001D311E"/>
    <w:rsid w:val="001E3330"/>
    <w:rsid w:val="001E52A9"/>
    <w:rsid w:val="001F2976"/>
    <w:rsid w:val="001F3809"/>
    <w:rsid w:val="001F615B"/>
    <w:rsid w:val="001F6E14"/>
    <w:rsid w:val="002001A9"/>
    <w:rsid w:val="0020174E"/>
    <w:rsid w:val="00202FC1"/>
    <w:rsid w:val="00205EE4"/>
    <w:rsid w:val="00211F2A"/>
    <w:rsid w:val="00214C28"/>
    <w:rsid w:val="002161B3"/>
    <w:rsid w:val="0022030D"/>
    <w:rsid w:val="002268DD"/>
    <w:rsid w:val="002271CC"/>
    <w:rsid w:val="00235E58"/>
    <w:rsid w:val="00237195"/>
    <w:rsid w:val="002371F6"/>
    <w:rsid w:val="0024700A"/>
    <w:rsid w:val="00250D63"/>
    <w:rsid w:val="00252BB9"/>
    <w:rsid w:val="00254AF1"/>
    <w:rsid w:val="00256944"/>
    <w:rsid w:val="00261187"/>
    <w:rsid w:val="002767D1"/>
    <w:rsid w:val="00276B4B"/>
    <w:rsid w:val="0028659A"/>
    <w:rsid w:val="0028776D"/>
    <w:rsid w:val="00290708"/>
    <w:rsid w:val="002908F7"/>
    <w:rsid w:val="00290BC2"/>
    <w:rsid w:val="0029114C"/>
    <w:rsid w:val="00293AB0"/>
    <w:rsid w:val="002A3C5A"/>
    <w:rsid w:val="002A78A4"/>
    <w:rsid w:val="002B1BC9"/>
    <w:rsid w:val="002B2F48"/>
    <w:rsid w:val="002B5BE7"/>
    <w:rsid w:val="002B7A98"/>
    <w:rsid w:val="002D15F8"/>
    <w:rsid w:val="002D27B3"/>
    <w:rsid w:val="002D5265"/>
    <w:rsid w:val="002E0A12"/>
    <w:rsid w:val="002E0F5A"/>
    <w:rsid w:val="002E1900"/>
    <w:rsid w:val="002E64D9"/>
    <w:rsid w:val="002E653A"/>
    <w:rsid w:val="002F18A9"/>
    <w:rsid w:val="002F5336"/>
    <w:rsid w:val="002F776C"/>
    <w:rsid w:val="0030070E"/>
    <w:rsid w:val="00304873"/>
    <w:rsid w:val="00306465"/>
    <w:rsid w:val="00306F14"/>
    <w:rsid w:val="00310FE7"/>
    <w:rsid w:val="00315A8C"/>
    <w:rsid w:val="0032326F"/>
    <w:rsid w:val="003237B3"/>
    <w:rsid w:val="00324459"/>
    <w:rsid w:val="00332B26"/>
    <w:rsid w:val="003363BE"/>
    <w:rsid w:val="00340C92"/>
    <w:rsid w:val="00340E97"/>
    <w:rsid w:val="00341658"/>
    <w:rsid w:val="00351C72"/>
    <w:rsid w:val="0035535C"/>
    <w:rsid w:val="003561BA"/>
    <w:rsid w:val="0035622E"/>
    <w:rsid w:val="00362EF3"/>
    <w:rsid w:val="00364162"/>
    <w:rsid w:val="0036502E"/>
    <w:rsid w:val="003706C3"/>
    <w:rsid w:val="0037091B"/>
    <w:rsid w:val="00374FB0"/>
    <w:rsid w:val="00375D84"/>
    <w:rsid w:val="00383217"/>
    <w:rsid w:val="00383F4F"/>
    <w:rsid w:val="00384E7D"/>
    <w:rsid w:val="00390A9A"/>
    <w:rsid w:val="00393ECA"/>
    <w:rsid w:val="00393F76"/>
    <w:rsid w:val="00395118"/>
    <w:rsid w:val="0039728C"/>
    <w:rsid w:val="003A19B1"/>
    <w:rsid w:val="003B009F"/>
    <w:rsid w:val="003B1C6F"/>
    <w:rsid w:val="003B790A"/>
    <w:rsid w:val="003C5AA4"/>
    <w:rsid w:val="003C73E7"/>
    <w:rsid w:val="003C7753"/>
    <w:rsid w:val="003D081A"/>
    <w:rsid w:val="003D0CE7"/>
    <w:rsid w:val="003D0D29"/>
    <w:rsid w:val="003D2018"/>
    <w:rsid w:val="003D60D2"/>
    <w:rsid w:val="003D73AD"/>
    <w:rsid w:val="003E29E2"/>
    <w:rsid w:val="003E63DD"/>
    <w:rsid w:val="003E7F69"/>
    <w:rsid w:val="003F0C17"/>
    <w:rsid w:val="003F4AE8"/>
    <w:rsid w:val="003F6BE2"/>
    <w:rsid w:val="003F7AE5"/>
    <w:rsid w:val="00404615"/>
    <w:rsid w:val="00406962"/>
    <w:rsid w:val="00410C5B"/>
    <w:rsid w:val="00410C6A"/>
    <w:rsid w:val="00411DA7"/>
    <w:rsid w:val="00415EE8"/>
    <w:rsid w:val="00416C4E"/>
    <w:rsid w:val="0041730A"/>
    <w:rsid w:val="004201C5"/>
    <w:rsid w:val="00421996"/>
    <w:rsid w:val="00421AD8"/>
    <w:rsid w:val="004232B9"/>
    <w:rsid w:val="00425397"/>
    <w:rsid w:val="004339A4"/>
    <w:rsid w:val="00434B2B"/>
    <w:rsid w:val="00437670"/>
    <w:rsid w:val="00446BCA"/>
    <w:rsid w:val="0045005A"/>
    <w:rsid w:val="00456D4E"/>
    <w:rsid w:val="004573A5"/>
    <w:rsid w:val="0046275C"/>
    <w:rsid w:val="00465585"/>
    <w:rsid w:val="00470183"/>
    <w:rsid w:val="004717AD"/>
    <w:rsid w:val="00474B12"/>
    <w:rsid w:val="00475402"/>
    <w:rsid w:val="0047586E"/>
    <w:rsid w:val="004775C6"/>
    <w:rsid w:val="00481915"/>
    <w:rsid w:val="00481CA9"/>
    <w:rsid w:val="00483901"/>
    <w:rsid w:val="004869D4"/>
    <w:rsid w:val="00492EC8"/>
    <w:rsid w:val="00493395"/>
    <w:rsid w:val="00493B9B"/>
    <w:rsid w:val="004A0494"/>
    <w:rsid w:val="004A08E2"/>
    <w:rsid w:val="004A221C"/>
    <w:rsid w:val="004A43C3"/>
    <w:rsid w:val="004A5876"/>
    <w:rsid w:val="004B12F4"/>
    <w:rsid w:val="004B683E"/>
    <w:rsid w:val="004C1F06"/>
    <w:rsid w:val="004C514E"/>
    <w:rsid w:val="004C5577"/>
    <w:rsid w:val="004C5DAB"/>
    <w:rsid w:val="004C6BF5"/>
    <w:rsid w:val="004C6C0F"/>
    <w:rsid w:val="004C6C5C"/>
    <w:rsid w:val="004D157E"/>
    <w:rsid w:val="004D3791"/>
    <w:rsid w:val="004D705A"/>
    <w:rsid w:val="004D705C"/>
    <w:rsid w:val="004D79E7"/>
    <w:rsid w:val="004D7B32"/>
    <w:rsid w:val="004D7B3D"/>
    <w:rsid w:val="004E3329"/>
    <w:rsid w:val="004E4554"/>
    <w:rsid w:val="004E6D59"/>
    <w:rsid w:val="004E733D"/>
    <w:rsid w:val="004F0323"/>
    <w:rsid w:val="004F0C68"/>
    <w:rsid w:val="004F25AD"/>
    <w:rsid w:val="004F2C3B"/>
    <w:rsid w:val="004F311F"/>
    <w:rsid w:val="004F3B82"/>
    <w:rsid w:val="004F784F"/>
    <w:rsid w:val="0050056E"/>
    <w:rsid w:val="005033F7"/>
    <w:rsid w:val="00511939"/>
    <w:rsid w:val="00515AB5"/>
    <w:rsid w:val="00515D7E"/>
    <w:rsid w:val="00517362"/>
    <w:rsid w:val="005201BA"/>
    <w:rsid w:val="00522856"/>
    <w:rsid w:val="0052308D"/>
    <w:rsid w:val="00523D4E"/>
    <w:rsid w:val="00527338"/>
    <w:rsid w:val="0053233E"/>
    <w:rsid w:val="00536DE0"/>
    <w:rsid w:val="00540599"/>
    <w:rsid w:val="00543ABC"/>
    <w:rsid w:val="005470AB"/>
    <w:rsid w:val="00547C84"/>
    <w:rsid w:val="00547C89"/>
    <w:rsid w:val="00550554"/>
    <w:rsid w:val="00550714"/>
    <w:rsid w:val="00554F05"/>
    <w:rsid w:val="00555270"/>
    <w:rsid w:val="005627D3"/>
    <w:rsid w:val="00571EBF"/>
    <w:rsid w:val="00574B53"/>
    <w:rsid w:val="00581E24"/>
    <w:rsid w:val="00582F1D"/>
    <w:rsid w:val="00586BCC"/>
    <w:rsid w:val="00591E22"/>
    <w:rsid w:val="005934F3"/>
    <w:rsid w:val="005A0648"/>
    <w:rsid w:val="005A0F0A"/>
    <w:rsid w:val="005A16C8"/>
    <w:rsid w:val="005A2078"/>
    <w:rsid w:val="005A2758"/>
    <w:rsid w:val="005A7DFF"/>
    <w:rsid w:val="005B0100"/>
    <w:rsid w:val="005B0B9D"/>
    <w:rsid w:val="005B0E0A"/>
    <w:rsid w:val="005B4D10"/>
    <w:rsid w:val="005C0BDF"/>
    <w:rsid w:val="005C4657"/>
    <w:rsid w:val="005C5743"/>
    <w:rsid w:val="005D2EA1"/>
    <w:rsid w:val="005D5E52"/>
    <w:rsid w:val="005E3D40"/>
    <w:rsid w:val="005E53BE"/>
    <w:rsid w:val="005E55CE"/>
    <w:rsid w:val="00600857"/>
    <w:rsid w:val="006018BD"/>
    <w:rsid w:val="0060606D"/>
    <w:rsid w:val="006110B0"/>
    <w:rsid w:val="006164C2"/>
    <w:rsid w:val="0062296D"/>
    <w:rsid w:val="0062422C"/>
    <w:rsid w:val="0062596C"/>
    <w:rsid w:val="00640E58"/>
    <w:rsid w:val="00646950"/>
    <w:rsid w:val="00647C52"/>
    <w:rsid w:val="0065524C"/>
    <w:rsid w:val="00661501"/>
    <w:rsid w:val="006629CF"/>
    <w:rsid w:val="00665C65"/>
    <w:rsid w:val="00666394"/>
    <w:rsid w:val="0067031E"/>
    <w:rsid w:val="006716DE"/>
    <w:rsid w:val="0067352F"/>
    <w:rsid w:val="006735A9"/>
    <w:rsid w:val="00675AC7"/>
    <w:rsid w:val="00680CC0"/>
    <w:rsid w:val="00682B37"/>
    <w:rsid w:val="00696A35"/>
    <w:rsid w:val="006A4B61"/>
    <w:rsid w:val="006A57E8"/>
    <w:rsid w:val="006B2840"/>
    <w:rsid w:val="006B38D2"/>
    <w:rsid w:val="006B3BE0"/>
    <w:rsid w:val="006B527C"/>
    <w:rsid w:val="006B70AD"/>
    <w:rsid w:val="006C4482"/>
    <w:rsid w:val="006C4A5E"/>
    <w:rsid w:val="006C6590"/>
    <w:rsid w:val="006D6925"/>
    <w:rsid w:val="006E34CB"/>
    <w:rsid w:val="006E45B9"/>
    <w:rsid w:val="006E71EC"/>
    <w:rsid w:val="006E7C23"/>
    <w:rsid w:val="006E7C9B"/>
    <w:rsid w:val="006F4C01"/>
    <w:rsid w:val="006F5981"/>
    <w:rsid w:val="00700E03"/>
    <w:rsid w:val="00706443"/>
    <w:rsid w:val="00712DC9"/>
    <w:rsid w:val="0071418B"/>
    <w:rsid w:val="0071623D"/>
    <w:rsid w:val="0071776D"/>
    <w:rsid w:val="007213B6"/>
    <w:rsid w:val="00722AE5"/>
    <w:rsid w:val="00723CD9"/>
    <w:rsid w:val="00724028"/>
    <w:rsid w:val="0073476D"/>
    <w:rsid w:val="0073738E"/>
    <w:rsid w:val="007379DF"/>
    <w:rsid w:val="00747680"/>
    <w:rsid w:val="00753D38"/>
    <w:rsid w:val="00754C63"/>
    <w:rsid w:val="0075637D"/>
    <w:rsid w:val="00762E36"/>
    <w:rsid w:val="00764D74"/>
    <w:rsid w:val="00764F95"/>
    <w:rsid w:val="00765CC2"/>
    <w:rsid w:val="007668BE"/>
    <w:rsid w:val="007673FA"/>
    <w:rsid w:val="007676D1"/>
    <w:rsid w:val="00773646"/>
    <w:rsid w:val="00773C94"/>
    <w:rsid w:val="00773E7F"/>
    <w:rsid w:val="00774F0F"/>
    <w:rsid w:val="007756CC"/>
    <w:rsid w:val="00777640"/>
    <w:rsid w:val="0078040C"/>
    <w:rsid w:val="00780E06"/>
    <w:rsid w:val="007821DD"/>
    <w:rsid w:val="0078704C"/>
    <w:rsid w:val="00792A94"/>
    <w:rsid w:val="0079537A"/>
    <w:rsid w:val="007A1C9E"/>
    <w:rsid w:val="007A79BE"/>
    <w:rsid w:val="007B371F"/>
    <w:rsid w:val="007C2FFC"/>
    <w:rsid w:val="007C77FB"/>
    <w:rsid w:val="007D2C91"/>
    <w:rsid w:val="007D62DC"/>
    <w:rsid w:val="007D7E00"/>
    <w:rsid w:val="007E6A20"/>
    <w:rsid w:val="007F5900"/>
    <w:rsid w:val="00800DF0"/>
    <w:rsid w:val="00801886"/>
    <w:rsid w:val="00801BA7"/>
    <w:rsid w:val="008106F9"/>
    <w:rsid w:val="00811096"/>
    <w:rsid w:val="008111E6"/>
    <w:rsid w:val="00822C8F"/>
    <w:rsid w:val="0082606B"/>
    <w:rsid w:val="00826D19"/>
    <w:rsid w:val="00833A69"/>
    <w:rsid w:val="00833EA1"/>
    <w:rsid w:val="008368D3"/>
    <w:rsid w:val="00841B8C"/>
    <w:rsid w:val="008436C2"/>
    <w:rsid w:val="00843AE7"/>
    <w:rsid w:val="00846817"/>
    <w:rsid w:val="0084791A"/>
    <w:rsid w:val="00855BCA"/>
    <w:rsid w:val="008605B2"/>
    <w:rsid w:val="00865937"/>
    <w:rsid w:val="00866889"/>
    <w:rsid w:val="00870046"/>
    <w:rsid w:val="008742FC"/>
    <w:rsid w:val="00874775"/>
    <w:rsid w:val="008747C2"/>
    <w:rsid w:val="008750A3"/>
    <w:rsid w:val="00875CDA"/>
    <w:rsid w:val="00877746"/>
    <w:rsid w:val="00877888"/>
    <w:rsid w:val="00880C5A"/>
    <w:rsid w:val="008952C8"/>
    <w:rsid w:val="008A101C"/>
    <w:rsid w:val="008A58E3"/>
    <w:rsid w:val="008B08AC"/>
    <w:rsid w:val="008B294B"/>
    <w:rsid w:val="008B7EEA"/>
    <w:rsid w:val="008C0737"/>
    <w:rsid w:val="008C2637"/>
    <w:rsid w:val="008C5946"/>
    <w:rsid w:val="008D084B"/>
    <w:rsid w:val="008D199A"/>
    <w:rsid w:val="008D2628"/>
    <w:rsid w:val="008D7B89"/>
    <w:rsid w:val="008E282D"/>
    <w:rsid w:val="008E55F4"/>
    <w:rsid w:val="008E6703"/>
    <w:rsid w:val="008F04E1"/>
    <w:rsid w:val="008F0E02"/>
    <w:rsid w:val="008F29F4"/>
    <w:rsid w:val="00900E4E"/>
    <w:rsid w:val="009060A6"/>
    <w:rsid w:val="00907300"/>
    <w:rsid w:val="00911EEF"/>
    <w:rsid w:val="0091549F"/>
    <w:rsid w:val="00917693"/>
    <w:rsid w:val="00922077"/>
    <w:rsid w:val="0092390F"/>
    <w:rsid w:val="0092418F"/>
    <w:rsid w:val="00927DC9"/>
    <w:rsid w:val="009314D1"/>
    <w:rsid w:val="00936804"/>
    <w:rsid w:val="009428D1"/>
    <w:rsid w:val="00943CB4"/>
    <w:rsid w:val="009471B2"/>
    <w:rsid w:val="00947A76"/>
    <w:rsid w:val="009506D1"/>
    <w:rsid w:val="0095124B"/>
    <w:rsid w:val="009525A9"/>
    <w:rsid w:val="00953C43"/>
    <w:rsid w:val="00957DBB"/>
    <w:rsid w:val="009627B3"/>
    <w:rsid w:val="0096301D"/>
    <w:rsid w:val="00964890"/>
    <w:rsid w:val="00974F37"/>
    <w:rsid w:val="00977C19"/>
    <w:rsid w:val="0098467B"/>
    <w:rsid w:val="00984A8F"/>
    <w:rsid w:val="009851B3"/>
    <w:rsid w:val="009867EB"/>
    <w:rsid w:val="009921A7"/>
    <w:rsid w:val="009924C9"/>
    <w:rsid w:val="00992818"/>
    <w:rsid w:val="009975D0"/>
    <w:rsid w:val="009A241B"/>
    <w:rsid w:val="009A27BB"/>
    <w:rsid w:val="009A40B4"/>
    <w:rsid w:val="009B6215"/>
    <w:rsid w:val="009B6521"/>
    <w:rsid w:val="009C0C83"/>
    <w:rsid w:val="009C1A03"/>
    <w:rsid w:val="009C2AF2"/>
    <w:rsid w:val="009C36FA"/>
    <w:rsid w:val="009C5438"/>
    <w:rsid w:val="009C6811"/>
    <w:rsid w:val="009D0812"/>
    <w:rsid w:val="009D0B6E"/>
    <w:rsid w:val="009D5596"/>
    <w:rsid w:val="009D7792"/>
    <w:rsid w:val="009E5A95"/>
    <w:rsid w:val="009E668E"/>
    <w:rsid w:val="00A0582C"/>
    <w:rsid w:val="00A20144"/>
    <w:rsid w:val="00A209D4"/>
    <w:rsid w:val="00A341D1"/>
    <w:rsid w:val="00A362BC"/>
    <w:rsid w:val="00A47122"/>
    <w:rsid w:val="00A4784E"/>
    <w:rsid w:val="00A478E8"/>
    <w:rsid w:val="00A50E2A"/>
    <w:rsid w:val="00A51578"/>
    <w:rsid w:val="00A520C4"/>
    <w:rsid w:val="00A556EF"/>
    <w:rsid w:val="00A60D20"/>
    <w:rsid w:val="00A62544"/>
    <w:rsid w:val="00A63345"/>
    <w:rsid w:val="00A64249"/>
    <w:rsid w:val="00A70B40"/>
    <w:rsid w:val="00A72A01"/>
    <w:rsid w:val="00A80B40"/>
    <w:rsid w:val="00A81065"/>
    <w:rsid w:val="00A826B7"/>
    <w:rsid w:val="00A82C89"/>
    <w:rsid w:val="00A835E0"/>
    <w:rsid w:val="00A91A50"/>
    <w:rsid w:val="00A93D38"/>
    <w:rsid w:val="00A96821"/>
    <w:rsid w:val="00AA1274"/>
    <w:rsid w:val="00AA1455"/>
    <w:rsid w:val="00AA3A25"/>
    <w:rsid w:val="00AB2C31"/>
    <w:rsid w:val="00AB3247"/>
    <w:rsid w:val="00AB6E4D"/>
    <w:rsid w:val="00AC000C"/>
    <w:rsid w:val="00AC0458"/>
    <w:rsid w:val="00AC43A1"/>
    <w:rsid w:val="00AD2F81"/>
    <w:rsid w:val="00AD59AD"/>
    <w:rsid w:val="00AD6978"/>
    <w:rsid w:val="00AE1AA9"/>
    <w:rsid w:val="00AE349C"/>
    <w:rsid w:val="00AE4E8C"/>
    <w:rsid w:val="00AE52FA"/>
    <w:rsid w:val="00AE530D"/>
    <w:rsid w:val="00AE7B8C"/>
    <w:rsid w:val="00AF132C"/>
    <w:rsid w:val="00B028C7"/>
    <w:rsid w:val="00B05A54"/>
    <w:rsid w:val="00B112EE"/>
    <w:rsid w:val="00B12C1B"/>
    <w:rsid w:val="00B14F44"/>
    <w:rsid w:val="00B244FA"/>
    <w:rsid w:val="00B25CF6"/>
    <w:rsid w:val="00B27C69"/>
    <w:rsid w:val="00B32E5C"/>
    <w:rsid w:val="00B3696F"/>
    <w:rsid w:val="00B41470"/>
    <w:rsid w:val="00B43F16"/>
    <w:rsid w:val="00B44383"/>
    <w:rsid w:val="00B45A14"/>
    <w:rsid w:val="00B45B3C"/>
    <w:rsid w:val="00B475A0"/>
    <w:rsid w:val="00B52410"/>
    <w:rsid w:val="00B6168B"/>
    <w:rsid w:val="00B62B29"/>
    <w:rsid w:val="00B63415"/>
    <w:rsid w:val="00B645B3"/>
    <w:rsid w:val="00B64660"/>
    <w:rsid w:val="00B64711"/>
    <w:rsid w:val="00B67DAA"/>
    <w:rsid w:val="00B76596"/>
    <w:rsid w:val="00B7727B"/>
    <w:rsid w:val="00B8403B"/>
    <w:rsid w:val="00B90480"/>
    <w:rsid w:val="00B91E56"/>
    <w:rsid w:val="00B94FB1"/>
    <w:rsid w:val="00B97189"/>
    <w:rsid w:val="00BA1E69"/>
    <w:rsid w:val="00BA4804"/>
    <w:rsid w:val="00BA7A19"/>
    <w:rsid w:val="00BA7AE1"/>
    <w:rsid w:val="00BB05D6"/>
    <w:rsid w:val="00BC1CF8"/>
    <w:rsid w:val="00BC2186"/>
    <w:rsid w:val="00BC3A78"/>
    <w:rsid w:val="00BC7C15"/>
    <w:rsid w:val="00BC7FA6"/>
    <w:rsid w:val="00BD1E60"/>
    <w:rsid w:val="00BD7DC5"/>
    <w:rsid w:val="00BE0D46"/>
    <w:rsid w:val="00BE2B37"/>
    <w:rsid w:val="00BE6B72"/>
    <w:rsid w:val="00BE716C"/>
    <w:rsid w:val="00BE78AD"/>
    <w:rsid w:val="00BF0738"/>
    <w:rsid w:val="00BF1CF1"/>
    <w:rsid w:val="00BF238F"/>
    <w:rsid w:val="00C03B43"/>
    <w:rsid w:val="00C1068A"/>
    <w:rsid w:val="00C1109F"/>
    <w:rsid w:val="00C115A8"/>
    <w:rsid w:val="00C1414F"/>
    <w:rsid w:val="00C16022"/>
    <w:rsid w:val="00C165DF"/>
    <w:rsid w:val="00C21939"/>
    <w:rsid w:val="00C34610"/>
    <w:rsid w:val="00C34786"/>
    <w:rsid w:val="00C40C7B"/>
    <w:rsid w:val="00C41CE3"/>
    <w:rsid w:val="00C45B96"/>
    <w:rsid w:val="00C5090A"/>
    <w:rsid w:val="00C51C01"/>
    <w:rsid w:val="00C545A5"/>
    <w:rsid w:val="00C57763"/>
    <w:rsid w:val="00C613D3"/>
    <w:rsid w:val="00C7322F"/>
    <w:rsid w:val="00C86956"/>
    <w:rsid w:val="00C907F8"/>
    <w:rsid w:val="00C9359B"/>
    <w:rsid w:val="00C975AE"/>
    <w:rsid w:val="00CA4BED"/>
    <w:rsid w:val="00CA5897"/>
    <w:rsid w:val="00CA6EB6"/>
    <w:rsid w:val="00CA73E4"/>
    <w:rsid w:val="00CC269F"/>
    <w:rsid w:val="00CC5879"/>
    <w:rsid w:val="00CC62E1"/>
    <w:rsid w:val="00CD0A8F"/>
    <w:rsid w:val="00CD1BC2"/>
    <w:rsid w:val="00CD1EDB"/>
    <w:rsid w:val="00CD5BEB"/>
    <w:rsid w:val="00CD72C8"/>
    <w:rsid w:val="00CD7CCD"/>
    <w:rsid w:val="00CE09C5"/>
    <w:rsid w:val="00CE13B3"/>
    <w:rsid w:val="00CE43C9"/>
    <w:rsid w:val="00CE5FE0"/>
    <w:rsid w:val="00CF01E4"/>
    <w:rsid w:val="00CF336D"/>
    <w:rsid w:val="00D00C5E"/>
    <w:rsid w:val="00D01C64"/>
    <w:rsid w:val="00D11750"/>
    <w:rsid w:val="00D138EB"/>
    <w:rsid w:val="00D15C41"/>
    <w:rsid w:val="00D23CA3"/>
    <w:rsid w:val="00D25C1F"/>
    <w:rsid w:val="00D32649"/>
    <w:rsid w:val="00D34094"/>
    <w:rsid w:val="00D40F41"/>
    <w:rsid w:val="00D460CB"/>
    <w:rsid w:val="00D51047"/>
    <w:rsid w:val="00D517F3"/>
    <w:rsid w:val="00D524A2"/>
    <w:rsid w:val="00D52E2E"/>
    <w:rsid w:val="00D5694D"/>
    <w:rsid w:val="00D60EA5"/>
    <w:rsid w:val="00D63CC5"/>
    <w:rsid w:val="00D67252"/>
    <w:rsid w:val="00D7136A"/>
    <w:rsid w:val="00D71A41"/>
    <w:rsid w:val="00D76FA8"/>
    <w:rsid w:val="00D810F2"/>
    <w:rsid w:val="00D828F5"/>
    <w:rsid w:val="00D82BA9"/>
    <w:rsid w:val="00D86C2A"/>
    <w:rsid w:val="00D9718A"/>
    <w:rsid w:val="00D97CFB"/>
    <w:rsid w:val="00DA5F31"/>
    <w:rsid w:val="00DB1E1C"/>
    <w:rsid w:val="00DB5AAE"/>
    <w:rsid w:val="00DC186F"/>
    <w:rsid w:val="00DC50DF"/>
    <w:rsid w:val="00DC57D8"/>
    <w:rsid w:val="00DD22DB"/>
    <w:rsid w:val="00DD2C63"/>
    <w:rsid w:val="00DE317A"/>
    <w:rsid w:val="00DE7E65"/>
    <w:rsid w:val="00DF015C"/>
    <w:rsid w:val="00DF133D"/>
    <w:rsid w:val="00DF2010"/>
    <w:rsid w:val="00DF3046"/>
    <w:rsid w:val="00DF4173"/>
    <w:rsid w:val="00DF41EA"/>
    <w:rsid w:val="00DF41F5"/>
    <w:rsid w:val="00DF555A"/>
    <w:rsid w:val="00E00531"/>
    <w:rsid w:val="00E12F80"/>
    <w:rsid w:val="00E14CA8"/>
    <w:rsid w:val="00E1571C"/>
    <w:rsid w:val="00E17874"/>
    <w:rsid w:val="00E31100"/>
    <w:rsid w:val="00E313A4"/>
    <w:rsid w:val="00E32B72"/>
    <w:rsid w:val="00E51609"/>
    <w:rsid w:val="00E531AB"/>
    <w:rsid w:val="00E56045"/>
    <w:rsid w:val="00E60F21"/>
    <w:rsid w:val="00E631EC"/>
    <w:rsid w:val="00E653A2"/>
    <w:rsid w:val="00E747D3"/>
    <w:rsid w:val="00E76A9F"/>
    <w:rsid w:val="00E81CDE"/>
    <w:rsid w:val="00E8344B"/>
    <w:rsid w:val="00E84F3A"/>
    <w:rsid w:val="00E903B5"/>
    <w:rsid w:val="00E935C0"/>
    <w:rsid w:val="00EA104E"/>
    <w:rsid w:val="00EA4B7F"/>
    <w:rsid w:val="00EA5C17"/>
    <w:rsid w:val="00EA751F"/>
    <w:rsid w:val="00EB0269"/>
    <w:rsid w:val="00EB359B"/>
    <w:rsid w:val="00EC0FC8"/>
    <w:rsid w:val="00EC1A95"/>
    <w:rsid w:val="00EC27F5"/>
    <w:rsid w:val="00EC29A9"/>
    <w:rsid w:val="00EC3266"/>
    <w:rsid w:val="00EC5ADA"/>
    <w:rsid w:val="00EC7E69"/>
    <w:rsid w:val="00ED0101"/>
    <w:rsid w:val="00ED1786"/>
    <w:rsid w:val="00ED3557"/>
    <w:rsid w:val="00ED5B7C"/>
    <w:rsid w:val="00EE4724"/>
    <w:rsid w:val="00EE5125"/>
    <w:rsid w:val="00EF1D62"/>
    <w:rsid w:val="00EF40AC"/>
    <w:rsid w:val="00EF5198"/>
    <w:rsid w:val="00F00345"/>
    <w:rsid w:val="00F004B6"/>
    <w:rsid w:val="00F006C8"/>
    <w:rsid w:val="00F0334B"/>
    <w:rsid w:val="00F06497"/>
    <w:rsid w:val="00F12A52"/>
    <w:rsid w:val="00F15C6D"/>
    <w:rsid w:val="00F17149"/>
    <w:rsid w:val="00F21EBA"/>
    <w:rsid w:val="00F23E6A"/>
    <w:rsid w:val="00F25172"/>
    <w:rsid w:val="00F30713"/>
    <w:rsid w:val="00F34681"/>
    <w:rsid w:val="00F42C60"/>
    <w:rsid w:val="00F449BB"/>
    <w:rsid w:val="00F474A8"/>
    <w:rsid w:val="00F50904"/>
    <w:rsid w:val="00F5221E"/>
    <w:rsid w:val="00F61357"/>
    <w:rsid w:val="00F63361"/>
    <w:rsid w:val="00F63B8B"/>
    <w:rsid w:val="00F64E3E"/>
    <w:rsid w:val="00F662A3"/>
    <w:rsid w:val="00F66589"/>
    <w:rsid w:val="00F665A2"/>
    <w:rsid w:val="00F72D17"/>
    <w:rsid w:val="00F74F9F"/>
    <w:rsid w:val="00F76B20"/>
    <w:rsid w:val="00F81505"/>
    <w:rsid w:val="00F8354F"/>
    <w:rsid w:val="00F94C33"/>
    <w:rsid w:val="00FA2E39"/>
    <w:rsid w:val="00FB4C9F"/>
    <w:rsid w:val="00FC3567"/>
    <w:rsid w:val="00FC75E6"/>
    <w:rsid w:val="00FD00E9"/>
    <w:rsid w:val="00FD3A27"/>
    <w:rsid w:val="00FD74A4"/>
    <w:rsid w:val="00FF0D42"/>
    <w:rsid w:val="00FF4A86"/>
    <w:rsid w:val="00FF51EB"/>
    <w:rsid w:val="00FF68FE"/>
    <w:rsid w:val="00FF69A5"/>
    <w:rsid w:val="00FF7616"/>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F5627"/>
  <w15:docId w15:val="{D1A75630-20BC-4C08-B9C1-45D9116F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B3D"/>
    <w:rPr>
      <w:rFonts w:ascii="Calibri" w:hAnsi="Calibri"/>
    </w:rPr>
  </w:style>
  <w:style w:type="paragraph" w:styleId="Heading1">
    <w:name w:val="heading 1"/>
    <w:basedOn w:val="Normal"/>
    <w:next w:val="Normal"/>
    <w:link w:val="Heading1Char"/>
    <w:uiPriority w:val="9"/>
    <w:qFormat/>
    <w:rsid w:val="004D7B3D"/>
    <w:pPr>
      <w:keepNext/>
      <w:keepLines/>
      <w:pageBreakBefore/>
      <w:numPr>
        <w:numId w:val="12"/>
      </w:numPr>
      <w:spacing w:before="360"/>
      <w:jc w:val="right"/>
      <w:outlineLvl w:val="0"/>
    </w:pPr>
    <w:rPr>
      <w:rFonts w:eastAsiaTheme="majorEastAsia" w:cstheme="majorBidi"/>
      <w:b/>
      <w:bCs/>
      <w:smallCaps/>
      <w:color w:val="000000" w:themeColor="text1"/>
      <w:sz w:val="48"/>
      <w:szCs w:val="36"/>
      <w:lang w:val="en-GB"/>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404615"/>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04615"/>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04615"/>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40461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unhideWhenUsed/>
    <w:qFormat/>
    <w:rsid w:val="0040461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character" w:customStyle="1" w:styleId="NoSpacingChar">
    <w:name w:val="No Spacing Char"/>
    <w:basedOn w:val="DefaultParagraphFont"/>
    <w:link w:val="NoSpacing"/>
    <w:uiPriority w:val="1"/>
    <w:rsid w:val="00046389"/>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
    <w:name w:val="code"/>
    <w:basedOn w:val="NoSpacing"/>
    <w:link w:val="codeChar"/>
    <w:qFormat/>
    <w:rsid w:val="00DD22DB"/>
    <w:rPr>
      <w:rFonts w:asciiTheme="majorHAnsi" w:hAnsiTheme="majorHAnsi"/>
    </w:rPr>
  </w:style>
  <w:style w:type="character" w:customStyle="1" w:styleId="codeChar">
    <w:name w:val="code Char"/>
    <w:basedOn w:val="NoSpacingChar"/>
    <w:link w:val="code"/>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val="en-GB"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character" w:styleId="UnresolvedMention">
    <w:name w:val="Unresolved Mention"/>
    <w:basedOn w:val="DefaultParagraphFont"/>
    <w:uiPriority w:val="99"/>
    <w:semiHidden/>
    <w:unhideWhenUsed/>
    <w:rsid w:val="00EC1A95"/>
    <w:rPr>
      <w:color w:val="605E5C"/>
      <w:shd w:val="clear" w:color="auto" w:fill="E1DFDD"/>
    </w:rPr>
  </w:style>
  <w:style w:type="paragraph" w:styleId="TOC4">
    <w:name w:val="toc 4"/>
    <w:basedOn w:val="Normal"/>
    <w:next w:val="Normal"/>
    <w:autoRedefine/>
    <w:uiPriority w:val="39"/>
    <w:unhideWhenUsed/>
    <w:rsid w:val="00CD0A8F"/>
    <w:pPr>
      <w:spacing w:after="100" w:line="278" w:lineRule="auto"/>
      <w:ind w:left="720"/>
    </w:pPr>
    <w:rPr>
      <w:rFonts w:asciiTheme="minorHAnsi" w:hAnsiTheme="minorHAnsi"/>
      <w:kern w:val="2"/>
      <w:sz w:val="24"/>
      <w:szCs w:val="24"/>
      <w:lang w:val="en-150" w:eastAsia="en-150"/>
      <w14:ligatures w14:val="standardContextual"/>
    </w:rPr>
  </w:style>
  <w:style w:type="paragraph" w:styleId="TOC5">
    <w:name w:val="toc 5"/>
    <w:basedOn w:val="Normal"/>
    <w:next w:val="Normal"/>
    <w:autoRedefine/>
    <w:uiPriority w:val="39"/>
    <w:unhideWhenUsed/>
    <w:rsid w:val="00CD0A8F"/>
    <w:pPr>
      <w:spacing w:after="100" w:line="278" w:lineRule="auto"/>
      <w:ind w:left="960"/>
    </w:pPr>
    <w:rPr>
      <w:rFonts w:asciiTheme="minorHAnsi" w:hAnsiTheme="minorHAnsi"/>
      <w:kern w:val="2"/>
      <w:sz w:val="24"/>
      <w:szCs w:val="24"/>
      <w:lang w:val="en-150" w:eastAsia="en-150"/>
      <w14:ligatures w14:val="standardContextual"/>
    </w:rPr>
  </w:style>
  <w:style w:type="paragraph" w:styleId="TOC6">
    <w:name w:val="toc 6"/>
    <w:basedOn w:val="Normal"/>
    <w:next w:val="Normal"/>
    <w:autoRedefine/>
    <w:uiPriority w:val="39"/>
    <w:unhideWhenUsed/>
    <w:rsid w:val="00CD0A8F"/>
    <w:pPr>
      <w:spacing w:after="100" w:line="278" w:lineRule="auto"/>
      <w:ind w:left="1200"/>
    </w:pPr>
    <w:rPr>
      <w:rFonts w:asciiTheme="minorHAnsi" w:hAnsiTheme="minorHAnsi"/>
      <w:kern w:val="2"/>
      <w:sz w:val="24"/>
      <w:szCs w:val="24"/>
      <w:lang w:val="en-150" w:eastAsia="en-150"/>
      <w14:ligatures w14:val="standardContextual"/>
    </w:rPr>
  </w:style>
  <w:style w:type="paragraph" w:styleId="TOC7">
    <w:name w:val="toc 7"/>
    <w:basedOn w:val="Normal"/>
    <w:next w:val="Normal"/>
    <w:autoRedefine/>
    <w:uiPriority w:val="39"/>
    <w:unhideWhenUsed/>
    <w:rsid w:val="00CD0A8F"/>
    <w:pPr>
      <w:spacing w:after="100" w:line="278" w:lineRule="auto"/>
      <w:ind w:left="1440"/>
    </w:pPr>
    <w:rPr>
      <w:rFonts w:asciiTheme="minorHAnsi" w:hAnsiTheme="minorHAnsi"/>
      <w:kern w:val="2"/>
      <w:sz w:val="24"/>
      <w:szCs w:val="24"/>
      <w:lang w:val="en-150" w:eastAsia="en-150"/>
      <w14:ligatures w14:val="standardContextual"/>
    </w:rPr>
  </w:style>
  <w:style w:type="paragraph" w:styleId="TOC8">
    <w:name w:val="toc 8"/>
    <w:basedOn w:val="Normal"/>
    <w:next w:val="Normal"/>
    <w:autoRedefine/>
    <w:uiPriority w:val="39"/>
    <w:unhideWhenUsed/>
    <w:rsid w:val="00CD0A8F"/>
    <w:pPr>
      <w:spacing w:after="100" w:line="278" w:lineRule="auto"/>
      <w:ind w:left="1680"/>
    </w:pPr>
    <w:rPr>
      <w:rFonts w:asciiTheme="minorHAnsi" w:hAnsiTheme="minorHAnsi"/>
      <w:kern w:val="2"/>
      <w:sz w:val="24"/>
      <w:szCs w:val="24"/>
      <w:lang w:val="en-150" w:eastAsia="en-150"/>
      <w14:ligatures w14:val="standardContextual"/>
    </w:rPr>
  </w:style>
  <w:style w:type="paragraph" w:styleId="TOC9">
    <w:name w:val="toc 9"/>
    <w:basedOn w:val="Normal"/>
    <w:next w:val="Normal"/>
    <w:autoRedefine/>
    <w:uiPriority w:val="39"/>
    <w:unhideWhenUsed/>
    <w:rsid w:val="00CD0A8F"/>
    <w:pPr>
      <w:spacing w:after="100" w:line="278" w:lineRule="auto"/>
      <w:ind w:left="1920"/>
    </w:pPr>
    <w:rPr>
      <w:rFonts w:asciiTheme="minorHAnsi" w:hAnsiTheme="minorHAnsi"/>
      <w:kern w:val="2"/>
      <w:sz w:val="24"/>
      <w:szCs w:val="24"/>
      <w:lang w:val="en-150" w:eastAsia="en-150"/>
      <w14:ligatures w14:val="standardContextual"/>
    </w:rPr>
  </w:style>
  <w:style w:type="paragraph" w:styleId="TableofFigures">
    <w:name w:val="table of figures"/>
    <w:basedOn w:val="Normal"/>
    <w:next w:val="Normal"/>
    <w:uiPriority w:val="99"/>
    <w:unhideWhenUsed/>
    <w:rsid w:val="00157F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nordpass.com/blog/phishing-as-a-service/" TargetMode="External"/><Relationship Id="rId21" Type="http://schemas.openxmlformats.org/officeDocument/2006/relationships/image" Target="media/image12.png"/><Relationship Id="rId34" Type="http://schemas.openxmlformats.org/officeDocument/2006/relationships/hyperlink" Target="https://www.gov.uk/government/statistics/cyber-security-breaches-survey-2025/cyber-security-breaches-survey-2025" TargetMode="External"/><Relationship Id="rId42" Type="http://schemas.openxmlformats.org/officeDocument/2006/relationships/hyperlink" Target="https://www.theregister.com/2026/03/27/microsoft_kernel_trust/"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doi.org/10.1109/AICCSA.2017.24"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crowdstrike.com/en-us/cybersecurity-101/threat-intelligence/advanced-persistent-threat-apt/" TargetMode="External"/><Relationship Id="rId37" Type="http://schemas.openxmlformats.org/officeDocument/2006/relationships/hyperlink" Target="https://emailsecurity.checkpoint.com/blog/morphing-meerkat-an-advanced-phishing-platform" TargetMode="External"/><Relationship Id="rId40" Type="http://schemas.openxmlformats.org/officeDocument/2006/relationships/hyperlink" Target="https://doi.org/10.1109/ICASSP.2015.7178304" TargetMode="External"/><Relationship Id="rId45" Type="http://schemas.openxmlformats.org/officeDocument/2006/relationships/hyperlink" Target="https://www.acm.org/code-of-ethics"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files.core.ac.uk/download/pdf/8774672.pdf"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doi.org/10.1109/ACCESS.2019.2963724" TargetMode="External"/><Relationship Id="rId44" Type="http://schemas.openxmlformats.org/officeDocument/2006/relationships/hyperlink" Target="https://www.crowdstrike.com/en-gb/cybersecurity-101/malware/mobile-malware/" TargetMode="Externa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1109/access.2021.3089586" TargetMode="External"/><Relationship Id="rId35" Type="http://schemas.openxmlformats.org/officeDocument/2006/relationships/hyperlink" Target="https://doi.org/10.1007/978-3-642-04342-0_6" TargetMode="External"/><Relationship Id="rId43" Type="http://schemas.openxmlformats.org/officeDocument/2006/relationships/hyperlink" Target="https://www.malwarebytes.com/blog/threats/trojans" TargetMode="External"/><Relationship Id="rId48"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3390/app15147747.%20\" TargetMode="External"/><Relationship Id="rId38" Type="http://schemas.openxmlformats.org/officeDocument/2006/relationships/hyperlink" Target="https://www.mimecast.com/content/ransomware-statistics/" TargetMode="External"/><Relationship Id="rId46" Type="http://schemas.openxmlformats.org/officeDocument/2006/relationships/hyperlink" Target="https://www.abertay.ac.uk/" TargetMode="External"/><Relationship Id="rId20" Type="http://schemas.openxmlformats.org/officeDocument/2006/relationships/image" Target="media/image11.png"/><Relationship Id="rId41" Type="http://schemas.openxmlformats.org/officeDocument/2006/relationships/hyperlink" Target="https://iot-analytics.com/number-connected-iot-devices/"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d_m\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9703F1C2-E489-49DB-BF8D-A8043EA7E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design (blank)</Template>
  <TotalTime>0</TotalTime>
  <Pages>1</Pages>
  <Words>14649</Words>
  <Characters>83504</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97958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M</dc:creator>
  <cp:keywords/>
  <dc:description/>
  <cp:lastModifiedBy>Annie Place</cp:lastModifiedBy>
  <cp:revision>357</cp:revision>
  <dcterms:created xsi:type="dcterms:W3CDTF">2026-01-19T08:07:00Z</dcterms:created>
  <dcterms:modified xsi:type="dcterms:W3CDTF">2026-04-29T09:23:00Z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